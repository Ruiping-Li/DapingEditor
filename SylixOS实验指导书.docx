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0F55" w:rsidRDefault="007A0F55" w:rsidP="00FB70DB">
      <w:pPr>
        <w:widowControl/>
        <w:spacing w:beforeLines="0" w:afterLines="0"/>
        <w:jc w:val="center"/>
      </w:pPr>
    </w:p>
    <w:p w:rsidR="00C73189" w:rsidRPr="00506F1F" w:rsidRDefault="00C73189" w:rsidP="00506F1F">
      <w:pPr>
        <w:pStyle w:val="af0"/>
      </w:pPr>
      <w:r w:rsidRPr="00506F1F">
        <w:rPr>
          <w:rFonts w:hint="eastAsia"/>
        </w:rPr>
        <w:t>目</w:t>
      </w:r>
      <w:r w:rsidRPr="00506F1F">
        <w:t xml:space="preserve"> </w:t>
      </w:r>
      <w:r>
        <w:t xml:space="preserve"> </w:t>
      </w:r>
      <w:r w:rsidRPr="00506F1F">
        <w:rPr>
          <w:rFonts w:hint="eastAsia"/>
        </w:rPr>
        <w:t>录</w:t>
      </w:r>
    </w:p>
    <w:bookmarkStart w:id="0" w:name="_GoBack"/>
    <w:bookmarkEnd w:id="0"/>
    <w:p w:rsidR="007F248D" w:rsidRPr="00221946" w:rsidRDefault="00C73189">
      <w:pPr>
        <w:pStyle w:val="12"/>
        <w:rPr>
          <w:rFonts w:ascii="Calibri" w:eastAsia="宋体" w:hAnsi="Calibri"/>
          <w:noProof/>
          <w:sz w:val="21"/>
          <w:szCs w:val="22"/>
        </w:rPr>
      </w:pPr>
      <w:r w:rsidRPr="00F70824">
        <w:fldChar w:fldCharType="begin"/>
      </w:r>
      <w:r w:rsidRPr="00F70824">
        <w:instrText xml:space="preserve"> TOC \o "1-3" \h \z \u </w:instrText>
      </w:r>
      <w:r w:rsidRPr="00F70824">
        <w:fldChar w:fldCharType="separate"/>
      </w:r>
      <w:hyperlink w:anchor="_Toc469063996" w:history="1">
        <w:r w:rsidR="007F248D" w:rsidRPr="00267412">
          <w:rPr>
            <w:rStyle w:val="ab"/>
            <w:rFonts w:hint="eastAsia"/>
            <w:noProof/>
          </w:rPr>
          <w:t>第</w:t>
        </w:r>
        <w:r w:rsidR="007F248D" w:rsidRPr="00267412">
          <w:rPr>
            <w:rStyle w:val="ab"/>
            <w:rFonts w:hint="eastAsia"/>
            <w:noProof/>
          </w:rPr>
          <w:t>1</w:t>
        </w:r>
        <w:r w:rsidR="007F248D" w:rsidRPr="00267412">
          <w:rPr>
            <w:rStyle w:val="ab"/>
            <w:rFonts w:hint="eastAsia"/>
            <w:noProof/>
          </w:rPr>
          <w:t>章</w:t>
        </w:r>
        <w:r w:rsidR="007F248D" w:rsidRPr="00267412">
          <w:rPr>
            <w:rStyle w:val="ab"/>
            <w:noProof/>
          </w:rPr>
          <w:t xml:space="preserve"> SylixOS</w:t>
        </w:r>
        <w:r w:rsidR="007F248D" w:rsidRPr="00267412">
          <w:rPr>
            <w:rStyle w:val="ab"/>
            <w:rFonts w:hint="eastAsia"/>
            <w:noProof/>
          </w:rPr>
          <w:t>开发基础知识</w:t>
        </w:r>
        <w:r w:rsidR="007F248D">
          <w:rPr>
            <w:noProof/>
            <w:webHidden/>
          </w:rPr>
          <w:tab/>
        </w:r>
        <w:r w:rsidR="007F248D">
          <w:rPr>
            <w:noProof/>
            <w:webHidden/>
          </w:rPr>
          <w:fldChar w:fldCharType="begin"/>
        </w:r>
        <w:r w:rsidR="007F248D">
          <w:rPr>
            <w:noProof/>
            <w:webHidden/>
          </w:rPr>
          <w:instrText xml:space="preserve"> PAGEREF _Toc469063996 \h </w:instrText>
        </w:r>
        <w:r w:rsidR="007F248D">
          <w:rPr>
            <w:noProof/>
            <w:webHidden/>
          </w:rPr>
        </w:r>
        <w:r w:rsidR="007F248D">
          <w:rPr>
            <w:noProof/>
            <w:webHidden/>
          </w:rPr>
          <w:fldChar w:fldCharType="separate"/>
        </w:r>
        <w:r w:rsidR="007F248D">
          <w:rPr>
            <w:noProof/>
            <w:webHidden/>
          </w:rPr>
          <w:t>1</w:t>
        </w:r>
        <w:r w:rsidR="007F248D">
          <w:rPr>
            <w:noProof/>
            <w:webHidden/>
          </w:rPr>
          <w:fldChar w:fldCharType="end"/>
        </w:r>
      </w:hyperlink>
    </w:p>
    <w:p w:rsidR="007F248D" w:rsidRPr="00221946" w:rsidRDefault="007F248D">
      <w:pPr>
        <w:pStyle w:val="21"/>
        <w:rPr>
          <w:rFonts w:ascii="Calibri" w:hAnsi="Calibri"/>
          <w:szCs w:val="22"/>
        </w:rPr>
      </w:pPr>
      <w:hyperlink w:anchor="_Toc469063997" w:history="1">
        <w:r w:rsidRPr="00267412">
          <w:rPr>
            <w:rStyle w:val="ab"/>
          </w:rPr>
          <w:t>1.1</w:t>
        </w:r>
        <w:r w:rsidRPr="00221946">
          <w:rPr>
            <w:rFonts w:ascii="Calibri" w:hAnsi="Calibri"/>
            <w:szCs w:val="22"/>
          </w:rPr>
          <w:tab/>
        </w:r>
        <w:r w:rsidRPr="00267412">
          <w:rPr>
            <w:rStyle w:val="ab"/>
          </w:rPr>
          <w:t>SylixOS</w:t>
        </w:r>
        <w:r w:rsidRPr="00267412">
          <w:rPr>
            <w:rStyle w:val="ab"/>
            <w:rFonts w:hint="eastAsia"/>
          </w:rPr>
          <w:t>介绍</w:t>
        </w:r>
        <w:r>
          <w:rPr>
            <w:webHidden/>
          </w:rPr>
          <w:tab/>
        </w:r>
        <w:r>
          <w:rPr>
            <w:webHidden/>
          </w:rPr>
          <w:fldChar w:fldCharType="begin"/>
        </w:r>
        <w:r>
          <w:rPr>
            <w:webHidden/>
          </w:rPr>
          <w:instrText xml:space="preserve"> PAGEREF _Toc469063997 \h </w:instrText>
        </w:r>
        <w:r>
          <w:rPr>
            <w:webHidden/>
          </w:rPr>
        </w:r>
        <w:r>
          <w:rPr>
            <w:webHidden/>
          </w:rPr>
          <w:fldChar w:fldCharType="separate"/>
        </w:r>
        <w:r>
          <w:rPr>
            <w:webHidden/>
          </w:rPr>
          <w:t>1</w:t>
        </w:r>
        <w:r>
          <w:rPr>
            <w:webHidden/>
          </w:rPr>
          <w:fldChar w:fldCharType="end"/>
        </w:r>
      </w:hyperlink>
    </w:p>
    <w:p w:rsidR="007F248D" w:rsidRPr="00221946" w:rsidRDefault="007F248D">
      <w:pPr>
        <w:pStyle w:val="21"/>
        <w:rPr>
          <w:rFonts w:ascii="Calibri" w:hAnsi="Calibri"/>
          <w:szCs w:val="22"/>
        </w:rPr>
      </w:pPr>
      <w:hyperlink w:anchor="_Toc469063998" w:history="1">
        <w:r w:rsidRPr="00267412">
          <w:rPr>
            <w:rStyle w:val="ab"/>
          </w:rPr>
          <w:t>1.2</w:t>
        </w:r>
        <w:r w:rsidRPr="00221946">
          <w:rPr>
            <w:rFonts w:ascii="Calibri" w:hAnsi="Calibri"/>
            <w:szCs w:val="22"/>
          </w:rPr>
          <w:tab/>
        </w:r>
        <w:r w:rsidRPr="00267412">
          <w:rPr>
            <w:rStyle w:val="ab"/>
          </w:rPr>
          <w:t>RealEvo-IDE</w:t>
        </w:r>
        <w:r w:rsidRPr="00267412">
          <w:rPr>
            <w:rStyle w:val="ab"/>
            <w:rFonts w:hint="eastAsia"/>
          </w:rPr>
          <w:t>介绍</w:t>
        </w:r>
        <w:r>
          <w:rPr>
            <w:webHidden/>
          </w:rPr>
          <w:tab/>
        </w:r>
        <w:r>
          <w:rPr>
            <w:webHidden/>
          </w:rPr>
          <w:fldChar w:fldCharType="begin"/>
        </w:r>
        <w:r>
          <w:rPr>
            <w:webHidden/>
          </w:rPr>
          <w:instrText xml:space="preserve"> PAGEREF _Toc469063998 \h </w:instrText>
        </w:r>
        <w:r>
          <w:rPr>
            <w:webHidden/>
          </w:rPr>
        </w:r>
        <w:r>
          <w:rPr>
            <w:webHidden/>
          </w:rPr>
          <w:fldChar w:fldCharType="separate"/>
        </w:r>
        <w:r>
          <w:rPr>
            <w:webHidden/>
          </w:rPr>
          <w:t>1</w:t>
        </w:r>
        <w:r>
          <w:rPr>
            <w:webHidden/>
          </w:rPr>
          <w:fldChar w:fldCharType="end"/>
        </w:r>
      </w:hyperlink>
    </w:p>
    <w:p w:rsidR="007F248D" w:rsidRPr="00221946" w:rsidRDefault="007F248D">
      <w:pPr>
        <w:pStyle w:val="21"/>
        <w:rPr>
          <w:rFonts w:ascii="Calibri" w:hAnsi="Calibri"/>
          <w:szCs w:val="22"/>
        </w:rPr>
      </w:pPr>
      <w:hyperlink w:anchor="_Toc469063999" w:history="1">
        <w:r w:rsidRPr="00267412">
          <w:rPr>
            <w:rStyle w:val="ab"/>
          </w:rPr>
          <w:t>1.3</w:t>
        </w:r>
        <w:r w:rsidRPr="00221946">
          <w:rPr>
            <w:rFonts w:ascii="Calibri" w:hAnsi="Calibri"/>
            <w:szCs w:val="22"/>
          </w:rPr>
          <w:tab/>
        </w:r>
        <w:r w:rsidRPr="00267412">
          <w:rPr>
            <w:rStyle w:val="ab"/>
          </w:rPr>
          <w:t>RealEvo IDE</w:t>
        </w:r>
        <w:r w:rsidRPr="00267412">
          <w:rPr>
            <w:rStyle w:val="ab"/>
            <w:rFonts w:hint="eastAsia"/>
          </w:rPr>
          <w:t>常用工程介绍</w:t>
        </w:r>
        <w:r>
          <w:rPr>
            <w:webHidden/>
          </w:rPr>
          <w:tab/>
        </w:r>
        <w:r>
          <w:rPr>
            <w:webHidden/>
          </w:rPr>
          <w:fldChar w:fldCharType="begin"/>
        </w:r>
        <w:r>
          <w:rPr>
            <w:webHidden/>
          </w:rPr>
          <w:instrText xml:space="preserve"> PAGEREF _Toc469063999 \h </w:instrText>
        </w:r>
        <w:r>
          <w:rPr>
            <w:webHidden/>
          </w:rPr>
        </w:r>
        <w:r>
          <w:rPr>
            <w:webHidden/>
          </w:rPr>
          <w:fldChar w:fldCharType="separate"/>
        </w:r>
        <w:r>
          <w:rPr>
            <w:webHidden/>
          </w:rPr>
          <w:t>1</w:t>
        </w:r>
        <w:r>
          <w:rPr>
            <w:webHidden/>
          </w:rPr>
          <w:fldChar w:fldCharType="end"/>
        </w:r>
      </w:hyperlink>
    </w:p>
    <w:p w:rsidR="007F248D" w:rsidRPr="00221946" w:rsidRDefault="007F248D">
      <w:pPr>
        <w:pStyle w:val="21"/>
        <w:rPr>
          <w:rFonts w:ascii="Calibri" w:hAnsi="Calibri"/>
          <w:szCs w:val="22"/>
        </w:rPr>
      </w:pPr>
      <w:hyperlink w:anchor="_Toc469064000" w:history="1">
        <w:r w:rsidRPr="00267412">
          <w:rPr>
            <w:rStyle w:val="ab"/>
          </w:rPr>
          <w:t>1.4</w:t>
        </w:r>
        <w:r w:rsidRPr="00221946">
          <w:rPr>
            <w:rFonts w:ascii="Calibri" w:hAnsi="Calibri"/>
            <w:szCs w:val="22"/>
          </w:rPr>
          <w:tab/>
        </w:r>
        <w:r w:rsidRPr="00267412">
          <w:rPr>
            <w:rStyle w:val="ab"/>
            <w:rFonts w:hint="eastAsia"/>
          </w:rPr>
          <w:t>建立</w:t>
        </w:r>
        <w:r w:rsidRPr="00267412">
          <w:rPr>
            <w:rStyle w:val="ab"/>
          </w:rPr>
          <w:t>SylixOS Base</w:t>
        </w:r>
        <w:r w:rsidRPr="00267412">
          <w:rPr>
            <w:rStyle w:val="ab"/>
            <w:rFonts w:hint="eastAsia"/>
          </w:rPr>
          <w:t>工程</w:t>
        </w:r>
        <w:r>
          <w:rPr>
            <w:webHidden/>
          </w:rPr>
          <w:tab/>
        </w:r>
        <w:r>
          <w:rPr>
            <w:webHidden/>
          </w:rPr>
          <w:fldChar w:fldCharType="begin"/>
        </w:r>
        <w:r>
          <w:rPr>
            <w:webHidden/>
          </w:rPr>
          <w:instrText xml:space="preserve"> PAGEREF _Toc469064000 \h </w:instrText>
        </w:r>
        <w:r>
          <w:rPr>
            <w:webHidden/>
          </w:rPr>
        </w:r>
        <w:r>
          <w:rPr>
            <w:webHidden/>
          </w:rPr>
          <w:fldChar w:fldCharType="separate"/>
        </w:r>
        <w:r>
          <w:rPr>
            <w:webHidden/>
          </w:rPr>
          <w:t>2</w:t>
        </w:r>
        <w:r>
          <w:rPr>
            <w:webHidden/>
          </w:rPr>
          <w:fldChar w:fldCharType="end"/>
        </w:r>
      </w:hyperlink>
    </w:p>
    <w:p w:rsidR="007F248D" w:rsidRPr="00221946" w:rsidRDefault="007F248D">
      <w:pPr>
        <w:pStyle w:val="21"/>
        <w:rPr>
          <w:rFonts w:ascii="Calibri" w:hAnsi="Calibri"/>
          <w:szCs w:val="22"/>
        </w:rPr>
      </w:pPr>
      <w:hyperlink w:anchor="_Toc469064001" w:history="1">
        <w:r w:rsidRPr="00267412">
          <w:rPr>
            <w:rStyle w:val="ab"/>
          </w:rPr>
          <w:t>1.5</w:t>
        </w:r>
        <w:r w:rsidRPr="00221946">
          <w:rPr>
            <w:rFonts w:ascii="Calibri" w:hAnsi="Calibri"/>
            <w:szCs w:val="22"/>
          </w:rPr>
          <w:tab/>
        </w:r>
        <w:r w:rsidRPr="00267412">
          <w:rPr>
            <w:rStyle w:val="ab"/>
          </w:rPr>
          <w:t>SylixOS</w:t>
        </w:r>
        <w:r w:rsidRPr="00267412">
          <w:rPr>
            <w:rStyle w:val="ab"/>
            <w:rFonts w:hint="eastAsia"/>
          </w:rPr>
          <w:t>第一个应用程序</w:t>
        </w:r>
        <w:r w:rsidRPr="00267412">
          <w:rPr>
            <w:rStyle w:val="ab"/>
          </w:rPr>
          <w:t>helloworld</w:t>
        </w:r>
        <w:r>
          <w:rPr>
            <w:webHidden/>
          </w:rPr>
          <w:tab/>
        </w:r>
        <w:r>
          <w:rPr>
            <w:webHidden/>
          </w:rPr>
          <w:fldChar w:fldCharType="begin"/>
        </w:r>
        <w:r>
          <w:rPr>
            <w:webHidden/>
          </w:rPr>
          <w:instrText xml:space="preserve"> PAGEREF _Toc469064001 \h </w:instrText>
        </w:r>
        <w:r>
          <w:rPr>
            <w:webHidden/>
          </w:rPr>
        </w:r>
        <w:r>
          <w:rPr>
            <w:webHidden/>
          </w:rPr>
          <w:fldChar w:fldCharType="separate"/>
        </w:r>
        <w:r>
          <w:rPr>
            <w:webHidden/>
          </w:rPr>
          <w:t>5</w:t>
        </w:r>
        <w:r>
          <w:rPr>
            <w:webHidden/>
          </w:rPr>
          <w:fldChar w:fldCharType="end"/>
        </w:r>
      </w:hyperlink>
    </w:p>
    <w:p w:rsidR="007F248D" w:rsidRPr="00221946" w:rsidRDefault="007F248D">
      <w:pPr>
        <w:pStyle w:val="21"/>
        <w:rPr>
          <w:rFonts w:ascii="Calibri" w:hAnsi="Calibri"/>
          <w:szCs w:val="22"/>
        </w:rPr>
      </w:pPr>
      <w:hyperlink w:anchor="_Toc469064002" w:history="1">
        <w:r w:rsidRPr="00267412">
          <w:rPr>
            <w:rStyle w:val="ab"/>
          </w:rPr>
          <w:t>1.6</w:t>
        </w:r>
        <w:r w:rsidRPr="00221946">
          <w:rPr>
            <w:rFonts w:ascii="Calibri" w:hAnsi="Calibri"/>
            <w:szCs w:val="22"/>
          </w:rPr>
          <w:tab/>
        </w:r>
        <w:r w:rsidRPr="00267412">
          <w:rPr>
            <w:rStyle w:val="ab"/>
          </w:rPr>
          <w:t>RealEvo-IDE</w:t>
        </w:r>
        <w:r w:rsidRPr="00267412">
          <w:rPr>
            <w:rStyle w:val="ab"/>
            <w:rFonts w:hint="eastAsia"/>
          </w:rPr>
          <w:t>工程导入</w:t>
        </w:r>
        <w:r>
          <w:rPr>
            <w:webHidden/>
          </w:rPr>
          <w:tab/>
        </w:r>
        <w:r>
          <w:rPr>
            <w:webHidden/>
          </w:rPr>
          <w:fldChar w:fldCharType="begin"/>
        </w:r>
        <w:r>
          <w:rPr>
            <w:webHidden/>
          </w:rPr>
          <w:instrText xml:space="preserve"> PAGEREF _Toc469064002 \h </w:instrText>
        </w:r>
        <w:r>
          <w:rPr>
            <w:webHidden/>
          </w:rPr>
        </w:r>
        <w:r>
          <w:rPr>
            <w:webHidden/>
          </w:rPr>
          <w:fldChar w:fldCharType="separate"/>
        </w:r>
        <w:r>
          <w:rPr>
            <w:webHidden/>
          </w:rPr>
          <w:t>7</w:t>
        </w:r>
        <w:r>
          <w:rPr>
            <w:webHidden/>
          </w:rPr>
          <w:fldChar w:fldCharType="end"/>
        </w:r>
      </w:hyperlink>
    </w:p>
    <w:p w:rsidR="007F248D" w:rsidRPr="00221946" w:rsidRDefault="007F248D">
      <w:pPr>
        <w:pStyle w:val="12"/>
        <w:rPr>
          <w:rFonts w:ascii="Calibri" w:eastAsia="宋体" w:hAnsi="Calibri"/>
          <w:noProof/>
          <w:sz w:val="21"/>
          <w:szCs w:val="22"/>
        </w:rPr>
      </w:pPr>
      <w:hyperlink w:anchor="_Toc469064003" w:history="1">
        <w:r w:rsidRPr="00267412">
          <w:rPr>
            <w:rStyle w:val="ab"/>
            <w:rFonts w:hint="eastAsia"/>
            <w:noProof/>
          </w:rPr>
          <w:t>第</w:t>
        </w:r>
        <w:r w:rsidRPr="00267412">
          <w:rPr>
            <w:rStyle w:val="ab"/>
            <w:rFonts w:hint="eastAsia"/>
            <w:noProof/>
          </w:rPr>
          <w:t>2</w:t>
        </w:r>
        <w:r w:rsidRPr="00267412">
          <w:rPr>
            <w:rStyle w:val="ab"/>
            <w:rFonts w:hint="eastAsia"/>
            <w:noProof/>
          </w:rPr>
          <w:t>章</w:t>
        </w:r>
        <w:r w:rsidRPr="00267412">
          <w:rPr>
            <w:rStyle w:val="ab"/>
            <w:noProof/>
          </w:rPr>
          <w:t xml:space="preserve"> ARM</w:t>
        </w:r>
        <w:r w:rsidRPr="00267412">
          <w:rPr>
            <w:rStyle w:val="ab"/>
            <w:rFonts w:hint="eastAsia"/>
            <w:noProof/>
          </w:rPr>
          <w:t>汇编基础实验</w:t>
        </w:r>
        <w:r>
          <w:rPr>
            <w:noProof/>
            <w:webHidden/>
          </w:rPr>
          <w:tab/>
        </w:r>
        <w:r>
          <w:rPr>
            <w:noProof/>
            <w:webHidden/>
          </w:rPr>
          <w:fldChar w:fldCharType="begin"/>
        </w:r>
        <w:r>
          <w:rPr>
            <w:noProof/>
            <w:webHidden/>
          </w:rPr>
          <w:instrText xml:space="preserve"> PAGEREF _Toc469064003 \h </w:instrText>
        </w:r>
        <w:r>
          <w:rPr>
            <w:noProof/>
            <w:webHidden/>
          </w:rPr>
        </w:r>
        <w:r>
          <w:rPr>
            <w:noProof/>
            <w:webHidden/>
          </w:rPr>
          <w:fldChar w:fldCharType="separate"/>
        </w:r>
        <w:r>
          <w:rPr>
            <w:noProof/>
            <w:webHidden/>
          </w:rPr>
          <w:t>9</w:t>
        </w:r>
        <w:r>
          <w:rPr>
            <w:noProof/>
            <w:webHidden/>
          </w:rPr>
          <w:fldChar w:fldCharType="end"/>
        </w:r>
      </w:hyperlink>
    </w:p>
    <w:p w:rsidR="007F248D" w:rsidRPr="00221946" w:rsidRDefault="007F248D">
      <w:pPr>
        <w:pStyle w:val="21"/>
        <w:rPr>
          <w:rFonts w:ascii="Calibri" w:hAnsi="Calibri"/>
          <w:szCs w:val="22"/>
        </w:rPr>
      </w:pPr>
      <w:hyperlink w:anchor="_Toc469064004" w:history="1">
        <w:r w:rsidRPr="00267412">
          <w:rPr>
            <w:rStyle w:val="ab"/>
            <w:rFonts w:hint="eastAsia"/>
          </w:rPr>
          <w:t>实验一</w:t>
        </w:r>
        <w:r w:rsidRPr="00267412">
          <w:rPr>
            <w:rStyle w:val="ab"/>
          </w:rPr>
          <w:t xml:space="preserve">  ARM</w:t>
        </w:r>
        <w:r w:rsidRPr="00267412">
          <w:rPr>
            <w:rStyle w:val="ab"/>
            <w:rFonts w:hint="eastAsia"/>
          </w:rPr>
          <w:t>汇编编程实验</w:t>
        </w:r>
        <w:r>
          <w:rPr>
            <w:webHidden/>
          </w:rPr>
          <w:tab/>
        </w:r>
        <w:r>
          <w:rPr>
            <w:webHidden/>
          </w:rPr>
          <w:fldChar w:fldCharType="begin"/>
        </w:r>
        <w:r>
          <w:rPr>
            <w:webHidden/>
          </w:rPr>
          <w:instrText xml:space="preserve"> PAGEREF _Toc469064004 \h </w:instrText>
        </w:r>
        <w:r>
          <w:rPr>
            <w:webHidden/>
          </w:rPr>
        </w:r>
        <w:r>
          <w:rPr>
            <w:webHidden/>
          </w:rPr>
          <w:fldChar w:fldCharType="separate"/>
        </w:r>
        <w:r>
          <w:rPr>
            <w:webHidden/>
          </w:rPr>
          <w:t>10</w:t>
        </w:r>
        <w:r>
          <w:rPr>
            <w:webHidden/>
          </w:rPr>
          <w:fldChar w:fldCharType="end"/>
        </w:r>
      </w:hyperlink>
    </w:p>
    <w:p w:rsidR="007F248D" w:rsidRPr="00221946" w:rsidRDefault="007F248D">
      <w:pPr>
        <w:pStyle w:val="30"/>
        <w:rPr>
          <w:rFonts w:ascii="Calibri" w:hAnsi="Calibri"/>
          <w:szCs w:val="22"/>
        </w:rPr>
      </w:pPr>
      <w:hyperlink w:anchor="_Toc469064005" w:history="1">
        <w:r w:rsidRPr="00267412">
          <w:rPr>
            <w:rStyle w:val="ab"/>
            <w:rFonts w:hint="eastAsia"/>
          </w:rPr>
          <w:t>实验目的</w:t>
        </w:r>
        <w:r>
          <w:rPr>
            <w:webHidden/>
          </w:rPr>
          <w:tab/>
        </w:r>
        <w:r>
          <w:rPr>
            <w:webHidden/>
          </w:rPr>
          <w:fldChar w:fldCharType="begin"/>
        </w:r>
        <w:r>
          <w:rPr>
            <w:webHidden/>
          </w:rPr>
          <w:instrText xml:space="preserve"> PAGEREF _Toc469064005 \h </w:instrText>
        </w:r>
        <w:r>
          <w:rPr>
            <w:webHidden/>
          </w:rPr>
        </w:r>
        <w:r>
          <w:rPr>
            <w:webHidden/>
          </w:rPr>
          <w:fldChar w:fldCharType="separate"/>
        </w:r>
        <w:r>
          <w:rPr>
            <w:webHidden/>
          </w:rPr>
          <w:t>10</w:t>
        </w:r>
        <w:r>
          <w:rPr>
            <w:webHidden/>
          </w:rPr>
          <w:fldChar w:fldCharType="end"/>
        </w:r>
      </w:hyperlink>
    </w:p>
    <w:p w:rsidR="007F248D" w:rsidRPr="00221946" w:rsidRDefault="007F248D">
      <w:pPr>
        <w:pStyle w:val="30"/>
        <w:rPr>
          <w:rFonts w:ascii="Calibri" w:hAnsi="Calibri"/>
          <w:szCs w:val="22"/>
        </w:rPr>
      </w:pPr>
      <w:hyperlink w:anchor="_Toc469064006" w:history="1">
        <w:r w:rsidRPr="00267412">
          <w:rPr>
            <w:rStyle w:val="ab"/>
            <w:rFonts w:hint="eastAsia"/>
          </w:rPr>
          <w:t>实验内容</w:t>
        </w:r>
        <w:r>
          <w:rPr>
            <w:webHidden/>
          </w:rPr>
          <w:tab/>
        </w:r>
        <w:r>
          <w:rPr>
            <w:webHidden/>
          </w:rPr>
          <w:fldChar w:fldCharType="begin"/>
        </w:r>
        <w:r>
          <w:rPr>
            <w:webHidden/>
          </w:rPr>
          <w:instrText xml:space="preserve"> PAGEREF _Toc469064006 \h </w:instrText>
        </w:r>
        <w:r>
          <w:rPr>
            <w:webHidden/>
          </w:rPr>
        </w:r>
        <w:r>
          <w:rPr>
            <w:webHidden/>
          </w:rPr>
          <w:fldChar w:fldCharType="separate"/>
        </w:r>
        <w:r>
          <w:rPr>
            <w:webHidden/>
          </w:rPr>
          <w:t>10</w:t>
        </w:r>
        <w:r>
          <w:rPr>
            <w:webHidden/>
          </w:rPr>
          <w:fldChar w:fldCharType="end"/>
        </w:r>
      </w:hyperlink>
    </w:p>
    <w:p w:rsidR="007F248D" w:rsidRPr="00221946" w:rsidRDefault="007F248D">
      <w:pPr>
        <w:pStyle w:val="30"/>
        <w:rPr>
          <w:rFonts w:ascii="Calibri" w:hAnsi="Calibri"/>
          <w:szCs w:val="22"/>
        </w:rPr>
      </w:pPr>
      <w:hyperlink w:anchor="_Toc469064007" w:history="1">
        <w:r w:rsidRPr="00267412">
          <w:rPr>
            <w:rStyle w:val="ab"/>
            <w:rFonts w:hint="eastAsia"/>
          </w:rPr>
          <w:t>实验环境</w:t>
        </w:r>
        <w:r>
          <w:rPr>
            <w:webHidden/>
          </w:rPr>
          <w:tab/>
        </w:r>
        <w:r>
          <w:rPr>
            <w:webHidden/>
          </w:rPr>
          <w:fldChar w:fldCharType="begin"/>
        </w:r>
        <w:r>
          <w:rPr>
            <w:webHidden/>
          </w:rPr>
          <w:instrText xml:space="preserve"> PAGEREF _Toc469064007 \h </w:instrText>
        </w:r>
        <w:r>
          <w:rPr>
            <w:webHidden/>
          </w:rPr>
        </w:r>
        <w:r>
          <w:rPr>
            <w:webHidden/>
          </w:rPr>
          <w:fldChar w:fldCharType="separate"/>
        </w:r>
        <w:r>
          <w:rPr>
            <w:webHidden/>
          </w:rPr>
          <w:t>10</w:t>
        </w:r>
        <w:r>
          <w:rPr>
            <w:webHidden/>
          </w:rPr>
          <w:fldChar w:fldCharType="end"/>
        </w:r>
      </w:hyperlink>
    </w:p>
    <w:p w:rsidR="007F248D" w:rsidRPr="00221946" w:rsidRDefault="007F248D">
      <w:pPr>
        <w:pStyle w:val="30"/>
        <w:rPr>
          <w:rFonts w:ascii="Calibri" w:hAnsi="Calibri"/>
          <w:szCs w:val="22"/>
        </w:rPr>
      </w:pPr>
      <w:hyperlink w:anchor="_Toc469064008" w:history="1">
        <w:r w:rsidRPr="00267412">
          <w:rPr>
            <w:rStyle w:val="ab"/>
            <w:rFonts w:hint="eastAsia"/>
          </w:rPr>
          <w:t>实验原理</w:t>
        </w:r>
        <w:r>
          <w:rPr>
            <w:webHidden/>
          </w:rPr>
          <w:tab/>
        </w:r>
        <w:r>
          <w:rPr>
            <w:webHidden/>
          </w:rPr>
          <w:fldChar w:fldCharType="begin"/>
        </w:r>
        <w:r>
          <w:rPr>
            <w:webHidden/>
          </w:rPr>
          <w:instrText xml:space="preserve"> PAGEREF _Toc469064008 \h </w:instrText>
        </w:r>
        <w:r>
          <w:rPr>
            <w:webHidden/>
          </w:rPr>
        </w:r>
        <w:r>
          <w:rPr>
            <w:webHidden/>
          </w:rPr>
          <w:fldChar w:fldCharType="separate"/>
        </w:r>
        <w:r>
          <w:rPr>
            <w:webHidden/>
          </w:rPr>
          <w:t>10</w:t>
        </w:r>
        <w:r>
          <w:rPr>
            <w:webHidden/>
          </w:rPr>
          <w:fldChar w:fldCharType="end"/>
        </w:r>
      </w:hyperlink>
    </w:p>
    <w:p w:rsidR="007F248D" w:rsidRPr="00221946" w:rsidRDefault="007F248D">
      <w:pPr>
        <w:pStyle w:val="30"/>
        <w:rPr>
          <w:rFonts w:ascii="Calibri" w:hAnsi="Calibri"/>
          <w:szCs w:val="22"/>
        </w:rPr>
      </w:pPr>
      <w:hyperlink w:anchor="_Toc469064009" w:history="1">
        <w:r w:rsidRPr="00267412">
          <w:rPr>
            <w:rStyle w:val="ab"/>
            <w:rFonts w:hint="eastAsia"/>
          </w:rPr>
          <w:t>实验步骤</w:t>
        </w:r>
        <w:r>
          <w:rPr>
            <w:webHidden/>
          </w:rPr>
          <w:tab/>
        </w:r>
        <w:r>
          <w:rPr>
            <w:webHidden/>
          </w:rPr>
          <w:fldChar w:fldCharType="begin"/>
        </w:r>
        <w:r>
          <w:rPr>
            <w:webHidden/>
          </w:rPr>
          <w:instrText xml:space="preserve"> PAGEREF _Toc469064009 \h </w:instrText>
        </w:r>
        <w:r>
          <w:rPr>
            <w:webHidden/>
          </w:rPr>
        </w:r>
        <w:r>
          <w:rPr>
            <w:webHidden/>
          </w:rPr>
          <w:fldChar w:fldCharType="separate"/>
        </w:r>
        <w:r>
          <w:rPr>
            <w:webHidden/>
          </w:rPr>
          <w:t>13</w:t>
        </w:r>
        <w:r>
          <w:rPr>
            <w:webHidden/>
          </w:rPr>
          <w:fldChar w:fldCharType="end"/>
        </w:r>
      </w:hyperlink>
    </w:p>
    <w:p w:rsidR="007F248D" w:rsidRPr="00221946" w:rsidRDefault="007F248D">
      <w:pPr>
        <w:pStyle w:val="30"/>
        <w:rPr>
          <w:rFonts w:ascii="Calibri" w:hAnsi="Calibri"/>
          <w:szCs w:val="22"/>
        </w:rPr>
      </w:pPr>
      <w:hyperlink w:anchor="_Toc469064010" w:history="1">
        <w:r w:rsidRPr="00267412">
          <w:rPr>
            <w:rStyle w:val="ab"/>
            <w:rFonts w:hint="eastAsia"/>
          </w:rPr>
          <w:t>扩展实验</w:t>
        </w:r>
        <w:r>
          <w:rPr>
            <w:webHidden/>
          </w:rPr>
          <w:tab/>
        </w:r>
        <w:r>
          <w:rPr>
            <w:webHidden/>
          </w:rPr>
          <w:fldChar w:fldCharType="begin"/>
        </w:r>
        <w:r>
          <w:rPr>
            <w:webHidden/>
          </w:rPr>
          <w:instrText xml:space="preserve"> PAGEREF _Toc469064010 \h </w:instrText>
        </w:r>
        <w:r>
          <w:rPr>
            <w:webHidden/>
          </w:rPr>
        </w:r>
        <w:r>
          <w:rPr>
            <w:webHidden/>
          </w:rPr>
          <w:fldChar w:fldCharType="separate"/>
        </w:r>
        <w:r>
          <w:rPr>
            <w:webHidden/>
          </w:rPr>
          <w:t>13</w:t>
        </w:r>
        <w:r>
          <w:rPr>
            <w:webHidden/>
          </w:rPr>
          <w:fldChar w:fldCharType="end"/>
        </w:r>
      </w:hyperlink>
    </w:p>
    <w:p w:rsidR="007F248D" w:rsidRPr="00221946" w:rsidRDefault="007F248D">
      <w:pPr>
        <w:pStyle w:val="12"/>
        <w:rPr>
          <w:rFonts w:ascii="Calibri" w:eastAsia="宋体" w:hAnsi="Calibri"/>
          <w:noProof/>
          <w:sz w:val="21"/>
          <w:szCs w:val="22"/>
        </w:rPr>
      </w:pPr>
      <w:hyperlink w:anchor="_Toc469064011" w:history="1">
        <w:r w:rsidRPr="00267412">
          <w:rPr>
            <w:rStyle w:val="ab"/>
            <w:rFonts w:hint="eastAsia"/>
            <w:noProof/>
          </w:rPr>
          <w:t>第</w:t>
        </w:r>
        <w:r w:rsidRPr="00267412">
          <w:rPr>
            <w:rStyle w:val="ab"/>
            <w:rFonts w:hint="eastAsia"/>
            <w:noProof/>
          </w:rPr>
          <w:t>3</w:t>
        </w:r>
        <w:r w:rsidRPr="00267412">
          <w:rPr>
            <w:rStyle w:val="ab"/>
            <w:rFonts w:hint="eastAsia"/>
            <w:noProof/>
          </w:rPr>
          <w:t>章</w:t>
        </w:r>
        <w:r w:rsidRPr="00267412">
          <w:rPr>
            <w:rStyle w:val="ab"/>
            <w:rFonts w:hint="eastAsia"/>
            <w:noProof/>
          </w:rPr>
          <w:t xml:space="preserve"> </w:t>
        </w:r>
        <w:r w:rsidRPr="00267412">
          <w:rPr>
            <w:rStyle w:val="ab"/>
            <w:rFonts w:hint="eastAsia"/>
            <w:noProof/>
          </w:rPr>
          <w:t>文件操作实验</w:t>
        </w:r>
        <w:r>
          <w:rPr>
            <w:noProof/>
            <w:webHidden/>
          </w:rPr>
          <w:tab/>
        </w:r>
        <w:r>
          <w:rPr>
            <w:noProof/>
            <w:webHidden/>
          </w:rPr>
          <w:fldChar w:fldCharType="begin"/>
        </w:r>
        <w:r>
          <w:rPr>
            <w:noProof/>
            <w:webHidden/>
          </w:rPr>
          <w:instrText xml:space="preserve"> PAGEREF _Toc469064011 \h </w:instrText>
        </w:r>
        <w:r>
          <w:rPr>
            <w:noProof/>
            <w:webHidden/>
          </w:rPr>
        </w:r>
        <w:r>
          <w:rPr>
            <w:noProof/>
            <w:webHidden/>
          </w:rPr>
          <w:fldChar w:fldCharType="separate"/>
        </w:r>
        <w:r>
          <w:rPr>
            <w:noProof/>
            <w:webHidden/>
          </w:rPr>
          <w:t>14</w:t>
        </w:r>
        <w:r>
          <w:rPr>
            <w:noProof/>
            <w:webHidden/>
          </w:rPr>
          <w:fldChar w:fldCharType="end"/>
        </w:r>
      </w:hyperlink>
    </w:p>
    <w:p w:rsidR="007F248D" w:rsidRPr="00221946" w:rsidRDefault="007F248D">
      <w:pPr>
        <w:pStyle w:val="21"/>
        <w:rPr>
          <w:rFonts w:ascii="Calibri" w:hAnsi="Calibri"/>
          <w:szCs w:val="22"/>
        </w:rPr>
      </w:pPr>
      <w:hyperlink w:anchor="_Toc469064012" w:history="1">
        <w:r w:rsidRPr="00267412">
          <w:rPr>
            <w:rStyle w:val="ab"/>
            <w:rFonts w:hint="eastAsia"/>
          </w:rPr>
          <w:t>实验一</w:t>
        </w:r>
        <w:r w:rsidRPr="00267412">
          <w:rPr>
            <w:rStyle w:val="ab"/>
          </w:rPr>
          <w:t xml:space="preserve">  shell</w:t>
        </w:r>
        <w:r w:rsidRPr="00267412">
          <w:rPr>
            <w:rStyle w:val="ab"/>
            <w:rFonts w:hint="eastAsia"/>
          </w:rPr>
          <w:t>命令操作文件实验</w:t>
        </w:r>
        <w:r>
          <w:rPr>
            <w:webHidden/>
          </w:rPr>
          <w:tab/>
        </w:r>
        <w:r>
          <w:rPr>
            <w:webHidden/>
          </w:rPr>
          <w:fldChar w:fldCharType="begin"/>
        </w:r>
        <w:r>
          <w:rPr>
            <w:webHidden/>
          </w:rPr>
          <w:instrText xml:space="preserve"> PAGEREF _Toc469064012 \h </w:instrText>
        </w:r>
        <w:r>
          <w:rPr>
            <w:webHidden/>
          </w:rPr>
        </w:r>
        <w:r>
          <w:rPr>
            <w:webHidden/>
          </w:rPr>
          <w:fldChar w:fldCharType="separate"/>
        </w:r>
        <w:r>
          <w:rPr>
            <w:webHidden/>
          </w:rPr>
          <w:t>15</w:t>
        </w:r>
        <w:r>
          <w:rPr>
            <w:webHidden/>
          </w:rPr>
          <w:fldChar w:fldCharType="end"/>
        </w:r>
      </w:hyperlink>
    </w:p>
    <w:p w:rsidR="007F248D" w:rsidRPr="00221946" w:rsidRDefault="007F248D">
      <w:pPr>
        <w:pStyle w:val="30"/>
        <w:rPr>
          <w:rFonts w:ascii="Calibri" w:hAnsi="Calibri"/>
          <w:szCs w:val="22"/>
        </w:rPr>
      </w:pPr>
      <w:hyperlink w:anchor="_Toc469064013" w:history="1">
        <w:r w:rsidRPr="00267412">
          <w:rPr>
            <w:rStyle w:val="ab"/>
            <w:rFonts w:hint="eastAsia"/>
          </w:rPr>
          <w:t>实验目的</w:t>
        </w:r>
        <w:r>
          <w:rPr>
            <w:webHidden/>
          </w:rPr>
          <w:tab/>
        </w:r>
        <w:r>
          <w:rPr>
            <w:webHidden/>
          </w:rPr>
          <w:fldChar w:fldCharType="begin"/>
        </w:r>
        <w:r>
          <w:rPr>
            <w:webHidden/>
          </w:rPr>
          <w:instrText xml:space="preserve"> PAGEREF _Toc469064013 \h </w:instrText>
        </w:r>
        <w:r>
          <w:rPr>
            <w:webHidden/>
          </w:rPr>
        </w:r>
        <w:r>
          <w:rPr>
            <w:webHidden/>
          </w:rPr>
          <w:fldChar w:fldCharType="separate"/>
        </w:r>
        <w:r>
          <w:rPr>
            <w:webHidden/>
          </w:rPr>
          <w:t>15</w:t>
        </w:r>
        <w:r>
          <w:rPr>
            <w:webHidden/>
          </w:rPr>
          <w:fldChar w:fldCharType="end"/>
        </w:r>
      </w:hyperlink>
    </w:p>
    <w:p w:rsidR="007F248D" w:rsidRPr="00221946" w:rsidRDefault="007F248D">
      <w:pPr>
        <w:pStyle w:val="30"/>
        <w:rPr>
          <w:rFonts w:ascii="Calibri" w:hAnsi="Calibri"/>
          <w:szCs w:val="22"/>
        </w:rPr>
      </w:pPr>
      <w:hyperlink w:anchor="_Toc469064014" w:history="1">
        <w:r w:rsidRPr="00267412">
          <w:rPr>
            <w:rStyle w:val="ab"/>
            <w:rFonts w:hint="eastAsia"/>
          </w:rPr>
          <w:t>实验内容</w:t>
        </w:r>
        <w:r>
          <w:rPr>
            <w:webHidden/>
          </w:rPr>
          <w:tab/>
        </w:r>
        <w:r>
          <w:rPr>
            <w:webHidden/>
          </w:rPr>
          <w:fldChar w:fldCharType="begin"/>
        </w:r>
        <w:r>
          <w:rPr>
            <w:webHidden/>
          </w:rPr>
          <w:instrText xml:space="preserve"> PAGEREF _Toc469064014 \h </w:instrText>
        </w:r>
        <w:r>
          <w:rPr>
            <w:webHidden/>
          </w:rPr>
        </w:r>
        <w:r>
          <w:rPr>
            <w:webHidden/>
          </w:rPr>
          <w:fldChar w:fldCharType="separate"/>
        </w:r>
        <w:r>
          <w:rPr>
            <w:webHidden/>
          </w:rPr>
          <w:t>15</w:t>
        </w:r>
        <w:r>
          <w:rPr>
            <w:webHidden/>
          </w:rPr>
          <w:fldChar w:fldCharType="end"/>
        </w:r>
      </w:hyperlink>
    </w:p>
    <w:p w:rsidR="007F248D" w:rsidRPr="00221946" w:rsidRDefault="007F248D">
      <w:pPr>
        <w:pStyle w:val="30"/>
        <w:rPr>
          <w:rFonts w:ascii="Calibri" w:hAnsi="Calibri"/>
          <w:szCs w:val="22"/>
        </w:rPr>
      </w:pPr>
      <w:hyperlink w:anchor="_Toc469064015" w:history="1">
        <w:r w:rsidRPr="00267412">
          <w:rPr>
            <w:rStyle w:val="ab"/>
            <w:rFonts w:hint="eastAsia"/>
          </w:rPr>
          <w:t>实验环境</w:t>
        </w:r>
        <w:r>
          <w:rPr>
            <w:webHidden/>
          </w:rPr>
          <w:tab/>
        </w:r>
        <w:r>
          <w:rPr>
            <w:webHidden/>
          </w:rPr>
          <w:fldChar w:fldCharType="begin"/>
        </w:r>
        <w:r>
          <w:rPr>
            <w:webHidden/>
          </w:rPr>
          <w:instrText xml:space="preserve"> PAGEREF _Toc469064015 \h </w:instrText>
        </w:r>
        <w:r>
          <w:rPr>
            <w:webHidden/>
          </w:rPr>
        </w:r>
        <w:r>
          <w:rPr>
            <w:webHidden/>
          </w:rPr>
          <w:fldChar w:fldCharType="separate"/>
        </w:r>
        <w:r>
          <w:rPr>
            <w:webHidden/>
          </w:rPr>
          <w:t>15</w:t>
        </w:r>
        <w:r>
          <w:rPr>
            <w:webHidden/>
          </w:rPr>
          <w:fldChar w:fldCharType="end"/>
        </w:r>
      </w:hyperlink>
    </w:p>
    <w:p w:rsidR="007F248D" w:rsidRPr="00221946" w:rsidRDefault="007F248D">
      <w:pPr>
        <w:pStyle w:val="30"/>
        <w:rPr>
          <w:rFonts w:ascii="Calibri" w:hAnsi="Calibri"/>
          <w:szCs w:val="22"/>
        </w:rPr>
      </w:pPr>
      <w:hyperlink w:anchor="_Toc469064016" w:history="1">
        <w:r w:rsidRPr="00267412">
          <w:rPr>
            <w:rStyle w:val="ab"/>
            <w:rFonts w:hint="eastAsia"/>
          </w:rPr>
          <w:t>实验原理</w:t>
        </w:r>
        <w:r>
          <w:rPr>
            <w:webHidden/>
          </w:rPr>
          <w:tab/>
        </w:r>
        <w:r>
          <w:rPr>
            <w:webHidden/>
          </w:rPr>
          <w:fldChar w:fldCharType="begin"/>
        </w:r>
        <w:r>
          <w:rPr>
            <w:webHidden/>
          </w:rPr>
          <w:instrText xml:space="preserve"> PAGEREF _Toc469064016 \h </w:instrText>
        </w:r>
        <w:r>
          <w:rPr>
            <w:webHidden/>
          </w:rPr>
        </w:r>
        <w:r>
          <w:rPr>
            <w:webHidden/>
          </w:rPr>
          <w:fldChar w:fldCharType="separate"/>
        </w:r>
        <w:r>
          <w:rPr>
            <w:webHidden/>
          </w:rPr>
          <w:t>15</w:t>
        </w:r>
        <w:r>
          <w:rPr>
            <w:webHidden/>
          </w:rPr>
          <w:fldChar w:fldCharType="end"/>
        </w:r>
      </w:hyperlink>
    </w:p>
    <w:p w:rsidR="007F248D" w:rsidRPr="00221946" w:rsidRDefault="007F248D">
      <w:pPr>
        <w:pStyle w:val="30"/>
        <w:rPr>
          <w:rFonts w:ascii="Calibri" w:hAnsi="Calibri"/>
          <w:szCs w:val="22"/>
        </w:rPr>
      </w:pPr>
      <w:hyperlink w:anchor="_Toc469064017" w:history="1">
        <w:r w:rsidRPr="00267412">
          <w:rPr>
            <w:rStyle w:val="ab"/>
            <w:rFonts w:hint="eastAsia"/>
          </w:rPr>
          <w:t>实验步骤</w:t>
        </w:r>
        <w:r>
          <w:rPr>
            <w:webHidden/>
          </w:rPr>
          <w:tab/>
        </w:r>
        <w:r>
          <w:rPr>
            <w:webHidden/>
          </w:rPr>
          <w:fldChar w:fldCharType="begin"/>
        </w:r>
        <w:r>
          <w:rPr>
            <w:webHidden/>
          </w:rPr>
          <w:instrText xml:space="preserve"> PAGEREF _Toc469064017 \h </w:instrText>
        </w:r>
        <w:r>
          <w:rPr>
            <w:webHidden/>
          </w:rPr>
        </w:r>
        <w:r>
          <w:rPr>
            <w:webHidden/>
          </w:rPr>
          <w:fldChar w:fldCharType="separate"/>
        </w:r>
        <w:r>
          <w:rPr>
            <w:webHidden/>
          </w:rPr>
          <w:t>15</w:t>
        </w:r>
        <w:r>
          <w:rPr>
            <w:webHidden/>
          </w:rPr>
          <w:fldChar w:fldCharType="end"/>
        </w:r>
      </w:hyperlink>
    </w:p>
    <w:p w:rsidR="007F248D" w:rsidRPr="00221946" w:rsidRDefault="007F248D">
      <w:pPr>
        <w:pStyle w:val="30"/>
        <w:rPr>
          <w:rFonts w:ascii="Calibri" w:hAnsi="Calibri"/>
          <w:szCs w:val="22"/>
        </w:rPr>
      </w:pPr>
      <w:hyperlink w:anchor="_Toc469064018" w:history="1">
        <w:r w:rsidRPr="00267412">
          <w:rPr>
            <w:rStyle w:val="ab"/>
            <w:rFonts w:hint="eastAsia"/>
          </w:rPr>
          <w:t>扩展实验</w:t>
        </w:r>
        <w:r>
          <w:rPr>
            <w:webHidden/>
          </w:rPr>
          <w:tab/>
        </w:r>
        <w:r>
          <w:rPr>
            <w:webHidden/>
          </w:rPr>
          <w:fldChar w:fldCharType="begin"/>
        </w:r>
        <w:r>
          <w:rPr>
            <w:webHidden/>
          </w:rPr>
          <w:instrText xml:space="preserve"> PAGEREF _Toc469064018 \h </w:instrText>
        </w:r>
        <w:r>
          <w:rPr>
            <w:webHidden/>
          </w:rPr>
        </w:r>
        <w:r>
          <w:rPr>
            <w:webHidden/>
          </w:rPr>
          <w:fldChar w:fldCharType="separate"/>
        </w:r>
        <w:r>
          <w:rPr>
            <w:webHidden/>
          </w:rPr>
          <w:t>17</w:t>
        </w:r>
        <w:r>
          <w:rPr>
            <w:webHidden/>
          </w:rPr>
          <w:fldChar w:fldCharType="end"/>
        </w:r>
      </w:hyperlink>
    </w:p>
    <w:p w:rsidR="007F248D" w:rsidRPr="00221946" w:rsidRDefault="007F248D">
      <w:pPr>
        <w:pStyle w:val="21"/>
        <w:rPr>
          <w:rFonts w:ascii="Calibri" w:hAnsi="Calibri"/>
          <w:szCs w:val="22"/>
        </w:rPr>
      </w:pPr>
      <w:hyperlink w:anchor="_Toc469064019" w:history="1">
        <w:r w:rsidRPr="00267412">
          <w:rPr>
            <w:rStyle w:val="ab"/>
            <w:rFonts w:hint="eastAsia"/>
          </w:rPr>
          <w:t>实验二</w:t>
        </w:r>
        <w:r w:rsidRPr="00267412">
          <w:rPr>
            <w:rStyle w:val="ab"/>
          </w:rPr>
          <w:t xml:space="preserve">  </w:t>
        </w:r>
        <w:r w:rsidRPr="00267412">
          <w:rPr>
            <w:rStyle w:val="ab"/>
            <w:rFonts w:hint="eastAsia"/>
          </w:rPr>
          <w:t>文件操作实验</w:t>
        </w:r>
        <w:r>
          <w:rPr>
            <w:webHidden/>
          </w:rPr>
          <w:tab/>
        </w:r>
        <w:r>
          <w:rPr>
            <w:webHidden/>
          </w:rPr>
          <w:fldChar w:fldCharType="begin"/>
        </w:r>
        <w:r>
          <w:rPr>
            <w:webHidden/>
          </w:rPr>
          <w:instrText xml:space="preserve"> PAGEREF _Toc469064019 \h </w:instrText>
        </w:r>
        <w:r>
          <w:rPr>
            <w:webHidden/>
          </w:rPr>
        </w:r>
        <w:r>
          <w:rPr>
            <w:webHidden/>
          </w:rPr>
          <w:fldChar w:fldCharType="separate"/>
        </w:r>
        <w:r>
          <w:rPr>
            <w:webHidden/>
          </w:rPr>
          <w:t>18</w:t>
        </w:r>
        <w:r>
          <w:rPr>
            <w:webHidden/>
          </w:rPr>
          <w:fldChar w:fldCharType="end"/>
        </w:r>
      </w:hyperlink>
    </w:p>
    <w:p w:rsidR="007F248D" w:rsidRPr="00221946" w:rsidRDefault="007F248D">
      <w:pPr>
        <w:pStyle w:val="30"/>
        <w:rPr>
          <w:rFonts w:ascii="Calibri" w:hAnsi="Calibri"/>
          <w:szCs w:val="22"/>
        </w:rPr>
      </w:pPr>
      <w:hyperlink w:anchor="_Toc469064020" w:history="1">
        <w:r w:rsidRPr="00267412">
          <w:rPr>
            <w:rStyle w:val="ab"/>
            <w:rFonts w:hint="eastAsia"/>
          </w:rPr>
          <w:t>实验目的</w:t>
        </w:r>
        <w:r>
          <w:rPr>
            <w:webHidden/>
          </w:rPr>
          <w:tab/>
        </w:r>
        <w:r>
          <w:rPr>
            <w:webHidden/>
          </w:rPr>
          <w:fldChar w:fldCharType="begin"/>
        </w:r>
        <w:r>
          <w:rPr>
            <w:webHidden/>
          </w:rPr>
          <w:instrText xml:space="preserve"> PAGEREF _Toc469064020 \h </w:instrText>
        </w:r>
        <w:r>
          <w:rPr>
            <w:webHidden/>
          </w:rPr>
        </w:r>
        <w:r>
          <w:rPr>
            <w:webHidden/>
          </w:rPr>
          <w:fldChar w:fldCharType="separate"/>
        </w:r>
        <w:r>
          <w:rPr>
            <w:webHidden/>
          </w:rPr>
          <w:t>18</w:t>
        </w:r>
        <w:r>
          <w:rPr>
            <w:webHidden/>
          </w:rPr>
          <w:fldChar w:fldCharType="end"/>
        </w:r>
      </w:hyperlink>
    </w:p>
    <w:p w:rsidR="007F248D" w:rsidRPr="00221946" w:rsidRDefault="007F248D">
      <w:pPr>
        <w:pStyle w:val="30"/>
        <w:rPr>
          <w:rFonts w:ascii="Calibri" w:hAnsi="Calibri"/>
          <w:szCs w:val="22"/>
        </w:rPr>
      </w:pPr>
      <w:hyperlink w:anchor="_Toc469064021" w:history="1">
        <w:r w:rsidRPr="00267412">
          <w:rPr>
            <w:rStyle w:val="ab"/>
            <w:rFonts w:hint="eastAsia"/>
          </w:rPr>
          <w:t>实验内容</w:t>
        </w:r>
        <w:r>
          <w:rPr>
            <w:webHidden/>
          </w:rPr>
          <w:tab/>
        </w:r>
        <w:r>
          <w:rPr>
            <w:webHidden/>
          </w:rPr>
          <w:fldChar w:fldCharType="begin"/>
        </w:r>
        <w:r>
          <w:rPr>
            <w:webHidden/>
          </w:rPr>
          <w:instrText xml:space="preserve"> PAGEREF _Toc469064021 \h </w:instrText>
        </w:r>
        <w:r>
          <w:rPr>
            <w:webHidden/>
          </w:rPr>
        </w:r>
        <w:r>
          <w:rPr>
            <w:webHidden/>
          </w:rPr>
          <w:fldChar w:fldCharType="separate"/>
        </w:r>
        <w:r>
          <w:rPr>
            <w:webHidden/>
          </w:rPr>
          <w:t>18</w:t>
        </w:r>
        <w:r>
          <w:rPr>
            <w:webHidden/>
          </w:rPr>
          <w:fldChar w:fldCharType="end"/>
        </w:r>
      </w:hyperlink>
    </w:p>
    <w:p w:rsidR="007F248D" w:rsidRPr="00221946" w:rsidRDefault="007F248D">
      <w:pPr>
        <w:pStyle w:val="30"/>
        <w:rPr>
          <w:rFonts w:ascii="Calibri" w:hAnsi="Calibri"/>
          <w:szCs w:val="22"/>
        </w:rPr>
      </w:pPr>
      <w:hyperlink w:anchor="_Toc469064022" w:history="1">
        <w:r w:rsidRPr="00267412">
          <w:rPr>
            <w:rStyle w:val="ab"/>
            <w:rFonts w:hint="eastAsia"/>
          </w:rPr>
          <w:t>实验环境</w:t>
        </w:r>
        <w:r>
          <w:rPr>
            <w:webHidden/>
          </w:rPr>
          <w:tab/>
        </w:r>
        <w:r>
          <w:rPr>
            <w:webHidden/>
          </w:rPr>
          <w:fldChar w:fldCharType="begin"/>
        </w:r>
        <w:r>
          <w:rPr>
            <w:webHidden/>
          </w:rPr>
          <w:instrText xml:space="preserve"> PAGEREF _Toc469064022 \h </w:instrText>
        </w:r>
        <w:r>
          <w:rPr>
            <w:webHidden/>
          </w:rPr>
        </w:r>
        <w:r>
          <w:rPr>
            <w:webHidden/>
          </w:rPr>
          <w:fldChar w:fldCharType="separate"/>
        </w:r>
        <w:r>
          <w:rPr>
            <w:webHidden/>
          </w:rPr>
          <w:t>18</w:t>
        </w:r>
        <w:r>
          <w:rPr>
            <w:webHidden/>
          </w:rPr>
          <w:fldChar w:fldCharType="end"/>
        </w:r>
      </w:hyperlink>
    </w:p>
    <w:p w:rsidR="007F248D" w:rsidRPr="00221946" w:rsidRDefault="007F248D">
      <w:pPr>
        <w:pStyle w:val="30"/>
        <w:rPr>
          <w:rFonts w:ascii="Calibri" w:hAnsi="Calibri"/>
          <w:szCs w:val="22"/>
        </w:rPr>
      </w:pPr>
      <w:hyperlink w:anchor="_Toc469064023" w:history="1">
        <w:r w:rsidRPr="00267412">
          <w:rPr>
            <w:rStyle w:val="ab"/>
            <w:rFonts w:hint="eastAsia"/>
          </w:rPr>
          <w:t>实验原理</w:t>
        </w:r>
        <w:r>
          <w:rPr>
            <w:webHidden/>
          </w:rPr>
          <w:tab/>
        </w:r>
        <w:r>
          <w:rPr>
            <w:webHidden/>
          </w:rPr>
          <w:fldChar w:fldCharType="begin"/>
        </w:r>
        <w:r>
          <w:rPr>
            <w:webHidden/>
          </w:rPr>
          <w:instrText xml:space="preserve"> PAGEREF _Toc469064023 \h </w:instrText>
        </w:r>
        <w:r>
          <w:rPr>
            <w:webHidden/>
          </w:rPr>
        </w:r>
        <w:r>
          <w:rPr>
            <w:webHidden/>
          </w:rPr>
          <w:fldChar w:fldCharType="separate"/>
        </w:r>
        <w:r>
          <w:rPr>
            <w:webHidden/>
          </w:rPr>
          <w:t>18</w:t>
        </w:r>
        <w:r>
          <w:rPr>
            <w:webHidden/>
          </w:rPr>
          <w:fldChar w:fldCharType="end"/>
        </w:r>
      </w:hyperlink>
    </w:p>
    <w:p w:rsidR="007F248D" w:rsidRPr="00221946" w:rsidRDefault="007F248D">
      <w:pPr>
        <w:pStyle w:val="30"/>
        <w:rPr>
          <w:rFonts w:ascii="Calibri" w:hAnsi="Calibri"/>
          <w:szCs w:val="22"/>
        </w:rPr>
      </w:pPr>
      <w:hyperlink w:anchor="_Toc469064024" w:history="1">
        <w:r w:rsidRPr="00267412">
          <w:rPr>
            <w:rStyle w:val="ab"/>
            <w:rFonts w:hint="eastAsia"/>
          </w:rPr>
          <w:t>实验步骤</w:t>
        </w:r>
        <w:r>
          <w:rPr>
            <w:webHidden/>
          </w:rPr>
          <w:tab/>
        </w:r>
        <w:r>
          <w:rPr>
            <w:webHidden/>
          </w:rPr>
          <w:fldChar w:fldCharType="begin"/>
        </w:r>
        <w:r>
          <w:rPr>
            <w:webHidden/>
          </w:rPr>
          <w:instrText xml:space="preserve"> PAGEREF _Toc469064024 \h </w:instrText>
        </w:r>
        <w:r>
          <w:rPr>
            <w:webHidden/>
          </w:rPr>
        </w:r>
        <w:r>
          <w:rPr>
            <w:webHidden/>
          </w:rPr>
          <w:fldChar w:fldCharType="separate"/>
        </w:r>
        <w:r>
          <w:rPr>
            <w:webHidden/>
          </w:rPr>
          <w:t>19</w:t>
        </w:r>
        <w:r>
          <w:rPr>
            <w:webHidden/>
          </w:rPr>
          <w:fldChar w:fldCharType="end"/>
        </w:r>
      </w:hyperlink>
    </w:p>
    <w:p w:rsidR="007F248D" w:rsidRPr="00221946" w:rsidRDefault="007F248D">
      <w:pPr>
        <w:pStyle w:val="30"/>
        <w:rPr>
          <w:rFonts w:ascii="Calibri" w:hAnsi="Calibri"/>
          <w:szCs w:val="22"/>
        </w:rPr>
      </w:pPr>
      <w:hyperlink w:anchor="_Toc469064025" w:history="1">
        <w:r w:rsidRPr="00267412">
          <w:rPr>
            <w:rStyle w:val="ab"/>
            <w:rFonts w:hint="eastAsia"/>
          </w:rPr>
          <w:t>扩展实验</w:t>
        </w:r>
        <w:r>
          <w:rPr>
            <w:webHidden/>
          </w:rPr>
          <w:tab/>
        </w:r>
        <w:r>
          <w:rPr>
            <w:webHidden/>
          </w:rPr>
          <w:fldChar w:fldCharType="begin"/>
        </w:r>
        <w:r>
          <w:rPr>
            <w:webHidden/>
          </w:rPr>
          <w:instrText xml:space="preserve"> PAGEREF _Toc469064025 \h </w:instrText>
        </w:r>
        <w:r>
          <w:rPr>
            <w:webHidden/>
          </w:rPr>
        </w:r>
        <w:r>
          <w:rPr>
            <w:webHidden/>
          </w:rPr>
          <w:fldChar w:fldCharType="separate"/>
        </w:r>
        <w:r>
          <w:rPr>
            <w:webHidden/>
          </w:rPr>
          <w:t>20</w:t>
        </w:r>
        <w:r>
          <w:rPr>
            <w:webHidden/>
          </w:rPr>
          <w:fldChar w:fldCharType="end"/>
        </w:r>
      </w:hyperlink>
    </w:p>
    <w:p w:rsidR="007F248D" w:rsidRPr="00221946" w:rsidRDefault="007F248D">
      <w:pPr>
        <w:pStyle w:val="21"/>
        <w:rPr>
          <w:rFonts w:ascii="Calibri" w:hAnsi="Calibri"/>
          <w:szCs w:val="22"/>
        </w:rPr>
      </w:pPr>
      <w:hyperlink w:anchor="_Toc469064026" w:history="1">
        <w:r w:rsidRPr="00267412">
          <w:rPr>
            <w:rStyle w:val="ab"/>
            <w:rFonts w:hint="eastAsia"/>
          </w:rPr>
          <w:t>实验三</w:t>
        </w:r>
        <w:r w:rsidRPr="00267412">
          <w:rPr>
            <w:rStyle w:val="ab"/>
          </w:rPr>
          <w:t xml:space="preserve">  </w:t>
        </w:r>
        <w:r w:rsidRPr="00267412">
          <w:rPr>
            <w:rStyle w:val="ab"/>
            <w:rFonts w:hint="eastAsia"/>
          </w:rPr>
          <w:t>文件目录操作实验</w:t>
        </w:r>
        <w:r>
          <w:rPr>
            <w:webHidden/>
          </w:rPr>
          <w:tab/>
        </w:r>
        <w:r>
          <w:rPr>
            <w:webHidden/>
          </w:rPr>
          <w:fldChar w:fldCharType="begin"/>
        </w:r>
        <w:r>
          <w:rPr>
            <w:webHidden/>
          </w:rPr>
          <w:instrText xml:space="preserve"> PAGEREF _Toc469064026 \h </w:instrText>
        </w:r>
        <w:r>
          <w:rPr>
            <w:webHidden/>
          </w:rPr>
        </w:r>
        <w:r>
          <w:rPr>
            <w:webHidden/>
          </w:rPr>
          <w:fldChar w:fldCharType="separate"/>
        </w:r>
        <w:r>
          <w:rPr>
            <w:webHidden/>
          </w:rPr>
          <w:t>21</w:t>
        </w:r>
        <w:r>
          <w:rPr>
            <w:webHidden/>
          </w:rPr>
          <w:fldChar w:fldCharType="end"/>
        </w:r>
      </w:hyperlink>
    </w:p>
    <w:p w:rsidR="007F248D" w:rsidRPr="00221946" w:rsidRDefault="007F248D">
      <w:pPr>
        <w:pStyle w:val="30"/>
        <w:rPr>
          <w:rFonts w:ascii="Calibri" w:hAnsi="Calibri"/>
          <w:szCs w:val="22"/>
        </w:rPr>
      </w:pPr>
      <w:hyperlink w:anchor="_Toc469064027" w:history="1">
        <w:r w:rsidRPr="00267412">
          <w:rPr>
            <w:rStyle w:val="ab"/>
            <w:rFonts w:hint="eastAsia"/>
          </w:rPr>
          <w:t>实验目的</w:t>
        </w:r>
        <w:r>
          <w:rPr>
            <w:webHidden/>
          </w:rPr>
          <w:tab/>
        </w:r>
        <w:r>
          <w:rPr>
            <w:webHidden/>
          </w:rPr>
          <w:fldChar w:fldCharType="begin"/>
        </w:r>
        <w:r>
          <w:rPr>
            <w:webHidden/>
          </w:rPr>
          <w:instrText xml:space="preserve"> PAGEREF _Toc469064027 \h </w:instrText>
        </w:r>
        <w:r>
          <w:rPr>
            <w:webHidden/>
          </w:rPr>
        </w:r>
        <w:r>
          <w:rPr>
            <w:webHidden/>
          </w:rPr>
          <w:fldChar w:fldCharType="separate"/>
        </w:r>
        <w:r>
          <w:rPr>
            <w:webHidden/>
          </w:rPr>
          <w:t>21</w:t>
        </w:r>
        <w:r>
          <w:rPr>
            <w:webHidden/>
          </w:rPr>
          <w:fldChar w:fldCharType="end"/>
        </w:r>
      </w:hyperlink>
    </w:p>
    <w:p w:rsidR="007F248D" w:rsidRPr="00221946" w:rsidRDefault="007F248D">
      <w:pPr>
        <w:pStyle w:val="30"/>
        <w:rPr>
          <w:rFonts w:ascii="Calibri" w:hAnsi="Calibri"/>
          <w:szCs w:val="22"/>
        </w:rPr>
      </w:pPr>
      <w:hyperlink w:anchor="_Toc469064028" w:history="1">
        <w:r w:rsidRPr="00267412">
          <w:rPr>
            <w:rStyle w:val="ab"/>
            <w:rFonts w:hint="eastAsia"/>
          </w:rPr>
          <w:t>实验内容</w:t>
        </w:r>
        <w:r>
          <w:rPr>
            <w:webHidden/>
          </w:rPr>
          <w:tab/>
        </w:r>
        <w:r>
          <w:rPr>
            <w:webHidden/>
          </w:rPr>
          <w:fldChar w:fldCharType="begin"/>
        </w:r>
        <w:r>
          <w:rPr>
            <w:webHidden/>
          </w:rPr>
          <w:instrText xml:space="preserve"> PAGEREF _Toc469064028 \h </w:instrText>
        </w:r>
        <w:r>
          <w:rPr>
            <w:webHidden/>
          </w:rPr>
        </w:r>
        <w:r>
          <w:rPr>
            <w:webHidden/>
          </w:rPr>
          <w:fldChar w:fldCharType="separate"/>
        </w:r>
        <w:r>
          <w:rPr>
            <w:webHidden/>
          </w:rPr>
          <w:t>21</w:t>
        </w:r>
        <w:r>
          <w:rPr>
            <w:webHidden/>
          </w:rPr>
          <w:fldChar w:fldCharType="end"/>
        </w:r>
      </w:hyperlink>
    </w:p>
    <w:p w:rsidR="007F248D" w:rsidRPr="00221946" w:rsidRDefault="007F248D">
      <w:pPr>
        <w:pStyle w:val="30"/>
        <w:rPr>
          <w:rFonts w:ascii="Calibri" w:hAnsi="Calibri"/>
          <w:szCs w:val="22"/>
        </w:rPr>
      </w:pPr>
      <w:hyperlink w:anchor="_Toc469064029" w:history="1">
        <w:r w:rsidRPr="00267412">
          <w:rPr>
            <w:rStyle w:val="ab"/>
            <w:rFonts w:hint="eastAsia"/>
          </w:rPr>
          <w:t>实验环境</w:t>
        </w:r>
        <w:r>
          <w:rPr>
            <w:webHidden/>
          </w:rPr>
          <w:tab/>
        </w:r>
        <w:r>
          <w:rPr>
            <w:webHidden/>
          </w:rPr>
          <w:fldChar w:fldCharType="begin"/>
        </w:r>
        <w:r>
          <w:rPr>
            <w:webHidden/>
          </w:rPr>
          <w:instrText xml:space="preserve"> PAGEREF _Toc469064029 \h </w:instrText>
        </w:r>
        <w:r>
          <w:rPr>
            <w:webHidden/>
          </w:rPr>
        </w:r>
        <w:r>
          <w:rPr>
            <w:webHidden/>
          </w:rPr>
          <w:fldChar w:fldCharType="separate"/>
        </w:r>
        <w:r>
          <w:rPr>
            <w:webHidden/>
          </w:rPr>
          <w:t>21</w:t>
        </w:r>
        <w:r>
          <w:rPr>
            <w:webHidden/>
          </w:rPr>
          <w:fldChar w:fldCharType="end"/>
        </w:r>
      </w:hyperlink>
    </w:p>
    <w:p w:rsidR="007F248D" w:rsidRPr="00221946" w:rsidRDefault="007F248D">
      <w:pPr>
        <w:pStyle w:val="30"/>
        <w:rPr>
          <w:rFonts w:ascii="Calibri" w:hAnsi="Calibri"/>
          <w:szCs w:val="22"/>
        </w:rPr>
      </w:pPr>
      <w:hyperlink w:anchor="_Toc469064030" w:history="1">
        <w:r w:rsidRPr="00267412">
          <w:rPr>
            <w:rStyle w:val="ab"/>
            <w:rFonts w:hint="eastAsia"/>
          </w:rPr>
          <w:t>实验原理</w:t>
        </w:r>
        <w:r>
          <w:rPr>
            <w:webHidden/>
          </w:rPr>
          <w:tab/>
        </w:r>
        <w:r>
          <w:rPr>
            <w:webHidden/>
          </w:rPr>
          <w:fldChar w:fldCharType="begin"/>
        </w:r>
        <w:r>
          <w:rPr>
            <w:webHidden/>
          </w:rPr>
          <w:instrText xml:space="preserve"> PAGEREF _Toc469064030 \h </w:instrText>
        </w:r>
        <w:r>
          <w:rPr>
            <w:webHidden/>
          </w:rPr>
        </w:r>
        <w:r>
          <w:rPr>
            <w:webHidden/>
          </w:rPr>
          <w:fldChar w:fldCharType="separate"/>
        </w:r>
        <w:r>
          <w:rPr>
            <w:webHidden/>
          </w:rPr>
          <w:t>21</w:t>
        </w:r>
        <w:r>
          <w:rPr>
            <w:webHidden/>
          </w:rPr>
          <w:fldChar w:fldCharType="end"/>
        </w:r>
      </w:hyperlink>
    </w:p>
    <w:p w:rsidR="007F248D" w:rsidRPr="00221946" w:rsidRDefault="007F248D">
      <w:pPr>
        <w:pStyle w:val="30"/>
        <w:rPr>
          <w:rFonts w:ascii="Calibri" w:hAnsi="Calibri"/>
          <w:szCs w:val="22"/>
        </w:rPr>
      </w:pPr>
      <w:hyperlink w:anchor="_Toc469064031" w:history="1">
        <w:r w:rsidRPr="00267412">
          <w:rPr>
            <w:rStyle w:val="ab"/>
            <w:rFonts w:hint="eastAsia"/>
          </w:rPr>
          <w:t>实验步骤</w:t>
        </w:r>
        <w:r>
          <w:rPr>
            <w:webHidden/>
          </w:rPr>
          <w:tab/>
        </w:r>
        <w:r>
          <w:rPr>
            <w:webHidden/>
          </w:rPr>
          <w:fldChar w:fldCharType="begin"/>
        </w:r>
        <w:r>
          <w:rPr>
            <w:webHidden/>
          </w:rPr>
          <w:instrText xml:space="preserve"> PAGEREF _Toc469064031 \h </w:instrText>
        </w:r>
        <w:r>
          <w:rPr>
            <w:webHidden/>
          </w:rPr>
        </w:r>
        <w:r>
          <w:rPr>
            <w:webHidden/>
          </w:rPr>
          <w:fldChar w:fldCharType="separate"/>
        </w:r>
        <w:r>
          <w:rPr>
            <w:webHidden/>
          </w:rPr>
          <w:t>22</w:t>
        </w:r>
        <w:r>
          <w:rPr>
            <w:webHidden/>
          </w:rPr>
          <w:fldChar w:fldCharType="end"/>
        </w:r>
      </w:hyperlink>
    </w:p>
    <w:p w:rsidR="007F248D" w:rsidRPr="00221946" w:rsidRDefault="007F248D">
      <w:pPr>
        <w:pStyle w:val="30"/>
        <w:rPr>
          <w:rFonts w:ascii="Calibri" w:hAnsi="Calibri"/>
          <w:szCs w:val="22"/>
        </w:rPr>
      </w:pPr>
      <w:hyperlink w:anchor="_Toc469064032" w:history="1">
        <w:r w:rsidRPr="00267412">
          <w:rPr>
            <w:rStyle w:val="ab"/>
            <w:rFonts w:hint="eastAsia"/>
          </w:rPr>
          <w:t>扩展实验</w:t>
        </w:r>
        <w:r>
          <w:rPr>
            <w:webHidden/>
          </w:rPr>
          <w:tab/>
        </w:r>
        <w:r>
          <w:rPr>
            <w:webHidden/>
          </w:rPr>
          <w:fldChar w:fldCharType="begin"/>
        </w:r>
        <w:r>
          <w:rPr>
            <w:webHidden/>
          </w:rPr>
          <w:instrText xml:space="preserve"> PAGEREF _Toc469064032 \h </w:instrText>
        </w:r>
        <w:r>
          <w:rPr>
            <w:webHidden/>
          </w:rPr>
        </w:r>
        <w:r>
          <w:rPr>
            <w:webHidden/>
          </w:rPr>
          <w:fldChar w:fldCharType="separate"/>
        </w:r>
        <w:r>
          <w:rPr>
            <w:webHidden/>
          </w:rPr>
          <w:t>23</w:t>
        </w:r>
        <w:r>
          <w:rPr>
            <w:webHidden/>
          </w:rPr>
          <w:fldChar w:fldCharType="end"/>
        </w:r>
      </w:hyperlink>
    </w:p>
    <w:p w:rsidR="007F248D" w:rsidRPr="00221946" w:rsidRDefault="007F248D">
      <w:pPr>
        <w:pStyle w:val="12"/>
        <w:rPr>
          <w:rFonts w:ascii="Calibri" w:eastAsia="宋体" w:hAnsi="Calibri"/>
          <w:noProof/>
          <w:sz w:val="21"/>
          <w:szCs w:val="22"/>
        </w:rPr>
      </w:pPr>
      <w:hyperlink w:anchor="_Toc469064033" w:history="1">
        <w:r w:rsidRPr="00267412">
          <w:rPr>
            <w:rStyle w:val="ab"/>
            <w:rFonts w:hint="eastAsia"/>
            <w:noProof/>
          </w:rPr>
          <w:t>第</w:t>
        </w:r>
        <w:r w:rsidRPr="00267412">
          <w:rPr>
            <w:rStyle w:val="ab"/>
            <w:rFonts w:hint="eastAsia"/>
            <w:noProof/>
          </w:rPr>
          <w:t>4</w:t>
        </w:r>
        <w:r w:rsidRPr="00267412">
          <w:rPr>
            <w:rStyle w:val="ab"/>
            <w:rFonts w:hint="eastAsia"/>
            <w:noProof/>
          </w:rPr>
          <w:t>章</w:t>
        </w:r>
        <w:r w:rsidRPr="00267412">
          <w:rPr>
            <w:rStyle w:val="ab"/>
            <w:rFonts w:hint="eastAsia"/>
            <w:noProof/>
          </w:rPr>
          <w:t xml:space="preserve"> </w:t>
        </w:r>
        <w:r w:rsidRPr="00267412">
          <w:rPr>
            <w:rStyle w:val="ab"/>
            <w:rFonts w:hint="eastAsia"/>
            <w:noProof/>
          </w:rPr>
          <w:t>时间操作实验</w:t>
        </w:r>
        <w:r>
          <w:rPr>
            <w:noProof/>
            <w:webHidden/>
          </w:rPr>
          <w:tab/>
        </w:r>
        <w:r>
          <w:rPr>
            <w:noProof/>
            <w:webHidden/>
          </w:rPr>
          <w:fldChar w:fldCharType="begin"/>
        </w:r>
        <w:r>
          <w:rPr>
            <w:noProof/>
            <w:webHidden/>
          </w:rPr>
          <w:instrText xml:space="preserve"> PAGEREF _Toc469064033 \h </w:instrText>
        </w:r>
        <w:r>
          <w:rPr>
            <w:noProof/>
            <w:webHidden/>
          </w:rPr>
        </w:r>
        <w:r>
          <w:rPr>
            <w:noProof/>
            <w:webHidden/>
          </w:rPr>
          <w:fldChar w:fldCharType="separate"/>
        </w:r>
        <w:r>
          <w:rPr>
            <w:noProof/>
            <w:webHidden/>
          </w:rPr>
          <w:t>24</w:t>
        </w:r>
        <w:r>
          <w:rPr>
            <w:noProof/>
            <w:webHidden/>
          </w:rPr>
          <w:fldChar w:fldCharType="end"/>
        </w:r>
      </w:hyperlink>
    </w:p>
    <w:p w:rsidR="007F248D" w:rsidRPr="00221946" w:rsidRDefault="007F248D">
      <w:pPr>
        <w:pStyle w:val="21"/>
        <w:rPr>
          <w:rFonts w:ascii="Calibri" w:hAnsi="Calibri"/>
          <w:szCs w:val="22"/>
        </w:rPr>
      </w:pPr>
      <w:hyperlink w:anchor="_Toc469064034" w:history="1">
        <w:r w:rsidRPr="00267412">
          <w:rPr>
            <w:rStyle w:val="ab"/>
            <w:rFonts w:hint="eastAsia"/>
          </w:rPr>
          <w:t>实验一</w:t>
        </w:r>
        <w:r w:rsidRPr="00267412">
          <w:rPr>
            <w:rStyle w:val="ab"/>
          </w:rPr>
          <w:t xml:space="preserve">  shell</w:t>
        </w:r>
        <w:r w:rsidRPr="00267412">
          <w:rPr>
            <w:rStyle w:val="ab"/>
            <w:rFonts w:hint="eastAsia"/>
          </w:rPr>
          <w:t>命令时间操作实验</w:t>
        </w:r>
        <w:r>
          <w:rPr>
            <w:webHidden/>
          </w:rPr>
          <w:tab/>
        </w:r>
        <w:r>
          <w:rPr>
            <w:webHidden/>
          </w:rPr>
          <w:fldChar w:fldCharType="begin"/>
        </w:r>
        <w:r>
          <w:rPr>
            <w:webHidden/>
          </w:rPr>
          <w:instrText xml:space="preserve"> PAGEREF _Toc469064034 \h </w:instrText>
        </w:r>
        <w:r>
          <w:rPr>
            <w:webHidden/>
          </w:rPr>
        </w:r>
        <w:r>
          <w:rPr>
            <w:webHidden/>
          </w:rPr>
          <w:fldChar w:fldCharType="separate"/>
        </w:r>
        <w:r>
          <w:rPr>
            <w:webHidden/>
          </w:rPr>
          <w:t>25</w:t>
        </w:r>
        <w:r>
          <w:rPr>
            <w:webHidden/>
          </w:rPr>
          <w:fldChar w:fldCharType="end"/>
        </w:r>
      </w:hyperlink>
    </w:p>
    <w:p w:rsidR="007F248D" w:rsidRPr="00221946" w:rsidRDefault="007F248D">
      <w:pPr>
        <w:pStyle w:val="30"/>
        <w:rPr>
          <w:rFonts w:ascii="Calibri" w:hAnsi="Calibri"/>
          <w:szCs w:val="22"/>
        </w:rPr>
      </w:pPr>
      <w:hyperlink w:anchor="_Toc469064035" w:history="1">
        <w:r w:rsidRPr="00267412">
          <w:rPr>
            <w:rStyle w:val="ab"/>
            <w:rFonts w:hint="eastAsia"/>
          </w:rPr>
          <w:t>实验目的</w:t>
        </w:r>
        <w:r>
          <w:rPr>
            <w:webHidden/>
          </w:rPr>
          <w:tab/>
        </w:r>
        <w:r>
          <w:rPr>
            <w:webHidden/>
          </w:rPr>
          <w:fldChar w:fldCharType="begin"/>
        </w:r>
        <w:r>
          <w:rPr>
            <w:webHidden/>
          </w:rPr>
          <w:instrText xml:space="preserve"> PAGEREF _Toc469064035 \h </w:instrText>
        </w:r>
        <w:r>
          <w:rPr>
            <w:webHidden/>
          </w:rPr>
        </w:r>
        <w:r>
          <w:rPr>
            <w:webHidden/>
          </w:rPr>
          <w:fldChar w:fldCharType="separate"/>
        </w:r>
        <w:r>
          <w:rPr>
            <w:webHidden/>
          </w:rPr>
          <w:t>25</w:t>
        </w:r>
        <w:r>
          <w:rPr>
            <w:webHidden/>
          </w:rPr>
          <w:fldChar w:fldCharType="end"/>
        </w:r>
      </w:hyperlink>
    </w:p>
    <w:p w:rsidR="007F248D" w:rsidRPr="00221946" w:rsidRDefault="007F248D">
      <w:pPr>
        <w:pStyle w:val="30"/>
        <w:rPr>
          <w:rFonts w:ascii="Calibri" w:hAnsi="Calibri"/>
          <w:szCs w:val="22"/>
        </w:rPr>
      </w:pPr>
      <w:hyperlink w:anchor="_Toc469064036" w:history="1">
        <w:r w:rsidRPr="00267412">
          <w:rPr>
            <w:rStyle w:val="ab"/>
            <w:rFonts w:hint="eastAsia"/>
          </w:rPr>
          <w:t>实验内容</w:t>
        </w:r>
        <w:r>
          <w:rPr>
            <w:webHidden/>
          </w:rPr>
          <w:tab/>
        </w:r>
        <w:r>
          <w:rPr>
            <w:webHidden/>
          </w:rPr>
          <w:fldChar w:fldCharType="begin"/>
        </w:r>
        <w:r>
          <w:rPr>
            <w:webHidden/>
          </w:rPr>
          <w:instrText xml:space="preserve"> PAGEREF _Toc469064036 \h </w:instrText>
        </w:r>
        <w:r>
          <w:rPr>
            <w:webHidden/>
          </w:rPr>
        </w:r>
        <w:r>
          <w:rPr>
            <w:webHidden/>
          </w:rPr>
          <w:fldChar w:fldCharType="separate"/>
        </w:r>
        <w:r>
          <w:rPr>
            <w:webHidden/>
          </w:rPr>
          <w:t>25</w:t>
        </w:r>
        <w:r>
          <w:rPr>
            <w:webHidden/>
          </w:rPr>
          <w:fldChar w:fldCharType="end"/>
        </w:r>
      </w:hyperlink>
    </w:p>
    <w:p w:rsidR="007F248D" w:rsidRPr="00221946" w:rsidRDefault="007F248D">
      <w:pPr>
        <w:pStyle w:val="30"/>
        <w:rPr>
          <w:rFonts w:ascii="Calibri" w:hAnsi="Calibri"/>
          <w:szCs w:val="22"/>
        </w:rPr>
      </w:pPr>
      <w:hyperlink w:anchor="_Toc469064037" w:history="1">
        <w:r w:rsidRPr="00267412">
          <w:rPr>
            <w:rStyle w:val="ab"/>
            <w:rFonts w:hint="eastAsia"/>
          </w:rPr>
          <w:t>实验环境</w:t>
        </w:r>
        <w:r>
          <w:rPr>
            <w:webHidden/>
          </w:rPr>
          <w:tab/>
        </w:r>
        <w:r>
          <w:rPr>
            <w:webHidden/>
          </w:rPr>
          <w:fldChar w:fldCharType="begin"/>
        </w:r>
        <w:r>
          <w:rPr>
            <w:webHidden/>
          </w:rPr>
          <w:instrText xml:space="preserve"> PAGEREF _Toc469064037 \h </w:instrText>
        </w:r>
        <w:r>
          <w:rPr>
            <w:webHidden/>
          </w:rPr>
        </w:r>
        <w:r>
          <w:rPr>
            <w:webHidden/>
          </w:rPr>
          <w:fldChar w:fldCharType="separate"/>
        </w:r>
        <w:r>
          <w:rPr>
            <w:webHidden/>
          </w:rPr>
          <w:t>25</w:t>
        </w:r>
        <w:r>
          <w:rPr>
            <w:webHidden/>
          </w:rPr>
          <w:fldChar w:fldCharType="end"/>
        </w:r>
      </w:hyperlink>
    </w:p>
    <w:p w:rsidR="007F248D" w:rsidRPr="00221946" w:rsidRDefault="007F248D">
      <w:pPr>
        <w:pStyle w:val="30"/>
        <w:rPr>
          <w:rFonts w:ascii="Calibri" w:hAnsi="Calibri"/>
          <w:szCs w:val="22"/>
        </w:rPr>
      </w:pPr>
      <w:hyperlink w:anchor="_Toc469064038" w:history="1">
        <w:r w:rsidRPr="00267412">
          <w:rPr>
            <w:rStyle w:val="ab"/>
            <w:rFonts w:hint="eastAsia"/>
          </w:rPr>
          <w:t>实验原理</w:t>
        </w:r>
        <w:r>
          <w:rPr>
            <w:webHidden/>
          </w:rPr>
          <w:tab/>
        </w:r>
        <w:r>
          <w:rPr>
            <w:webHidden/>
          </w:rPr>
          <w:fldChar w:fldCharType="begin"/>
        </w:r>
        <w:r>
          <w:rPr>
            <w:webHidden/>
          </w:rPr>
          <w:instrText xml:space="preserve"> PAGEREF _Toc469064038 \h </w:instrText>
        </w:r>
        <w:r>
          <w:rPr>
            <w:webHidden/>
          </w:rPr>
        </w:r>
        <w:r>
          <w:rPr>
            <w:webHidden/>
          </w:rPr>
          <w:fldChar w:fldCharType="separate"/>
        </w:r>
        <w:r>
          <w:rPr>
            <w:webHidden/>
          </w:rPr>
          <w:t>25</w:t>
        </w:r>
        <w:r>
          <w:rPr>
            <w:webHidden/>
          </w:rPr>
          <w:fldChar w:fldCharType="end"/>
        </w:r>
      </w:hyperlink>
    </w:p>
    <w:p w:rsidR="007F248D" w:rsidRPr="00221946" w:rsidRDefault="007F248D">
      <w:pPr>
        <w:pStyle w:val="30"/>
        <w:rPr>
          <w:rFonts w:ascii="Calibri" w:hAnsi="Calibri"/>
          <w:szCs w:val="22"/>
        </w:rPr>
      </w:pPr>
      <w:hyperlink w:anchor="_Toc469064039" w:history="1">
        <w:r w:rsidRPr="00267412">
          <w:rPr>
            <w:rStyle w:val="ab"/>
            <w:rFonts w:hint="eastAsia"/>
          </w:rPr>
          <w:t>实验步骤</w:t>
        </w:r>
        <w:r>
          <w:rPr>
            <w:webHidden/>
          </w:rPr>
          <w:tab/>
        </w:r>
        <w:r>
          <w:rPr>
            <w:webHidden/>
          </w:rPr>
          <w:fldChar w:fldCharType="begin"/>
        </w:r>
        <w:r>
          <w:rPr>
            <w:webHidden/>
          </w:rPr>
          <w:instrText xml:space="preserve"> PAGEREF _Toc469064039 \h </w:instrText>
        </w:r>
        <w:r>
          <w:rPr>
            <w:webHidden/>
          </w:rPr>
        </w:r>
        <w:r>
          <w:rPr>
            <w:webHidden/>
          </w:rPr>
          <w:fldChar w:fldCharType="separate"/>
        </w:r>
        <w:r>
          <w:rPr>
            <w:webHidden/>
          </w:rPr>
          <w:t>25</w:t>
        </w:r>
        <w:r>
          <w:rPr>
            <w:webHidden/>
          </w:rPr>
          <w:fldChar w:fldCharType="end"/>
        </w:r>
      </w:hyperlink>
    </w:p>
    <w:p w:rsidR="007F248D" w:rsidRPr="00221946" w:rsidRDefault="007F248D">
      <w:pPr>
        <w:pStyle w:val="30"/>
        <w:rPr>
          <w:rFonts w:ascii="Calibri" w:hAnsi="Calibri"/>
          <w:szCs w:val="22"/>
        </w:rPr>
      </w:pPr>
      <w:hyperlink w:anchor="_Toc469064040" w:history="1">
        <w:r w:rsidRPr="00267412">
          <w:rPr>
            <w:rStyle w:val="ab"/>
            <w:rFonts w:hint="eastAsia"/>
          </w:rPr>
          <w:t>扩展实验</w:t>
        </w:r>
        <w:r>
          <w:rPr>
            <w:webHidden/>
          </w:rPr>
          <w:tab/>
        </w:r>
        <w:r>
          <w:rPr>
            <w:webHidden/>
          </w:rPr>
          <w:fldChar w:fldCharType="begin"/>
        </w:r>
        <w:r>
          <w:rPr>
            <w:webHidden/>
          </w:rPr>
          <w:instrText xml:space="preserve"> PAGEREF _Toc469064040 \h </w:instrText>
        </w:r>
        <w:r>
          <w:rPr>
            <w:webHidden/>
          </w:rPr>
        </w:r>
        <w:r>
          <w:rPr>
            <w:webHidden/>
          </w:rPr>
          <w:fldChar w:fldCharType="separate"/>
        </w:r>
        <w:r>
          <w:rPr>
            <w:webHidden/>
          </w:rPr>
          <w:t>26</w:t>
        </w:r>
        <w:r>
          <w:rPr>
            <w:webHidden/>
          </w:rPr>
          <w:fldChar w:fldCharType="end"/>
        </w:r>
      </w:hyperlink>
    </w:p>
    <w:p w:rsidR="007F248D" w:rsidRPr="00221946" w:rsidRDefault="007F248D">
      <w:pPr>
        <w:pStyle w:val="21"/>
        <w:rPr>
          <w:rFonts w:ascii="Calibri" w:hAnsi="Calibri"/>
          <w:szCs w:val="22"/>
        </w:rPr>
      </w:pPr>
      <w:hyperlink w:anchor="_Toc469064041" w:history="1">
        <w:r w:rsidRPr="00267412">
          <w:rPr>
            <w:rStyle w:val="ab"/>
            <w:rFonts w:hint="eastAsia"/>
          </w:rPr>
          <w:t>实验二</w:t>
        </w:r>
        <w:r w:rsidRPr="00267412">
          <w:rPr>
            <w:rStyle w:val="ab"/>
          </w:rPr>
          <w:t xml:space="preserve">  </w:t>
        </w:r>
        <w:r w:rsidRPr="00267412">
          <w:rPr>
            <w:rStyle w:val="ab"/>
            <w:rFonts w:hint="eastAsia"/>
          </w:rPr>
          <w:t>时间操作实验</w:t>
        </w:r>
        <w:r>
          <w:rPr>
            <w:webHidden/>
          </w:rPr>
          <w:tab/>
        </w:r>
        <w:r>
          <w:rPr>
            <w:webHidden/>
          </w:rPr>
          <w:fldChar w:fldCharType="begin"/>
        </w:r>
        <w:r>
          <w:rPr>
            <w:webHidden/>
          </w:rPr>
          <w:instrText xml:space="preserve"> PAGEREF _Toc469064041 \h </w:instrText>
        </w:r>
        <w:r>
          <w:rPr>
            <w:webHidden/>
          </w:rPr>
        </w:r>
        <w:r>
          <w:rPr>
            <w:webHidden/>
          </w:rPr>
          <w:fldChar w:fldCharType="separate"/>
        </w:r>
        <w:r>
          <w:rPr>
            <w:webHidden/>
          </w:rPr>
          <w:t>27</w:t>
        </w:r>
        <w:r>
          <w:rPr>
            <w:webHidden/>
          </w:rPr>
          <w:fldChar w:fldCharType="end"/>
        </w:r>
      </w:hyperlink>
    </w:p>
    <w:p w:rsidR="007F248D" w:rsidRPr="00221946" w:rsidRDefault="007F248D">
      <w:pPr>
        <w:pStyle w:val="30"/>
        <w:rPr>
          <w:rFonts w:ascii="Calibri" w:hAnsi="Calibri"/>
          <w:szCs w:val="22"/>
        </w:rPr>
      </w:pPr>
      <w:hyperlink w:anchor="_Toc469064042" w:history="1">
        <w:r w:rsidRPr="00267412">
          <w:rPr>
            <w:rStyle w:val="ab"/>
            <w:rFonts w:hint="eastAsia"/>
          </w:rPr>
          <w:t>实验目的</w:t>
        </w:r>
        <w:r>
          <w:rPr>
            <w:webHidden/>
          </w:rPr>
          <w:tab/>
        </w:r>
        <w:r>
          <w:rPr>
            <w:webHidden/>
          </w:rPr>
          <w:fldChar w:fldCharType="begin"/>
        </w:r>
        <w:r>
          <w:rPr>
            <w:webHidden/>
          </w:rPr>
          <w:instrText xml:space="preserve"> PAGEREF _Toc469064042 \h </w:instrText>
        </w:r>
        <w:r>
          <w:rPr>
            <w:webHidden/>
          </w:rPr>
        </w:r>
        <w:r>
          <w:rPr>
            <w:webHidden/>
          </w:rPr>
          <w:fldChar w:fldCharType="separate"/>
        </w:r>
        <w:r>
          <w:rPr>
            <w:webHidden/>
          </w:rPr>
          <w:t>27</w:t>
        </w:r>
        <w:r>
          <w:rPr>
            <w:webHidden/>
          </w:rPr>
          <w:fldChar w:fldCharType="end"/>
        </w:r>
      </w:hyperlink>
    </w:p>
    <w:p w:rsidR="007F248D" w:rsidRPr="00221946" w:rsidRDefault="007F248D">
      <w:pPr>
        <w:pStyle w:val="30"/>
        <w:rPr>
          <w:rFonts w:ascii="Calibri" w:hAnsi="Calibri"/>
          <w:szCs w:val="22"/>
        </w:rPr>
      </w:pPr>
      <w:hyperlink w:anchor="_Toc469064043" w:history="1">
        <w:r w:rsidRPr="00267412">
          <w:rPr>
            <w:rStyle w:val="ab"/>
            <w:rFonts w:hint="eastAsia"/>
          </w:rPr>
          <w:t>实验内容</w:t>
        </w:r>
        <w:r>
          <w:rPr>
            <w:webHidden/>
          </w:rPr>
          <w:tab/>
        </w:r>
        <w:r>
          <w:rPr>
            <w:webHidden/>
          </w:rPr>
          <w:fldChar w:fldCharType="begin"/>
        </w:r>
        <w:r>
          <w:rPr>
            <w:webHidden/>
          </w:rPr>
          <w:instrText xml:space="preserve"> PAGEREF _Toc469064043 \h </w:instrText>
        </w:r>
        <w:r>
          <w:rPr>
            <w:webHidden/>
          </w:rPr>
        </w:r>
        <w:r>
          <w:rPr>
            <w:webHidden/>
          </w:rPr>
          <w:fldChar w:fldCharType="separate"/>
        </w:r>
        <w:r>
          <w:rPr>
            <w:webHidden/>
          </w:rPr>
          <w:t>27</w:t>
        </w:r>
        <w:r>
          <w:rPr>
            <w:webHidden/>
          </w:rPr>
          <w:fldChar w:fldCharType="end"/>
        </w:r>
      </w:hyperlink>
    </w:p>
    <w:p w:rsidR="007F248D" w:rsidRPr="00221946" w:rsidRDefault="007F248D">
      <w:pPr>
        <w:pStyle w:val="30"/>
        <w:rPr>
          <w:rFonts w:ascii="Calibri" w:hAnsi="Calibri"/>
          <w:szCs w:val="22"/>
        </w:rPr>
      </w:pPr>
      <w:hyperlink w:anchor="_Toc469064044" w:history="1">
        <w:r w:rsidRPr="00267412">
          <w:rPr>
            <w:rStyle w:val="ab"/>
            <w:rFonts w:hint="eastAsia"/>
          </w:rPr>
          <w:t>实验环境</w:t>
        </w:r>
        <w:r>
          <w:rPr>
            <w:webHidden/>
          </w:rPr>
          <w:tab/>
        </w:r>
        <w:r>
          <w:rPr>
            <w:webHidden/>
          </w:rPr>
          <w:fldChar w:fldCharType="begin"/>
        </w:r>
        <w:r>
          <w:rPr>
            <w:webHidden/>
          </w:rPr>
          <w:instrText xml:space="preserve"> PAGEREF _Toc469064044 \h </w:instrText>
        </w:r>
        <w:r>
          <w:rPr>
            <w:webHidden/>
          </w:rPr>
        </w:r>
        <w:r>
          <w:rPr>
            <w:webHidden/>
          </w:rPr>
          <w:fldChar w:fldCharType="separate"/>
        </w:r>
        <w:r>
          <w:rPr>
            <w:webHidden/>
          </w:rPr>
          <w:t>27</w:t>
        </w:r>
        <w:r>
          <w:rPr>
            <w:webHidden/>
          </w:rPr>
          <w:fldChar w:fldCharType="end"/>
        </w:r>
      </w:hyperlink>
    </w:p>
    <w:p w:rsidR="007F248D" w:rsidRPr="00221946" w:rsidRDefault="007F248D">
      <w:pPr>
        <w:pStyle w:val="30"/>
        <w:rPr>
          <w:rFonts w:ascii="Calibri" w:hAnsi="Calibri"/>
          <w:szCs w:val="22"/>
        </w:rPr>
      </w:pPr>
      <w:hyperlink w:anchor="_Toc469064045" w:history="1">
        <w:r w:rsidRPr="00267412">
          <w:rPr>
            <w:rStyle w:val="ab"/>
            <w:rFonts w:hint="eastAsia"/>
          </w:rPr>
          <w:t>实验原理</w:t>
        </w:r>
        <w:r>
          <w:rPr>
            <w:webHidden/>
          </w:rPr>
          <w:tab/>
        </w:r>
        <w:r>
          <w:rPr>
            <w:webHidden/>
          </w:rPr>
          <w:fldChar w:fldCharType="begin"/>
        </w:r>
        <w:r>
          <w:rPr>
            <w:webHidden/>
          </w:rPr>
          <w:instrText xml:space="preserve"> PAGEREF _Toc469064045 \h </w:instrText>
        </w:r>
        <w:r>
          <w:rPr>
            <w:webHidden/>
          </w:rPr>
        </w:r>
        <w:r>
          <w:rPr>
            <w:webHidden/>
          </w:rPr>
          <w:fldChar w:fldCharType="separate"/>
        </w:r>
        <w:r>
          <w:rPr>
            <w:webHidden/>
          </w:rPr>
          <w:t>27</w:t>
        </w:r>
        <w:r>
          <w:rPr>
            <w:webHidden/>
          </w:rPr>
          <w:fldChar w:fldCharType="end"/>
        </w:r>
      </w:hyperlink>
    </w:p>
    <w:p w:rsidR="007F248D" w:rsidRPr="00221946" w:rsidRDefault="007F248D">
      <w:pPr>
        <w:pStyle w:val="30"/>
        <w:rPr>
          <w:rFonts w:ascii="Calibri" w:hAnsi="Calibri"/>
          <w:szCs w:val="22"/>
        </w:rPr>
      </w:pPr>
      <w:hyperlink w:anchor="_Toc469064046" w:history="1">
        <w:r w:rsidRPr="00267412">
          <w:rPr>
            <w:rStyle w:val="ab"/>
            <w:rFonts w:hint="eastAsia"/>
          </w:rPr>
          <w:t>实验步骤</w:t>
        </w:r>
        <w:r>
          <w:rPr>
            <w:webHidden/>
          </w:rPr>
          <w:tab/>
        </w:r>
        <w:r>
          <w:rPr>
            <w:webHidden/>
          </w:rPr>
          <w:fldChar w:fldCharType="begin"/>
        </w:r>
        <w:r>
          <w:rPr>
            <w:webHidden/>
          </w:rPr>
          <w:instrText xml:space="preserve"> PAGEREF _Toc469064046 \h </w:instrText>
        </w:r>
        <w:r>
          <w:rPr>
            <w:webHidden/>
          </w:rPr>
        </w:r>
        <w:r>
          <w:rPr>
            <w:webHidden/>
          </w:rPr>
          <w:fldChar w:fldCharType="separate"/>
        </w:r>
        <w:r>
          <w:rPr>
            <w:webHidden/>
          </w:rPr>
          <w:t>29</w:t>
        </w:r>
        <w:r>
          <w:rPr>
            <w:webHidden/>
          </w:rPr>
          <w:fldChar w:fldCharType="end"/>
        </w:r>
      </w:hyperlink>
    </w:p>
    <w:p w:rsidR="007F248D" w:rsidRPr="00221946" w:rsidRDefault="007F248D">
      <w:pPr>
        <w:pStyle w:val="30"/>
        <w:rPr>
          <w:rFonts w:ascii="Calibri" w:hAnsi="Calibri"/>
          <w:szCs w:val="22"/>
        </w:rPr>
      </w:pPr>
      <w:hyperlink w:anchor="_Toc469064047" w:history="1">
        <w:r w:rsidRPr="00267412">
          <w:rPr>
            <w:rStyle w:val="ab"/>
            <w:rFonts w:hint="eastAsia"/>
          </w:rPr>
          <w:t>扩展实验</w:t>
        </w:r>
        <w:r>
          <w:rPr>
            <w:webHidden/>
          </w:rPr>
          <w:tab/>
        </w:r>
        <w:r>
          <w:rPr>
            <w:webHidden/>
          </w:rPr>
          <w:fldChar w:fldCharType="begin"/>
        </w:r>
        <w:r>
          <w:rPr>
            <w:webHidden/>
          </w:rPr>
          <w:instrText xml:space="preserve"> PAGEREF _Toc469064047 \h </w:instrText>
        </w:r>
        <w:r>
          <w:rPr>
            <w:webHidden/>
          </w:rPr>
        </w:r>
        <w:r>
          <w:rPr>
            <w:webHidden/>
          </w:rPr>
          <w:fldChar w:fldCharType="separate"/>
        </w:r>
        <w:r>
          <w:rPr>
            <w:webHidden/>
          </w:rPr>
          <w:t>29</w:t>
        </w:r>
        <w:r>
          <w:rPr>
            <w:webHidden/>
          </w:rPr>
          <w:fldChar w:fldCharType="end"/>
        </w:r>
      </w:hyperlink>
    </w:p>
    <w:p w:rsidR="007F248D" w:rsidRPr="00221946" w:rsidRDefault="007F248D">
      <w:pPr>
        <w:pStyle w:val="12"/>
        <w:rPr>
          <w:rFonts w:ascii="Calibri" w:eastAsia="宋体" w:hAnsi="Calibri"/>
          <w:noProof/>
          <w:sz w:val="21"/>
          <w:szCs w:val="22"/>
        </w:rPr>
      </w:pPr>
      <w:hyperlink w:anchor="_Toc469064048" w:history="1">
        <w:r w:rsidRPr="00267412">
          <w:rPr>
            <w:rStyle w:val="ab"/>
            <w:rFonts w:hint="eastAsia"/>
            <w:noProof/>
          </w:rPr>
          <w:t>第</w:t>
        </w:r>
        <w:r w:rsidRPr="00267412">
          <w:rPr>
            <w:rStyle w:val="ab"/>
            <w:rFonts w:hint="eastAsia"/>
            <w:noProof/>
          </w:rPr>
          <w:t>5</w:t>
        </w:r>
        <w:r w:rsidRPr="00267412">
          <w:rPr>
            <w:rStyle w:val="ab"/>
            <w:rFonts w:hint="eastAsia"/>
            <w:noProof/>
          </w:rPr>
          <w:t>章</w:t>
        </w:r>
        <w:r w:rsidRPr="00267412">
          <w:rPr>
            <w:rStyle w:val="ab"/>
            <w:rFonts w:hint="eastAsia"/>
            <w:noProof/>
          </w:rPr>
          <w:t xml:space="preserve"> </w:t>
        </w:r>
        <w:r w:rsidRPr="00267412">
          <w:rPr>
            <w:rStyle w:val="ab"/>
            <w:rFonts w:hint="eastAsia"/>
            <w:noProof/>
          </w:rPr>
          <w:t>多线程实验</w:t>
        </w:r>
        <w:r>
          <w:rPr>
            <w:noProof/>
            <w:webHidden/>
          </w:rPr>
          <w:tab/>
        </w:r>
        <w:r>
          <w:rPr>
            <w:noProof/>
            <w:webHidden/>
          </w:rPr>
          <w:fldChar w:fldCharType="begin"/>
        </w:r>
        <w:r>
          <w:rPr>
            <w:noProof/>
            <w:webHidden/>
          </w:rPr>
          <w:instrText xml:space="preserve"> PAGEREF _Toc469064048 \h </w:instrText>
        </w:r>
        <w:r>
          <w:rPr>
            <w:noProof/>
            <w:webHidden/>
          </w:rPr>
        </w:r>
        <w:r>
          <w:rPr>
            <w:noProof/>
            <w:webHidden/>
          </w:rPr>
          <w:fldChar w:fldCharType="separate"/>
        </w:r>
        <w:r>
          <w:rPr>
            <w:noProof/>
            <w:webHidden/>
          </w:rPr>
          <w:t>30</w:t>
        </w:r>
        <w:r>
          <w:rPr>
            <w:noProof/>
            <w:webHidden/>
          </w:rPr>
          <w:fldChar w:fldCharType="end"/>
        </w:r>
      </w:hyperlink>
    </w:p>
    <w:p w:rsidR="007F248D" w:rsidRPr="00221946" w:rsidRDefault="007F248D">
      <w:pPr>
        <w:pStyle w:val="21"/>
        <w:rPr>
          <w:rFonts w:ascii="Calibri" w:hAnsi="Calibri"/>
          <w:szCs w:val="22"/>
        </w:rPr>
      </w:pPr>
      <w:hyperlink w:anchor="_Toc469064049" w:history="1">
        <w:r w:rsidRPr="00267412">
          <w:rPr>
            <w:rStyle w:val="ab"/>
            <w:rFonts w:hint="eastAsia"/>
          </w:rPr>
          <w:t>实验一</w:t>
        </w:r>
        <w:r w:rsidRPr="00267412">
          <w:rPr>
            <w:rStyle w:val="ab"/>
          </w:rPr>
          <w:t xml:space="preserve">  </w:t>
        </w:r>
        <w:r w:rsidRPr="00267412">
          <w:rPr>
            <w:rStyle w:val="ab"/>
            <w:rFonts w:hint="eastAsia"/>
          </w:rPr>
          <w:t>线程管理实验</w:t>
        </w:r>
        <w:r>
          <w:rPr>
            <w:webHidden/>
          </w:rPr>
          <w:tab/>
        </w:r>
        <w:r>
          <w:rPr>
            <w:webHidden/>
          </w:rPr>
          <w:fldChar w:fldCharType="begin"/>
        </w:r>
        <w:r>
          <w:rPr>
            <w:webHidden/>
          </w:rPr>
          <w:instrText xml:space="preserve"> PAGEREF _Toc469064049 \h </w:instrText>
        </w:r>
        <w:r>
          <w:rPr>
            <w:webHidden/>
          </w:rPr>
        </w:r>
        <w:r>
          <w:rPr>
            <w:webHidden/>
          </w:rPr>
          <w:fldChar w:fldCharType="separate"/>
        </w:r>
        <w:r>
          <w:rPr>
            <w:webHidden/>
          </w:rPr>
          <w:t>31</w:t>
        </w:r>
        <w:r>
          <w:rPr>
            <w:webHidden/>
          </w:rPr>
          <w:fldChar w:fldCharType="end"/>
        </w:r>
      </w:hyperlink>
    </w:p>
    <w:p w:rsidR="007F248D" w:rsidRPr="00221946" w:rsidRDefault="007F248D">
      <w:pPr>
        <w:pStyle w:val="30"/>
        <w:rPr>
          <w:rFonts w:ascii="Calibri" w:hAnsi="Calibri"/>
          <w:szCs w:val="22"/>
        </w:rPr>
      </w:pPr>
      <w:hyperlink w:anchor="_Toc469064050" w:history="1">
        <w:r w:rsidRPr="00267412">
          <w:rPr>
            <w:rStyle w:val="ab"/>
            <w:rFonts w:hint="eastAsia"/>
          </w:rPr>
          <w:t>实验目的</w:t>
        </w:r>
        <w:r>
          <w:rPr>
            <w:webHidden/>
          </w:rPr>
          <w:tab/>
        </w:r>
        <w:r>
          <w:rPr>
            <w:webHidden/>
          </w:rPr>
          <w:fldChar w:fldCharType="begin"/>
        </w:r>
        <w:r>
          <w:rPr>
            <w:webHidden/>
          </w:rPr>
          <w:instrText xml:space="preserve"> PAGEREF _Toc469064050 \h </w:instrText>
        </w:r>
        <w:r>
          <w:rPr>
            <w:webHidden/>
          </w:rPr>
        </w:r>
        <w:r>
          <w:rPr>
            <w:webHidden/>
          </w:rPr>
          <w:fldChar w:fldCharType="separate"/>
        </w:r>
        <w:r>
          <w:rPr>
            <w:webHidden/>
          </w:rPr>
          <w:t>31</w:t>
        </w:r>
        <w:r>
          <w:rPr>
            <w:webHidden/>
          </w:rPr>
          <w:fldChar w:fldCharType="end"/>
        </w:r>
      </w:hyperlink>
    </w:p>
    <w:p w:rsidR="007F248D" w:rsidRPr="00221946" w:rsidRDefault="007F248D">
      <w:pPr>
        <w:pStyle w:val="30"/>
        <w:rPr>
          <w:rFonts w:ascii="Calibri" w:hAnsi="Calibri"/>
          <w:szCs w:val="22"/>
        </w:rPr>
      </w:pPr>
      <w:hyperlink w:anchor="_Toc469064051" w:history="1">
        <w:r w:rsidRPr="00267412">
          <w:rPr>
            <w:rStyle w:val="ab"/>
            <w:rFonts w:hint="eastAsia"/>
          </w:rPr>
          <w:t>实验内容</w:t>
        </w:r>
        <w:r>
          <w:rPr>
            <w:webHidden/>
          </w:rPr>
          <w:tab/>
        </w:r>
        <w:r>
          <w:rPr>
            <w:webHidden/>
          </w:rPr>
          <w:fldChar w:fldCharType="begin"/>
        </w:r>
        <w:r>
          <w:rPr>
            <w:webHidden/>
          </w:rPr>
          <w:instrText xml:space="preserve"> PAGEREF _Toc469064051 \h </w:instrText>
        </w:r>
        <w:r>
          <w:rPr>
            <w:webHidden/>
          </w:rPr>
        </w:r>
        <w:r>
          <w:rPr>
            <w:webHidden/>
          </w:rPr>
          <w:fldChar w:fldCharType="separate"/>
        </w:r>
        <w:r>
          <w:rPr>
            <w:webHidden/>
          </w:rPr>
          <w:t>31</w:t>
        </w:r>
        <w:r>
          <w:rPr>
            <w:webHidden/>
          </w:rPr>
          <w:fldChar w:fldCharType="end"/>
        </w:r>
      </w:hyperlink>
    </w:p>
    <w:p w:rsidR="007F248D" w:rsidRPr="00221946" w:rsidRDefault="007F248D">
      <w:pPr>
        <w:pStyle w:val="30"/>
        <w:rPr>
          <w:rFonts w:ascii="Calibri" w:hAnsi="Calibri"/>
          <w:szCs w:val="22"/>
        </w:rPr>
      </w:pPr>
      <w:hyperlink w:anchor="_Toc469064052" w:history="1">
        <w:r w:rsidRPr="00267412">
          <w:rPr>
            <w:rStyle w:val="ab"/>
            <w:rFonts w:hint="eastAsia"/>
          </w:rPr>
          <w:t>实验环境</w:t>
        </w:r>
        <w:r>
          <w:rPr>
            <w:webHidden/>
          </w:rPr>
          <w:tab/>
        </w:r>
        <w:r>
          <w:rPr>
            <w:webHidden/>
          </w:rPr>
          <w:fldChar w:fldCharType="begin"/>
        </w:r>
        <w:r>
          <w:rPr>
            <w:webHidden/>
          </w:rPr>
          <w:instrText xml:space="preserve"> PAGEREF _Toc469064052 \h </w:instrText>
        </w:r>
        <w:r>
          <w:rPr>
            <w:webHidden/>
          </w:rPr>
        </w:r>
        <w:r>
          <w:rPr>
            <w:webHidden/>
          </w:rPr>
          <w:fldChar w:fldCharType="separate"/>
        </w:r>
        <w:r>
          <w:rPr>
            <w:webHidden/>
          </w:rPr>
          <w:t>31</w:t>
        </w:r>
        <w:r>
          <w:rPr>
            <w:webHidden/>
          </w:rPr>
          <w:fldChar w:fldCharType="end"/>
        </w:r>
      </w:hyperlink>
    </w:p>
    <w:p w:rsidR="007F248D" w:rsidRPr="00221946" w:rsidRDefault="007F248D">
      <w:pPr>
        <w:pStyle w:val="30"/>
        <w:rPr>
          <w:rFonts w:ascii="Calibri" w:hAnsi="Calibri"/>
          <w:szCs w:val="22"/>
        </w:rPr>
      </w:pPr>
      <w:hyperlink w:anchor="_Toc469064053" w:history="1">
        <w:r w:rsidRPr="00267412">
          <w:rPr>
            <w:rStyle w:val="ab"/>
            <w:rFonts w:hint="eastAsia"/>
          </w:rPr>
          <w:t>实验原理</w:t>
        </w:r>
        <w:r>
          <w:rPr>
            <w:webHidden/>
          </w:rPr>
          <w:tab/>
        </w:r>
        <w:r>
          <w:rPr>
            <w:webHidden/>
          </w:rPr>
          <w:fldChar w:fldCharType="begin"/>
        </w:r>
        <w:r>
          <w:rPr>
            <w:webHidden/>
          </w:rPr>
          <w:instrText xml:space="preserve"> PAGEREF _Toc469064053 \h </w:instrText>
        </w:r>
        <w:r>
          <w:rPr>
            <w:webHidden/>
          </w:rPr>
        </w:r>
        <w:r>
          <w:rPr>
            <w:webHidden/>
          </w:rPr>
          <w:fldChar w:fldCharType="separate"/>
        </w:r>
        <w:r>
          <w:rPr>
            <w:webHidden/>
          </w:rPr>
          <w:t>31</w:t>
        </w:r>
        <w:r>
          <w:rPr>
            <w:webHidden/>
          </w:rPr>
          <w:fldChar w:fldCharType="end"/>
        </w:r>
      </w:hyperlink>
    </w:p>
    <w:p w:rsidR="007F248D" w:rsidRPr="00221946" w:rsidRDefault="007F248D">
      <w:pPr>
        <w:pStyle w:val="30"/>
        <w:rPr>
          <w:rFonts w:ascii="Calibri" w:hAnsi="Calibri"/>
          <w:szCs w:val="22"/>
        </w:rPr>
      </w:pPr>
      <w:hyperlink w:anchor="_Toc469064054" w:history="1">
        <w:r w:rsidRPr="00267412">
          <w:rPr>
            <w:rStyle w:val="ab"/>
            <w:rFonts w:hint="eastAsia"/>
          </w:rPr>
          <w:t>实验步骤</w:t>
        </w:r>
        <w:r>
          <w:rPr>
            <w:webHidden/>
          </w:rPr>
          <w:tab/>
        </w:r>
        <w:r>
          <w:rPr>
            <w:webHidden/>
          </w:rPr>
          <w:fldChar w:fldCharType="begin"/>
        </w:r>
        <w:r>
          <w:rPr>
            <w:webHidden/>
          </w:rPr>
          <w:instrText xml:space="preserve"> PAGEREF _Toc469064054 \h </w:instrText>
        </w:r>
        <w:r>
          <w:rPr>
            <w:webHidden/>
          </w:rPr>
        </w:r>
        <w:r>
          <w:rPr>
            <w:webHidden/>
          </w:rPr>
          <w:fldChar w:fldCharType="separate"/>
        </w:r>
        <w:r>
          <w:rPr>
            <w:webHidden/>
          </w:rPr>
          <w:t>33</w:t>
        </w:r>
        <w:r>
          <w:rPr>
            <w:webHidden/>
          </w:rPr>
          <w:fldChar w:fldCharType="end"/>
        </w:r>
      </w:hyperlink>
    </w:p>
    <w:p w:rsidR="007F248D" w:rsidRPr="00221946" w:rsidRDefault="007F248D">
      <w:pPr>
        <w:pStyle w:val="30"/>
        <w:rPr>
          <w:rFonts w:ascii="Calibri" w:hAnsi="Calibri"/>
          <w:szCs w:val="22"/>
        </w:rPr>
      </w:pPr>
      <w:hyperlink w:anchor="_Toc469064055" w:history="1">
        <w:r w:rsidRPr="00267412">
          <w:rPr>
            <w:rStyle w:val="ab"/>
            <w:rFonts w:hint="eastAsia"/>
          </w:rPr>
          <w:t>扩展实验</w:t>
        </w:r>
        <w:r>
          <w:rPr>
            <w:webHidden/>
          </w:rPr>
          <w:tab/>
        </w:r>
        <w:r>
          <w:rPr>
            <w:webHidden/>
          </w:rPr>
          <w:fldChar w:fldCharType="begin"/>
        </w:r>
        <w:r>
          <w:rPr>
            <w:webHidden/>
          </w:rPr>
          <w:instrText xml:space="preserve"> PAGEREF _Toc469064055 \h </w:instrText>
        </w:r>
        <w:r>
          <w:rPr>
            <w:webHidden/>
          </w:rPr>
        </w:r>
        <w:r>
          <w:rPr>
            <w:webHidden/>
          </w:rPr>
          <w:fldChar w:fldCharType="separate"/>
        </w:r>
        <w:r>
          <w:rPr>
            <w:webHidden/>
          </w:rPr>
          <w:t>33</w:t>
        </w:r>
        <w:r>
          <w:rPr>
            <w:webHidden/>
          </w:rPr>
          <w:fldChar w:fldCharType="end"/>
        </w:r>
      </w:hyperlink>
    </w:p>
    <w:p w:rsidR="007F248D" w:rsidRPr="00221946" w:rsidRDefault="007F248D">
      <w:pPr>
        <w:pStyle w:val="21"/>
        <w:rPr>
          <w:rFonts w:ascii="Calibri" w:hAnsi="Calibri"/>
          <w:szCs w:val="22"/>
        </w:rPr>
      </w:pPr>
      <w:hyperlink w:anchor="_Toc469064056" w:history="1">
        <w:r w:rsidRPr="00267412">
          <w:rPr>
            <w:rStyle w:val="ab"/>
            <w:rFonts w:hint="eastAsia"/>
          </w:rPr>
          <w:t>实验二</w:t>
        </w:r>
        <w:r w:rsidRPr="00267412">
          <w:rPr>
            <w:rStyle w:val="ab"/>
            <w:lang w:val="de-DE"/>
          </w:rPr>
          <w:t xml:space="preserve">  </w:t>
        </w:r>
        <w:r w:rsidRPr="00267412">
          <w:rPr>
            <w:rStyle w:val="ab"/>
            <w:rFonts w:hint="eastAsia"/>
          </w:rPr>
          <w:t>线程同步实验</w:t>
        </w:r>
        <w:r w:rsidRPr="00267412">
          <w:rPr>
            <w:rStyle w:val="ab"/>
            <w:lang w:val="de-DE"/>
          </w:rPr>
          <w:t>—</w:t>
        </w:r>
        <w:r w:rsidRPr="00267412">
          <w:rPr>
            <w:rStyle w:val="ab"/>
            <w:rFonts w:hint="eastAsia"/>
          </w:rPr>
          <w:t>信号量</w:t>
        </w:r>
        <w:r>
          <w:rPr>
            <w:webHidden/>
          </w:rPr>
          <w:tab/>
        </w:r>
        <w:r>
          <w:rPr>
            <w:webHidden/>
          </w:rPr>
          <w:fldChar w:fldCharType="begin"/>
        </w:r>
        <w:r>
          <w:rPr>
            <w:webHidden/>
          </w:rPr>
          <w:instrText xml:space="preserve"> PAGEREF _Toc469064056 \h </w:instrText>
        </w:r>
        <w:r>
          <w:rPr>
            <w:webHidden/>
          </w:rPr>
        </w:r>
        <w:r>
          <w:rPr>
            <w:webHidden/>
          </w:rPr>
          <w:fldChar w:fldCharType="separate"/>
        </w:r>
        <w:r>
          <w:rPr>
            <w:webHidden/>
          </w:rPr>
          <w:t>34</w:t>
        </w:r>
        <w:r>
          <w:rPr>
            <w:webHidden/>
          </w:rPr>
          <w:fldChar w:fldCharType="end"/>
        </w:r>
      </w:hyperlink>
    </w:p>
    <w:p w:rsidR="007F248D" w:rsidRPr="00221946" w:rsidRDefault="007F248D">
      <w:pPr>
        <w:pStyle w:val="30"/>
        <w:rPr>
          <w:rFonts w:ascii="Calibri" w:hAnsi="Calibri"/>
          <w:szCs w:val="22"/>
        </w:rPr>
      </w:pPr>
      <w:hyperlink w:anchor="_Toc469064057" w:history="1">
        <w:r w:rsidRPr="00267412">
          <w:rPr>
            <w:rStyle w:val="ab"/>
            <w:rFonts w:hint="eastAsia"/>
          </w:rPr>
          <w:t>实验目的</w:t>
        </w:r>
        <w:r>
          <w:rPr>
            <w:webHidden/>
          </w:rPr>
          <w:tab/>
        </w:r>
        <w:r>
          <w:rPr>
            <w:webHidden/>
          </w:rPr>
          <w:fldChar w:fldCharType="begin"/>
        </w:r>
        <w:r>
          <w:rPr>
            <w:webHidden/>
          </w:rPr>
          <w:instrText xml:space="preserve"> PAGEREF _Toc469064057 \h </w:instrText>
        </w:r>
        <w:r>
          <w:rPr>
            <w:webHidden/>
          </w:rPr>
        </w:r>
        <w:r>
          <w:rPr>
            <w:webHidden/>
          </w:rPr>
          <w:fldChar w:fldCharType="separate"/>
        </w:r>
        <w:r>
          <w:rPr>
            <w:webHidden/>
          </w:rPr>
          <w:t>34</w:t>
        </w:r>
        <w:r>
          <w:rPr>
            <w:webHidden/>
          </w:rPr>
          <w:fldChar w:fldCharType="end"/>
        </w:r>
      </w:hyperlink>
    </w:p>
    <w:p w:rsidR="007F248D" w:rsidRPr="00221946" w:rsidRDefault="007F248D">
      <w:pPr>
        <w:pStyle w:val="30"/>
        <w:rPr>
          <w:rFonts w:ascii="Calibri" w:hAnsi="Calibri"/>
          <w:szCs w:val="22"/>
        </w:rPr>
      </w:pPr>
      <w:hyperlink w:anchor="_Toc469064058" w:history="1">
        <w:r w:rsidRPr="00267412">
          <w:rPr>
            <w:rStyle w:val="ab"/>
            <w:rFonts w:hint="eastAsia"/>
          </w:rPr>
          <w:t>实验内容</w:t>
        </w:r>
        <w:r>
          <w:rPr>
            <w:webHidden/>
          </w:rPr>
          <w:tab/>
        </w:r>
        <w:r>
          <w:rPr>
            <w:webHidden/>
          </w:rPr>
          <w:fldChar w:fldCharType="begin"/>
        </w:r>
        <w:r>
          <w:rPr>
            <w:webHidden/>
          </w:rPr>
          <w:instrText xml:space="preserve"> PAGEREF _Toc469064058 \h </w:instrText>
        </w:r>
        <w:r>
          <w:rPr>
            <w:webHidden/>
          </w:rPr>
        </w:r>
        <w:r>
          <w:rPr>
            <w:webHidden/>
          </w:rPr>
          <w:fldChar w:fldCharType="separate"/>
        </w:r>
        <w:r>
          <w:rPr>
            <w:webHidden/>
          </w:rPr>
          <w:t>34</w:t>
        </w:r>
        <w:r>
          <w:rPr>
            <w:webHidden/>
          </w:rPr>
          <w:fldChar w:fldCharType="end"/>
        </w:r>
      </w:hyperlink>
    </w:p>
    <w:p w:rsidR="007F248D" w:rsidRPr="00221946" w:rsidRDefault="007F248D">
      <w:pPr>
        <w:pStyle w:val="30"/>
        <w:rPr>
          <w:rFonts w:ascii="Calibri" w:hAnsi="Calibri"/>
          <w:szCs w:val="22"/>
        </w:rPr>
      </w:pPr>
      <w:hyperlink w:anchor="_Toc469064059" w:history="1">
        <w:r w:rsidRPr="00267412">
          <w:rPr>
            <w:rStyle w:val="ab"/>
            <w:rFonts w:hint="eastAsia"/>
          </w:rPr>
          <w:t>实验环境</w:t>
        </w:r>
        <w:r>
          <w:rPr>
            <w:webHidden/>
          </w:rPr>
          <w:tab/>
        </w:r>
        <w:r>
          <w:rPr>
            <w:webHidden/>
          </w:rPr>
          <w:fldChar w:fldCharType="begin"/>
        </w:r>
        <w:r>
          <w:rPr>
            <w:webHidden/>
          </w:rPr>
          <w:instrText xml:space="preserve"> PAGEREF _Toc469064059 \h </w:instrText>
        </w:r>
        <w:r>
          <w:rPr>
            <w:webHidden/>
          </w:rPr>
        </w:r>
        <w:r>
          <w:rPr>
            <w:webHidden/>
          </w:rPr>
          <w:fldChar w:fldCharType="separate"/>
        </w:r>
        <w:r>
          <w:rPr>
            <w:webHidden/>
          </w:rPr>
          <w:t>34</w:t>
        </w:r>
        <w:r>
          <w:rPr>
            <w:webHidden/>
          </w:rPr>
          <w:fldChar w:fldCharType="end"/>
        </w:r>
      </w:hyperlink>
    </w:p>
    <w:p w:rsidR="007F248D" w:rsidRPr="00221946" w:rsidRDefault="007F248D">
      <w:pPr>
        <w:pStyle w:val="30"/>
        <w:rPr>
          <w:rFonts w:ascii="Calibri" w:hAnsi="Calibri"/>
          <w:szCs w:val="22"/>
        </w:rPr>
      </w:pPr>
      <w:hyperlink w:anchor="_Toc469064060" w:history="1">
        <w:r w:rsidRPr="00267412">
          <w:rPr>
            <w:rStyle w:val="ab"/>
            <w:rFonts w:hint="eastAsia"/>
          </w:rPr>
          <w:t>实验原理</w:t>
        </w:r>
        <w:r>
          <w:rPr>
            <w:webHidden/>
          </w:rPr>
          <w:tab/>
        </w:r>
        <w:r>
          <w:rPr>
            <w:webHidden/>
          </w:rPr>
          <w:fldChar w:fldCharType="begin"/>
        </w:r>
        <w:r>
          <w:rPr>
            <w:webHidden/>
          </w:rPr>
          <w:instrText xml:space="preserve"> PAGEREF _Toc469064060 \h </w:instrText>
        </w:r>
        <w:r>
          <w:rPr>
            <w:webHidden/>
          </w:rPr>
        </w:r>
        <w:r>
          <w:rPr>
            <w:webHidden/>
          </w:rPr>
          <w:fldChar w:fldCharType="separate"/>
        </w:r>
        <w:r>
          <w:rPr>
            <w:webHidden/>
          </w:rPr>
          <w:t>34</w:t>
        </w:r>
        <w:r>
          <w:rPr>
            <w:webHidden/>
          </w:rPr>
          <w:fldChar w:fldCharType="end"/>
        </w:r>
      </w:hyperlink>
    </w:p>
    <w:p w:rsidR="007F248D" w:rsidRPr="00221946" w:rsidRDefault="007F248D">
      <w:pPr>
        <w:pStyle w:val="30"/>
        <w:rPr>
          <w:rFonts w:ascii="Calibri" w:hAnsi="Calibri"/>
          <w:szCs w:val="22"/>
        </w:rPr>
      </w:pPr>
      <w:hyperlink w:anchor="_Toc469064061" w:history="1">
        <w:r w:rsidRPr="00267412">
          <w:rPr>
            <w:rStyle w:val="ab"/>
            <w:rFonts w:hint="eastAsia"/>
          </w:rPr>
          <w:t>实验步骤</w:t>
        </w:r>
        <w:r>
          <w:rPr>
            <w:webHidden/>
          </w:rPr>
          <w:tab/>
        </w:r>
        <w:r>
          <w:rPr>
            <w:webHidden/>
          </w:rPr>
          <w:fldChar w:fldCharType="begin"/>
        </w:r>
        <w:r>
          <w:rPr>
            <w:webHidden/>
          </w:rPr>
          <w:instrText xml:space="preserve"> PAGEREF _Toc469064061 \h </w:instrText>
        </w:r>
        <w:r>
          <w:rPr>
            <w:webHidden/>
          </w:rPr>
        </w:r>
        <w:r>
          <w:rPr>
            <w:webHidden/>
          </w:rPr>
          <w:fldChar w:fldCharType="separate"/>
        </w:r>
        <w:r>
          <w:rPr>
            <w:webHidden/>
          </w:rPr>
          <w:t>37</w:t>
        </w:r>
        <w:r>
          <w:rPr>
            <w:webHidden/>
          </w:rPr>
          <w:fldChar w:fldCharType="end"/>
        </w:r>
      </w:hyperlink>
    </w:p>
    <w:p w:rsidR="007F248D" w:rsidRPr="00221946" w:rsidRDefault="007F248D">
      <w:pPr>
        <w:pStyle w:val="30"/>
        <w:rPr>
          <w:rFonts w:ascii="Calibri" w:hAnsi="Calibri"/>
          <w:szCs w:val="22"/>
        </w:rPr>
      </w:pPr>
      <w:hyperlink w:anchor="_Toc469064062" w:history="1">
        <w:r w:rsidRPr="00267412">
          <w:rPr>
            <w:rStyle w:val="ab"/>
            <w:rFonts w:hint="eastAsia"/>
          </w:rPr>
          <w:t>扩展实验</w:t>
        </w:r>
        <w:r>
          <w:rPr>
            <w:webHidden/>
          </w:rPr>
          <w:tab/>
        </w:r>
        <w:r>
          <w:rPr>
            <w:webHidden/>
          </w:rPr>
          <w:fldChar w:fldCharType="begin"/>
        </w:r>
        <w:r>
          <w:rPr>
            <w:webHidden/>
          </w:rPr>
          <w:instrText xml:space="preserve"> PAGEREF _Toc469064062 \h </w:instrText>
        </w:r>
        <w:r>
          <w:rPr>
            <w:webHidden/>
          </w:rPr>
        </w:r>
        <w:r>
          <w:rPr>
            <w:webHidden/>
          </w:rPr>
          <w:fldChar w:fldCharType="separate"/>
        </w:r>
        <w:r>
          <w:rPr>
            <w:webHidden/>
          </w:rPr>
          <w:t>38</w:t>
        </w:r>
        <w:r>
          <w:rPr>
            <w:webHidden/>
          </w:rPr>
          <w:fldChar w:fldCharType="end"/>
        </w:r>
      </w:hyperlink>
    </w:p>
    <w:p w:rsidR="007F248D" w:rsidRPr="00221946" w:rsidRDefault="007F248D">
      <w:pPr>
        <w:pStyle w:val="21"/>
        <w:rPr>
          <w:rFonts w:ascii="Calibri" w:hAnsi="Calibri"/>
          <w:szCs w:val="22"/>
        </w:rPr>
      </w:pPr>
      <w:hyperlink w:anchor="_Toc469064063" w:history="1">
        <w:r w:rsidRPr="00267412">
          <w:rPr>
            <w:rStyle w:val="ab"/>
            <w:rFonts w:hint="eastAsia"/>
          </w:rPr>
          <w:t>实验三</w:t>
        </w:r>
        <w:r w:rsidRPr="00267412">
          <w:rPr>
            <w:rStyle w:val="ab"/>
            <w:lang w:val="de-DE"/>
          </w:rPr>
          <w:t xml:space="preserve">  </w:t>
        </w:r>
        <w:r w:rsidRPr="00267412">
          <w:rPr>
            <w:rStyle w:val="ab"/>
            <w:rFonts w:hint="eastAsia"/>
          </w:rPr>
          <w:t>线程同步实验</w:t>
        </w:r>
        <w:r w:rsidRPr="00267412">
          <w:rPr>
            <w:rStyle w:val="ab"/>
            <w:lang w:val="de-DE"/>
          </w:rPr>
          <w:t>—</w:t>
        </w:r>
        <w:r w:rsidRPr="00267412">
          <w:rPr>
            <w:rStyle w:val="ab"/>
            <w:rFonts w:hint="eastAsia"/>
          </w:rPr>
          <w:t>互斥锁</w:t>
        </w:r>
        <w:r>
          <w:rPr>
            <w:webHidden/>
          </w:rPr>
          <w:tab/>
        </w:r>
        <w:r>
          <w:rPr>
            <w:webHidden/>
          </w:rPr>
          <w:fldChar w:fldCharType="begin"/>
        </w:r>
        <w:r>
          <w:rPr>
            <w:webHidden/>
          </w:rPr>
          <w:instrText xml:space="preserve"> PAGEREF _Toc469064063 \h </w:instrText>
        </w:r>
        <w:r>
          <w:rPr>
            <w:webHidden/>
          </w:rPr>
        </w:r>
        <w:r>
          <w:rPr>
            <w:webHidden/>
          </w:rPr>
          <w:fldChar w:fldCharType="separate"/>
        </w:r>
        <w:r>
          <w:rPr>
            <w:webHidden/>
          </w:rPr>
          <w:t>39</w:t>
        </w:r>
        <w:r>
          <w:rPr>
            <w:webHidden/>
          </w:rPr>
          <w:fldChar w:fldCharType="end"/>
        </w:r>
      </w:hyperlink>
    </w:p>
    <w:p w:rsidR="007F248D" w:rsidRPr="00221946" w:rsidRDefault="007F248D">
      <w:pPr>
        <w:pStyle w:val="30"/>
        <w:rPr>
          <w:rFonts w:ascii="Calibri" w:hAnsi="Calibri"/>
          <w:szCs w:val="22"/>
        </w:rPr>
      </w:pPr>
      <w:hyperlink w:anchor="_Toc469064064" w:history="1">
        <w:r w:rsidRPr="00267412">
          <w:rPr>
            <w:rStyle w:val="ab"/>
            <w:rFonts w:hint="eastAsia"/>
          </w:rPr>
          <w:t>实验目的</w:t>
        </w:r>
        <w:r>
          <w:rPr>
            <w:webHidden/>
          </w:rPr>
          <w:tab/>
        </w:r>
        <w:r>
          <w:rPr>
            <w:webHidden/>
          </w:rPr>
          <w:fldChar w:fldCharType="begin"/>
        </w:r>
        <w:r>
          <w:rPr>
            <w:webHidden/>
          </w:rPr>
          <w:instrText xml:space="preserve"> PAGEREF _Toc469064064 \h </w:instrText>
        </w:r>
        <w:r>
          <w:rPr>
            <w:webHidden/>
          </w:rPr>
        </w:r>
        <w:r>
          <w:rPr>
            <w:webHidden/>
          </w:rPr>
          <w:fldChar w:fldCharType="separate"/>
        </w:r>
        <w:r>
          <w:rPr>
            <w:webHidden/>
          </w:rPr>
          <w:t>39</w:t>
        </w:r>
        <w:r>
          <w:rPr>
            <w:webHidden/>
          </w:rPr>
          <w:fldChar w:fldCharType="end"/>
        </w:r>
      </w:hyperlink>
    </w:p>
    <w:p w:rsidR="007F248D" w:rsidRPr="00221946" w:rsidRDefault="007F248D">
      <w:pPr>
        <w:pStyle w:val="30"/>
        <w:rPr>
          <w:rFonts w:ascii="Calibri" w:hAnsi="Calibri"/>
          <w:szCs w:val="22"/>
        </w:rPr>
      </w:pPr>
      <w:hyperlink w:anchor="_Toc469064065" w:history="1">
        <w:r w:rsidRPr="00267412">
          <w:rPr>
            <w:rStyle w:val="ab"/>
            <w:rFonts w:hint="eastAsia"/>
          </w:rPr>
          <w:t>实验内容</w:t>
        </w:r>
        <w:r>
          <w:rPr>
            <w:webHidden/>
          </w:rPr>
          <w:tab/>
        </w:r>
        <w:r>
          <w:rPr>
            <w:webHidden/>
          </w:rPr>
          <w:fldChar w:fldCharType="begin"/>
        </w:r>
        <w:r>
          <w:rPr>
            <w:webHidden/>
          </w:rPr>
          <w:instrText xml:space="preserve"> PAGEREF _Toc469064065 \h </w:instrText>
        </w:r>
        <w:r>
          <w:rPr>
            <w:webHidden/>
          </w:rPr>
        </w:r>
        <w:r>
          <w:rPr>
            <w:webHidden/>
          </w:rPr>
          <w:fldChar w:fldCharType="separate"/>
        </w:r>
        <w:r>
          <w:rPr>
            <w:webHidden/>
          </w:rPr>
          <w:t>39</w:t>
        </w:r>
        <w:r>
          <w:rPr>
            <w:webHidden/>
          </w:rPr>
          <w:fldChar w:fldCharType="end"/>
        </w:r>
      </w:hyperlink>
    </w:p>
    <w:p w:rsidR="007F248D" w:rsidRPr="00221946" w:rsidRDefault="007F248D">
      <w:pPr>
        <w:pStyle w:val="30"/>
        <w:rPr>
          <w:rFonts w:ascii="Calibri" w:hAnsi="Calibri"/>
          <w:szCs w:val="22"/>
        </w:rPr>
      </w:pPr>
      <w:hyperlink w:anchor="_Toc469064066" w:history="1">
        <w:r w:rsidRPr="00267412">
          <w:rPr>
            <w:rStyle w:val="ab"/>
            <w:rFonts w:hint="eastAsia"/>
          </w:rPr>
          <w:t>实验环境</w:t>
        </w:r>
        <w:r>
          <w:rPr>
            <w:webHidden/>
          </w:rPr>
          <w:tab/>
        </w:r>
        <w:r>
          <w:rPr>
            <w:webHidden/>
          </w:rPr>
          <w:fldChar w:fldCharType="begin"/>
        </w:r>
        <w:r>
          <w:rPr>
            <w:webHidden/>
          </w:rPr>
          <w:instrText xml:space="preserve"> PAGEREF _Toc469064066 \h </w:instrText>
        </w:r>
        <w:r>
          <w:rPr>
            <w:webHidden/>
          </w:rPr>
        </w:r>
        <w:r>
          <w:rPr>
            <w:webHidden/>
          </w:rPr>
          <w:fldChar w:fldCharType="separate"/>
        </w:r>
        <w:r>
          <w:rPr>
            <w:webHidden/>
          </w:rPr>
          <w:t>39</w:t>
        </w:r>
        <w:r>
          <w:rPr>
            <w:webHidden/>
          </w:rPr>
          <w:fldChar w:fldCharType="end"/>
        </w:r>
      </w:hyperlink>
    </w:p>
    <w:p w:rsidR="007F248D" w:rsidRPr="00221946" w:rsidRDefault="007F248D">
      <w:pPr>
        <w:pStyle w:val="30"/>
        <w:rPr>
          <w:rFonts w:ascii="Calibri" w:hAnsi="Calibri"/>
          <w:szCs w:val="22"/>
        </w:rPr>
      </w:pPr>
      <w:hyperlink w:anchor="_Toc469064067" w:history="1">
        <w:r w:rsidRPr="00267412">
          <w:rPr>
            <w:rStyle w:val="ab"/>
            <w:rFonts w:hint="eastAsia"/>
          </w:rPr>
          <w:t>实验原理</w:t>
        </w:r>
        <w:r>
          <w:rPr>
            <w:webHidden/>
          </w:rPr>
          <w:tab/>
        </w:r>
        <w:r>
          <w:rPr>
            <w:webHidden/>
          </w:rPr>
          <w:fldChar w:fldCharType="begin"/>
        </w:r>
        <w:r>
          <w:rPr>
            <w:webHidden/>
          </w:rPr>
          <w:instrText xml:space="preserve"> PAGEREF _Toc469064067 \h </w:instrText>
        </w:r>
        <w:r>
          <w:rPr>
            <w:webHidden/>
          </w:rPr>
        </w:r>
        <w:r>
          <w:rPr>
            <w:webHidden/>
          </w:rPr>
          <w:fldChar w:fldCharType="separate"/>
        </w:r>
        <w:r>
          <w:rPr>
            <w:webHidden/>
          </w:rPr>
          <w:t>39</w:t>
        </w:r>
        <w:r>
          <w:rPr>
            <w:webHidden/>
          </w:rPr>
          <w:fldChar w:fldCharType="end"/>
        </w:r>
      </w:hyperlink>
    </w:p>
    <w:p w:rsidR="007F248D" w:rsidRPr="00221946" w:rsidRDefault="007F248D">
      <w:pPr>
        <w:pStyle w:val="30"/>
        <w:rPr>
          <w:rFonts w:ascii="Calibri" w:hAnsi="Calibri"/>
          <w:szCs w:val="22"/>
        </w:rPr>
      </w:pPr>
      <w:hyperlink w:anchor="_Toc469064068" w:history="1">
        <w:r w:rsidRPr="00267412">
          <w:rPr>
            <w:rStyle w:val="ab"/>
            <w:rFonts w:hint="eastAsia"/>
          </w:rPr>
          <w:t>实验步骤</w:t>
        </w:r>
        <w:r>
          <w:rPr>
            <w:webHidden/>
          </w:rPr>
          <w:tab/>
        </w:r>
        <w:r>
          <w:rPr>
            <w:webHidden/>
          </w:rPr>
          <w:fldChar w:fldCharType="begin"/>
        </w:r>
        <w:r>
          <w:rPr>
            <w:webHidden/>
          </w:rPr>
          <w:instrText xml:space="preserve"> PAGEREF _Toc469064068 \h </w:instrText>
        </w:r>
        <w:r>
          <w:rPr>
            <w:webHidden/>
          </w:rPr>
        </w:r>
        <w:r>
          <w:rPr>
            <w:webHidden/>
          </w:rPr>
          <w:fldChar w:fldCharType="separate"/>
        </w:r>
        <w:r>
          <w:rPr>
            <w:webHidden/>
          </w:rPr>
          <w:t>41</w:t>
        </w:r>
        <w:r>
          <w:rPr>
            <w:webHidden/>
          </w:rPr>
          <w:fldChar w:fldCharType="end"/>
        </w:r>
      </w:hyperlink>
    </w:p>
    <w:p w:rsidR="007F248D" w:rsidRPr="00221946" w:rsidRDefault="007F248D">
      <w:pPr>
        <w:pStyle w:val="30"/>
        <w:rPr>
          <w:rFonts w:ascii="Calibri" w:hAnsi="Calibri"/>
          <w:szCs w:val="22"/>
        </w:rPr>
      </w:pPr>
      <w:hyperlink w:anchor="_Toc469064069" w:history="1">
        <w:r w:rsidRPr="00267412">
          <w:rPr>
            <w:rStyle w:val="ab"/>
            <w:rFonts w:hint="eastAsia"/>
          </w:rPr>
          <w:t>扩展实验</w:t>
        </w:r>
        <w:r>
          <w:rPr>
            <w:webHidden/>
          </w:rPr>
          <w:tab/>
        </w:r>
        <w:r>
          <w:rPr>
            <w:webHidden/>
          </w:rPr>
          <w:fldChar w:fldCharType="begin"/>
        </w:r>
        <w:r>
          <w:rPr>
            <w:webHidden/>
          </w:rPr>
          <w:instrText xml:space="preserve"> PAGEREF _Toc469064069 \h </w:instrText>
        </w:r>
        <w:r>
          <w:rPr>
            <w:webHidden/>
          </w:rPr>
        </w:r>
        <w:r>
          <w:rPr>
            <w:webHidden/>
          </w:rPr>
          <w:fldChar w:fldCharType="separate"/>
        </w:r>
        <w:r>
          <w:rPr>
            <w:webHidden/>
          </w:rPr>
          <w:t>41</w:t>
        </w:r>
        <w:r>
          <w:rPr>
            <w:webHidden/>
          </w:rPr>
          <w:fldChar w:fldCharType="end"/>
        </w:r>
      </w:hyperlink>
    </w:p>
    <w:p w:rsidR="007F248D" w:rsidRPr="00221946" w:rsidRDefault="007F248D">
      <w:pPr>
        <w:pStyle w:val="21"/>
        <w:rPr>
          <w:rFonts w:ascii="Calibri" w:hAnsi="Calibri"/>
          <w:szCs w:val="22"/>
        </w:rPr>
      </w:pPr>
      <w:hyperlink w:anchor="_Toc469064070" w:history="1">
        <w:r w:rsidRPr="00267412">
          <w:rPr>
            <w:rStyle w:val="ab"/>
            <w:rFonts w:hint="eastAsia"/>
          </w:rPr>
          <w:t>实验四</w:t>
        </w:r>
        <w:r w:rsidRPr="00267412">
          <w:rPr>
            <w:rStyle w:val="ab"/>
          </w:rPr>
          <w:t xml:space="preserve">  </w:t>
        </w:r>
        <w:r w:rsidRPr="00267412">
          <w:rPr>
            <w:rStyle w:val="ab"/>
            <w:rFonts w:hint="eastAsia"/>
          </w:rPr>
          <w:t>线程同步实验</w:t>
        </w:r>
        <w:r w:rsidRPr="00267412">
          <w:rPr>
            <w:rStyle w:val="ab"/>
          </w:rPr>
          <w:t>—</w:t>
        </w:r>
        <w:r w:rsidRPr="00267412">
          <w:rPr>
            <w:rStyle w:val="ab"/>
            <w:rFonts w:hint="eastAsia"/>
          </w:rPr>
          <w:t>条件变量</w:t>
        </w:r>
        <w:r>
          <w:rPr>
            <w:webHidden/>
          </w:rPr>
          <w:tab/>
        </w:r>
        <w:r>
          <w:rPr>
            <w:webHidden/>
          </w:rPr>
          <w:fldChar w:fldCharType="begin"/>
        </w:r>
        <w:r>
          <w:rPr>
            <w:webHidden/>
          </w:rPr>
          <w:instrText xml:space="preserve"> PAGEREF _Toc469064070 \h </w:instrText>
        </w:r>
        <w:r>
          <w:rPr>
            <w:webHidden/>
          </w:rPr>
        </w:r>
        <w:r>
          <w:rPr>
            <w:webHidden/>
          </w:rPr>
          <w:fldChar w:fldCharType="separate"/>
        </w:r>
        <w:r>
          <w:rPr>
            <w:webHidden/>
          </w:rPr>
          <w:t>42</w:t>
        </w:r>
        <w:r>
          <w:rPr>
            <w:webHidden/>
          </w:rPr>
          <w:fldChar w:fldCharType="end"/>
        </w:r>
      </w:hyperlink>
    </w:p>
    <w:p w:rsidR="007F248D" w:rsidRPr="00221946" w:rsidRDefault="007F248D">
      <w:pPr>
        <w:pStyle w:val="30"/>
        <w:rPr>
          <w:rFonts w:ascii="Calibri" w:hAnsi="Calibri"/>
          <w:szCs w:val="22"/>
        </w:rPr>
      </w:pPr>
      <w:hyperlink w:anchor="_Toc469064071" w:history="1">
        <w:r w:rsidRPr="00267412">
          <w:rPr>
            <w:rStyle w:val="ab"/>
            <w:rFonts w:hint="eastAsia"/>
          </w:rPr>
          <w:t>实验目的</w:t>
        </w:r>
        <w:r>
          <w:rPr>
            <w:webHidden/>
          </w:rPr>
          <w:tab/>
        </w:r>
        <w:r>
          <w:rPr>
            <w:webHidden/>
          </w:rPr>
          <w:fldChar w:fldCharType="begin"/>
        </w:r>
        <w:r>
          <w:rPr>
            <w:webHidden/>
          </w:rPr>
          <w:instrText xml:space="preserve"> PAGEREF _Toc469064071 \h </w:instrText>
        </w:r>
        <w:r>
          <w:rPr>
            <w:webHidden/>
          </w:rPr>
        </w:r>
        <w:r>
          <w:rPr>
            <w:webHidden/>
          </w:rPr>
          <w:fldChar w:fldCharType="separate"/>
        </w:r>
        <w:r>
          <w:rPr>
            <w:webHidden/>
          </w:rPr>
          <w:t>42</w:t>
        </w:r>
        <w:r>
          <w:rPr>
            <w:webHidden/>
          </w:rPr>
          <w:fldChar w:fldCharType="end"/>
        </w:r>
      </w:hyperlink>
    </w:p>
    <w:p w:rsidR="007F248D" w:rsidRPr="00221946" w:rsidRDefault="007F248D">
      <w:pPr>
        <w:pStyle w:val="30"/>
        <w:rPr>
          <w:rFonts w:ascii="Calibri" w:hAnsi="Calibri"/>
          <w:szCs w:val="22"/>
        </w:rPr>
      </w:pPr>
      <w:hyperlink w:anchor="_Toc469064072" w:history="1">
        <w:r w:rsidRPr="00267412">
          <w:rPr>
            <w:rStyle w:val="ab"/>
            <w:rFonts w:hint="eastAsia"/>
          </w:rPr>
          <w:t>实验内容</w:t>
        </w:r>
        <w:r>
          <w:rPr>
            <w:webHidden/>
          </w:rPr>
          <w:tab/>
        </w:r>
        <w:r>
          <w:rPr>
            <w:webHidden/>
          </w:rPr>
          <w:fldChar w:fldCharType="begin"/>
        </w:r>
        <w:r>
          <w:rPr>
            <w:webHidden/>
          </w:rPr>
          <w:instrText xml:space="preserve"> PAGEREF _Toc469064072 \h </w:instrText>
        </w:r>
        <w:r>
          <w:rPr>
            <w:webHidden/>
          </w:rPr>
        </w:r>
        <w:r>
          <w:rPr>
            <w:webHidden/>
          </w:rPr>
          <w:fldChar w:fldCharType="separate"/>
        </w:r>
        <w:r>
          <w:rPr>
            <w:webHidden/>
          </w:rPr>
          <w:t>42</w:t>
        </w:r>
        <w:r>
          <w:rPr>
            <w:webHidden/>
          </w:rPr>
          <w:fldChar w:fldCharType="end"/>
        </w:r>
      </w:hyperlink>
    </w:p>
    <w:p w:rsidR="007F248D" w:rsidRPr="00221946" w:rsidRDefault="007F248D">
      <w:pPr>
        <w:pStyle w:val="30"/>
        <w:rPr>
          <w:rFonts w:ascii="Calibri" w:hAnsi="Calibri"/>
          <w:szCs w:val="22"/>
        </w:rPr>
      </w:pPr>
      <w:hyperlink w:anchor="_Toc469064073" w:history="1">
        <w:r w:rsidRPr="00267412">
          <w:rPr>
            <w:rStyle w:val="ab"/>
            <w:rFonts w:hint="eastAsia"/>
          </w:rPr>
          <w:t>实验环境</w:t>
        </w:r>
        <w:r>
          <w:rPr>
            <w:webHidden/>
          </w:rPr>
          <w:tab/>
        </w:r>
        <w:r>
          <w:rPr>
            <w:webHidden/>
          </w:rPr>
          <w:fldChar w:fldCharType="begin"/>
        </w:r>
        <w:r>
          <w:rPr>
            <w:webHidden/>
          </w:rPr>
          <w:instrText xml:space="preserve"> PAGEREF _Toc469064073 \h </w:instrText>
        </w:r>
        <w:r>
          <w:rPr>
            <w:webHidden/>
          </w:rPr>
        </w:r>
        <w:r>
          <w:rPr>
            <w:webHidden/>
          </w:rPr>
          <w:fldChar w:fldCharType="separate"/>
        </w:r>
        <w:r>
          <w:rPr>
            <w:webHidden/>
          </w:rPr>
          <w:t>42</w:t>
        </w:r>
        <w:r>
          <w:rPr>
            <w:webHidden/>
          </w:rPr>
          <w:fldChar w:fldCharType="end"/>
        </w:r>
      </w:hyperlink>
    </w:p>
    <w:p w:rsidR="007F248D" w:rsidRPr="00221946" w:rsidRDefault="007F248D">
      <w:pPr>
        <w:pStyle w:val="30"/>
        <w:rPr>
          <w:rFonts w:ascii="Calibri" w:hAnsi="Calibri"/>
          <w:szCs w:val="22"/>
        </w:rPr>
      </w:pPr>
      <w:hyperlink w:anchor="_Toc469064074" w:history="1">
        <w:r w:rsidRPr="00267412">
          <w:rPr>
            <w:rStyle w:val="ab"/>
            <w:rFonts w:hint="eastAsia"/>
          </w:rPr>
          <w:t>实验原理</w:t>
        </w:r>
        <w:r>
          <w:rPr>
            <w:webHidden/>
          </w:rPr>
          <w:tab/>
        </w:r>
        <w:r>
          <w:rPr>
            <w:webHidden/>
          </w:rPr>
          <w:fldChar w:fldCharType="begin"/>
        </w:r>
        <w:r>
          <w:rPr>
            <w:webHidden/>
          </w:rPr>
          <w:instrText xml:space="preserve"> PAGEREF _Toc469064074 \h </w:instrText>
        </w:r>
        <w:r>
          <w:rPr>
            <w:webHidden/>
          </w:rPr>
        </w:r>
        <w:r>
          <w:rPr>
            <w:webHidden/>
          </w:rPr>
          <w:fldChar w:fldCharType="separate"/>
        </w:r>
        <w:r>
          <w:rPr>
            <w:webHidden/>
          </w:rPr>
          <w:t>42</w:t>
        </w:r>
        <w:r>
          <w:rPr>
            <w:webHidden/>
          </w:rPr>
          <w:fldChar w:fldCharType="end"/>
        </w:r>
      </w:hyperlink>
    </w:p>
    <w:p w:rsidR="007F248D" w:rsidRPr="00221946" w:rsidRDefault="007F248D">
      <w:pPr>
        <w:pStyle w:val="30"/>
        <w:rPr>
          <w:rFonts w:ascii="Calibri" w:hAnsi="Calibri"/>
          <w:szCs w:val="22"/>
        </w:rPr>
      </w:pPr>
      <w:hyperlink w:anchor="_Toc469064075" w:history="1">
        <w:r w:rsidRPr="00267412">
          <w:rPr>
            <w:rStyle w:val="ab"/>
            <w:rFonts w:hint="eastAsia"/>
          </w:rPr>
          <w:t>实验步骤</w:t>
        </w:r>
        <w:r>
          <w:rPr>
            <w:webHidden/>
          </w:rPr>
          <w:tab/>
        </w:r>
        <w:r>
          <w:rPr>
            <w:webHidden/>
          </w:rPr>
          <w:fldChar w:fldCharType="begin"/>
        </w:r>
        <w:r>
          <w:rPr>
            <w:webHidden/>
          </w:rPr>
          <w:instrText xml:space="preserve"> PAGEREF _Toc469064075 \h </w:instrText>
        </w:r>
        <w:r>
          <w:rPr>
            <w:webHidden/>
          </w:rPr>
        </w:r>
        <w:r>
          <w:rPr>
            <w:webHidden/>
          </w:rPr>
          <w:fldChar w:fldCharType="separate"/>
        </w:r>
        <w:r>
          <w:rPr>
            <w:webHidden/>
          </w:rPr>
          <w:t>44</w:t>
        </w:r>
        <w:r>
          <w:rPr>
            <w:webHidden/>
          </w:rPr>
          <w:fldChar w:fldCharType="end"/>
        </w:r>
      </w:hyperlink>
    </w:p>
    <w:p w:rsidR="007F248D" w:rsidRPr="00221946" w:rsidRDefault="007F248D">
      <w:pPr>
        <w:pStyle w:val="30"/>
        <w:rPr>
          <w:rFonts w:ascii="Calibri" w:hAnsi="Calibri"/>
          <w:szCs w:val="22"/>
        </w:rPr>
      </w:pPr>
      <w:hyperlink w:anchor="_Toc469064076" w:history="1">
        <w:r w:rsidRPr="00267412">
          <w:rPr>
            <w:rStyle w:val="ab"/>
            <w:rFonts w:hint="eastAsia"/>
          </w:rPr>
          <w:t>扩展实验</w:t>
        </w:r>
        <w:r>
          <w:rPr>
            <w:webHidden/>
          </w:rPr>
          <w:tab/>
        </w:r>
        <w:r>
          <w:rPr>
            <w:webHidden/>
          </w:rPr>
          <w:fldChar w:fldCharType="begin"/>
        </w:r>
        <w:r>
          <w:rPr>
            <w:webHidden/>
          </w:rPr>
          <w:instrText xml:space="preserve"> PAGEREF _Toc469064076 \h </w:instrText>
        </w:r>
        <w:r>
          <w:rPr>
            <w:webHidden/>
          </w:rPr>
        </w:r>
        <w:r>
          <w:rPr>
            <w:webHidden/>
          </w:rPr>
          <w:fldChar w:fldCharType="separate"/>
        </w:r>
        <w:r>
          <w:rPr>
            <w:webHidden/>
          </w:rPr>
          <w:t>45</w:t>
        </w:r>
        <w:r>
          <w:rPr>
            <w:webHidden/>
          </w:rPr>
          <w:fldChar w:fldCharType="end"/>
        </w:r>
      </w:hyperlink>
    </w:p>
    <w:p w:rsidR="007F248D" w:rsidRPr="00221946" w:rsidRDefault="007F248D">
      <w:pPr>
        <w:pStyle w:val="12"/>
        <w:rPr>
          <w:rFonts w:ascii="Calibri" w:eastAsia="宋体" w:hAnsi="Calibri"/>
          <w:noProof/>
          <w:sz w:val="21"/>
          <w:szCs w:val="22"/>
        </w:rPr>
      </w:pPr>
      <w:hyperlink w:anchor="_Toc469064077" w:history="1">
        <w:r w:rsidRPr="00267412">
          <w:rPr>
            <w:rStyle w:val="ab"/>
            <w:rFonts w:hint="eastAsia"/>
            <w:noProof/>
          </w:rPr>
          <w:t>第</w:t>
        </w:r>
        <w:r w:rsidRPr="00267412">
          <w:rPr>
            <w:rStyle w:val="ab"/>
            <w:rFonts w:hint="eastAsia"/>
            <w:noProof/>
          </w:rPr>
          <w:t>6</w:t>
        </w:r>
        <w:r w:rsidRPr="00267412">
          <w:rPr>
            <w:rStyle w:val="ab"/>
            <w:rFonts w:hint="eastAsia"/>
            <w:noProof/>
          </w:rPr>
          <w:t>章</w:t>
        </w:r>
        <w:r w:rsidRPr="00267412">
          <w:rPr>
            <w:rStyle w:val="ab"/>
            <w:rFonts w:hint="eastAsia"/>
            <w:noProof/>
          </w:rPr>
          <w:t xml:space="preserve"> </w:t>
        </w:r>
        <w:r w:rsidRPr="00267412">
          <w:rPr>
            <w:rStyle w:val="ab"/>
            <w:rFonts w:hint="eastAsia"/>
            <w:noProof/>
          </w:rPr>
          <w:t>多进程实验</w:t>
        </w:r>
        <w:r>
          <w:rPr>
            <w:noProof/>
            <w:webHidden/>
          </w:rPr>
          <w:tab/>
        </w:r>
        <w:r>
          <w:rPr>
            <w:noProof/>
            <w:webHidden/>
          </w:rPr>
          <w:fldChar w:fldCharType="begin"/>
        </w:r>
        <w:r>
          <w:rPr>
            <w:noProof/>
            <w:webHidden/>
          </w:rPr>
          <w:instrText xml:space="preserve"> PAGEREF _Toc469064077 \h </w:instrText>
        </w:r>
        <w:r>
          <w:rPr>
            <w:noProof/>
            <w:webHidden/>
          </w:rPr>
        </w:r>
        <w:r>
          <w:rPr>
            <w:noProof/>
            <w:webHidden/>
          </w:rPr>
          <w:fldChar w:fldCharType="separate"/>
        </w:r>
        <w:r>
          <w:rPr>
            <w:noProof/>
            <w:webHidden/>
          </w:rPr>
          <w:t>46</w:t>
        </w:r>
        <w:r>
          <w:rPr>
            <w:noProof/>
            <w:webHidden/>
          </w:rPr>
          <w:fldChar w:fldCharType="end"/>
        </w:r>
      </w:hyperlink>
    </w:p>
    <w:p w:rsidR="007F248D" w:rsidRPr="00221946" w:rsidRDefault="007F248D">
      <w:pPr>
        <w:pStyle w:val="21"/>
        <w:rPr>
          <w:rFonts w:ascii="Calibri" w:hAnsi="Calibri"/>
          <w:szCs w:val="22"/>
        </w:rPr>
      </w:pPr>
      <w:hyperlink w:anchor="_Toc469064078" w:history="1">
        <w:r w:rsidRPr="00267412">
          <w:rPr>
            <w:rStyle w:val="ab"/>
            <w:rFonts w:hint="eastAsia"/>
          </w:rPr>
          <w:t>实验一</w:t>
        </w:r>
        <w:r w:rsidRPr="00267412">
          <w:rPr>
            <w:rStyle w:val="ab"/>
          </w:rPr>
          <w:t xml:space="preserve">  </w:t>
        </w:r>
        <w:r w:rsidRPr="00267412">
          <w:rPr>
            <w:rStyle w:val="ab"/>
            <w:rFonts w:hint="eastAsia"/>
          </w:rPr>
          <w:t>进程管理实验</w:t>
        </w:r>
        <w:r>
          <w:rPr>
            <w:webHidden/>
          </w:rPr>
          <w:tab/>
        </w:r>
        <w:r>
          <w:rPr>
            <w:webHidden/>
          </w:rPr>
          <w:fldChar w:fldCharType="begin"/>
        </w:r>
        <w:r>
          <w:rPr>
            <w:webHidden/>
          </w:rPr>
          <w:instrText xml:space="preserve"> PAGEREF _Toc469064078 \h </w:instrText>
        </w:r>
        <w:r>
          <w:rPr>
            <w:webHidden/>
          </w:rPr>
        </w:r>
        <w:r>
          <w:rPr>
            <w:webHidden/>
          </w:rPr>
          <w:fldChar w:fldCharType="separate"/>
        </w:r>
        <w:r>
          <w:rPr>
            <w:webHidden/>
          </w:rPr>
          <w:t>47</w:t>
        </w:r>
        <w:r>
          <w:rPr>
            <w:webHidden/>
          </w:rPr>
          <w:fldChar w:fldCharType="end"/>
        </w:r>
      </w:hyperlink>
    </w:p>
    <w:p w:rsidR="007F248D" w:rsidRPr="00221946" w:rsidRDefault="007F248D">
      <w:pPr>
        <w:pStyle w:val="30"/>
        <w:rPr>
          <w:rFonts w:ascii="Calibri" w:hAnsi="Calibri"/>
          <w:szCs w:val="22"/>
        </w:rPr>
      </w:pPr>
      <w:hyperlink w:anchor="_Toc469064079" w:history="1">
        <w:r w:rsidRPr="00267412">
          <w:rPr>
            <w:rStyle w:val="ab"/>
            <w:rFonts w:hint="eastAsia"/>
          </w:rPr>
          <w:t>实验目的</w:t>
        </w:r>
        <w:r>
          <w:rPr>
            <w:webHidden/>
          </w:rPr>
          <w:tab/>
        </w:r>
        <w:r>
          <w:rPr>
            <w:webHidden/>
          </w:rPr>
          <w:fldChar w:fldCharType="begin"/>
        </w:r>
        <w:r>
          <w:rPr>
            <w:webHidden/>
          </w:rPr>
          <w:instrText xml:space="preserve"> PAGEREF _Toc469064079 \h </w:instrText>
        </w:r>
        <w:r>
          <w:rPr>
            <w:webHidden/>
          </w:rPr>
        </w:r>
        <w:r>
          <w:rPr>
            <w:webHidden/>
          </w:rPr>
          <w:fldChar w:fldCharType="separate"/>
        </w:r>
        <w:r>
          <w:rPr>
            <w:webHidden/>
          </w:rPr>
          <w:t>47</w:t>
        </w:r>
        <w:r>
          <w:rPr>
            <w:webHidden/>
          </w:rPr>
          <w:fldChar w:fldCharType="end"/>
        </w:r>
      </w:hyperlink>
    </w:p>
    <w:p w:rsidR="007F248D" w:rsidRPr="00221946" w:rsidRDefault="007F248D">
      <w:pPr>
        <w:pStyle w:val="30"/>
        <w:rPr>
          <w:rFonts w:ascii="Calibri" w:hAnsi="Calibri"/>
          <w:szCs w:val="22"/>
        </w:rPr>
      </w:pPr>
      <w:hyperlink w:anchor="_Toc469064080" w:history="1">
        <w:r w:rsidRPr="00267412">
          <w:rPr>
            <w:rStyle w:val="ab"/>
            <w:rFonts w:hint="eastAsia"/>
          </w:rPr>
          <w:t>实验内容</w:t>
        </w:r>
        <w:r>
          <w:rPr>
            <w:webHidden/>
          </w:rPr>
          <w:tab/>
        </w:r>
        <w:r>
          <w:rPr>
            <w:webHidden/>
          </w:rPr>
          <w:fldChar w:fldCharType="begin"/>
        </w:r>
        <w:r>
          <w:rPr>
            <w:webHidden/>
          </w:rPr>
          <w:instrText xml:space="preserve"> PAGEREF _Toc469064080 \h </w:instrText>
        </w:r>
        <w:r>
          <w:rPr>
            <w:webHidden/>
          </w:rPr>
        </w:r>
        <w:r>
          <w:rPr>
            <w:webHidden/>
          </w:rPr>
          <w:fldChar w:fldCharType="separate"/>
        </w:r>
        <w:r>
          <w:rPr>
            <w:webHidden/>
          </w:rPr>
          <w:t>47</w:t>
        </w:r>
        <w:r>
          <w:rPr>
            <w:webHidden/>
          </w:rPr>
          <w:fldChar w:fldCharType="end"/>
        </w:r>
      </w:hyperlink>
    </w:p>
    <w:p w:rsidR="007F248D" w:rsidRPr="00221946" w:rsidRDefault="007F248D">
      <w:pPr>
        <w:pStyle w:val="30"/>
        <w:rPr>
          <w:rFonts w:ascii="Calibri" w:hAnsi="Calibri"/>
          <w:szCs w:val="22"/>
        </w:rPr>
      </w:pPr>
      <w:hyperlink w:anchor="_Toc469064081" w:history="1">
        <w:r w:rsidRPr="00267412">
          <w:rPr>
            <w:rStyle w:val="ab"/>
            <w:rFonts w:hint="eastAsia"/>
          </w:rPr>
          <w:t>实验环境</w:t>
        </w:r>
        <w:r>
          <w:rPr>
            <w:webHidden/>
          </w:rPr>
          <w:tab/>
        </w:r>
        <w:r>
          <w:rPr>
            <w:webHidden/>
          </w:rPr>
          <w:fldChar w:fldCharType="begin"/>
        </w:r>
        <w:r>
          <w:rPr>
            <w:webHidden/>
          </w:rPr>
          <w:instrText xml:space="preserve"> PAGEREF _Toc469064081 \h </w:instrText>
        </w:r>
        <w:r>
          <w:rPr>
            <w:webHidden/>
          </w:rPr>
        </w:r>
        <w:r>
          <w:rPr>
            <w:webHidden/>
          </w:rPr>
          <w:fldChar w:fldCharType="separate"/>
        </w:r>
        <w:r>
          <w:rPr>
            <w:webHidden/>
          </w:rPr>
          <w:t>47</w:t>
        </w:r>
        <w:r>
          <w:rPr>
            <w:webHidden/>
          </w:rPr>
          <w:fldChar w:fldCharType="end"/>
        </w:r>
      </w:hyperlink>
    </w:p>
    <w:p w:rsidR="007F248D" w:rsidRPr="00221946" w:rsidRDefault="007F248D">
      <w:pPr>
        <w:pStyle w:val="30"/>
        <w:rPr>
          <w:rFonts w:ascii="Calibri" w:hAnsi="Calibri"/>
          <w:szCs w:val="22"/>
        </w:rPr>
      </w:pPr>
      <w:hyperlink w:anchor="_Toc469064082" w:history="1">
        <w:r w:rsidRPr="00267412">
          <w:rPr>
            <w:rStyle w:val="ab"/>
            <w:rFonts w:hint="eastAsia"/>
          </w:rPr>
          <w:t>实验原理</w:t>
        </w:r>
        <w:r>
          <w:rPr>
            <w:webHidden/>
          </w:rPr>
          <w:tab/>
        </w:r>
        <w:r>
          <w:rPr>
            <w:webHidden/>
          </w:rPr>
          <w:fldChar w:fldCharType="begin"/>
        </w:r>
        <w:r>
          <w:rPr>
            <w:webHidden/>
          </w:rPr>
          <w:instrText xml:space="preserve"> PAGEREF _Toc469064082 \h </w:instrText>
        </w:r>
        <w:r>
          <w:rPr>
            <w:webHidden/>
          </w:rPr>
        </w:r>
        <w:r>
          <w:rPr>
            <w:webHidden/>
          </w:rPr>
          <w:fldChar w:fldCharType="separate"/>
        </w:r>
        <w:r>
          <w:rPr>
            <w:webHidden/>
          </w:rPr>
          <w:t>47</w:t>
        </w:r>
        <w:r>
          <w:rPr>
            <w:webHidden/>
          </w:rPr>
          <w:fldChar w:fldCharType="end"/>
        </w:r>
      </w:hyperlink>
    </w:p>
    <w:p w:rsidR="007F248D" w:rsidRPr="00221946" w:rsidRDefault="007F248D">
      <w:pPr>
        <w:pStyle w:val="30"/>
        <w:rPr>
          <w:rFonts w:ascii="Calibri" w:hAnsi="Calibri"/>
          <w:szCs w:val="22"/>
        </w:rPr>
      </w:pPr>
      <w:hyperlink w:anchor="_Toc469064083" w:history="1">
        <w:r w:rsidRPr="00267412">
          <w:rPr>
            <w:rStyle w:val="ab"/>
            <w:rFonts w:hint="eastAsia"/>
          </w:rPr>
          <w:t>实验步骤</w:t>
        </w:r>
        <w:r>
          <w:rPr>
            <w:webHidden/>
          </w:rPr>
          <w:tab/>
        </w:r>
        <w:r>
          <w:rPr>
            <w:webHidden/>
          </w:rPr>
          <w:fldChar w:fldCharType="begin"/>
        </w:r>
        <w:r>
          <w:rPr>
            <w:webHidden/>
          </w:rPr>
          <w:instrText xml:space="preserve"> PAGEREF _Toc469064083 \h </w:instrText>
        </w:r>
        <w:r>
          <w:rPr>
            <w:webHidden/>
          </w:rPr>
        </w:r>
        <w:r>
          <w:rPr>
            <w:webHidden/>
          </w:rPr>
          <w:fldChar w:fldCharType="separate"/>
        </w:r>
        <w:r>
          <w:rPr>
            <w:webHidden/>
          </w:rPr>
          <w:t>49</w:t>
        </w:r>
        <w:r>
          <w:rPr>
            <w:webHidden/>
          </w:rPr>
          <w:fldChar w:fldCharType="end"/>
        </w:r>
      </w:hyperlink>
    </w:p>
    <w:p w:rsidR="007F248D" w:rsidRPr="00221946" w:rsidRDefault="007F248D">
      <w:pPr>
        <w:pStyle w:val="30"/>
        <w:rPr>
          <w:rFonts w:ascii="Calibri" w:hAnsi="Calibri"/>
          <w:szCs w:val="22"/>
        </w:rPr>
      </w:pPr>
      <w:hyperlink w:anchor="_Toc469064084" w:history="1">
        <w:r w:rsidRPr="00267412">
          <w:rPr>
            <w:rStyle w:val="ab"/>
            <w:rFonts w:hint="eastAsia"/>
          </w:rPr>
          <w:t>扩展实验</w:t>
        </w:r>
        <w:r>
          <w:rPr>
            <w:webHidden/>
          </w:rPr>
          <w:tab/>
        </w:r>
        <w:r>
          <w:rPr>
            <w:webHidden/>
          </w:rPr>
          <w:fldChar w:fldCharType="begin"/>
        </w:r>
        <w:r>
          <w:rPr>
            <w:webHidden/>
          </w:rPr>
          <w:instrText xml:space="preserve"> PAGEREF _Toc469064084 \h </w:instrText>
        </w:r>
        <w:r>
          <w:rPr>
            <w:webHidden/>
          </w:rPr>
        </w:r>
        <w:r>
          <w:rPr>
            <w:webHidden/>
          </w:rPr>
          <w:fldChar w:fldCharType="separate"/>
        </w:r>
        <w:r>
          <w:rPr>
            <w:webHidden/>
          </w:rPr>
          <w:t>49</w:t>
        </w:r>
        <w:r>
          <w:rPr>
            <w:webHidden/>
          </w:rPr>
          <w:fldChar w:fldCharType="end"/>
        </w:r>
      </w:hyperlink>
    </w:p>
    <w:p w:rsidR="007F248D" w:rsidRPr="00221946" w:rsidRDefault="007F248D">
      <w:pPr>
        <w:pStyle w:val="21"/>
        <w:rPr>
          <w:rFonts w:ascii="Calibri" w:hAnsi="Calibri"/>
          <w:szCs w:val="22"/>
        </w:rPr>
      </w:pPr>
      <w:hyperlink w:anchor="_Toc469064085" w:history="1">
        <w:r w:rsidRPr="00267412">
          <w:rPr>
            <w:rStyle w:val="ab"/>
            <w:rFonts w:hint="eastAsia"/>
          </w:rPr>
          <w:t>实验二</w:t>
        </w:r>
        <w:r w:rsidRPr="00267412">
          <w:rPr>
            <w:rStyle w:val="ab"/>
          </w:rPr>
          <w:t xml:space="preserve">  </w:t>
        </w:r>
        <w:r w:rsidRPr="00267412">
          <w:rPr>
            <w:rStyle w:val="ab"/>
            <w:rFonts w:hint="eastAsia"/>
          </w:rPr>
          <w:t>进程间通信实验</w:t>
        </w:r>
        <w:r w:rsidRPr="00267412">
          <w:rPr>
            <w:rStyle w:val="ab"/>
          </w:rPr>
          <w:t>—</w:t>
        </w:r>
        <w:r w:rsidRPr="00267412">
          <w:rPr>
            <w:rStyle w:val="ab"/>
            <w:rFonts w:hint="eastAsia"/>
          </w:rPr>
          <w:t>共享内存</w:t>
        </w:r>
        <w:r>
          <w:rPr>
            <w:webHidden/>
          </w:rPr>
          <w:tab/>
        </w:r>
        <w:r>
          <w:rPr>
            <w:webHidden/>
          </w:rPr>
          <w:fldChar w:fldCharType="begin"/>
        </w:r>
        <w:r>
          <w:rPr>
            <w:webHidden/>
          </w:rPr>
          <w:instrText xml:space="preserve"> PAGEREF _Toc469064085 \h </w:instrText>
        </w:r>
        <w:r>
          <w:rPr>
            <w:webHidden/>
          </w:rPr>
        </w:r>
        <w:r>
          <w:rPr>
            <w:webHidden/>
          </w:rPr>
          <w:fldChar w:fldCharType="separate"/>
        </w:r>
        <w:r>
          <w:rPr>
            <w:webHidden/>
          </w:rPr>
          <w:t>50</w:t>
        </w:r>
        <w:r>
          <w:rPr>
            <w:webHidden/>
          </w:rPr>
          <w:fldChar w:fldCharType="end"/>
        </w:r>
      </w:hyperlink>
    </w:p>
    <w:p w:rsidR="007F248D" w:rsidRPr="00221946" w:rsidRDefault="007F248D">
      <w:pPr>
        <w:pStyle w:val="30"/>
        <w:rPr>
          <w:rFonts w:ascii="Calibri" w:hAnsi="Calibri"/>
          <w:szCs w:val="22"/>
        </w:rPr>
      </w:pPr>
      <w:hyperlink w:anchor="_Toc469064086" w:history="1">
        <w:r w:rsidRPr="00267412">
          <w:rPr>
            <w:rStyle w:val="ab"/>
            <w:rFonts w:hint="eastAsia"/>
          </w:rPr>
          <w:t>实验目的</w:t>
        </w:r>
        <w:r>
          <w:rPr>
            <w:webHidden/>
          </w:rPr>
          <w:tab/>
        </w:r>
        <w:r>
          <w:rPr>
            <w:webHidden/>
          </w:rPr>
          <w:fldChar w:fldCharType="begin"/>
        </w:r>
        <w:r>
          <w:rPr>
            <w:webHidden/>
          </w:rPr>
          <w:instrText xml:space="preserve"> PAGEREF _Toc469064086 \h </w:instrText>
        </w:r>
        <w:r>
          <w:rPr>
            <w:webHidden/>
          </w:rPr>
        </w:r>
        <w:r>
          <w:rPr>
            <w:webHidden/>
          </w:rPr>
          <w:fldChar w:fldCharType="separate"/>
        </w:r>
        <w:r>
          <w:rPr>
            <w:webHidden/>
          </w:rPr>
          <w:t>50</w:t>
        </w:r>
        <w:r>
          <w:rPr>
            <w:webHidden/>
          </w:rPr>
          <w:fldChar w:fldCharType="end"/>
        </w:r>
      </w:hyperlink>
    </w:p>
    <w:p w:rsidR="007F248D" w:rsidRPr="00221946" w:rsidRDefault="007F248D">
      <w:pPr>
        <w:pStyle w:val="30"/>
        <w:rPr>
          <w:rFonts w:ascii="Calibri" w:hAnsi="Calibri"/>
          <w:szCs w:val="22"/>
        </w:rPr>
      </w:pPr>
      <w:hyperlink w:anchor="_Toc469064087" w:history="1">
        <w:r w:rsidRPr="00267412">
          <w:rPr>
            <w:rStyle w:val="ab"/>
            <w:rFonts w:hint="eastAsia"/>
          </w:rPr>
          <w:t>实验内容</w:t>
        </w:r>
        <w:r>
          <w:rPr>
            <w:webHidden/>
          </w:rPr>
          <w:tab/>
        </w:r>
        <w:r>
          <w:rPr>
            <w:webHidden/>
          </w:rPr>
          <w:fldChar w:fldCharType="begin"/>
        </w:r>
        <w:r>
          <w:rPr>
            <w:webHidden/>
          </w:rPr>
          <w:instrText xml:space="preserve"> PAGEREF _Toc469064087 \h </w:instrText>
        </w:r>
        <w:r>
          <w:rPr>
            <w:webHidden/>
          </w:rPr>
        </w:r>
        <w:r>
          <w:rPr>
            <w:webHidden/>
          </w:rPr>
          <w:fldChar w:fldCharType="separate"/>
        </w:r>
        <w:r>
          <w:rPr>
            <w:webHidden/>
          </w:rPr>
          <w:t>50</w:t>
        </w:r>
        <w:r>
          <w:rPr>
            <w:webHidden/>
          </w:rPr>
          <w:fldChar w:fldCharType="end"/>
        </w:r>
      </w:hyperlink>
    </w:p>
    <w:p w:rsidR="007F248D" w:rsidRPr="00221946" w:rsidRDefault="007F248D">
      <w:pPr>
        <w:pStyle w:val="30"/>
        <w:rPr>
          <w:rFonts w:ascii="Calibri" w:hAnsi="Calibri"/>
          <w:szCs w:val="22"/>
        </w:rPr>
      </w:pPr>
      <w:hyperlink w:anchor="_Toc469064088" w:history="1">
        <w:r w:rsidRPr="00267412">
          <w:rPr>
            <w:rStyle w:val="ab"/>
            <w:rFonts w:hint="eastAsia"/>
          </w:rPr>
          <w:t>实验环境</w:t>
        </w:r>
        <w:r>
          <w:rPr>
            <w:webHidden/>
          </w:rPr>
          <w:tab/>
        </w:r>
        <w:r>
          <w:rPr>
            <w:webHidden/>
          </w:rPr>
          <w:fldChar w:fldCharType="begin"/>
        </w:r>
        <w:r>
          <w:rPr>
            <w:webHidden/>
          </w:rPr>
          <w:instrText xml:space="preserve"> PAGEREF _Toc469064088 \h </w:instrText>
        </w:r>
        <w:r>
          <w:rPr>
            <w:webHidden/>
          </w:rPr>
        </w:r>
        <w:r>
          <w:rPr>
            <w:webHidden/>
          </w:rPr>
          <w:fldChar w:fldCharType="separate"/>
        </w:r>
        <w:r>
          <w:rPr>
            <w:webHidden/>
          </w:rPr>
          <w:t>50</w:t>
        </w:r>
        <w:r>
          <w:rPr>
            <w:webHidden/>
          </w:rPr>
          <w:fldChar w:fldCharType="end"/>
        </w:r>
      </w:hyperlink>
    </w:p>
    <w:p w:rsidR="007F248D" w:rsidRPr="00221946" w:rsidRDefault="007F248D">
      <w:pPr>
        <w:pStyle w:val="30"/>
        <w:rPr>
          <w:rFonts w:ascii="Calibri" w:hAnsi="Calibri"/>
          <w:szCs w:val="22"/>
        </w:rPr>
      </w:pPr>
      <w:hyperlink w:anchor="_Toc469064089" w:history="1">
        <w:r w:rsidRPr="00267412">
          <w:rPr>
            <w:rStyle w:val="ab"/>
            <w:rFonts w:hint="eastAsia"/>
          </w:rPr>
          <w:t>实验原理</w:t>
        </w:r>
        <w:r>
          <w:rPr>
            <w:webHidden/>
          </w:rPr>
          <w:tab/>
        </w:r>
        <w:r>
          <w:rPr>
            <w:webHidden/>
          </w:rPr>
          <w:fldChar w:fldCharType="begin"/>
        </w:r>
        <w:r>
          <w:rPr>
            <w:webHidden/>
          </w:rPr>
          <w:instrText xml:space="preserve"> PAGEREF _Toc469064089 \h </w:instrText>
        </w:r>
        <w:r>
          <w:rPr>
            <w:webHidden/>
          </w:rPr>
        </w:r>
        <w:r>
          <w:rPr>
            <w:webHidden/>
          </w:rPr>
          <w:fldChar w:fldCharType="separate"/>
        </w:r>
        <w:r>
          <w:rPr>
            <w:webHidden/>
          </w:rPr>
          <w:t>50</w:t>
        </w:r>
        <w:r>
          <w:rPr>
            <w:webHidden/>
          </w:rPr>
          <w:fldChar w:fldCharType="end"/>
        </w:r>
      </w:hyperlink>
    </w:p>
    <w:p w:rsidR="007F248D" w:rsidRPr="00221946" w:rsidRDefault="007F248D">
      <w:pPr>
        <w:pStyle w:val="30"/>
        <w:rPr>
          <w:rFonts w:ascii="Calibri" w:hAnsi="Calibri"/>
          <w:szCs w:val="22"/>
        </w:rPr>
      </w:pPr>
      <w:hyperlink w:anchor="_Toc469064090" w:history="1">
        <w:r w:rsidRPr="00267412">
          <w:rPr>
            <w:rStyle w:val="ab"/>
            <w:rFonts w:hint="eastAsia"/>
          </w:rPr>
          <w:t>实验步骤</w:t>
        </w:r>
        <w:r>
          <w:rPr>
            <w:webHidden/>
          </w:rPr>
          <w:tab/>
        </w:r>
        <w:r>
          <w:rPr>
            <w:webHidden/>
          </w:rPr>
          <w:fldChar w:fldCharType="begin"/>
        </w:r>
        <w:r>
          <w:rPr>
            <w:webHidden/>
          </w:rPr>
          <w:instrText xml:space="preserve"> PAGEREF _Toc469064090 \h </w:instrText>
        </w:r>
        <w:r>
          <w:rPr>
            <w:webHidden/>
          </w:rPr>
        </w:r>
        <w:r>
          <w:rPr>
            <w:webHidden/>
          </w:rPr>
          <w:fldChar w:fldCharType="separate"/>
        </w:r>
        <w:r>
          <w:rPr>
            <w:webHidden/>
          </w:rPr>
          <w:t>53</w:t>
        </w:r>
        <w:r>
          <w:rPr>
            <w:webHidden/>
          </w:rPr>
          <w:fldChar w:fldCharType="end"/>
        </w:r>
      </w:hyperlink>
    </w:p>
    <w:p w:rsidR="007F248D" w:rsidRPr="00221946" w:rsidRDefault="007F248D">
      <w:pPr>
        <w:pStyle w:val="30"/>
        <w:rPr>
          <w:rFonts w:ascii="Calibri" w:hAnsi="Calibri"/>
          <w:szCs w:val="22"/>
        </w:rPr>
      </w:pPr>
      <w:hyperlink w:anchor="_Toc469064091" w:history="1">
        <w:r w:rsidRPr="00267412">
          <w:rPr>
            <w:rStyle w:val="ab"/>
            <w:rFonts w:hint="eastAsia"/>
          </w:rPr>
          <w:t>扩展实验</w:t>
        </w:r>
        <w:r>
          <w:rPr>
            <w:webHidden/>
          </w:rPr>
          <w:tab/>
        </w:r>
        <w:r>
          <w:rPr>
            <w:webHidden/>
          </w:rPr>
          <w:fldChar w:fldCharType="begin"/>
        </w:r>
        <w:r>
          <w:rPr>
            <w:webHidden/>
          </w:rPr>
          <w:instrText xml:space="preserve"> PAGEREF _Toc469064091 \h </w:instrText>
        </w:r>
        <w:r>
          <w:rPr>
            <w:webHidden/>
          </w:rPr>
        </w:r>
        <w:r>
          <w:rPr>
            <w:webHidden/>
          </w:rPr>
          <w:fldChar w:fldCharType="separate"/>
        </w:r>
        <w:r>
          <w:rPr>
            <w:webHidden/>
          </w:rPr>
          <w:t>53</w:t>
        </w:r>
        <w:r>
          <w:rPr>
            <w:webHidden/>
          </w:rPr>
          <w:fldChar w:fldCharType="end"/>
        </w:r>
      </w:hyperlink>
    </w:p>
    <w:p w:rsidR="007F248D" w:rsidRPr="00221946" w:rsidRDefault="007F248D">
      <w:pPr>
        <w:pStyle w:val="21"/>
        <w:rPr>
          <w:rFonts w:ascii="Calibri" w:hAnsi="Calibri"/>
          <w:szCs w:val="22"/>
        </w:rPr>
      </w:pPr>
      <w:hyperlink w:anchor="_Toc469064092" w:history="1">
        <w:r w:rsidRPr="00267412">
          <w:rPr>
            <w:rStyle w:val="ab"/>
            <w:rFonts w:hint="eastAsia"/>
          </w:rPr>
          <w:t>实验三</w:t>
        </w:r>
        <w:r w:rsidRPr="00267412">
          <w:rPr>
            <w:rStyle w:val="ab"/>
          </w:rPr>
          <w:t xml:space="preserve">  </w:t>
        </w:r>
        <w:r w:rsidRPr="00267412">
          <w:rPr>
            <w:rStyle w:val="ab"/>
            <w:rFonts w:hint="eastAsia"/>
          </w:rPr>
          <w:t>进程间通信实验</w:t>
        </w:r>
        <w:r w:rsidRPr="00267412">
          <w:rPr>
            <w:rStyle w:val="ab"/>
          </w:rPr>
          <w:t>—</w:t>
        </w:r>
        <w:r w:rsidRPr="00267412">
          <w:rPr>
            <w:rStyle w:val="ab"/>
            <w:rFonts w:hint="eastAsia"/>
          </w:rPr>
          <w:t>消息队列</w:t>
        </w:r>
        <w:r>
          <w:rPr>
            <w:webHidden/>
          </w:rPr>
          <w:tab/>
        </w:r>
        <w:r>
          <w:rPr>
            <w:webHidden/>
          </w:rPr>
          <w:fldChar w:fldCharType="begin"/>
        </w:r>
        <w:r>
          <w:rPr>
            <w:webHidden/>
          </w:rPr>
          <w:instrText xml:space="preserve"> PAGEREF _Toc469064092 \h </w:instrText>
        </w:r>
        <w:r>
          <w:rPr>
            <w:webHidden/>
          </w:rPr>
        </w:r>
        <w:r>
          <w:rPr>
            <w:webHidden/>
          </w:rPr>
          <w:fldChar w:fldCharType="separate"/>
        </w:r>
        <w:r>
          <w:rPr>
            <w:webHidden/>
          </w:rPr>
          <w:t>54</w:t>
        </w:r>
        <w:r>
          <w:rPr>
            <w:webHidden/>
          </w:rPr>
          <w:fldChar w:fldCharType="end"/>
        </w:r>
      </w:hyperlink>
    </w:p>
    <w:p w:rsidR="007F248D" w:rsidRPr="00221946" w:rsidRDefault="007F248D">
      <w:pPr>
        <w:pStyle w:val="30"/>
        <w:rPr>
          <w:rFonts w:ascii="Calibri" w:hAnsi="Calibri"/>
          <w:szCs w:val="22"/>
        </w:rPr>
      </w:pPr>
      <w:hyperlink w:anchor="_Toc469064093" w:history="1">
        <w:r w:rsidRPr="00267412">
          <w:rPr>
            <w:rStyle w:val="ab"/>
            <w:rFonts w:hint="eastAsia"/>
          </w:rPr>
          <w:t>实验目的</w:t>
        </w:r>
        <w:r>
          <w:rPr>
            <w:webHidden/>
          </w:rPr>
          <w:tab/>
        </w:r>
        <w:r>
          <w:rPr>
            <w:webHidden/>
          </w:rPr>
          <w:fldChar w:fldCharType="begin"/>
        </w:r>
        <w:r>
          <w:rPr>
            <w:webHidden/>
          </w:rPr>
          <w:instrText xml:space="preserve"> PAGEREF _Toc469064093 \h </w:instrText>
        </w:r>
        <w:r>
          <w:rPr>
            <w:webHidden/>
          </w:rPr>
        </w:r>
        <w:r>
          <w:rPr>
            <w:webHidden/>
          </w:rPr>
          <w:fldChar w:fldCharType="separate"/>
        </w:r>
        <w:r>
          <w:rPr>
            <w:webHidden/>
          </w:rPr>
          <w:t>54</w:t>
        </w:r>
        <w:r>
          <w:rPr>
            <w:webHidden/>
          </w:rPr>
          <w:fldChar w:fldCharType="end"/>
        </w:r>
      </w:hyperlink>
    </w:p>
    <w:p w:rsidR="007F248D" w:rsidRPr="00221946" w:rsidRDefault="007F248D">
      <w:pPr>
        <w:pStyle w:val="30"/>
        <w:rPr>
          <w:rFonts w:ascii="Calibri" w:hAnsi="Calibri"/>
          <w:szCs w:val="22"/>
        </w:rPr>
      </w:pPr>
      <w:hyperlink w:anchor="_Toc469064094" w:history="1">
        <w:r w:rsidRPr="00267412">
          <w:rPr>
            <w:rStyle w:val="ab"/>
            <w:rFonts w:hint="eastAsia"/>
          </w:rPr>
          <w:t>实验内容</w:t>
        </w:r>
        <w:r>
          <w:rPr>
            <w:webHidden/>
          </w:rPr>
          <w:tab/>
        </w:r>
        <w:r>
          <w:rPr>
            <w:webHidden/>
          </w:rPr>
          <w:fldChar w:fldCharType="begin"/>
        </w:r>
        <w:r>
          <w:rPr>
            <w:webHidden/>
          </w:rPr>
          <w:instrText xml:space="preserve"> PAGEREF _Toc469064094 \h </w:instrText>
        </w:r>
        <w:r>
          <w:rPr>
            <w:webHidden/>
          </w:rPr>
        </w:r>
        <w:r>
          <w:rPr>
            <w:webHidden/>
          </w:rPr>
          <w:fldChar w:fldCharType="separate"/>
        </w:r>
        <w:r>
          <w:rPr>
            <w:webHidden/>
          </w:rPr>
          <w:t>54</w:t>
        </w:r>
        <w:r>
          <w:rPr>
            <w:webHidden/>
          </w:rPr>
          <w:fldChar w:fldCharType="end"/>
        </w:r>
      </w:hyperlink>
    </w:p>
    <w:p w:rsidR="007F248D" w:rsidRPr="00221946" w:rsidRDefault="007F248D">
      <w:pPr>
        <w:pStyle w:val="30"/>
        <w:rPr>
          <w:rFonts w:ascii="Calibri" w:hAnsi="Calibri"/>
          <w:szCs w:val="22"/>
        </w:rPr>
      </w:pPr>
      <w:hyperlink w:anchor="_Toc469064095" w:history="1">
        <w:r w:rsidRPr="00267412">
          <w:rPr>
            <w:rStyle w:val="ab"/>
            <w:rFonts w:hint="eastAsia"/>
          </w:rPr>
          <w:t>实验环境</w:t>
        </w:r>
        <w:r>
          <w:rPr>
            <w:webHidden/>
          </w:rPr>
          <w:tab/>
        </w:r>
        <w:r>
          <w:rPr>
            <w:webHidden/>
          </w:rPr>
          <w:fldChar w:fldCharType="begin"/>
        </w:r>
        <w:r>
          <w:rPr>
            <w:webHidden/>
          </w:rPr>
          <w:instrText xml:space="preserve"> PAGEREF _Toc469064095 \h </w:instrText>
        </w:r>
        <w:r>
          <w:rPr>
            <w:webHidden/>
          </w:rPr>
        </w:r>
        <w:r>
          <w:rPr>
            <w:webHidden/>
          </w:rPr>
          <w:fldChar w:fldCharType="separate"/>
        </w:r>
        <w:r>
          <w:rPr>
            <w:webHidden/>
          </w:rPr>
          <w:t>54</w:t>
        </w:r>
        <w:r>
          <w:rPr>
            <w:webHidden/>
          </w:rPr>
          <w:fldChar w:fldCharType="end"/>
        </w:r>
      </w:hyperlink>
    </w:p>
    <w:p w:rsidR="007F248D" w:rsidRPr="00221946" w:rsidRDefault="007F248D">
      <w:pPr>
        <w:pStyle w:val="30"/>
        <w:rPr>
          <w:rFonts w:ascii="Calibri" w:hAnsi="Calibri"/>
          <w:szCs w:val="22"/>
        </w:rPr>
      </w:pPr>
      <w:hyperlink w:anchor="_Toc469064096" w:history="1">
        <w:r w:rsidRPr="00267412">
          <w:rPr>
            <w:rStyle w:val="ab"/>
            <w:rFonts w:hint="eastAsia"/>
          </w:rPr>
          <w:t>实验原理</w:t>
        </w:r>
        <w:r>
          <w:rPr>
            <w:webHidden/>
          </w:rPr>
          <w:tab/>
        </w:r>
        <w:r>
          <w:rPr>
            <w:webHidden/>
          </w:rPr>
          <w:fldChar w:fldCharType="begin"/>
        </w:r>
        <w:r>
          <w:rPr>
            <w:webHidden/>
          </w:rPr>
          <w:instrText xml:space="preserve"> PAGEREF _Toc469064096 \h </w:instrText>
        </w:r>
        <w:r>
          <w:rPr>
            <w:webHidden/>
          </w:rPr>
        </w:r>
        <w:r>
          <w:rPr>
            <w:webHidden/>
          </w:rPr>
          <w:fldChar w:fldCharType="separate"/>
        </w:r>
        <w:r>
          <w:rPr>
            <w:webHidden/>
          </w:rPr>
          <w:t>54</w:t>
        </w:r>
        <w:r>
          <w:rPr>
            <w:webHidden/>
          </w:rPr>
          <w:fldChar w:fldCharType="end"/>
        </w:r>
      </w:hyperlink>
    </w:p>
    <w:p w:rsidR="007F248D" w:rsidRPr="00221946" w:rsidRDefault="007F248D">
      <w:pPr>
        <w:pStyle w:val="30"/>
        <w:rPr>
          <w:rFonts w:ascii="Calibri" w:hAnsi="Calibri"/>
          <w:szCs w:val="22"/>
        </w:rPr>
      </w:pPr>
      <w:hyperlink w:anchor="_Toc469064097" w:history="1">
        <w:r w:rsidRPr="00267412">
          <w:rPr>
            <w:rStyle w:val="ab"/>
            <w:rFonts w:hint="eastAsia"/>
          </w:rPr>
          <w:t>实验步骤</w:t>
        </w:r>
        <w:r>
          <w:rPr>
            <w:webHidden/>
          </w:rPr>
          <w:tab/>
        </w:r>
        <w:r>
          <w:rPr>
            <w:webHidden/>
          </w:rPr>
          <w:fldChar w:fldCharType="begin"/>
        </w:r>
        <w:r>
          <w:rPr>
            <w:webHidden/>
          </w:rPr>
          <w:instrText xml:space="preserve"> PAGEREF _Toc469064097 \h </w:instrText>
        </w:r>
        <w:r>
          <w:rPr>
            <w:webHidden/>
          </w:rPr>
        </w:r>
        <w:r>
          <w:rPr>
            <w:webHidden/>
          </w:rPr>
          <w:fldChar w:fldCharType="separate"/>
        </w:r>
        <w:r>
          <w:rPr>
            <w:webHidden/>
          </w:rPr>
          <w:t>57</w:t>
        </w:r>
        <w:r>
          <w:rPr>
            <w:webHidden/>
          </w:rPr>
          <w:fldChar w:fldCharType="end"/>
        </w:r>
      </w:hyperlink>
    </w:p>
    <w:p w:rsidR="007F248D" w:rsidRPr="00221946" w:rsidRDefault="007F248D">
      <w:pPr>
        <w:pStyle w:val="30"/>
        <w:rPr>
          <w:rFonts w:ascii="Calibri" w:hAnsi="Calibri"/>
          <w:szCs w:val="22"/>
        </w:rPr>
      </w:pPr>
      <w:hyperlink w:anchor="_Toc469064098" w:history="1">
        <w:r w:rsidRPr="00267412">
          <w:rPr>
            <w:rStyle w:val="ab"/>
            <w:rFonts w:hint="eastAsia"/>
          </w:rPr>
          <w:t>扩展实验</w:t>
        </w:r>
        <w:r>
          <w:rPr>
            <w:webHidden/>
          </w:rPr>
          <w:tab/>
        </w:r>
        <w:r>
          <w:rPr>
            <w:webHidden/>
          </w:rPr>
          <w:fldChar w:fldCharType="begin"/>
        </w:r>
        <w:r>
          <w:rPr>
            <w:webHidden/>
          </w:rPr>
          <w:instrText xml:space="preserve"> PAGEREF _Toc469064098 \h </w:instrText>
        </w:r>
        <w:r>
          <w:rPr>
            <w:webHidden/>
          </w:rPr>
        </w:r>
        <w:r>
          <w:rPr>
            <w:webHidden/>
          </w:rPr>
          <w:fldChar w:fldCharType="separate"/>
        </w:r>
        <w:r>
          <w:rPr>
            <w:webHidden/>
          </w:rPr>
          <w:t>57</w:t>
        </w:r>
        <w:r>
          <w:rPr>
            <w:webHidden/>
          </w:rPr>
          <w:fldChar w:fldCharType="end"/>
        </w:r>
      </w:hyperlink>
    </w:p>
    <w:p w:rsidR="007F248D" w:rsidRPr="00221946" w:rsidRDefault="007F248D">
      <w:pPr>
        <w:pStyle w:val="12"/>
        <w:rPr>
          <w:rFonts w:ascii="Calibri" w:eastAsia="宋体" w:hAnsi="Calibri"/>
          <w:noProof/>
          <w:sz w:val="21"/>
          <w:szCs w:val="22"/>
        </w:rPr>
      </w:pPr>
      <w:hyperlink w:anchor="_Toc469064099" w:history="1">
        <w:r w:rsidRPr="00267412">
          <w:rPr>
            <w:rStyle w:val="ab"/>
            <w:rFonts w:hint="eastAsia"/>
            <w:noProof/>
          </w:rPr>
          <w:t>第</w:t>
        </w:r>
        <w:r w:rsidRPr="00267412">
          <w:rPr>
            <w:rStyle w:val="ab"/>
            <w:rFonts w:hint="eastAsia"/>
            <w:noProof/>
          </w:rPr>
          <w:t>7</w:t>
        </w:r>
        <w:r w:rsidRPr="00267412">
          <w:rPr>
            <w:rStyle w:val="ab"/>
            <w:rFonts w:hint="eastAsia"/>
            <w:noProof/>
          </w:rPr>
          <w:t>章</w:t>
        </w:r>
        <w:r w:rsidRPr="00267412">
          <w:rPr>
            <w:rStyle w:val="ab"/>
            <w:rFonts w:hint="eastAsia"/>
            <w:noProof/>
          </w:rPr>
          <w:t xml:space="preserve"> </w:t>
        </w:r>
        <w:r w:rsidRPr="00267412">
          <w:rPr>
            <w:rStyle w:val="ab"/>
            <w:rFonts w:hint="eastAsia"/>
            <w:noProof/>
          </w:rPr>
          <w:t>串口收发实验</w:t>
        </w:r>
        <w:r>
          <w:rPr>
            <w:noProof/>
            <w:webHidden/>
          </w:rPr>
          <w:tab/>
        </w:r>
        <w:r>
          <w:rPr>
            <w:noProof/>
            <w:webHidden/>
          </w:rPr>
          <w:fldChar w:fldCharType="begin"/>
        </w:r>
        <w:r>
          <w:rPr>
            <w:noProof/>
            <w:webHidden/>
          </w:rPr>
          <w:instrText xml:space="preserve"> PAGEREF _Toc469064099 \h </w:instrText>
        </w:r>
        <w:r>
          <w:rPr>
            <w:noProof/>
            <w:webHidden/>
          </w:rPr>
        </w:r>
        <w:r>
          <w:rPr>
            <w:noProof/>
            <w:webHidden/>
          </w:rPr>
          <w:fldChar w:fldCharType="separate"/>
        </w:r>
        <w:r>
          <w:rPr>
            <w:noProof/>
            <w:webHidden/>
          </w:rPr>
          <w:t>58</w:t>
        </w:r>
        <w:r>
          <w:rPr>
            <w:noProof/>
            <w:webHidden/>
          </w:rPr>
          <w:fldChar w:fldCharType="end"/>
        </w:r>
      </w:hyperlink>
    </w:p>
    <w:p w:rsidR="007F248D" w:rsidRPr="00221946" w:rsidRDefault="007F248D">
      <w:pPr>
        <w:pStyle w:val="21"/>
        <w:rPr>
          <w:rFonts w:ascii="Calibri" w:hAnsi="Calibri"/>
          <w:szCs w:val="22"/>
        </w:rPr>
      </w:pPr>
      <w:hyperlink w:anchor="_Toc469064100" w:history="1">
        <w:r w:rsidRPr="00267412">
          <w:rPr>
            <w:rStyle w:val="ab"/>
            <w:rFonts w:hint="eastAsia"/>
          </w:rPr>
          <w:t>实验一</w:t>
        </w:r>
        <w:r w:rsidRPr="00267412">
          <w:rPr>
            <w:rStyle w:val="ab"/>
          </w:rPr>
          <w:t xml:space="preserve">  </w:t>
        </w:r>
        <w:r w:rsidRPr="00267412">
          <w:rPr>
            <w:rStyle w:val="ab"/>
            <w:rFonts w:hint="eastAsia"/>
          </w:rPr>
          <w:t>串口收发实验</w:t>
        </w:r>
        <w:r>
          <w:rPr>
            <w:webHidden/>
          </w:rPr>
          <w:tab/>
        </w:r>
        <w:r>
          <w:rPr>
            <w:webHidden/>
          </w:rPr>
          <w:fldChar w:fldCharType="begin"/>
        </w:r>
        <w:r>
          <w:rPr>
            <w:webHidden/>
          </w:rPr>
          <w:instrText xml:space="preserve"> PAGEREF _Toc469064100 \h </w:instrText>
        </w:r>
        <w:r>
          <w:rPr>
            <w:webHidden/>
          </w:rPr>
        </w:r>
        <w:r>
          <w:rPr>
            <w:webHidden/>
          </w:rPr>
          <w:fldChar w:fldCharType="separate"/>
        </w:r>
        <w:r>
          <w:rPr>
            <w:webHidden/>
          </w:rPr>
          <w:t>59</w:t>
        </w:r>
        <w:r>
          <w:rPr>
            <w:webHidden/>
          </w:rPr>
          <w:fldChar w:fldCharType="end"/>
        </w:r>
      </w:hyperlink>
    </w:p>
    <w:p w:rsidR="007F248D" w:rsidRPr="00221946" w:rsidRDefault="007F248D">
      <w:pPr>
        <w:pStyle w:val="30"/>
        <w:rPr>
          <w:rFonts w:ascii="Calibri" w:hAnsi="Calibri"/>
          <w:szCs w:val="22"/>
        </w:rPr>
      </w:pPr>
      <w:hyperlink w:anchor="_Toc469064101" w:history="1">
        <w:r w:rsidRPr="00267412">
          <w:rPr>
            <w:rStyle w:val="ab"/>
            <w:rFonts w:hint="eastAsia"/>
          </w:rPr>
          <w:t>实验目的</w:t>
        </w:r>
        <w:r>
          <w:rPr>
            <w:webHidden/>
          </w:rPr>
          <w:tab/>
        </w:r>
        <w:r>
          <w:rPr>
            <w:webHidden/>
          </w:rPr>
          <w:fldChar w:fldCharType="begin"/>
        </w:r>
        <w:r>
          <w:rPr>
            <w:webHidden/>
          </w:rPr>
          <w:instrText xml:space="preserve"> PAGEREF _Toc469064101 \h </w:instrText>
        </w:r>
        <w:r>
          <w:rPr>
            <w:webHidden/>
          </w:rPr>
        </w:r>
        <w:r>
          <w:rPr>
            <w:webHidden/>
          </w:rPr>
          <w:fldChar w:fldCharType="separate"/>
        </w:r>
        <w:r>
          <w:rPr>
            <w:webHidden/>
          </w:rPr>
          <w:t>59</w:t>
        </w:r>
        <w:r>
          <w:rPr>
            <w:webHidden/>
          </w:rPr>
          <w:fldChar w:fldCharType="end"/>
        </w:r>
      </w:hyperlink>
    </w:p>
    <w:p w:rsidR="007F248D" w:rsidRPr="00221946" w:rsidRDefault="007F248D">
      <w:pPr>
        <w:pStyle w:val="30"/>
        <w:rPr>
          <w:rFonts w:ascii="Calibri" w:hAnsi="Calibri"/>
          <w:szCs w:val="22"/>
        </w:rPr>
      </w:pPr>
      <w:hyperlink w:anchor="_Toc469064102" w:history="1">
        <w:r w:rsidRPr="00267412">
          <w:rPr>
            <w:rStyle w:val="ab"/>
            <w:rFonts w:hint="eastAsia"/>
          </w:rPr>
          <w:t>实验内容</w:t>
        </w:r>
        <w:r>
          <w:rPr>
            <w:webHidden/>
          </w:rPr>
          <w:tab/>
        </w:r>
        <w:r>
          <w:rPr>
            <w:webHidden/>
          </w:rPr>
          <w:fldChar w:fldCharType="begin"/>
        </w:r>
        <w:r>
          <w:rPr>
            <w:webHidden/>
          </w:rPr>
          <w:instrText xml:space="preserve"> PAGEREF _Toc469064102 \h </w:instrText>
        </w:r>
        <w:r>
          <w:rPr>
            <w:webHidden/>
          </w:rPr>
        </w:r>
        <w:r>
          <w:rPr>
            <w:webHidden/>
          </w:rPr>
          <w:fldChar w:fldCharType="separate"/>
        </w:r>
        <w:r>
          <w:rPr>
            <w:webHidden/>
          </w:rPr>
          <w:t>59</w:t>
        </w:r>
        <w:r>
          <w:rPr>
            <w:webHidden/>
          </w:rPr>
          <w:fldChar w:fldCharType="end"/>
        </w:r>
      </w:hyperlink>
    </w:p>
    <w:p w:rsidR="007F248D" w:rsidRPr="00221946" w:rsidRDefault="007F248D">
      <w:pPr>
        <w:pStyle w:val="30"/>
        <w:rPr>
          <w:rFonts w:ascii="Calibri" w:hAnsi="Calibri"/>
          <w:szCs w:val="22"/>
        </w:rPr>
      </w:pPr>
      <w:hyperlink w:anchor="_Toc469064103" w:history="1">
        <w:r w:rsidRPr="00267412">
          <w:rPr>
            <w:rStyle w:val="ab"/>
            <w:rFonts w:hint="eastAsia"/>
          </w:rPr>
          <w:t>实验环境</w:t>
        </w:r>
        <w:r>
          <w:rPr>
            <w:webHidden/>
          </w:rPr>
          <w:tab/>
        </w:r>
        <w:r>
          <w:rPr>
            <w:webHidden/>
          </w:rPr>
          <w:fldChar w:fldCharType="begin"/>
        </w:r>
        <w:r>
          <w:rPr>
            <w:webHidden/>
          </w:rPr>
          <w:instrText xml:space="preserve"> PAGEREF _Toc469064103 \h </w:instrText>
        </w:r>
        <w:r>
          <w:rPr>
            <w:webHidden/>
          </w:rPr>
        </w:r>
        <w:r>
          <w:rPr>
            <w:webHidden/>
          </w:rPr>
          <w:fldChar w:fldCharType="separate"/>
        </w:r>
        <w:r>
          <w:rPr>
            <w:webHidden/>
          </w:rPr>
          <w:t>59</w:t>
        </w:r>
        <w:r>
          <w:rPr>
            <w:webHidden/>
          </w:rPr>
          <w:fldChar w:fldCharType="end"/>
        </w:r>
      </w:hyperlink>
    </w:p>
    <w:p w:rsidR="007F248D" w:rsidRPr="00221946" w:rsidRDefault="007F248D">
      <w:pPr>
        <w:pStyle w:val="30"/>
        <w:rPr>
          <w:rFonts w:ascii="Calibri" w:hAnsi="Calibri"/>
          <w:szCs w:val="22"/>
        </w:rPr>
      </w:pPr>
      <w:hyperlink w:anchor="_Toc469064104" w:history="1">
        <w:r w:rsidRPr="00267412">
          <w:rPr>
            <w:rStyle w:val="ab"/>
            <w:rFonts w:hint="eastAsia"/>
          </w:rPr>
          <w:t>实验原理</w:t>
        </w:r>
        <w:r>
          <w:rPr>
            <w:webHidden/>
          </w:rPr>
          <w:tab/>
        </w:r>
        <w:r>
          <w:rPr>
            <w:webHidden/>
          </w:rPr>
          <w:fldChar w:fldCharType="begin"/>
        </w:r>
        <w:r>
          <w:rPr>
            <w:webHidden/>
          </w:rPr>
          <w:instrText xml:space="preserve"> PAGEREF _Toc469064104 \h </w:instrText>
        </w:r>
        <w:r>
          <w:rPr>
            <w:webHidden/>
          </w:rPr>
        </w:r>
        <w:r>
          <w:rPr>
            <w:webHidden/>
          </w:rPr>
          <w:fldChar w:fldCharType="separate"/>
        </w:r>
        <w:r>
          <w:rPr>
            <w:webHidden/>
          </w:rPr>
          <w:t>59</w:t>
        </w:r>
        <w:r>
          <w:rPr>
            <w:webHidden/>
          </w:rPr>
          <w:fldChar w:fldCharType="end"/>
        </w:r>
      </w:hyperlink>
    </w:p>
    <w:p w:rsidR="007F248D" w:rsidRPr="00221946" w:rsidRDefault="007F248D">
      <w:pPr>
        <w:pStyle w:val="30"/>
        <w:rPr>
          <w:rFonts w:ascii="Calibri" w:hAnsi="Calibri"/>
          <w:szCs w:val="22"/>
        </w:rPr>
      </w:pPr>
      <w:hyperlink w:anchor="_Toc469064105" w:history="1">
        <w:r w:rsidRPr="00267412">
          <w:rPr>
            <w:rStyle w:val="ab"/>
            <w:rFonts w:hint="eastAsia"/>
          </w:rPr>
          <w:t>实验步骤</w:t>
        </w:r>
        <w:r>
          <w:rPr>
            <w:webHidden/>
          </w:rPr>
          <w:tab/>
        </w:r>
        <w:r>
          <w:rPr>
            <w:webHidden/>
          </w:rPr>
          <w:fldChar w:fldCharType="begin"/>
        </w:r>
        <w:r>
          <w:rPr>
            <w:webHidden/>
          </w:rPr>
          <w:instrText xml:space="preserve"> PAGEREF _Toc469064105 \h </w:instrText>
        </w:r>
        <w:r>
          <w:rPr>
            <w:webHidden/>
          </w:rPr>
        </w:r>
        <w:r>
          <w:rPr>
            <w:webHidden/>
          </w:rPr>
          <w:fldChar w:fldCharType="separate"/>
        </w:r>
        <w:r>
          <w:rPr>
            <w:webHidden/>
          </w:rPr>
          <w:t>63</w:t>
        </w:r>
        <w:r>
          <w:rPr>
            <w:webHidden/>
          </w:rPr>
          <w:fldChar w:fldCharType="end"/>
        </w:r>
      </w:hyperlink>
    </w:p>
    <w:p w:rsidR="007F248D" w:rsidRPr="00221946" w:rsidRDefault="007F248D">
      <w:pPr>
        <w:pStyle w:val="30"/>
        <w:rPr>
          <w:rFonts w:ascii="Calibri" w:hAnsi="Calibri"/>
          <w:szCs w:val="22"/>
        </w:rPr>
      </w:pPr>
      <w:hyperlink w:anchor="_Toc469064106" w:history="1">
        <w:r w:rsidRPr="00267412">
          <w:rPr>
            <w:rStyle w:val="ab"/>
            <w:rFonts w:hint="eastAsia"/>
          </w:rPr>
          <w:t>扩展实验</w:t>
        </w:r>
        <w:r>
          <w:rPr>
            <w:webHidden/>
          </w:rPr>
          <w:tab/>
        </w:r>
        <w:r>
          <w:rPr>
            <w:webHidden/>
          </w:rPr>
          <w:fldChar w:fldCharType="begin"/>
        </w:r>
        <w:r>
          <w:rPr>
            <w:webHidden/>
          </w:rPr>
          <w:instrText xml:space="preserve"> PAGEREF _Toc469064106 \h </w:instrText>
        </w:r>
        <w:r>
          <w:rPr>
            <w:webHidden/>
          </w:rPr>
        </w:r>
        <w:r>
          <w:rPr>
            <w:webHidden/>
          </w:rPr>
          <w:fldChar w:fldCharType="separate"/>
        </w:r>
        <w:r>
          <w:rPr>
            <w:webHidden/>
          </w:rPr>
          <w:t>63</w:t>
        </w:r>
        <w:r>
          <w:rPr>
            <w:webHidden/>
          </w:rPr>
          <w:fldChar w:fldCharType="end"/>
        </w:r>
      </w:hyperlink>
    </w:p>
    <w:p w:rsidR="007F248D" w:rsidRPr="00221946" w:rsidRDefault="007F248D">
      <w:pPr>
        <w:pStyle w:val="12"/>
        <w:rPr>
          <w:rFonts w:ascii="Calibri" w:eastAsia="宋体" w:hAnsi="Calibri"/>
          <w:noProof/>
          <w:sz w:val="21"/>
          <w:szCs w:val="22"/>
        </w:rPr>
      </w:pPr>
      <w:hyperlink w:anchor="_Toc469064107" w:history="1">
        <w:r w:rsidRPr="00267412">
          <w:rPr>
            <w:rStyle w:val="ab"/>
            <w:rFonts w:hint="eastAsia"/>
            <w:noProof/>
          </w:rPr>
          <w:t>第</w:t>
        </w:r>
        <w:r w:rsidRPr="00267412">
          <w:rPr>
            <w:rStyle w:val="ab"/>
            <w:rFonts w:hint="eastAsia"/>
            <w:noProof/>
          </w:rPr>
          <w:t>8</w:t>
        </w:r>
        <w:r w:rsidRPr="00267412">
          <w:rPr>
            <w:rStyle w:val="ab"/>
            <w:rFonts w:hint="eastAsia"/>
            <w:noProof/>
          </w:rPr>
          <w:t>章</w:t>
        </w:r>
        <w:r w:rsidRPr="00267412">
          <w:rPr>
            <w:rStyle w:val="ab"/>
            <w:rFonts w:hint="eastAsia"/>
            <w:noProof/>
          </w:rPr>
          <w:t xml:space="preserve"> </w:t>
        </w:r>
        <w:r w:rsidRPr="00267412">
          <w:rPr>
            <w:rStyle w:val="ab"/>
            <w:rFonts w:hint="eastAsia"/>
            <w:noProof/>
          </w:rPr>
          <w:t>网络通信实验</w:t>
        </w:r>
        <w:r>
          <w:rPr>
            <w:noProof/>
            <w:webHidden/>
          </w:rPr>
          <w:tab/>
        </w:r>
        <w:r>
          <w:rPr>
            <w:noProof/>
            <w:webHidden/>
          </w:rPr>
          <w:fldChar w:fldCharType="begin"/>
        </w:r>
        <w:r>
          <w:rPr>
            <w:noProof/>
            <w:webHidden/>
          </w:rPr>
          <w:instrText xml:space="preserve"> PAGEREF _Toc469064107 \h </w:instrText>
        </w:r>
        <w:r>
          <w:rPr>
            <w:noProof/>
            <w:webHidden/>
          </w:rPr>
        </w:r>
        <w:r>
          <w:rPr>
            <w:noProof/>
            <w:webHidden/>
          </w:rPr>
          <w:fldChar w:fldCharType="separate"/>
        </w:r>
        <w:r>
          <w:rPr>
            <w:noProof/>
            <w:webHidden/>
          </w:rPr>
          <w:t>64</w:t>
        </w:r>
        <w:r>
          <w:rPr>
            <w:noProof/>
            <w:webHidden/>
          </w:rPr>
          <w:fldChar w:fldCharType="end"/>
        </w:r>
      </w:hyperlink>
    </w:p>
    <w:p w:rsidR="007F248D" w:rsidRPr="00221946" w:rsidRDefault="007F248D">
      <w:pPr>
        <w:pStyle w:val="21"/>
        <w:rPr>
          <w:rFonts w:ascii="Calibri" w:hAnsi="Calibri"/>
          <w:szCs w:val="22"/>
        </w:rPr>
      </w:pPr>
      <w:hyperlink w:anchor="_Toc469064108" w:history="1">
        <w:r w:rsidRPr="00267412">
          <w:rPr>
            <w:rStyle w:val="ab"/>
            <w:rFonts w:hint="eastAsia"/>
          </w:rPr>
          <w:t>实验一</w:t>
        </w:r>
        <w:r w:rsidRPr="00267412">
          <w:rPr>
            <w:rStyle w:val="ab"/>
          </w:rPr>
          <w:t xml:space="preserve">  UDP</w:t>
        </w:r>
        <w:r w:rsidRPr="00267412">
          <w:rPr>
            <w:rStyle w:val="ab"/>
            <w:rFonts w:hint="eastAsia"/>
          </w:rPr>
          <w:t>实验</w:t>
        </w:r>
        <w:r>
          <w:rPr>
            <w:webHidden/>
          </w:rPr>
          <w:tab/>
        </w:r>
        <w:r>
          <w:rPr>
            <w:webHidden/>
          </w:rPr>
          <w:fldChar w:fldCharType="begin"/>
        </w:r>
        <w:r>
          <w:rPr>
            <w:webHidden/>
          </w:rPr>
          <w:instrText xml:space="preserve"> PAGEREF _Toc469064108 \h </w:instrText>
        </w:r>
        <w:r>
          <w:rPr>
            <w:webHidden/>
          </w:rPr>
        </w:r>
        <w:r>
          <w:rPr>
            <w:webHidden/>
          </w:rPr>
          <w:fldChar w:fldCharType="separate"/>
        </w:r>
        <w:r>
          <w:rPr>
            <w:webHidden/>
          </w:rPr>
          <w:t>65</w:t>
        </w:r>
        <w:r>
          <w:rPr>
            <w:webHidden/>
          </w:rPr>
          <w:fldChar w:fldCharType="end"/>
        </w:r>
      </w:hyperlink>
    </w:p>
    <w:p w:rsidR="007F248D" w:rsidRPr="00221946" w:rsidRDefault="007F248D">
      <w:pPr>
        <w:pStyle w:val="30"/>
        <w:rPr>
          <w:rFonts w:ascii="Calibri" w:hAnsi="Calibri"/>
          <w:szCs w:val="22"/>
        </w:rPr>
      </w:pPr>
      <w:hyperlink w:anchor="_Toc469064109" w:history="1">
        <w:r w:rsidRPr="00267412">
          <w:rPr>
            <w:rStyle w:val="ab"/>
            <w:rFonts w:hint="eastAsia"/>
          </w:rPr>
          <w:t>实验目的</w:t>
        </w:r>
        <w:r>
          <w:rPr>
            <w:webHidden/>
          </w:rPr>
          <w:tab/>
        </w:r>
        <w:r>
          <w:rPr>
            <w:webHidden/>
          </w:rPr>
          <w:fldChar w:fldCharType="begin"/>
        </w:r>
        <w:r>
          <w:rPr>
            <w:webHidden/>
          </w:rPr>
          <w:instrText xml:space="preserve"> PAGEREF _Toc469064109 \h </w:instrText>
        </w:r>
        <w:r>
          <w:rPr>
            <w:webHidden/>
          </w:rPr>
        </w:r>
        <w:r>
          <w:rPr>
            <w:webHidden/>
          </w:rPr>
          <w:fldChar w:fldCharType="separate"/>
        </w:r>
        <w:r>
          <w:rPr>
            <w:webHidden/>
          </w:rPr>
          <w:t>65</w:t>
        </w:r>
        <w:r>
          <w:rPr>
            <w:webHidden/>
          </w:rPr>
          <w:fldChar w:fldCharType="end"/>
        </w:r>
      </w:hyperlink>
    </w:p>
    <w:p w:rsidR="007F248D" w:rsidRPr="00221946" w:rsidRDefault="007F248D">
      <w:pPr>
        <w:pStyle w:val="30"/>
        <w:rPr>
          <w:rFonts w:ascii="Calibri" w:hAnsi="Calibri"/>
          <w:szCs w:val="22"/>
        </w:rPr>
      </w:pPr>
      <w:hyperlink w:anchor="_Toc469064110" w:history="1">
        <w:r w:rsidRPr="00267412">
          <w:rPr>
            <w:rStyle w:val="ab"/>
            <w:rFonts w:hint="eastAsia"/>
          </w:rPr>
          <w:t>实验内容</w:t>
        </w:r>
        <w:r>
          <w:rPr>
            <w:webHidden/>
          </w:rPr>
          <w:tab/>
        </w:r>
        <w:r>
          <w:rPr>
            <w:webHidden/>
          </w:rPr>
          <w:fldChar w:fldCharType="begin"/>
        </w:r>
        <w:r>
          <w:rPr>
            <w:webHidden/>
          </w:rPr>
          <w:instrText xml:space="preserve"> PAGEREF _Toc469064110 \h </w:instrText>
        </w:r>
        <w:r>
          <w:rPr>
            <w:webHidden/>
          </w:rPr>
        </w:r>
        <w:r>
          <w:rPr>
            <w:webHidden/>
          </w:rPr>
          <w:fldChar w:fldCharType="separate"/>
        </w:r>
        <w:r>
          <w:rPr>
            <w:webHidden/>
          </w:rPr>
          <w:t>65</w:t>
        </w:r>
        <w:r>
          <w:rPr>
            <w:webHidden/>
          </w:rPr>
          <w:fldChar w:fldCharType="end"/>
        </w:r>
      </w:hyperlink>
    </w:p>
    <w:p w:rsidR="007F248D" w:rsidRPr="00221946" w:rsidRDefault="007F248D">
      <w:pPr>
        <w:pStyle w:val="30"/>
        <w:rPr>
          <w:rFonts w:ascii="Calibri" w:hAnsi="Calibri"/>
          <w:szCs w:val="22"/>
        </w:rPr>
      </w:pPr>
      <w:hyperlink w:anchor="_Toc469064111" w:history="1">
        <w:r w:rsidRPr="00267412">
          <w:rPr>
            <w:rStyle w:val="ab"/>
            <w:rFonts w:hint="eastAsia"/>
          </w:rPr>
          <w:t>实验环境</w:t>
        </w:r>
        <w:r>
          <w:rPr>
            <w:webHidden/>
          </w:rPr>
          <w:tab/>
        </w:r>
        <w:r>
          <w:rPr>
            <w:webHidden/>
          </w:rPr>
          <w:fldChar w:fldCharType="begin"/>
        </w:r>
        <w:r>
          <w:rPr>
            <w:webHidden/>
          </w:rPr>
          <w:instrText xml:space="preserve"> PAGEREF _Toc469064111 \h </w:instrText>
        </w:r>
        <w:r>
          <w:rPr>
            <w:webHidden/>
          </w:rPr>
        </w:r>
        <w:r>
          <w:rPr>
            <w:webHidden/>
          </w:rPr>
          <w:fldChar w:fldCharType="separate"/>
        </w:r>
        <w:r>
          <w:rPr>
            <w:webHidden/>
          </w:rPr>
          <w:t>65</w:t>
        </w:r>
        <w:r>
          <w:rPr>
            <w:webHidden/>
          </w:rPr>
          <w:fldChar w:fldCharType="end"/>
        </w:r>
      </w:hyperlink>
    </w:p>
    <w:p w:rsidR="007F248D" w:rsidRPr="00221946" w:rsidRDefault="007F248D">
      <w:pPr>
        <w:pStyle w:val="30"/>
        <w:rPr>
          <w:rFonts w:ascii="Calibri" w:hAnsi="Calibri"/>
          <w:szCs w:val="22"/>
        </w:rPr>
      </w:pPr>
      <w:hyperlink w:anchor="_Toc469064112" w:history="1">
        <w:r w:rsidRPr="00267412">
          <w:rPr>
            <w:rStyle w:val="ab"/>
            <w:rFonts w:hint="eastAsia"/>
          </w:rPr>
          <w:t>实验原理</w:t>
        </w:r>
        <w:r>
          <w:rPr>
            <w:webHidden/>
          </w:rPr>
          <w:tab/>
        </w:r>
        <w:r>
          <w:rPr>
            <w:webHidden/>
          </w:rPr>
          <w:fldChar w:fldCharType="begin"/>
        </w:r>
        <w:r>
          <w:rPr>
            <w:webHidden/>
          </w:rPr>
          <w:instrText xml:space="preserve"> PAGEREF _Toc469064112 \h </w:instrText>
        </w:r>
        <w:r>
          <w:rPr>
            <w:webHidden/>
          </w:rPr>
        </w:r>
        <w:r>
          <w:rPr>
            <w:webHidden/>
          </w:rPr>
          <w:fldChar w:fldCharType="separate"/>
        </w:r>
        <w:r>
          <w:rPr>
            <w:webHidden/>
          </w:rPr>
          <w:t>65</w:t>
        </w:r>
        <w:r>
          <w:rPr>
            <w:webHidden/>
          </w:rPr>
          <w:fldChar w:fldCharType="end"/>
        </w:r>
      </w:hyperlink>
    </w:p>
    <w:p w:rsidR="007F248D" w:rsidRPr="00221946" w:rsidRDefault="007F248D">
      <w:pPr>
        <w:pStyle w:val="30"/>
        <w:rPr>
          <w:rFonts w:ascii="Calibri" w:hAnsi="Calibri"/>
          <w:szCs w:val="22"/>
        </w:rPr>
      </w:pPr>
      <w:hyperlink w:anchor="_Toc469064113" w:history="1">
        <w:r w:rsidRPr="00267412">
          <w:rPr>
            <w:rStyle w:val="ab"/>
            <w:rFonts w:hint="eastAsia"/>
          </w:rPr>
          <w:t>实验步骤</w:t>
        </w:r>
        <w:r>
          <w:rPr>
            <w:webHidden/>
          </w:rPr>
          <w:tab/>
        </w:r>
        <w:r>
          <w:rPr>
            <w:webHidden/>
          </w:rPr>
          <w:fldChar w:fldCharType="begin"/>
        </w:r>
        <w:r>
          <w:rPr>
            <w:webHidden/>
          </w:rPr>
          <w:instrText xml:space="preserve"> PAGEREF _Toc469064113 \h </w:instrText>
        </w:r>
        <w:r>
          <w:rPr>
            <w:webHidden/>
          </w:rPr>
        </w:r>
        <w:r>
          <w:rPr>
            <w:webHidden/>
          </w:rPr>
          <w:fldChar w:fldCharType="separate"/>
        </w:r>
        <w:r>
          <w:rPr>
            <w:webHidden/>
          </w:rPr>
          <w:t>67</w:t>
        </w:r>
        <w:r>
          <w:rPr>
            <w:webHidden/>
          </w:rPr>
          <w:fldChar w:fldCharType="end"/>
        </w:r>
      </w:hyperlink>
    </w:p>
    <w:p w:rsidR="007F248D" w:rsidRPr="00221946" w:rsidRDefault="007F248D">
      <w:pPr>
        <w:pStyle w:val="30"/>
        <w:rPr>
          <w:rFonts w:ascii="Calibri" w:hAnsi="Calibri"/>
          <w:szCs w:val="22"/>
        </w:rPr>
      </w:pPr>
      <w:hyperlink w:anchor="_Toc469064114" w:history="1">
        <w:r w:rsidRPr="00267412">
          <w:rPr>
            <w:rStyle w:val="ab"/>
            <w:rFonts w:hint="eastAsia"/>
          </w:rPr>
          <w:t>扩展实验</w:t>
        </w:r>
        <w:r>
          <w:rPr>
            <w:webHidden/>
          </w:rPr>
          <w:tab/>
        </w:r>
        <w:r>
          <w:rPr>
            <w:webHidden/>
          </w:rPr>
          <w:fldChar w:fldCharType="begin"/>
        </w:r>
        <w:r>
          <w:rPr>
            <w:webHidden/>
          </w:rPr>
          <w:instrText xml:space="preserve"> PAGEREF _Toc469064114 \h </w:instrText>
        </w:r>
        <w:r>
          <w:rPr>
            <w:webHidden/>
          </w:rPr>
        </w:r>
        <w:r>
          <w:rPr>
            <w:webHidden/>
          </w:rPr>
          <w:fldChar w:fldCharType="separate"/>
        </w:r>
        <w:r>
          <w:rPr>
            <w:webHidden/>
          </w:rPr>
          <w:t>68</w:t>
        </w:r>
        <w:r>
          <w:rPr>
            <w:webHidden/>
          </w:rPr>
          <w:fldChar w:fldCharType="end"/>
        </w:r>
      </w:hyperlink>
    </w:p>
    <w:p w:rsidR="007F248D" w:rsidRPr="00221946" w:rsidRDefault="007F248D">
      <w:pPr>
        <w:pStyle w:val="21"/>
        <w:rPr>
          <w:rFonts w:ascii="Calibri" w:hAnsi="Calibri"/>
          <w:szCs w:val="22"/>
        </w:rPr>
      </w:pPr>
      <w:hyperlink w:anchor="_Toc469064115" w:history="1">
        <w:r w:rsidRPr="00267412">
          <w:rPr>
            <w:rStyle w:val="ab"/>
            <w:rFonts w:hint="eastAsia"/>
          </w:rPr>
          <w:t>实验二</w:t>
        </w:r>
        <w:r w:rsidRPr="00267412">
          <w:rPr>
            <w:rStyle w:val="ab"/>
          </w:rPr>
          <w:t xml:space="preserve">  TCP</w:t>
        </w:r>
        <w:r w:rsidRPr="00267412">
          <w:rPr>
            <w:rStyle w:val="ab"/>
            <w:rFonts w:hint="eastAsia"/>
          </w:rPr>
          <w:t>客户端实验</w:t>
        </w:r>
        <w:r>
          <w:rPr>
            <w:webHidden/>
          </w:rPr>
          <w:tab/>
        </w:r>
        <w:r>
          <w:rPr>
            <w:webHidden/>
          </w:rPr>
          <w:fldChar w:fldCharType="begin"/>
        </w:r>
        <w:r>
          <w:rPr>
            <w:webHidden/>
          </w:rPr>
          <w:instrText xml:space="preserve"> PAGEREF _Toc469064115 \h </w:instrText>
        </w:r>
        <w:r>
          <w:rPr>
            <w:webHidden/>
          </w:rPr>
        </w:r>
        <w:r>
          <w:rPr>
            <w:webHidden/>
          </w:rPr>
          <w:fldChar w:fldCharType="separate"/>
        </w:r>
        <w:r>
          <w:rPr>
            <w:webHidden/>
          </w:rPr>
          <w:t>69</w:t>
        </w:r>
        <w:r>
          <w:rPr>
            <w:webHidden/>
          </w:rPr>
          <w:fldChar w:fldCharType="end"/>
        </w:r>
      </w:hyperlink>
    </w:p>
    <w:p w:rsidR="007F248D" w:rsidRPr="00221946" w:rsidRDefault="007F248D">
      <w:pPr>
        <w:pStyle w:val="30"/>
        <w:rPr>
          <w:rFonts w:ascii="Calibri" w:hAnsi="Calibri"/>
          <w:szCs w:val="22"/>
        </w:rPr>
      </w:pPr>
      <w:hyperlink w:anchor="_Toc469064116" w:history="1">
        <w:r w:rsidRPr="00267412">
          <w:rPr>
            <w:rStyle w:val="ab"/>
            <w:rFonts w:hint="eastAsia"/>
          </w:rPr>
          <w:t>实验目的</w:t>
        </w:r>
        <w:r>
          <w:rPr>
            <w:webHidden/>
          </w:rPr>
          <w:tab/>
        </w:r>
        <w:r>
          <w:rPr>
            <w:webHidden/>
          </w:rPr>
          <w:fldChar w:fldCharType="begin"/>
        </w:r>
        <w:r>
          <w:rPr>
            <w:webHidden/>
          </w:rPr>
          <w:instrText xml:space="preserve"> PAGEREF _Toc469064116 \h </w:instrText>
        </w:r>
        <w:r>
          <w:rPr>
            <w:webHidden/>
          </w:rPr>
        </w:r>
        <w:r>
          <w:rPr>
            <w:webHidden/>
          </w:rPr>
          <w:fldChar w:fldCharType="separate"/>
        </w:r>
        <w:r>
          <w:rPr>
            <w:webHidden/>
          </w:rPr>
          <w:t>69</w:t>
        </w:r>
        <w:r>
          <w:rPr>
            <w:webHidden/>
          </w:rPr>
          <w:fldChar w:fldCharType="end"/>
        </w:r>
      </w:hyperlink>
    </w:p>
    <w:p w:rsidR="007F248D" w:rsidRPr="00221946" w:rsidRDefault="007F248D">
      <w:pPr>
        <w:pStyle w:val="30"/>
        <w:rPr>
          <w:rFonts w:ascii="Calibri" w:hAnsi="Calibri"/>
          <w:szCs w:val="22"/>
        </w:rPr>
      </w:pPr>
      <w:hyperlink w:anchor="_Toc469064117" w:history="1">
        <w:r w:rsidRPr="00267412">
          <w:rPr>
            <w:rStyle w:val="ab"/>
            <w:rFonts w:hint="eastAsia"/>
          </w:rPr>
          <w:t>实验内容</w:t>
        </w:r>
        <w:r>
          <w:rPr>
            <w:webHidden/>
          </w:rPr>
          <w:tab/>
        </w:r>
        <w:r>
          <w:rPr>
            <w:webHidden/>
          </w:rPr>
          <w:fldChar w:fldCharType="begin"/>
        </w:r>
        <w:r>
          <w:rPr>
            <w:webHidden/>
          </w:rPr>
          <w:instrText xml:space="preserve"> PAGEREF _Toc469064117 \h </w:instrText>
        </w:r>
        <w:r>
          <w:rPr>
            <w:webHidden/>
          </w:rPr>
        </w:r>
        <w:r>
          <w:rPr>
            <w:webHidden/>
          </w:rPr>
          <w:fldChar w:fldCharType="separate"/>
        </w:r>
        <w:r>
          <w:rPr>
            <w:webHidden/>
          </w:rPr>
          <w:t>69</w:t>
        </w:r>
        <w:r>
          <w:rPr>
            <w:webHidden/>
          </w:rPr>
          <w:fldChar w:fldCharType="end"/>
        </w:r>
      </w:hyperlink>
    </w:p>
    <w:p w:rsidR="007F248D" w:rsidRPr="00221946" w:rsidRDefault="007F248D">
      <w:pPr>
        <w:pStyle w:val="30"/>
        <w:rPr>
          <w:rFonts w:ascii="Calibri" w:hAnsi="Calibri"/>
          <w:szCs w:val="22"/>
        </w:rPr>
      </w:pPr>
      <w:hyperlink w:anchor="_Toc469064118" w:history="1">
        <w:r w:rsidRPr="00267412">
          <w:rPr>
            <w:rStyle w:val="ab"/>
            <w:rFonts w:hint="eastAsia"/>
          </w:rPr>
          <w:t>实验环境</w:t>
        </w:r>
        <w:r>
          <w:rPr>
            <w:webHidden/>
          </w:rPr>
          <w:tab/>
        </w:r>
        <w:r>
          <w:rPr>
            <w:webHidden/>
          </w:rPr>
          <w:fldChar w:fldCharType="begin"/>
        </w:r>
        <w:r>
          <w:rPr>
            <w:webHidden/>
          </w:rPr>
          <w:instrText xml:space="preserve"> PAGEREF _Toc469064118 \h </w:instrText>
        </w:r>
        <w:r>
          <w:rPr>
            <w:webHidden/>
          </w:rPr>
        </w:r>
        <w:r>
          <w:rPr>
            <w:webHidden/>
          </w:rPr>
          <w:fldChar w:fldCharType="separate"/>
        </w:r>
        <w:r>
          <w:rPr>
            <w:webHidden/>
          </w:rPr>
          <w:t>69</w:t>
        </w:r>
        <w:r>
          <w:rPr>
            <w:webHidden/>
          </w:rPr>
          <w:fldChar w:fldCharType="end"/>
        </w:r>
      </w:hyperlink>
    </w:p>
    <w:p w:rsidR="007F248D" w:rsidRPr="00221946" w:rsidRDefault="007F248D">
      <w:pPr>
        <w:pStyle w:val="30"/>
        <w:rPr>
          <w:rFonts w:ascii="Calibri" w:hAnsi="Calibri"/>
          <w:szCs w:val="22"/>
        </w:rPr>
      </w:pPr>
      <w:hyperlink w:anchor="_Toc469064119" w:history="1">
        <w:r w:rsidRPr="00267412">
          <w:rPr>
            <w:rStyle w:val="ab"/>
            <w:rFonts w:hint="eastAsia"/>
          </w:rPr>
          <w:t>实验原理</w:t>
        </w:r>
        <w:r>
          <w:rPr>
            <w:webHidden/>
          </w:rPr>
          <w:tab/>
        </w:r>
        <w:r>
          <w:rPr>
            <w:webHidden/>
          </w:rPr>
          <w:fldChar w:fldCharType="begin"/>
        </w:r>
        <w:r>
          <w:rPr>
            <w:webHidden/>
          </w:rPr>
          <w:instrText xml:space="preserve"> PAGEREF _Toc469064119 \h </w:instrText>
        </w:r>
        <w:r>
          <w:rPr>
            <w:webHidden/>
          </w:rPr>
        </w:r>
        <w:r>
          <w:rPr>
            <w:webHidden/>
          </w:rPr>
          <w:fldChar w:fldCharType="separate"/>
        </w:r>
        <w:r>
          <w:rPr>
            <w:webHidden/>
          </w:rPr>
          <w:t>69</w:t>
        </w:r>
        <w:r>
          <w:rPr>
            <w:webHidden/>
          </w:rPr>
          <w:fldChar w:fldCharType="end"/>
        </w:r>
      </w:hyperlink>
    </w:p>
    <w:p w:rsidR="007F248D" w:rsidRPr="00221946" w:rsidRDefault="007F248D">
      <w:pPr>
        <w:pStyle w:val="30"/>
        <w:rPr>
          <w:rFonts w:ascii="Calibri" w:hAnsi="Calibri"/>
          <w:szCs w:val="22"/>
        </w:rPr>
      </w:pPr>
      <w:hyperlink w:anchor="_Toc469064120" w:history="1">
        <w:r w:rsidRPr="00267412">
          <w:rPr>
            <w:rStyle w:val="ab"/>
            <w:rFonts w:hint="eastAsia"/>
          </w:rPr>
          <w:t>实验步骤</w:t>
        </w:r>
        <w:r>
          <w:rPr>
            <w:webHidden/>
          </w:rPr>
          <w:tab/>
        </w:r>
        <w:r>
          <w:rPr>
            <w:webHidden/>
          </w:rPr>
          <w:fldChar w:fldCharType="begin"/>
        </w:r>
        <w:r>
          <w:rPr>
            <w:webHidden/>
          </w:rPr>
          <w:instrText xml:space="preserve"> PAGEREF _Toc469064120 \h </w:instrText>
        </w:r>
        <w:r>
          <w:rPr>
            <w:webHidden/>
          </w:rPr>
        </w:r>
        <w:r>
          <w:rPr>
            <w:webHidden/>
          </w:rPr>
          <w:fldChar w:fldCharType="separate"/>
        </w:r>
        <w:r>
          <w:rPr>
            <w:webHidden/>
          </w:rPr>
          <w:t>72</w:t>
        </w:r>
        <w:r>
          <w:rPr>
            <w:webHidden/>
          </w:rPr>
          <w:fldChar w:fldCharType="end"/>
        </w:r>
      </w:hyperlink>
    </w:p>
    <w:p w:rsidR="007F248D" w:rsidRPr="00221946" w:rsidRDefault="007F248D">
      <w:pPr>
        <w:pStyle w:val="30"/>
        <w:rPr>
          <w:rFonts w:ascii="Calibri" w:hAnsi="Calibri"/>
          <w:szCs w:val="22"/>
        </w:rPr>
      </w:pPr>
      <w:hyperlink w:anchor="_Toc469064121" w:history="1">
        <w:r w:rsidRPr="00267412">
          <w:rPr>
            <w:rStyle w:val="ab"/>
            <w:rFonts w:hint="eastAsia"/>
          </w:rPr>
          <w:t>扩展实验</w:t>
        </w:r>
        <w:r>
          <w:rPr>
            <w:webHidden/>
          </w:rPr>
          <w:tab/>
        </w:r>
        <w:r>
          <w:rPr>
            <w:webHidden/>
          </w:rPr>
          <w:fldChar w:fldCharType="begin"/>
        </w:r>
        <w:r>
          <w:rPr>
            <w:webHidden/>
          </w:rPr>
          <w:instrText xml:space="preserve"> PAGEREF _Toc469064121 \h </w:instrText>
        </w:r>
        <w:r>
          <w:rPr>
            <w:webHidden/>
          </w:rPr>
        </w:r>
        <w:r>
          <w:rPr>
            <w:webHidden/>
          </w:rPr>
          <w:fldChar w:fldCharType="separate"/>
        </w:r>
        <w:r>
          <w:rPr>
            <w:webHidden/>
          </w:rPr>
          <w:t>73</w:t>
        </w:r>
        <w:r>
          <w:rPr>
            <w:webHidden/>
          </w:rPr>
          <w:fldChar w:fldCharType="end"/>
        </w:r>
      </w:hyperlink>
    </w:p>
    <w:p w:rsidR="007F248D" w:rsidRPr="00221946" w:rsidRDefault="007F248D">
      <w:pPr>
        <w:pStyle w:val="21"/>
        <w:rPr>
          <w:rFonts w:ascii="Calibri" w:hAnsi="Calibri"/>
          <w:szCs w:val="22"/>
        </w:rPr>
      </w:pPr>
      <w:hyperlink w:anchor="_Toc469064122" w:history="1">
        <w:r w:rsidRPr="00267412">
          <w:rPr>
            <w:rStyle w:val="ab"/>
            <w:rFonts w:hint="eastAsia"/>
          </w:rPr>
          <w:t>实验三</w:t>
        </w:r>
        <w:r w:rsidRPr="00267412">
          <w:rPr>
            <w:rStyle w:val="ab"/>
          </w:rPr>
          <w:t xml:space="preserve">  TCP</w:t>
        </w:r>
        <w:r w:rsidRPr="00267412">
          <w:rPr>
            <w:rStyle w:val="ab"/>
            <w:rFonts w:hint="eastAsia"/>
          </w:rPr>
          <w:t>服务器实验</w:t>
        </w:r>
        <w:r>
          <w:rPr>
            <w:webHidden/>
          </w:rPr>
          <w:tab/>
        </w:r>
        <w:r>
          <w:rPr>
            <w:webHidden/>
          </w:rPr>
          <w:fldChar w:fldCharType="begin"/>
        </w:r>
        <w:r>
          <w:rPr>
            <w:webHidden/>
          </w:rPr>
          <w:instrText xml:space="preserve"> PAGEREF _Toc469064122 \h </w:instrText>
        </w:r>
        <w:r>
          <w:rPr>
            <w:webHidden/>
          </w:rPr>
        </w:r>
        <w:r>
          <w:rPr>
            <w:webHidden/>
          </w:rPr>
          <w:fldChar w:fldCharType="separate"/>
        </w:r>
        <w:r>
          <w:rPr>
            <w:webHidden/>
          </w:rPr>
          <w:t>74</w:t>
        </w:r>
        <w:r>
          <w:rPr>
            <w:webHidden/>
          </w:rPr>
          <w:fldChar w:fldCharType="end"/>
        </w:r>
      </w:hyperlink>
    </w:p>
    <w:p w:rsidR="007F248D" w:rsidRPr="00221946" w:rsidRDefault="007F248D">
      <w:pPr>
        <w:pStyle w:val="30"/>
        <w:rPr>
          <w:rFonts w:ascii="Calibri" w:hAnsi="Calibri"/>
          <w:szCs w:val="22"/>
        </w:rPr>
      </w:pPr>
      <w:hyperlink w:anchor="_Toc469064123" w:history="1">
        <w:r w:rsidRPr="00267412">
          <w:rPr>
            <w:rStyle w:val="ab"/>
            <w:rFonts w:hint="eastAsia"/>
          </w:rPr>
          <w:t>实验目的</w:t>
        </w:r>
        <w:r>
          <w:rPr>
            <w:webHidden/>
          </w:rPr>
          <w:tab/>
        </w:r>
        <w:r>
          <w:rPr>
            <w:webHidden/>
          </w:rPr>
          <w:fldChar w:fldCharType="begin"/>
        </w:r>
        <w:r>
          <w:rPr>
            <w:webHidden/>
          </w:rPr>
          <w:instrText xml:space="preserve"> PAGEREF _Toc469064123 \h </w:instrText>
        </w:r>
        <w:r>
          <w:rPr>
            <w:webHidden/>
          </w:rPr>
        </w:r>
        <w:r>
          <w:rPr>
            <w:webHidden/>
          </w:rPr>
          <w:fldChar w:fldCharType="separate"/>
        </w:r>
        <w:r>
          <w:rPr>
            <w:webHidden/>
          </w:rPr>
          <w:t>74</w:t>
        </w:r>
        <w:r>
          <w:rPr>
            <w:webHidden/>
          </w:rPr>
          <w:fldChar w:fldCharType="end"/>
        </w:r>
      </w:hyperlink>
    </w:p>
    <w:p w:rsidR="007F248D" w:rsidRPr="00221946" w:rsidRDefault="007F248D">
      <w:pPr>
        <w:pStyle w:val="30"/>
        <w:rPr>
          <w:rFonts w:ascii="Calibri" w:hAnsi="Calibri"/>
          <w:szCs w:val="22"/>
        </w:rPr>
      </w:pPr>
      <w:hyperlink w:anchor="_Toc469064124" w:history="1">
        <w:r w:rsidRPr="00267412">
          <w:rPr>
            <w:rStyle w:val="ab"/>
            <w:rFonts w:hint="eastAsia"/>
          </w:rPr>
          <w:t>实验内容</w:t>
        </w:r>
        <w:r>
          <w:rPr>
            <w:webHidden/>
          </w:rPr>
          <w:tab/>
        </w:r>
        <w:r>
          <w:rPr>
            <w:webHidden/>
          </w:rPr>
          <w:fldChar w:fldCharType="begin"/>
        </w:r>
        <w:r>
          <w:rPr>
            <w:webHidden/>
          </w:rPr>
          <w:instrText xml:space="preserve"> PAGEREF _Toc469064124 \h </w:instrText>
        </w:r>
        <w:r>
          <w:rPr>
            <w:webHidden/>
          </w:rPr>
        </w:r>
        <w:r>
          <w:rPr>
            <w:webHidden/>
          </w:rPr>
          <w:fldChar w:fldCharType="separate"/>
        </w:r>
        <w:r>
          <w:rPr>
            <w:webHidden/>
          </w:rPr>
          <w:t>74</w:t>
        </w:r>
        <w:r>
          <w:rPr>
            <w:webHidden/>
          </w:rPr>
          <w:fldChar w:fldCharType="end"/>
        </w:r>
      </w:hyperlink>
    </w:p>
    <w:p w:rsidR="007F248D" w:rsidRPr="00221946" w:rsidRDefault="007F248D">
      <w:pPr>
        <w:pStyle w:val="30"/>
        <w:rPr>
          <w:rFonts w:ascii="Calibri" w:hAnsi="Calibri"/>
          <w:szCs w:val="22"/>
        </w:rPr>
      </w:pPr>
      <w:hyperlink w:anchor="_Toc469064125" w:history="1">
        <w:r w:rsidRPr="00267412">
          <w:rPr>
            <w:rStyle w:val="ab"/>
            <w:rFonts w:hint="eastAsia"/>
          </w:rPr>
          <w:t>实验环境</w:t>
        </w:r>
        <w:r>
          <w:rPr>
            <w:webHidden/>
          </w:rPr>
          <w:tab/>
        </w:r>
        <w:r>
          <w:rPr>
            <w:webHidden/>
          </w:rPr>
          <w:fldChar w:fldCharType="begin"/>
        </w:r>
        <w:r>
          <w:rPr>
            <w:webHidden/>
          </w:rPr>
          <w:instrText xml:space="preserve"> PAGEREF _Toc469064125 \h </w:instrText>
        </w:r>
        <w:r>
          <w:rPr>
            <w:webHidden/>
          </w:rPr>
        </w:r>
        <w:r>
          <w:rPr>
            <w:webHidden/>
          </w:rPr>
          <w:fldChar w:fldCharType="separate"/>
        </w:r>
        <w:r>
          <w:rPr>
            <w:webHidden/>
          </w:rPr>
          <w:t>74</w:t>
        </w:r>
        <w:r>
          <w:rPr>
            <w:webHidden/>
          </w:rPr>
          <w:fldChar w:fldCharType="end"/>
        </w:r>
      </w:hyperlink>
    </w:p>
    <w:p w:rsidR="007F248D" w:rsidRPr="00221946" w:rsidRDefault="007F248D">
      <w:pPr>
        <w:pStyle w:val="30"/>
        <w:rPr>
          <w:rFonts w:ascii="Calibri" w:hAnsi="Calibri"/>
          <w:szCs w:val="22"/>
        </w:rPr>
      </w:pPr>
      <w:hyperlink w:anchor="_Toc469064126" w:history="1">
        <w:r w:rsidRPr="00267412">
          <w:rPr>
            <w:rStyle w:val="ab"/>
            <w:rFonts w:hint="eastAsia"/>
          </w:rPr>
          <w:t>实验原理</w:t>
        </w:r>
        <w:r>
          <w:rPr>
            <w:webHidden/>
          </w:rPr>
          <w:tab/>
        </w:r>
        <w:r>
          <w:rPr>
            <w:webHidden/>
          </w:rPr>
          <w:fldChar w:fldCharType="begin"/>
        </w:r>
        <w:r>
          <w:rPr>
            <w:webHidden/>
          </w:rPr>
          <w:instrText xml:space="preserve"> PAGEREF _Toc469064126 \h </w:instrText>
        </w:r>
        <w:r>
          <w:rPr>
            <w:webHidden/>
          </w:rPr>
        </w:r>
        <w:r>
          <w:rPr>
            <w:webHidden/>
          </w:rPr>
          <w:fldChar w:fldCharType="separate"/>
        </w:r>
        <w:r>
          <w:rPr>
            <w:webHidden/>
          </w:rPr>
          <w:t>74</w:t>
        </w:r>
        <w:r>
          <w:rPr>
            <w:webHidden/>
          </w:rPr>
          <w:fldChar w:fldCharType="end"/>
        </w:r>
      </w:hyperlink>
    </w:p>
    <w:p w:rsidR="007F248D" w:rsidRPr="00221946" w:rsidRDefault="007F248D">
      <w:pPr>
        <w:pStyle w:val="30"/>
        <w:rPr>
          <w:rFonts w:ascii="Calibri" w:hAnsi="Calibri"/>
          <w:szCs w:val="22"/>
        </w:rPr>
      </w:pPr>
      <w:hyperlink w:anchor="_Toc469064127" w:history="1">
        <w:r w:rsidRPr="00267412">
          <w:rPr>
            <w:rStyle w:val="ab"/>
            <w:rFonts w:hint="eastAsia"/>
          </w:rPr>
          <w:t>实验步骤</w:t>
        </w:r>
        <w:r>
          <w:rPr>
            <w:webHidden/>
          </w:rPr>
          <w:tab/>
        </w:r>
        <w:r>
          <w:rPr>
            <w:webHidden/>
          </w:rPr>
          <w:fldChar w:fldCharType="begin"/>
        </w:r>
        <w:r>
          <w:rPr>
            <w:webHidden/>
          </w:rPr>
          <w:instrText xml:space="preserve"> PAGEREF _Toc469064127 \h </w:instrText>
        </w:r>
        <w:r>
          <w:rPr>
            <w:webHidden/>
          </w:rPr>
        </w:r>
        <w:r>
          <w:rPr>
            <w:webHidden/>
          </w:rPr>
          <w:fldChar w:fldCharType="separate"/>
        </w:r>
        <w:r>
          <w:rPr>
            <w:webHidden/>
          </w:rPr>
          <w:t>76</w:t>
        </w:r>
        <w:r>
          <w:rPr>
            <w:webHidden/>
          </w:rPr>
          <w:fldChar w:fldCharType="end"/>
        </w:r>
      </w:hyperlink>
    </w:p>
    <w:p w:rsidR="007F248D" w:rsidRPr="00221946" w:rsidRDefault="007F248D">
      <w:pPr>
        <w:pStyle w:val="30"/>
        <w:rPr>
          <w:rFonts w:ascii="Calibri" w:hAnsi="Calibri"/>
          <w:szCs w:val="22"/>
        </w:rPr>
      </w:pPr>
      <w:hyperlink w:anchor="_Toc469064128" w:history="1">
        <w:r w:rsidRPr="00267412">
          <w:rPr>
            <w:rStyle w:val="ab"/>
            <w:rFonts w:hint="eastAsia"/>
          </w:rPr>
          <w:t>扩展实验</w:t>
        </w:r>
        <w:r>
          <w:rPr>
            <w:webHidden/>
          </w:rPr>
          <w:tab/>
        </w:r>
        <w:r>
          <w:rPr>
            <w:webHidden/>
          </w:rPr>
          <w:fldChar w:fldCharType="begin"/>
        </w:r>
        <w:r>
          <w:rPr>
            <w:webHidden/>
          </w:rPr>
          <w:instrText xml:space="preserve"> PAGEREF _Toc469064128 \h </w:instrText>
        </w:r>
        <w:r>
          <w:rPr>
            <w:webHidden/>
          </w:rPr>
        </w:r>
        <w:r>
          <w:rPr>
            <w:webHidden/>
          </w:rPr>
          <w:fldChar w:fldCharType="separate"/>
        </w:r>
        <w:r>
          <w:rPr>
            <w:webHidden/>
          </w:rPr>
          <w:t>77</w:t>
        </w:r>
        <w:r>
          <w:rPr>
            <w:webHidden/>
          </w:rPr>
          <w:fldChar w:fldCharType="end"/>
        </w:r>
      </w:hyperlink>
    </w:p>
    <w:p w:rsidR="007F248D" w:rsidRPr="00221946" w:rsidRDefault="007F248D">
      <w:pPr>
        <w:pStyle w:val="21"/>
        <w:rPr>
          <w:rFonts w:ascii="Calibri" w:hAnsi="Calibri"/>
          <w:szCs w:val="22"/>
        </w:rPr>
      </w:pPr>
      <w:hyperlink w:anchor="_Toc469064129" w:history="1">
        <w:r w:rsidRPr="00267412">
          <w:rPr>
            <w:rStyle w:val="ab"/>
            <w:rFonts w:hint="eastAsia"/>
          </w:rPr>
          <w:t>实验四</w:t>
        </w:r>
        <w:r w:rsidRPr="00267412">
          <w:rPr>
            <w:rStyle w:val="ab"/>
          </w:rPr>
          <w:t xml:space="preserve">  </w:t>
        </w:r>
        <w:r w:rsidRPr="00267412">
          <w:rPr>
            <w:rStyle w:val="ab"/>
            <w:rFonts w:hint="eastAsia"/>
          </w:rPr>
          <w:t>简易</w:t>
        </w:r>
        <w:r w:rsidRPr="00267412">
          <w:rPr>
            <w:rStyle w:val="ab"/>
          </w:rPr>
          <w:t>web</w:t>
        </w:r>
        <w:r w:rsidRPr="00267412">
          <w:rPr>
            <w:rStyle w:val="ab"/>
            <w:rFonts w:hint="eastAsia"/>
          </w:rPr>
          <w:t>服务器实验</w:t>
        </w:r>
        <w:r>
          <w:rPr>
            <w:webHidden/>
          </w:rPr>
          <w:tab/>
        </w:r>
        <w:r>
          <w:rPr>
            <w:webHidden/>
          </w:rPr>
          <w:fldChar w:fldCharType="begin"/>
        </w:r>
        <w:r>
          <w:rPr>
            <w:webHidden/>
          </w:rPr>
          <w:instrText xml:space="preserve"> PAGEREF _Toc469064129 \h </w:instrText>
        </w:r>
        <w:r>
          <w:rPr>
            <w:webHidden/>
          </w:rPr>
        </w:r>
        <w:r>
          <w:rPr>
            <w:webHidden/>
          </w:rPr>
          <w:fldChar w:fldCharType="separate"/>
        </w:r>
        <w:r>
          <w:rPr>
            <w:webHidden/>
          </w:rPr>
          <w:t>78</w:t>
        </w:r>
        <w:r>
          <w:rPr>
            <w:webHidden/>
          </w:rPr>
          <w:fldChar w:fldCharType="end"/>
        </w:r>
      </w:hyperlink>
    </w:p>
    <w:p w:rsidR="007F248D" w:rsidRPr="00221946" w:rsidRDefault="007F248D">
      <w:pPr>
        <w:pStyle w:val="30"/>
        <w:rPr>
          <w:rFonts w:ascii="Calibri" w:hAnsi="Calibri"/>
          <w:szCs w:val="22"/>
        </w:rPr>
      </w:pPr>
      <w:hyperlink w:anchor="_Toc469064130" w:history="1">
        <w:r w:rsidRPr="00267412">
          <w:rPr>
            <w:rStyle w:val="ab"/>
            <w:rFonts w:hint="eastAsia"/>
          </w:rPr>
          <w:t>实验目的</w:t>
        </w:r>
        <w:r>
          <w:rPr>
            <w:webHidden/>
          </w:rPr>
          <w:tab/>
        </w:r>
        <w:r>
          <w:rPr>
            <w:webHidden/>
          </w:rPr>
          <w:fldChar w:fldCharType="begin"/>
        </w:r>
        <w:r>
          <w:rPr>
            <w:webHidden/>
          </w:rPr>
          <w:instrText xml:space="preserve"> PAGEREF _Toc469064130 \h </w:instrText>
        </w:r>
        <w:r>
          <w:rPr>
            <w:webHidden/>
          </w:rPr>
        </w:r>
        <w:r>
          <w:rPr>
            <w:webHidden/>
          </w:rPr>
          <w:fldChar w:fldCharType="separate"/>
        </w:r>
        <w:r>
          <w:rPr>
            <w:webHidden/>
          </w:rPr>
          <w:t>78</w:t>
        </w:r>
        <w:r>
          <w:rPr>
            <w:webHidden/>
          </w:rPr>
          <w:fldChar w:fldCharType="end"/>
        </w:r>
      </w:hyperlink>
    </w:p>
    <w:p w:rsidR="007F248D" w:rsidRPr="00221946" w:rsidRDefault="007F248D">
      <w:pPr>
        <w:pStyle w:val="30"/>
        <w:rPr>
          <w:rFonts w:ascii="Calibri" w:hAnsi="Calibri"/>
          <w:szCs w:val="22"/>
        </w:rPr>
      </w:pPr>
      <w:hyperlink w:anchor="_Toc469064131" w:history="1">
        <w:r w:rsidRPr="00267412">
          <w:rPr>
            <w:rStyle w:val="ab"/>
            <w:rFonts w:hint="eastAsia"/>
          </w:rPr>
          <w:t>实验内容</w:t>
        </w:r>
        <w:r>
          <w:rPr>
            <w:webHidden/>
          </w:rPr>
          <w:tab/>
        </w:r>
        <w:r>
          <w:rPr>
            <w:webHidden/>
          </w:rPr>
          <w:fldChar w:fldCharType="begin"/>
        </w:r>
        <w:r>
          <w:rPr>
            <w:webHidden/>
          </w:rPr>
          <w:instrText xml:space="preserve"> PAGEREF _Toc469064131 \h </w:instrText>
        </w:r>
        <w:r>
          <w:rPr>
            <w:webHidden/>
          </w:rPr>
        </w:r>
        <w:r>
          <w:rPr>
            <w:webHidden/>
          </w:rPr>
          <w:fldChar w:fldCharType="separate"/>
        </w:r>
        <w:r>
          <w:rPr>
            <w:webHidden/>
          </w:rPr>
          <w:t>78</w:t>
        </w:r>
        <w:r>
          <w:rPr>
            <w:webHidden/>
          </w:rPr>
          <w:fldChar w:fldCharType="end"/>
        </w:r>
      </w:hyperlink>
    </w:p>
    <w:p w:rsidR="007F248D" w:rsidRPr="00221946" w:rsidRDefault="007F248D">
      <w:pPr>
        <w:pStyle w:val="30"/>
        <w:rPr>
          <w:rFonts w:ascii="Calibri" w:hAnsi="Calibri"/>
          <w:szCs w:val="22"/>
        </w:rPr>
      </w:pPr>
      <w:hyperlink w:anchor="_Toc469064132" w:history="1">
        <w:r w:rsidRPr="00267412">
          <w:rPr>
            <w:rStyle w:val="ab"/>
            <w:rFonts w:hint="eastAsia"/>
          </w:rPr>
          <w:t>实验环境</w:t>
        </w:r>
        <w:r>
          <w:rPr>
            <w:webHidden/>
          </w:rPr>
          <w:tab/>
        </w:r>
        <w:r>
          <w:rPr>
            <w:webHidden/>
          </w:rPr>
          <w:fldChar w:fldCharType="begin"/>
        </w:r>
        <w:r>
          <w:rPr>
            <w:webHidden/>
          </w:rPr>
          <w:instrText xml:space="preserve"> PAGEREF _Toc469064132 \h </w:instrText>
        </w:r>
        <w:r>
          <w:rPr>
            <w:webHidden/>
          </w:rPr>
        </w:r>
        <w:r>
          <w:rPr>
            <w:webHidden/>
          </w:rPr>
          <w:fldChar w:fldCharType="separate"/>
        </w:r>
        <w:r>
          <w:rPr>
            <w:webHidden/>
          </w:rPr>
          <w:t>78</w:t>
        </w:r>
        <w:r>
          <w:rPr>
            <w:webHidden/>
          </w:rPr>
          <w:fldChar w:fldCharType="end"/>
        </w:r>
      </w:hyperlink>
    </w:p>
    <w:p w:rsidR="007F248D" w:rsidRPr="00221946" w:rsidRDefault="007F248D">
      <w:pPr>
        <w:pStyle w:val="30"/>
        <w:rPr>
          <w:rFonts w:ascii="Calibri" w:hAnsi="Calibri"/>
          <w:szCs w:val="22"/>
        </w:rPr>
      </w:pPr>
      <w:hyperlink w:anchor="_Toc469064133" w:history="1">
        <w:r w:rsidRPr="00267412">
          <w:rPr>
            <w:rStyle w:val="ab"/>
            <w:rFonts w:hint="eastAsia"/>
          </w:rPr>
          <w:t>实验原理</w:t>
        </w:r>
        <w:r>
          <w:rPr>
            <w:webHidden/>
          </w:rPr>
          <w:tab/>
        </w:r>
        <w:r>
          <w:rPr>
            <w:webHidden/>
          </w:rPr>
          <w:fldChar w:fldCharType="begin"/>
        </w:r>
        <w:r>
          <w:rPr>
            <w:webHidden/>
          </w:rPr>
          <w:instrText xml:space="preserve"> PAGEREF _Toc469064133 \h </w:instrText>
        </w:r>
        <w:r>
          <w:rPr>
            <w:webHidden/>
          </w:rPr>
        </w:r>
        <w:r>
          <w:rPr>
            <w:webHidden/>
          </w:rPr>
          <w:fldChar w:fldCharType="separate"/>
        </w:r>
        <w:r>
          <w:rPr>
            <w:webHidden/>
          </w:rPr>
          <w:t>78</w:t>
        </w:r>
        <w:r>
          <w:rPr>
            <w:webHidden/>
          </w:rPr>
          <w:fldChar w:fldCharType="end"/>
        </w:r>
      </w:hyperlink>
    </w:p>
    <w:p w:rsidR="007F248D" w:rsidRPr="00221946" w:rsidRDefault="007F248D">
      <w:pPr>
        <w:pStyle w:val="30"/>
        <w:rPr>
          <w:rFonts w:ascii="Calibri" w:hAnsi="Calibri"/>
          <w:szCs w:val="22"/>
        </w:rPr>
      </w:pPr>
      <w:hyperlink w:anchor="_Toc469064134" w:history="1">
        <w:r w:rsidRPr="00267412">
          <w:rPr>
            <w:rStyle w:val="ab"/>
            <w:rFonts w:hint="eastAsia"/>
          </w:rPr>
          <w:t>实验步骤</w:t>
        </w:r>
        <w:r>
          <w:rPr>
            <w:webHidden/>
          </w:rPr>
          <w:tab/>
        </w:r>
        <w:r>
          <w:rPr>
            <w:webHidden/>
          </w:rPr>
          <w:fldChar w:fldCharType="begin"/>
        </w:r>
        <w:r>
          <w:rPr>
            <w:webHidden/>
          </w:rPr>
          <w:instrText xml:space="preserve"> PAGEREF _Toc469064134 \h </w:instrText>
        </w:r>
        <w:r>
          <w:rPr>
            <w:webHidden/>
          </w:rPr>
        </w:r>
        <w:r>
          <w:rPr>
            <w:webHidden/>
          </w:rPr>
          <w:fldChar w:fldCharType="separate"/>
        </w:r>
        <w:r>
          <w:rPr>
            <w:webHidden/>
          </w:rPr>
          <w:t>88</w:t>
        </w:r>
        <w:r>
          <w:rPr>
            <w:webHidden/>
          </w:rPr>
          <w:fldChar w:fldCharType="end"/>
        </w:r>
      </w:hyperlink>
    </w:p>
    <w:p w:rsidR="007F248D" w:rsidRPr="00221946" w:rsidRDefault="007F248D">
      <w:pPr>
        <w:pStyle w:val="30"/>
        <w:rPr>
          <w:rFonts w:ascii="Calibri" w:hAnsi="Calibri"/>
          <w:szCs w:val="22"/>
        </w:rPr>
      </w:pPr>
      <w:hyperlink w:anchor="_Toc469064135" w:history="1">
        <w:r w:rsidRPr="00267412">
          <w:rPr>
            <w:rStyle w:val="ab"/>
            <w:rFonts w:hint="eastAsia"/>
          </w:rPr>
          <w:t>扩展实验</w:t>
        </w:r>
        <w:r>
          <w:rPr>
            <w:webHidden/>
          </w:rPr>
          <w:tab/>
        </w:r>
        <w:r>
          <w:rPr>
            <w:webHidden/>
          </w:rPr>
          <w:fldChar w:fldCharType="begin"/>
        </w:r>
        <w:r>
          <w:rPr>
            <w:webHidden/>
          </w:rPr>
          <w:instrText xml:space="preserve"> PAGEREF _Toc469064135 \h </w:instrText>
        </w:r>
        <w:r>
          <w:rPr>
            <w:webHidden/>
          </w:rPr>
        </w:r>
        <w:r>
          <w:rPr>
            <w:webHidden/>
          </w:rPr>
          <w:fldChar w:fldCharType="separate"/>
        </w:r>
        <w:r>
          <w:rPr>
            <w:webHidden/>
          </w:rPr>
          <w:t>90</w:t>
        </w:r>
        <w:r>
          <w:rPr>
            <w:webHidden/>
          </w:rPr>
          <w:fldChar w:fldCharType="end"/>
        </w:r>
      </w:hyperlink>
    </w:p>
    <w:p w:rsidR="007F248D" w:rsidRPr="00221946" w:rsidRDefault="007F248D">
      <w:pPr>
        <w:pStyle w:val="12"/>
        <w:rPr>
          <w:rFonts w:ascii="Calibri" w:eastAsia="宋体" w:hAnsi="Calibri"/>
          <w:noProof/>
          <w:sz w:val="21"/>
          <w:szCs w:val="22"/>
        </w:rPr>
      </w:pPr>
      <w:hyperlink w:anchor="_Toc469064136" w:history="1">
        <w:r w:rsidRPr="00267412">
          <w:rPr>
            <w:rStyle w:val="ab"/>
            <w:rFonts w:hint="eastAsia"/>
            <w:noProof/>
          </w:rPr>
          <w:t>第</w:t>
        </w:r>
        <w:r w:rsidRPr="00267412">
          <w:rPr>
            <w:rStyle w:val="ab"/>
            <w:rFonts w:hint="eastAsia"/>
            <w:noProof/>
          </w:rPr>
          <w:t>9</w:t>
        </w:r>
        <w:r w:rsidRPr="00267412">
          <w:rPr>
            <w:rStyle w:val="ab"/>
            <w:rFonts w:hint="eastAsia"/>
            <w:noProof/>
          </w:rPr>
          <w:t>章</w:t>
        </w:r>
        <w:r w:rsidRPr="00267412">
          <w:rPr>
            <w:rStyle w:val="ab"/>
            <w:noProof/>
          </w:rPr>
          <w:t xml:space="preserve"> GPIO</w:t>
        </w:r>
        <w:r w:rsidRPr="00267412">
          <w:rPr>
            <w:rStyle w:val="ab"/>
            <w:rFonts w:hint="eastAsia"/>
            <w:noProof/>
          </w:rPr>
          <w:t>驱动实验</w:t>
        </w:r>
        <w:r>
          <w:rPr>
            <w:noProof/>
            <w:webHidden/>
          </w:rPr>
          <w:tab/>
        </w:r>
        <w:r>
          <w:rPr>
            <w:noProof/>
            <w:webHidden/>
          </w:rPr>
          <w:fldChar w:fldCharType="begin"/>
        </w:r>
        <w:r>
          <w:rPr>
            <w:noProof/>
            <w:webHidden/>
          </w:rPr>
          <w:instrText xml:space="preserve"> PAGEREF _Toc469064136 \h </w:instrText>
        </w:r>
        <w:r>
          <w:rPr>
            <w:noProof/>
            <w:webHidden/>
          </w:rPr>
        </w:r>
        <w:r>
          <w:rPr>
            <w:noProof/>
            <w:webHidden/>
          </w:rPr>
          <w:fldChar w:fldCharType="separate"/>
        </w:r>
        <w:r>
          <w:rPr>
            <w:noProof/>
            <w:webHidden/>
          </w:rPr>
          <w:t>91</w:t>
        </w:r>
        <w:r>
          <w:rPr>
            <w:noProof/>
            <w:webHidden/>
          </w:rPr>
          <w:fldChar w:fldCharType="end"/>
        </w:r>
      </w:hyperlink>
    </w:p>
    <w:p w:rsidR="007F248D" w:rsidRPr="00221946" w:rsidRDefault="007F248D">
      <w:pPr>
        <w:pStyle w:val="21"/>
        <w:rPr>
          <w:rFonts w:ascii="Calibri" w:hAnsi="Calibri"/>
          <w:szCs w:val="22"/>
        </w:rPr>
      </w:pPr>
      <w:hyperlink w:anchor="_Toc469064137" w:history="1">
        <w:r w:rsidRPr="00267412">
          <w:rPr>
            <w:rStyle w:val="ab"/>
            <w:rFonts w:hint="eastAsia"/>
          </w:rPr>
          <w:t>实验一</w:t>
        </w:r>
        <w:r w:rsidRPr="00267412">
          <w:rPr>
            <w:rStyle w:val="ab"/>
          </w:rPr>
          <w:t xml:space="preserve">  GPIO</w:t>
        </w:r>
        <w:r w:rsidRPr="00267412">
          <w:rPr>
            <w:rStyle w:val="ab"/>
            <w:rFonts w:hint="eastAsia"/>
          </w:rPr>
          <w:t>驱动编写实验</w:t>
        </w:r>
        <w:r>
          <w:rPr>
            <w:webHidden/>
          </w:rPr>
          <w:tab/>
        </w:r>
        <w:r>
          <w:rPr>
            <w:webHidden/>
          </w:rPr>
          <w:fldChar w:fldCharType="begin"/>
        </w:r>
        <w:r>
          <w:rPr>
            <w:webHidden/>
          </w:rPr>
          <w:instrText xml:space="preserve"> PAGEREF _Toc469064137 \h </w:instrText>
        </w:r>
        <w:r>
          <w:rPr>
            <w:webHidden/>
          </w:rPr>
        </w:r>
        <w:r>
          <w:rPr>
            <w:webHidden/>
          </w:rPr>
          <w:fldChar w:fldCharType="separate"/>
        </w:r>
        <w:r>
          <w:rPr>
            <w:webHidden/>
          </w:rPr>
          <w:t>92</w:t>
        </w:r>
        <w:r>
          <w:rPr>
            <w:webHidden/>
          </w:rPr>
          <w:fldChar w:fldCharType="end"/>
        </w:r>
      </w:hyperlink>
    </w:p>
    <w:p w:rsidR="007F248D" w:rsidRPr="00221946" w:rsidRDefault="007F248D">
      <w:pPr>
        <w:pStyle w:val="30"/>
        <w:rPr>
          <w:rFonts w:ascii="Calibri" w:hAnsi="Calibri"/>
          <w:szCs w:val="22"/>
        </w:rPr>
      </w:pPr>
      <w:hyperlink w:anchor="_Toc469064138" w:history="1">
        <w:r w:rsidRPr="00267412">
          <w:rPr>
            <w:rStyle w:val="ab"/>
            <w:rFonts w:hint="eastAsia"/>
          </w:rPr>
          <w:t>实验目的</w:t>
        </w:r>
        <w:r>
          <w:rPr>
            <w:webHidden/>
          </w:rPr>
          <w:tab/>
        </w:r>
        <w:r>
          <w:rPr>
            <w:webHidden/>
          </w:rPr>
          <w:fldChar w:fldCharType="begin"/>
        </w:r>
        <w:r>
          <w:rPr>
            <w:webHidden/>
          </w:rPr>
          <w:instrText xml:space="preserve"> PAGEREF _Toc469064138 \h </w:instrText>
        </w:r>
        <w:r>
          <w:rPr>
            <w:webHidden/>
          </w:rPr>
        </w:r>
        <w:r>
          <w:rPr>
            <w:webHidden/>
          </w:rPr>
          <w:fldChar w:fldCharType="separate"/>
        </w:r>
        <w:r>
          <w:rPr>
            <w:webHidden/>
          </w:rPr>
          <w:t>92</w:t>
        </w:r>
        <w:r>
          <w:rPr>
            <w:webHidden/>
          </w:rPr>
          <w:fldChar w:fldCharType="end"/>
        </w:r>
      </w:hyperlink>
    </w:p>
    <w:p w:rsidR="007F248D" w:rsidRPr="00221946" w:rsidRDefault="007F248D">
      <w:pPr>
        <w:pStyle w:val="30"/>
        <w:rPr>
          <w:rFonts w:ascii="Calibri" w:hAnsi="Calibri"/>
          <w:szCs w:val="22"/>
        </w:rPr>
      </w:pPr>
      <w:hyperlink w:anchor="_Toc469064139" w:history="1">
        <w:r w:rsidRPr="00267412">
          <w:rPr>
            <w:rStyle w:val="ab"/>
            <w:rFonts w:hint="eastAsia"/>
          </w:rPr>
          <w:t>实验内容</w:t>
        </w:r>
        <w:r>
          <w:rPr>
            <w:webHidden/>
          </w:rPr>
          <w:tab/>
        </w:r>
        <w:r>
          <w:rPr>
            <w:webHidden/>
          </w:rPr>
          <w:fldChar w:fldCharType="begin"/>
        </w:r>
        <w:r>
          <w:rPr>
            <w:webHidden/>
          </w:rPr>
          <w:instrText xml:space="preserve"> PAGEREF _Toc469064139 \h </w:instrText>
        </w:r>
        <w:r>
          <w:rPr>
            <w:webHidden/>
          </w:rPr>
        </w:r>
        <w:r>
          <w:rPr>
            <w:webHidden/>
          </w:rPr>
          <w:fldChar w:fldCharType="separate"/>
        </w:r>
        <w:r>
          <w:rPr>
            <w:webHidden/>
          </w:rPr>
          <w:t>92</w:t>
        </w:r>
        <w:r>
          <w:rPr>
            <w:webHidden/>
          </w:rPr>
          <w:fldChar w:fldCharType="end"/>
        </w:r>
      </w:hyperlink>
    </w:p>
    <w:p w:rsidR="007F248D" w:rsidRPr="00221946" w:rsidRDefault="007F248D">
      <w:pPr>
        <w:pStyle w:val="30"/>
        <w:rPr>
          <w:rFonts w:ascii="Calibri" w:hAnsi="Calibri"/>
          <w:szCs w:val="22"/>
        </w:rPr>
      </w:pPr>
      <w:hyperlink w:anchor="_Toc469064140" w:history="1">
        <w:r w:rsidRPr="00267412">
          <w:rPr>
            <w:rStyle w:val="ab"/>
            <w:rFonts w:hint="eastAsia"/>
          </w:rPr>
          <w:t>实验环境</w:t>
        </w:r>
        <w:r>
          <w:rPr>
            <w:webHidden/>
          </w:rPr>
          <w:tab/>
        </w:r>
        <w:r>
          <w:rPr>
            <w:webHidden/>
          </w:rPr>
          <w:fldChar w:fldCharType="begin"/>
        </w:r>
        <w:r>
          <w:rPr>
            <w:webHidden/>
          </w:rPr>
          <w:instrText xml:space="preserve"> PAGEREF _Toc469064140 \h </w:instrText>
        </w:r>
        <w:r>
          <w:rPr>
            <w:webHidden/>
          </w:rPr>
        </w:r>
        <w:r>
          <w:rPr>
            <w:webHidden/>
          </w:rPr>
          <w:fldChar w:fldCharType="separate"/>
        </w:r>
        <w:r>
          <w:rPr>
            <w:webHidden/>
          </w:rPr>
          <w:t>92</w:t>
        </w:r>
        <w:r>
          <w:rPr>
            <w:webHidden/>
          </w:rPr>
          <w:fldChar w:fldCharType="end"/>
        </w:r>
      </w:hyperlink>
    </w:p>
    <w:p w:rsidR="007F248D" w:rsidRPr="00221946" w:rsidRDefault="007F248D">
      <w:pPr>
        <w:pStyle w:val="30"/>
        <w:rPr>
          <w:rFonts w:ascii="Calibri" w:hAnsi="Calibri"/>
          <w:szCs w:val="22"/>
        </w:rPr>
      </w:pPr>
      <w:hyperlink w:anchor="_Toc469064141" w:history="1">
        <w:r w:rsidRPr="00267412">
          <w:rPr>
            <w:rStyle w:val="ab"/>
            <w:rFonts w:hint="eastAsia"/>
          </w:rPr>
          <w:t>实验原理</w:t>
        </w:r>
        <w:r>
          <w:rPr>
            <w:webHidden/>
          </w:rPr>
          <w:tab/>
        </w:r>
        <w:r>
          <w:rPr>
            <w:webHidden/>
          </w:rPr>
          <w:fldChar w:fldCharType="begin"/>
        </w:r>
        <w:r>
          <w:rPr>
            <w:webHidden/>
          </w:rPr>
          <w:instrText xml:space="preserve"> PAGEREF _Toc469064141 \h </w:instrText>
        </w:r>
        <w:r>
          <w:rPr>
            <w:webHidden/>
          </w:rPr>
        </w:r>
        <w:r>
          <w:rPr>
            <w:webHidden/>
          </w:rPr>
          <w:fldChar w:fldCharType="separate"/>
        </w:r>
        <w:r>
          <w:rPr>
            <w:webHidden/>
          </w:rPr>
          <w:t>92</w:t>
        </w:r>
        <w:r>
          <w:rPr>
            <w:webHidden/>
          </w:rPr>
          <w:fldChar w:fldCharType="end"/>
        </w:r>
      </w:hyperlink>
    </w:p>
    <w:p w:rsidR="007F248D" w:rsidRPr="00221946" w:rsidRDefault="007F248D">
      <w:pPr>
        <w:pStyle w:val="30"/>
        <w:rPr>
          <w:rFonts w:ascii="Calibri" w:hAnsi="Calibri"/>
          <w:szCs w:val="22"/>
        </w:rPr>
      </w:pPr>
      <w:hyperlink w:anchor="_Toc469064142" w:history="1">
        <w:r w:rsidRPr="00267412">
          <w:rPr>
            <w:rStyle w:val="ab"/>
            <w:rFonts w:hint="eastAsia"/>
          </w:rPr>
          <w:t>实验步骤</w:t>
        </w:r>
        <w:r>
          <w:rPr>
            <w:webHidden/>
          </w:rPr>
          <w:tab/>
        </w:r>
        <w:r>
          <w:rPr>
            <w:webHidden/>
          </w:rPr>
          <w:fldChar w:fldCharType="begin"/>
        </w:r>
        <w:r>
          <w:rPr>
            <w:webHidden/>
          </w:rPr>
          <w:instrText xml:space="preserve"> PAGEREF _Toc469064142 \h </w:instrText>
        </w:r>
        <w:r>
          <w:rPr>
            <w:webHidden/>
          </w:rPr>
        </w:r>
        <w:r>
          <w:rPr>
            <w:webHidden/>
          </w:rPr>
          <w:fldChar w:fldCharType="separate"/>
        </w:r>
        <w:r>
          <w:rPr>
            <w:webHidden/>
          </w:rPr>
          <w:t>95</w:t>
        </w:r>
        <w:r>
          <w:rPr>
            <w:webHidden/>
          </w:rPr>
          <w:fldChar w:fldCharType="end"/>
        </w:r>
      </w:hyperlink>
    </w:p>
    <w:p w:rsidR="007F248D" w:rsidRPr="00221946" w:rsidRDefault="007F248D">
      <w:pPr>
        <w:pStyle w:val="30"/>
        <w:rPr>
          <w:rFonts w:ascii="Calibri" w:hAnsi="Calibri"/>
          <w:szCs w:val="22"/>
        </w:rPr>
      </w:pPr>
      <w:hyperlink w:anchor="_Toc469064143" w:history="1">
        <w:r w:rsidRPr="00267412">
          <w:rPr>
            <w:rStyle w:val="ab"/>
            <w:rFonts w:hint="eastAsia"/>
          </w:rPr>
          <w:t>扩展实验</w:t>
        </w:r>
        <w:r>
          <w:rPr>
            <w:webHidden/>
          </w:rPr>
          <w:tab/>
        </w:r>
        <w:r>
          <w:rPr>
            <w:webHidden/>
          </w:rPr>
          <w:fldChar w:fldCharType="begin"/>
        </w:r>
        <w:r>
          <w:rPr>
            <w:webHidden/>
          </w:rPr>
          <w:instrText xml:space="preserve"> PAGEREF _Toc469064143 \h </w:instrText>
        </w:r>
        <w:r>
          <w:rPr>
            <w:webHidden/>
          </w:rPr>
        </w:r>
        <w:r>
          <w:rPr>
            <w:webHidden/>
          </w:rPr>
          <w:fldChar w:fldCharType="separate"/>
        </w:r>
        <w:r>
          <w:rPr>
            <w:webHidden/>
          </w:rPr>
          <w:t>96</w:t>
        </w:r>
        <w:r>
          <w:rPr>
            <w:webHidden/>
          </w:rPr>
          <w:fldChar w:fldCharType="end"/>
        </w:r>
      </w:hyperlink>
    </w:p>
    <w:p w:rsidR="007F248D" w:rsidRPr="00221946" w:rsidRDefault="007F248D">
      <w:pPr>
        <w:pStyle w:val="21"/>
        <w:rPr>
          <w:rFonts w:ascii="Calibri" w:hAnsi="Calibri"/>
          <w:szCs w:val="22"/>
        </w:rPr>
      </w:pPr>
      <w:hyperlink w:anchor="_Toc469064144" w:history="1">
        <w:r w:rsidRPr="00267412">
          <w:rPr>
            <w:rStyle w:val="ab"/>
            <w:rFonts w:hint="eastAsia"/>
          </w:rPr>
          <w:t>实验二</w:t>
        </w:r>
        <w:r w:rsidRPr="00267412">
          <w:rPr>
            <w:rStyle w:val="ab"/>
          </w:rPr>
          <w:t xml:space="preserve">  GPIO</w:t>
        </w:r>
        <w:r w:rsidRPr="00267412">
          <w:rPr>
            <w:rStyle w:val="ab"/>
            <w:rFonts w:hint="eastAsia"/>
          </w:rPr>
          <w:t>输出实验</w:t>
        </w:r>
        <w:r>
          <w:rPr>
            <w:webHidden/>
          </w:rPr>
          <w:tab/>
        </w:r>
        <w:r>
          <w:rPr>
            <w:webHidden/>
          </w:rPr>
          <w:fldChar w:fldCharType="begin"/>
        </w:r>
        <w:r>
          <w:rPr>
            <w:webHidden/>
          </w:rPr>
          <w:instrText xml:space="preserve"> PAGEREF _Toc469064144 \h </w:instrText>
        </w:r>
        <w:r>
          <w:rPr>
            <w:webHidden/>
          </w:rPr>
        </w:r>
        <w:r>
          <w:rPr>
            <w:webHidden/>
          </w:rPr>
          <w:fldChar w:fldCharType="separate"/>
        </w:r>
        <w:r>
          <w:rPr>
            <w:webHidden/>
          </w:rPr>
          <w:t>97</w:t>
        </w:r>
        <w:r>
          <w:rPr>
            <w:webHidden/>
          </w:rPr>
          <w:fldChar w:fldCharType="end"/>
        </w:r>
      </w:hyperlink>
    </w:p>
    <w:p w:rsidR="007F248D" w:rsidRPr="00221946" w:rsidRDefault="007F248D">
      <w:pPr>
        <w:pStyle w:val="30"/>
        <w:rPr>
          <w:rFonts w:ascii="Calibri" w:hAnsi="Calibri"/>
          <w:szCs w:val="22"/>
        </w:rPr>
      </w:pPr>
      <w:hyperlink w:anchor="_Toc469064145" w:history="1">
        <w:r w:rsidRPr="00267412">
          <w:rPr>
            <w:rStyle w:val="ab"/>
            <w:rFonts w:hint="eastAsia"/>
          </w:rPr>
          <w:t>实验目的</w:t>
        </w:r>
        <w:r>
          <w:rPr>
            <w:webHidden/>
          </w:rPr>
          <w:tab/>
        </w:r>
        <w:r>
          <w:rPr>
            <w:webHidden/>
          </w:rPr>
          <w:fldChar w:fldCharType="begin"/>
        </w:r>
        <w:r>
          <w:rPr>
            <w:webHidden/>
          </w:rPr>
          <w:instrText xml:space="preserve"> PAGEREF _Toc469064145 \h </w:instrText>
        </w:r>
        <w:r>
          <w:rPr>
            <w:webHidden/>
          </w:rPr>
        </w:r>
        <w:r>
          <w:rPr>
            <w:webHidden/>
          </w:rPr>
          <w:fldChar w:fldCharType="separate"/>
        </w:r>
        <w:r>
          <w:rPr>
            <w:webHidden/>
          </w:rPr>
          <w:t>97</w:t>
        </w:r>
        <w:r>
          <w:rPr>
            <w:webHidden/>
          </w:rPr>
          <w:fldChar w:fldCharType="end"/>
        </w:r>
      </w:hyperlink>
    </w:p>
    <w:p w:rsidR="007F248D" w:rsidRPr="00221946" w:rsidRDefault="007F248D">
      <w:pPr>
        <w:pStyle w:val="30"/>
        <w:rPr>
          <w:rFonts w:ascii="Calibri" w:hAnsi="Calibri"/>
          <w:szCs w:val="22"/>
        </w:rPr>
      </w:pPr>
      <w:hyperlink w:anchor="_Toc469064146" w:history="1">
        <w:r w:rsidRPr="00267412">
          <w:rPr>
            <w:rStyle w:val="ab"/>
            <w:rFonts w:hint="eastAsia"/>
          </w:rPr>
          <w:t>实验内容</w:t>
        </w:r>
        <w:r>
          <w:rPr>
            <w:webHidden/>
          </w:rPr>
          <w:tab/>
        </w:r>
        <w:r>
          <w:rPr>
            <w:webHidden/>
          </w:rPr>
          <w:fldChar w:fldCharType="begin"/>
        </w:r>
        <w:r>
          <w:rPr>
            <w:webHidden/>
          </w:rPr>
          <w:instrText xml:space="preserve"> PAGEREF _Toc469064146 \h </w:instrText>
        </w:r>
        <w:r>
          <w:rPr>
            <w:webHidden/>
          </w:rPr>
        </w:r>
        <w:r>
          <w:rPr>
            <w:webHidden/>
          </w:rPr>
          <w:fldChar w:fldCharType="separate"/>
        </w:r>
        <w:r>
          <w:rPr>
            <w:webHidden/>
          </w:rPr>
          <w:t>97</w:t>
        </w:r>
        <w:r>
          <w:rPr>
            <w:webHidden/>
          </w:rPr>
          <w:fldChar w:fldCharType="end"/>
        </w:r>
      </w:hyperlink>
    </w:p>
    <w:p w:rsidR="007F248D" w:rsidRPr="00221946" w:rsidRDefault="007F248D">
      <w:pPr>
        <w:pStyle w:val="30"/>
        <w:rPr>
          <w:rFonts w:ascii="Calibri" w:hAnsi="Calibri"/>
          <w:szCs w:val="22"/>
        </w:rPr>
      </w:pPr>
      <w:hyperlink w:anchor="_Toc469064147" w:history="1">
        <w:r w:rsidRPr="00267412">
          <w:rPr>
            <w:rStyle w:val="ab"/>
            <w:rFonts w:hint="eastAsia"/>
          </w:rPr>
          <w:t>实验环境</w:t>
        </w:r>
        <w:r>
          <w:rPr>
            <w:webHidden/>
          </w:rPr>
          <w:tab/>
        </w:r>
        <w:r>
          <w:rPr>
            <w:webHidden/>
          </w:rPr>
          <w:fldChar w:fldCharType="begin"/>
        </w:r>
        <w:r>
          <w:rPr>
            <w:webHidden/>
          </w:rPr>
          <w:instrText xml:space="preserve"> PAGEREF _Toc469064147 \h </w:instrText>
        </w:r>
        <w:r>
          <w:rPr>
            <w:webHidden/>
          </w:rPr>
        </w:r>
        <w:r>
          <w:rPr>
            <w:webHidden/>
          </w:rPr>
          <w:fldChar w:fldCharType="separate"/>
        </w:r>
        <w:r>
          <w:rPr>
            <w:webHidden/>
          </w:rPr>
          <w:t>97</w:t>
        </w:r>
        <w:r>
          <w:rPr>
            <w:webHidden/>
          </w:rPr>
          <w:fldChar w:fldCharType="end"/>
        </w:r>
      </w:hyperlink>
    </w:p>
    <w:p w:rsidR="007F248D" w:rsidRPr="00221946" w:rsidRDefault="007F248D">
      <w:pPr>
        <w:pStyle w:val="30"/>
        <w:rPr>
          <w:rFonts w:ascii="Calibri" w:hAnsi="Calibri"/>
          <w:szCs w:val="22"/>
        </w:rPr>
      </w:pPr>
      <w:hyperlink w:anchor="_Toc469064148" w:history="1">
        <w:r w:rsidRPr="00267412">
          <w:rPr>
            <w:rStyle w:val="ab"/>
            <w:rFonts w:hint="eastAsia"/>
          </w:rPr>
          <w:t>实验原理</w:t>
        </w:r>
        <w:r>
          <w:rPr>
            <w:webHidden/>
          </w:rPr>
          <w:tab/>
        </w:r>
        <w:r>
          <w:rPr>
            <w:webHidden/>
          </w:rPr>
          <w:fldChar w:fldCharType="begin"/>
        </w:r>
        <w:r>
          <w:rPr>
            <w:webHidden/>
          </w:rPr>
          <w:instrText xml:space="preserve"> PAGEREF _Toc469064148 \h </w:instrText>
        </w:r>
        <w:r>
          <w:rPr>
            <w:webHidden/>
          </w:rPr>
        </w:r>
        <w:r>
          <w:rPr>
            <w:webHidden/>
          </w:rPr>
          <w:fldChar w:fldCharType="separate"/>
        </w:r>
        <w:r>
          <w:rPr>
            <w:webHidden/>
          </w:rPr>
          <w:t>97</w:t>
        </w:r>
        <w:r>
          <w:rPr>
            <w:webHidden/>
          </w:rPr>
          <w:fldChar w:fldCharType="end"/>
        </w:r>
      </w:hyperlink>
    </w:p>
    <w:p w:rsidR="007F248D" w:rsidRPr="00221946" w:rsidRDefault="007F248D">
      <w:pPr>
        <w:pStyle w:val="30"/>
        <w:rPr>
          <w:rFonts w:ascii="Calibri" w:hAnsi="Calibri"/>
          <w:szCs w:val="22"/>
        </w:rPr>
      </w:pPr>
      <w:hyperlink w:anchor="_Toc469064149" w:history="1">
        <w:r w:rsidRPr="00267412">
          <w:rPr>
            <w:rStyle w:val="ab"/>
            <w:rFonts w:hint="eastAsia"/>
          </w:rPr>
          <w:t>实验步骤</w:t>
        </w:r>
        <w:r>
          <w:rPr>
            <w:webHidden/>
          </w:rPr>
          <w:tab/>
        </w:r>
        <w:r>
          <w:rPr>
            <w:webHidden/>
          </w:rPr>
          <w:fldChar w:fldCharType="begin"/>
        </w:r>
        <w:r>
          <w:rPr>
            <w:webHidden/>
          </w:rPr>
          <w:instrText xml:space="preserve"> PAGEREF _Toc469064149 \h </w:instrText>
        </w:r>
        <w:r>
          <w:rPr>
            <w:webHidden/>
          </w:rPr>
        </w:r>
        <w:r>
          <w:rPr>
            <w:webHidden/>
          </w:rPr>
          <w:fldChar w:fldCharType="separate"/>
        </w:r>
        <w:r>
          <w:rPr>
            <w:webHidden/>
          </w:rPr>
          <w:t>100</w:t>
        </w:r>
        <w:r>
          <w:rPr>
            <w:webHidden/>
          </w:rPr>
          <w:fldChar w:fldCharType="end"/>
        </w:r>
      </w:hyperlink>
    </w:p>
    <w:p w:rsidR="007F248D" w:rsidRPr="00221946" w:rsidRDefault="007F248D">
      <w:pPr>
        <w:pStyle w:val="30"/>
        <w:rPr>
          <w:rFonts w:ascii="Calibri" w:hAnsi="Calibri"/>
          <w:szCs w:val="22"/>
        </w:rPr>
      </w:pPr>
      <w:hyperlink w:anchor="_Toc469064150" w:history="1">
        <w:r w:rsidRPr="00267412">
          <w:rPr>
            <w:rStyle w:val="ab"/>
            <w:rFonts w:hint="eastAsia"/>
          </w:rPr>
          <w:t>扩展实验</w:t>
        </w:r>
        <w:r>
          <w:rPr>
            <w:webHidden/>
          </w:rPr>
          <w:tab/>
        </w:r>
        <w:r>
          <w:rPr>
            <w:webHidden/>
          </w:rPr>
          <w:fldChar w:fldCharType="begin"/>
        </w:r>
        <w:r>
          <w:rPr>
            <w:webHidden/>
          </w:rPr>
          <w:instrText xml:space="preserve"> PAGEREF _Toc469064150 \h </w:instrText>
        </w:r>
        <w:r>
          <w:rPr>
            <w:webHidden/>
          </w:rPr>
        </w:r>
        <w:r>
          <w:rPr>
            <w:webHidden/>
          </w:rPr>
          <w:fldChar w:fldCharType="separate"/>
        </w:r>
        <w:r>
          <w:rPr>
            <w:webHidden/>
          </w:rPr>
          <w:t>100</w:t>
        </w:r>
        <w:r>
          <w:rPr>
            <w:webHidden/>
          </w:rPr>
          <w:fldChar w:fldCharType="end"/>
        </w:r>
      </w:hyperlink>
    </w:p>
    <w:p w:rsidR="007F248D" w:rsidRPr="00221946" w:rsidRDefault="007F248D">
      <w:pPr>
        <w:pStyle w:val="21"/>
        <w:rPr>
          <w:rFonts w:ascii="Calibri" w:hAnsi="Calibri"/>
          <w:szCs w:val="22"/>
        </w:rPr>
      </w:pPr>
      <w:hyperlink w:anchor="_Toc469064151" w:history="1">
        <w:r w:rsidRPr="00267412">
          <w:rPr>
            <w:rStyle w:val="ab"/>
            <w:rFonts w:hint="eastAsia"/>
          </w:rPr>
          <w:t>实验三</w:t>
        </w:r>
        <w:r w:rsidRPr="00267412">
          <w:rPr>
            <w:rStyle w:val="ab"/>
          </w:rPr>
          <w:t xml:space="preserve">  GPIO</w:t>
        </w:r>
        <w:r w:rsidRPr="00267412">
          <w:rPr>
            <w:rStyle w:val="ab"/>
            <w:rFonts w:hint="eastAsia"/>
          </w:rPr>
          <w:t>输入实验</w:t>
        </w:r>
        <w:r>
          <w:rPr>
            <w:webHidden/>
          </w:rPr>
          <w:tab/>
        </w:r>
        <w:r>
          <w:rPr>
            <w:webHidden/>
          </w:rPr>
          <w:fldChar w:fldCharType="begin"/>
        </w:r>
        <w:r>
          <w:rPr>
            <w:webHidden/>
          </w:rPr>
          <w:instrText xml:space="preserve"> PAGEREF _Toc469064151 \h </w:instrText>
        </w:r>
        <w:r>
          <w:rPr>
            <w:webHidden/>
          </w:rPr>
        </w:r>
        <w:r>
          <w:rPr>
            <w:webHidden/>
          </w:rPr>
          <w:fldChar w:fldCharType="separate"/>
        </w:r>
        <w:r>
          <w:rPr>
            <w:webHidden/>
          </w:rPr>
          <w:t>101</w:t>
        </w:r>
        <w:r>
          <w:rPr>
            <w:webHidden/>
          </w:rPr>
          <w:fldChar w:fldCharType="end"/>
        </w:r>
      </w:hyperlink>
    </w:p>
    <w:p w:rsidR="007F248D" w:rsidRPr="00221946" w:rsidRDefault="007F248D">
      <w:pPr>
        <w:pStyle w:val="30"/>
        <w:rPr>
          <w:rFonts w:ascii="Calibri" w:hAnsi="Calibri"/>
          <w:szCs w:val="22"/>
        </w:rPr>
      </w:pPr>
      <w:hyperlink w:anchor="_Toc469064152" w:history="1">
        <w:r w:rsidRPr="00267412">
          <w:rPr>
            <w:rStyle w:val="ab"/>
            <w:rFonts w:hint="eastAsia"/>
          </w:rPr>
          <w:t>实验目的</w:t>
        </w:r>
        <w:r>
          <w:rPr>
            <w:webHidden/>
          </w:rPr>
          <w:tab/>
        </w:r>
        <w:r>
          <w:rPr>
            <w:webHidden/>
          </w:rPr>
          <w:fldChar w:fldCharType="begin"/>
        </w:r>
        <w:r>
          <w:rPr>
            <w:webHidden/>
          </w:rPr>
          <w:instrText xml:space="preserve"> PAGEREF _Toc469064152 \h </w:instrText>
        </w:r>
        <w:r>
          <w:rPr>
            <w:webHidden/>
          </w:rPr>
        </w:r>
        <w:r>
          <w:rPr>
            <w:webHidden/>
          </w:rPr>
          <w:fldChar w:fldCharType="separate"/>
        </w:r>
        <w:r>
          <w:rPr>
            <w:webHidden/>
          </w:rPr>
          <w:t>101</w:t>
        </w:r>
        <w:r>
          <w:rPr>
            <w:webHidden/>
          </w:rPr>
          <w:fldChar w:fldCharType="end"/>
        </w:r>
      </w:hyperlink>
    </w:p>
    <w:p w:rsidR="007F248D" w:rsidRPr="00221946" w:rsidRDefault="007F248D">
      <w:pPr>
        <w:pStyle w:val="30"/>
        <w:rPr>
          <w:rFonts w:ascii="Calibri" w:hAnsi="Calibri"/>
          <w:szCs w:val="22"/>
        </w:rPr>
      </w:pPr>
      <w:hyperlink w:anchor="_Toc469064153" w:history="1">
        <w:r w:rsidRPr="00267412">
          <w:rPr>
            <w:rStyle w:val="ab"/>
            <w:rFonts w:hint="eastAsia"/>
          </w:rPr>
          <w:t>实验内容</w:t>
        </w:r>
        <w:r>
          <w:rPr>
            <w:webHidden/>
          </w:rPr>
          <w:tab/>
        </w:r>
        <w:r>
          <w:rPr>
            <w:webHidden/>
          </w:rPr>
          <w:fldChar w:fldCharType="begin"/>
        </w:r>
        <w:r>
          <w:rPr>
            <w:webHidden/>
          </w:rPr>
          <w:instrText xml:space="preserve"> PAGEREF _Toc469064153 \h </w:instrText>
        </w:r>
        <w:r>
          <w:rPr>
            <w:webHidden/>
          </w:rPr>
        </w:r>
        <w:r>
          <w:rPr>
            <w:webHidden/>
          </w:rPr>
          <w:fldChar w:fldCharType="separate"/>
        </w:r>
        <w:r>
          <w:rPr>
            <w:webHidden/>
          </w:rPr>
          <w:t>101</w:t>
        </w:r>
        <w:r>
          <w:rPr>
            <w:webHidden/>
          </w:rPr>
          <w:fldChar w:fldCharType="end"/>
        </w:r>
      </w:hyperlink>
    </w:p>
    <w:p w:rsidR="007F248D" w:rsidRPr="00221946" w:rsidRDefault="007F248D">
      <w:pPr>
        <w:pStyle w:val="30"/>
        <w:rPr>
          <w:rFonts w:ascii="Calibri" w:hAnsi="Calibri"/>
          <w:szCs w:val="22"/>
        </w:rPr>
      </w:pPr>
      <w:hyperlink w:anchor="_Toc469064154" w:history="1">
        <w:r w:rsidRPr="00267412">
          <w:rPr>
            <w:rStyle w:val="ab"/>
            <w:rFonts w:hint="eastAsia"/>
          </w:rPr>
          <w:t>实验环境</w:t>
        </w:r>
        <w:r>
          <w:rPr>
            <w:webHidden/>
          </w:rPr>
          <w:tab/>
        </w:r>
        <w:r>
          <w:rPr>
            <w:webHidden/>
          </w:rPr>
          <w:fldChar w:fldCharType="begin"/>
        </w:r>
        <w:r>
          <w:rPr>
            <w:webHidden/>
          </w:rPr>
          <w:instrText xml:space="preserve"> PAGEREF _Toc469064154 \h </w:instrText>
        </w:r>
        <w:r>
          <w:rPr>
            <w:webHidden/>
          </w:rPr>
        </w:r>
        <w:r>
          <w:rPr>
            <w:webHidden/>
          </w:rPr>
          <w:fldChar w:fldCharType="separate"/>
        </w:r>
        <w:r>
          <w:rPr>
            <w:webHidden/>
          </w:rPr>
          <w:t>101</w:t>
        </w:r>
        <w:r>
          <w:rPr>
            <w:webHidden/>
          </w:rPr>
          <w:fldChar w:fldCharType="end"/>
        </w:r>
      </w:hyperlink>
    </w:p>
    <w:p w:rsidR="007F248D" w:rsidRPr="00221946" w:rsidRDefault="007F248D">
      <w:pPr>
        <w:pStyle w:val="30"/>
        <w:rPr>
          <w:rFonts w:ascii="Calibri" w:hAnsi="Calibri"/>
          <w:szCs w:val="22"/>
        </w:rPr>
      </w:pPr>
      <w:hyperlink w:anchor="_Toc469064155" w:history="1">
        <w:r w:rsidRPr="00267412">
          <w:rPr>
            <w:rStyle w:val="ab"/>
            <w:rFonts w:hint="eastAsia"/>
          </w:rPr>
          <w:t>实验原理</w:t>
        </w:r>
        <w:r>
          <w:rPr>
            <w:webHidden/>
          </w:rPr>
          <w:tab/>
        </w:r>
        <w:r>
          <w:rPr>
            <w:webHidden/>
          </w:rPr>
          <w:fldChar w:fldCharType="begin"/>
        </w:r>
        <w:r>
          <w:rPr>
            <w:webHidden/>
          </w:rPr>
          <w:instrText xml:space="preserve"> PAGEREF _Toc469064155 \h </w:instrText>
        </w:r>
        <w:r>
          <w:rPr>
            <w:webHidden/>
          </w:rPr>
        </w:r>
        <w:r>
          <w:rPr>
            <w:webHidden/>
          </w:rPr>
          <w:fldChar w:fldCharType="separate"/>
        </w:r>
        <w:r>
          <w:rPr>
            <w:webHidden/>
          </w:rPr>
          <w:t>101</w:t>
        </w:r>
        <w:r>
          <w:rPr>
            <w:webHidden/>
          </w:rPr>
          <w:fldChar w:fldCharType="end"/>
        </w:r>
      </w:hyperlink>
    </w:p>
    <w:p w:rsidR="007F248D" w:rsidRPr="00221946" w:rsidRDefault="007F248D">
      <w:pPr>
        <w:pStyle w:val="30"/>
        <w:rPr>
          <w:rFonts w:ascii="Calibri" w:hAnsi="Calibri"/>
          <w:szCs w:val="22"/>
        </w:rPr>
      </w:pPr>
      <w:hyperlink w:anchor="_Toc469064156" w:history="1">
        <w:r w:rsidRPr="00267412">
          <w:rPr>
            <w:rStyle w:val="ab"/>
            <w:rFonts w:hint="eastAsia"/>
          </w:rPr>
          <w:t>实验步骤</w:t>
        </w:r>
        <w:r>
          <w:rPr>
            <w:webHidden/>
          </w:rPr>
          <w:tab/>
        </w:r>
        <w:r>
          <w:rPr>
            <w:webHidden/>
          </w:rPr>
          <w:fldChar w:fldCharType="begin"/>
        </w:r>
        <w:r>
          <w:rPr>
            <w:webHidden/>
          </w:rPr>
          <w:instrText xml:space="preserve"> PAGEREF _Toc469064156 \h </w:instrText>
        </w:r>
        <w:r>
          <w:rPr>
            <w:webHidden/>
          </w:rPr>
        </w:r>
        <w:r>
          <w:rPr>
            <w:webHidden/>
          </w:rPr>
          <w:fldChar w:fldCharType="separate"/>
        </w:r>
        <w:r>
          <w:rPr>
            <w:webHidden/>
          </w:rPr>
          <w:t>105</w:t>
        </w:r>
        <w:r>
          <w:rPr>
            <w:webHidden/>
          </w:rPr>
          <w:fldChar w:fldCharType="end"/>
        </w:r>
      </w:hyperlink>
    </w:p>
    <w:p w:rsidR="007F248D" w:rsidRPr="00221946" w:rsidRDefault="007F248D">
      <w:pPr>
        <w:pStyle w:val="30"/>
        <w:rPr>
          <w:rFonts w:ascii="Calibri" w:hAnsi="Calibri"/>
          <w:szCs w:val="22"/>
        </w:rPr>
      </w:pPr>
      <w:hyperlink w:anchor="_Toc469064157" w:history="1">
        <w:r w:rsidRPr="00267412">
          <w:rPr>
            <w:rStyle w:val="ab"/>
            <w:rFonts w:hint="eastAsia"/>
          </w:rPr>
          <w:t>扩展实验</w:t>
        </w:r>
        <w:r>
          <w:rPr>
            <w:webHidden/>
          </w:rPr>
          <w:tab/>
        </w:r>
        <w:r>
          <w:rPr>
            <w:webHidden/>
          </w:rPr>
          <w:fldChar w:fldCharType="begin"/>
        </w:r>
        <w:r>
          <w:rPr>
            <w:webHidden/>
          </w:rPr>
          <w:instrText xml:space="preserve"> PAGEREF _Toc469064157 \h </w:instrText>
        </w:r>
        <w:r>
          <w:rPr>
            <w:webHidden/>
          </w:rPr>
        </w:r>
        <w:r>
          <w:rPr>
            <w:webHidden/>
          </w:rPr>
          <w:fldChar w:fldCharType="separate"/>
        </w:r>
        <w:r>
          <w:rPr>
            <w:webHidden/>
          </w:rPr>
          <w:t>105</w:t>
        </w:r>
        <w:r>
          <w:rPr>
            <w:webHidden/>
          </w:rPr>
          <w:fldChar w:fldCharType="end"/>
        </w:r>
      </w:hyperlink>
    </w:p>
    <w:p w:rsidR="007F248D" w:rsidRPr="00221946" w:rsidRDefault="007F248D">
      <w:pPr>
        <w:pStyle w:val="12"/>
        <w:rPr>
          <w:rFonts w:ascii="Calibri" w:eastAsia="宋体" w:hAnsi="Calibri"/>
          <w:noProof/>
          <w:sz w:val="21"/>
          <w:szCs w:val="22"/>
        </w:rPr>
      </w:pPr>
      <w:hyperlink w:anchor="_Toc469064158" w:history="1">
        <w:r w:rsidRPr="00267412">
          <w:rPr>
            <w:rStyle w:val="ab"/>
            <w:rFonts w:hint="eastAsia"/>
            <w:noProof/>
          </w:rPr>
          <w:t>第</w:t>
        </w:r>
        <w:r w:rsidRPr="00267412">
          <w:rPr>
            <w:rStyle w:val="ab"/>
            <w:rFonts w:hint="eastAsia"/>
            <w:noProof/>
          </w:rPr>
          <w:t>10</w:t>
        </w:r>
        <w:r w:rsidRPr="00267412">
          <w:rPr>
            <w:rStyle w:val="ab"/>
            <w:rFonts w:hint="eastAsia"/>
            <w:noProof/>
          </w:rPr>
          <w:t>章</w:t>
        </w:r>
        <w:r w:rsidRPr="00267412">
          <w:rPr>
            <w:rStyle w:val="ab"/>
            <w:noProof/>
          </w:rPr>
          <w:t xml:space="preserve"> LED</w:t>
        </w:r>
        <w:r w:rsidRPr="00267412">
          <w:rPr>
            <w:rStyle w:val="ab"/>
            <w:rFonts w:hint="eastAsia"/>
            <w:noProof/>
          </w:rPr>
          <w:t>驱动实验</w:t>
        </w:r>
        <w:r>
          <w:rPr>
            <w:noProof/>
            <w:webHidden/>
          </w:rPr>
          <w:tab/>
        </w:r>
        <w:r>
          <w:rPr>
            <w:noProof/>
            <w:webHidden/>
          </w:rPr>
          <w:fldChar w:fldCharType="begin"/>
        </w:r>
        <w:r>
          <w:rPr>
            <w:noProof/>
            <w:webHidden/>
          </w:rPr>
          <w:instrText xml:space="preserve"> PAGEREF _Toc469064158 \h </w:instrText>
        </w:r>
        <w:r>
          <w:rPr>
            <w:noProof/>
            <w:webHidden/>
          </w:rPr>
        </w:r>
        <w:r>
          <w:rPr>
            <w:noProof/>
            <w:webHidden/>
          </w:rPr>
          <w:fldChar w:fldCharType="separate"/>
        </w:r>
        <w:r>
          <w:rPr>
            <w:noProof/>
            <w:webHidden/>
          </w:rPr>
          <w:t>106</w:t>
        </w:r>
        <w:r>
          <w:rPr>
            <w:noProof/>
            <w:webHidden/>
          </w:rPr>
          <w:fldChar w:fldCharType="end"/>
        </w:r>
      </w:hyperlink>
    </w:p>
    <w:p w:rsidR="007F248D" w:rsidRPr="00221946" w:rsidRDefault="007F248D">
      <w:pPr>
        <w:pStyle w:val="21"/>
        <w:rPr>
          <w:rFonts w:ascii="Calibri" w:hAnsi="Calibri"/>
          <w:szCs w:val="22"/>
        </w:rPr>
      </w:pPr>
      <w:hyperlink w:anchor="_Toc469064159" w:history="1">
        <w:r w:rsidRPr="00267412">
          <w:rPr>
            <w:rStyle w:val="ab"/>
            <w:rFonts w:hint="eastAsia"/>
          </w:rPr>
          <w:t>实验一</w:t>
        </w:r>
        <w:r w:rsidRPr="00267412">
          <w:rPr>
            <w:rStyle w:val="ab"/>
          </w:rPr>
          <w:t xml:space="preserve">  </w:t>
        </w:r>
        <w:r w:rsidRPr="00267412">
          <w:rPr>
            <w:rStyle w:val="ab"/>
            <w:rFonts w:hint="eastAsia"/>
          </w:rPr>
          <w:t>内核模块基本实验</w:t>
        </w:r>
        <w:r>
          <w:rPr>
            <w:webHidden/>
          </w:rPr>
          <w:tab/>
        </w:r>
        <w:r>
          <w:rPr>
            <w:webHidden/>
          </w:rPr>
          <w:fldChar w:fldCharType="begin"/>
        </w:r>
        <w:r>
          <w:rPr>
            <w:webHidden/>
          </w:rPr>
          <w:instrText xml:space="preserve"> PAGEREF _Toc469064159 \h </w:instrText>
        </w:r>
        <w:r>
          <w:rPr>
            <w:webHidden/>
          </w:rPr>
        </w:r>
        <w:r>
          <w:rPr>
            <w:webHidden/>
          </w:rPr>
          <w:fldChar w:fldCharType="separate"/>
        </w:r>
        <w:r>
          <w:rPr>
            <w:webHidden/>
          </w:rPr>
          <w:t>107</w:t>
        </w:r>
        <w:r>
          <w:rPr>
            <w:webHidden/>
          </w:rPr>
          <w:fldChar w:fldCharType="end"/>
        </w:r>
      </w:hyperlink>
    </w:p>
    <w:p w:rsidR="007F248D" w:rsidRPr="00221946" w:rsidRDefault="007F248D">
      <w:pPr>
        <w:pStyle w:val="30"/>
        <w:rPr>
          <w:rFonts w:ascii="Calibri" w:hAnsi="Calibri"/>
          <w:szCs w:val="22"/>
        </w:rPr>
      </w:pPr>
      <w:hyperlink w:anchor="_Toc469064160" w:history="1">
        <w:r w:rsidRPr="00267412">
          <w:rPr>
            <w:rStyle w:val="ab"/>
            <w:rFonts w:hint="eastAsia"/>
          </w:rPr>
          <w:t>实验目的</w:t>
        </w:r>
        <w:r>
          <w:rPr>
            <w:webHidden/>
          </w:rPr>
          <w:tab/>
        </w:r>
        <w:r>
          <w:rPr>
            <w:webHidden/>
          </w:rPr>
          <w:fldChar w:fldCharType="begin"/>
        </w:r>
        <w:r>
          <w:rPr>
            <w:webHidden/>
          </w:rPr>
          <w:instrText xml:space="preserve"> PAGEREF _Toc469064160 \h </w:instrText>
        </w:r>
        <w:r>
          <w:rPr>
            <w:webHidden/>
          </w:rPr>
        </w:r>
        <w:r>
          <w:rPr>
            <w:webHidden/>
          </w:rPr>
          <w:fldChar w:fldCharType="separate"/>
        </w:r>
        <w:r>
          <w:rPr>
            <w:webHidden/>
          </w:rPr>
          <w:t>107</w:t>
        </w:r>
        <w:r>
          <w:rPr>
            <w:webHidden/>
          </w:rPr>
          <w:fldChar w:fldCharType="end"/>
        </w:r>
      </w:hyperlink>
    </w:p>
    <w:p w:rsidR="007F248D" w:rsidRPr="00221946" w:rsidRDefault="007F248D">
      <w:pPr>
        <w:pStyle w:val="30"/>
        <w:rPr>
          <w:rFonts w:ascii="Calibri" w:hAnsi="Calibri"/>
          <w:szCs w:val="22"/>
        </w:rPr>
      </w:pPr>
      <w:hyperlink w:anchor="_Toc469064161" w:history="1">
        <w:r w:rsidRPr="00267412">
          <w:rPr>
            <w:rStyle w:val="ab"/>
            <w:rFonts w:hint="eastAsia"/>
          </w:rPr>
          <w:t>实验内容</w:t>
        </w:r>
        <w:r>
          <w:rPr>
            <w:webHidden/>
          </w:rPr>
          <w:tab/>
        </w:r>
        <w:r>
          <w:rPr>
            <w:webHidden/>
          </w:rPr>
          <w:fldChar w:fldCharType="begin"/>
        </w:r>
        <w:r>
          <w:rPr>
            <w:webHidden/>
          </w:rPr>
          <w:instrText xml:space="preserve"> PAGEREF _Toc469064161 \h </w:instrText>
        </w:r>
        <w:r>
          <w:rPr>
            <w:webHidden/>
          </w:rPr>
        </w:r>
        <w:r>
          <w:rPr>
            <w:webHidden/>
          </w:rPr>
          <w:fldChar w:fldCharType="separate"/>
        </w:r>
        <w:r>
          <w:rPr>
            <w:webHidden/>
          </w:rPr>
          <w:t>107</w:t>
        </w:r>
        <w:r>
          <w:rPr>
            <w:webHidden/>
          </w:rPr>
          <w:fldChar w:fldCharType="end"/>
        </w:r>
      </w:hyperlink>
    </w:p>
    <w:p w:rsidR="007F248D" w:rsidRPr="00221946" w:rsidRDefault="007F248D">
      <w:pPr>
        <w:pStyle w:val="30"/>
        <w:rPr>
          <w:rFonts w:ascii="Calibri" w:hAnsi="Calibri"/>
          <w:szCs w:val="22"/>
        </w:rPr>
      </w:pPr>
      <w:hyperlink w:anchor="_Toc469064162" w:history="1">
        <w:r w:rsidRPr="00267412">
          <w:rPr>
            <w:rStyle w:val="ab"/>
            <w:rFonts w:hint="eastAsia"/>
          </w:rPr>
          <w:t>实验环境</w:t>
        </w:r>
        <w:r>
          <w:rPr>
            <w:webHidden/>
          </w:rPr>
          <w:tab/>
        </w:r>
        <w:r>
          <w:rPr>
            <w:webHidden/>
          </w:rPr>
          <w:fldChar w:fldCharType="begin"/>
        </w:r>
        <w:r>
          <w:rPr>
            <w:webHidden/>
          </w:rPr>
          <w:instrText xml:space="preserve"> PAGEREF _Toc469064162 \h </w:instrText>
        </w:r>
        <w:r>
          <w:rPr>
            <w:webHidden/>
          </w:rPr>
        </w:r>
        <w:r>
          <w:rPr>
            <w:webHidden/>
          </w:rPr>
          <w:fldChar w:fldCharType="separate"/>
        </w:r>
        <w:r>
          <w:rPr>
            <w:webHidden/>
          </w:rPr>
          <w:t>107</w:t>
        </w:r>
        <w:r>
          <w:rPr>
            <w:webHidden/>
          </w:rPr>
          <w:fldChar w:fldCharType="end"/>
        </w:r>
      </w:hyperlink>
    </w:p>
    <w:p w:rsidR="007F248D" w:rsidRPr="00221946" w:rsidRDefault="007F248D">
      <w:pPr>
        <w:pStyle w:val="30"/>
        <w:rPr>
          <w:rFonts w:ascii="Calibri" w:hAnsi="Calibri"/>
          <w:szCs w:val="22"/>
        </w:rPr>
      </w:pPr>
      <w:hyperlink w:anchor="_Toc469064163" w:history="1">
        <w:r w:rsidRPr="00267412">
          <w:rPr>
            <w:rStyle w:val="ab"/>
            <w:rFonts w:hint="eastAsia"/>
          </w:rPr>
          <w:t>实验原理</w:t>
        </w:r>
        <w:r>
          <w:rPr>
            <w:webHidden/>
          </w:rPr>
          <w:tab/>
        </w:r>
        <w:r>
          <w:rPr>
            <w:webHidden/>
          </w:rPr>
          <w:fldChar w:fldCharType="begin"/>
        </w:r>
        <w:r>
          <w:rPr>
            <w:webHidden/>
          </w:rPr>
          <w:instrText xml:space="preserve"> PAGEREF _Toc469064163 \h </w:instrText>
        </w:r>
        <w:r>
          <w:rPr>
            <w:webHidden/>
          </w:rPr>
        </w:r>
        <w:r>
          <w:rPr>
            <w:webHidden/>
          </w:rPr>
          <w:fldChar w:fldCharType="separate"/>
        </w:r>
        <w:r>
          <w:rPr>
            <w:webHidden/>
          </w:rPr>
          <w:t>107</w:t>
        </w:r>
        <w:r>
          <w:rPr>
            <w:webHidden/>
          </w:rPr>
          <w:fldChar w:fldCharType="end"/>
        </w:r>
      </w:hyperlink>
    </w:p>
    <w:p w:rsidR="007F248D" w:rsidRPr="00221946" w:rsidRDefault="007F248D">
      <w:pPr>
        <w:pStyle w:val="30"/>
        <w:rPr>
          <w:rFonts w:ascii="Calibri" w:hAnsi="Calibri"/>
          <w:szCs w:val="22"/>
        </w:rPr>
      </w:pPr>
      <w:hyperlink w:anchor="_Toc469064164" w:history="1">
        <w:r w:rsidRPr="00267412">
          <w:rPr>
            <w:rStyle w:val="ab"/>
            <w:rFonts w:hint="eastAsia"/>
          </w:rPr>
          <w:t>实验步骤</w:t>
        </w:r>
        <w:r>
          <w:rPr>
            <w:webHidden/>
          </w:rPr>
          <w:tab/>
        </w:r>
        <w:r>
          <w:rPr>
            <w:webHidden/>
          </w:rPr>
          <w:fldChar w:fldCharType="begin"/>
        </w:r>
        <w:r>
          <w:rPr>
            <w:webHidden/>
          </w:rPr>
          <w:instrText xml:space="preserve"> PAGEREF _Toc469064164 \h </w:instrText>
        </w:r>
        <w:r>
          <w:rPr>
            <w:webHidden/>
          </w:rPr>
        </w:r>
        <w:r>
          <w:rPr>
            <w:webHidden/>
          </w:rPr>
          <w:fldChar w:fldCharType="separate"/>
        </w:r>
        <w:r>
          <w:rPr>
            <w:webHidden/>
          </w:rPr>
          <w:t>107</w:t>
        </w:r>
        <w:r>
          <w:rPr>
            <w:webHidden/>
          </w:rPr>
          <w:fldChar w:fldCharType="end"/>
        </w:r>
      </w:hyperlink>
    </w:p>
    <w:p w:rsidR="007F248D" w:rsidRPr="00221946" w:rsidRDefault="007F248D">
      <w:pPr>
        <w:pStyle w:val="30"/>
        <w:rPr>
          <w:rFonts w:ascii="Calibri" w:hAnsi="Calibri"/>
          <w:szCs w:val="22"/>
        </w:rPr>
      </w:pPr>
      <w:hyperlink w:anchor="_Toc469064165" w:history="1">
        <w:r w:rsidRPr="00267412">
          <w:rPr>
            <w:rStyle w:val="ab"/>
            <w:rFonts w:hint="eastAsia"/>
          </w:rPr>
          <w:t>扩展实验</w:t>
        </w:r>
        <w:r>
          <w:rPr>
            <w:webHidden/>
          </w:rPr>
          <w:tab/>
        </w:r>
        <w:r>
          <w:rPr>
            <w:webHidden/>
          </w:rPr>
          <w:fldChar w:fldCharType="begin"/>
        </w:r>
        <w:r>
          <w:rPr>
            <w:webHidden/>
          </w:rPr>
          <w:instrText xml:space="preserve"> PAGEREF _Toc469064165 \h </w:instrText>
        </w:r>
        <w:r>
          <w:rPr>
            <w:webHidden/>
          </w:rPr>
        </w:r>
        <w:r>
          <w:rPr>
            <w:webHidden/>
          </w:rPr>
          <w:fldChar w:fldCharType="separate"/>
        </w:r>
        <w:r>
          <w:rPr>
            <w:webHidden/>
          </w:rPr>
          <w:t>109</w:t>
        </w:r>
        <w:r>
          <w:rPr>
            <w:webHidden/>
          </w:rPr>
          <w:fldChar w:fldCharType="end"/>
        </w:r>
      </w:hyperlink>
    </w:p>
    <w:p w:rsidR="007F248D" w:rsidRPr="00221946" w:rsidRDefault="007F248D">
      <w:pPr>
        <w:pStyle w:val="21"/>
        <w:rPr>
          <w:rFonts w:ascii="Calibri" w:hAnsi="Calibri"/>
          <w:szCs w:val="22"/>
        </w:rPr>
      </w:pPr>
      <w:hyperlink w:anchor="_Toc469064166" w:history="1">
        <w:r w:rsidRPr="00267412">
          <w:rPr>
            <w:rStyle w:val="ab"/>
            <w:rFonts w:hint="eastAsia"/>
          </w:rPr>
          <w:t>实验二</w:t>
        </w:r>
        <w:r w:rsidRPr="00267412">
          <w:rPr>
            <w:rStyle w:val="ab"/>
          </w:rPr>
          <w:t xml:space="preserve">  GPIO</w:t>
        </w:r>
        <w:r w:rsidRPr="00267412">
          <w:rPr>
            <w:rStyle w:val="ab"/>
            <w:rFonts w:hint="eastAsia"/>
          </w:rPr>
          <w:t>内核态输出实验</w:t>
        </w:r>
        <w:r>
          <w:rPr>
            <w:webHidden/>
          </w:rPr>
          <w:tab/>
        </w:r>
        <w:r>
          <w:rPr>
            <w:webHidden/>
          </w:rPr>
          <w:fldChar w:fldCharType="begin"/>
        </w:r>
        <w:r>
          <w:rPr>
            <w:webHidden/>
          </w:rPr>
          <w:instrText xml:space="preserve"> PAGEREF _Toc469064166 \h </w:instrText>
        </w:r>
        <w:r>
          <w:rPr>
            <w:webHidden/>
          </w:rPr>
        </w:r>
        <w:r>
          <w:rPr>
            <w:webHidden/>
          </w:rPr>
          <w:fldChar w:fldCharType="separate"/>
        </w:r>
        <w:r>
          <w:rPr>
            <w:webHidden/>
          </w:rPr>
          <w:t>110</w:t>
        </w:r>
        <w:r>
          <w:rPr>
            <w:webHidden/>
          </w:rPr>
          <w:fldChar w:fldCharType="end"/>
        </w:r>
      </w:hyperlink>
    </w:p>
    <w:p w:rsidR="007F248D" w:rsidRPr="00221946" w:rsidRDefault="007F248D">
      <w:pPr>
        <w:pStyle w:val="30"/>
        <w:rPr>
          <w:rFonts w:ascii="Calibri" w:hAnsi="Calibri"/>
          <w:szCs w:val="22"/>
        </w:rPr>
      </w:pPr>
      <w:hyperlink w:anchor="_Toc469064167" w:history="1">
        <w:r w:rsidRPr="00267412">
          <w:rPr>
            <w:rStyle w:val="ab"/>
            <w:rFonts w:hint="eastAsia"/>
          </w:rPr>
          <w:t>实验目的</w:t>
        </w:r>
        <w:r>
          <w:rPr>
            <w:webHidden/>
          </w:rPr>
          <w:tab/>
        </w:r>
        <w:r>
          <w:rPr>
            <w:webHidden/>
          </w:rPr>
          <w:fldChar w:fldCharType="begin"/>
        </w:r>
        <w:r>
          <w:rPr>
            <w:webHidden/>
          </w:rPr>
          <w:instrText xml:space="preserve"> PAGEREF _Toc469064167 \h </w:instrText>
        </w:r>
        <w:r>
          <w:rPr>
            <w:webHidden/>
          </w:rPr>
        </w:r>
        <w:r>
          <w:rPr>
            <w:webHidden/>
          </w:rPr>
          <w:fldChar w:fldCharType="separate"/>
        </w:r>
        <w:r>
          <w:rPr>
            <w:webHidden/>
          </w:rPr>
          <w:t>110</w:t>
        </w:r>
        <w:r>
          <w:rPr>
            <w:webHidden/>
          </w:rPr>
          <w:fldChar w:fldCharType="end"/>
        </w:r>
      </w:hyperlink>
    </w:p>
    <w:p w:rsidR="007F248D" w:rsidRPr="00221946" w:rsidRDefault="007F248D">
      <w:pPr>
        <w:pStyle w:val="30"/>
        <w:rPr>
          <w:rFonts w:ascii="Calibri" w:hAnsi="Calibri"/>
          <w:szCs w:val="22"/>
        </w:rPr>
      </w:pPr>
      <w:hyperlink w:anchor="_Toc469064168" w:history="1">
        <w:r w:rsidRPr="00267412">
          <w:rPr>
            <w:rStyle w:val="ab"/>
            <w:rFonts w:hint="eastAsia"/>
          </w:rPr>
          <w:t>实验内容</w:t>
        </w:r>
        <w:r>
          <w:rPr>
            <w:webHidden/>
          </w:rPr>
          <w:tab/>
        </w:r>
        <w:r>
          <w:rPr>
            <w:webHidden/>
          </w:rPr>
          <w:fldChar w:fldCharType="begin"/>
        </w:r>
        <w:r>
          <w:rPr>
            <w:webHidden/>
          </w:rPr>
          <w:instrText xml:space="preserve"> PAGEREF _Toc469064168 \h </w:instrText>
        </w:r>
        <w:r>
          <w:rPr>
            <w:webHidden/>
          </w:rPr>
        </w:r>
        <w:r>
          <w:rPr>
            <w:webHidden/>
          </w:rPr>
          <w:fldChar w:fldCharType="separate"/>
        </w:r>
        <w:r>
          <w:rPr>
            <w:webHidden/>
          </w:rPr>
          <w:t>110</w:t>
        </w:r>
        <w:r>
          <w:rPr>
            <w:webHidden/>
          </w:rPr>
          <w:fldChar w:fldCharType="end"/>
        </w:r>
      </w:hyperlink>
    </w:p>
    <w:p w:rsidR="007F248D" w:rsidRPr="00221946" w:rsidRDefault="007F248D">
      <w:pPr>
        <w:pStyle w:val="30"/>
        <w:rPr>
          <w:rFonts w:ascii="Calibri" w:hAnsi="Calibri"/>
          <w:szCs w:val="22"/>
        </w:rPr>
      </w:pPr>
      <w:hyperlink w:anchor="_Toc469064169" w:history="1">
        <w:r w:rsidRPr="00267412">
          <w:rPr>
            <w:rStyle w:val="ab"/>
            <w:rFonts w:hint="eastAsia"/>
          </w:rPr>
          <w:t>实验环境</w:t>
        </w:r>
        <w:r>
          <w:rPr>
            <w:webHidden/>
          </w:rPr>
          <w:tab/>
        </w:r>
        <w:r>
          <w:rPr>
            <w:webHidden/>
          </w:rPr>
          <w:fldChar w:fldCharType="begin"/>
        </w:r>
        <w:r>
          <w:rPr>
            <w:webHidden/>
          </w:rPr>
          <w:instrText xml:space="preserve"> PAGEREF _Toc469064169 \h </w:instrText>
        </w:r>
        <w:r>
          <w:rPr>
            <w:webHidden/>
          </w:rPr>
        </w:r>
        <w:r>
          <w:rPr>
            <w:webHidden/>
          </w:rPr>
          <w:fldChar w:fldCharType="separate"/>
        </w:r>
        <w:r>
          <w:rPr>
            <w:webHidden/>
          </w:rPr>
          <w:t>110</w:t>
        </w:r>
        <w:r>
          <w:rPr>
            <w:webHidden/>
          </w:rPr>
          <w:fldChar w:fldCharType="end"/>
        </w:r>
      </w:hyperlink>
    </w:p>
    <w:p w:rsidR="007F248D" w:rsidRPr="00221946" w:rsidRDefault="007F248D">
      <w:pPr>
        <w:pStyle w:val="30"/>
        <w:rPr>
          <w:rFonts w:ascii="Calibri" w:hAnsi="Calibri"/>
          <w:szCs w:val="22"/>
        </w:rPr>
      </w:pPr>
      <w:hyperlink w:anchor="_Toc469064170" w:history="1">
        <w:r w:rsidRPr="00267412">
          <w:rPr>
            <w:rStyle w:val="ab"/>
            <w:rFonts w:hint="eastAsia"/>
          </w:rPr>
          <w:t>实验原理</w:t>
        </w:r>
        <w:r>
          <w:rPr>
            <w:webHidden/>
          </w:rPr>
          <w:tab/>
        </w:r>
        <w:r>
          <w:rPr>
            <w:webHidden/>
          </w:rPr>
          <w:fldChar w:fldCharType="begin"/>
        </w:r>
        <w:r>
          <w:rPr>
            <w:webHidden/>
          </w:rPr>
          <w:instrText xml:space="preserve"> PAGEREF _Toc469064170 \h </w:instrText>
        </w:r>
        <w:r>
          <w:rPr>
            <w:webHidden/>
          </w:rPr>
        </w:r>
        <w:r>
          <w:rPr>
            <w:webHidden/>
          </w:rPr>
          <w:fldChar w:fldCharType="separate"/>
        </w:r>
        <w:r>
          <w:rPr>
            <w:webHidden/>
          </w:rPr>
          <w:t>110</w:t>
        </w:r>
        <w:r>
          <w:rPr>
            <w:webHidden/>
          </w:rPr>
          <w:fldChar w:fldCharType="end"/>
        </w:r>
      </w:hyperlink>
    </w:p>
    <w:p w:rsidR="007F248D" w:rsidRPr="00221946" w:rsidRDefault="007F248D">
      <w:pPr>
        <w:pStyle w:val="30"/>
        <w:rPr>
          <w:rFonts w:ascii="Calibri" w:hAnsi="Calibri"/>
          <w:szCs w:val="22"/>
        </w:rPr>
      </w:pPr>
      <w:hyperlink w:anchor="_Toc469064171" w:history="1">
        <w:r w:rsidRPr="00267412">
          <w:rPr>
            <w:rStyle w:val="ab"/>
            <w:rFonts w:hint="eastAsia"/>
          </w:rPr>
          <w:t>实验步骤</w:t>
        </w:r>
        <w:r>
          <w:rPr>
            <w:webHidden/>
          </w:rPr>
          <w:tab/>
        </w:r>
        <w:r>
          <w:rPr>
            <w:webHidden/>
          </w:rPr>
          <w:fldChar w:fldCharType="begin"/>
        </w:r>
        <w:r>
          <w:rPr>
            <w:webHidden/>
          </w:rPr>
          <w:instrText xml:space="preserve"> PAGEREF _Toc469064171 \h </w:instrText>
        </w:r>
        <w:r>
          <w:rPr>
            <w:webHidden/>
          </w:rPr>
        </w:r>
        <w:r>
          <w:rPr>
            <w:webHidden/>
          </w:rPr>
          <w:fldChar w:fldCharType="separate"/>
        </w:r>
        <w:r>
          <w:rPr>
            <w:webHidden/>
          </w:rPr>
          <w:t>112</w:t>
        </w:r>
        <w:r>
          <w:rPr>
            <w:webHidden/>
          </w:rPr>
          <w:fldChar w:fldCharType="end"/>
        </w:r>
      </w:hyperlink>
    </w:p>
    <w:p w:rsidR="007F248D" w:rsidRPr="00221946" w:rsidRDefault="007F248D">
      <w:pPr>
        <w:pStyle w:val="30"/>
        <w:rPr>
          <w:rFonts w:ascii="Calibri" w:hAnsi="Calibri"/>
          <w:szCs w:val="22"/>
        </w:rPr>
      </w:pPr>
      <w:hyperlink w:anchor="_Toc469064172" w:history="1">
        <w:r w:rsidRPr="00267412">
          <w:rPr>
            <w:rStyle w:val="ab"/>
            <w:rFonts w:hint="eastAsia"/>
          </w:rPr>
          <w:t>扩展实验</w:t>
        </w:r>
        <w:r>
          <w:rPr>
            <w:webHidden/>
          </w:rPr>
          <w:tab/>
        </w:r>
        <w:r>
          <w:rPr>
            <w:webHidden/>
          </w:rPr>
          <w:fldChar w:fldCharType="begin"/>
        </w:r>
        <w:r>
          <w:rPr>
            <w:webHidden/>
          </w:rPr>
          <w:instrText xml:space="preserve"> PAGEREF _Toc469064172 \h </w:instrText>
        </w:r>
        <w:r>
          <w:rPr>
            <w:webHidden/>
          </w:rPr>
        </w:r>
        <w:r>
          <w:rPr>
            <w:webHidden/>
          </w:rPr>
          <w:fldChar w:fldCharType="separate"/>
        </w:r>
        <w:r>
          <w:rPr>
            <w:webHidden/>
          </w:rPr>
          <w:t>112</w:t>
        </w:r>
        <w:r>
          <w:rPr>
            <w:webHidden/>
          </w:rPr>
          <w:fldChar w:fldCharType="end"/>
        </w:r>
      </w:hyperlink>
    </w:p>
    <w:p w:rsidR="007F248D" w:rsidRPr="00221946" w:rsidRDefault="007F248D">
      <w:pPr>
        <w:pStyle w:val="21"/>
        <w:rPr>
          <w:rFonts w:ascii="Calibri" w:hAnsi="Calibri"/>
          <w:szCs w:val="22"/>
        </w:rPr>
      </w:pPr>
      <w:hyperlink w:anchor="_Toc469064173" w:history="1">
        <w:r w:rsidRPr="00267412">
          <w:rPr>
            <w:rStyle w:val="ab"/>
            <w:rFonts w:hint="eastAsia"/>
          </w:rPr>
          <w:t>实验三</w:t>
        </w:r>
        <w:r w:rsidRPr="00267412">
          <w:rPr>
            <w:rStyle w:val="ab"/>
          </w:rPr>
          <w:t xml:space="preserve">  GPIO</w:t>
        </w:r>
        <w:r w:rsidRPr="00267412">
          <w:rPr>
            <w:rStyle w:val="ab"/>
            <w:rFonts w:hint="eastAsia"/>
          </w:rPr>
          <w:t>内核态输入实验</w:t>
        </w:r>
        <w:r>
          <w:rPr>
            <w:webHidden/>
          </w:rPr>
          <w:tab/>
        </w:r>
        <w:r>
          <w:rPr>
            <w:webHidden/>
          </w:rPr>
          <w:fldChar w:fldCharType="begin"/>
        </w:r>
        <w:r>
          <w:rPr>
            <w:webHidden/>
          </w:rPr>
          <w:instrText xml:space="preserve"> PAGEREF _Toc469064173 \h </w:instrText>
        </w:r>
        <w:r>
          <w:rPr>
            <w:webHidden/>
          </w:rPr>
        </w:r>
        <w:r>
          <w:rPr>
            <w:webHidden/>
          </w:rPr>
          <w:fldChar w:fldCharType="separate"/>
        </w:r>
        <w:r>
          <w:rPr>
            <w:webHidden/>
          </w:rPr>
          <w:t>113</w:t>
        </w:r>
        <w:r>
          <w:rPr>
            <w:webHidden/>
          </w:rPr>
          <w:fldChar w:fldCharType="end"/>
        </w:r>
      </w:hyperlink>
    </w:p>
    <w:p w:rsidR="007F248D" w:rsidRPr="00221946" w:rsidRDefault="007F248D">
      <w:pPr>
        <w:pStyle w:val="30"/>
        <w:rPr>
          <w:rFonts w:ascii="Calibri" w:hAnsi="Calibri"/>
          <w:szCs w:val="22"/>
        </w:rPr>
      </w:pPr>
      <w:hyperlink w:anchor="_Toc469064174" w:history="1">
        <w:r w:rsidRPr="00267412">
          <w:rPr>
            <w:rStyle w:val="ab"/>
            <w:rFonts w:hint="eastAsia"/>
          </w:rPr>
          <w:t>实验目的</w:t>
        </w:r>
        <w:r>
          <w:rPr>
            <w:webHidden/>
          </w:rPr>
          <w:tab/>
        </w:r>
        <w:r>
          <w:rPr>
            <w:webHidden/>
          </w:rPr>
          <w:fldChar w:fldCharType="begin"/>
        </w:r>
        <w:r>
          <w:rPr>
            <w:webHidden/>
          </w:rPr>
          <w:instrText xml:space="preserve"> PAGEREF _Toc469064174 \h </w:instrText>
        </w:r>
        <w:r>
          <w:rPr>
            <w:webHidden/>
          </w:rPr>
        </w:r>
        <w:r>
          <w:rPr>
            <w:webHidden/>
          </w:rPr>
          <w:fldChar w:fldCharType="separate"/>
        </w:r>
        <w:r>
          <w:rPr>
            <w:webHidden/>
          </w:rPr>
          <w:t>113</w:t>
        </w:r>
        <w:r>
          <w:rPr>
            <w:webHidden/>
          </w:rPr>
          <w:fldChar w:fldCharType="end"/>
        </w:r>
      </w:hyperlink>
    </w:p>
    <w:p w:rsidR="007F248D" w:rsidRPr="00221946" w:rsidRDefault="007F248D">
      <w:pPr>
        <w:pStyle w:val="30"/>
        <w:rPr>
          <w:rFonts w:ascii="Calibri" w:hAnsi="Calibri"/>
          <w:szCs w:val="22"/>
        </w:rPr>
      </w:pPr>
      <w:hyperlink w:anchor="_Toc469064175" w:history="1">
        <w:r w:rsidRPr="00267412">
          <w:rPr>
            <w:rStyle w:val="ab"/>
            <w:rFonts w:hint="eastAsia"/>
          </w:rPr>
          <w:t>实验内容</w:t>
        </w:r>
        <w:r>
          <w:rPr>
            <w:webHidden/>
          </w:rPr>
          <w:tab/>
        </w:r>
        <w:r>
          <w:rPr>
            <w:webHidden/>
          </w:rPr>
          <w:fldChar w:fldCharType="begin"/>
        </w:r>
        <w:r>
          <w:rPr>
            <w:webHidden/>
          </w:rPr>
          <w:instrText xml:space="preserve"> PAGEREF _Toc469064175 \h </w:instrText>
        </w:r>
        <w:r>
          <w:rPr>
            <w:webHidden/>
          </w:rPr>
        </w:r>
        <w:r>
          <w:rPr>
            <w:webHidden/>
          </w:rPr>
          <w:fldChar w:fldCharType="separate"/>
        </w:r>
        <w:r>
          <w:rPr>
            <w:webHidden/>
          </w:rPr>
          <w:t>113</w:t>
        </w:r>
        <w:r>
          <w:rPr>
            <w:webHidden/>
          </w:rPr>
          <w:fldChar w:fldCharType="end"/>
        </w:r>
      </w:hyperlink>
    </w:p>
    <w:p w:rsidR="007F248D" w:rsidRPr="00221946" w:rsidRDefault="007F248D">
      <w:pPr>
        <w:pStyle w:val="30"/>
        <w:rPr>
          <w:rFonts w:ascii="Calibri" w:hAnsi="Calibri"/>
          <w:szCs w:val="22"/>
        </w:rPr>
      </w:pPr>
      <w:hyperlink w:anchor="_Toc469064176" w:history="1">
        <w:r w:rsidRPr="00267412">
          <w:rPr>
            <w:rStyle w:val="ab"/>
            <w:rFonts w:hint="eastAsia"/>
          </w:rPr>
          <w:t>实验环境</w:t>
        </w:r>
        <w:r>
          <w:rPr>
            <w:webHidden/>
          </w:rPr>
          <w:tab/>
        </w:r>
        <w:r>
          <w:rPr>
            <w:webHidden/>
          </w:rPr>
          <w:fldChar w:fldCharType="begin"/>
        </w:r>
        <w:r>
          <w:rPr>
            <w:webHidden/>
          </w:rPr>
          <w:instrText xml:space="preserve"> PAGEREF _Toc469064176 \h </w:instrText>
        </w:r>
        <w:r>
          <w:rPr>
            <w:webHidden/>
          </w:rPr>
        </w:r>
        <w:r>
          <w:rPr>
            <w:webHidden/>
          </w:rPr>
          <w:fldChar w:fldCharType="separate"/>
        </w:r>
        <w:r>
          <w:rPr>
            <w:webHidden/>
          </w:rPr>
          <w:t>113</w:t>
        </w:r>
        <w:r>
          <w:rPr>
            <w:webHidden/>
          </w:rPr>
          <w:fldChar w:fldCharType="end"/>
        </w:r>
      </w:hyperlink>
    </w:p>
    <w:p w:rsidR="007F248D" w:rsidRPr="00221946" w:rsidRDefault="007F248D">
      <w:pPr>
        <w:pStyle w:val="30"/>
        <w:rPr>
          <w:rFonts w:ascii="Calibri" w:hAnsi="Calibri"/>
          <w:szCs w:val="22"/>
        </w:rPr>
      </w:pPr>
      <w:hyperlink w:anchor="_Toc469064177" w:history="1">
        <w:r w:rsidRPr="00267412">
          <w:rPr>
            <w:rStyle w:val="ab"/>
            <w:rFonts w:hint="eastAsia"/>
          </w:rPr>
          <w:t>实验原理</w:t>
        </w:r>
        <w:r>
          <w:rPr>
            <w:webHidden/>
          </w:rPr>
          <w:tab/>
        </w:r>
        <w:r>
          <w:rPr>
            <w:webHidden/>
          </w:rPr>
          <w:fldChar w:fldCharType="begin"/>
        </w:r>
        <w:r>
          <w:rPr>
            <w:webHidden/>
          </w:rPr>
          <w:instrText xml:space="preserve"> PAGEREF _Toc469064177 \h </w:instrText>
        </w:r>
        <w:r>
          <w:rPr>
            <w:webHidden/>
          </w:rPr>
        </w:r>
        <w:r>
          <w:rPr>
            <w:webHidden/>
          </w:rPr>
          <w:fldChar w:fldCharType="separate"/>
        </w:r>
        <w:r>
          <w:rPr>
            <w:webHidden/>
          </w:rPr>
          <w:t>113</w:t>
        </w:r>
        <w:r>
          <w:rPr>
            <w:webHidden/>
          </w:rPr>
          <w:fldChar w:fldCharType="end"/>
        </w:r>
      </w:hyperlink>
    </w:p>
    <w:p w:rsidR="007F248D" w:rsidRPr="00221946" w:rsidRDefault="007F248D">
      <w:pPr>
        <w:pStyle w:val="30"/>
        <w:rPr>
          <w:rFonts w:ascii="Calibri" w:hAnsi="Calibri"/>
          <w:szCs w:val="22"/>
        </w:rPr>
      </w:pPr>
      <w:hyperlink w:anchor="_Toc469064178" w:history="1">
        <w:r w:rsidRPr="00267412">
          <w:rPr>
            <w:rStyle w:val="ab"/>
            <w:rFonts w:hint="eastAsia"/>
          </w:rPr>
          <w:t>实验步骤</w:t>
        </w:r>
        <w:r>
          <w:rPr>
            <w:webHidden/>
          </w:rPr>
          <w:tab/>
        </w:r>
        <w:r>
          <w:rPr>
            <w:webHidden/>
          </w:rPr>
          <w:fldChar w:fldCharType="begin"/>
        </w:r>
        <w:r>
          <w:rPr>
            <w:webHidden/>
          </w:rPr>
          <w:instrText xml:space="preserve"> PAGEREF _Toc469064178 \h </w:instrText>
        </w:r>
        <w:r>
          <w:rPr>
            <w:webHidden/>
          </w:rPr>
        </w:r>
        <w:r>
          <w:rPr>
            <w:webHidden/>
          </w:rPr>
          <w:fldChar w:fldCharType="separate"/>
        </w:r>
        <w:r>
          <w:rPr>
            <w:webHidden/>
          </w:rPr>
          <w:t>116</w:t>
        </w:r>
        <w:r>
          <w:rPr>
            <w:webHidden/>
          </w:rPr>
          <w:fldChar w:fldCharType="end"/>
        </w:r>
      </w:hyperlink>
    </w:p>
    <w:p w:rsidR="007F248D" w:rsidRPr="00221946" w:rsidRDefault="007F248D">
      <w:pPr>
        <w:pStyle w:val="30"/>
        <w:rPr>
          <w:rFonts w:ascii="Calibri" w:hAnsi="Calibri"/>
          <w:szCs w:val="22"/>
        </w:rPr>
      </w:pPr>
      <w:hyperlink w:anchor="_Toc469064179" w:history="1">
        <w:r w:rsidRPr="00267412">
          <w:rPr>
            <w:rStyle w:val="ab"/>
            <w:rFonts w:hint="eastAsia"/>
          </w:rPr>
          <w:t>扩展实验</w:t>
        </w:r>
        <w:r>
          <w:rPr>
            <w:webHidden/>
          </w:rPr>
          <w:tab/>
        </w:r>
        <w:r>
          <w:rPr>
            <w:webHidden/>
          </w:rPr>
          <w:fldChar w:fldCharType="begin"/>
        </w:r>
        <w:r>
          <w:rPr>
            <w:webHidden/>
          </w:rPr>
          <w:instrText xml:space="preserve"> PAGEREF _Toc469064179 \h </w:instrText>
        </w:r>
        <w:r>
          <w:rPr>
            <w:webHidden/>
          </w:rPr>
        </w:r>
        <w:r>
          <w:rPr>
            <w:webHidden/>
          </w:rPr>
          <w:fldChar w:fldCharType="separate"/>
        </w:r>
        <w:r>
          <w:rPr>
            <w:webHidden/>
          </w:rPr>
          <w:t>117</w:t>
        </w:r>
        <w:r>
          <w:rPr>
            <w:webHidden/>
          </w:rPr>
          <w:fldChar w:fldCharType="end"/>
        </w:r>
      </w:hyperlink>
    </w:p>
    <w:p w:rsidR="007F248D" w:rsidRPr="00221946" w:rsidRDefault="007F248D">
      <w:pPr>
        <w:pStyle w:val="21"/>
        <w:rPr>
          <w:rFonts w:ascii="Calibri" w:hAnsi="Calibri"/>
          <w:szCs w:val="22"/>
        </w:rPr>
      </w:pPr>
      <w:hyperlink w:anchor="_Toc469064180" w:history="1">
        <w:r w:rsidRPr="00267412">
          <w:rPr>
            <w:rStyle w:val="ab"/>
            <w:rFonts w:hint="eastAsia"/>
          </w:rPr>
          <w:t>实验四</w:t>
        </w:r>
        <w:r w:rsidRPr="00267412">
          <w:rPr>
            <w:rStyle w:val="ab"/>
          </w:rPr>
          <w:t xml:space="preserve">  LED</w:t>
        </w:r>
        <w:r w:rsidRPr="00267412">
          <w:rPr>
            <w:rStyle w:val="ab"/>
            <w:rFonts w:hint="eastAsia"/>
          </w:rPr>
          <w:t>驱动编写实验</w:t>
        </w:r>
        <w:r>
          <w:rPr>
            <w:webHidden/>
          </w:rPr>
          <w:tab/>
        </w:r>
        <w:r>
          <w:rPr>
            <w:webHidden/>
          </w:rPr>
          <w:fldChar w:fldCharType="begin"/>
        </w:r>
        <w:r>
          <w:rPr>
            <w:webHidden/>
          </w:rPr>
          <w:instrText xml:space="preserve"> PAGEREF _Toc469064180 \h </w:instrText>
        </w:r>
        <w:r>
          <w:rPr>
            <w:webHidden/>
          </w:rPr>
        </w:r>
        <w:r>
          <w:rPr>
            <w:webHidden/>
          </w:rPr>
          <w:fldChar w:fldCharType="separate"/>
        </w:r>
        <w:r>
          <w:rPr>
            <w:webHidden/>
          </w:rPr>
          <w:t>118</w:t>
        </w:r>
        <w:r>
          <w:rPr>
            <w:webHidden/>
          </w:rPr>
          <w:fldChar w:fldCharType="end"/>
        </w:r>
      </w:hyperlink>
    </w:p>
    <w:p w:rsidR="007F248D" w:rsidRPr="00221946" w:rsidRDefault="007F248D">
      <w:pPr>
        <w:pStyle w:val="30"/>
        <w:rPr>
          <w:rFonts w:ascii="Calibri" w:hAnsi="Calibri"/>
          <w:szCs w:val="22"/>
        </w:rPr>
      </w:pPr>
      <w:hyperlink w:anchor="_Toc469064181" w:history="1">
        <w:r w:rsidRPr="00267412">
          <w:rPr>
            <w:rStyle w:val="ab"/>
            <w:rFonts w:hint="eastAsia"/>
          </w:rPr>
          <w:t>实验目的</w:t>
        </w:r>
        <w:r>
          <w:rPr>
            <w:webHidden/>
          </w:rPr>
          <w:tab/>
        </w:r>
        <w:r>
          <w:rPr>
            <w:webHidden/>
          </w:rPr>
          <w:fldChar w:fldCharType="begin"/>
        </w:r>
        <w:r>
          <w:rPr>
            <w:webHidden/>
          </w:rPr>
          <w:instrText xml:space="preserve"> PAGEREF _Toc469064181 \h </w:instrText>
        </w:r>
        <w:r>
          <w:rPr>
            <w:webHidden/>
          </w:rPr>
        </w:r>
        <w:r>
          <w:rPr>
            <w:webHidden/>
          </w:rPr>
          <w:fldChar w:fldCharType="separate"/>
        </w:r>
        <w:r>
          <w:rPr>
            <w:webHidden/>
          </w:rPr>
          <w:t>118</w:t>
        </w:r>
        <w:r>
          <w:rPr>
            <w:webHidden/>
          </w:rPr>
          <w:fldChar w:fldCharType="end"/>
        </w:r>
      </w:hyperlink>
    </w:p>
    <w:p w:rsidR="007F248D" w:rsidRPr="00221946" w:rsidRDefault="007F248D">
      <w:pPr>
        <w:pStyle w:val="30"/>
        <w:rPr>
          <w:rFonts w:ascii="Calibri" w:hAnsi="Calibri"/>
          <w:szCs w:val="22"/>
        </w:rPr>
      </w:pPr>
      <w:hyperlink w:anchor="_Toc469064182" w:history="1">
        <w:r w:rsidRPr="00267412">
          <w:rPr>
            <w:rStyle w:val="ab"/>
            <w:rFonts w:hint="eastAsia"/>
          </w:rPr>
          <w:t>实验内容</w:t>
        </w:r>
        <w:r>
          <w:rPr>
            <w:webHidden/>
          </w:rPr>
          <w:tab/>
        </w:r>
        <w:r>
          <w:rPr>
            <w:webHidden/>
          </w:rPr>
          <w:fldChar w:fldCharType="begin"/>
        </w:r>
        <w:r>
          <w:rPr>
            <w:webHidden/>
          </w:rPr>
          <w:instrText xml:space="preserve"> PAGEREF _Toc469064182 \h </w:instrText>
        </w:r>
        <w:r>
          <w:rPr>
            <w:webHidden/>
          </w:rPr>
        </w:r>
        <w:r>
          <w:rPr>
            <w:webHidden/>
          </w:rPr>
          <w:fldChar w:fldCharType="separate"/>
        </w:r>
        <w:r>
          <w:rPr>
            <w:webHidden/>
          </w:rPr>
          <w:t>118</w:t>
        </w:r>
        <w:r>
          <w:rPr>
            <w:webHidden/>
          </w:rPr>
          <w:fldChar w:fldCharType="end"/>
        </w:r>
      </w:hyperlink>
    </w:p>
    <w:p w:rsidR="007F248D" w:rsidRPr="00221946" w:rsidRDefault="007F248D">
      <w:pPr>
        <w:pStyle w:val="30"/>
        <w:rPr>
          <w:rFonts w:ascii="Calibri" w:hAnsi="Calibri"/>
          <w:szCs w:val="22"/>
        </w:rPr>
      </w:pPr>
      <w:hyperlink w:anchor="_Toc469064183" w:history="1">
        <w:r w:rsidRPr="00267412">
          <w:rPr>
            <w:rStyle w:val="ab"/>
            <w:rFonts w:hint="eastAsia"/>
          </w:rPr>
          <w:t>实验环境</w:t>
        </w:r>
        <w:r>
          <w:rPr>
            <w:webHidden/>
          </w:rPr>
          <w:tab/>
        </w:r>
        <w:r>
          <w:rPr>
            <w:webHidden/>
          </w:rPr>
          <w:fldChar w:fldCharType="begin"/>
        </w:r>
        <w:r>
          <w:rPr>
            <w:webHidden/>
          </w:rPr>
          <w:instrText xml:space="preserve"> PAGEREF _Toc469064183 \h </w:instrText>
        </w:r>
        <w:r>
          <w:rPr>
            <w:webHidden/>
          </w:rPr>
        </w:r>
        <w:r>
          <w:rPr>
            <w:webHidden/>
          </w:rPr>
          <w:fldChar w:fldCharType="separate"/>
        </w:r>
        <w:r>
          <w:rPr>
            <w:webHidden/>
          </w:rPr>
          <w:t>118</w:t>
        </w:r>
        <w:r>
          <w:rPr>
            <w:webHidden/>
          </w:rPr>
          <w:fldChar w:fldCharType="end"/>
        </w:r>
      </w:hyperlink>
    </w:p>
    <w:p w:rsidR="007F248D" w:rsidRPr="00221946" w:rsidRDefault="007F248D">
      <w:pPr>
        <w:pStyle w:val="30"/>
        <w:rPr>
          <w:rFonts w:ascii="Calibri" w:hAnsi="Calibri"/>
          <w:szCs w:val="22"/>
        </w:rPr>
      </w:pPr>
      <w:hyperlink w:anchor="_Toc469064184" w:history="1">
        <w:r w:rsidRPr="00267412">
          <w:rPr>
            <w:rStyle w:val="ab"/>
            <w:rFonts w:hint="eastAsia"/>
          </w:rPr>
          <w:t>实验原理</w:t>
        </w:r>
        <w:r>
          <w:rPr>
            <w:webHidden/>
          </w:rPr>
          <w:tab/>
        </w:r>
        <w:r>
          <w:rPr>
            <w:webHidden/>
          </w:rPr>
          <w:fldChar w:fldCharType="begin"/>
        </w:r>
        <w:r>
          <w:rPr>
            <w:webHidden/>
          </w:rPr>
          <w:instrText xml:space="preserve"> PAGEREF _Toc469064184 \h </w:instrText>
        </w:r>
        <w:r>
          <w:rPr>
            <w:webHidden/>
          </w:rPr>
        </w:r>
        <w:r>
          <w:rPr>
            <w:webHidden/>
          </w:rPr>
          <w:fldChar w:fldCharType="separate"/>
        </w:r>
        <w:r>
          <w:rPr>
            <w:webHidden/>
          </w:rPr>
          <w:t>118</w:t>
        </w:r>
        <w:r>
          <w:rPr>
            <w:webHidden/>
          </w:rPr>
          <w:fldChar w:fldCharType="end"/>
        </w:r>
      </w:hyperlink>
    </w:p>
    <w:p w:rsidR="007F248D" w:rsidRPr="00221946" w:rsidRDefault="007F248D">
      <w:pPr>
        <w:pStyle w:val="30"/>
        <w:rPr>
          <w:rFonts w:ascii="Calibri" w:hAnsi="Calibri"/>
          <w:szCs w:val="22"/>
        </w:rPr>
      </w:pPr>
      <w:hyperlink w:anchor="_Toc469064185" w:history="1">
        <w:r w:rsidRPr="00267412">
          <w:rPr>
            <w:rStyle w:val="ab"/>
            <w:rFonts w:hint="eastAsia"/>
          </w:rPr>
          <w:t>实验步骤</w:t>
        </w:r>
        <w:r>
          <w:rPr>
            <w:webHidden/>
          </w:rPr>
          <w:tab/>
        </w:r>
        <w:r>
          <w:rPr>
            <w:webHidden/>
          </w:rPr>
          <w:fldChar w:fldCharType="begin"/>
        </w:r>
        <w:r>
          <w:rPr>
            <w:webHidden/>
          </w:rPr>
          <w:instrText xml:space="preserve"> PAGEREF _Toc469064185 \h </w:instrText>
        </w:r>
        <w:r>
          <w:rPr>
            <w:webHidden/>
          </w:rPr>
        </w:r>
        <w:r>
          <w:rPr>
            <w:webHidden/>
          </w:rPr>
          <w:fldChar w:fldCharType="separate"/>
        </w:r>
        <w:r>
          <w:rPr>
            <w:webHidden/>
          </w:rPr>
          <w:t>126</w:t>
        </w:r>
        <w:r>
          <w:rPr>
            <w:webHidden/>
          </w:rPr>
          <w:fldChar w:fldCharType="end"/>
        </w:r>
      </w:hyperlink>
    </w:p>
    <w:p w:rsidR="007F248D" w:rsidRPr="00221946" w:rsidRDefault="007F248D">
      <w:pPr>
        <w:pStyle w:val="30"/>
        <w:rPr>
          <w:rFonts w:ascii="Calibri" w:hAnsi="Calibri"/>
          <w:szCs w:val="22"/>
        </w:rPr>
      </w:pPr>
      <w:hyperlink w:anchor="_Toc469064186" w:history="1">
        <w:r w:rsidRPr="00267412">
          <w:rPr>
            <w:rStyle w:val="ab"/>
            <w:rFonts w:hint="eastAsia"/>
          </w:rPr>
          <w:t>扩展实验</w:t>
        </w:r>
        <w:r>
          <w:rPr>
            <w:webHidden/>
          </w:rPr>
          <w:tab/>
        </w:r>
        <w:r>
          <w:rPr>
            <w:webHidden/>
          </w:rPr>
          <w:fldChar w:fldCharType="begin"/>
        </w:r>
        <w:r>
          <w:rPr>
            <w:webHidden/>
          </w:rPr>
          <w:instrText xml:space="preserve"> PAGEREF _Toc469064186 \h </w:instrText>
        </w:r>
        <w:r>
          <w:rPr>
            <w:webHidden/>
          </w:rPr>
        </w:r>
        <w:r>
          <w:rPr>
            <w:webHidden/>
          </w:rPr>
          <w:fldChar w:fldCharType="separate"/>
        </w:r>
        <w:r>
          <w:rPr>
            <w:webHidden/>
          </w:rPr>
          <w:t>126</w:t>
        </w:r>
        <w:r>
          <w:rPr>
            <w:webHidden/>
          </w:rPr>
          <w:fldChar w:fldCharType="end"/>
        </w:r>
      </w:hyperlink>
    </w:p>
    <w:p w:rsidR="007F248D" w:rsidRPr="00221946" w:rsidRDefault="007F248D">
      <w:pPr>
        <w:pStyle w:val="12"/>
        <w:rPr>
          <w:rFonts w:ascii="Calibri" w:eastAsia="宋体" w:hAnsi="Calibri"/>
          <w:noProof/>
          <w:sz w:val="21"/>
          <w:szCs w:val="22"/>
        </w:rPr>
      </w:pPr>
      <w:hyperlink w:anchor="_Toc469064187" w:history="1">
        <w:r w:rsidRPr="00267412">
          <w:rPr>
            <w:rStyle w:val="ab"/>
            <w:rFonts w:hint="eastAsia"/>
            <w:noProof/>
          </w:rPr>
          <w:t>第</w:t>
        </w:r>
        <w:r w:rsidRPr="00267412">
          <w:rPr>
            <w:rStyle w:val="ab"/>
            <w:rFonts w:hint="eastAsia"/>
            <w:noProof/>
          </w:rPr>
          <w:t>11</w:t>
        </w:r>
        <w:r w:rsidRPr="00267412">
          <w:rPr>
            <w:rStyle w:val="ab"/>
            <w:rFonts w:hint="eastAsia"/>
            <w:noProof/>
          </w:rPr>
          <w:t>章</w:t>
        </w:r>
        <w:r w:rsidRPr="00267412">
          <w:rPr>
            <w:rStyle w:val="ab"/>
            <w:noProof/>
          </w:rPr>
          <w:t xml:space="preserve"> I2C</w:t>
        </w:r>
        <w:r w:rsidRPr="00267412">
          <w:rPr>
            <w:rStyle w:val="ab"/>
            <w:rFonts w:hint="eastAsia"/>
            <w:noProof/>
          </w:rPr>
          <w:t>驱动实验</w:t>
        </w:r>
        <w:r>
          <w:rPr>
            <w:noProof/>
            <w:webHidden/>
          </w:rPr>
          <w:tab/>
        </w:r>
        <w:r>
          <w:rPr>
            <w:noProof/>
            <w:webHidden/>
          </w:rPr>
          <w:fldChar w:fldCharType="begin"/>
        </w:r>
        <w:r>
          <w:rPr>
            <w:noProof/>
            <w:webHidden/>
          </w:rPr>
          <w:instrText xml:space="preserve"> PAGEREF _Toc469064187 \h </w:instrText>
        </w:r>
        <w:r>
          <w:rPr>
            <w:noProof/>
            <w:webHidden/>
          </w:rPr>
        </w:r>
        <w:r>
          <w:rPr>
            <w:noProof/>
            <w:webHidden/>
          </w:rPr>
          <w:fldChar w:fldCharType="separate"/>
        </w:r>
        <w:r>
          <w:rPr>
            <w:noProof/>
            <w:webHidden/>
          </w:rPr>
          <w:t>127</w:t>
        </w:r>
        <w:r>
          <w:rPr>
            <w:noProof/>
            <w:webHidden/>
          </w:rPr>
          <w:fldChar w:fldCharType="end"/>
        </w:r>
      </w:hyperlink>
    </w:p>
    <w:p w:rsidR="007F248D" w:rsidRPr="00221946" w:rsidRDefault="007F248D">
      <w:pPr>
        <w:pStyle w:val="21"/>
        <w:rPr>
          <w:rFonts w:ascii="Calibri" w:hAnsi="Calibri"/>
          <w:szCs w:val="22"/>
        </w:rPr>
      </w:pPr>
      <w:hyperlink w:anchor="_Toc469064188" w:history="1">
        <w:r w:rsidRPr="00267412">
          <w:rPr>
            <w:rStyle w:val="ab"/>
            <w:rFonts w:hint="eastAsia"/>
          </w:rPr>
          <w:t>实验一</w:t>
        </w:r>
        <w:r w:rsidRPr="00267412">
          <w:rPr>
            <w:rStyle w:val="ab"/>
          </w:rPr>
          <w:t xml:space="preserve">  I2C</w:t>
        </w:r>
        <w:r w:rsidRPr="00267412">
          <w:rPr>
            <w:rStyle w:val="ab"/>
            <w:rFonts w:hint="eastAsia"/>
          </w:rPr>
          <w:t>驱动编写实验</w:t>
        </w:r>
        <w:r>
          <w:rPr>
            <w:webHidden/>
          </w:rPr>
          <w:tab/>
        </w:r>
        <w:r>
          <w:rPr>
            <w:webHidden/>
          </w:rPr>
          <w:fldChar w:fldCharType="begin"/>
        </w:r>
        <w:r>
          <w:rPr>
            <w:webHidden/>
          </w:rPr>
          <w:instrText xml:space="preserve"> PAGEREF _Toc469064188 \h </w:instrText>
        </w:r>
        <w:r>
          <w:rPr>
            <w:webHidden/>
          </w:rPr>
        </w:r>
        <w:r>
          <w:rPr>
            <w:webHidden/>
          </w:rPr>
          <w:fldChar w:fldCharType="separate"/>
        </w:r>
        <w:r>
          <w:rPr>
            <w:webHidden/>
          </w:rPr>
          <w:t>128</w:t>
        </w:r>
        <w:r>
          <w:rPr>
            <w:webHidden/>
          </w:rPr>
          <w:fldChar w:fldCharType="end"/>
        </w:r>
      </w:hyperlink>
    </w:p>
    <w:p w:rsidR="007F248D" w:rsidRPr="00221946" w:rsidRDefault="007F248D">
      <w:pPr>
        <w:pStyle w:val="30"/>
        <w:rPr>
          <w:rFonts w:ascii="Calibri" w:hAnsi="Calibri"/>
          <w:szCs w:val="22"/>
        </w:rPr>
      </w:pPr>
      <w:hyperlink w:anchor="_Toc469064189" w:history="1">
        <w:r w:rsidRPr="00267412">
          <w:rPr>
            <w:rStyle w:val="ab"/>
            <w:rFonts w:hint="eastAsia"/>
          </w:rPr>
          <w:t>实验目的</w:t>
        </w:r>
        <w:r>
          <w:rPr>
            <w:webHidden/>
          </w:rPr>
          <w:tab/>
        </w:r>
        <w:r>
          <w:rPr>
            <w:webHidden/>
          </w:rPr>
          <w:fldChar w:fldCharType="begin"/>
        </w:r>
        <w:r>
          <w:rPr>
            <w:webHidden/>
          </w:rPr>
          <w:instrText xml:space="preserve"> PAGEREF _Toc469064189 \h </w:instrText>
        </w:r>
        <w:r>
          <w:rPr>
            <w:webHidden/>
          </w:rPr>
        </w:r>
        <w:r>
          <w:rPr>
            <w:webHidden/>
          </w:rPr>
          <w:fldChar w:fldCharType="separate"/>
        </w:r>
        <w:r>
          <w:rPr>
            <w:webHidden/>
          </w:rPr>
          <w:t>128</w:t>
        </w:r>
        <w:r>
          <w:rPr>
            <w:webHidden/>
          </w:rPr>
          <w:fldChar w:fldCharType="end"/>
        </w:r>
      </w:hyperlink>
    </w:p>
    <w:p w:rsidR="007F248D" w:rsidRPr="00221946" w:rsidRDefault="007F248D">
      <w:pPr>
        <w:pStyle w:val="30"/>
        <w:rPr>
          <w:rFonts w:ascii="Calibri" w:hAnsi="Calibri"/>
          <w:szCs w:val="22"/>
        </w:rPr>
      </w:pPr>
      <w:hyperlink w:anchor="_Toc469064190" w:history="1">
        <w:r w:rsidRPr="00267412">
          <w:rPr>
            <w:rStyle w:val="ab"/>
            <w:rFonts w:hint="eastAsia"/>
          </w:rPr>
          <w:t>实验内容</w:t>
        </w:r>
        <w:r>
          <w:rPr>
            <w:webHidden/>
          </w:rPr>
          <w:tab/>
        </w:r>
        <w:r>
          <w:rPr>
            <w:webHidden/>
          </w:rPr>
          <w:fldChar w:fldCharType="begin"/>
        </w:r>
        <w:r>
          <w:rPr>
            <w:webHidden/>
          </w:rPr>
          <w:instrText xml:space="preserve"> PAGEREF _Toc469064190 \h </w:instrText>
        </w:r>
        <w:r>
          <w:rPr>
            <w:webHidden/>
          </w:rPr>
        </w:r>
        <w:r>
          <w:rPr>
            <w:webHidden/>
          </w:rPr>
          <w:fldChar w:fldCharType="separate"/>
        </w:r>
        <w:r>
          <w:rPr>
            <w:webHidden/>
          </w:rPr>
          <w:t>128</w:t>
        </w:r>
        <w:r>
          <w:rPr>
            <w:webHidden/>
          </w:rPr>
          <w:fldChar w:fldCharType="end"/>
        </w:r>
      </w:hyperlink>
    </w:p>
    <w:p w:rsidR="007F248D" w:rsidRPr="00221946" w:rsidRDefault="007F248D">
      <w:pPr>
        <w:pStyle w:val="30"/>
        <w:rPr>
          <w:rFonts w:ascii="Calibri" w:hAnsi="Calibri"/>
          <w:szCs w:val="22"/>
        </w:rPr>
      </w:pPr>
      <w:hyperlink w:anchor="_Toc469064191" w:history="1">
        <w:r w:rsidRPr="00267412">
          <w:rPr>
            <w:rStyle w:val="ab"/>
            <w:rFonts w:hint="eastAsia"/>
          </w:rPr>
          <w:t>实验环境</w:t>
        </w:r>
        <w:r>
          <w:rPr>
            <w:webHidden/>
          </w:rPr>
          <w:tab/>
        </w:r>
        <w:r>
          <w:rPr>
            <w:webHidden/>
          </w:rPr>
          <w:fldChar w:fldCharType="begin"/>
        </w:r>
        <w:r>
          <w:rPr>
            <w:webHidden/>
          </w:rPr>
          <w:instrText xml:space="preserve"> PAGEREF _Toc469064191 \h </w:instrText>
        </w:r>
        <w:r>
          <w:rPr>
            <w:webHidden/>
          </w:rPr>
        </w:r>
        <w:r>
          <w:rPr>
            <w:webHidden/>
          </w:rPr>
          <w:fldChar w:fldCharType="separate"/>
        </w:r>
        <w:r>
          <w:rPr>
            <w:webHidden/>
          </w:rPr>
          <w:t>128</w:t>
        </w:r>
        <w:r>
          <w:rPr>
            <w:webHidden/>
          </w:rPr>
          <w:fldChar w:fldCharType="end"/>
        </w:r>
      </w:hyperlink>
    </w:p>
    <w:p w:rsidR="007F248D" w:rsidRPr="00221946" w:rsidRDefault="007F248D">
      <w:pPr>
        <w:pStyle w:val="30"/>
        <w:rPr>
          <w:rFonts w:ascii="Calibri" w:hAnsi="Calibri"/>
          <w:szCs w:val="22"/>
        </w:rPr>
      </w:pPr>
      <w:hyperlink w:anchor="_Toc469064192" w:history="1">
        <w:r w:rsidRPr="00267412">
          <w:rPr>
            <w:rStyle w:val="ab"/>
            <w:rFonts w:hint="eastAsia"/>
          </w:rPr>
          <w:t>实验原理</w:t>
        </w:r>
        <w:r>
          <w:rPr>
            <w:webHidden/>
          </w:rPr>
          <w:tab/>
        </w:r>
        <w:r>
          <w:rPr>
            <w:webHidden/>
          </w:rPr>
          <w:fldChar w:fldCharType="begin"/>
        </w:r>
        <w:r>
          <w:rPr>
            <w:webHidden/>
          </w:rPr>
          <w:instrText xml:space="preserve"> PAGEREF _Toc469064192 \h </w:instrText>
        </w:r>
        <w:r>
          <w:rPr>
            <w:webHidden/>
          </w:rPr>
        </w:r>
        <w:r>
          <w:rPr>
            <w:webHidden/>
          </w:rPr>
          <w:fldChar w:fldCharType="separate"/>
        </w:r>
        <w:r>
          <w:rPr>
            <w:webHidden/>
          </w:rPr>
          <w:t>128</w:t>
        </w:r>
        <w:r>
          <w:rPr>
            <w:webHidden/>
          </w:rPr>
          <w:fldChar w:fldCharType="end"/>
        </w:r>
      </w:hyperlink>
    </w:p>
    <w:p w:rsidR="007F248D" w:rsidRPr="00221946" w:rsidRDefault="007F248D">
      <w:pPr>
        <w:pStyle w:val="30"/>
        <w:rPr>
          <w:rFonts w:ascii="Calibri" w:hAnsi="Calibri"/>
          <w:szCs w:val="22"/>
        </w:rPr>
      </w:pPr>
      <w:hyperlink w:anchor="_Toc469064193" w:history="1">
        <w:r w:rsidRPr="00267412">
          <w:rPr>
            <w:rStyle w:val="ab"/>
            <w:rFonts w:hint="eastAsia"/>
          </w:rPr>
          <w:t>实验步骤</w:t>
        </w:r>
        <w:r>
          <w:rPr>
            <w:webHidden/>
          </w:rPr>
          <w:tab/>
        </w:r>
        <w:r>
          <w:rPr>
            <w:webHidden/>
          </w:rPr>
          <w:fldChar w:fldCharType="begin"/>
        </w:r>
        <w:r>
          <w:rPr>
            <w:webHidden/>
          </w:rPr>
          <w:instrText xml:space="preserve"> PAGEREF _Toc469064193 \h </w:instrText>
        </w:r>
        <w:r>
          <w:rPr>
            <w:webHidden/>
          </w:rPr>
        </w:r>
        <w:r>
          <w:rPr>
            <w:webHidden/>
          </w:rPr>
          <w:fldChar w:fldCharType="separate"/>
        </w:r>
        <w:r>
          <w:rPr>
            <w:webHidden/>
          </w:rPr>
          <w:t>138</w:t>
        </w:r>
        <w:r>
          <w:rPr>
            <w:webHidden/>
          </w:rPr>
          <w:fldChar w:fldCharType="end"/>
        </w:r>
      </w:hyperlink>
    </w:p>
    <w:p w:rsidR="007F248D" w:rsidRPr="00221946" w:rsidRDefault="007F248D">
      <w:pPr>
        <w:pStyle w:val="30"/>
        <w:rPr>
          <w:rFonts w:ascii="Calibri" w:hAnsi="Calibri"/>
          <w:szCs w:val="22"/>
        </w:rPr>
      </w:pPr>
      <w:hyperlink w:anchor="_Toc469064194" w:history="1">
        <w:r w:rsidRPr="00267412">
          <w:rPr>
            <w:rStyle w:val="ab"/>
            <w:rFonts w:hint="eastAsia"/>
          </w:rPr>
          <w:t>扩展实验</w:t>
        </w:r>
        <w:r>
          <w:rPr>
            <w:webHidden/>
          </w:rPr>
          <w:tab/>
        </w:r>
        <w:r>
          <w:rPr>
            <w:webHidden/>
          </w:rPr>
          <w:fldChar w:fldCharType="begin"/>
        </w:r>
        <w:r>
          <w:rPr>
            <w:webHidden/>
          </w:rPr>
          <w:instrText xml:space="preserve"> PAGEREF _Toc469064194 \h </w:instrText>
        </w:r>
        <w:r>
          <w:rPr>
            <w:webHidden/>
          </w:rPr>
        </w:r>
        <w:r>
          <w:rPr>
            <w:webHidden/>
          </w:rPr>
          <w:fldChar w:fldCharType="separate"/>
        </w:r>
        <w:r>
          <w:rPr>
            <w:webHidden/>
          </w:rPr>
          <w:t>138</w:t>
        </w:r>
        <w:r>
          <w:rPr>
            <w:webHidden/>
          </w:rPr>
          <w:fldChar w:fldCharType="end"/>
        </w:r>
      </w:hyperlink>
    </w:p>
    <w:p w:rsidR="007F248D" w:rsidRPr="00221946" w:rsidRDefault="007F248D">
      <w:pPr>
        <w:pStyle w:val="21"/>
        <w:rPr>
          <w:rFonts w:ascii="Calibri" w:hAnsi="Calibri"/>
          <w:szCs w:val="22"/>
        </w:rPr>
      </w:pPr>
      <w:hyperlink w:anchor="_Toc469064195" w:history="1">
        <w:r w:rsidRPr="00267412">
          <w:rPr>
            <w:rStyle w:val="ab"/>
            <w:rFonts w:hint="eastAsia"/>
          </w:rPr>
          <w:t>实验二</w:t>
        </w:r>
        <w:r w:rsidRPr="00267412">
          <w:rPr>
            <w:rStyle w:val="ab"/>
          </w:rPr>
          <w:t xml:space="preserve">  ZLG7290</w:t>
        </w:r>
        <w:r w:rsidRPr="00267412">
          <w:rPr>
            <w:rStyle w:val="ab"/>
            <w:rFonts w:hint="eastAsia"/>
          </w:rPr>
          <w:t>驱动编写实验</w:t>
        </w:r>
        <w:r>
          <w:rPr>
            <w:webHidden/>
          </w:rPr>
          <w:tab/>
        </w:r>
        <w:r>
          <w:rPr>
            <w:webHidden/>
          </w:rPr>
          <w:fldChar w:fldCharType="begin"/>
        </w:r>
        <w:r>
          <w:rPr>
            <w:webHidden/>
          </w:rPr>
          <w:instrText xml:space="preserve"> PAGEREF _Toc469064195 \h </w:instrText>
        </w:r>
        <w:r>
          <w:rPr>
            <w:webHidden/>
          </w:rPr>
        </w:r>
        <w:r>
          <w:rPr>
            <w:webHidden/>
          </w:rPr>
          <w:fldChar w:fldCharType="separate"/>
        </w:r>
        <w:r>
          <w:rPr>
            <w:webHidden/>
          </w:rPr>
          <w:t>139</w:t>
        </w:r>
        <w:r>
          <w:rPr>
            <w:webHidden/>
          </w:rPr>
          <w:fldChar w:fldCharType="end"/>
        </w:r>
      </w:hyperlink>
    </w:p>
    <w:p w:rsidR="007F248D" w:rsidRPr="00221946" w:rsidRDefault="007F248D">
      <w:pPr>
        <w:pStyle w:val="30"/>
        <w:rPr>
          <w:rFonts w:ascii="Calibri" w:hAnsi="Calibri"/>
          <w:szCs w:val="22"/>
        </w:rPr>
      </w:pPr>
      <w:hyperlink w:anchor="_Toc469064196" w:history="1">
        <w:r w:rsidRPr="00267412">
          <w:rPr>
            <w:rStyle w:val="ab"/>
            <w:rFonts w:hint="eastAsia"/>
          </w:rPr>
          <w:t>实验目的</w:t>
        </w:r>
        <w:r>
          <w:rPr>
            <w:webHidden/>
          </w:rPr>
          <w:tab/>
        </w:r>
        <w:r>
          <w:rPr>
            <w:webHidden/>
          </w:rPr>
          <w:fldChar w:fldCharType="begin"/>
        </w:r>
        <w:r>
          <w:rPr>
            <w:webHidden/>
          </w:rPr>
          <w:instrText xml:space="preserve"> PAGEREF _Toc469064196 \h </w:instrText>
        </w:r>
        <w:r>
          <w:rPr>
            <w:webHidden/>
          </w:rPr>
        </w:r>
        <w:r>
          <w:rPr>
            <w:webHidden/>
          </w:rPr>
          <w:fldChar w:fldCharType="separate"/>
        </w:r>
        <w:r>
          <w:rPr>
            <w:webHidden/>
          </w:rPr>
          <w:t>139</w:t>
        </w:r>
        <w:r>
          <w:rPr>
            <w:webHidden/>
          </w:rPr>
          <w:fldChar w:fldCharType="end"/>
        </w:r>
      </w:hyperlink>
    </w:p>
    <w:p w:rsidR="007F248D" w:rsidRPr="00221946" w:rsidRDefault="007F248D">
      <w:pPr>
        <w:pStyle w:val="30"/>
        <w:rPr>
          <w:rFonts w:ascii="Calibri" w:hAnsi="Calibri"/>
          <w:szCs w:val="22"/>
        </w:rPr>
      </w:pPr>
      <w:hyperlink w:anchor="_Toc469064197" w:history="1">
        <w:r w:rsidRPr="00267412">
          <w:rPr>
            <w:rStyle w:val="ab"/>
            <w:rFonts w:hint="eastAsia"/>
          </w:rPr>
          <w:t>实验内容</w:t>
        </w:r>
        <w:r>
          <w:rPr>
            <w:webHidden/>
          </w:rPr>
          <w:tab/>
        </w:r>
        <w:r>
          <w:rPr>
            <w:webHidden/>
          </w:rPr>
          <w:fldChar w:fldCharType="begin"/>
        </w:r>
        <w:r>
          <w:rPr>
            <w:webHidden/>
          </w:rPr>
          <w:instrText xml:space="preserve"> PAGEREF _Toc469064197 \h </w:instrText>
        </w:r>
        <w:r>
          <w:rPr>
            <w:webHidden/>
          </w:rPr>
        </w:r>
        <w:r>
          <w:rPr>
            <w:webHidden/>
          </w:rPr>
          <w:fldChar w:fldCharType="separate"/>
        </w:r>
        <w:r>
          <w:rPr>
            <w:webHidden/>
          </w:rPr>
          <w:t>139</w:t>
        </w:r>
        <w:r>
          <w:rPr>
            <w:webHidden/>
          </w:rPr>
          <w:fldChar w:fldCharType="end"/>
        </w:r>
      </w:hyperlink>
    </w:p>
    <w:p w:rsidR="007F248D" w:rsidRPr="00221946" w:rsidRDefault="007F248D">
      <w:pPr>
        <w:pStyle w:val="30"/>
        <w:rPr>
          <w:rFonts w:ascii="Calibri" w:hAnsi="Calibri"/>
          <w:szCs w:val="22"/>
        </w:rPr>
      </w:pPr>
      <w:hyperlink w:anchor="_Toc469064198" w:history="1">
        <w:r w:rsidRPr="00267412">
          <w:rPr>
            <w:rStyle w:val="ab"/>
            <w:rFonts w:hint="eastAsia"/>
          </w:rPr>
          <w:t>实验环境</w:t>
        </w:r>
        <w:r>
          <w:rPr>
            <w:webHidden/>
          </w:rPr>
          <w:tab/>
        </w:r>
        <w:r>
          <w:rPr>
            <w:webHidden/>
          </w:rPr>
          <w:fldChar w:fldCharType="begin"/>
        </w:r>
        <w:r>
          <w:rPr>
            <w:webHidden/>
          </w:rPr>
          <w:instrText xml:space="preserve"> PAGEREF _Toc469064198 \h </w:instrText>
        </w:r>
        <w:r>
          <w:rPr>
            <w:webHidden/>
          </w:rPr>
        </w:r>
        <w:r>
          <w:rPr>
            <w:webHidden/>
          </w:rPr>
          <w:fldChar w:fldCharType="separate"/>
        </w:r>
        <w:r>
          <w:rPr>
            <w:webHidden/>
          </w:rPr>
          <w:t>139</w:t>
        </w:r>
        <w:r>
          <w:rPr>
            <w:webHidden/>
          </w:rPr>
          <w:fldChar w:fldCharType="end"/>
        </w:r>
      </w:hyperlink>
    </w:p>
    <w:p w:rsidR="007F248D" w:rsidRPr="00221946" w:rsidRDefault="007F248D">
      <w:pPr>
        <w:pStyle w:val="30"/>
        <w:rPr>
          <w:rFonts w:ascii="Calibri" w:hAnsi="Calibri"/>
          <w:szCs w:val="22"/>
        </w:rPr>
      </w:pPr>
      <w:hyperlink w:anchor="_Toc469064199" w:history="1">
        <w:r w:rsidRPr="00267412">
          <w:rPr>
            <w:rStyle w:val="ab"/>
            <w:rFonts w:hint="eastAsia"/>
          </w:rPr>
          <w:t>实验原理</w:t>
        </w:r>
        <w:r>
          <w:rPr>
            <w:webHidden/>
          </w:rPr>
          <w:tab/>
        </w:r>
        <w:r>
          <w:rPr>
            <w:webHidden/>
          </w:rPr>
          <w:fldChar w:fldCharType="begin"/>
        </w:r>
        <w:r>
          <w:rPr>
            <w:webHidden/>
          </w:rPr>
          <w:instrText xml:space="preserve"> PAGEREF _Toc469064199 \h </w:instrText>
        </w:r>
        <w:r>
          <w:rPr>
            <w:webHidden/>
          </w:rPr>
        </w:r>
        <w:r>
          <w:rPr>
            <w:webHidden/>
          </w:rPr>
          <w:fldChar w:fldCharType="separate"/>
        </w:r>
        <w:r>
          <w:rPr>
            <w:webHidden/>
          </w:rPr>
          <w:t>139</w:t>
        </w:r>
        <w:r>
          <w:rPr>
            <w:webHidden/>
          </w:rPr>
          <w:fldChar w:fldCharType="end"/>
        </w:r>
      </w:hyperlink>
    </w:p>
    <w:p w:rsidR="007F248D" w:rsidRPr="00221946" w:rsidRDefault="007F248D">
      <w:pPr>
        <w:pStyle w:val="30"/>
        <w:rPr>
          <w:rFonts w:ascii="Calibri" w:hAnsi="Calibri"/>
          <w:szCs w:val="22"/>
        </w:rPr>
      </w:pPr>
      <w:hyperlink w:anchor="_Toc469064200" w:history="1">
        <w:r w:rsidRPr="00267412">
          <w:rPr>
            <w:rStyle w:val="ab"/>
            <w:rFonts w:hint="eastAsia"/>
          </w:rPr>
          <w:t>实验步骤</w:t>
        </w:r>
        <w:r>
          <w:rPr>
            <w:webHidden/>
          </w:rPr>
          <w:tab/>
        </w:r>
        <w:r>
          <w:rPr>
            <w:webHidden/>
          </w:rPr>
          <w:fldChar w:fldCharType="begin"/>
        </w:r>
        <w:r>
          <w:rPr>
            <w:webHidden/>
          </w:rPr>
          <w:instrText xml:space="preserve"> PAGEREF _Toc469064200 \h </w:instrText>
        </w:r>
        <w:r>
          <w:rPr>
            <w:webHidden/>
          </w:rPr>
        </w:r>
        <w:r>
          <w:rPr>
            <w:webHidden/>
          </w:rPr>
          <w:fldChar w:fldCharType="separate"/>
        </w:r>
        <w:r>
          <w:rPr>
            <w:webHidden/>
          </w:rPr>
          <w:t>162</w:t>
        </w:r>
        <w:r>
          <w:rPr>
            <w:webHidden/>
          </w:rPr>
          <w:fldChar w:fldCharType="end"/>
        </w:r>
      </w:hyperlink>
    </w:p>
    <w:p w:rsidR="007F248D" w:rsidRPr="00221946" w:rsidRDefault="007F248D">
      <w:pPr>
        <w:pStyle w:val="30"/>
        <w:rPr>
          <w:rFonts w:ascii="Calibri" w:hAnsi="Calibri"/>
          <w:szCs w:val="22"/>
        </w:rPr>
      </w:pPr>
      <w:hyperlink w:anchor="_Toc469064201" w:history="1">
        <w:r w:rsidRPr="00267412">
          <w:rPr>
            <w:rStyle w:val="ab"/>
            <w:rFonts w:hint="eastAsia"/>
          </w:rPr>
          <w:t>扩展实验</w:t>
        </w:r>
        <w:r>
          <w:rPr>
            <w:webHidden/>
          </w:rPr>
          <w:tab/>
        </w:r>
        <w:r>
          <w:rPr>
            <w:webHidden/>
          </w:rPr>
          <w:fldChar w:fldCharType="begin"/>
        </w:r>
        <w:r>
          <w:rPr>
            <w:webHidden/>
          </w:rPr>
          <w:instrText xml:space="preserve"> PAGEREF _Toc469064201 \h </w:instrText>
        </w:r>
        <w:r>
          <w:rPr>
            <w:webHidden/>
          </w:rPr>
        </w:r>
        <w:r>
          <w:rPr>
            <w:webHidden/>
          </w:rPr>
          <w:fldChar w:fldCharType="separate"/>
        </w:r>
        <w:r>
          <w:rPr>
            <w:webHidden/>
          </w:rPr>
          <w:t>162</w:t>
        </w:r>
        <w:r>
          <w:rPr>
            <w:webHidden/>
          </w:rPr>
          <w:fldChar w:fldCharType="end"/>
        </w:r>
      </w:hyperlink>
    </w:p>
    <w:p w:rsidR="007F248D" w:rsidRPr="00221946" w:rsidRDefault="007F248D">
      <w:pPr>
        <w:pStyle w:val="21"/>
        <w:rPr>
          <w:rFonts w:ascii="Calibri" w:hAnsi="Calibri"/>
          <w:szCs w:val="22"/>
        </w:rPr>
      </w:pPr>
      <w:hyperlink w:anchor="_Toc469064202" w:history="1">
        <w:r w:rsidRPr="00267412">
          <w:rPr>
            <w:rStyle w:val="ab"/>
            <w:rFonts w:hint="eastAsia"/>
          </w:rPr>
          <w:t>实验三</w:t>
        </w:r>
        <w:r w:rsidRPr="00267412">
          <w:rPr>
            <w:rStyle w:val="ab"/>
          </w:rPr>
          <w:t xml:space="preserve">  EEPROM</w:t>
        </w:r>
        <w:r w:rsidRPr="00267412">
          <w:rPr>
            <w:rStyle w:val="ab"/>
            <w:rFonts w:hint="eastAsia"/>
          </w:rPr>
          <w:t>驱动编写实验</w:t>
        </w:r>
        <w:r>
          <w:rPr>
            <w:webHidden/>
          </w:rPr>
          <w:tab/>
        </w:r>
        <w:r>
          <w:rPr>
            <w:webHidden/>
          </w:rPr>
          <w:fldChar w:fldCharType="begin"/>
        </w:r>
        <w:r>
          <w:rPr>
            <w:webHidden/>
          </w:rPr>
          <w:instrText xml:space="preserve"> PAGEREF _Toc469064202 \h </w:instrText>
        </w:r>
        <w:r>
          <w:rPr>
            <w:webHidden/>
          </w:rPr>
        </w:r>
        <w:r>
          <w:rPr>
            <w:webHidden/>
          </w:rPr>
          <w:fldChar w:fldCharType="separate"/>
        </w:r>
        <w:r>
          <w:rPr>
            <w:webHidden/>
          </w:rPr>
          <w:t>163</w:t>
        </w:r>
        <w:r>
          <w:rPr>
            <w:webHidden/>
          </w:rPr>
          <w:fldChar w:fldCharType="end"/>
        </w:r>
      </w:hyperlink>
    </w:p>
    <w:p w:rsidR="007F248D" w:rsidRPr="00221946" w:rsidRDefault="007F248D">
      <w:pPr>
        <w:pStyle w:val="30"/>
        <w:rPr>
          <w:rFonts w:ascii="Calibri" w:hAnsi="Calibri"/>
          <w:szCs w:val="22"/>
        </w:rPr>
      </w:pPr>
      <w:hyperlink w:anchor="_Toc469064203" w:history="1">
        <w:r w:rsidRPr="00267412">
          <w:rPr>
            <w:rStyle w:val="ab"/>
            <w:rFonts w:hint="eastAsia"/>
          </w:rPr>
          <w:t>实验目的</w:t>
        </w:r>
        <w:r>
          <w:rPr>
            <w:webHidden/>
          </w:rPr>
          <w:tab/>
        </w:r>
        <w:r>
          <w:rPr>
            <w:webHidden/>
          </w:rPr>
          <w:fldChar w:fldCharType="begin"/>
        </w:r>
        <w:r>
          <w:rPr>
            <w:webHidden/>
          </w:rPr>
          <w:instrText xml:space="preserve"> PAGEREF _Toc469064203 \h </w:instrText>
        </w:r>
        <w:r>
          <w:rPr>
            <w:webHidden/>
          </w:rPr>
        </w:r>
        <w:r>
          <w:rPr>
            <w:webHidden/>
          </w:rPr>
          <w:fldChar w:fldCharType="separate"/>
        </w:r>
        <w:r>
          <w:rPr>
            <w:webHidden/>
          </w:rPr>
          <w:t>163</w:t>
        </w:r>
        <w:r>
          <w:rPr>
            <w:webHidden/>
          </w:rPr>
          <w:fldChar w:fldCharType="end"/>
        </w:r>
      </w:hyperlink>
    </w:p>
    <w:p w:rsidR="007F248D" w:rsidRPr="00221946" w:rsidRDefault="007F248D">
      <w:pPr>
        <w:pStyle w:val="30"/>
        <w:rPr>
          <w:rFonts w:ascii="Calibri" w:hAnsi="Calibri"/>
          <w:szCs w:val="22"/>
        </w:rPr>
      </w:pPr>
      <w:hyperlink w:anchor="_Toc469064204" w:history="1">
        <w:r w:rsidRPr="00267412">
          <w:rPr>
            <w:rStyle w:val="ab"/>
            <w:rFonts w:hint="eastAsia"/>
          </w:rPr>
          <w:t>实验内容</w:t>
        </w:r>
        <w:r>
          <w:rPr>
            <w:webHidden/>
          </w:rPr>
          <w:tab/>
        </w:r>
        <w:r>
          <w:rPr>
            <w:webHidden/>
          </w:rPr>
          <w:fldChar w:fldCharType="begin"/>
        </w:r>
        <w:r>
          <w:rPr>
            <w:webHidden/>
          </w:rPr>
          <w:instrText xml:space="preserve"> PAGEREF _Toc469064204 \h </w:instrText>
        </w:r>
        <w:r>
          <w:rPr>
            <w:webHidden/>
          </w:rPr>
        </w:r>
        <w:r>
          <w:rPr>
            <w:webHidden/>
          </w:rPr>
          <w:fldChar w:fldCharType="separate"/>
        </w:r>
        <w:r>
          <w:rPr>
            <w:webHidden/>
          </w:rPr>
          <w:t>163</w:t>
        </w:r>
        <w:r>
          <w:rPr>
            <w:webHidden/>
          </w:rPr>
          <w:fldChar w:fldCharType="end"/>
        </w:r>
      </w:hyperlink>
    </w:p>
    <w:p w:rsidR="007F248D" w:rsidRPr="00221946" w:rsidRDefault="007F248D">
      <w:pPr>
        <w:pStyle w:val="30"/>
        <w:rPr>
          <w:rFonts w:ascii="Calibri" w:hAnsi="Calibri"/>
          <w:szCs w:val="22"/>
        </w:rPr>
      </w:pPr>
      <w:hyperlink w:anchor="_Toc469064205" w:history="1">
        <w:r w:rsidRPr="00267412">
          <w:rPr>
            <w:rStyle w:val="ab"/>
            <w:rFonts w:hint="eastAsia"/>
          </w:rPr>
          <w:t>实验环境</w:t>
        </w:r>
        <w:r>
          <w:rPr>
            <w:webHidden/>
          </w:rPr>
          <w:tab/>
        </w:r>
        <w:r>
          <w:rPr>
            <w:webHidden/>
          </w:rPr>
          <w:fldChar w:fldCharType="begin"/>
        </w:r>
        <w:r>
          <w:rPr>
            <w:webHidden/>
          </w:rPr>
          <w:instrText xml:space="preserve"> PAGEREF _Toc469064205 \h </w:instrText>
        </w:r>
        <w:r>
          <w:rPr>
            <w:webHidden/>
          </w:rPr>
        </w:r>
        <w:r>
          <w:rPr>
            <w:webHidden/>
          </w:rPr>
          <w:fldChar w:fldCharType="separate"/>
        </w:r>
        <w:r>
          <w:rPr>
            <w:webHidden/>
          </w:rPr>
          <w:t>163</w:t>
        </w:r>
        <w:r>
          <w:rPr>
            <w:webHidden/>
          </w:rPr>
          <w:fldChar w:fldCharType="end"/>
        </w:r>
      </w:hyperlink>
    </w:p>
    <w:p w:rsidR="007F248D" w:rsidRPr="00221946" w:rsidRDefault="007F248D">
      <w:pPr>
        <w:pStyle w:val="30"/>
        <w:rPr>
          <w:rFonts w:ascii="Calibri" w:hAnsi="Calibri"/>
          <w:szCs w:val="22"/>
        </w:rPr>
      </w:pPr>
      <w:hyperlink w:anchor="_Toc469064206" w:history="1">
        <w:r w:rsidRPr="00267412">
          <w:rPr>
            <w:rStyle w:val="ab"/>
            <w:rFonts w:hint="eastAsia"/>
          </w:rPr>
          <w:t>实验原理</w:t>
        </w:r>
        <w:r>
          <w:rPr>
            <w:webHidden/>
          </w:rPr>
          <w:tab/>
        </w:r>
        <w:r>
          <w:rPr>
            <w:webHidden/>
          </w:rPr>
          <w:fldChar w:fldCharType="begin"/>
        </w:r>
        <w:r>
          <w:rPr>
            <w:webHidden/>
          </w:rPr>
          <w:instrText xml:space="preserve"> PAGEREF _Toc469064206 \h </w:instrText>
        </w:r>
        <w:r>
          <w:rPr>
            <w:webHidden/>
          </w:rPr>
        </w:r>
        <w:r>
          <w:rPr>
            <w:webHidden/>
          </w:rPr>
          <w:fldChar w:fldCharType="separate"/>
        </w:r>
        <w:r>
          <w:rPr>
            <w:webHidden/>
          </w:rPr>
          <w:t>163</w:t>
        </w:r>
        <w:r>
          <w:rPr>
            <w:webHidden/>
          </w:rPr>
          <w:fldChar w:fldCharType="end"/>
        </w:r>
      </w:hyperlink>
    </w:p>
    <w:p w:rsidR="007F248D" w:rsidRPr="00221946" w:rsidRDefault="007F248D">
      <w:pPr>
        <w:pStyle w:val="30"/>
        <w:rPr>
          <w:rFonts w:ascii="Calibri" w:hAnsi="Calibri"/>
          <w:szCs w:val="22"/>
        </w:rPr>
      </w:pPr>
      <w:hyperlink w:anchor="_Toc469064207" w:history="1">
        <w:r w:rsidRPr="00267412">
          <w:rPr>
            <w:rStyle w:val="ab"/>
            <w:rFonts w:hint="eastAsia"/>
          </w:rPr>
          <w:t>实验步骤</w:t>
        </w:r>
        <w:r>
          <w:rPr>
            <w:webHidden/>
          </w:rPr>
          <w:tab/>
        </w:r>
        <w:r>
          <w:rPr>
            <w:webHidden/>
          </w:rPr>
          <w:fldChar w:fldCharType="begin"/>
        </w:r>
        <w:r>
          <w:rPr>
            <w:webHidden/>
          </w:rPr>
          <w:instrText xml:space="preserve"> PAGEREF _Toc469064207 \h </w:instrText>
        </w:r>
        <w:r>
          <w:rPr>
            <w:webHidden/>
          </w:rPr>
        </w:r>
        <w:r>
          <w:rPr>
            <w:webHidden/>
          </w:rPr>
          <w:fldChar w:fldCharType="separate"/>
        </w:r>
        <w:r>
          <w:rPr>
            <w:webHidden/>
          </w:rPr>
          <w:t>176</w:t>
        </w:r>
        <w:r>
          <w:rPr>
            <w:webHidden/>
          </w:rPr>
          <w:fldChar w:fldCharType="end"/>
        </w:r>
      </w:hyperlink>
    </w:p>
    <w:p w:rsidR="007F248D" w:rsidRPr="00221946" w:rsidRDefault="007F248D">
      <w:pPr>
        <w:pStyle w:val="30"/>
        <w:rPr>
          <w:rFonts w:ascii="Calibri" w:hAnsi="Calibri"/>
          <w:szCs w:val="22"/>
        </w:rPr>
      </w:pPr>
      <w:hyperlink w:anchor="_Toc469064208" w:history="1">
        <w:r w:rsidRPr="00267412">
          <w:rPr>
            <w:rStyle w:val="ab"/>
            <w:rFonts w:hint="eastAsia"/>
          </w:rPr>
          <w:t>扩展实验</w:t>
        </w:r>
        <w:r>
          <w:rPr>
            <w:webHidden/>
          </w:rPr>
          <w:tab/>
        </w:r>
        <w:r>
          <w:rPr>
            <w:webHidden/>
          </w:rPr>
          <w:fldChar w:fldCharType="begin"/>
        </w:r>
        <w:r>
          <w:rPr>
            <w:webHidden/>
          </w:rPr>
          <w:instrText xml:space="preserve"> PAGEREF _Toc469064208 \h </w:instrText>
        </w:r>
        <w:r>
          <w:rPr>
            <w:webHidden/>
          </w:rPr>
        </w:r>
        <w:r>
          <w:rPr>
            <w:webHidden/>
          </w:rPr>
          <w:fldChar w:fldCharType="separate"/>
        </w:r>
        <w:r>
          <w:rPr>
            <w:webHidden/>
          </w:rPr>
          <w:t>176</w:t>
        </w:r>
        <w:r>
          <w:rPr>
            <w:webHidden/>
          </w:rPr>
          <w:fldChar w:fldCharType="end"/>
        </w:r>
      </w:hyperlink>
    </w:p>
    <w:p w:rsidR="007F248D" w:rsidRPr="00221946" w:rsidRDefault="007F248D">
      <w:pPr>
        <w:pStyle w:val="12"/>
        <w:rPr>
          <w:rFonts w:ascii="Calibri" w:eastAsia="宋体" w:hAnsi="Calibri"/>
          <w:noProof/>
          <w:sz w:val="21"/>
          <w:szCs w:val="22"/>
        </w:rPr>
      </w:pPr>
      <w:hyperlink w:anchor="_Toc469064209" w:history="1">
        <w:r w:rsidRPr="00267412">
          <w:rPr>
            <w:rStyle w:val="ab"/>
            <w:rFonts w:hint="eastAsia"/>
            <w:noProof/>
          </w:rPr>
          <w:t>第</w:t>
        </w:r>
        <w:r w:rsidRPr="00267412">
          <w:rPr>
            <w:rStyle w:val="ab"/>
            <w:rFonts w:hint="eastAsia"/>
            <w:noProof/>
          </w:rPr>
          <w:t>12</w:t>
        </w:r>
        <w:r w:rsidRPr="00267412">
          <w:rPr>
            <w:rStyle w:val="ab"/>
            <w:rFonts w:hint="eastAsia"/>
            <w:noProof/>
          </w:rPr>
          <w:t>章</w:t>
        </w:r>
        <w:r w:rsidRPr="00267412">
          <w:rPr>
            <w:rStyle w:val="ab"/>
            <w:noProof/>
          </w:rPr>
          <w:t xml:space="preserve"> SD</w:t>
        </w:r>
        <w:r w:rsidRPr="00267412">
          <w:rPr>
            <w:rStyle w:val="ab"/>
            <w:rFonts w:hint="eastAsia"/>
            <w:noProof/>
          </w:rPr>
          <w:t>卡驱动实验</w:t>
        </w:r>
        <w:r>
          <w:rPr>
            <w:noProof/>
            <w:webHidden/>
          </w:rPr>
          <w:tab/>
        </w:r>
        <w:r>
          <w:rPr>
            <w:noProof/>
            <w:webHidden/>
          </w:rPr>
          <w:fldChar w:fldCharType="begin"/>
        </w:r>
        <w:r>
          <w:rPr>
            <w:noProof/>
            <w:webHidden/>
          </w:rPr>
          <w:instrText xml:space="preserve"> PAGEREF _Toc469064209 \h </w:instrText>
        </w:r>
        <w:r>
          <w:rPr>
            <w:noProof/>
            <w:webHidden/>
          </w:rPr>
        </w:r>
        <w:r>
          <w:rPr>
            <w:noProof/>
            <w:webHidden/>
          </w:rPr>
          <w:fldChar w:fldCharType="separate"/>
        </w:r>
        <w:r>
          <w:rPr>
            <w:noProof/>
            <w:webHidden/>
          </w:rPr>
          <w:t>178</w:t>
        </w:r>
        <w:r>
          <w:rPr>
            <w:noProof/>
            <w:webHidden/>
          </w:rPr>
          <w:fldChar w:fldCharType="end"/>
        </w:r>
      </w:hyperlink>
    </w:p>
    <w:p w:rsidR="007F248D" w:rsidRPr="00221946" w:rsidRDefault="007F248D">
      <w:pPr>
        <w:pStyle w:val="21"/>
        <w:rPr>
          <w:rFonts w:ascii="Calibri" w:hAnsi="Calibri"/>
          <w:szCs w:val="22"/>
        </w:rPr>
      </w:pPr>
      <w:hyperlink w:anchor="_Toc469064210" w:history="1">
        <w:r w:rsidRPr="00267412">
          <w:rPr>
            <w:rStyle w:val="ab"/>
            <w:rFonts w:hint="eastAsia"/>
          </w:rPr>
          <w:t>实验一</w:t>
        </w:r>
        <w:r w:rsidRPr="00267412">
          <w:rPr>
            <w:rStyle w:val="ab"/>
          </w:rPr>
          <w:t xml:space="preserve">  SD</w:t>
        </w:r>
        <w:r w:rsidRPr="00267412">
          <w:rPr>
            <w:rStyle w:val="ab"/>
            <w:rFonts w:hint="eastAsia"/>
          </w:rPr>
          <w:t>卡驱动编写实验</w:t>
        </w:r>
        <w:r>
          <w:rPr>
            <w:webHidden/>
          </w:rPr>
          <w:tab/>
        </w:r>
        <w:r>
          <w:rPr>
            <w:webHidden/>
          </w:rPr>
          <w:fldChar w:fldCharType="begin"/>
        </w:r>
        <w:r>
          <w:rPr>
            <w:webHidden/>
          </w:rPr>
          <w:instrText xml:space="preserve"> PAGEREF _Toc469064210 \h </w:instrText>
        </w:r>
        <w:r>
          <w:rPr>
            <w:webHidden/>
          </w:rPr>
        </w:r>
        <w:r>
          <w:rPr>
            <w:webHidden/>
          </w:rPr>
          <w:fldChar w:fldCharType="separate"/>
        </w:r>
        <w:r>
          <w:rPr>
            <w:webHidden/>
          </w:rPr>
          <w:t>179</w:t>
        </w:r>
        <w:r>
          <w:rPr>
            <w:webHidden/>
          </w:rPr>
          <w:fldChar w:fldCharType="end"/>
        </w:r>
      </w:hyperlink>
    </w:p>
    <w:p w:rsidR="007F248D" w:rsidRPr="00221946" w:rsidRDefault="007F248D">
      <w:pPr>
        <w:pStyle w:val="30"/>
        <w:rPr>
          <w:rFonts w:ascii="Calibri" w:hAnsi="Calibri"/>
          <w:szCs w:val="22"/>
        </w:rPr>
      </w:pPr>
      <w:hyperlink w:anchor="_Toc469064211" w:history="1">
        <w:r w:rsidRPr="00267412">
          <w:rPr>
            <w:rStyle w:val="ab"/>
            <w:rFonts w:hint="eastAsia"/>
          </w:rPr>
          <w:t>实验目的</w:t>
        </w:r>
        <w:r>
          <w:rPr>
            <w:webHidden/>
          </w:rPr>
          <w:tab/>
        </w:r>
        <w:r>
          <w:rPr>
            <w:webHidden/>
          </w:rPr>
          <w:fldChar w:fldCharType="begin"/>
        </w:r>
        <w:r>
          <w:rPr>
            <w:webHidden/>
          </w:rPr>
          <w:instrText xml:space="preserve"> PAGEREF _Toc469064211 \h </w:instrText>
        </w:r>
        <w:r>
          <w:rPr>
            <w:webHidden/>
          </w:rPr>
        </w:r>
        <w:r>
          <w:rPr>
            <w:webHidden/>
          </w:rPr>
          <w:fldChar w:fldCharType="separate"/>
        </w:r>
        <w:r>
          <w:rPr>
            <w:webHidden/>
          </w:rPr>
          <w:t>179</w:t>
        </w:r>
        <w:r>
          <w:rPr>
            <w:webHidden/>
          </w:rPr>
          <w:fldChar w:fldCharType="end"/>
        </w:r>
      </w:hyperlink>
    </w:p>
    <w:p w:rsidR="007F248D" w:rsidRPr="00221946" w:rsidRDefault="007F248D">
      <w:pPr>
        <w:pStyle w:val="30"/>
        <w:rPr>
          <w:rFonts w:ascii="Calibri" w:hAnsi="Calibri"/>
          <w:szCs w:val="22"/>
        </w:rPr>
      </w:pPr>
      <w:hyperlink w:anchor="_Toc469064212" w:history="1">
        <w:r w:rsidRPr="00267412">
          <w:rPr>
            <w:rStyle w:val="ab"/>
            <w:rFonts w:hint="eastAsia"/>
          </w:rPr>
          <w:t>实验内容</w:t>
        </w:r>
        <w:r>
          <w:rPr>
            <w:webHidden/>
          </w:rPr>
          <w:tab/>
        </w:r>
        <w:r>
          <w:rPr>
            <w:webHidden/>
          </w:rPr>
          <w:fldChar w:fldCharType="begin"/>
        </w:r>
        <w:r>
          <w:rPr>
            <w:webHidden/>
          </w:rPr>
          <w:instrText xml:space="preserve"> PAGEREF _Toc469064212 \h </w:instrText>
        </w:r>
        <w:r>
          <w:rPr>
            <w:webHidden/>
          </w:rPr>
        </w:r>
        <w:r>
          <w:rPr>
            <w:webHidden/>
          </w:rPr>
          <w:fldChar w:fldCharType="separate"/>
        </w:r>
        <w:r>
          <w:rPr>
            <w:webHidden/>
          </w:rPr>
          <w:t>179</w:t>
        </w:r>
        <w:r>
          <w:rPr>
            <w:webHidden/>
          </w:rPr>
          <w:fldChar w:fldCharType="end"/>
        </w:r>
      </w:hyperlink>
    </w:p>
    <w:p w:rsidR="007F248D" w:rsidRPr="00221946" w:rsidRDefault="007F248D">
      <w:pPr>
        <w:pStyle w:val="30"/>
        <w:rPr>
          <w:rFonts w:ascii="Calibri" w:hAnsi="Calibri"/>
          <w:szCs w:val="22"/>
        </w:rPr>
      </w:pPr>
      <w:hyperlink w:anchor="_Toc469064213" w:history="1">
        <w:r w:rsidRPr="00267412">
          <w:rPr>
            <w:rStyle w:val="ab"/>
            <w:rFonts w:hint="eastAsia"/>
          </w:rPr>
          <w:t>实验环境</w:t>
        </w:r>
        <w:r>
          <w:rPr>
            <w:webHidden/>
          </w:rPr>
          <w:tab/>
        </w:r>
        <w:r>
          <w:rPr>
            <w:webHidden/>
          </w:rPr>
          <w:fldChar w:fldCharType="begin"/>
        </w:r>
        <w:r>
          <w:rPr>
            <w:webHidden/>
          </w:rPr>
          <w:instrText xml:space="preserve"> PAGEREF _Toc469064213 \h </w:instrText>
        </w:r>
        <w:r>
          <w:rPr>
            <w:webHidden/>
          </w:rPr>
        </w:r>
        <w:r>
          <w:rPr>
            <w:webHidden/>
          </w:rPr>
          <w:fldChar w:fldCharType="separate"/>
        </w:r>
        <w:r>
          <w:rPr>
            <w:webHidden/>
          </w:rPr>
          <w:t>179</w:t>
        </w:r>
        <w:r>
          <w:rPr>
            <w:webHidden/>
          </w:rPr>
          <w:fldChar w:fldCharType="end"/>
        </w:r>
      </w:hyperlink>
    </w:p>
    <w:p w:rsidR="007F248D" w:rsidRPr="00221946" w:rsidRDefault="007F248D">
      <w:pPr>
        <w:pStyle w:val="30"/>
        <w:rPr>
          <w:rFonts w:ascii="Calibri" w:hAnsi="Calibri"/>
          <w:szCs w:val="22"/>
        </w:rPr>
      </w:pPr>
      <w:hyperlink w:anchor="_Toc469064214" w:history="1">
        <w:r w:rsidRPr="00267412">
          <w:rPr>
            <w:rStyle w:val="ab"/>
            <w:rFonts w:hint="eastAsia"/>
          </w:rPr>
          <w:t>实验原理</w:t>
        </w:r>
        <w:r>
          <w:rPr>
            <w:webHidden/>
          </w:rPr>
          <w:tab/>
        </w:r>
        <w:r>
          <w:rPr>
            <w:webHidden/>
          </w:rPr>
          <w:fldChar w:fldCharType="begin"/>
        </w:r>
        <w:r>
          <w:rPr>
            <w:webHidden/>
          </w:rPr>
          <w:instrText xml:space="preserve"> PAGEREF _Toc469064214 \h </w:instrText>
        </w:r>
        <w:r>
          <w:rPr>
            <w:webHidden/>
          </w:rPr>
        </w:r>
        <w:r>
          <w:rPr>
            <w:webHidden/>
          </w:rPr>
          <w:fldChar w:fldCharType="separate"/>
        </w:r>
        <w:r>
          <w:rPr>
            <w:webHidden/>
          </w:rPr>
          <w:t>179</w:t>
        </w:r>
        <w:r>
          <w:rPr>
            <w:webHidden/>
          </w:rPr>
          <w:fldChar w:fldCharType="end"/>
        </w:r>
      </w:hyperlink>
    </w:p>
    <w:p w:rsidR="007F248D" w:rsidRPr="00221946" w:rsidRDefault="007F248D">
      <w:pPr>
        <w:pStyle w:val="30"/>
        <w:rPr>
          <w:rFonts w:ascii="Calibri" w:hAnsi="Calibri"/>
          <w:szCs w:val="22"/>
        </w:rPr>
      </w:pPr>
      <w:hyperlink w:anchor="_Toc469064215" w:history="1">
        <w:r w:rsidRPr="00267412">
          <w:rPr>
            <w:rStyle w:val="ab"/>
            <w:rFonts w:hint="eastAsia"/>
          </w:rPr>
          <w:t>实验步骤</w:t>
        </w:r>
        <w:r>
          <w:rPr>
            <w:webHidden/>
          </w:rPr>
          <w:tab/>
        </w:r>
        <w:r>
          <w:rPr>
            <w:webHidden/>
          </w:rPr>
          <w:fldChar w:fldCharType="begin"/>
        </w:r>
        <w:r>
          <w:rPr>
            <w:webHidden/>
          </w:rPr>
          <w:instrText xml:space="preserve"> PAGEREF _Toc469064215 \h </w:instrText>
        </w:r>
        <w:r>
          <w:rPr>
            <w:webHidden/>
          </w:rPr>
        </w:r>
        <w:r>
          <w:rPr>
            <w:webHidden/>
          </w:rPr>
          <w:fldChar w:fldCharType="separate"/>
        </w:r>
        <w:r>
          <w:rPr>
            <w:webHidden/>
          </w:rPr>
          <w:t>188</w:t>
        </w:r>
        <w:r>
          <w:rPr>
            <w:webHidden/>
          </w:rPr>
          <w:fldChar w:fldCharType="end"/>
        </w:r>
      </w:hyperlink>
    </w:p>
    <w:p w:rsidR="007F248D" w:rsidRPr="00221946" w:rsidRDefault="007F248D">
      <w:pPr>
        <w:pStyle w:val="30"/>
        <w:rPr>
          <w:rFonts w:ascii="Calibri" w:hAnsi="Calibri"/>
          <w:szCs w:val="22"/>
        </w:rPr>
      </w:pPr>
      <w:hyperlink w:anchor="_Toc469064216" w:history="1">
        <w:r w:rsidRPr="00267412">
          <w:rPr>
            <w:rStyle w:val="ab"/>
            <w:rFonts w:hint="eastAsia"/>
          </w:rPr>
          <w:t>扩展实验</w:t>
        </w:r>
        <w:r>
          <w:rPr>
            <w:webHidden/>
          </w:rPr>
          <w:tab/>
        </w:r>
        <w:r>
          <w:rPr>
            <w:webHidden/>
          </w:rPr>
          <w:fldChar w:fldCharType="begin"/>
        </w:r>
        <w:r>
          <w:rPr>
            <w:webHidden/>
          </w:rPr>
          <w:instrText xml:space="preserve"> PAGEREF _Toc469064216 \h </w:instrText>
        </w:r>
        <w:r>
          <w:rPr>
            <w:webHidden/>
          </w:rPr>
        </w:r>
        <w:r>
          <w:rPr>
            <w:webHidden/>
          </w:rPr>
          <w:fldChar w:fldCharType="separate"/>
        </w:r>
        <w:r>
          <w:rPr>
            <w:webHidden/>
          </w:rPr>
          <w:t>188</w:t>
        </w:r>
        <w:r>
          <w:rPr>
            <w:webHidden/>
          </w:rPr>
          <w:fldChar w:fldCharType="end"/>
        </w:r>
      </w:hyperlink>
    </w:p>
    <w:p w:rsidR="007F248D" w:rsidRPr="00221946" w:rsidRDefault="007F248D">
      <w:pPr>
        <w:pStyle w:val="12"/>
        <w:rPr>
          <w:rFonts w:ascii="Calibri" w:eastAsia="宋体" w:hAnsi="Calibri"/>
          <w:noProof/>
          <w:sz w:val="21"/>
          <w:szCs w:val="22"/>
        </w:rPr>
      </w:pPr>
      <w:hyperlink w:anchor="_Toc469064217" w:history="1">
        <w:r w:rsidRPr="00267412">
          <w:rPr>
            <w:rStyle w:val="ab"/>
            <w:rFonts w:hint="eastAsia"/>
            <w:noProof/>
          </w:rPr>
          <w:t>第</w:t>
        </w:r>
        <w:r w:rsidRPr="00267412">
          <w:rPr>
            <w:rStyle w:val="ab"/>
            <w:rFonts w:hint="eastAsia"/>
            <w:noProof/>
          </w:rPr>
          <w:t>13</w:t>
        </w:r>
        <w:r w:rsidRPr="00267412">
          <w:rPr>
            <w:rStyle w:val="ab"/>
            <w:rFonts w:hint="eastAsia"/>
            <w:noProof/>
          </w:rPr>
          <w:t>章</w:t>
        </w:r>
        <w:r w:rsidRPr="00267412">
          <w:rPr>
            <w:rStyle w:val="ab"/>
            <w:noProof/>
          </w:rPr>
          <w:t xml:space="preserve"> framebuffer</w:t>
        </w:r>
        <w:r w:rsidRPr="00267412">
          <w:rPr>
            <w:rStyle w:val="ab"/>
            <w:rFonts w:hint="eastAsia"/>
            <w:noProof/>
          </w:rPr>
          <w:t>编程实验</w:t>
        </w:r>
        <w:r>
          <w:rPr>
            <w:noProof/>
            <w:webHidden/>
          </w:rPr>
          <w:tab/>
        </w:r>
        <w:r>
          <w:rPr>
            <w:noProof/>
            <w:webHidden/>
          </w:rPr>
          <w:fldChar w:fldCharType="begin"/>
        </w:r>
        <w:r>
          <w:rPr>
            <w:noProof/>
            <w:webHidden/>
          </w:rPr>
          <w:instrText xml:space="preserve"> PAGEREF _Toc469064217 \h </w:instrText>
        </w:r>
        <w:r>
          <w:rPr>
            <w:noProof/>
            <w:webHidden/>
          </w:rPr>
        </w:r>
        <w:r>
          <w:rPr>
            <w:noProof/>
            <w:webHidden/>
          </w:rPr>
          <w:fldChar w:fldCharType="separate"/>
        </w:r>
        <w:r>
          <w:rPr>
            <w:noProof/>
            <w:webHidden/>
          </w:rPr>
          <w:t>189</w:t>
        </w:r>
        <w:r>
          <w:rPr>
            <w:noProof/>
            <w:webHidden/>
          </w:rPr>
          <w:fldChar w:fldCharType="end"/>
        </w:r>
      </w:hyperlink>
    </w:p>
    <w:p w:rsidR="007F248D" w:rsidRPr="00221946" w:rsidRDefault="007F248D">
      <w:pPr>
        <w:pStyle w:val="21"/>
        <w:rPr>
          <w:rFonts w:ascii="Calibri" w:hAnsi="Calibri"/>
          <w:szCs w:val="22"/>
        </w:rPr>
      </w:pPr>
      <w:hyperlink w:anchor="_Toc469064218" w:history="1">
        <w:r w:rsidRPr="00267412">
          <w:rPr>
            <w:rStyle w:val="ab"/>
            <w:rFonts w:hint="eastAsia"/>
          </w:rPr>
          <w:t>实验一</w:t>
        </w:r>
        <w:r w:rsidRPr="00267412">
          <w:rPr>
            <w:rStyle w:val="ab"/>
          </w:rPr>
          <w:t xml:space="preserve">  framebuffer</w:t>
        </w:r>
        <w:r w:rsidRPr="00267412">
          <w:rPr>
            <w:rStyle w:val="ab"/>
            <w:rFonts w:hint="eastAsia"/>
          </w:rPr>
          <w:t>实验</w:t>
        </w:r>
        <w:r>
          <w:rPr>
            <w:webHidden/>
          </w:rPr>
          <w:tab/>
        </w:r>
        <w:r>
          <w:rPr>
            <w:webHidden/>
          </w:rPr>
          <w:fldChar w:fldCharType="begin"/>
        </w:r>
        <w:r>
          <w:rPr>
            <w:webHidden/>
          </w:rPr>
          <w:instrText xml:space="preserve"> PAGEREF _Toc469064218 \h </w:instrText>
        </w:r>
        <w:r>
          <w:rPr>
            <w:webHidden/>
          </w:rPr>
        </w:r>
        <w:r>
          <w:rPr>
            <w:webHidden/>
          </w:rPr>
          <w:fldChar w:fldCharType="separate"/>
        </w:r>
        <w:r>
          <w:rPr>
            <w:webHidden/>
          </w:rPr>
          <w:t>190</w:t>
        </w:r>
        <w:r>
          <w:rPr>
            <w:webHidden/>
          </w:rPr>
          <w:fldChar w:fldCharType="end"/>
        </w:r>
      </w:hyperlink>
    </w:p>
    <w:p w:rsidR="007F248D" w:rsidRPr="00221946" w:rsidRDefault="007F248D">
      <w:pPr>
        <w:pStyle w:val="30"/>
        <w:rPr>
          <w:rFonts w:ascii="Calibri" w:hAnsi="Calibri"/>
          <w:szCs w:val="22"/>
        </w:rPr>
      </w:pPr>
      <w:hyperlink w:anchor="_Toc469064219" w:history="1">
        <w:r w:rsidRPr="00267412">
          <w:rPr>
            <w:rStyle w:val="ab"/>
            <w:rFonts w:hint="eastAsia"/>
          </w:rPr>
          <w:t>实验目的</w:t>
        </w:r>
        <w:r>
          <w:rPr>
            <w:webHidden/>
          </w:rPr>
          <w:tab/>
        </w:r>
        <w:r>
          <w:rPr>
            <w:webHidden/>
          </w:rPr>
          <w:fldChar w:fldCharType="begin"/>
        </w:r>
        <w:r>
          <w:rPr>
            <w:webHidden/>
          </w:rPr>
          <w:instrText xml:space="preserve"> PAGEREF _Toc469064219 \h </w:instrText>
        </w:r>
        <w:r>
          <w:rPr>
            <w:webHidden/>
          </w:rPr>
        </w:r>
        <w:r>
          <w:rPr>
            <w:webHidden/>
          </w:rPr>
          <w:fldChar w:fldCharType="separate"/>
        </w:r>
        <w:r>
          <w:rPr>
            <w:webHidden/>
          </w:rPr>
          <w:t>190</w:t>
        </w:r>
        <w:r>
          <w:rPr>
            <w:webHidden/>
          </w:rPr>
          <w:fldChar w:fldCharType="end"/>
        </w:r>
      </w:hyperlink>
    </w:p>
    <w:p w:rsidR="007F248D" w:rsidRPr="00221946" w:rsidRDefault="007F248D">
      <w:pPr>
        <w:pStyle w:val="30"/>
        <w:rPr>
          <w:rFonts w:ascii="Calibri" w:hAnsi="Calibri"/>
          <w:szCs w:val="22"/>
        </w:rPr>
      </w:pPr>
      <w:hyperlink w:anchor="_Toc469064220" w:history="1">
        <w:r w:rsidRPr="00267412">
          <w:rPr>
            <w:rStyle w:val="ab"/>
            <w:rFonts w:hint="eastAsia"/>
          </w:rPr>
          <w:t>实验内容</w:t>
        </w:r>
        <w:r>
          <w:rPr>
            <w:webHidden/>
          </w:rPr>
          <w:tab/>
        </w:r>
        <w:r>
          <w:rPr>
            <w:webHidden/>
          </w:rPr>
          <w:fldChar w:fldCharType="begin"/>
        </w:r>
        <w:r>
          <w:rPr>
            <w:webHidden/>
          </w:rPr>
          <w:instrText xml:space="preserve"> PAGEREF _Toc469064220 \h </w:instrText>
        </w:r>
        <w:r>
          <w:rPr>
            <w:webHidden/>
          </w:rPr>
        </w:r>
        <w:r>
          <w:rPr>
            <w:webHidden/>
          </w:rPr>
          <w:fldChar w:fldCharType="separate"/>
        </w:r>
        <w:r>
          <w:rPr>
            <w:webHidden/>
          </w:rPr>
          <w:t>190</w:t>
        </w:r>
        <w:r>
          <w:rPr>
            <w:webHidden/>
          </w:rPr>
          <w:fldChar w:fldCharType="end"/>
        </w:r>
      </w:hyperlink>
    </w:p>
    <w:p w:rsidR="007F248D" w:rsidRPr="00221946" w:rsidRDefault="007F248D">
      <w:pPr>
        <w:pStyle w:val="30"/>
        <w:rPr>
          <w:rFonts w:ascii="Calibri" w:hAnsi="Calibri"/>
          <w:szCs w:val="22"/>
        </w:rPr>
      </w:pPr>
      <w:hyperlink w:anchor="_Toc469064221" w:history="1">
        <w:r w:rsidRPr="00267412">
          <w:rPr>
            <w:rStyle w:val="ab"/>
            <w:rFonts w:hint="eastAsia"/>
          </w:rPr>
          <w:t>实验环境</w:t>
        </w:r>
        <w:r>
          <w:rPr>
            <w:webHidden/>
          </w:rPr>
          <w:tab/>
        </w:r>
        <w:r>
          <w:rPr>
            <w:webHidden/>
          </w:rPr>
          <w:fldChar w:fldCharType="begin"/>
        </w:r>
        <w:r>
          <w:rPr>
            <w:webHidden/>
          </w:rPr>
          <w:instrText xml:space="preserve"> PAGEREF _Toc469064221 \h </w:instrText>
        </w:r>
        <w:r>
          <w:rPr>
            <w:webHidden/>
          </w:rPr>
        </w:r>
        <w:r>
          <w:rPr>
            <w:webHidden/>
          </w:rPr>
          <w:fldChar w:fldCharType="separate"/>
        </w:r>
        <w:r>
          <w:rPr>
            <w:webHidden/>
          </w:rPr>
          <w:t>190</w:t>
        </w:r>
        <w:r>
          <w:rPr>
            <w:webHidden/>
          </w:rPr>
          <w:fldChar w:fldCharType="end"/>
        </w:r>
      </w:hyperlink>
    </w:p>
    <w:p w:rsidR="007F248D" w:rsidRPr="00221946" w:rsidRDefault="007F248D">
      <w:pPr>
        <w:pStyle w:val="30"/>
        <w:rPr>
          <w:rFonts w:ascii="Calibri" w:hAnsi="Calibri"/>
          <w:szCs w:val="22"/>
        </w:rPr>
      </w:pPr>
      <w:hyperlink w:anchor="_Toc469064222" w:history="1">
        <w:r w:rsidRPr="00267412">
          <w:rPr>
            <w:rStyle w:val="ab"/>
            <w:rFonts w:hint="eastAsia"/>
          </w:rPr>
          <w:t>实验原理</w:t>
        </w:r>
        <w:r>
          <w:rPr>
            <w:webHidden/>
          </w:rPr>
          <w:tab/>
        </w:r>
        <w:r>
          <w:rPr>
            <w:webHidden/>
          </w:rPr>
          <w:fldChar w:fldCharType="begin"/>
        </w:r>
        <w:r>
          <w:rPr>
            <w:webHidden/>
          </w:rPr>
          <w:instrText xml:space="preserve"> PAGEREF _Toc469064222 \h </w:instrText>
        </w:r>
        <w:r>
          <w:rPr>
            <w:webHidden/>
          </w:rPr>
        </w:r>
        <w:r>
          <w:rPr>
            <w:webHidden/>
          </w:rPr>
          <w:fldChar w:fldCharType="separate"/>
        </w:r>
        <w:r>
          <w:rPr>
            <w:webHidden/>
          </w:rPr>
          <w:t>190</w:t>
        </w:r>
        <w:r>
          <w:rPr>
            <w:webHidden/>
          </w:rPr>
          <w:fldChar w:fldCharType="end"/>
        </w:r>
      </w:hyperlink>
    </w:p>
    <w:p w:rsidR="007F248D" w:rsidRPr="00221946" w:rsidRDefault="007F248D">
      <w:pPr>
        <w:pStyle w:val="30"/>
        <w:rPr>
          <w:rFonts w:ascii="Calibri" w:hAnsi="Calibri"/>
          <w:szCs w:val="22"/>
        </w:rPr>
      </w:pPr>
      <w:hyperlink w:anchor="_Toc469064223" w:history="1">
        <w:r w:rsidRPr="00267412">
          <w:rPr>
            <w:rStyle w:val="ab"/>
            <w:rFonts w:hint="eastAsia"/>
          </w:rPr>
          <w:t>实验步骤</w:t>
        </w:r>
        <w:r>
          <w:rPr>
            <w:webHidden/>
          </w:rPr>
          <w:tab/>
        </w:r>
        <w:r>
          <w:rPr>
            <w:webHidden/>
          </w:rPr>
          <w:fldChar w:fldCharType="begin"/>
        </w:r>
        <w:r>
          <w:rPr>
            <w:webHidden/>
          </w:rPr>
          <w:instrText xml:space="preserve"> PAGEREF _Toc469064223 \h </w:instrText>
        </w:r>
        <w:r>
          <w:rPr>
            <w:webHidden/>
          </w:rPr>
        </w:r>
        <w:r>
          <w:rPr>
            <w:webHidden/>
          </w:rPr>
          <w:fldChar w:fldCharType="separate"/>
        </w:r>
        <w:r>
          <w:rPr>
            <w:webHidden/>
          </w:rPr>
          <w:t>194</w:t>
        </w:r>
        <w:r>
          <w:rPr>
            <w:webHidden/>
          </w:rPr>
          <w:fldChar w:fldCharType="end"/>
        </w:r>
      </w:hyperlink>
    </w:p>
    <w:p w:rsidR="007F248D" w:rsidRPr="00221946" w:rsidRDefault="007F248D">
      <w:pPr>
        <w:pStyle w:val="30"/>
        <w:rPr>
          <w:rFonts w:ascii="Calibri" w:hAnsi="Calibri"/>
          <w:szCs w:val="22"/>
        </w:rPr>
      </w:pPr>
      <w:hyperlink w:anchor="_Toc469064224" w:history="1">
        <w:r w:rsidRPr="00267412">
          <w:rPr>
            <w:rStyle w:val="ab"/>
            <w:rFonts w:hint="eastAsia"/>
          </w:rPr>
          <w:t>扩展实验</w:t>
        </w:r>
        <w:r>
          <w:rPr>
            <w:webHidden/>
          </w:rPr>
          <w:tab/>
        </w:r>
        <w:r>
          <w:rPr>
            <w:webHidden/>
          </w:rPr>
          <w:fldChar w:fldCharType="begin"/>
        </w:r>
        <w:r>
          <w:rPr>
            <w:webHidden/>
          </w:rPr>
          <w:instrText xml:space="preserve"> PAGEREF _Toc469064224 \h </w:instrText>
        </w:r>
        <w:r>
          <w:rPr>
            <w:webHidden/>
          </w:rPr>
        </w:r>
        <w:r>
          <w:rPr>
            <w:webHidden/>
          </w:rPr>
          <w:fldChar w:fldCharType="separate"/>
        </w:r>
        <w:r>
          <w:rPr>
            <w:webHidden/>
          </w:rPr>
          <w:t>194</w:t>
        </w:r>
        <w:r>
          <w:rPr>
            <w:webHidden/>
          </w:rPr>
          <w:fldChar w:fldCharType="end"/>
        </w:r>
      </w:hyperlink>
    </w:p>
    <w:p w:rsidR="007F248D" w:rsidRPr="00221946" w:rsidRDefault="007F248D">
      <w:pPr>
        <w:pStyle w:val="12"/>
        <w:rPr>
          <w:rFonts w:ascii="Calibri" w:eastAsia="宋体" w:hAnsi="Calibri"/>
          <w:noProof/>
          <w:sz w:val="21"/>
          <w:szCs w:val="22"/>
        </w:rPr>
      </w:pPr>
      <w:hyperlink w:anchor="_Toc469064225" w:history="1">
        <w:r w:rsidRPr="00267412">
          <w:rPr>
            <w:rStyle w:val="ab"/>
            <w:rFonts w:hint="eastAsia"/>
            <w:noProof/>
          </w:rPr>
          <w:t>第</w:t>
        </w:r>
        <w:r w:rsidRPr="00267412">
          <w:rPr>
            <w:rStyle w:val="ab"/>
            <w:rFonts w:hint="eastAsia"/>
            <w:noProof/>
          </w:rPr>
          <w:t>14</w:t>
        </w:r>
        <w:r w:rsidRPr="00267412">
          <w:rPr>
            <w:rStyle w:val="ab"/>
            <w:rFonts w:hint="eastAsia"/>
            <w:noProof/>
          </w:rPr>
          <w:t>章</w:t>
        </w:r>
        <w:r w:rsidRPr="00267412">
          <w:rPr>
            <w:rStyle w:val="ab"/>
            <w:rFonts w:hint="eastAsia"/>
            <w:noProof/>
          </w:rPr>
          <w:t xml:space="preserve"> </w:t>
        </w:r>
        <w:r w:rsidRPr="00267412">
          <w:rPr>
            <w:rStyle w:val="ab"/>
            <w:rFonts w:hint="eastAsia"/>
            <w:noProof/>
          </w:rPr>
          <w:t>共享库实验</w:t>
        </w:r>
        <w:r>
          <w:rPr>
            <w:noProof/>
            <w:webHidden/>
          </w:rPr>
          <w:tab/>
        </w:r>
        <w:r>
          <w:rPr>
            <w:noProof/>
            <w:webHidden/>
          </w:rPr>
          <w:fldChar w:fldCharType="begin"/>
        </w:r>
        <w:r>
          <w:rPr>
            <w:noProof/>
            <w:webHidden/>
          </w:rPr>
          <w:instrText xml:space="preserve"> PAGEREF _Toc469064225 \h </w:instrText>
        </w:r>
        <w:r>
          <w:rPr>
            <w:noProof/>
            <w:webHidden/>
          </w:rPr>
        </w:r>
        <w:r>
          <w:rPr>
            <w:noProof/>
            <w:webHidden/>
          </w:rPr>
          <w:fldChar w:fldCharType="separate"/>
        </w:r>
        <w:r>
          <w:rPr>
            <w:noProof/>
            <w:webHidden/>
          </w:rPr>
          <w:t>195</w:t>
        </w:r>
        <w:r>
          <w:rPr>
            <w:noProof/>
            <w:webHidden/>
          </w:rPr>
          <w:fldChar w:fldCharType="end"/>
        </w:r>
      </w:hyperlink>
    </w:p>
    <w:p w:rsidR="007F248D" w:rsidRPr="00221946" w:rsidRDefault="007F248D">
      <w:pPr>
        <w:pStyle w:val="21"/>
        <w:rPr>
          <w:rFonts w:ascii="Calibri" w:hAnsi="Calibri"/>
          <w:szCs w:val="22"/>
        </w:rPr>
      </w:pPr>
      <w:hyperlink w:anchor="_Toc469064226" w:history="1">
        <w:r w:rsidRPr="00267412">
          <w:rPr>
            <w:rStyle w:val="ab"/>
            <w:rFonts w:hint="eastAsia"/>
          </w:rPr>
          <w:t>实验一</w:t>
        </w:r>
        <w:r w:rsidRPr="00267412">
          <w:rPr>
            <w:rStyle w:val="ab"/>
          </w:rPr>
          <w:t xml:space="preserve">  </w:t>
        </w:r>
        <w:r w:rsidRPr="00267412">
          <w:rPr>
            <w:rStyle w:val="ab"/>
            <w:rFonts w:hint="eastAsia"/>
          </w:rPr>
          <w:t>共享库基础实验</w:t>
        </w:r>
        <w:r>
          <w:rPr>
            <w:webHidden/>
          </w:rPr>
          <w:tab/>
        </w:r>
        <w:r>
          <w:rPr>
            <w:webHidden/>
          </w:rPr>
          <w:fldChar w:fldCharType="begin"/>
        </w:r>
        <w:r>
          <w:rPr>
            <w:webHidden/>
          </w:rPr>
          <w:instrText xml:space="preserve"> PAGEREF _Toc469064226 \h </w:instrText>
        </w:r>
        <w:r>
          <w:rPr>
            <w:webHidden/>
          </w:rPr>
        </w:r>
        <w:r>
          <w:rPr>
            <w:webHidden/>
          </w:rPr>
          <w:fldChar w:fldCharType="separate"/>
        </w:r>
        <w:r>
          <w:rPr>
            <w:webHidden/>
          </w:rPr>
          <w:t>196</w:t>
        </w:r>
        <w:r>
          <w:rPr>
            <w:webHidden/>
          </w:rPr>
          <w:fldChar w:fldCharType="end"/>
        </w:r>
      </w:hyperlink>
    </w:p>
    <w:p w:rsidR="007F248D" w:rsidRPr="00221946" w:rsidRDefault="007F248D">
      <w:pPr>
        <w:pStyle w:val="30"/>
        <w:rPr>
          <w:rFonts w:ascii="Calibri" w:hAnsi="Calibri"/>
          <w:szCs w:val="22"/>
        </w:rPr>
      </w:pPr>
      <w:hyperlink w:anchor="_Toc469064227" w:history="1">
        <w:r w:rsidRPr="00267412">
          <w:rPr>
            <w:rStyle w:val="ab"/>
            <w:rFonts w:hint="eastAsia"/>
          </w:rPr>
          <w:t>实验目的</w:t>
        </w:r>
        <w:r>
          <w:rPr>
            <w:webHidden/>
          </w:rPr>
          <w:tab/>
        </w:r>
        <w:r>
          <w:rPr>
            <w:webHidden/>
          </w:rPr>
          <w:fldChar w:fldCharType="begin"/>
        </w:r>
        <w:r>
          <w:rPr>
            <w:webHidden/>
          </w:rPr>
          <w:instrText xml:space="preserve"> PAGEREF _Toc469064227 \h </w:instrText>
        </w:r>
        <w:r>
          <w:rPr>
            <w:webHidden/>
          </w:rPr>
        </w:r>
        <w:r>
          <w:rPr>
            <w:webHidden/>
          </w:rPr>
          <w:fldChar w:fldCharType="separate"/>
        </w:r>
        <w:r>
          <w:rPr>
            <w:webHidden/>
          </w:rPr>
          <w:t>196</w:t>
        </w:r>
        <w:r>
          <w:rPr>
            <w:webHidden/>
          </w:rPr>
          <w:fldChar w:fldCharType="end"/>
        </w:r>
      </w:hyperlink>
    </w:p>
    <w:p w:rsidR="007F248D" w:rsidRPr="00221946" w:rsidRDefault="007F248D">
      <w:pPr>
        <w:pStyle w:val="30"/>
        <w:rPr>
          <w:rFonts w:ascii="Calibri" w:hAnsi="Calibri"/>
          <w:szCs w:val="22"/>
        </w:rPr>
      </w:pPr>
      <w:hyperlink w:anchor="_Toc469064228" w:history="1">
        <w:r w:rsidRPr="00267412">
          <w:rPr>
            <w:rStyle w:val="ab"/>
            <w:rFonts w:hint="eastAsia"/>
          </w:rPr>
          <w:t>实验内容</w:t>
        </w:r>
        <w:r>
          <w:rPr>
            <w:webHidden/>
          </w:rPr>
          <w:tab/>
        </w:r>
        <w:r>
          <w:rPr>
            <w:webHidden/>
          </w:rPr>
          <w:fldChar w:fldCharType="begin"/>
        </w:r>
        <w:r>
          <w:rPr>
            <w:webHidden/>
          </w:rPr>
          <w:instrText xml:space="preserve"> PAGEREF _Toc469064228 \h </w:instrText>
        </w:r>
        <w:r>
          <w:rPr>
            <w:webHidden/>
          </w:rPr>
        </w:r>
        <w:r>
          <w:rPr>
            <w:webHidden/>
          </w:rPr>
          <w:fldChar w:fldCharType="separate"/>
        </w:r>
        <w:r>
          <w:rPr>
            <w:webHidden/>
          </w:rPr>
          <w:t>196</w:t>
        </w:r>
        <w:r>
          <w:rPr>
            <w:webHidden/>
          </w:rPr>
          <w:fldChar w:fldCharType="end"/>
        </w:r>
      </w:hyperlink>
    </w:p>
    <w:p w:rsidR="007F248D" w:rsidRPr="00221946" w:rsidRDefault="007F248D">
      <w:pPr>
        <w:pStyle w:val="30"/>
        <w:rPr>
          <w:rFonts w:ascii="Calibri" w:hAnsi="Calibri"/>
          <w:szCs w:val="22"/>
        </w:rPr>
      </w:pPr>
      <w:hyperlink w:anchor="_Toc469064229" w:history="1">
        <w:r w:rsidRPr="00267412">
          <w:rPr>
            <w:rStyle w:val="ab"/>
            <w:rFonts w:hint="eastAsia"/>
          </w:rPr>
          <w:t>实验环境</w:t>
        </w:r>
        <w:r>
          <w:rPr>
            <w:webHidden/>
          </w:rPr>
          <w:tab/>
        </w:r>
        <w:r>
          <w:rPr>
            <w:webHidden/>
          </w:rPr>
          <w:fldChar w:fldCharType="begin"/>
        </w:r>
        <w:r>
          <w:rPr>
            <w:webHidden/>
          </w:rPr>
          <w:instrText xml:space="preserve"> PAGEREF _Toc469064229 \h </w:instrText>
        </w:r>
        <w:r>
          <w:rPr>
            <w:webHidden/>
          </w:rPr>
        </w:r>
        <w:r>
          <w:rPr>
            <w:webHidden/>
          </w:rPr>
          <w:fldChar w:fldCharType="separate"/>
        </w:r>
        <w:r>
          <w:rPr>
            <w:webHidden/>
          </w:rPr>
          <w:t>196</w:t>
        </w:r>
        <w:r>
          <w:rPr>
            <w:webHidden/>
          </w:rPr>
          <w:fldChar w:fldCharType="end"/>
        </w:r>
      </w:hyperlink>
    </w:p>
    <w:p w:rsidR="007F248D" w:rsidRPr="00221946" w:rsidRDefault="007F248D">
      <w:pPr>
        <w:pStyle w:val="30"/>
        <w:rPr>
          <w:rFonts w:ascii="Calibri" w:hAnsi="Calibri"/>
          <w:szCs w:val="22"/>
        </w:rPr>
      </w:pPr>
      <w:hyperlink w:anchor="_Toc469064230" w:history="1">
        <w:r w:rsidRPr="00267412">
          <w:rPr>
            <w:rStyle w:val="ab"/>
            <w:rFonts w:hint="eastAsia"/>
          </w:rPr>
          <w:t>实验原理</w:t>
        </w:r>
        <w:r>
          <w:rPr>
            <w:webHidden/>
          </w:rPr>
          <w:tab/>
        </w:r>
        <w:r>
          <w:rPr>
            <w:webHidden/>
          </w:rPr>
          <w:fldChar w:fldCharType="begin"/>
        </w:r>
        <w:r>
          <w:rPr>
            <w:webHidden/>
          </w:rPr>
          <w:instrText xml:space="preserve"> PAGEREF _Toc469064230 \h </w:instrText>
        </w:r>
        <w:r>
          <w:rPr>
            <w:webHidden/>
          </w:rPr>
        </w:r>
        <w:r>
          <w:rPr>
            <w:webHidden/>
          </w:rPr>
          <w:fldChar w:fldCharType="separate"/>
        </w:r>
        <w:r>
          <w:rPr>
            <w:webHidden/>
          </w:rPr>
          <w:t>196</w:t>
        </w:r>
        <w:r>
          <w:rPr>
            <w:webHidden/>
          </w:rPr>
          <w:fldChar w:fldCharType="end"/>
        </w:r>
      </w:hyperlink>
    </w:p>
    <w:p w:rsidR="007F248D" w:rsidRPr="00221946" w:rsidRDefault="007F248D">
      <w:pPr>
        <w:pStyle w:val="30"/>
        <w:rPr>
          <w:rFonts w:ascii="Calibri" w:hAnsi="Calibri"/>
          <w:szCs w:val="22"/>
        </w:rPr>
      </w:pPr>
      <w:hyperlink w:anchor="_Toc469064231" w:history="1">
        <w:r w:rsidRPr="00267412">
          <w:rPr>
            <w:rStyle w:val="ab"/>
            <w:rFonts w:hint="eastAsia"/>
          </w:rPr>
          <w:t>实验步骤</w:t>
        </w:r>
        <w:r>
          <w:rPr>
            <w:webHidden/>
          </w:rPr>
          <w:tab/>
        </w:r>
        <w:r>
          <w:rPr>
            <w:webHidden/>
          </w:rPr>
          <w:fldChar w:fldCharType="begin"/>
        </w:r>
        <w:r>
          <w:rPr>
            <w:webHidden/>
          </w:rPr>
          <w:instrText xml:space="preserve"> PAGEREF _Toc469064231 \h </w:instrText>
        </w:r>
        <w:r>
          <w:rPr>
            <w:webHidden/>
          </w:rPr>
        </w:r>
        <w:r>
          <w:rPr>
            <w:webHidden/>
          </w:rPr>
          <w:fldChar w:fldCharType="separate"/>
        </w:r>
        <w:r>
          <w:rPr>
            <w:webHidden/>
          </w:rPr>
          <w:t>196</w:t>
        </w:r>
        <w:r>
          <w:rPr>
            <w:webHidden/>
          </w:rPr>
          <w:fldChar w:fldCharType="end"/>
        </w:r>
      </w:hyperlink>
    </w:p>
    <w:p w:rsidR="007F248D" w:rsidRPr="00221946" w:rsidRDefault="007F248D">
      <w:pPr>
        <w:pStyle w:val="30"/>
        <w:rPr>
          <w:rFonts w:ascii="Calibri" w:hAnsi="Calibri"/>
          <w:szCs w:val="22"/>
        </w:rPr>
      </w:pPr>
      <w:hyperlink w:anchor="_Toc469064232" w:history="1">
        <w:r w:rsidRPr="00267412">
          <w:rPr>
            <w:rStyle w:val="ab"/>
            <w:rFonts w:hint="eastAsia"/>
          </w:rPr>
          <w:t>扩展实验</w:t>
        </w:r>
        <w:r>
          <w:rPr>
            <w:webHidden/>
          </w:rPr>
          <w:tab/>
        </w:r>
        <w:r>
          <w:rPr>
            <w:webHidden/>
          </w:rPr>
          <w:fldChar w:fldCharType="begin"/>
        </w:r>
        <w:r>
          <w:rPr>
            <w:webHidden/>
          </w:rPr>
          <w:instrText xml:space="preserve"> PAGEREF _Toc469064232 \h </w:instrText>
        </w:r>
        <w:r>
          <w:rPr>
            <w:webHidden/>
          </w:rPr>
        </w:r>
        <w:r>
          <w:rPr>
            <w:webHidden/>
          </w:rPr>
          <w:fldChar w:fldCharType="separate"/>
        </w:r>
        <w:r>
          <w:rPr>
            <w:webHidden/>
          </w:rPr>
          <w:t>199</w:t>
        </w:r>
        <w:r>
          <w:rPr>
            <w:webHidden/>
          </w:rPr>
          <w:fldChar w:fldCharType="end"/>
        </w:r>
      </w:hyperlink>
    </w:p>
    <w:p w:rsidR="007F248D" w:rsidRPr="00221946" w:rsidRDefault="007F248D">
      <w:pPr>
        <w:pStyle w:val="21"/>
        <w:rPr>
          <w:rFonts w:ascii="Calibri" w:hAnsi="Calibri"/>
          <w:szCs w:val="22"/>
        </w:rPr>
      </w:pPr>
      <w:hyperlink w:anchor="_Toc469064233" w:history="1">
        <w:r w:rsidRPr="00267412">
          <w:rPr>
            <w:rStyle w:val="ab"/>
            <w:rFonts w:hint="eastAsia"/>
          </w:rPr>
          <w:t>实验二</w:t>
        </w:r>
        <w:r w:rsidRPr="00267412">
          <w:rPr>
            <w:rStyle w:val="ab"/>
          </w:rPr>
          <w:t xml:space="preserve">  zlib</w:t>
        </w:r>
        <w:r w:rsidRPr="00267412">
          <w:rPr>
            <w:rStyle w:val="ab"/>
            <w:rFonts w:hint="eastAsia"/>
          </w:rPr>
          <w:t>库使用实验</w:t>
        </w:r>
        <w:r>
          <w:rPr>
            <w:webHidden/>
          </w:rPr>
          <w:tab/>
        </w:r>
        <w:r>
          <w:rPr>
            <w:webHidden/>
          </w:rPr>
          <w:fldChar w:fldCharType="begin"/>
        </w:r>
        <w:r>
          <w:rPr>
            <w:webHidden/>
          </w:rPr>
          <w:instrText xml:space="preserve"> PAGEREF _Toc469064233 \h </w:instrText>
        </w:r>
        <w:r>
          <w:rPr>
            <w:webHidden/>
          </w:rPr>
        </w:r>
        <w:r>
          <w:rPr>
            <w:webHidden/>
          </w:rPr>
          <w:fldChar w:fldCharType="separate"/>
        </w:r>
        <w:r>
          <w:rPr>
            <w:webHidden/>
          </w:rPr>
          <w:t>200</w:t>
        </w:r>
        <w:r>
          <w:rPr>
            <w:webHidden/>
          </w:rPr>
          <w:fldChar w:fldCharType="end"/>
        </w:r>
      </w:hyperlink>
    </w:p>
    <w:p w:rsidR="007F248D" w:rsidRPr="00221946" w:rsidRDefault="007F248D">
      <w:pPr>
        <w:pStyle w:val="30"/>
        <w:rPr>
          <w:rFonts w:ascii="Calibri" w:hAnsi="Calibri"/>
          <w:szCs w:val="22"/>
        </w:rPr>
      </w:pPr>
      <w:hyperlink w:anchor="_Toc469064234" w:history="1">
        <w:r w:rsidRPr="00267412">
          <w:rPr>
            <w:rStyle w:val="ab"/>
            <w:rFonts w:hint="eastAsia"/>
          </w:rPr>
          <w:t>实验目的</w:t>
        </w:r>
        <w:r>
          <w:rPr>
            <w:webHidden/>
          </w:rPr>
          <w:tab/>
        </w:r>
        <w:r>
          <w:rPr>
            <w:webHidden/>
          </w:rPr>
          <w:fldChar w:fldCharType="begin"/>
        </w:r>
        <w:r>
          <w:rPr>
            <w:webHidden/>
          </w:rPr>
          <w:instrText xml:space="preserve"> PAGEREF _Toc469064234 \h </w:instrText>
        </w:r>
        <w:r>
          <w:rPr>
            <w:webHidden/>
          </w:rPr>
        </w:r>
        <w:r>
          <w:rPr>
            <w:webHidden/>
          </w:rPr>
          <w:fldChar w:fldCharType="separate"/>
        </w:r>
        <w:r>
          <w:rPr>
            <w:webHidden/>
          </w:rPr>
          <w:t>200</w:t>
        </w:r>
        <w:r>
          <w:rPr>
            <w:webHidden/>
          </w:rPr>
          <w:fldChar w:fldCharType="end"/>
        </w:r>
      </w:hyperlink>
    </w:p>
    <w:p w:rsidR="007F248D" w:rsidRPr="00221946" w:rsidRDefault="007F248D">
      <w:pPr>
        <w:pStyle w:val="30"/>
        <w:rPr>
          <w:rFonts w:ascii="Calibri" w:hAnsi="Calibri"/>
          <w:szCs w:val="22"/>
        </w:rPr>
      </w:pPr>
      <w:hyperlink w:anchor="_Toc469064235" w:history="1">
        <w:r w:rsidRPr="00267412">
          <w:rPr>
            <w:rStyle w:val="ab"/>
            <w:rFonts w:hint="eastAsia"/>
          </w:rPr>
          <w:t>实验内容</w:t>
        </w:r>
        <w:r>
          <w:rPr>
            <w:webHidden/>
          </w:rPr>
          <w:tab/>
        </w:r>
        <w:r>
          <w:rPr>
            <w:webHidden/>
          </w:rPr>
          <w:fldChar w:fldCharType="begin"/>
        </w:r>
        <w:r>
          <w:rPr>
            <w:webHidden/>
          </w:rPr>
          <w:instrText xml:space="preserve"> PAGEREF _Toc469064235 \h </w:instrText>
        </w:r>
        <w:r>
          <w:rPr>
            <w:webHidden/>
          </w:rPr>
        </w:r>
        <w:r>
          <w:rPr>
            <w:webHidden/>
          </w:rPr>
          <w:fldChar w:fldCharType="separate"/>
        </w:r>
        <w:r>
          <w:rPr>
            <w:webHidden/>
          </w:rPr>
          <w:t>200</w:t>
        </w:r>
        <w:r>
          <w:rPr>
            <w:webHidden/>
          </w:rPr>
          <w:fldChar w:fldCharType="end"/>
        </w:r>
      </w:hyperlink>
    </w:p>
    <w:p w:rsidR="007F248D" w:rsidRPr="00221946" w:rsidRDefault="007F248D">
      <w:pPr>
        <w:pStyle w:val="30"/>
        <w:rPr>
          <w:rFonts w:ascii="Calibri" w:hAnsi="Calibri"/>
          <w:szCs w:val="22"/>
        </w:rPr>
      </w:pPr>
      <w:hyperlink w:anchor="_Toc469064236" w:history="1">
        <w:r w:rsidRPr="00267412">
          <w:rPr>
            <w:rStyle w:val="ab"/>
            <w:rFonts w:hint="eastAsia"/>
          </w:rPr>
          <w:t>实验环境</w:t>
        </w:r>
        <w:r>
          <w:rPr>
            <w:webHidden/>
          </w:rPr>
          <w:tab/>
        </w:r>
        <w:r>
          <w:rPr>
            <w:webHidden/>
          </w:rPr>
          <w:fldChar w:fldCharType="begin"/>
        </w:r>
        <w:r>
          <w:rPr>
            <w:webHidden/>
          </w:rPr>
          <w:instrText xml:space="preserve"> PAGEREF _Toc469064236 \h </w:instrText>
        </w:r>
        <w:r>
          <w:rPr>
            <w:webHidden/>
          </w:rPr>
        </w:r>
        <w:r>
          <w:rPr>
            <w:webHidden/>
          </w:rPr>
          <w:fldChar w:fldCharType="separate"/>
        </w:r>
        <w:r>
          <w:rPr>
            <w:webHidden/>
          </w:rPr>
          <w:t>200</w:t>
        </w:r>
        <w:r>
          <w:rPr>
            <w:webHidden/>
          </w:rPr>
          <w:fldChar w:fldCharType="end"/>
        </w:r>
      </w:hyperlink>
    </w:p>
    <w:p w:rsidR="007F248D" w:rsidRPr="00221946" w:rsidRDefault="007F248D">
      <w:pPr>
        <w:pStyle w:val="30"/>
        <w:rPr>
          <w:rFonts w:ascii="Calibri" w:hAnsi="Calibri"/>
          <w:szCs w:val="22"/>
        </w:rPr>
      </w:pPr>
      <w:hyperlink w:anchor="_Toc469064237" w:history="1">
        <w:r w:rsidRPr="00267412">
          <w:rPr>
            <w:rStyle w:val="ab"/>
            <w:rFonts w:hint="eastAsia"/>
          </w:rPr>
          <w:t>实验原理</w:t>
        </w:r>
        <w:r>
          <w:rPr>
            <w:webHidden/>
          </w:rPr>
          <w:tab/>
        </w:r>
        <w:r>
          <w:rPr>
            <w:webHidden/>
          </w:rPr>
          <w:fldChar w:fldCharType="begin"/>
        </w:r>
        <w:r>
          <w:rPr>
            <w:webHidden/>
          </w:rPr>
          <w:instrText xml:space="preserve"> PAGEREF _Toc469064237 \h </w:instrText>
        </w:r>
        <w:r>
          <w:rPr>
            <w:webHidden/>
          </w:rPr>
        </w:r>
        <w:r>
          <w:rPr>
            <w:webHidden/>
          </w:rPr>
          <w:fldChar w:fldCharType="separate"/>
        </w:r>
        <w:r>
          <w:rPr>
            <w:webHidden/>
          </w:rPr>
          <w:t>200</w:t>
        </w:r>
        <w:r>
          <w:rPr>
            <w:webHidden/>
          </w:rPr>
          <w:fldChar w:fldCharType="end"/>
        </w:r>
      </w:hyperlink>
    </w:p>
    <w:p w:rsidR="007F248D" w:rsidRPr="00221946" w:rsidRDefault="007F248D">
      <w:pPr>
        <w:pStyle w:val="30"/>
        <w:rPr>
          <w:rFonts w:ascii="Calibri" w:hAnsi="Calibri"/>
          <w:szCs w:val="22"/>
        </w:rPr>
      </w:pPr>
      <w:hyperlink w:anchor="_Toc469064238" w:history="1">
        <w:r w:rsidRPr="00267412">
          <w:rPr>
            <w:rStyle w:val="ab"/>
            <w:rFonts w:hint="eastAsia"/>
          </w:rPr>
          <w:t>实验步骤</w:t>
        </w:r>
        <w:r>
          <w:rPr>
            <w:webHidden/>
          </w:rPr>
          <w:tab/>
        </w:r>
        <w:r>
          <w:rPr>
            <w:webHidden/>
          </w:rPr>
          <w:fldChar w:fldCharType="begin"/>
        </w:r>
        <w:r>
          <w:rPr>
            <w:webHidden/>
          </w:rPr>
          <w:instrText xml:space="preserve"> PAGEREF _Toc469064238 \h </w:instrText>
        </w:r>
        <w:r>
          <w:rPr>
            <w:webHidden/>
          </w:rPr>
        </w:r>
        <w:r>
          <w:rPr>
            <w:webHidden/>
          </w:rPr>
          <w:fldChar w:fldCharType="separate"/>
        </w:r>
        <w:r>
          <w:rPr>
            <w:webHidden/>
          </w:rPr>
          <w:t>200</w:t>
        </w:r>
        <w:r>
          <w:rPr>
            <w:webHidden/>
          </w:rPr>
          <w:fldChar w:fldCharType="end"/>
        </w:r>
      </w:hyperlink>
    </w:p>
    <w:p w:rsidR="007F248D" w:rsidRPr="00221946" w:rsidRDefault="007F248D">
      <w:pPr>
        <w:pStyle w:val="30"/>
        <w:rPr>
          <w:rFonts w:ascii="Calibri" w:hAnsi="Calibri"/>
          <w:szCs w:val="22"/>
        </w:rPr>
      </w:pPr>
      <w:hyperlink w:anchor="_Toc469064239" w:history="1">
        <w:r w:rsidRPr="00267412">
          <w:rPr>
            <w:rStyle w:val="ab"/>
            <w:rFonts w:hint="eastAsia"/>
          </w:rPr>
          <w:t>扩展实验</w:t>
        </w:r>
        <w:r>
          <w:rPr>
            <w:webHidden/>
          </w:rPr>
          <w:tab/>
        </w:r>
        <w:r>
          <w:rPr>
            <w:webHidden/>
          </w:rPr>
          <w:fldChar w:fldCharType="begin"/>
        </w:r>
        <w:r>
          <w:rPr>
            <w:webHidden/>
          </w:rPr>
          <w:instrText xml:space="preserve"> PAGEREF _Toc469064239 \h </w:instrText>
        </w:r>
        <w:r>
          <w:rPr>
            <w:webHidden/>
          </w:rPr>
        </w:r>
        <w:r>
          <w:rPr>
            <w:webHidden/>
          </w:rPr>
          <w:fldChar w:fldCharType="separate"/>
        </w:r>
        <w:r>
          <w:rPr>
            <w:webHidden/>
          </w:rPr>
          <w:t>202</w:t>
        </w:r>
        <w:r>
          <w:rPr>
            <w:webHidden/>
          </w:rPr>
          <w:fldChar w:fldCharType="end"/>
        </w:r>
      </w:hyperlink>
    </w:p>
    <w:p w:rsidR="007F248D" w:rsidRPr="00221946" w:rsidRDefault="007F248D">
      <w:pPr>
        <w:pStyle w:val="12"/>
        <w:rPr>
          <w:rFonts w:ascii="Calibri" w:eastAsia="宋体" w:hAnsi="Calibri"/>
          <w:noProof/>
          <w:sz w:val="21"/>
          <w:szCs w:val="22"/>
        </w:rPr>
      </w:pPr>
      <w:hyperlink w:anchor="_Toc469064240" w:history="1">
        <w:r w:rsidRPr="00267412">
          <w:rPr>
            <w:rStyle w:val="ab"/>
            <w:rFonts w:hint="eastAsia"/>
            <w:noProof/>
          </w:rPr>
          <w:t>第</w:t>
        </w:r>
        <w:r w:rsidRPr="00267412">
          <w:rPr>
            <w:rStyle w:val="ab"/>
            <w:rFonts w:hint="eastAsia"/>
            <w:noProof/>
          </w:rPr>
          <w:t>15</w:t>
        </w:r>
        <w:r w:rsidRPr="00267412">
          <w:rPr>
            <w:rStyle w:val="ab"/>
            <w:rFonts w:hint="eastAsia"/>
            <w:noProof/>
          </w:rPr>
          <w:t>章</w:t>
        </w:r>
        <w:r w:rsidRPr="00267412">
          <w:rPr>
            <w:rStyle w:val="ab"/>
            <w:noProof/>
          </w:rPr>
          <w:t xml:space="preserve"> Qt</w:t>
        </w:r>
        <w:r w:rsidRPr="00267412">
          <w:rPr>
            <w:rStyle w:val="ab"/>
            <w:rFonts w:hint="eastAsia"/>
            <w:noProof/>
          </w:rPr>
          <w:t>图形界面编程实验</w:t>
        </w:r>
        <w:r>
          <w:rPr>
            <w:noProof/>
            <w:webHidden/>
          </w:rPr>
          <w:tab/>
        </w:r>
        <w:r>
          <w:rPr>
            <w:noProof/>
            <w:webHidden/>
          </w:rPr>
          <w:fldChar w:fldCharType="begin"/>
        </w:r>
        <w:r>
          <w:rPr>
            <w:noProof/>
            <w:webHidden/>
          </w:rPr>
          <w:instrText xml:space="preserve"> PAGEREF _Toc469064240 \h </w:instrText>
        </w:r>
        <w:r>
          <w:rPr>
            <w:noProof/>
            <w:webHidden/>
          </w:rPr>
        </w:r>
        <w:r>
          <w:rPr>
            <w:noProof/>
            <w:webHidden/>
          </w:rPr>
          <w:fldChar w:fldCharType="separate"/>
        </w:r>
        <w:r>
          <w:rPr>
            <w:noProof/>
            <w:webHidden/>
          </w:rPr>
          <w:t>203</w:t>
        </w:r>
        <w:r>
          <w:rPr>
            <w:noProof/>
            <w:webHidden/>
          </w:rPr>
          <w:fldChar w:fldCharType="end"/>
        </w:r>
      </w:hyperlink>
    </w:p>
    <w:p w:rsidR="007F248D" w:rsidRPr="00221946" w:rsidRDefault="007F248D">
      <w:pPr>
        <w:pStyle w:val="21"/>
        <w:rPr>
          <w:rFonts w:ascii="Calibri" w:hAnsi="Calibri"/>
          <w:szCs w:val="22"/>
        </w:rPr>
      </w:pPr>
      <w:hyperlink w:anchor="_Toc469064241" w:history="1">
        <w:r w:rsidRPr="00267412">
          <w:rPr>
            <w:rStyle w:val="ab"/>
            <w:rFonts w:hint="eastAsia"/>
          </w:rPr>
          <w:t>实验一</w:t>
        </w:r>
        <w:r w:rsidRPr="00267412">
          <w:rPr>
            <w:rStyle w:val="ab"/>
          </w:rPr>
          <w:t xml:space="preserve">  Qt</w:t>
        </w:r>
        <w:r w:rsidRPr="00267412">
          <w:rPr>
            <w:rStyle w:val="ab"/>
            <w:rFonts w:hint="eastAsia"/>
          </w:rPr>
          <w:t>工程导入</w:t>
        </w:r>
        <w:r>
          <w:rPr>
            <w:webHidden/>
          </w:rPr>
          <w:tab/>
        </w:r>
        <w:r>
          <w:rPr>
            <w:webHidden/>
          </w:rPr>
          <w:fldChar w:fldCharType="begin"/>
        </w:r>
        <w:r>
          <w:rPr>
            <w:webHidden/>
          </w:rPr>
          <w:instrText xml:space="preserve"> PAGEREF _Toc469064241 \h </w:instrText>
        </w:r>
        <w:r>
          <w:rPr>
            <w:webHidden/>
          </w:rPr>
        </w:r>
        <w:r>
          <w:rPr>
            <w:webHidden/>
          </w:rPr>
          <w:fldChar w:fldCharType="separate"/>
        </w:r>
        <w:r>
          <w:rPr>
            <w:webHidden/>
          </w:rPr>
          <w:t>204</w:t>
        </w:r>
        <w:r>
          <w:rPr>
            <w:webHidden/>
          </w:rPr>
          <w:fldChar w:fldCharType="end"/>
        </w:r>
      </w:hyperlink>
    </w:p>
    <w:p w:rsidR="007F248D" w:rsidRPr="00221946" w:rsidRDefault="007F248D">
      <w:pPr>
        <w:pStyle w:val="30"/>
        <w:rPr>
          <w:rFonts w:ascii="Calibri" w:hAnsi="Calibri"/>
          <w:szCs w:val="22"/>
        </w:rPr>
      </w:pPr>
      <w:hyperlink w:anchor="_Toc469064242" w:history="1">
        <w:r w:rsidRPr="00267412">
          <w:rPr>
            <w:rStyle w:val="ab"/>
            <w:rFonts w:hint="eastAsia"/>
          </w:rPr>
          <w:t>实验目的</w:t>
        </w:r>
        <w:r>
          <w:rPr>
            <w:webHidden/>
          </w:rPr>
          <w:tab/>
        </w:r>
        <w:r>
          <w:rPr>
            <w:webHidden/>
          </w:rPr>
          <w:fldChar w:fldCharType="begin"/>
        </w:r>
        <w:r>
          <w:rPr>
            <w:webHidden/>
          </w:rPr>
          <w:instrText xml:space="preserve"> PAGEREF _Toc469064242 \h </w:instrText>
        </w:r>
        <w:r>
          <w:rPr>
            <w:webHidden/>
          </w:rPr>
        </w:r>
        <w:r>
          <w:rPr>
            <w:webHidden/>
          </w:rPr>
          <w:fldChar w:fldCharType="separate"/>
        </w:r>
        <w:r>
          <w:rPr>
            <w:webHidden/>
          </w:rPr>
          <w:t>204</w:t>
        </w:r>
        <w:r>
          <w:rPr>
            <w:webHidden/>
          </w:rPr>
          <w:fldChar w:fldCharType="end"/>
        </w:r>
      </w:hyperlink>
    </w:p>
    <w:p w:rsidR="007F248D" w:rsidRPr="00221946" w:rsidRDefault="007F248D">
      <w:pPr>
        <w:pStyle w:val="30"/>
        <w:rPr>
          <w:rFonts w:ascii="Calibri" w:hAnsi="Calibri"/>
          <w:szCs w:val="22"/>
        </w:rPr>
      </w:pPr>
      <w:hyperlink w:anchor="_Toc469064243" w:history="1">
        <w:r w:rsidRPr="00267412">
          <w:rPr>
            <w:rStyle w:val="ab"/>
            <w:rFonts w:hint="eastAsia"/>
          </w:rPr>
          <w:t>实验内容</w:t>
        </w:r>
        <w:r>
          <w:rPr>
            <w:webHidden/>
          </w:rPr>
          <w:tab/>
        </w:r>
        <w:r>
          <w:rPr>
            <w:webHidden/>
          </w:rPr>
          <w:fldChar w:fldCharType="begin"/>
        </w:r>
        <w:r>
          <w:rPr>
            <w:webHidden/>
          </w:rPr>
          <w:instrText xml:space="preserve"> PAGEREF _Toc469064243 \h </w:instrText>
        </w:r>
        <w:r>
          <w:rPr>
            <w:webHidden/>
          </w:rPr>
        </w:r>
        <w:r>
          <w:rPr>
            <w:webHidden/>
          </w:rPr>
          <w:fldChar w:fldCharType="separate"/>
        </w:r>
        <w:r>
          <w:rPr>
            <w:webHidden/>
          </w:rPr>
          <w:t>204</w:t>
        </w:r>
        <w:r>
          <w:rPr>
            <w:webHidden/>
          </w:rPr>
          <w:fldChar w:fldCharType="end"/>
        </w:r>
      </w:hyperlink>
    </w:p>
    <w:p w:rsidR="007F248D" w:rsidRPr="00221946" w:rsidRDefault="007F248D">
      <w:pPr>
        <w:pStyle w:val="30"/>
        <w:rPr>
          <w:rFonts w:ascii="Calibri" w:hAnsi="Calibri"/>
          <w:szCs w:val="22"/>
        </w:rPr>
      </w:pPr>
      <w:hyperlink w:anchor="_Toc469064244" w:history="1">
        <w:r w:rsidRPr="00267412">
          <w:rPr>
            <w:rStyle w:val="ab"/>
            <w:rFonts w:hint="eastAsia"/>
          </w:rPr>
          <w:t>实验环境</w:t>
        </w:r>
        <w:r>
          <w:rPr>
            <w:webHidden/>
          </w:rPr>
          <w:tab/>
        </w:r>
        <w:r>
          <w:rPr>
            <w:webHidden/>
          </w:rPr>
          <w:fldChar w:fldCharType="begin"/>
        </w:r>
        <w:r>
          <w:rPr>
            <w:webHidden/>
          </w:rPr>
          <w:instrText xml:space="preserve"> PAGEREF _Toc469064244 \h </w:instrText>
        </w:r>
        <w:r>
          <w:rPr>
            <w:webHidden/>
          </w:rPr>
        </w:r>
        <w:r>
          <w:rPr>
            <w:webHidden/>
          </w:rPr>
          <w:fldChar w:fldCharType="separate"/>
        </w:r>
        <w:r>
          <w:rPr>
            <w:webHidden/>
          </w:rPr>
          <w:t>204</w:t>
        </w:r>
        <w:r>
          <w:rPr>
            <w:webHidden/>
          </w:rPr>
          <w:fldChar w:fldCharType="end"/>
        </w:r>
      </w:hyperlink>
    </w:p>
    <w:p w:rsidR="007F248D" w:rsidRPr="00221946" w:rsidRDefault="007F248D">
      <w:pPr>
        <w:pStyle w:val="30"/>
        <w:rPr>
          <w:rFonts w:ascii="Calibri" w:hAnsi="Calibri"/>
          <w:szCs w:val="22"/>
        </w:rPr>
      </w:pPr>
      <w:hyperlink w:anchor="_Toc469064245" w:history="1">
        <w:r w:rsidRPr="00267412">
          <w:rPr>
            <w:rStyle w:val="ab"/>
            <w:rFonts w:hint="eastAsia"/>
          </w:rPr>
          <w:t>实验原理</w:t>
        </w:r>
        <w:r>
          <w:rPr>
            <w:webHidden/>
          </w:rPr>
          <w:tab/>
        </w:r>
        <w:r>
          <w:rPr>
            <w:webHidden/>
          </w:rPr>
          <w:fldChar w:fldCharType="begin"/>
        </w:r>
        <w:r>
          <w:rPr>
            <w:webHidden/>
          </w:rPr>
          <w:instrText xml:space="preserve"> PAGEREF _Toc469064245 \h </w:instrText>
        </w:r>
        <w:r>
          <w:rPr>
            <w:webHidden/>
          </w:rPr>
        </w:r>
        <w:r>
          <w:rPr>
            <w:webHidden/>
          </w:rPr>
          <w:fldChar w:fldCharType="separate"/>
        </w:r>
        <w:r>
          <w:rPr>
            <w:webHidden/>
          </w:rPr>
          <w:t>204</w:t>
        </w:r>
        <w:r>
          <w:rPr>
            <w:webHidden/>
          </w:rPr>
          <w:fldChar w:fldCharType="end"/>
        </w:r>
      </w:hyperlink>
    </w:p>
    <w:p w:rsidR="007F248D" w:rsidRPr="00221946" w:rsidRDefault="007F248D">
      <w:pPr>
        <w:pStyle w:val="30"/>
        <w:rPr>
          <w:rFonts w:ascii="Calibri" w:hAnsi="Calibri"/>
          <w:szCs w:val="22"/>
        </w:rPr>
      </w:pPr>
      <w:hyperlink w:anchor="_Toc469064246" w:history="1">
        <w:r w:rsidRPr="00267412">
          <w:rPr>
            <w:rStyle w:val="ab"/>
            <w:rFonts w:hint="eastAsia"/>
          </w:rPr>
          <w:t>实验步骤</w:t>
        </w:r>
        <w:r>
          <w:rPr>
            <w:webHidden/>
          </w:rPr>
          <w:tab/>
        </w:r>
        <w:r>
          <w:rPr>
            <w:webHidden/>
          </w:rPr>
          <w:fldChar w:fldCharType="begin"/>
        </w:r>
        <w:r>
          <w:rPr>
            <w:webHidden/>
          </w:rPr>
          <w:instrText xml:space="preserve"> PAGEREF _Toc469064246 \h </w:instrText>
        </w:r>
        <w:r>
          <w:rPr>
            <w:webHidden/>
          </w:rPr>
        </w:r>
        <w:r>
          <w:rPr>
            <w:webHidden/>
          </w:rPr>
          <w:fldChar w:fldCharType="separate"/>
        </w:r>
        <w:r>
          <w:rPr>
            <w:webHidden/>
          </w:rPr>
          <w:t>204</w:t>
        </w:r>
        <w:r>
          <w:rPr>
            <w:webHidden/>
          </w:rPr>
          <w:fldChar w:fldCharType="end"/>
        </w:r>
      </w:hyperlink>
    </w:p>
    <w:p w:rsidR="007F248D" w:rsidRPr="00221946" w:rsidRDefault="007F248D">
      <w:pPr>
        <w:pStyle w:val="30"/>
        <w:rPr>
          <w:rFonts w:ascii="Calibri" w:hAnsi="Calibri"/>
          <w:szCs w:val="22"/>
        </w:rPr>
      </w:pPr>
      <w:hyperlink w:anchor="_Toc469064247" w:history="1">
        <w:r w:rsidRPr="00267412">
          <w:rPr>
            <w:rStyle w:val="ab"/>
            <w:rFonts w:hint="eastAsia"/>
          </w:rPr>
          <w:t>扩展实验</w:t>
        </w:r>
        <w:r>
          <w:rPr>
            <w:webHidden/>
          </w:rPr>
          <w:tab/>
        </w:r>
        <w:r>
          <w:rPr>
            <w:webHidden/>
          </w:rPr>
          <w:fldChar w:fldCharType="begin"/>
        </w:r>
        <w:r>
          <w:rPr>
            <w:webHidden/>
          </w:rPr>
          <w:instrText xml:space="preserve"> PAGEREF _Toc469064247 \h </w:instrText>
        </w:r>
        <w:r>
          <w:rPr>
            <w:webHidden/>
          </w:rPr>
        </w:r>
        <w:r>
          <w:rPr>
            <w:webHidden/>
          </w:rPr>
          <w:fldChar w:fldCharType="separate"/>
        </w:r>
        <w:r>
          <w:rPr>
            <w:webHidden/>
          </w:rPr>
          <w:t>206</w:t>
        </w:r>
        <w:r>
          <w:rPr>
            <w:webHidden/>
          </w:rPr>
          <w:fldChar w:fldCharType="end"/>
        </w:r>
      </w:hyperlink>
    </w:p>
    <w:p w:rsidR="007F248D" w:rsidRPr="00221946" w:rsidRDefault="007F248D">
      <w:pPr>
        <w:pStyle w:val="21"/>
        <w:rPr>
          <w:rFonts w:ascii="Calibri" w:hAnsi="Calibri"/>
          <w:szCs w:val="22"/>
        </w:rPr>
      </w:pPr>
      <w:hyperlink w:anchor="_Toc469064248" w:history="1">
        <w:r w:rsidRPr="00267412">
          <w:rPr>
            <w:rStyle w:val="ab"/>
            <w:rFonts w:hint="eastAsia"/>
          </w:rPr>
          <w:t>实验二</w:t>
        </w:r>
        <w:r w:rsidRPr="00267412">
          <w:rPr>
            <w:rStyle w:val="ab"/>
          </w:rPr>
          <w:t xml:space="preserve">  Qt</w:t>
        </w:r>
        <w:r w:rsidRPr="00267412">
          <w:rPr>
            <w:rStyle w:val="ab"/>
            <w:rFonts w:hint="eastAsia"/>
          </w:rPr>
          <w:t>下</w:t>
        </w:r>
        <w:r w:rsidRPr="00267412">
          <w:rPr>
            <w:rStyle w:val="ab"/>
          </w:rPr>
          <w:t>GPIO</w:t>
        </w:r>
        <w:r w:rsidRPr="00267412">
          <w:rPr>
            <w:rStyle w:val="ab"/>
            <w:rFonts w:hint="eastAsia"/>
          </w:rPr>
          <w:t>输出实验</w:t>
        </w:r>
        <w:r>
          <w:rPr>
            <w:webHidden/>
          </w:rPr>
          <w:tab/>
        </w:r>
        <w:r>
          <w:rPr>
            <w:webHidden/>
          </w:rPr>
          <w:fldChar w:fldCharType="begin"/>
        </w:r>
        <w:r>
          <w:rPr>
            <w:webHidden/>
          </w:rPr>
          <w:instrText xml:space="preserve"> PAGEREF _Toc469064248 \h </w:instrText>
        </w:r>
        <w:r>
          <w:rPr>
            <w:webHidden/>
          </w:rPr>
        </w:r>
        <w:r>
          <w:rPr>
            <w:webHidden/>
          </w:rPr>
          <w:fldChar w:fldCharType="separate"/>
        </w:r>
        <w:r>
          <w:rPr>
            <w:webHidden/>
          </w:rPr>
          <w:t>207</w:t>
        </w:r>
        <w:r>
          <w:rPr>
            <w:webHidden/>
          </w:rPr>
          <w:fldChar w:fldCharType="end"/>
        </w:r>
      </w:hyperlink>
    </w:p>
    <w:p w:rsidR="007F248D" w:rsidRPr="00221946" w:rsidRDefault="007F248D">
      <w:pPr>
        <w:pStyle w:val="30"/>
        <w:rPr>
          <w:rFonts w:ascii="Calibri" w:hAnsi="Calibri"/>
          <w:szCs w:val="22"/>
        </w:rPr>
      </w:pPr>
      <w:hyperlink w:anchor="_Toc469064249" w:history="1">
        <w:r w:rsidRPr="00267412">
          <w:rPr>
            <w:rStyle w:val="ab"/>
            <w:rFonts w:hint="eastAsia"/>
          </w:rPr>
          <w:t>实验目的</w:t>
        </w:r>
        <w:r>
          <w:rPr>
            <w:webHidden/>
          </w:rPr>
          <w:tab/>
        </w:r>
        <w:r>
          <w:rPr>
            <w:webHidden/>
          </w:rPr>
          <w:fldChar w:fldCharType="begin"/>
        </w:r>
        <w:r>
          <w:rPr>
            <w:webHidden/>
          </w:rPr>
          <w:instrText xml:space="preserve"> PAGEREF _Toc469064249 \h </w:instrText>
        </w:r>
        <w:r>
          <w:rPr>
            <w:webHidden/>
          </w:rPr>
        </w:r>
        <w:r>
          <w:rPr>
            <w:webHidden/>
          </w:rPr>
          <w:fldChar w:fldCharType="separate"/>
        </w:r>
        <w:r>
          <w:rPr>
            <w:webHidden/>
          </w:rPr>
          <w:t>207</w:t>
        </w:r>
        <w:r>
          <w:rPr>
            <w:webHidden/>
          </w:rPr>
          <w:fldChar w:fldCharType="end"/>
        </w:r>
      </w:hyperlink>
    </w:p>
    <w:p w:rsidR="007F248D" w:rsidRPr="00221946" w:rsidRDefault="007F248D">
      <w:pPr>
        <w:pStyle w:val="30"/>
        <w:rPr>
          <w:rFonts w:ascii="Calibri" w:hAnsi="Calibri"/>
          <w:szCs w:val="22"/>
        </w:rPr>
      </w:pPr>
      <w:hyperlink w:anchor="_Toc469064250" w:history="1">
        <w:r w:rsidRPr="00267412">
          <w:rPr>
            <w:rStyle w:val="ab"/>
            <w:rFonts w:hint="eastAsia"/>
          </w:rPr>
          <w:t>实验内容</w:t>
        </w:r>
        <w:r>
          <w:rPr>
            <w:webHidden/>
          </w:rPr>
          <w:tab/>
        </w:r>
        <w:r>
          <w:rPr>
            <w:webHidden/>
          </w:rPr>
          <w:fldChar w:fldCharType="begin"/>
        </w:r>
        <w:r>
          <w:rPr>
            <w:webHidden/>
          </w:rPr>
          <w:instrText xml:space="preserve"> PAGEREF _Toc469064250 \h </w:instrText>
        </w:r>
        <w:r>
          <w:rPr>
            <w:webHidden/>
          </w:rPr>
        </w:r>
        <w:r>
          <w:rPr>
            <w:webHidden/>
          </w:rPr>
          <w:fldChar w:fldCharType="separate"/>
        </w:r>
        <w:r>
          <w:rPr>
            <w:webHidden/>
          </w:rPr>
          <w:t>207</w:t>
        </w:r>
        <w:r>
          <w:rPr>
            <w:webHidden/>
          </w:rPr>
          <w:fldChar w:fldCharType="end"/>
        </w:r>
      </w:hyperlink>
    </w:p>
    <w:p w:rsidR="007F248D" w:rsidRPr="00221946" w:rsidRDefault="007F248D">
      <w:pPr>
        <w:pStyle w:val="30"/>
        <w:rPr>
          <w:rFonts w:ascii="Calibri" w:hAnsi="Calibri"/>
          <w:szCs w:val="22"/>
        </w:rPr>
      </w:pPr>
      <w:hyperlink w:anchor="_Toc469064251" w:history="1">
        <w:r w:rsidRPr="00267412">
          <w:rPr>
            <w:rStyle w:val="ab"/>
            <w:rFonts w:hint="eastAsia"/>
          </w:rPr>
          <w:t>实验环境</w:t>
        </w:r>
        <w:r>
          <w:rPr>
            <w:webHidden/>
          </w:rPr>
          <w:tab/>
        </w:r>
        <w:r>
          <w:rPr>
            <w:webHidden/>
          </w:rPr>
          <w:fldChar w:fldCharType="begin"/>
        </w:r>
        <w:r>
          <w:rPr>
            <w:webHidden/>
          </w:rPr>
          <w:instrText xml:space="preserve"> PAGEREF _Toc469064251 \h </w:instrText>
        </w:r>
        <w:r>
          <w:rPr>
            <w:webHidden/>
          </w:rPr>
        </w:r>
        <w:r>
          <w:rPr>
            <w:webHidden/>
          </w:rPr>
          <w:fldChar w:fldCharType="separate"/>
        </w:r>
        <w:r>
          <w:rPr>
            <w:webHidden/>
          </w:rPr>
          <w:t>207</w:t>
        </w:r>
        <w:r>
          <w:rPr>
            <w:webHidden/>
          </w:rPr>
          <w:fldChar w:fldCharType="end"/>
        </w:r>
      </w:hyperlink>
    </w:p>
    <w:p w:rsidR="007F248D" w:rsidRPr="00221946" w:rsidRDefault="007F248D">
      <w:pPr>
        <w:pStyle w:val="30"/>
        <w:rPr>
          <w:rFonts w:ascii="Calibri" w:hAnsi="Calibri"/>
          <w:szCs w:val="22"/>
        </w:rPr>
      </w:pPr>
      <w:hyperlink w:anchor="_Toc469064252" w:history="1">
        <w:r w:rsidRPr="00267412">
          <w:rPr>
            <w:rStyle w:val="ab"/>
            <w:rFonts w:hint="eastAsia"/>
          </w:rPr>
          <w:t>实验原理</w:t>
        </w:r>
        <w:r>
          <w:rPr>
            <w:webHidden/>
          </w:rPr>
          <w:tab/>
        </w:r>
        <w:r>
          <w:rPr>
            <w:webHidden/>
          </w:rPr>
          <w:fldChar w:fldCharType="begin"/>
        </w:r>
        <w:r>
          <w:rPr>
            <w:webHidden/>
          </w:rPr>
          <w:instrText xml:space="preserve"> PAGEREF _Toc469064252 \h </w:instrText>
        </w:r>
        <w:r>
          <w:rPr>
            <w:webHidden/>
          </w:rPr>
        </w:r>
        <w:r>
          <w:rPr>
            <w:webHidden/>
          </w:rPr>
          <w:fldChar w:fldCharType="separate"/>
        </w:r>
        <w:r>
          <w:rPr>
            <w:webHidden/>
          </w:rPr>
          <w:t>207</w:t>
        </w:r>
        <w:r>
          <w:rPr>
            <w:webHidden/>
          </w:rPr>
          <w:fldChar w:fldCharType="end"/>
        </w:r>
      </w:hyperlink>
    </w:p>
    <w:p w:rsidR="007F248D" w:rsidRPr="00221946" w:rsidRDefault="007F248D">
      <w:pPr>
        <w:pStyle w:val="30"/>
        <w:rPr>
          <w:rFonts w:ascii="Calibri" w:hAnsi="Calibri"/>
          <w:szCs w:val="22"/>
        </w:rPr>
      </w:pPr>
      <w:hyperlink w:anchor="_Toc469064253" w:history="1">
        <w:r w:rsidRPr="00267412">
          <w:rPr>
            <w:rStyle w:val="ab"/>
            <w:rFonts w:hint="eastAsia"/>
          </w:rPr>
          <w:t>实验步骤</w:t>
        </w:r>
        <w:r>
          <w:rPr>
            <w:webHidden/>
          </w:rPr>
          <w:tab/>
        </w:r>
        <w:r>
          <w:rPr>
            <w:webHidden/>
          </w:rPr>
          <w:fldChar w:fldCharType="begin"/>
        </w:r>
        <w:r>
          <w:rPr>
            <w:webHidden/>
          </w:rPr>
          <w:instrText xml:space="preserve"> PAGEREF _Toc469064253 \h </w:instrText>
        </w:r>
        <w:r>
          <w:rPr>
            <w:webHidden/>
          </w:rPr>
        </w:r>
        <w:r>
          <w:rPr>
            <w:webHidden/>
          </w:rPr>
          <w:fldChar w:fldCharType="separate"/>
        </w:r>
        <w:r>
          <w:rPr>
            <w:webHidden/>
          </w:rPr>
          <w:t>207</w:t>
        </w:r>
        <w:r>
          <w:rPr>
            <w:webHidden/>
          </w:rPr>
          <w:fldChar w:fldCharType="end"/>
        </w:r>
      </w:hyperlink>
    </w:p>
    <w:p w:rsidR="007F248D" w:rsidRPr="00221946" w:rsidRDefault="007F248D">
      <w:pPr>
        <w:pStyle w:val="30"/>
        <w:rPr>
          <w:rFonts w:ascii="Calibri" w:hAnsi="Calibri"/>
          <w:szCs w:val="22"/>
        </w:rPr>
      </w:pPr>
      <w:hyperlink w:anchor="_Toc469064254" w:history="1">
        <w:r w:rsidRPr="00267412">
          <w:rPr>
            <w:rStyle w:val="ab"/>
            <w:rFonts w:hint="eastAsia"/>
          </w:rPr>
          <w:t>扩展实验</w:t>
        </w:r>
        <w:r>
          <w:rPr>
            <w:webHidden/>
          </w:rPr>
          <w:tab/>
        </w:r>
        <w:r>
          <w:rPr>
            <w:webHidden/>
          </w:rPr>
          <w:fldChar w:fldCharType="begin"/>
        </w:r>
        <w:r>
          <w:rPr>
            <w:webHidden/>
          </w:rPr>
          <w:instrText xml:space="preserve"> PAGEREF _Toc469064254 \h </w:instrText>
        </w:r>
        <w:r>
          <w:rPr>
            <w:webHidden/>
          </w:rPr>
        </w:r>
        <w:r>
          <w:rPr>
            <w:webHidden/>
          </w:rPr>
          <w:fldChar w:fldCharType="separate"/>
        </w:r>
        <w:r>
          <w:rPr>
            <w:webHidden/>
          </w:rPr>
          <w:t>209</w:t>
        </w:r>
        <w:r>
          <w:rPr>
            <w:webHidden/>
          </w:rPr>
          <w:fldChar w:fldCharType="end"/>
        </w:r>
      </w:hyperlink>
    </w:p>
    <w:p w:rsidR="007F248D" w:rsidRPr="00221946" w:rsidRDefault="007F248D">
      <w:pPr>
        <w:pStyle w:val="21"/>
        <w:rPr>
          <w:rFonts w:ascii="Calibri" w:hAnsi="Calibri"/>
          <w:szCs w:val="22"/>
        </w:rPr>
      </w:pPr>
      <w:hyperlink w:anchor="_Toc469064255" w:history="1">
        <w:r w:rsidRPr="00267412">
          <w:rPr>
            <w:rStyle w:val="ab"/>
            <w:rFonts w:hint="eastAsia"/>
          </w:rPr>
          <w:t>实验三</w:t>
        </w:r>
        <w:r w:rsidRPr="00267412">
          <w:rPr>
            <w:rStyle w:val="ab"/>
          </w:rPr>
          <w:t xml:space="preserve">  Qt</w:t>
        </w:r>
        <w:r w:rsidRPr="00267412">
          <w:rPr>
            <w:rStyle w:val="ab"/>
            <w:rFonts w:hint="eastAsia"/>
          </w:rPr>
          <w:t>下</w:t>
        </w:r>
        <w:r w:rsidRPr="00267412">
          <w:rPr>
            <w:rStyle w:val="ab"/>
          </w:rPr>
          <w:t>GPIO</w:t>
        </w:r>
        <w:r w:rsidRPr="00267412">
          <w:rPr>
            <w:rStyle w:val="ab"/>
            <w:rFonts w:hint="eastAsia"/>
          </w:rPr>
          <w:t>输入实验</w:t>
        </w:r>
        <w:r>
          <w:rPr>
            <w:webHidden/>
          </w:rPr>
          <w:tab/>
        </w:r>
        <w:r>
          <w:rPr>
            <w:webHidden/>
          </w:rPr>
          <w:fldChar w:fldCharType="begin"/>
        </w:r>
        <w:r>
          <w:rPr>
            <w:webHidden/>
          </w:rPr>
          <w:instrText xml:space="preserve"> PAGEREF _Toc469064255 \h </w:instrText>
        </w:r>
        <w:r>
          <w:rPr>
            <w:webHidden/>
          </w:rPr>
        </w:r>
        <w:r>
          <w:rPr>
            <w:webHidden/>
          </w:rPr>
          <w:fldChar w:fldCharType="separate"/>
        </w:r>
        <w:r>
          <w:rPr>
            <w:webHidden/>
          </w:rPr>
          <w:t>210</w:t>
        </w:r>
        <w:r>
          <w:rPr>
            <w:webHidden/>
          </w:rPr>
          <w:fldChar w:fldCharType="end"/>
        </w:r>
      </w:hyperlink>
    </w:p>
    <w:p w:rsidR="007F248D" w:rsidRPr="00221946" w:rsidRDefault="007F248D">
      <w:pPr>
        <w:pStyle w:val="30"/>
        <w:rPr>
          <w:rFonts w:ascii="Calibri" w:hAnsi="Calibri"/>
          <w:szCs w:val="22"/>
        </w:rPr>
      </w:pPr>
      <w:hyperlink w:anchor="_Toc469064256" w:history="1">
        <w:r w:rsidRPr="00267412">
          <w:rPr>
            <w:rStyle w:val="ab"/>
            <w:rFonts w:hint="eastAsia"/>
          </w:rPr>
          <w:t>实验目的</w:t>
        </w:r>
        <w:r>
          <w:rPr>
            <w:webHidden/>
          </w:rPr>
          <w:tab/>
        </w:r>
        <w:r>
          <w:rPr>
            <w:webHidden/>
          </w:rPr>
          <w:fldChar w:fldCharType="begin"/>
        </w:r>
        <w:r>
          <w:rPr>
            <w:webHidden/>
          </w:rPr>
          <w:instrText xml:space="preserve"> PAGEREF _Toc469064256 \h </w:instrText>
        </w:r>
        <w:r>
          <w:rPr>
            <w:webHidden/>
          </w:rPr>
        </w:r>
        <w:r>
          <w:rPr>
            <w:webHidden/>
          </w:rPr>
          <w:fldChar w:fldCharType="separate"/>
        </w:r>
        <w:r>
          <w:rPr>
            <w:webHidden/>
          </w:rPr>
          <w:t>210</w:t>
        </w:r>
        <w:r>
          <w:rPr>
            <w:webHidden/>
          </w:rPr>
          <w:fldChar w:fldCharType="end"/>
        </w:r>
      </w:hyperlink>
    </w:p>
    <w:p w:rsidR="007F248D" w:rsidRPr="00221946" w:rsidRDefault="007F248D">
      <w:pPr>
        <w:pStyle w:val="30"/>
        <w:rPr>
          <w:rFonts w:ascii="Calibri" w:hAnsi="Calibri"/>
          <w:szCs w:val="22"/>
        </w:rPr>
      </w:pPr>
      <w:hyperlink w:anchor="_Toc469064257" w:history="1">
        <w:r w:rsidRPr="00267412">
          <w:rPr>
            <w:rStyle w:val="ab"/>
            <w:rFonts w:hint="eastAsia"/>
          </w:rPr>
          <w:t>实验内容</w:t>
        </w:r>
        <w:r>
          <w:rPr>
            <w:webHidden/>
          </w:rPr>
          <w:tab/>
        </w:r>
        <w:r>
          <w:rPr>
            <w:webHidden/>
          </w:rPr>
          <w:fldChar w:fldCharType="begin"/>
        </w:r>
        <w:r>
          <w:rPr>
            <w:webHidden/>
          </w:rPr>
          <w:instrText xml:space="preserve"> PAGEREF _Toc469064257 \h </w:instrText>
        </w:r>
        <w:r>
          <w:rPr>
            <w:webHidden/>
          </w:rPr>
        </w:r>
        <w:r>
          <w:rPr>
            <w:webHidden/>
          </w:rPr>
          <w:fldChar w:fldCharType="separate"/>
        </w:r>
        <w:r>
          <w:rPr>
            <w:webHidden/>
          </w:rPr>
          <w:t>210</w:t>
        </w:r>
        <w:r>
          <w:rPr>
            <w:webHidden/>
          </w:rPr>
          <w:fldChar w:fldCharType="end"/>
        </w:r>
      </w:hyperlink>
    </w:p>
    <w:p w:rsidR="007F248D" w:rsidRPr="00221946" w:rsidRDefault="007F248D">
      <w:pPr>
        <w:pStyle w:val="30"/>
        <w:rPr>
          <w:rFonts w:ascii="Calibri" w:hAnsi="Calibri"/>
          <w:szCs w:val="22"/>
        </w:rPr>
      </w:pPr>
      <w:hyperlink w:anchor="_Toc469064258" w:history="1">
        <w:r w:rsidRPr="00267412">
          <w:rPr>
            <w:rStyle w:val="ab"/>
            <w:rFonts w:hint="eastAsia"/>
          </w:rPr>
          <w:t>实验环境</w:t>
        </w:r>
        <w:r>
          <w:rPr>
            <w:webHidden/>
          </w:rPr>
          <w:tab/>
        </w:r>
        <w:r>
          <w:rPr>
            <w:webHidden/>
          </w:rPr>
          <w:fldChar w:fldCharType="begin"/>
        </w:r>
        <w:r>
          <w:rPr>
            <w:webHidden/>
          </w:rPr>
          <w:instrText xml:space="preserve"> PAGEREF _Toc469064258 \h </w:instrText>
        </w:r>
        <w:r>
          <w:rPr>
            <w:webHidden/>
          </w:rPr>
        </w:r>
        <w:r>
          <w:rPr>
            <w:webHidden/>
          </w:rPr>
          <w:fldChar w:fldCharType="separate"/>
        </w:r>
        <w:r>
          <w:rPr>
            <w:webHidden/>
          </w:rPr>
          <w:t>210</w:t>
        </w:r>
        <w:r>
          <w:rPr>
            <w:webHidden/>
          </w:rPr>
          <w:fldChar w:fldCharType="end"/>
        </w:r>
      </w:hyperlink>
    </w:p>
    <w:p w:rsidR="007F248D" w:rsidRPr="00221946" w:rsidRDefault="007F248D">
      <w:pPr>
        <w:pStyle w:val="30"/>
        <w:rPr>
          <w:rFonts w:ascii="Calibri" w:hAnsi="Calibri"/>
          <w:szCs w:val="22"/>
        </w:rPr>
      </w:pPr>
      <w:hyperlink w:anchor="_Toc469064259" w:history="1">
        <w:r w:rsidRPr="00267412">
          <w:rPr>
            <w:rStyle w:val="ab"/>
            <w:rFonts w:hint="eastAsia"/>
          </w:rPr>
          <w:t>实验原理</w:t>
        </w:r>
        <w:r>
          <w:rPr>
            <w:webHidden/>
          </w:rPr>
          <w:tab/>
        </w:r>
        <w:r>
          <w:rPr>
            <w:webHidden/>
          </w:rPr>
          <w:fldChar w:fldCharType="begin"/>
        </w:r>
        <w:r>
          <w:rPr>
            <w:webHidden/>
          </w:rPr>
          <w:instrText xml:space="preserve"> PAGEREF _Toc469064259 \h </w:instrText>
        </w:r>
        <w:r>
          <w:rPr>
            <w:webHidden/>
          </w:rPr>
        </w:r>
        <w:r>
          <w:rPr>
            <w:webHidden/>
          </w:rPr>
          <w:fldChar w:fldCharType="separate"/>
        </w:r>
        <w:r>
          <w:rPr>
            <w:webHidden/>
          </w:rPr>
          <w:t>210</w:t>
        </w:r>
        <w:r>
          <w:rPr>
            <w:webHidden/>
          </w:rPr>
          <w:fldChar w:fldCharType="end"/>
        </w:r>
      </w:hyperlink>
    </w:p>
    <w:p w:rsidR="007F248D" w:rsidRPr="00221946" w:rsidRDefault="007F248D">
      <w:pPr>
        <w:pStyle w:val="30"/>
        <w:rPr>
          <w:rFonts w:ascii="Calibri" w:hAnsi="Calibri"/>
          <w:szCs w:val="22"/>
        </w:rPr>
      </w:pPr>
      <w:hyperlink w:anchor="_Toc469064260" w:history="1">
        <w:r w:rsidRPr="00267412">
          <w:rPr>
            <w:rStyle w:val="ab"/>
            <w:rFonts w:hint="eastAsia"/>
          </w:rPr>
          <w:t>实验步骤</w:t>
        </w:r>
        <w:r>
          <w:rPr>
            <w:webHidden/>
          </w:rPr>
          <w:tab/>
        </w:r>
        <w:r>
          <w:rPr>
            <w:webHidden/>
          </w:rPr>
          <w:fldChar w:fldCharType="begin"/>
        </w:r>
        <w:r>
          <w:rPr>
            <w:webHidden/>
          </w:rPr>
          <w:instrText xml:space="preserve"> PAGEREF _Toc469064260 \h </w:instrText>
        </w:r>
        <w:r>
          <w:rPr>
            <w:webHidden/>
          </w:rPr>
        </w:r>
        <w:r>
          <w:rPr>
            <w:webHidden/>
          </w:rPr>
          <w:fldChar w:fldCharType="separate"/>
        </w:r>
        <w:r>
          <w:rPr>
            <w:webHidden/>
          </w:rPr>
          <w:t>210</w:t>
        </w:r>
        <w:r>
          <w:rPr>
            <w:webHidden/>
          </w:rPr>
          <w:fldChar w:fldCharType="end"/>
        </w:r>
      </w:hyperlink>
    </w:p>
    <w:p w:rsidR="007F248D" w:rsidRPr="00221946" w:rsidRDefault="007F248D">
      <w:pPr>
        <w:pStyle w:val="30"/>
        <w:rPr>
          <w:rFonts w:ascii="Calibri" w:hAnsi="Calibri"/>
          <w:szCs w:val="22"/>
        </w:rPr>
      </w:pPr>
      <w:hyperlink w:anchor="_Toc469064261" w:history="1">
        <w:r w:rsidRPr="00267412">
          <w:rPr>
            <w:rStyle w:val="ab"/>
            <w:rFonts w:hint="eastAsia"/>
          </w:rPr>
          <w:t>扩展实验</w:t>
        </w:r>
        <w:r>
          <w:rPr>
            <w:webHidden/>
          </w:rPr>
          <w:tab/>
        </w:r>
        <w:r>
          <w:rPr>
            <w:webHidden/>
          </w:rPr>
          <w:fldChar w:fldCharType="begin"/>
        </w:r>
        <w:r>
          <w:rPr>
            <w:webHidden/>
          </w:rPr>
          <w:instrText xml:space="preserve"> PAGEREF _Toc469064261 \h </w:instrText>
        </w:r>
        <w:r>
          <w:rPr>
            <w:webHidden/>
          </w:rPr>
        </w:r>
        <w:r>
          <w:rPr>
            <w:webHidden/>
          </w:rPr>
          <w:fldChar w:fldCharType="separate"/>
        </w:r>
        <w:r>
          <w:rPr>
            <w:webHidden/>
          </w:rPr>
          <w:t>213</w:t>
        </w:r>
        <w:r>
          <w:rPr>
            <w:webHidden/>
          </w:rPr>
          <w:fldChar w:fldCharType="end"/>
        </w:r>
      </w:hyperlink>
    </w:p>
    <w:p w:rsidR="007F248D" w:rsidRPr="00221946" w:rsidRDefault="007F248D">
      <w:pPr>
        <w:pStyle w:val="12"/>
        <w:rPr>
          <w:rFonts w:ascii="Calibri" w:eastAsia="宋体" w:hAnsi="Calibri"/>
          <w:noProof/>
          <w:sz w:val="21"/>
          <w:szCs w:val="22"/>
        </w:rPr>
      </w:pPr>
      <w:hyperlink w:anchor="_Toc469064262" w:history="1">
        <w:r w:rsidRPr="00267412">
          <w:rPr>
            <w:rStyle w:val="ab"/>
            <w:rFonts w:hint="eastAsia"/>
            <w:noProof/>
          </w:rPr>
          <w:t>附录</w:t>
        </w:r>
        <w:r w:rsidRPr="00267412">
          <w:rPr>
            <w:rStyle w:val="ab"/>
            <w:rFonts w:hint="eastAsia"/>
            <w:noProof/>
          </w:rPr>
          <w:t xml:space="preserve">A </w:t>
        </w:r>
        <w:r w:rsidRPr="00267412">
          <w:rPr>
            <w:rStyle w:val="ab"/>
            <w:rFonts w:hint="eastAsia"/>
            <w:noProof/>
          </w:rPr>
          <w:t>推荐阅读书目</w:t>
        </w:r>
        <w:r>
          <w:rPr>
            <w:noProof/>
            <w:webHidden/>
          </w:rPr>
          <w:tab/>
        </w:r>
        <w:r>
          <w:rPr>
            <w:noProof/>
            <w:webHidden/>
          </w:rPr>
          <w:fldChar w:fldCharType="begin"/>
        </w:r>
        <w:r>
          <w:rPr>
            <w:noProof/>
            <w:webHidden/>
          </w:rPr>
          <w:instrText xml:space="preserve"> PAGEREF _Toc469064262 \h </w:instrText>
        </w:r>
        <w:r>
          <w:rPr>
            <w:noProof/>
            <w:webHidden/>
          </w:rPr>
        </w:r>
        <w:r>
          <w:rPr>
            <w:noProof/>
            <w:webHidden/>
          </w:rPr>
          <w:fldChar w:fldCharType="separate"/>
        </w:r>
        <w:r>
          <w:rPr>
            <w:noProof/>
            <w:webHidden/>
          </w:rPr>
          <w:t>214</w:t>
        </w:r>
        <w:r>
          <w:rPr>
            <w:noProof/>
            <w:webHidden/>
          </w:rPr>
          <w:fldChar w:fldCharType="end"/>
        </w:r>
      </w:hyperlink>
    </w:p>
    <w:p w:rsidR="007F248D" w:rsidRPr="00221946" w:rsidRDefault="007F248D">
      <w:pPr>
        <w:pStyle w:val="12"/>
        <w:rPr>
          <w:rFonts w:ascii="Calibri" w:eastAsia="宋体" w:hAnsi="Calibri"/>
          <w:noProof/>
          <w:sz w:val="21"/>
          <w:szCs w:val="22"/>
        </w:rPr>
      </w:pPr>
      <w:hyperlink w:anchor="_Toc469064263" w:history="1">
        <w:r w:rsidRPr="00267412">
          <w:rPr>
            <w:rStyle w:val="ab"/>
            <w:rFonts w:hint="eastAsia"/>
            <w:noProof/>
          </w:rPr>
          <w:t>附录</w:t>
        </w:r>
        <w:r w:rsidRPr="00267412">
          <w:rPr>
            <w:rStyle w:val="ab"/>
            <w:rFonts w:hint="eastAsia"/>
            <w:noProof/>
          </w:rPr>
          <w:t>B</w:t>
        </w:r>
        <w:r w:rsidRPr="00267412">
          <w:rPr>
            <w:rStyle w:val="ab"/>
            <w:noProof/>
          </w:rPr>
          <w:t xml:space="preserve"> SylixOS ARM BSP</w:t>
        </w:r>
        <w:r w:rsidRPr="00267412">
          <w:rPr>
            <w:rStyle w:val="ab"/>
            <w:rFonts w:hint="eastAsia"/>
            <w:noProof/>
          </w:rPr>
          <w:t>简介</w:t>
        </w:r>
        <w:r>
          <w:rPr>
            <w:noProof/>
            <w:webHidden/>
          </w:rPr>
          <w:tab/>
        </w:r>
        <w:r>
          <w:rPr>
            <w:noProof/>
            <w:webHidden/>
          </w:rPr>
          <w:fldChar w:fldCharType="begin"/>
        </w:r>
        <w:r>
          <w:rPr>
            <w:noProof/>
            <w:webHidden/>
          </w:rPr>
          <w:instrText xml:space="preserve"> PAGEREF _Toc469064263 \h </w:instrText>
        </w:r>
        <w:r>
          <w:rPr>
            <w:noProof/>
            <w:webHidden/>
          </w:rPr>
        </w:r>
        <w:r>
          <w:rPr>
            <w:noProof/>
            <w:webHidden/>
          </w:rPr>
          <w:fldChar w:fldCharType="separate"/>
        </w:r>
        <w:r>
          <w:rPr>
            <w:noProof/>
            <w:webHidden/>
          </w:rPr>
          <w:t>215</w:t>
        </w:r>
        <w:r>
          <w:rPr>
            <w:noProof/>
            <w:webHidden/>
          </w:rPr>
          <w:fldChar w:fldCharType="end"/>
        </w:r>
      </w:hyperlink>
    </w:p>
    <w:p w:rsidR="007F248D" w:rsidRPr="00221946" w:rsidRDefault="007F248D">
      <w:pPr>
        <w:pStyle w:val="12"/>
        <w:rPr>
          <w:rFonts w:ascii="Calibri" w:eastAsia="宋体" w:hAnsi="Calibri"/>
          <w:noProof/>
          <w:sz w:val="21"/>
          <w:szCs w:val="22"/>
        </w:rPr>
      </w:pPr>
      <w:hyperlink w:anchor="_Toc469064264" w:history="1">
        <w:r w:rsidRPr="00267412">
          <w:rPr>
            <w:rStyle w:val="ab"/>
            <w:rFonts w:hint="eastAsia"/>
            <w:noProof/>
          </w:rPr>
          <w:t>附录</w:t>
        </w:r>
        <w:r w:rsidRPr="00267412">
          <w:rPr>
            <w:rStyle w:val="ab"/>
            <w:rFonts w:hint="eastAsia"/>
            <w:noProof/>
          </w:rPr>
          <w:t>C</w:t>
        </w:r>
        <w:r w:rsidRPr="00267412">
          <w:rPr>
            <w:rStyle w:val="ab"/>
            <w:noProof/>
            <w:lang w:val="de-DE"/>
          </w:rPr>
          <w:t xml:space="preserve"> SylixOS</w:t>
        </w:r>
        <w:r w:rsidRPr="00267412">
          <w:rPr>
            <w:rStyle w:val="ab"/>
            <w:rFonts w:hint="eastAsia"/>
            <w:noProof/>
          </w:rPr>
          <w:t>系统调试及固化</w:t>
        </w:r>
        <w:r>
          <w:rPr>
            <w:noProof/>
            <w:webHidden/>
          </w:rPr>
          <w:tab/>
        </w:r>
        <w:r>
          <w:rPr>
            <w:noProof/>
            <w:webHidden/>
          </w:rPr>
          <w:fldChar w:fldCharType="begin"/>
        </w:r>
        <w:r>
          <w:rPr>
            <w:noProof/>
            <w:webHidden/>
          </w:rPr>
          <w:instrText xml:space="preserve"> PAGEREF _Toc469064264 \h </w:instrText>
        </w:r>
        <w:r>
          <w:rPr>
            <w:noProof/>
            <w:webHidden/>
          </w:rPr>
        </w:r>
        <w:r>
          <w:rPr>
            <w:noProof/>
            <w:webHidden/>
          </w:rPr>
          <w:fldChar w:fldCharType="separate"/>
        </w:r>
        <w:r>
          <w:rPr>
            <w:noProof/>
            <w:webHidden/>
          </w:rPr>
          <w:t>216</w:t>
        </w:r>
        <w:r>
          <w:rPr>
            <w:noProof/>
            <w:webHidden/>
          </w:rPr>
          <w:fldChar w:fldCharType="end"/>
        </w:r>
      </w:hyperlink>
    </w:p>
    <w:p w:rsidR="007F248D" w:rsidRPr="00221946" w:rsidRDefault="007F248D">
      <w:pPr>
        <w:pStyle w:val="12"/>
        <w:rPr>
          <w:rFonts w:ascii="Calibri" w:eastAsia="宋体" w:hAnsi="Calibri"/>
          <w:noProof/>
          <w:sz w:val="21"/>
          <w:szCs w:val="22"/>
        </w:rPr>
      </w:pPr>
      <w:hyperlink w:anchor="_Toc469064265" w:history="1">
        <w:r w:rsidRPr="00267412">
          <w:rPr>
            <w:rStyle w:val="ab"/>
            <w:rFonts w:hint="eastAsia"/>
            <w:noProof/>
          </w:rPr>
          <w:t>附录</w:t>
        </w:r>
        <w:r w:rsidRPr="00267412">
          <w:rPr>
            <w:rStyle w:val="ab"/>
            <w:rFonts w:hint="eastAsia"/>
            <w:noProof/>
          </w:rPr>
          <w:t>D</w:t>
        </w:r>
        <w:r w:rsidRPr="00267412">
          <w:rPr>
            <w:rStyle w:val="ab"/>
            <w:noProof/>
          </w:rPr>
          <w:t xml:space="preserve"> Shell</w:t>
        </w:r>
        <w:r w:rsidRPr="00267412">
          <w:rPr>
            <w:rStyle w:val="ab"/>
            <w:rFonts w:hint="eastAsia"/>
            <w:noProof/>
          </w:rPr>
          <w:t>命令说明</w:t>
        </w:r>
        <w:r>
          <w:rPr>
            <w:noProof/>
            <w:webHidden/>
          </w:rPr>
          <w:tab/>
        </w:r>
        <w:r>
          <w:rPr>
            <w:noProof/>
            <w:webHidden/>
          </w:rPr>
          <w:fldChar w:fldCharType="begin"/>
        </w:r>
        <w:r>
          <w:rPr>
            <w:noProof/>
            <w:webHidden/>
          </w:rPr>
          <w:instrText xml:space="preserve"> PAGEREF _Toc469064265 \h </w:instrText>
        </w:r>
        <w:r>
          <w:rPr>
            <w:noProof/>
            <w:webHidden/>
          </w:rPr>
        </w:r>
        <w:r>
          <w:rPr>
            <w:noProof/>
            <w:webHidden/>
          </w:rPr>
          <w:fldChar w:fldCharType="separate"/>
        </w:r>
        <w:r>
          <w:rPr>
            <w:noProof/>
            <w:webHidden/>
          </w:rPr>
          <w:t>220</w:t>
        </w:r>
        <w:r>
          <w:rPr>
            <w:noProof/>
            <w:webHidden/>
          </w:rPr>
          <w:fldChar w:fldCharType="end"/>
        </w:r>
      </w:hyperlink>
    </w:p>
    <w:p w:rsidR="00C73189" w:rsidRDefault="00C73189" w:rsidP="00EA770A">
      <w:pPr>
        <w:pStyle w:val="23"/>
        <w:spacing w:before="62" w:after="62"/>
      </w:pPr>
      <w:r w:rsidRPr="00F70824">
        <w:fldChar w:fldCharType="end"/>
      </w:r>
    </w:p>
    <w:p w:rsidR="00C73189" w:rsidRDefault="00C73189" w:rsidP="00790FC2">
      <w:pPr>
        <w:widowControl/>
        <w:spacing w:beforeLines="0" w:afterLines="0"/>
        <w:jc w:val="left"/>
      </w:pPr>
    </w:p>
    <w:p w:rsidR="00C73189" w:rsidRDefault="00C73189" w:rsidP="00790FC2">
      <w:pPr>
        <w:widowControl/>
        <w:spacing w:beforeLines="0" w:afterLines="0"/>
        <w:jc w:val="left"/>
      </w:pPr>
    </w:p>
    <w:p w:rsidR="00C73189" w:rsidRDefault="00C73189" w:rsidP="00790FC2">
      <w:pPr>
        <w:widowControl/>
        <w:spacing w:beforeLines="0" w:afterLines="0"/>
        <w:jc w:val="left"/>
      </w:pPr>
    </w:p>
    <w:p w:rsidR="00C73189" w:rsidRDefault="00C73189" w:rsidP="00790FC2">
      <w:pPr>
        <w:widowControl/>
        <w:spacing w:beforeLines="0" w:afterLines="0"/>
        <w:jc w:val="left"/>
      </w:pPr>
    </w:p>
    <w:p w:rsidR="00C73189" w:rsidRDefault="00C73189" w:rsidP="00790FC2">
      <w:pPr>
        <w:widowControl/>
        <w:spacing w:beforeLines="0" w:afterLines="0"/>
        <w:jc w:val="left"/>
      </w:pPr>
    </w:p>
    <w:p w:rsidR="00C73189" w:rsidRPr="00F70824" w:rsidRDefault="00C73189" w:rsidP="00790FC2">
      <w:pPr>
        <w:widowControl/>
        <w:spacing w:beforeLines="0" w:afterLines="0"/>
        <w:jc w:val="left"/>
        <w:sectPr w:rsidR="00C73189" w:rsidRPr="00F70824" w:rsidSect="00EB4E5F">
          <w:headerReference w:type="even" r:id="rId9"/>
          <w:headerReference w:type="default" r:id="rId10"/>
          <w:footerReference w:type="even" r:id="rId11"/>
          <w:footerReference w:type="default" r:id="rId12"/>
          <w:headerReference w:type="first" r:id="rId13"/>
          <w:footerReference w:type="first" r:id="rId14"/>
          <w:footnotePr>
            <w:numFmt w:val="decimalEnclosedCircleChinese"/>
            <w:numRestart w:val="eachPage"/>
          </w:footnotePr>
          <w:pgSz w:w="11906" w:h="16838"/>
          <w:pgMar w:top="1440" w:right="1588" w:bottom="1440" w:left="1588" w:header="851" w:footer="992" w:gutter="0"/>
          <w:pgNumType w:start="1"/>
          <w:cols w:space="425"/>
          <w:titlePg/>
          <w:docGrid w:type="linesAndChars" w:linePitch="312"/>
        </w:sectPr>
      </w:pPr>
    </w:p>
    <w:p w:rsidR="00C73189" w:rsidRPr="000C1270" w:rsidRDefault="00C73189" w:rsidP="00BA423E">
      <w:pPr>
        <w:pStyle w:val="11"/>
        <w:ind w:left="2978"/>
        <w:jc w:val="both"/>
      </w:pPr>
      <w:bookmarkStart w:id="1" w:name="_Toc83207399"/>
      <w:bookmarkStart w:id="2" w:name="_Toc83207544"/>
      <w:bookmarkStart w:id="3" w:name="_Toc83208578"/>
      <w:bookmarkStart w:id="4" w:name="_Toc83207400"/>
      <w:bookmarkStart w:id="5" w:name="_Toc83207545"/>
      <w:bookmarkStart w:id="6" w:name="_Toc83208579"/>
      <w:bookmarkStart w:id="7" w:name="_Toc83208759"/>
      <w:bookmarkStart w:id="8" w:name="_Toc83207401"/>
      <w:bookmarkStart w:id="9" w:name="_Toc83207546"/>
      <w:bookmarkStart w:id="10" w:name="_Toc83208580"/>
      <w:bookmarkStart w:id="11" w:name="_Toc83208760"/>
      <w:bookmarkStart w:id="12" w:name="_Toc83207402"/>
      <w:bookmarkStart w:id="13" w:name="_Toc83207547"/>
      <w:bookmarkStart w:id="14" w:name="_Toc83208581"/>
      <w:bookmarkStart w:id="15" w:name="_Toc83208761"/>
      <w:bookmarkStart w:id="16" w:name="_Toc83207403"/>
      <w:bookmarkStart w:id="17" w:name="_Toc83207548"/>
      <w:bookmarkStart w:id="18" w:name="_Toc83208582"/>
      <w:bookmarkStart w:id="19" w:name="_Toc83208762"/>
      <w:bookmarkStart w:id="20" w:name="_Toc83207404"/>
      <w:bookmarkStart w:id="21" w:name="_Toc83207549"/>
      <w:bookmarkStart w:id="22" w:name="_Toc83208583"/>
      <w:bookmarkStart w:id="23" w:name="_Toc83208763"/>
      <w:bookmarkStart w:id="24" w:name="_Toc83207405"/>
      <w:bookmarkStart w:id="25" w:name="_Toc83207550"/>
      <w:bookmarkStart w:id="26" w:name="_Toc83208584"/>
      <w:bookmarkStart w:id="27" w:name="_Toc83208764"/>
      <w:bookmarkStart w:id="28" w:name="_Toc188145986"/>
      <w:bookmarkStart w:id="29" w:name="_Ref425673891"/>
      <w:bookmarkStart w:id="30" w:name="_Toc430356738"/>
      <w:bookmarkStart w:id="31" w:name="_Toc469063996"/>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r>
        <w:lastRenderedPageBreak/>
        <w:t>SylixOS</w:t>
      </w:r>
      <w:r>
        <w:rPr>
          <w:rFonts w:hint="eastAsia"/>
        </w:rPr>
        <w:t>开发基础知识</w:t>
      </w:r>
      <w:bookmarkEnd w:id="29"/>
      <w:bookmarkEnd w:id="30"/>
      <w:bookmarkEnd w:id="31"/>
    </w:p>
    <w:p w:rsidR="00C73189" w:rsidRPr="000C1270" w:rsidRDefault="00C73189" w:rsidP="00BA423E">
      <w:pPr>
        <w:pStyle w:val="20"/>
      </w:pPr>
      <w:bookmarkStart w:id="32" w:name="_Toc430356739"/>
      <w:bookmarkStart w:id="33" w:name="_Toc469063997"/>
      <w:r>
        <w:t>SylixOS</w:t>
      </w:r>
      <w:r>
        <w:rPr>
          <w:rFonts w:hint="eastAsia"/>
        </w:rPr>
        <w:t>介绍</w:t>
      </w:r>
      <w:bookmarkEnd w:id="32"/>
      <w:bookmarkEnd w:id="33"/>
    </w:p>
    <w:p w:rsidR="00C73189" w:rsidRDefault="00C73189" w:rsidP="00BA423E">
      <w:pPr>
        <w:pStyle w:val="23"/>
        <w:spacing w:before="62" w:after="62"/>
      </w:pPr>
      <w:r w:rsidRPr="00EA770A">
        <w:t>SylixOS</w:t>
      </w:r>
      <w:r w:rsidRPr="00EA770A">
        <w:rPr>
          <w:rFonts w:hint="eastAsia"/>
        </w:rPr>
        <w:t>是目前国内功能最为完善的实时嵌入式操作系统，符合</w:t>
      </w:r>
      <w:r w:rsidRPr="00EA770A">
        <w:t>IEEE1003</w:t>
      </w:r>
      <w:r w:rsidRPr="00EA770A">
        <w:rPr>
          <w:rFonts w:hint="eastAsia"/>
        </w:rPr>
        <w:t>（</w:t>
      </w:r>
      <w:r w:rsidRPr="00EA770A">
        <w:t>IEC9945</w:t>
      </w:r>
      <w:r w:rsidRPr="00EA770A">
        <w:rPr>
          <w:rFonts w:hint="eastAsia"/>
        </w:rPr>
        <w:t>）</w:t>
      </w:r>
      <w:r w:rsidRPr="00EA770A">
        <w:t>POSIX</w:t>
      </w:r>
      <w:r w:rsidRPr="00EA770A">
        <w:rPr>
          <w:rFonts w:hint="eastAsia"/>
        </w:rPr>
        <w:t>操作系统规范，同时支持</w:t>
      </w:r>
      <w:r w:rsidRPr="00EA770A">
        <w:t>IEEE1003.1b</w:t>
      </w:r>
      <w:r w:rsidR="004F3F06">
        <w:rPr>
          <w:rFonts w:hint="eastAsia"/>
        </w:rPr>
        <w:t>针对于实时操作系统的扩展标准。实时性</w:t>
      </w:r>
      <w:r w:rsidRPr="00EA770A">
        <w:rPr>
          <w:rFonts w:hint="eastAsia"/>
        </w:rPr>
        <w:t>与知名的</w:t>
      </w:r>
      <w:r w:rsidRPr="00EA770A">
        <w:t>VxWorks</w:t>
      </w:r>
      <w:r w:rsidRPr="00EA770A">
        <w:rPr>
          <w:rFonts w:hint="eastAsia"/>
        </w:rPr>
        <w:t>操作系统相当，同时又可兼容大部分</w:t>
      </w:r>
      <w:r w:rsidRPr="00EA770A">
        <w:t>Linux</w:t>
      </w:r>
      <w:r w:rsidRPr="00EA770A">
        <w:rPr>
          <w:rFonts w:hint="eastAsia"/>
        </w:rPr>
        <w:t>、</w:t>
      </w:r>
      <w:r>
        <w:t>UNIX</w:t>
      </w:r>
      <w:r>
        <w:rPr>
          <w:rFonts w:hint="eastAsia"/>
        </w:rPr>
        <w:t>、</w:t>
      </w:r>
      <w:r w:rsidRPr="00EA770A">
        <w:t>BSD</w:t>
      </w:r>
      <w:r w:rsidRPr="00EA770A">
        <w:rPr>
          <w:rFonts w:hint="eastAsia"/>
        </w:rPr>
        <w:t>等</w:t>
      </w:r>
      <w:r w:rsidRPr="00EA770A">
        <w:t>POSIX</w:t>
      </w:r>
      <w:r w:rsidRPr="00EA770A">
        <w:rPr>
          <w:rFonts w:hint="eastAsia"/>
        </w:rPr>
        <w:t>兼容系统应用程序与中间件。</w:t>
      </w:r>
      <w:r w:rsidRPr="00EA770A">
        <w:t>SylixOS</w:t>
      </w:r>
      <w:r w:rsidRPr="00EA770A">
        <w:rPr>
          <w:rFonts w:hint="eastAsia"/>
        </w:rPr>
        <w:t>目前由</w:t>
      </w:r>
      <w:r>
        <w:rPr>
          <w:rFonts w:hint="eastAsia"/>
        </w:rPr>
        <w:t>北京翼辉信息技术有限公司</w:t>
      </w:r>
      <w:r w:rsidRPr="00EA770A">
        <w:rPr>
          <w:rFonts w:hint="eastAsia"/>
        </w:rPr>
        <w:t>负责维护升级，同时提供完善的开发、调试、仿真、部署</w:t>
      </w:r>
      <w:r>
        <w:rPr>
          <w:rFonts w:hint="eastAsia"/>
        </w:rPr>
        <w:t>环境</w:t>
      </w:r>
      <w:r w:rsidRPr="00EA770A">
        <w:rPr>
          <w:rFonts w:hint="eastAsia"/>
        </w:rPr>
        <w:t>。</w:t>
      </w:r>
    </w:p>
    <w:p w:rsidR="00C73189" w:rsidRPr="00A658D6" w:rsidRDefault="00C73189" w:rsidP="00BA423E">
      <w:pPr>
        <w:pStyle w:val="23"/>
        <w:spacing w:before="62" w:after="62"/>
      </w:pPr>
      <w:r>
        <w:t>SylixOS</w:t>
      </w:r>
      <w:r>
        <w:rPr>
          <w:rFonts w:hint="eastAsia"/>
        </w:rPr>
        <w:t>操作系统以开放源代码形式存在，开源版权遵循</w:t>
      </w:r>
      <w:r>
        <w:t>GPL</w:t>
      </w:r>
      <w:r>
        <w:rPr>
          <w:rFonts w:hint="eastAsia"/>
        </w:rPr>
        <w:t>规范，方便学习和研究。本实验指导书是针对</w:t>
      </w:r>
      <w:r w:rsidR="002F150B">
        <w:rPr>
          <w:rFonts w:hint="eastAsia"/>
        </w:rPr>
        <w:t>SylixOS</w:t>
      </w:r>
      <w:r>
        <w:rPr>
          <w:rFonts w:hint="eastAsia"/>
        </w:rPr>
        <w:t>的</w:t>
      </w:r>
      <w:r>
        <w:t>Cortex-A</w:t>
      </w:r>
      <w:r w:rsidR="002F150B">
        <w:rPr>
          <w:rFonts w:hint="eastAsia"/>
        </w:rPr>
        <w:t>9</w:t>
      </w:r>
      <w:r>
        <w:rPr>
          <w:rFonts w:hint="eastAsia"/>
        </w:rPr>
        <w:t>教学</w:t>
      </w:r>
      <w:r w:rsidR="00DC7104">
        <w:rPr>
          <w:rFonts w:hint="eastAsia"/>
        </w:rPr>
        <w:t>验证平台</w:t>
      </w:r>
      <w:r>
        <w:rPr>
          <w:rFonts w:hint="eastAsia"/>
        </w:rPr>
        <w:t>（以下称</w:t>
      </w:r>
      <w:r w:rsidR="00F761D2">
        <w:rPr>
          <w:rFonts w:hint="eastAsia"/>
        </w:rPr>
        <w:t>验证平台</w:t>
      </w:r>
      <w:r>
        <w:rPr>
          <w:rFonts w:hint="eastAsia"/>
        </w:rPr>
        <w:t>）编写，但本书中的方法在</w:t>
      </w:r>
      <w:r>
        <w:t>RealEvo-Simulator</w:t>
      </w:r>
      <w:r>
        <w:rPr>
          <w:rFonts w:hint="eastAsia"/>
        </w:rPr>
        <w:t>（与</w:t>
      </w:r>
      <w:r>
        <w:t>RealEvo-IDE</w:t>
      </w:r>
      <w:r>
        <w:rPr>
          <w:rFonts w:hint="eastAsia"/>
        </w:rPr>
        <w:t>一起提供的</w:t>
      </w:r>
      <w:r>
        <w:t>SylixOS</w:t>
      </w:r>
      <w:r>
        <w:rPr>
          <w:rFonts w:hint="eastAsia"/>
        </w:rPr>
        <w:t>虚拟机）和其他平台上同样适用。</w:t>
      </w:r>
    </w:p>
    <w:p w:rsidR="00C73189" w:rsidRPr="000C1270" w:rsidRDefault="00C73189" w:rsidP="00BA423E">
      <w:pPr>
        <w:pStyle w:val="20"/>
      </w:pPr>
      <w:bookmarkStart w:id="34" w:name="_Toc430356740"/>
      <w:bookmarkStart w:id="35" w:name="_Toc469063998"/>
      <w:r>
        <w:t>RealEvo-IDE</w:t>
      </w:r>
      <w:r>
        <w:rPr>
          <w:rFonts w:hint="eastAsia"/>
        </w:rPr>
        <w:t>介绍</w:t>
      </w:r>
      <w:bookmarkEnd w:id="34"/>
      <w:bookmarkEnd w:id="35"/>
    </w:p>
    <w:p w:rsidR="00C73189" w:rsidRDefault="00C73189" w:rsidP="00BA423E">
      <w:pPr>
        <w:pStyle w:val="23"/>
        <w:spacing w:before="62" w:after="62"/>
      </w:pPr>
      <w:r>
        <w:t>SylixOS</w:t>
      </w:r>
      <w:r w:rsidR="00206022">
        <w:rPr>
          <w:rFonts w:hint="eastAsia"/>
        </w:rPr>
        <w:t>开发使用</w:t>
      </w:r>
      <w:r w:rsidR="00782156">
        <w:rPr>
          <w:rFonts w:hint="eastAsia"/>
        </w:rPr>
        <w:t>由</w:t>
      </w:r>
      <w:r>
        <w:rPr>
          <w:rFonts w:hint="eastAsia"/>
        </w:rPr>
        <w:t>北京翼辉信息技术有限公司开发的</w:t>
      </w:r>
      <w:r>
        <w:t>RealEvo-IDE</w:t>
      </w:r>
      <w:r>
        <w:rPr>
          <w:rFonts w:hint="eastAsia"/>
        </w:rPr>
        <w:t>集成开发环境。</w:t>
      </w:r>
    </w:p>
    <w:p w:rsidR="00835DDD" w:rsidRDefault="00C73189" w:rsidP="00BA423E">
      <w:pPr>
        <w:pStyle w:val="23"/>
        <w:spacing w:before="62" w:after="62"/>
        <w:ind w:firstLine="0"/>
      </w:pPr>
      <w:r>
        <w:tab/>
        <w:t>RealEvo-IDE</w:t>
      </w:r>
      <w:r>
        <w:rPr>
          <w:rFonts w:hint="eastAsia"/>
        </w:rPr>
        <w:t>开发环境可以在</w:t>
      </w:r>
      <w:r w:rsidR="00323E03" w:rsidRPr="00323E03">
        <w:t>http://www.acoinfo.com/</w:t>
      </w:r>
      <w:r>
        <w:rPr>
          <w:rFonts w:hint="eastAsia"/>
        </w:rPr>
        <w:t>上申请下载</w:t>
      </w:r>
      <w:r w:rsidR="00835DDD">
        <w:rPr>
          <w:rFonts w:hint="eastAsia"/>
        </w:rPr>
        <w:t>。</w:t>
      </w:r>
    </w:p>
    <w:p w:rsidR="00021E70" w:rsidRDefault="00C73189" w:rsidP="00835DDD">
      <w:pPr>
        <w:pStyle w:val="23"/>
        <w:spacing w:before="62" w:after="62"/>
      </w:pPr>
      <w:r>
        <w:t>RealEvo-IDE</w:t>
      </w:r>
      <w:r w:rsidR="00835DDD">
        <w:rPr>
          <w:rFonts w:hint="eastAsia"/>
        </w:rPr>
        <w:t>是一套完备的集成开发环境，上面集成的工具能完整覆盖软件设计</w:t>
      </w:r>
      <w:r w:rsidR="00835DDD" w:rsidRPr="00EA770A">
        <w:rPr>
          <w:rFonts w:hint="eastAsia"/>
        </w:rPr>
        <w:t>、</w:t>
      </w:r>
      <w:r w:rsidR="00835DDD">
        <w:rPr>
          <w:rFonts w:hint="eastAsia"/>
        </w:rPr>
        <w:t>编译</w:t>
      </w:r>
      <w:r w:rsidR="00835DDD" w:rsidRPr="00EA770A">
        <w:rPr>
          <w:rFonts w:hint="eastAsia"/>
        </w:rPr>
        <w:t>、</w:t>
      </w:r>
      <w:r w:rsidR="00835DDD">
        <w:rPr>
          <w:rFonts w:hint="eastAsia"/>
        </w:rPr>
        <w:t>调试及性能分析等研发过程，非常稳定易用</w:t>
      </w:r>
      <w:r>
        <w:rPr>
          <w:rFonts w:hint="eastAsia"/>
        </w:rPr>
        <w:t>。</w:t>
      </w:r>
    </w:p>
    <w:p w:rsidR="00C73189" w:rsidRPr="000C1270" w:rsidRDefault="00C73189" w:rsidP="00835DDD">
      <w:pPr>
        <w:pStyle w:val="23"/>
        <w:spacing w:before="62" w:after="62"/>
      </w:pPr>
      <w:r>
        <w:rPr>
          <w:rFonts w:hint="eastAsia"/>
        </w:rPr>
        <w:t>本书中的所有例程均在</w:t>
      </w:r>
      <w:r>
        <w:t>RealEvo-IDE</w:t>
      </w:r>
      <w:r>
        <w:rPr>
          <w:rFonts w:hint="eastAsia"/>
        </w:rPr>
        <w:t>下编译测试，在进行本书实验前需要下载并安装</w:t>
      </w:r>
      <w:r>
        <w:t>RealEvo-IDE</w:t>
      </w:r>
      <w:r>
        <w:rPr>
          <w:rFonts w:hint="eastAsia"/>
        </w:rPr>
        <w:t>。</w:t>
      </w:r>
    </w:p>
    <w:p w:rsidR="00C73189" w:rsidRDefault="00C73189" w:rsidP="00BA423E">
      <w:pPr>
        <w:pStyle w:val="23"/>
        <w:spacing w:before="62" w:after="62"/>
        <w:ind w:firstLine="0"/>
      </w:pPr>
      <w:r>
        <w:tab/>
        <w:t>SylixOS</w:t>
      </w:r>
      <w:r>
        <w:rPr>
          <w:rFonts w:hint="eastAsia"/>
        </w:rPr>
        <w:t>集成开发环境安装包文件名一般为</w:t>
      </w:r>
      <w:r w:rsidRPr="00916917">
        <w:t xml:space="preserve">SylixOS IDE </w:t>
      </w:r>
      <w:r w:rsidR="00156C5A">
        <w:t>xxx</w:t>
      </w:r>
      <w:r w:rsidRPr="00916917">
        <w:t>.iso</w:t>
      </w:r>
      <w:r w:rsidR="00156C5A">
        <w:t>(xxx</w:t>
      </w:r>
      <w:r w:rsidR="00156C5A">
        <w:rPr>
          <w:rFonts w:hint="eastAsia"/>
        </w:rPr>
        <w:t>为</w:t>
      </w:r>
      <w:r w:rsidR="00156C5A">
        <w:t>版本号</w:t>
      </w:r>
      <w:r w:rsidR="00156C5A">
        <w:t>)</w:t>
      </w:r>
      <w:r>
        <w:rPr>
          <w:rFonts w:hint="eastAsia"/>
        </w:rPr>
        <w:t>，使用虚拟光驱软件</w:t>
      </w:r>
      <w:r>
        <w:t>DTLite</w:t>
      </w:r>
      <w:r>
        <w:rPr>
          <w:rFonts w:hint="eastAsia"/>
        </w:rPr>
        <w:t>加载此文件后会看到如</w:t>
      </w:r>
      <w:r>
        <w:fldChar w:fldCharType="begin"/>
      </w:r>
      <w:r>
        <w:instrText xml:space="preserve"> REF _Ref425522775 \h </w:instrText>
      </w:r>
      <w:r>
        <w:fldChar w:fldCharType="separate"/>
      </w:r>
      <w:r w:rsidR="00B96029">
        <w:rPr>
          <w:rFonts w:hint="eastAsia"/>
        </w:rPr>
        <w:t>图</w:t>
      </w:r>
      <w:r w:rsidR="00B96029">
        <w:t xml:space="preserve"> </w:t>
      </w:r>
      <w:r w:rsidR="00B96029">
        <w:rPr>
          <w:noProof/>
        </w:rPr>
        <w:t>1</w:t>
      </w:r>
      <w:r w:rsidR="00B96029">
        <w:t>.</w:t>
      </w:r>
      <w:r w:rsidR="00B96029">
        <w:rPr>
          <w:noProof/>
        </w:rPr>
        <w:t>1</w:t>
      </w:r>
      <w:r>
        <w:fldChar w:fldCharType="end"/>
      </w:r>
      <w:r>
        <w:rPr>
          <w:rFonts w:hint="eastAsia"/>
        </w:rPr>
        <w:t>所示内容，双击“</w:t>
      </w:r>
      <w:r>
        <w:t>InstallWizard.exe</w:t>
      </w:r>
      <w:r>
        <w:rPr>
          <w:rFonts w:hint="eastAsia"/>
        </w:rPr>
        <w:t>”可以安装</w:t>
      </w:r>
      <w:r>
        <w:t>RealEvo-IDE</w:t>
      </w:r>
      <w:r>
        <w:rPr>
          <w:rFonts w:hint="eastAsia"/>
        </w:rPr>
        <w:t>系列集成开发环境。</w:t>
      </w:r>
      <w:r w:rsidRPr="00916917">
        <w:t xml:space="preserve">SylixOS IDE </w:t>
      </w:r>
      <w:r w:rsidR="00156C5A">
        <w:t>xxx</w:t>
      </w:r>
      <w:r w:rsidRPr="00916917">
        <w:t>.iso</w:t>
      </w:r>
      <w:r>
        <w:rPr>
          <w:rFonts w:hint="eastAsia"/>
        </w:rPr>
        <w:t>文件中</w:t>
      </w:r>
      <w:r w:rsidR="00C762C3">
        <w:rPr>
          <w:rFonts w:hint="eastAsia"/>
        </w:rPr>
        <w:t>doc</w:t>
      </w:r>
      <w:r w:rsidR="00C762C3">
        <w:rPr>
          <w:rFonts w:hint="eastAsia"/>
        </w:rPr>
        <w:t>目录下</w:t>
      </w:r>
      <w:r>
        <w:rPr>
          <w:rFonts w:hint="eastAsia"/>
        </w:rPr>
        <w:t>有《</w:t>
      </w:r>
      <w:r w:rsidR="00C762C3" w:rsidRPr="00C762C3">
        <w:rPr>
          <w:rFonts w:hint="eastAsia"/>
        </w:rPr>
        <w:t>RealEvo</w:t>
      </w:r>
      <w:r w:rsidR="00C762C3" w:rsidRPr="00C762C3">
        <w:rPr>
          <w:rFonts w:hint="eastAsia"/>
        </w:rPr>
        <w:t>系列软件注册步骤</w:t>
      </w:r>
      <w:r w:rsidR="00C762C3" w:rsidRPr="00C762C3">
        <w:rPr>
          <w:rFonts w:hint="eastAsia"/>
        </w:rPr>
        <w:t>.pdf</w:t>
      </w:r>
      <w:r>
        <w:rPr>
          <w:rFonts w:hint="eastAsia"/>
        </w:rPr>
        <w:t>》说明文档，根据文档中的说明可以完成</w:t>
      </w:r>
      <w:r>
        <w:t>RealEvo-IDE</w:t>
      </w:r>
      <w:r>
        <w:rPr>
          <w:rFonts w:hint="eastAsia"/>
        </w:rPr>
        <w:t>的安装和注册。</w:t>
      </w:r>
    </w:p>
    <w:p w:rsidR="00C73189" w:rsidRDefault="002A2752" w:rsidP="001C163D">
      <w:pPr>
        <w:pStyle w:val="23"/>
        <w:keepNext/>
        <w:spacing w:before="62" w:after="62"/>
        <w:ind w:firstLine="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9pt;height:86.4pt;visibility:visible;mso-wrap-style:square">
            <v:imagedata r:id="rId15" o:title=""/>
          </v:shape>
        </w:pict>
      </w:r>
    </w:p>
    <w:p w:rsidR="00C73189" w:rsidRDefault="00C73189" w:rsidP="00BA423E">
      <w:pPr>
        <w:pStyle w:val="a8"/>
      </w:pPr>
      <w:bookmarkStart w:id="36" w:name="_Ref425522775"/>
      <w:bookmarkStart w:id="37" w:name="_Ref424129412"/>
      <w:bookmarkStart w:id="38" w:name="_Ref424309953"/>
      <w:r>
        <w:rPr>
          <w:rFonts w:hint="eastAsia"/>
        </w:rPr>
        <w:t>图</w:t>
      </w:r>
      <w:r>
        <w:t xml:space="preserve"> </w:t>
      </w:r>
      <w:r w:rsidR="00221946">
        <w:fldChar w:fldCharType="begin"/>
      </w:r>
      <w:r w:rsidR="00221946">
        <w:instrText xml:space="preserve"> STYLEREF 1 \s </w:instrText>
      </w:r>
      <w:r w:rsidR="00221946">
        <w:fldChar w:fldCharType="separate"/>
      </w:r>
      <w:r w:rsidR="00B96029">
        <w:rPr>
          <w:noProof/>
        </w:rPr>
        <w:t>1</w:t>
      </w:r>
      <w:r w:rsidR="00221946">
        <w:rPr>
          <w:noProof/>
        </w:rPr>
        <w:fldChar w:fldCharType="end"/>
      </w:r>
      <w:r w:rsidR="009C5060">
        <w:t>.</w:t>
      </w:r>
      <w:r w:rsidR="009C5060">
        <w:fldChar w:fldCharType="begin"/>
      </w:r>
      <w:r w:rsidR="009C5060">
        <w:instrText xml:space="preserve"> SEQ </w:instrText>
      </w:r>
      <w:r w:rsidR="009C5060">
        <w:instrText>图</w:instrText>
      </w:r>
      <w:r w:rsidR="009C5060">
        <w:instrText xml:space="preserve"> \* ARABIC \s 1 </w:instrText>
      </w:r>
      <w:r w:rsidR="009C5060">
        <w:fldChar w:fldCharType="separate"/>
      </w:r>
      <w:r w:rsidR="00B96029">
        <w:rPr>
          <w:noProof/>
        </w:rPr>
        <w:t>1</w:t>
      </w:r>
      <w:r w:rsidR="009C5060">
        <w:fldChar w:fldCharType="end"/>
      </w:r>
      <w:bookmarkEnd w:id="36"/>
      <w:r>
        <w:t xml:space="preserve">  SylixOS IDE</w:t>
      </w:r>
      <w:r w:rsidR="00DD4296">
        <w:rPr>
          <w:rFonts w:hint="eastAsia"/>
        </w:rPr>
        <w:t>光盘</w:t>
      </w:r>
      <w:r>
        <w:rPr>
          <w:rFonts w:hint="eastAsia"/>
          <w:noProof/>
        </w:rPr>
        <w:t>内的</w:t>
      </w:r>
      <w:bookmarkEnd w:id="37"/>
      <w:bookmarkEnd w:id="38"/>
      <w:r w:rsidR="00DD4296">
        <w:rPr>
          <w:rFonts w:hint="eastAsia"/>
          <w:noProof/>
        </w:rPr>
        <w:t>文档</w:t>
      </w:r>
    </w:p>
    <w:p w:rsidR="00C73189" w:rsidRDefault="00C73189" w:rsidP="00BA423E">
      <w:pPr>
        <w:pStyle w:val="23"/>
        <w:spacing w:before="62" w:after="62"/>
        <w:ind w:firstLine="0"/>
      </w:pPr>
      <w:r>
        <w:tab/>
      </w:r>
      <w:r>
        <w:fldChar w:fldCharType="begin"/>
      </w:r>
      <w:r>
        <w:instrText xml:space="preserve"> REF _Ref425522775 \h </w:instrText>
      </w:r>
      <w:r>
        <w:fldChar w:fldCharType="separate"/>
      </w:r>
      <w:r w:rsidR="00B96029">
        <w:rPr>
          <w:rFonts w:hint="eastAsia"/>
        </w:rPr>
        <w:t>图</w:t>
      </w:r>
      <w:r w:rsidR="00B96029">
        <w:t xml:space="preserve"> </w:t>
      </w:r>
      <w:r w:rsidR="00B96029">
        <w:rPr>
          <w:noProof/>
        </w:rPr>
        <w:t>1</w:t>
      </w:r>
      <w:r w:rsidR="00B96029">
        <w:t>.</w:t>
      </w:r>
      <w:r w:rsidR="00B96029">
        <w:rPr>
          <w:noProof/>
        </w:rPr>
        <w:t>1</w:t>
      </w:r>
      <w:r>
        <w:fldChar w:fldCharType="end"/>
      </w:r>
      <w:r>
        <w:rPr>
          <w:rFonts w:hint="eastAsia"/>
        </w:rPr>
        <w:t>所示的内容中，文件夹“</w:t>
      </w:r>
      <w:r>
        <w:t>RealEvo-Simulator</w:t>
      </w:r>
      <w:r>
        <w:rPr>
          <w:rFonts w:hint="eastAsia"/>
        </w:rPr>
        <w:t>”和“</w:t>
      </w:r>
      <w:r>
        <w:t>RealEvo-IDE</w:t>
      </w:r>
      <w:r>
        <w:rPr>
          <w:rFonts w:hint="eastAsia"/>
        </w:rPr>
        <w:t>”下面分别有相应软件的使用说明文档《</w:t>
      </w:r>
      <w:r>
        <w:t>RealEvo-Simulator</w:t>
      </w:r>
      <w:r>
        <w:rPr>
          <w:rFonts w:hint="eastAsia"/>
        </w:rPr>
        <w:t>使用手册》和《</w:t>
      </w:r>
      <w:r>
        <w:t>RealEvo-IDE</w:t>
      </w:r>
      <w:r>
        <w:rPr>
          <w:rFonts w:hint="eastAsia"/>
        </w:rPr>
        <w:t>使用手册》。手册中对</w:t>
      </w:r>
      <w:r>
        <w:t>RealEvo-IDE</w:t>
      </w:r>
      <w:r>
        <w:rPr>
          <w:rFonts w:hint="eastAsia"/>
        </w:rPr>
        <w:t>的使用有细致和全面的说明，通过对手册中内容的练习可以全面掌握对</w:t>
      </w:r>
      <w:r>
        <w:t>RealEvo-IDE</w:t>
      </w:r>
      <w:r>
        <w:rPr>
          <w:rFonts w:hint="eastAsia"/>
        </w:rPr>
        <w:t>的使用。</w:t>
      </w:r>
    </w:p>
    <w:p w:rsidR="00C73189" w:rsidRDefault="00C73189" w:rsidP="00BA423E">
      <w:pPr>
        <w:pStyle w:val="a9"/>
        <w:spacing w:before="62" w:after="62"/>
      </w:pPr>
      <w:r>
        <w:rPr>
          <w:rFonts w:hint="eastAsia"/>
        </w:rPr>
        <w:t>注：为了保证实验顺利进行，您务必要根据《</w:t>
      </w:r>
      <w:r>
        <w:t>RealEvo-IDE</w:t>
      </w:r>
      <w:r>
        <w:rPr>
          <w:rFonts w:hint="eastAsia"/>
        </w:rPr>
        <w:t>使用手册》熟悉</w:t>
      </w:r>
      <w:r>
        <w:t>RealEvo-IDE</w:t>
      </w:r>
      <w:r>
        <w:rPr>
          <w:rFonts w:hint="eastAsia"/>
        </w:rPr>
        <w:t>基本操作。</w:t>
      </w:r>
    </w:p>
    <w:p w:rsidR="008669B7" w:rsidRDefault="0037043F" w:rsidP="00BA423E">
      <w:pPr>
        <w:pStyle w:val="20"/>
      </w:pPr>
      <w:bookmarkStart w:id="39" w:name="_Toc430356741"/>
      <w:bookmarkStart w:id="40" w:name="_Toc469063999"/>
      <w:r>
        <w:rPr>
          <w:rFonts w:hint="eastAsia"/>
        </w:rPr>
        <w:t>RealEvo IDE</w:t>
      </w:r>
      <w:r>
        <w:rPr>
          <w:rFonts w:hint="eastAsia"/>
        </w:rPr>
        <w:t>常用</w:t>
      </w:r>
      <w:r w:rsidR="008669B7">
        <w:rPr>
          <w:rFonts w:hint="eastAsia"/>
        </w:rPr>
        <w:t>工程</w:t>
      </w:r>
      <w:r>
        <w:rPr>
          <w:rFonts w:hint="eastAsia"/>
        </w:rPr>
        <w:t>介绍</w:t>
      </w:r>
      <w:bookmarkEnd w:id="40"/>
    </w:p>
    <w:p w:rsidR="008669B7" w:rsidRDefault="008669B7" w:rsidP="008669B7">
      <w:pPr>
        <w:spacing w:before="62" w:after="62"/>
        <w:ind w:firstLine="435"/>
      </w:pPr>
      <w:r>
        <w:rPr>
          <w:rFonts w:hint="eastAsia"/>
        </w:rPr>
        <w:t>SylixOS</w:t>
      </w:r>
      <w:r>
        <w:rPr>
          <w:rFonts w:hint="eastAsia"/>
        </w:rPr>
        <w:t>软件开发共分为三层</w:t>
      </w:r>
      <w:r w:rsidR="00F73FD2">
        <w:rPr>
          <w:rFonts w:hint="eastAsia"/>
        </w:rPr>
        <w:t>（分别对应</w:t>
      </w:r>
      <w:r w:rsidR="00F73FD2">
        <w:rPr>
          <w:rFonts w:hint="eastAsia"/>
        </w:rPr>
        <w:t>RealEvo-IDE</w:t>
      </w:r>
      <w:r w:rsidR="00F73FD2">
        <w:rPr>
          <w:rFonts w:hint="eastAsia"/>
        </w:rPr>
        <w:t>里面三种不同类型的工程）</w:t>
      </w:r>
      <w:r>
        <w:rPr>
          <w:rFonts w:hint="eastAsia"/>
        </w:rPr>
        <w:t>：</w:t>
      </w:r>
    </w:p>
    <w:p w:rsidR="008669B7" w:rsidRDefault="008669B7" w:rsidP="008669B7">
      <w:pPr>
        <w:numPr>
          <w:ilvl w:val="0"/>
          <w:numId w:val="52"/>
        </w:numPr>
        <w:spacing w:before="62" w:after="62"/>
      </w:pPr>
      <w:r>
        <w:rPr>
          <w:rFonts w:hint="eastAsia"/>
        </w:rPr>
        <w:t>操作系统内核开发</w:t>
      </w:r>
      <w:r w:rsidR="00F73FD2">
        <w:rPr>
          <w:rFonts w:hint="eastAsia"/>
        </w:rPr>
        <w:t xml:space="preserve">  --  SylixOS Base</w:t>
      </w:r>
      <w:r w:rsidR="00F73FD2">
        <w:rPr>
          <w:rFonts w:hint="eastAsia"/>
        </w:rPr>
        <w:t>工程</w:t>
      </w:r>
    </w:p>
    <w:p w:rsidR="008669B7" w:rsidRDefault="008669B7" w:rsidP="008669B7">
      <w:pPr>
        <w:numPr>
          <w:ilvl w:val="0"/>
          <w:numId w:val="52"/>
        </w:numPr>
        <w:spacing w:before="62" w:after="62"/>
      </w:pPr>
      <w:r>
        <w:rPr>
          <w:rFonts w:hint="eastAsia"/>
        </w:rPr>
        <w:t>BSP</w:t>
      </w:r>
      <w:r>
        <w:rPr>
          <w:rFonts w:hint="eastAsia"/>
        </w:rPr>
        <w:t>软件开发；</w:t>
      </w:r>
      <w:r w:rsidR="00F73FD2">
        <w:rPr>
          <w:rFonts w:hint="eastAsia"/>
        </w:rPr>
        <w:t xml:space="preserve">    --  SylixOS BSP</w:t>
      </w:r>
      <w:r w:rsidR="00F73FD2">
        <w:rPr>
          <w:rFonts w:hint="eastAsia"/>
        </w:rPr>
        <w:t>工程</w:t>
      </w:r>
    </w:p>
    <w:p w:rsidR="008669B7" w:rsidRDefault="008669B7" w:rsidP="008669B7">
      <w:pPr>
        <w:numPr>
          <w:ilvl w:val="0"/>
          <w:numId w:val="52"/>
        </w:numPr>
        <w:spacing w:before="62" w:after="62"/>
      </w:pPr>
      <w:r>
        <w:rPr>
          <w:rFonts w:hint="eastAsia"/>
        </w:rPr>
        <w:t>应用软件开发；</w:t>
      </w:r>
      <w:r w:rsidR="00F73FD2">
        <w:rPr>
          <w:rFonts w:hint="eastAsia"/>
        </w:rPr>
        <w:t xml:space="preserve">    --  SylixOS APP</w:t>
      </w:r>
      <w:r w:rsidR="00F73FD2">
        <w:rPr>
          <w:rFonts w:hint="eastAsia"/>
        </w:rPr>
        <w:t>工程</w:t>
      </w:r>
    </w:p>
    <w:p w:rsidR="00274C8D" w:rsidRDefault="00F73FD2" w:rsidP="00F73FD2">
      <w:pPr>
        <w:spacing w:before="62" w:after="62"/>
        <w:ind w:firstLine="435"/>
      </w:pPr>
      <w:r>
        <w:rPr>
          <w:rFonts w:hint="eastAsia"/>
        </w:rPr>
        <w:t>其中操作系统内核是高度抽象的软件集合，里面集成了操作系统所有组件，包括</w:t>
      </w:r>
      <w:r>
        <w:rPr>
          <w:rFonts w:hint="eastAsia"/>
        </w:rPr>
        <w:t>SylixOS</w:t>
      </w:r>
      <w:r>
        <w:rPr>
          <w:rFonts w:hint="eastAsia"/>
        </w:rPr>
        <w:lastRenderedPageBreak/>
        <w:t>内核、文件系统、</w:t>
      </w:r>
      <w:r w:rsidR="005A1F39">
        <w:rPr>
          <w:rFonts w:hint="eastAsia"/>
        </w:rPr>
        <w:t>Posix</w:t>
      </w:r>
      <w:r w:rsidR="005A1F39">
        <w:rPr>
          <w:rFonts w:hint="eastAsia"/>
        </w:rPr>
        <w:t>支持、网络协议栈及</w:t>
      </w:r>
      <w:r w:rsidR="00A01645">
        <w:rPr>
          <w:rFonts w:hint="eastAsia"/>
        </w:rPr>
        <w:t>组件</w:t>
      </w:r>
      <w:r>
        <w:rPr>
          <w:rFonts w:hint="eastAsia"/>
        </w:rPr>
        <w:t>。这些软件符合标准而且与硬件无关，可以提供给所有平台使用；</w:t>
      </w:r>
    </w:p>
    <w:p w:rsidR="00F73FD2" w:rsidRDefault="00F73FD2" w:rsidP="00F73FD2">
      <w:pPr>
        <w:spacing w:before="62" w:after="62"/>
        <w:ind w:firstLine="435"/>
      </w:pPr>
      <w:r>
        <w:rPr>
          <w:rFonts w:hint="eastAsia"/>
        </w:rPr>
        <w:t>BSP</w:t>
      </w:r>
      <w:r>
        <w:rPr>
          <w:rFonts w:hint="eastAsia"/>
        </w:rPr>
        <w:t>软件是与硬件相关的软件的集合，</w:t>
      </w:r>
      <w:r w:rsidR="00C57296">
        <w:rPr>
          <w:rFonts w:hint="eastAsia"/>
        </w:rPr>
        <w:t>将所有硬件相关的细节封装在</w:t>
      </w:r>
      <w:r w:rsidR="00C57296">
        <w:rPr>
          <w:rFonts w:hint="eastAsia"/>
        </w:rPr>
        <w:t>BSP</w:t>
      </w:r>
      <w:r w:rsidR="00A34EBE">
        <w:rPr>
          <w:rFonts w:hint="eastAsia"/>
        </w:rPr>
        <w:t>层，使得操作系统内核和应用程序</w:t>
      </w:r>
      <w:r w:rsidR="00C57296">
        <w:rPr>
          <w:rFonts w:hint="eastAsia"/>
        </w:rPr>
        <w:t>与硬件实现解耦；</w:t>
      </w:r>
    </w:p>
    <w:p w:rsidR="00C57296" w:rsidRPr="00C57296" w:rsidRDefault="00C57296" w:rsidP="00F73FD2">
      <w:pPr>
        <w:spacing w:before="62" w:after="62"/>
        <w:ind w:firstLine="435"/>
      </w:pPr>
      <w:r>
        <w:rPr>
          <w:rFonts w:hint="eastAsia"/>
        </w:rPr>
        <w:t>应用软件是用户针对不同使用场景和需求而开发的软件，通过调用</w:t>
      </w:r>
      <w:r>
        <w:rPr>
          <w:rFonts w:hint="eastAsia"/>
        </w:rPr>
        <w:t>SylixOS</w:t>
      </w:r>
      <w:r>
        <w:rPr>
          <w:rFonts w:hint="eastAsia"/>
        </w:rPr>
        <w:t>操作系统的标准编程接口，即可调用硬件功能；更换硬件平台后，应用软件不需要修改，只要重新编译即可实现原有的功能。</w:t>
      </w:r>
    </w:p>
    <w:p w:rsidR="00AC0548" w:rsidRDefault="00AC0548" w:rsidP="00BA423E">
      <w:pPr>
        <w:pStyle w:val="20"/>
      </w:pPr>
      <w:bookmarkStart w:id="41" w:name="_Toc469064000"/>
      <w:r>
        <w:rPr>
          <w:rFonts w:hint="eastAsia"/>
        </w:rPr>
        <w:t>建立</w:t>
      </w:r>
      <w:r>
        <w:rPr>
          <w:rFonts w:hint="eastAsia"/>
        </w:rPr>
        <w:t>SylixOS Base</w:t>
      </w:r>
      <w:r>
        <w:rPr>
          <w:rFonts w:hint="eastAsia"/>
        </w:rPr>
        <w:t>工程</w:t>
      </w:r>
      <w:bookmarkEnd w:id="41"/>
    </w:p>
    <w:p w:rsidR="00AC0548" w:rsidRDefault="00AC0548" w:rsidP="00AC0548">
      <w:pPr>
        <w:spacing w:before="62" w:after="62"/>
        <w:ind w:firstLine="435"/>
      </w:pPr>
      <w:r>
        <w:rPr>
          <w:rFonts w:hint="eastAsia"/>
        </w:rPr>
        <w:t>在开发应用程序前，需要建立一个</w:t>
      </w:r>
      <w:r>
        <w:rPr>
          <w:rFonts w:hint="eastAsia"/>
        </w:rPr>
        <w:t>SylixOS Base</w:t>
      </w:r>
      <w:r>
        <w:rPr>
          <w:rFonts w:hint="eastAsia"/>
        </w:rPr>
        <w:t>工程，为应用程序提供操作系统标准编程接口支持。</w:t>
      </w:r>
    </w:p>
    <w:p w:rsidR="00AC0548" w:rsidRDefault="00AC0548" w:rsidP="00AC0548">
      <w:pPr>
        <w:spacing w:before="62" w:after="62"/>
        <w:ind w:firstLine="435"/>
      </w:pPr>
      <w:r>
        <w:rPr>
          <w:rFonts w:hint="eastAsia"/>
        </w:rPr>
        <w:t>RealEvo IDE</w:t>
      </w:r>
      <w:r>
        <w:rPr>
          <w:rFonts w:hint="eastAsia"/>
        </w:rPr>
        <w:t>安装并注册成功之后，即可在主菜单</w:t>
      </w:r>
      <w:r>
        <w:rPr>
          <w:rFonts w:hint="eastAsia"/>
        </w:rPr>
        <w:t>File</w:t>
      </w:r>
      <w:r>
        <w:rPr>
          <w:rFonts w:hint="eastAsia"/>
        </w:rPr>
        <w:t>栏目找到建立</w:t>
      </w:r>
      <w:r>
        <w:rPr>
          <w:rFonts w:hint="eastAsia"/>
        </w:rPr>
        <w:t>SylixOS Base</w:t>
      </w:r>
      <w:r>
        <w:rPr>
          <w:rFonts w:hint="eastAsia"/>
        </w:rPr>
        <w:t>工程的入口，具体操作如下图所示：</w:t>
      </w:r>
    </w:p>
    <w:p w:rsidR="00AC0548" w:rsidRDefault="002A2752" w:rsidP="00382938">
      <w:pPr>
        <w:spacing w:before="62" w:after="62"/>
      </w:pPr>
      <w:r>
        <w:rPr>
          <w:noProof/>
        </w:rPr>
        <w:pict>
          <v:shape id="_x0000_i1026" type="#_x0000_t75" style="width:439.5pt;height:274.2pt;visibility:visible;mso-wrap-style:square">
            <v:imagedata r:id="rId16" o:title=""/>
          </v:shape>
        </w:pict>
      </w:r>
    </w:p>
    <w:p w:rsidR="00AC0548" w:rsidRDefault="00714FCD" w:rsidP="00CE341B">
      <w:pPr>
        <w:pStyle w:val="a8"/>
      </w:pPr>
      <w:r>
        <w:rPr>
          <w:rFonts w:hint="eastAsia"/>
        </w:rPr>
        <w:t>图</w:t>
      </w:r>
      <w:r>
        <w:rPr>
          <w:rFonts w:hint="eastAsia"/>
        </w:rPr>
        <w:t xml:space="preserve">1.4.1 </w:t>
      </w:r>
      <w:r w:rsidR="00CE341B">
        <w:rPr>
          <w:rFonts w:hint="eastAsia"/>
        </w:rPr>
        <w:t>选择</w:t>
      </w:r>
      <w:r w:rsidR="00CE341B">
        <w:rPr>
          <w:rFonts w:hint="eastAsia"/>
        </w:rPr>
        <w:t>Project</w:t>
      </w:r>
    </w:p>
    <w:p w:rsidR="001F7F16" w:rsidRDefault="002A2752" w:rsidP="00382938">
      <w:pPr>
        <w:spacing w:before="62" w:after="62"/>
        <w:jc w:val="center"/>
      </w:pPr>
      <w:r>
        <w:rPr>
          <w:noProof/>
        </w:rPr>
        <w:lastRenderedPageBreak/>
        <w:pict>
          <v:shape id="_x0000_i1027" type="#_x0000_t75" style="width:317.4pt;height:302.4pt;visibility:visible;mso-wrap-style:square">
            <v:imagedata r:id="rId17" o:title=""/>
          </v:shape>
        </w:pict>
      </w:r>
    </w:p>
    <w:p w:rsidR="00CE341B" w:rsidRDefault="00D77E16" w:rsidP="00CE341B">
      <w:pPr>
        <w:pStyle w:val="a8"/>
      </w:pPr>
      <w:r>
        <w:rPr>
          <w:rFonts w:hint="eastAsia"/>
        </w:rPr>
        <w:t>图</w:t>
      </w:r>
      <w:r>
        <w:rPr>
          <w:rFonts w:hint="eastAsia"/>
        </w:rPr>
        <w:t xml:space="preserve">1.4.2 </w:t>
      </w:r>
      <w:r w:rsidR="00CE341B">
        <w:rPr>
          <w:rFonts w:hint="eastAsia"/>
        </w:rPr>
        <w:t>选择</w:t>
      </w:r>
      <w:r w:rsidR="00382938">
        <w:t>SylixOS Base</w:t>
      </w:r>
    </w:p>
    <w:p w:rsidR="001F7F16" w:rsidRDefault="002A2752" w:rsidP="00382938">
      <w:pPr>
        <w:spacing w:before="62" w:after="62"/>
        <w:jc w:val="center"/>
      </w:pPr>
      <w:r>
        <w:rPr>
          <w:noProof/>
        </w:rPr>
        <w:pict>
          <v:shape id="_x0000_i1028" type="#_x0000_t75" style="width:316.2pt;height:338.7pt;visibility:visible;mso-wrap-style:square">
            <v:imagedata r:id="rId18" o:title=""/>
          </v:shape>
        </w:pict>
      </w:r>
    </w:p>
    <w:p w:rsidR="001F7F16" w:rsidRDefault="00EE1CBE" w:rsidP="00CE341B">
      <w:pPr>
        <w:pStyle w:val="a8"/>
      </w:pPr>
      <w:r>
        <w:rPr>
          <w:rFonts w:hint="eastAsia"/>
        </w:rPr>
        <w:t>图</w:t>
      </w:r>
      <w:r>
        <w:rPr>
          <w:rFonts w:hint="eastAsia"/>
        </w:rPr>
        <w:t xml:space="preserve">1.4.3 </w:t>
      </w:r>
      <w:r w:rsidR="00CE341B">
        <w:rPr>
          <w:rFonts w:hint="eastAsia"/>
        </w:rPr>
        <w:t>填写工程名</w:t>
      </w:r>
    </w:p>
    <w:p w:rsidR="001F7F16" w:rsidRDefault="002A2752" w:rsidP="00382938">
      <w:pPr>
        <w:spacing w:before="62" w:after="62"/>
        <w:jc w:val="center"/>
      </w:pPr>
      <w:r>
        <w:rPr>
          <w:noProof/>
        </w:rPr>
        <w:lastRenderedPageBreak/>
        <w:pict>
          <v:shape id="_x0000_i1029" type="#_x0000_t75" style="width:309.9pt;height:331.8pt;visibility:visible;mso-wrap-style:square">
            <v:imagedata r:id="rId19" o:title=""/>
          </v:shape>
        </w:pict>
      </w:r>
    </w:p>
    <w:p w:rsidR="001F7F16" w:rsidRDefault="007A18D0" w:rsidP="00CE341B">
      <w:pPr>
        <w:pStyle w:val="a8"/>
      </w:pPr>
      <w:r>
        <w:rPr>
          <w:rFonts w:hint="eastAsia"/>
        </w:rPr>
        <w:t>图</w:t>
      </w:r>
      <w:r>
        <w:rPr>
          <w:rFonts w:hint="eastAsia"/>
        </w:rPr>
        <w:t xml:space="preserve">1.4.4 </w:t>
      </w:r>
      <w:r w:rsidR="00CE341B">
        <w:rPr>
          <w:rFonts w:hint="eastAsia"/>
        </w:rPr>
        <w:t>选择工具链和</w:t>
      </w:r>
      <w:r w:rsidR="00CE341B">
        <w:rPr>
          <w:rFonts w:hint="eastAsia"/>
        </w:rPr>
        <w:t>CPU</w:t>
      </w:r>
      <w:r w:rsidR="00CE341B">
        <w:rPr>
          <w:rFonts w:hint="eastAsia"/>
        </w:rPr>
        <w:t>类型</w:t>
      </w:r>
    </w:p>
    <w:p w:rsidR="001F7F16" w:rsidRDefault="002A2752" w:rsidP="00382938">
      <w:pPr>
        <w:spacing w:before="62" w:after="62"/>
        <w:jc w:val="center"/>
      </w:pPr>
      <w:r>
        <w:rPr>
          <w:noProof/>
        </w:rPr>
        <w:pict>
          <v:shape id="_x0000_i1030" type="#_x0000_t75" style="width:316.2pt;height:309.3pt;visibility:visible;mso-wrap-style:square">
            <v:imagedata r:id="rId20" o:title=""/>
          </v:shape>
        </w:pict>
      </w:r>
    </w:p>
    <w:p w:rsidR="00CE341B" w:rsidRPr="00AC0548" w:rsidRDefault="00CE341B" w:rsidP="00CE341B">
      <w:pPr>
        <w:pStyle w:val="a8"/>
      </w:pPr>
      <w:r>
        <w:rPr>
          <w:rFonts w:hint="eastAsia"/>
        </w:rPr>
        <w:t>图</w:t>
      </w:r>
      <w:r w:rsidR="00A04037">
        <w:rPr>
          <w:rFonts w:hint="eastAsia"/>
        </w:rPr>
        <w:t>1.4.5</w:t>
      </w:r>
      <w:r>
        <w:rPr>
          <w:rFonts w:hint="eastAsia"/>
        </w:rPr>
        <w:t xml:space="preserve"> </w:t>
      </w:r>
      <w:r>
        <w:rPr>
          <w:rFonts w:hint="eastAsia"/>
        </w:rPr>
        <w:t>选择操作系统组件</w:t>
      </w:r>
    </w:p>
    <w:p w:rsidR="00C73189" w:rsidRDefault="00C73189" w:rsidP="00BA423E">
      <w:pPr>
        <w:pStyle w:val="20"/>
      </w:pPr>
      <w:bookmarkStart w:id="42" w:name="_Toc430356743"/>
      <w:bookmarkStart w:id="43" w:name="_Toc469064001"/>
      <w:bookmarkEnd w:id="39"/>
      <w:r>
        <w:lastRenderedPageBreak/>
        <w:t>SylixOS</w:t>
      </w:r>
      <w:r>
        <w:rPr>
          <w:rFonts w:hint="eastAsia"/>
        </w:rPr>
        <w:t>第一个应用程序</w:t>
      </w:r>
      <w:r>
        <w:t>helloworld</w:t>
      </w:r>
      <w:bookmarkEnd w:id="42"/>
      <w:bookmarkEnd w:id="43"/>
    </w:p>
    <w:p w:rsidR="00C73189" w:rsidRDefault="00C2779F" w:rsidP="00BA423E">
      <w:pPr>
        <w:pStyle w:val="23"/>
        <w:spacing w:before="62" w:after="62"/>
      </w:pPr>
      <w:r>
        <w:rPr>
          <w:rFonts w:hint="eastAsia"/>
        </w:rPr>
        <w:t>建立</w:t>
      </w:r>
      <w:r w:rsidR="00C73189">
        <w:t>SylixOS</w:t>
      </w:r>
      <w:r>
        <w:rPr>
          <w:rFonts w:hint="eastAsia"/>
        </w:rPr>
        <w:t xml:space="preserve"> Base</w:t>
      </w:r>
      <w:r>
        <w:rPr>
          <w:rFonts w:hint="eastAsia"/>
        </w:rPr>
        <w:t>工程</w:t>
      </w:r>
      <w:r w:rsidR="00C73189">
        <w:rPr>
          <w:rFonts w:hint="eastAsia"/>
        </w:rPr>
        <w:t>后，</w:t>
      </w:r>
      <w:r>
        <w:rPr>
          <w:rFonts w:hint="eastAsia"/>
        </w:rPr>
        <w:t>可以建立</w:t>
      </w:r>
      <w:r w:rsidR="00C73189">
        <w:rPr>
          <w:rFonts w:hint="eastAsia"/>
        </w:rPr>
        <w:t>应用程序</w:t>
      </w:r>
      <w:r>
        <w:rPr>
          <w:rFonts w:hint="eastAsia"/>
        </w:rPr>
        <w:t>开始应用软件开发</w:t>
      </w:r>
      <w:r w:rsidR="00C73189">
        <w:rPr>
          <w:rFonts w:hint="eastAsia"/>
        </w:rPr>
        <w:t>。</w:t>
      </w:r>
      <w:r w:rsidR="000E768E">
        <w:rPr>
          <w:rFonts w:hint="eastAsia"/>
        </w:rPr>
        <w:t>本文通过一个</w:t>
      </w:r>
      <w:r w:rsidR="000E768E">
        <w:rPr>
          <w:rFonts w:hint="eastAsia"/>
        </w:rPr>
        <w:t>helloworld</w:t>
      </w:r>
      <w:r w:rsidR="000E768E">
        <w:rPr>
          <w:rFonts w:hint="eastAsia"/>
        </w:rPr>
        <w:t>工程，演示应用程序创建的流程</w:t>
      </w:r>
      <w:r w:rsidR="00C73189">
        <w:rPr>
          <w:rFonts w:hint="eastAsia"/>
        </w:rPr>
        <w:t>。</w:t>
      </w:r>
    </w:p>
    <w:p w:rsidR="00C73189" w:rsidRDefault="00C73189" w:rsidP="00BA423E">
      <w:pPr>
        <w:pStyle w:val="23"/>
        <w:spacing w:before="62" w:after="62"/>
        <w:ind w:firstLine="0"/>
      </w:pPr>
      <w:r>
        <w:tab/>
      </w:r>
      <w:r>
        <w:rPr>
          <w:rFonts w:hint="eastAsia"/>
        </w:rPr>
        <w:t>打开</w:t>
      </w:r>
      <w:r>
        <w:t>RealEvo-IDE</w:t>
      </w:r>
      <w:r>
        <w:rPr>
          <w:rFonts w:hint="eastAsia"/>
        </w:rPr>
        <w:t>，选择“</w:t>
      </w:r>
      <w:r>
        <w:t>File</w:t>
      </w:r>
      <w:r>
        <w:rPr>
          <w:rFonts w:hint="eastAsia"/>
        </w:rPr>
        <w:t>”</w:t>
      </w:r>
      <w:r w:rsidRPr="00DE193D">
        <w:rPr>
          <w:rFonts w:hint="eastAsia"/>
        </w:rPr>
        <w:t>→</w:t>
      </w:r>
      <w:r>
        <w:rPr>
          <w:rFonts w:hint="eastAsia"/>
        </w:rPr>
        <w:t>“</w:t>
      </w:r>
      <w:r>
        <w:t>New</w:t>
      </w:r>
      <w:r>
        <w:rPr>
          <w:rFonts w:hint="eastAsia"/>
        </w:rPr>
        <w:t>”</w:t>
      </w:r>
      <w:r w:rsidRPr="00DE193D">
        <w:rPr>
          <w:rFonts w:hint="eastAsia"/>
        </w:rPr>
        <w:t>→</w:t>
      </w:r>
      <w:r>
        <w:rPr>
          <w:rFonts w:hint="eastAsia"/>
        </w:rPr>
        <w:t>“</w:t>
      </w:r>
      <w:r>
        <w:t>Project</w:t>
      </w:r>
      <w:r>
        <w:rPr>
          <w:rFonts w:hint="eastAsia"/>
        </w:rPr>
        <w:t>”打开</w:t>
      </w:r>
      <w:r>
        <w:t>SylixOS</w:t>
      </w:r>
      <w:r>
        <w:rPr>
          <w:rFonts w:hint="eastAsia"/>
        </w:rPr>
        <w:t>工程建立对话框，选择</w:t>
      </w:r>
      <w:r>
        <w:t>SylixOS App</w:t>
      </w:r>
      <w:r>
        <w:rPr>
          <w:rFonts w:hint="eastAsia"/>
        </w:rPr>
        <w:t>工程，</w:t>
      </w:r>
      <w:r w:rsidR="00105318">
        <w:rPr>
          <w:rFonts w:hint="eastAsia"/>
        </w:rPr>
        <w:t>点击“</w:t>
      </w:r>
      <w:r w:rsidR="00105318">
        <w:rPr>
          <w:rFonts w:hint="eastAsia"/>
        </w:rPr>
        <w:t>N</w:t>
      </w:r>
      <w:r w:rsidR="00105318">
        <w:t>ext</w:t>
      </w:r>
      <w:r w:rsidR="00105318">
        <w:rPr>
          <w:rFonts w:hint="eastAsia"/>
        </w:rPr>
        <w:t>”</w:t>
      </w:r>
      <w:r>
        <w:rPr>
          <w:rFonts w:hint="eastAsia"/>
        </w:rPr>
        <w:t>并输入工程名称</w:t>
      </w:r>
      <w:r w:rsidR="00105318">
        <w:rPr>
          <w:rFonts w:hint="eastAsia"/>
        </w:rPr>
        <w:t>“</w:t>
      </w:r>
      <w:r w:rsidR="00105318">
        <w:t>helloworld</w:t>
      </w:r>
      <w:r w:rsidR="00105318">
        <w:rPr>
          <w:rFonts w:hint="eastAsia"/>
        </w:rPr>
        <w:t>”</w:t>
      </w:r>
      <w:r>
        <w:rPr>
          <w:rFonts w:hint="eastAsia"/>
        </w:rPr>
        <w:t>。</w:t>
      </w:r>
    </w:p>
    <w:p w:rsidR="00C73189" w:rsidRDefault="002A2752" w:rsidP="00BA423E">
      <w:pPr>
        <w:pStyle w:val="23"/>
        <w:keepNext/>
        <w:spacing w:before="62" w:after="62"/>
        <w:ind w:firstLine="0"/>
        <w:jc w:val="center"/>
      </w:pPr>
      <w:r>
        <w:rPr>
          <w:noProof/>
        </w:rPr>
        <w:pict>
          <v:shape id="_x0000_i1031" type="#_x0000_t75" style="width:338.1pt;height:345.6pt;visibility:visible;mso-wrap-style:square">
            <v:imagedata r:id="rId21" o:title=""/>
          </v:shape>
        </w:pict>
      </w:r>
    </w:p>
    <w:p w:rsidR="00C73189" w:rsidRDefault="00C73189" w:rsidP="00BA423E">
      <w:pPr>
        <w:pStyle w:val="a8"/>
      </w:pPr>
      <w:r>
        <w:rPr>
          <w:rFonts w:hint="eastAsia"/>
        </w:rPr>
        <w:t>图</w:t>
      </w:r>
      <w:r>
        <w:t xml:space="preserve"> </w:t>
      </w:r>
      <w:r w:rsidR="00221946">
        <w:fldChar w:fldCharType="begin"/>
      </w:r>
      <w:r w:rsidR="00221946">
        <w:instrText xml:space="preserve"> STYLEREF 1 \s </w:instrText>
      </w:r>
      <w:r w:rsidR="00221946">
        <w:fldChar w:fldCharType="separate"/>
      </w:r>
      <w:r w:rsidR="00B96029">
        <w:rPr>
          <w:noProof/>
        </w:rPr>
        <w:t>1</w:t>
      </w:r>
      <w:r w:rsidR="00221946">
        <w:rPr>
          <w:noProof/>
        </w:rPr>
        <w:fldChar w:fldCharType="end"/>
      </w:r>
      <w:r w:rsidR="009C5060">
        <w:t>.</w:t>
      </w:r>
      <w:r w:rsidR="009C5060">
        <w:fldChar w:fldCharType="begin"/>
      </w:r>
      <w:r w:rsidR="009C5060">
        <w:instrText xml:space="preserve"> SEQ </w:instrText>
      </w:r>
      <w:r w:rsidR="009C5060">
        <w:instrText>图</w:instrText>
      </w:r>
      <w:r w:rsidR="009C5060">
        <w:instrText xml:space="preserve"> \* ARABIC \s 1 </w:instrText>
      </w:r>
      <w:r w:rsidR="009C5060">
        <w:fldChar w:fldCharType="separate"/>
      </w:r>
      <w:r w:rsidR="00B96029">
        <w:rPr>
          <w:noProof/>
        </w:rPr>
        <w:t>7</w:t>
      </w:r>
      <w:r w:rsidR="009C5060">
        <w:fldChar w:fldCharType="end"/>
      </w:r>
      <w:r>
        <w:t xml:space="preserve">  helloworld</w:t>
      </w:r>
      <w:r>
        <w:rPr>
          <w:rFonts w:hint="eastAsia"/>
        </w:rPr>
        <w:t>工程建立对话框</w:t>
      </w:r>
    </w:p>
    <w:p w:rsidR="00C73189" w:rsidRDefault="00C73189" w:rsidP="00BA423E">
      <w:pPr>
        <w:pStyle w:val="23"/>
        <w:spacing w:before="62" w:after="62"/>
        <w:ind w:firstLine="0"/>
      </w:pPr>
      <w:r>
        <w:tab/>
      </w:r>
      <w:r>
        <w:rPr>
          <w:rFonts w:hint="eastAsia"/>
        </w:rPr>
        <w:t>点击“</w:t>
      </w:r>
      <w:r>
        <w:t>Next</w:t>
      </w:r>
      <w:r>
        <w:rPr>
          <w:rFonts w:hint="eastAsia"/>
        </w:rPr>
        <w:t>”会显示“</w:t>
      </w:r>
      <w:r>
        <w:t>SylixOS app project setting</w:t>
      </w:r>
      <w:r>
        <w:rPr>
          <w:rFonts w:hint="eastAsia"/>
        </w:rPr>
        <w:t>”界面，</w:t>
      </w:r>
      <w:r w:rsidR="00105318">
        <w:rPr>
          <w:rFonts w:hint="eastAsia"/>
        </w:rPr>
        <w:t>选择</w:t>
      </w:r>
      <w:r w:rsidR="00105318">
        <w:rPr>
          <w:rFonts w:hint="eastAsia"/>
        </w:rPr>
        <w:t>base</w:t>
      </w:r>
      <w:r w:rsidR="00105318">
        <w:t>工程目录后</w:t>
      </w:r>
      <w:r>
        <w:rPr>
          <w:rFonts w:hint="eastAsia"/>
        </w:rPr>
        <w:t>。点击“</w:t>
      </w:r>
      <w:r>
        <w:t>Finish</w:t>
      </w:r>
      <w:r>
        <w:rPr>
          <w:rFonts w:hint="eastAsia"/>
        </w:rPr>
        <w:t>”完成工程创建。</w:t>
      </w:r>
    </w:p>
    <w:p w:rsidR="00105318" w:rsidRDefault="002A2752" w:rsidP="00105318">
      <w:pPr>
        <w:pStyle w:val="23"/>
        <w:spacing w:before="62" w:after="62"/>
        <w:ind w:firstLine="0"/>
        <w:jc w:val="center"/>
        <w:rPr>
          <w:noProof/>
        </w:rPr>
      </w:pPr>
      <w:r>
        <w:rPr>
          <w:noProof/>
        </w:rPr>
        <w:lastRenderedPageBreak/>
        <w:pict>
          <v:shape id="_x0000_i1032" type="#_x0000_t75" style="width:4in;height:331.8pt;visibility:visible;mso-wrap-style:square">
            <v:imagedata r:id="rId22" o:title=""/>
          </v:shape>
        </w:pict>
      </w:r>
    </w:p>
    <w:p w:rsidR="00C70E44" w:rsidRDefault="00C70E44" w:rsidP="00C70E44">
      <w:pPr>
        <w:pStyle w:val="a8"/>
      </w:pPr>
      <w:r>
        <w:rPr>
          <w:rFonts w:hint="eastAsia"/>
        </w:rPr>
        <w:t>图</w:t>
      </w:r>
      <w:r>
        <w:t xml:space="preserve"> </w:t>
      </w:r>
      <w:r w:rsidR="00221946">
        <w:fldChar w:fldCharType="begin"/>
      </w:r>
      <w:r w:rsidR="00221946">
        <w:instrText xml:space="preserve"> STYLEREF 1 \s </w:instrText>
      </w:r>
      <w:r w:rsidR="00221946">
        <w:fldChar w:fldCharType="separate"/>
      </w:r>
      <w:r>
        <w:t>1</w:t>
      </w:r>
      <w:r w:rsidR="00221946">
        <w:fldChar w:fldCharType="end"/>
      </w:r>
      <w:r>
        <w:t xml:space="preserve">.8  </w:t>
      </w:r>
      <w:r>
        <w:rPr>
          <w:rFonts w:hint="eastAsia"/>
        </w:rPr>
        <w:t>选择</w:t>
      </w:r>
      <w:r>
        <w:rPr>
          <w:rFonts w:hint="eastAsia"/>
        </w:rPr>
        <w:t>base</w:t>
      </w:r>
      <w:r>
        <w:t>工程目录</w:t>
      </w:r>
    </w:p>
    <w:p w:rsidR="00C70E44" w:rsidRPr="00FD4EB5" w:rsidRDefault="00C73189" w:rsidP="00BA423E">
      <w:pPr>
        <w:pStyle w:val="23"/>
        <w:spacing w:before="62" w:after="62"/>
        <w:ind w:firstLine="0"/>
      </w:pPr>
      <w:r>
        <w:tab/>
      </w:r>
      <w:r>
        <w:rPr>
          <w:rFonts w:hint="eastAsia"/>
        </w:rPr>
        <w:t>工程创建后将自动生成模板代码，这里不做任何更改，选择工程右键</w:t>
      </w:r>
      <w:r w:rsidRPr="00DE193D">
        <w:rPr>
          <w:rFonts w:hint="eastAsia"/>
        </w:rPr>
        <w:t>→</w:t>
      </w:r>
      <w:r>
        <w:rPr>
          <w:rFonts w:hint="eastAsia"/>
        </w:rPr>
        <w:t>“</w:t>
      </w:r>
      <w:r>
        <w:t>Build Project</w:t>
      </w:r>
      <w:r>
        <w:rPr>
          <w:rFonts w:hint="eastAsia"/>
        </w:rPr>
        <w:t>”对工程进行编译。编译完成后将生成名为</w:t>
      </w:r>
      <w:r>
        <w:t>helloworld</w:t>
      </w:r>
      <w:r>
        <w:rPr>
          <w:rFonts w:hint="eastAsia"/>
        </w:rPr>
        <w:t>的可执行程序文件。</w:t>
      </w:r>
    </w:p>
    <w:p w:rsidR="00C73189" w:rsidRDefault="00C73189" w:rsidP="00BA423E">
      <w:pPr>
        <w:pStyle w:val="23"/>
        <w:spacing w:before="62" w:after="62"/>
        <w:ind w:firstLine="0"/>
      </w:pPr>
      <w:r>
        <w:tab/>
      </w:r>
      <w:r>
        <w:rPr>
          <w:rFonts w:hint="eastAsia"/>
        </w:rPr>
        <w:t>将</w:t>
      </w:r>
      <w:r>
        <w:t>helloworld</w:t>
      </w:r>
      <w:r>
        <w:rPr>
          <w:rFonts w:hint="eastAsia"/>
        </w:rPr>
        <w:t>程序上传到</w:t>
      </w:r>
      <w:r w:rsidR="00F761D2">
        <w:rPr>
          <w:rFonts w:hint="eastAsia"/>
        </w:rPr>
        <w:t>验证平台</w:t>
      </w:r>
      <w:r>
        <w:rPr>
          <w:rFonts w:hint="eastAsia"/>
        </w:rPr>
        <w:t>中，这里我们需要设置工程上传路径，选择工程右键</w:t>
      </w:r>
      <w:r w:rsidRPr="00DE193D">
        <w:rPr>
          <w:rFonts w:hint="eastAsia"/>
        </w:rPr>
        <w:t>→</w:t>
      </w:r>
      <w:r>
        <w:rPr>
          <w:rFonts w:hint="eastAsia"/>
        </w:rPr>
        <w:t>“</w:t>
      </w:r>
      <w:r w:rsidR="00C223AB">
        <w:t>Properties</w:t>
      </w:r>
      <w:r>
        <w:rPr>
          <w:rFonts w:hint="eastAsia"/>
        </w:rPr>
        <w:t>”</w:t>
      </w:r>
      <w:r w:rsidRPr="00DE193D">
        <w:rPr>
          <w:rFonts w:hint="eastAsia"/>
        </w:rPr>
        <w:t>→</w:t>
      </w:r>
      <w:r>
        <w:rPr>
          <w:rFonts w:hint="eastAsia"/>
        </w:rPr>
        <w:t>“</w:t>
      </w:r>
      <w:r w:rsidR="00C223AB">
        <w:t>SylixOS</w:t>
      </w:r>
      <w:r>
        <w:t xml:space="preserve"> Setting</w:t>
      </w:r>
      <w:r>
        <w:rPr>
          <w:rFonts w:hint="eastAsia"/>
        </w:rPr>
        <w:t>”</w:t>
      </w:r>
      <w:r w:rsidR="00C223AB" w:rsidRPr="00C223AB">
        <w:rPr>
          <w:rFonts w:hint="eastAsia"/>
        </w:rPr>
        <w:t xml:space="preserve"> </w:t>
      </w:r>
      <w:r w:rsidR="00C223AB" w:rsidRPr="00DE193D">
        <w:rPr>
          <w:rFonts w:hint="eastAsia"/>
        </w:rPr>
        <w:t>→</w:t>
      </w:r>
      <w:r w:rsidR="00C223AB">
        <w:rPr>
          <w:rFonts w:hint="eastAsia"/>
        </w:rPr>
        <w:t>“</w:t>
      </w:r>
      <w:r w:rsidR="00C223AB">
        <w:t>Device Setting</w:t>
      </w:r>
      <w:r w:rsidR="00C223AB">
        <w:rPr>
          <w:rFonts w:hint="eastAsia"/>
        </w:rPr>
        <w:t>”</w:t>
      </w:r>
      <w:r w:rsidR="00C223AB" w:rsidRPr="00C223AB">
        <w:rPr>
          <w:rFonts w:hint="eastAsia"/>
        </w:rPr>
        <w:t xml:space="preserve"> </w:t>
      </w:r>
      <w:r w:rsidR="00C223AB" w:rsidRPr="00DE193D">
        <w:rPr>
          <w:rFonts w:hint="eastAsia"/>
        </w:rPr>
        <w:t>→</w:t>
      </w:r>
      <w:r w:rsidR="00C223AB">
        <w:rPr>
          <w:rFonts w:hint="eastAsia"/>
        </w:rPr>
        <w:t>“</w:t>
      </w:r>
      <w:r w:rsidR="00C223AB">
        <w:t>New Device</w:t>
      </w:r>
      <w:r w:rsidR="00C223AB">
        <w:rPr>
          <w:rFonts w:hint="eastAsia"/>
        </w:rPr>
        <w:t>”</w:t>
      </w:r>
      <w:r>
        <w:rPr>
          <w:rFonts w:hint="eastAsia"/>
        </w:rPr>
        <w:t>，在弹出对话框的中填写</w:t>
      </w:r>
      <w:r w:rsidR="00F761D2">
        <w:rPr>
          <w:rFonts w:hint="eastAsia"/>
        </w:rPr>
        <w:t>验证平台</w:t>
      </w:r>
      <w:r>
        <w:rPr>
          <w:rFonts w:hint="eastAsia"/>
        </w:rPr>
        <w:t>的</w:t>
      </w:r>
      <w:r>
        <w:t>IP</w:t>
      </w:r>
      <w:r>
        <w:rPr>
          <w:rFonts w:hint="eastAsia"/>
        </w:rPr>
        <w:t>地址，其他保持默认配置。点击“</w:t>
      </w:r>
      <w:r>
        <w:t>OK</w:t>
      </w:r>
      <w:r>
        <w:rPr>
          <w:rFonts w:hint="eastAsia"/>
        </w:rPr>
        <w:t>”返回。</w:t>
      </w:r>
    </w:p>
    <w:p w:rsidR="00C223AB" w:rsidRDefault="002A2752" w:rsidP="00BA423E">
      <w:pPr>
        <w:pStyle w:val="23"/>
        <w:spacing w:before="62" w:after="62"/>
        <w:ind w:firstLine="0"/>
        <w:rPr>
          <w:noProof/>
        </w:rPr>
      </w:pPr>
      <w:r>
        <w:rPr>
          <w:noProof/>
        </w:rPr>
        <w:pict>
          <v:shape id="_x0000_i1033" type="#_x0000_t75" style="width:438.9pt;height:3in;visibility:visible;mso-wrap-style:square">
            <v:imagedata r:id="rId23" o:title=""/>
          </v:shape>
        </w:pict>
      </w:r>
    </w:p>
    <w:p w:rsidR="00C223AB" w:rsidRDefault="00C223AB" w:rsidP="00C223AB">
      <w:pPr>
        <w:pStyle w:val="a8"/>
      </w:pPr>
      <w:r>
        <w:rPr>
          <w:rFonts w:hint="eastAsia"/>
        </w:rPr>
        <w:t>图</w:t>
      </w:r>
      <w:r>
        <w:rPr>
          <w:rFonts w:hint="eastAsia"/>
        </w:rPr>
        <w:t xml:space="preserve">1.9 </w:t>
      </w:r>
      <w:r>
        <w:rPr>
          <w:rFonts w:hint="eastAsia"/>
        </w:rPr>
        <w:t>绑定</w:t>
      </w:r>
      <w:r>
        <w:t>设备</w:t>
      </w:r>
      <w:r>
        <w:rPr>
          <w:rFonts w:hint="eastAsia"/>
        </w:rPr>
        <w:t>IP</w:t>
      </w:r>
    </w:p>
    <w:p w:rsidR="00C73189" w:rsidRDefault="00C73189" w:rsidP="00BA423E">
      <w:pPr>
        <w:pStyle w:val="23"/>
        <w:spacing w:before="62" w:after="62"/>
      </w:pPr>
      <w:r>
        <w:rPr>
          <w:rFonts w:hint="eastAsia"/>
        </w:rPr>
        <w:lastRenderedPageBreak/>
        <w:t>选择工程右键</w:t>
      </w:r>
      <w:r w:rsidRPr="00DE193D">
        <w:rPr>
          <w:rFonts w:hint="eastAsia"/>
        </w:rPr>
        <w:t>→</w:t>
      </w:r>
      <w:r>
        <w:rPr>
          <w:rFonts w:hint="eastAsia"/>
        </w:rPr>
        <w:t>“</w:t>
      </w:r>
      <w:r>
        <w:t>SylixOS</w:t>
      </w:r>
      <w:r>
        <w:rPr>
          <w:rFonts w:hint="eastAsia"/>
        </w:rPr>
        <w:t>”</w:t>
      </w:r>
      <w:r w:rsidRPr="00DE193D">
        <w:rPr>
          <w:rFonts w:hint="eastAsia"/>
        </w:rPr>
        <w:t>→</w:t>
      </w:r>
      <w:r>
        <w:rPr>
          <w:rFonts w:hint="eastAsia"/>
        </w:rPr>
        <w:t>“</w:t>
      </w:r>
      <w:r>
        <w:t>Upload</w:t>
      </w:r>
      <w:r>
        <w:rPr>
          <w:rFonts w:hint="eastAsia"/>
        </w:rPr>
        <w:t>”，此操作会将</w:t>
      </w:r>
      <w:r>
        <w:t>helloworld</w:t>
      </w:r>
      <w:r>
        <w:rPr>
          <w:rFonts w:hint="eastAsia"/>
        </w:rPr>
        <w:t>文件上传到</w:t>
      </w:r>
      <w:r w:rsidR="00F761D2">
        <w:rPr>
          <w:rFonts w:hint="eastAsia"/>
        </w:rPr>
        <w:t>验证平台</w:t>
      </w:r>
      <w:r>
        <w:rPr>
          <w:rFonts w:hint="eastAsia"/>
        </w:rPr>
        <w:t>中，并在</w:t>
      </w:r>
      <w:r>
        <w:t>RealEvo-IDE</w:t>
      </w:r>
      <w:r>
        <w:rPr>
          <w:rFonts w:hint="eastAsia"/>
        </w:rPr>
        <w:t>的“</w:t>
      </w:r>
      <w:r>
        <w:t>Console</w:t>
      </w:r>
      <w:r>
        <w:rPr>
          <w:rFonts w:hint="eastAsia"/>
        </w:rPr>
        <w:t>”中输出上传结果信息。如果提示失败，则需要检查网线连接、</w:t>
      </w:r>
      <w:r>
        <w:t>IP</w:t>
      </w:r>
      <w:r>
        <w:rPr>
          <w:rFonts w:hint="eastAsia"/>
        </w:rPr>
        <w:t>地址设置。</w:t>
      </w:r>
    </w:p>
    <w:p w:rsidR="00C73189" w:rsidRDefault="00C73189" w:rsidP="00BA423E">
      <w:pPr>
        <w:pStyle w:val="23"/>
        <w:spacing w:before="62" w:after="62"/>
        <w:ind w:firstLine="0"/>
      </w:pPr>
      <w:r>
        <w:tab/>
      </w:r>
      <w:r>
        <w:rPr>
          <w:rFonts w:hint="eastAsia"/>
        </w:rPr>
        <w:t>在控制台中，将路径切换到</w:t>
      </w:r>
      <w:r>
        <w:t>/apps/helloworld</w:t>
      </w:r>
      <w:r>
        <w:rPr>
          <w:rFonts w:hint="eastAsia"/>
        </w:rPr>
        <w:t>下，会看到</w:t>
      </w:r>
      <w:r>
        <w:t>helloworld</w:t>
      </w:r>
      <w:r>
        <w:rPr>
          <w:rFonts w:hint="eastAsia"/>
        </w:rPr>
        <w:t>程序文件，执行</w:t>
      </w:r>
      <w:r>
        <w:t>helloworld</w:t>
      </w:r>
      <w:r>
        <w:rPr>
          <w:rFonts w:hint="eastAsia"/>
        </w:rPr>
        <w:t>程序会输出程序执行结果。</w:t>
      </w:r>
    </w:p>
    <w:p w:rsidR="00C73189" w:rsidRPr="00460B76" w:rsidRDefault="00C73189" w:rsidP="00BA423E">
      <w:pPr>
        <w:pStyle w:val="a6"/>
        <w:rPr>
          <w:lang w:val="en-US"/>
        </w:rPr>
      </w:pPr>
      <w:r w:rsidRPr="00460B76">
        <w:rPr>
          <w:lang w:val="en-US"/>
        </w:rPr>
        <w:t>[root@sylixos_station:/apps/helloworld]# ls</w:t>
      </w:r>
    </w:p>
    <w:p w:rsidR="00C73189" w:rsidRPr="00460B76" w:rsidRDefault="00C73189" w:rsidP="00BA423E">
      <w:pPr>
        <w:pStyle w:val="a6"/>
        <w:rPr>
          <w:lang w:val="en-US"/>
        </w:rPr>
      </w:pPr>
      <w:r w:rsidRPr="00460B76">
        <w:rPr>
          <w:lang w:val="en-US"/>
        </w:rPr>
        <w:t>helloworld</w:t>
      </w:r>
    </w:p>
    <w:p w:rsidR="00C73189" w:rsidRPr="00460B76" w:rsidRDefault="00C73189" w:rsidP="00BA423E">
      <w:pPr>
        <w:pStyle w:val="a6"/>
        <w:rPr>
          <w:lang w:val="en-US"/>
        </w:rPr>
      </w:pPr>
      <w:r w:rsidRPr="00460B76">
        <w:rPr>
          <w:lang w:val="en-US"/>
        </w:rPr>
        <w:t>[root@sylixos_station:/apps/helloworld]# ./helloworld</w:t>
      </w:r>
    </w:p>
    <w:p w:rsidR="00C73189" w:rsidRPr="0048069F" w:rsidRDefault="00C73189" w:rsidP="00BA423E">
      <w:pPr>
        <w:pStyle w:val="a6"/>
      </w:pPr>
      <w:r w:rsidRPr="0048069F">
        <w:t xml:space="preserve">Hello </w:t>
      </w:r>
      <w:r w:rsidR="00C2451E">
        <w:t>SylixOS</w:t>
      </w:r>
      <w:r w:rsidRPr="0048069F">
        <w:t>!</w:t>
      </w:r>
    </w:p>
    <w:p w:rsidR="004066BB" w:rsidRDefault="00C73189" w:rsidP="004066BB">
      <w:pPr>
        <w:pStyle w:val="20"/>
      </w:pPr>
      <w:r>
        <w:tab/>
      </w:r>
      <w:bookmarkStart w:id="44" w:name="_Toc469064002"/>
      <w:r w:rsidR="004066BB">
        <w:t>RealEvo-IDE</w:t>
      </w:r>
      <w:r w:rsidR="004066BB">
        <w:rPr>
          <w:rFonts w:hint="eastAsia"/>
        </w:rPr>
        <w:t>工程导入</w:t>
      </w:r>
      <w:bookmarkEnd w:id="44"/>
    </w:p>
    <w:p w:rsidR="004066BB" w:rsidRDefault="004066BB" w:rsidP="004066BB">
      <w:pPr>
        <w:pStyle w:val="23"/>
        <w:spacing w:before="62" w:after="62"/>
      </w:pPr>
      <w:r>
        <w:rPr>
          <w:rFonts w:hint="eastAsia"/>
        </w:rPr>
        <w:t>本书配套有完整的实验相关工程文件，这些工程文件在拷贝到读者电脑上后，需要进行一些设置修改才能够使用。</w:t>
      </w:r>
    </w:p>
    <w:p w:rsidR="004066BB" w:rsidRDefault="004066BB" w:rsidP="004066BB">
      <w:pPr>
        <w:pStyle w:val="23"/>
        <w:spacing w:before="62" w:after="62"/>
        <w:ind w:firstLine="0"/>
      </w:pPr>
      <w:r>
        <w:tab/>
      </w:r>
      <w:r>
        <w:rPr>
          <w:rFonts w:hint="eastAsia"/>
        </w:rPr>
        <w:t>将包含完整工程文件的工作空间（</w:t>
      </w:r>
      <w:r>
        <w:t>sylixos_example</w:t>
      </w:r>
      <w:r>
        <w:rPr>
          <w:rFonts w:hint="eastAsia"/>
        </w:rPr>
        <w:t>文件夹）拷贝到一个不含中文字符的路径下。打开</w:t>
      </w:r>
      <w:r>
        <w:t>RealEvo-IDE</w:t>
      </w:r>
      <w:r>
        <w:rPr>
          <w:rFonts w:hint="eastAsia"/>
        </w:rPr>
        <w:t>，在</w:t>
      </w:r>
      <w:r>
        <w:t>Workspace Launcher</w:t>
      </w:r>
      <w:r>
        <w:rPr>
          <w:rFonts w:hint="eastAsia"/>
        </w:rPr>
        <w:t>对话框中使用“</w:t>
      </w:r>
      <w:r>
        <w:t>Browse</w:t>
      </w:r>
      <w:r>
        <w:rPr>
          <w:rFonts w:hint="eastAsia"/>
        </w:rPr>
        <w:t>”按钮选择相应文件夹并打开。任何一个工程打开后直接编译会出现错误，这里需要修改工程“</w:t>
      </w:r>
      <w:r>
        <w:t>Base Project Path</w:t>
      </w:r>
      <w:r>
        <w:rPr>
          <w:rFonts w:hint="eastAsia"/>
        </w:rPr>
        <w:t>”的设置，选择工程右键</w:t>
      </w:r>
      <w:r>
        <w:t xml:space="preserve"> </w:t>
      </w:r>
      <w:r w:rsidRPr="00DE193D">
        <w:rPr>
          <w:rFonts w:hint="eastAsia"/>
        </w:rPr>
        <w:t>→</w:t>
      </w:r>
      <w:r>
        <w:rPr>
          <w:rFonts w:hint="eastAsia"/>
        </w:rPr>
        <w:t>“</w:t>
      </w:r>
      <w:r>
        <w:t>Properties</w:t>
      </w:r>
      <w:r>
        <w:rPr>
          <w:rFonts w:hint="eastAsia"/>
        </w:rPr>
        <w:t>”</w:t>
      </w:r>
      <w:r w:rsidRPr="00DE193D">
        <w:rPr>
          <w:rFonts w:hint="eastAsia"/>
        </w:rPr>
        <w:t>→</w:t>
      </w:r>
      <w:r>
        <w:rPr>
          <w:rFonts w:hint="eastAsia"/>
        </w:rPr>
        <w:t>“</w:t>
      </w:r>
      <w:r w:rsidR="00C2451E">
        <w:t>SylixOS Project</w:t>
      </w:r>
      <w:r>
        <w:rPr>
          <w:rFonts w:hint="eastAsia"/>
        </w:rPr>
        <w:t>”，设置界面如</w:t>
      </w:r>
      <w:r>
        <w:fldChar w:fldCharType="begin"/>
      </w:r>
      <w:r>
        <w:instrText xml:space="preserve"> REF _Ref424132438 \h </w:instrText>
      </w:r>
      <w:r>
        <w:fldChar w:fldCharType="separate"/>
      </w:r>
      <w:r>
        <w:rPr>
          <w:rFonts w:hint="eastAsia"/>
        </w:rPr>
        <w:t>图</w:t>
      </w:r>
      <w:r>
        <w:t xml:space="preserve"> </w:t>
      </w:r>
      <w:r>
        <w:rPr>
          <w:noProof/>
        </w:rPr>
        <w:t>1</w:t>
      </w:r>
      <w:r>
        <w:t>.</w:t>
      </w:r>
      <w:r w:rsidR="00C2451E">
        <w:rPr>
          <w:noProof/>
        </w:rPr>
        <w:t>10</w:t>
      </w:r>
      <w:r>
        <w:fldChar w:fldCharType="end"/>
      </w:r>
      <w:r>
        <w:rPr>
          <w:rFonts w:hint="eastAsia"/>
        </w:rPr>
        <w:t>所示，点击按钮“</w:t>
      </w:r>
      <w:r>
        <w:t>WorkSpace</w:t>
      </w:r>
      <w:r>
        <w:rPr>
          <w:rFonts w:hint="eastAsia"/>
        </w:rPr>
        <w:t>”会在弹出对话框中列出本工作空间下所有工程，选择“</w:t>
      </w:r>
      <w:r>
        <w:t>sylixos</w:t>
      </w:r>
      <w:r w:rsidR="00C2451E">
        <w:t>_</w:t>
      </w:r>
      <w:r>
        <w:t>base</w:t>
      </w:r>
      <w:r>
        <w:rPr>
          <w:rFonts w:hint="eastAsia"/>
        </w:rPr>
        <w:t>”工程，点击“</w:t>
      </w:r>
      <w:r>
        <w:t>OK</w:t>
      </w:r>
      <w:r>
        <w:rPr>
          <w:rFonts w:hint="eastAsia"/>
        </w:rPr>
        <w:t>”返回。本工作空间的所有工程在编译之前，都需要设置“</w:t>
      </w:r>
      <w:r>
        <w:t>Base Project Path</w:t>
      </w:r>
      <w:r>
        <w:rPr>
          <w:rFonts w:hint="eastAsia"/>
        </w:rPr>
        <w:t>”。</w:t>
      </w:r>
      <w:r w:rsidR="00C2451E">
        <w:t>sylixos_base</w:t>
      </w:r>
      <w:r>
        <w:rPr>
          <w:rFonts w:hint="eastAsia"/>
        </w:rPr>
        <w:t>工程本身的路径由于始终是设置自己的所在目录，所以在工程导入后</w:t>
      </w:r>
      <w:r>
        <w:t>sylixos</w:t>
      </w:r>
      <w:r w:rsidR="00C2451E">
        <w:t>_</w:t>
      </w:r>
      <w:r>
        <w:t>base</w:t>
      </w:r>
      <w:r>
        <w:rPr>
          <w:rFonts w:hint="eastAsia"/>
        </w:rPr>
        <w:t>工程可以直接编译。</w:t>
      </w:r>
    </w:p>
    <w:p w:rsidR="004066BB" w:rsidRDefault="004066BB" w:rsidP="004066BB">
      <w:pPr>
        <w:pStyle w:val="23"/>
        <w:spacing w:before="62" w:after="62"/>
        <w:ind w:firstLine="0"/>
      </w:pPr>
      <w:r>
        <w:tab/>
      </w:r>
      <w:r>
        <w:rPr>
          <w:rFonts w:hint="eastAsia"/>
        </w:rPr>
        <w:t>如果导入单个工程，将工程拷贝到工作空间中，使用“</w:t>
      </w:r>
      <w:r>
        <w:t>File</w:t>
      </w:r>
      <w:r>
        <w:rPr>
          <w:rFonts w:hint="eastAsia"/>
        </w:rPr>
        <w:t>”</w:t>
      </w:r>
      <w:r w:rsidRPr="00DE193D">
        <w:rPr>
          <w:rFonts w:hint="eastAsia"/>
        </w:rPr>
        <w:t>→</w:t>
      </w:r>
      <w:r>
        <w:rPr>
          <w:rFonts w:hint="eastAsia"/>
        </w:rPr>
        <w:t>“</w:t>
      </w:r>
      <w:r>
        <w:t>Import</w:t>
      </w:r>
      <w:r>
        <w:rPr>
          <w:rFonts w:hint="eastAsia"/>
        </w:rPr>
        <w:t>”</w:t>
      </w:r>
      <w:r w:rsidRPr="00DE193D">
        <w:rPr>
          <w:rFonts w:hint="eastAsia"/>
        </w:rPr>
        <w:t>→</w:t>
      </w:r>
      <w:r>
        <w:rPr>
          <w:rFonts w:hint="eastAsia"/>
        </w:rPr>
        <w:t>“</w:t>
      </w:r>
      <w:r>
        <w:t>General</w:t>
      </w:r>
      <w:r>
        <w:rPr>
          <w:rFonts w:hint="eastAsia"/>
        </w:rPr>
        <w:t>”</w:t>
      </w:r>
      <w:r w:rsidRPr="00646C50">
        <w:t xml:space="preserve"> </w:t>
      </w:r>
      <w:r w:rsidRPr="00DE193D">
        <w:rPr>
          <w:rFonts w:hint="eastAsia"/>
        </w:rPr>
        <w:t>→</w:t>
      </w:r>
      <w:r>
        <w:rPr>
          <w:rFonts w:hint="eastAsia"/>
        </w:rPr>
        <w:t>“</w:t>
      </w:r>
      <w:r>
        <w:t>Existing Projects into Workspace</w:t>
      </w:r>
      <w:r>
        <w:rPr>
          <w:rFonts w:hint="eastAsia"/>
        </w:rPr>
        <w:t>”导入</w:t>
      </w:r>
      <w:r>
        <w:t>RealEvo-IDE</w:t>
      </w:r>
      <w:r>
        <w:rPr>
          <w:rFonts w:hint="eastAsia"/>
        </w:rPr>
        <w:t>，随后使用上述方法更改其“</w:t>
      </w:r>
      <w:r>
        <w:t>Base Project Path</w:t>
      </w:r>
      <w:r>
        <w:rPr>
          <w:rFonts w:hint="eastAsia"/>
        </w:rPr>
        <w:t>”设置即可。</w:t>
      </w:r>
    </w:p>
    <w:p w:rsidR="004066BB" w:rsidRDefault="002A2752" w:rsidP="004066BB">
      <w:pPr>
        <w:pStyle w:val="23"/>
        <w:keepNext/>
        <w:spacing w:before="62" w:after="62"/>
        <w:ind w:firstLine="0"/>
        <w:jc w:val="center"/>
      </w:pPr>
      <w:r>
        <w:rPr>
          <w:noProof/>
        </w:rPr>
        <w:lastRenderedPageBreak/>
        <w:pict>
          <v:shape id="_x0000_i1034" type="#_x0000_t75" style="width:439.5pt;height:396.3pt;visibility:visible;mso-wrap-style:square">
            <v:imagedata r:id="rId24" o:title=""/>
          </v:shape>
        </w:pict>
      </w:r>
    </w:p>
    <w:p w:rsidR="004066BB" w:rsidRDefault="004066BB" w:rsidP="004066BB">
      <w:pPr>
        <w:pStyle w:val="a8"/>
      </w:pPr>
      <w:bookmarkStart w:id="45" w:name="_Ref424132438"/>
      <w:r>
        <w:rPr>
          <w:rFonts w:hint="eastAsia"/>
        </w:rPr>
        <w:t>图</w:t>
      </w:r>
      <w:r>
        <w:t xml:space="preserve"> </w:t>
      </w:r>
      <w:r w:rsidR="00221946">
        <w:fldChar w:fldCharType="begin"/>
      </w:r>
      <w:r w:rsidR="00221946">
        <w:instrText xml:space="preserve"> STYLEREF 1 \s </w:instrText>
      </w:r>
      <w:r w:rsidR="00221946">
        <w:fldChar w:fldCharType="separate"/>
      </w:r>
      <w:r>
        <w:rPr>
          <w:noProof/>
        </w:rPr>
        <w:t>1</w:t>
      </w:r>
      <w:r w:rsidR="00221946">
        <w:rPr>
          <w:noProof/>
        </w:rPr>
        <w:fldChar w:fldCharType="end"/>
      </w:r>
      <w:r>
        <w:t>.</w:t>
      </w:r>
      <w:bookmarkEnd w:id="45"/>
      <w:r w:rsidR="00C2451E">
        <w:t>10</w:t>
      </w:r>
      <w:r>
        <w:t xml:space="preserve">  </w:t>
      </w:r>
      <w:r>
        <w:rPr>
          <w:rFonts w:hint="eastAsia"/>
        </w:rPr>
        <w:t>更改</w:t>
      </w:r>
      <w:r>
        <w:t>Base Project Path</w:t>
      </w:r>
      <w:r>
        <w:rPr>
          <w:rFonts w:hint="eastAsia"/>
        </w:rPr>
        <w:t>设置</w:t>
      </w:r>
    </w:p>
    <w:p w:rsidR="00C73189" w:rsidRDefault="00C73189" w:rsidP="00EA770A">
      <w:pPr>
        <w:pStyle w:val="23"/>
        <w:spacing w:before="62" w:after="62"/>
        <w:ind w:firstLine="0"/>
      </w:pPr>
    </w:p>
    <w:p w:rsidR="00C73189" w:rsidRPr="000C1270" w:rsidRDefault="00C73189" w:rsidP="003B7A0C">
      <w:pPr>
        <w:pStyle w:val="11"/>
      </w:pPr>
      <w:bookmarkStart w:id="46" w:name="_Toc469064003"/>
      <w:r>
        <w:lastRenderedPageBreak/>
        <w:t>ARM</w:t>
      </w:r>
      <w:r>
        <w:rPr>
          <w:rFonts w:hint="eastAsia"/>
        </w:rPr>
        <w:t>汇编基础实验</w:t>
      </w:r>
      <w:bookmarkEnd w:id="46"/>
    </w:p>
    <w:p w:rsidR="00C73189" w:rsidRDefault="00C73189" w:rsidP="00A55D82">
      <w:pPr>
        <w:pStyle w:val="23"/>
        <w:spacing w:before="62" w:after="62"/>
        <w:rPr>
          <w:lang w:val="de-DE"/>
        </w:rPr>
      </w:pPr>
      <w:r>
        <w:rPr>
          <w:rFonts w:hint="eastAsia"/>
          <w:lang w:val="de-DE"/>
        </w:rPr>
        <w:t>在软件行业，绝大部分工作都是使用高级语言完成，但在嵌入式领域中仍然会时常用到汇编编程。结合实际工作需要，本章主要讲解汇编与</w:t>
      </w:r>
      <w:r>
        <w:rPr>
          <w:lang w:val="de-DE"/>
        </w:rPr>
        <w:t>C</w:t>
      </w:r>
      <w:r>
        <w:rPr>
          <w:rFonts w:hint="eastAsia"/>
          <w:lang w:val="de-DE"/>
        </w:rPr>
        <w:t>语言混合编程的方法。</w:t>
      </w:r>
    </w:p>
    <w:p w:rsidR="00C73189" w:rsidRDefault="00C73189" w:rsidP="003B7A0C">
      <w:pPr>
        <w:pStyle w:val="23"/>
        <w:spacing w:before="62" w:after="62"/>
        <w:ind w:firstLine="0"/>
        <w:rPr>
          <w:lang w:val="de-DE"/>
        </w:rPr>
      </w:pPr>
    </w:p>
    <w:p w:rsidR="00C73189" w:rsidRDefault="00C73189" w:rsidP="003B7A0C">
      <w:pPr>
        <w:pStyle w:val="23"/>
        <w:spacing w:before="62" w:after="62"/>
        <w:ind w:firstLine="0"/>
        <w:rPr>
          <w:lang w:val="de-DE"/>
        </w:rPr>
      </w:pPr>
    </w:p>
    <w:p w:rsidR="00C73189" w:rsidRDefault="00C73189" w:rsidP="003B7A0C">
      <w:pPr>
        <w:pStyle w:val="23"/>
        <w:spacing w:before="62" w:after="62"/>
        <w:ind w:firstLine="0"/>
        <w:rPr>
          <w:lang w:val="de-DE"/>
        </w:rPr>
      </w:pPr>
    </w:p>
    <w:p w:rsidR="00C73189" w:rsidRDefault="00C73189" w:rsidP="003B7A0C">
      <w:pPr>
        <w:pStyle w:val="23"/>
        <w:spacing w:before="62" w:after="62"/>
        <w:ind w:firstLine="0"/>
        <w:rPr>
          <w:lang w:val="de-DE"/>
        </w:rPr>
      </w:pPr>
    </w:p>
    <w:p w:rsidR="00C73189" w:rsidRDefault="00C73189" w:rsidP="003B7A0C">
      <w:pPr>
        <w:pStyle w:val="23"/>
        <w:spacing w:before="62" w:after="62"/>
        <w:ind w:firstLine="0"/>
        <w:rPr>
          <w:lang w:val="de-DE"/>
        </w:rPr>
      </w:pPr>
    </w:p>
    <w:p w:rsidR="00C73189" w:rsidRDefault="00C73189" w:rsidP="003B7A0C">
      <w:pPr>
        <w:pStyle w:val="23"/>
        <w:spacing w:before="62" w:after="62"/>
        <w:ind w:firstLine="0"/>
        <w:rPr>
          <w:lang w:val="de-DE"/>
        </w:rPr>
      </w:pPr>
    </w:p>
    <w:p w:rsidR="00C73189" w:rsidRDefault="00C73189" w:rsidP="003B7A0C">
      <w:pPr>
        <w:pStyle w:val="23"/>
        <w:spacing w:before="62" w:after="62"/>
        <w:ind w:firstLine="0"/>
        <w:rPr>
          <w:lang w:val="de-DE"/>
        </w:rPr>
      </w:pPr>
    </w:p>
    <w:p w:rsidR="00C73189" w:rsidRDefault="00C73189" w:rsidP="003B7A0C">
      <w:pPr>
        <w:pStyle w:val="23"/>
        <w:spacing w:before="62" w:after="62"/>
        <w:ind w:firstLine="0"/>
        <w:rPr>
          <w:lang w:val="de-DE"/>
        </w:rPr>
      </w:pPr>
    </w:p>
    <w:p w:rsidR="00C73189" w:rsidRDefault="00C73189" w:rsidP="003B7A0C">
      <w:pPr>
        <w:pStyle w:val="23"/>
        <w:spacing w:before="62" w:after="62"/>
        <w:ind w:firstLine="0"/>
        <w:rPr>
          <w:lang w:val="de-DE"/>
        </w:rPr>
      </w:pPr>
    </w:p>
    <w:p w:rsidR="00C73189" w:rsidRDefault="00C73189" w:rsidP="003B7A0C">
      <w:pPr>
        <w:pStyle w:val="23"/>
        <w:spacing w:before="62" w:after="62"/>
        <w:ind w:firstLine="0"/>
        <w:rPr>
          <w:lang w:val="de-DE"/>
        </w:rPr>
      </w:pPr>
    </w:p>
    <w:p w:rsidR="00C73189" w:rsidRDefault="00C73189" w:rsidP="003B7A0C">
      <w:pPr>
        <w:pStyle w:val="23"/>
        <w:spacing w:before="62" w:after="62"/>
        <w:ind w:firstLine="0"/>
        <w:rPr>
          <w:lang w:val="de-DE"/>
        </w:rPr>
      </w:pPr>
    </w:p>
    <w:p w:rsidR="00C73189" w:rsidRDefault="00C73189" w:rsidP="003B7A0C">
      <w:pPr>
        <w:pStyle w:val="23"/>
        <w:spacing w:before="62" w:after="62"/>
        <w:ind w:firstLine="0"/>
        <w:rPr>
          <w:lang w:val="de-DE"/>
        </w:rPr>
      </w:pPr>
    </w:p>
    <w:p w:rsidR="00C73189" w:rsidRDefault="00C73189" w:rsidP="003B7A0C">
      <w:pPr>
        <w:pStyle w:val="23"/>
        <w:spacing w:before="62" w:after="62"/>
        <w:ind w:firstLine="0"/>
        <w:rPr>
          <w:lang w:val="de-DE"/>
        </w:rPr>
      </w:pPr>
    </w:p>
    <w:p w:rsidR="00C73189" w:rsidRDefault="00C73189" w:rsidP="003B7A0C">
      <w:pPr>
        <w:pStyle w:val="23"/>
        <w:spacing w:before="62" w:after="62"/>
        <w:ind w:firstLine="0"/>
        <w:rPr>
          <w:lang w:val="de-DE"/>
        </w:rPr>
      </w:pPr>
    </w:p>
    <w:p w:rsidR="00C73189" w:rsidRDefault="00C73189" w:rsidP="003B7A0C">
      <w:pPr>
        <w:pStyle w:val="23"/>
        <w:spacing w:before="62" w:after="62"/>
        <w:ind w:firstLine="0"/>
        <w:rPr>
          <w:lang w:val="de-DE"/>
        </w:rPr>
      </w:pPr>
    </w:p>
    <w:p w:rsidR="00C73189" w:rsidRDefault="00C73189" w:rsidP="003B7A0C">
      <w:pPr>
        <w:pStyle w:val="23"/>
        <w:spacing w:before="62" w:after="62"/>
        <w:ind w:firstLine="0"/>
        <w:rPr>
          <w:lang w:val="de-DE"/>
        </w:rPr>
      </w:pPr>
    </w:p>
    <w:p w:rsidR="00C73189" w:rsidRDefault="00C73189" w:rsidP="003B7A0C">
      <w:pPr>
        <w:pStyle w:val="23"/>
        <w:spacing w:before="62" w:after="62"/>
        <w:ind w:firstLine="0"/>
        <w:rPr>
          <w:lang w:val="de-DE"/>
        </w:rPr>
      </w:pPr>
    </w:p>
    <w:p w:rsidR="00C73189" w:rsidRDefault="00C73189" w:rsidP="003B7A0C">
      <w:pPr>
        <w:pStyle w:val="23"/>
        <w:spacing w:before="62" w:after="62"/>
        <w:ind w:firstLine="0"/>
        <w:rPr>
          <w:lang w:val="de-DE"/>
        </w:rPr>
      </w:pPr>
    </w:p>
    <w:p w:rsidR="00C73189" w:rsidRDefault="00C73189" w:rsidP="003B7A0C">
      <w:pPr>
        <w:pStyle w:val="23"/>
        <w:spacing w:before="62" w:after="62"/>
        <w:ind w:firstLine="0"/>
        <w:rPr>
          <w:lang w:val="de-DE"/>
        </w:rPr>
      </w:pPr>
    </w:p>
    <w:p w:rsidR="00C73189" w:rsidRDefault="00C73189" w:rsidP="003B7A0C">
      <w:pPr>
        <w:pStyle w:val="23"/>
        <w:spacing w:before="62" w:after="62"/>
        <w:ind w:firstLine="0"/>
        <w:rPr>
          <w:lang w:val="de-DE"/>
        </w:rPr>
      </w:pPr>
    </w:p>
    <w:p w:rsidR="00C73189" w:rsidRDefault="00C73189" w:rsidP="003B7A0C">
      <w:pPr>
        <w:pStyle w:val="23"/>
        <w:spacing w:before="62" w:after="62"/>
        <w:ind w:firstLine="0"/>
        <w:rPr>
          <w:lang w:val="de-DE"/>
        </w:rPr>
      </w:pPr>
    </w:p>
    <w:p w:rsidR="00C73189" w:rsidRDefault="00C73189" w:rsidP="003B7A0C">
      <w:pPr>
        <w:pStyle w:val="23"/>
        <w:spacing w:before="62" w:after="62"/>
        <w:ind w:firstLine="0"/>
        <w:rPr>
          <w:lang w:val="de-DE"/>
        </w:rPr>
      </w:pPr>
    </w:p>
    <w:p w:rsidR="00C73189" w:rsidRDefault="00C73189" w:rsidP="003B7A0C">
      <w:pPr>
        <w:pStyle w:val="23"/>
        <w:spacing w:before="62" w:after="62"/>
        <w:ind w:firstLine="0"/>
        <w:rPr>
          <w:lang w:val="de-DE"/>
        </w:rPr>
      </w:pPr>
    </w:p>
    <w:p w:rsidR="00C73189" w:rsidRDefault="00C73189" w:rsidP="003B7A0C">
      <w:pPr>
        <w:pStyle w:val="23"/>
        <w:spacing w:before="62" w:after="62"/>
        <w:ind w:firstLine="0"/>
        <w:rPr>
          <w:lang w:val="de-DE"/>
        </w:rPr>
      </w:pPr>
    </w:p>
    <w:p w:rsidR="00C73189" w:rsidRDefault="00C73189" w:rsidP="003B7A0C">
      <w:pPr>
        <w:pStyle w:val="23"/>
        <w:spacing w:before="62" w:after="62"/>
        <w:ind w:firstLine="0"/>
        <w:rPr>
          <w:lang w:val="de-DE"/>
        </w:rPr>
      </w:pPr>
    </w:p>
    <w:p w:rsidR="00C73189" w:rsidRDefault="00C73189" w:rsidP="003B7A0C">
      <w:pPr>
        <w:pStyle w:val="23"/>
        <w:spacing w:before="62" w:after="62"/>
        <w:ind w:firstLine="0"/>
        <w:rPr>
          <w:lang w:val="de-DE"/>
        </w:rPr>
      </w:pPr>
    </w:p>
    <w:p w:rsidR="00C73189" w:rsidRDefault="00C73189" w:rsidP="003B7A0C">
      <w:pPr>
        <w:pStyle w:val="23"/>
        <w:spacing w:before="62" w:after="62"/>
        <w:ind w:firstLine="0"/>
        <w:rPr>
          <w:lang w:val="de-DE"/>
        </w:rPr>
      </w:pPr>
    </w:p>
    <w:p w:rsidR="00C73189" w:rsidRDefault="00C73189" w:rsidP="003B7A0C">
      <w:pPr>
        <w:pStyle w:val="23"/>
        <w:spacing w:before="62" w:after="62"/>
        <w:ind w:firstLine="0"/>
        <w:rPr>
          <w:lang w:val="de-DE"/>
        </w:rPr>
      </w:pPr>
    </w:p>
    <w:p w:rsidR="00C73189" w:rsidRDefault="00C73189" w:rsidP="003B7A0C">
      <w:pPr>
        <w:pStyle w:val="23"/>
        <w:spacing w:before="62" w:after="62"/>
        <w:ind w:firstLine="0"/>
        <w:rPr>
          <w:lang w:val="de-DE"/>
        </w:rPr>
      </w:pPr>
    </w:p>
    <w:p w:rsidR="00C73189" w:rsidRDefault="00C73189" w:rsidP="003B7A0C">
      <w:pPr>
        <w:pStyle w:val="23"/>
        <w:spacing w:before="62" w:after="62"/>
        <w:ind w:firstLine="0"/>
        <w:rPr>
          <w:lang w:val="de-DE"/>
        </w:rPr>
      </w:pPr>
    </w:p>
    <w:p w:rsidR="00C73189" w:rsidRDefault="00E34FA2" w:rsidP="003B7A0C">
      <w:pPr>
        <w:pStyle w:val="23"/>
        <w:spacing w:before="62" w:after="62"/>
        <w:ind w:firstLine="0"/>
        <w:rPr>
          <w:lang w:val="de-DE"/>
        </w:rPr>
      </w:pPr>
      <w:r>
        <w:rPr>
          <w:lang w:val="de-DE"/>
        </w:rPr>
        <w:br w:type="page"/>
      </w:r>
    </w:p>
    <w:p w:rsidR="00C73189" w:rsidRPr="000C1270" w:rsidRDefault="00C73189" w:rsidP="003B7A0C">
      <w:pPr>
        <w:pStyle w:val="20"/>
        <w:numPr>
          <w:ilvl w:val="0"/>
          <w:numId w:val="0"/>
        </w:numPr>
      </w:pPr>
      <w:bookmarkStart w:id="47" w:name="_Toc469064004"/>
      <w:r>
        <w:rPr>
          <w:rFonts w:hint="eastAsia"/>
        </w:rPr>
        <w:t>实验一</w:t>
      </w:r>
      <w:r>
        <w:t xml:space="preserve">  ARM</w:t>
      </w:r>
      <w:r>
        <w:rPr>
          <w:rFonts w:hint="eastAsia"/>
        </w:rPr>
        <w:t>汇编编程实验</w:t>
      </w:r>
      <w:bookmarkEnd w:id="47"/>
    </w:p>
    <w:p w:rsidR="00C73189" w:rsidRPr="00960978" w:rsidRDefault="00C73189" w:rsidP="003B7A0C">
      <w:pPr>
        <w:pStyle w:val="23"/>
        <w:spacing w:before="62" w:after="62"/>
        <w:ind w:firstLine="0"/>
      </w:pPr>
    </w:p>
    <w:p w:rsidR="00C73189" w:rsidRDefault="00C73189" w:rsidP="003B7A0C">
      <w:pPr>
        <w:pStyle w:val="3"/>
        <w:numPr>
          <w:ilvl w:val="0"/>
          <w:numId w:val="0"/>
        </w:numPr>
      </w:pPr>
      <w:bookmarkStart w:id="48" w:name="_Toc428705053"/>
      <w:bookmarkStart w:id="49" w:name="_Toc428867414"/>
      <w:bookmarkStart w:id="50" w:name="_Toc429220935"/>
      <w:bookmarkStart w:id="51" w:name="_Toc431109656"/>
      <w:bookmarkStart w:id="52" w:name="_Toc432270969"/>
      <w:bookmarkStart w:id="53" w:name="_Toc432317310"/>
      <w:bookmarkStart w:id="54" w:name="_Toc469064005"/>
      <w:r>
        <w:rPr>
          <w:rFonts w:hint="eastAsia"/>
        </w:rPr>
        <w:t>实验目的</w:t>
      </w:r>
      <w:bookmarkEnd w:id="48"/>
      <w:bookmarkEnd w:id="49"/>
      <w:bookmarkEnd w:id="50"/>
      <w:bookmarkEnd w:id="51"/>
      <w:bookmarkEnd w:id="52"/>
      <w:bookmarkEnd w:id="53"/>
      <w:bookmarkEnd w:id="54"/>
    </w:p>
    <w:p w:rsidR="00C73189" w:rsidRDefault="00C73189" w:rsidP="003B7A0C">
      <w:pPr>
        <w:pStyle w:val="a"/>
        <w:spacing w:before="62" w:after="62"/>
      </w:pPr>
      <w:r>
        <w:rPr>
          <w:rFonts w:hint="eastAsia"/>
        </w:rPr>
        <w:t>了解</w:t>
      </w:r>
      <w:r>
        <w:t>ARM</w:t>
      </w:r>
      <w:r>
        <w:rPr>
          <w:rFonts w:hint="eastAsia"/>
        </w:rPr>
        <w:t>处理器的常用汇编指令和语法</w:t>
      </w:r>
    </w:p>
    <w:p w:rsidR="00C73189" w:rsidRDefault="00C73189" w:rsidP="003B7A0C">
      <w:pPr>
        <w:pStyle w:val="a"/>
        <w:spacing w:before="62" w:after="62"/>
      </w:pPr>
      <w:r>
        <w:rPr>
          <w:rFonts w:hint="eastAsia"/>
        </w:rPr>
        <w:t>了解</w:t>
      </w:r>
      <w:r>
        <w:t>C</w:t>
      </w:r>
      <w:r>
        <w:rPr>
          <w:rFonts w:hint="eastAsia"/>
        </w:rPr>
        <w:t>语言与汇编混合编程基础</w:t>
      </w:r>
    </w:p>
    <w:p w:rsidR="00C73189" w:rsidRPr="007C6C4C" w:rsidRDefault="00C73189" w:rsidP="003B7A0C">
      <w:pPr>
        <w:pStyle w:val="a"/>
        <w:spacing w:before="62" w:after="62"/>
      </w:pPr>
      <w:r>
        <w:rPr>
          <w:rFonts w:hint="eastAsia"/>
        </w:rPr>
        <w:t>掌握</w:t>
      </w:r>
      <w:r>
        <w:t>SylixOS</w:t>
      </w:r>
      <w:r>
        <w:rPr>
          <w:rFonts w:hint="eastAsia"/>
        </w:rPr>
        <w:t>下汇编代码编写特点，能够阅读并理解</w:t>
      </w:r>
      <w:r>
        <w:t>SylixOS</w:t>
      </w:r>
      <w:r>
        <w:rPr>
          <w:rFonts w:hint="eastAsia"/>
        </w:rPr>
        <w:t>中的汇编代码</w:t>
      </w:r>
    </w:p>
    <w:p w:rsidR="00C73189" w:rsidRPr="000C1270" w:rsidRDefault="00C73189" w:rsidP="003B7A0C">
      <w:pPr>
        <w:pStyle w:val="3"/>
        <w:numPr>
          <w:ilvl w:val="0"/>
          <w:numId w:val="0"/>
        </w:numPr>
      </w:pPr>
      <w:bookmarkStart w:id="55" w:name="_Toc428705054"/>
      <w:bookmarkStart w:id="56" w:name="_Toc428867415"/>
      <w:bookmarkStart w:id="57" w:name="_Toc429220936"/>
      <w:bookmarkStart w:id="58" w:name="_Toc431109657"/>
      <w:bookmarkStart w:id="59" w:name="_Toc432270970"/>
      <w:bookmarkStart w:id="60" w:name="_Toc432317311"/>
      <w:bookmarkStart w:id="61" w:name="_Toc469064006"/>
      <w:r>
        <w:rPr>
          <w:rFonts w:hint="eastAsia"/>
        </w:rPr>
        <w:t>实验内容</w:t>
      </w:r>
      <w:bookmarkEnd w:id="55"/>
      <w:bookmarkEnd w:id="56"/>
      <w:bookmarkEnd w:id="57"/>
      <w:bookmarkEnd w:id="58"/>
      <w:bookmarkEnd w:id="59"/>
      <w:bookmarkEnd w:id="60"/>
      <w:bookmarkEnd w:id="61"/>
    </w:p>
    <w:p w:rsidR="00C73189" w:rsidRDefault="00C73189" w:rsidP="003B7A0C">
      <w:pPr>
        <w:pStyle w:val="a"/>
        <w:spacing w:before="62" w:after="62"/>
      </w:pPr>
      <w:r>
        <w:rPr>
          <w:rFonts w:hint="eastAsia"/>
        </w:rPr>
        <w:t>阅读汇编程序代码了解汇编指令的功能和使用</w:t>
      </w:r>
    </w:p>
    <w:p w:rsidR="00C73189" w:rsidRDefault="00C73189" w:rsidP="003B7A0C">
      <w:pPr>
        <w:pStyle w:val="a"/>
        <w:spacing w:before="62" w:after="62"/>
      </w:pPr>
      <w:r>
        <w:rPr>
          <w:rFonts w:hint="eastAsia"/>
        </w:rPr>
        <w:t>阅读实验原理掌握</w:t>
      </w:r>
      <w:r>
        <w:t>C</w:t>
      </w:r>
      <w:r>
        <w:rPr>
          <w:rFonts w:hint="eastAsia"/>
        </w:rPr>
        <w:t>语言与汇编混合编程的方法</w:t>
      </w:r>
    </w:p>
    <w:p w:rsidR="00C73189" w:rsidRPr="007C6C4C" w:rsidRDefault="00C73189" w:rsidP="003B7A0C">
      <w:pPr>
        <w:pStyle w:val="a"/>
        <w:spacing w:before="62" w:after="62"/>
      </w:pPr>
      <w:r>
        <w:rPr>
          <w:rFonts w:hint="eastAsia"/>
        </w:rPr>
        <w:t>在</w:t>
      </w:r>
      <w:r>
        <w:t>RealEvo-IDE</w:t>
      </w:r>
      <w:r>
        <w:rPr>
          <w:rFonts w:hint="eastAsia"/>
        </w:rPr>
        <w:t>下编译</w:t>
      </w:r>
      <w:r>
        <w:t>asm_program</w:t>
      </w:r>
      <w:r>
        <w:rPr>
          <w:rFonts w:hint="eastAsia"/>
        </w:rPr>
        <w:t>工程，并将程序上传到</w:t>
      </w:r>
      <w:r w:rsidR="00F761D2">
        <w:rPr>
          <w:rFonts w:hint="eastAsia"/>
        </w:rPr>
        <w:t>验证平台</w:t>
      </w:r>
      <w:r>
        <w:rPr>
          <w:rFonts w:hint="eastAsia"/>
        </w:rPr>
        <w:t>运行查看效果</w:t>
      </w:r>
    </w:p>
    <w:p w:rsidR="00C73189" w:rsidRPr="000C1270" w:rsidRDefault="00C73189" w:rsidP="003B7A0C">
      <w:pPr>
        <w:pStyle w:val="3"/>
        <w:numPr>
          <w:ilvl w:val="0"/>
          <w:numId w:val="0"/>
        </w:numPr>
      </w:pPr>
      <w:bookmarkStart w:id="62" w:name="_Toc428705055"/>
      <w:bookmarkStart w:id="63" w:name="_Toc428867416"/>
      <w:bookmarkStart w:id="64" w:name="_Toc429220937"/>
      <w:bookmarkStart w:id="65" w:name="_Toc431109658"/>
      <w:bookmarkStart w:id="66" w:name="_Toc432270971"/>
      <w:bookmarkStart w:id="67" w:name="_Toc432317312"/>
      <w:bookmarkStart w:id="68" w:name="_Toc469064007"/>
      <w:r>
        <w:rPr>
          <w:rFonts w:hint="eastAsia"/>
        </w:rPr>
        <w:t>实验环境</w:t>
      </w:r>
      <w:bookmarkEnd w:id="62"/>
      <w:bookmarkEnd w:id="63"/>
      <w:bookmarkEnd w:id="64"/>
      <w:bookmarkEnd w:id="65"/>
      <w:bookmarkEnd w:id="66"/>
      <w:bookmarkEnd w:id="67"/>
      <w:bookmarkEnd w:id="68"/>
    </w:p>
    <w:p w:rsidR="00C73189" w:rsidRDefault="00C73189" w:rsidP="003B7A0C">
      <w:pPr>
        <w:pStyle w:val="a"/>
        <w:spacing w:before="62" w:after="62"/>
      </w:pPr>
      <w:r>
        <w:rPr>
          <w:rFonts w:hint="eastAsia"/>
        </w:rPr>
        <w:t>硬件：已经部署</w:t>
      </w:r>
      <w:r>
        <w:t>SylixOS</w:t>
      </w:r>
      <w:r>
        <w:rPr>
          <w:rFonts w:hint="eastAsia"/>
        </w:rPr>
        <w:t>操作系统的</w:t>
      </w:r>
      <w:r w:rsidR="00F761D2">
        <w:rPr>
          <w:rFonts w:hint="eastAsia"/>
        </w:rPr>
        <w:t>验证平台</w:t>
      </w:r>
      <w:r>
        <w:rPr>
          <w:rFonts w:hint="eastAsia"/>
        </w:rPr>
        <w:t>，一台</w:t>
      </w:r>
      <w:r>
        <w:t>PC</w:t>
      </w:r>
      <w:r>
        <w:rPr>
          <w:rFonts w:hint="eastAsia"/>
        </w:rPr>
        <w:t>主机</w:t>
      </w:r>
    </w:p>
    <w:p w:rsidR="00C73189" w:rsidRPr="00555DD8" w:rsidRDefault="00C73189" w:rsidP="003B7A0C">
      <w:pPr>
        <w:pStyle w:val="a"/>
        <w:spacing w:before="62" w:after="62"/>
      </w:pPr>
      <w:r>
        <w:rPr>
          <w:rFonts w:hint="eastAsia"/>
        </w:rPr>
        <w:t>软件：</w:t>
      </w:r>
      <w:r>
        <w:t>RealEvo-IDE</w:t>
      </w:r>
      <w:r>
        <w:rPr>
          <w:rFonts w:hint="eastAsia"/>
        </w:rPr>
        <w:t>、</w:t>
      </w:r>
      <w:r>
        <w:t>putty</w:t>
      </w:r>
    </w:p>
    <w:p w:rsidR="00C73189" w:rsidRPr="000C1270" w:rsidRDefault="00C73189" w:rsidP="003B7A0C">
      <w:pPr>
        <w:pStyle w:val="3"/>
        <w:numPr>
          <w:ilvl w:val="0"/>
          <w:numId w:val="0"/>
        </w:numPr>
      </w:pPr>
      <w:bookmarkStart w:id="69" w:name="_Toc428705056"/>
      <w:bookmarkStart w:id="70" w:name="_Toc428867417"/>
      <w:bookmarkStart w:id="71" w:name="_Toc429220938"/>
      <w:bookmarkStart w:id="72" w:name="_Toc431109659"/>
      <w:bookmarkStart w:id="73" w:name="_Toc432270972"/>
      <w:bookmarkStart w:id="74" w:name="_Toc432317313"/>
      <w:bookmarkStart w:id="75" w:name="_Toc469064008"/>
      <w:r>
        <w:rPr>
          <w:rFonts w:hint="eastAsia"/>
        </w:rPr>
        <w:t>实验原理</w:t>
      </w:r>
      <w:bookmarkEnd w:id="69"/>
      <w:bookmarkEnd w:id="70"/>
      <w:bookmarkEnd w:id="71"/>
      <w:bookmarkEnd w:id="72"/>
      <w:bookmarkEnd w:id="73"/>
      <w:bookmarkEnd w:id="74"/>
      <w:bookmarkEnd w:id="75"/>
    </w:p>
    <w:p w:rsidR="00C73189" w:rsidRDefault="00C73189" w:rsidP="003B7A0C">
      <w:pPr>
        <w:pStyle w:val="23"/>
        <w:spacing w:before="62" w:after="62"/>
      </w:pPr>
      <w:r>
        <w:rPr>
          <w:rFonts w:hint="eastAsia"/>
        </w:rPr>
        <w:t>当前嵌入式领域主要使用</w:t>
      </w:r>
      <w:r>
        <w:t>C</w:t>
      </w:r>
      <w:r>
        <w:rPr>
          <w:rFonts w:hint="eastAsia"/>
        </w:rPr>
        <w:t>语言进行程序设计，而本实验指导书之所以介绍</w:t>
      </w:r>
      <w:r>
        <w:t>ARM</w:t>
      </w:r>
      <w:r>
        <w:rPr>
          <w:rFonts w:hint="eastAsia"/>
        </w:rPr>
        <w:t>汇编原因如下：</w:t>
      </w:r>
    </w:p>
    <w:p w:rsidR="00C73189" w:rsidRDefault="00C73189" w:rsidP="003B7A0C">
      <w:pPr>
        <w:pStyle w:val="a"/>
        <w:spacing w:before="62" w:after="62"/>
      </w:pPr>
      <w:r>
        <w:rPr>
          <w:rFonts w:hint="eastAsia"/>
        </w:rPr>
        <w:t>教育不能与培训类比，教育着眼于一个人更长期的发展；</w:t>
      </w:r>
    </w:p>
    <w:p w:rsidR="00C73189" w:rsidRDefault="00C73189" w:rsidP="003B7A0C">
      <w:pPr>
        <w:pStyle w:val="a"/>
        <w:spacing w:before="62" w:after="62"/>
      </w:pPr>
      <w:r>
        <w:rPr>
          <w:rFonts w:hint="eastAsia"/>
        </w:rPr>
        <w:t>汇编语言可以帮助我们更好理解计算机系统内部的运行，帮助我们更好的学习</w:t>
      </w:r>
      <w:r>
        <w:t>C</w:t>
      </w:r>
      <w:r>
        <w:rPr>
          <w:rFonts w:hint="eastAsia"/>
        </w:rPr>
        <w:t>语言；</w:t>
      </w:r>
    </w:p>
    <w:p w:rsidR="00C73189" w:rsidRDefault="00C73189" w:rsidP="003B7A0C">
      <w:pPr>
        <w:pStyle w:val="a"/>
        <w:spacing w:before="62" w:after="62"/>
      </w:pPr>
      <w:r>
        <w:rPr>
          <w:rFonts w:hint="eastAsia"/>
        </w:rPr>
        <w:t>在操作系统中涉及</w:t>
      </w:r>
      <w:r>
        <w:t>CPU</w:t>
      </w:r>
      <w:r>
        <w:rPr>
          <w:rFonts w:hint="eastAsia"/>
        </w:rPr>
        <w:t>启动、硬件驱动的很多地方还只能够靠汇编完成。</w:t>
      </w:r>
    </w:p>
    <w:p w:rsidR="00C73189" w:rsidRPr="00AC4F00" w:rsidRDefault="00C73189" w:rsidP="003B7A0C">
      <w:pPr>
        <w:pStyle w:val="23"/>
        <w:spacing w:before="62" w:after="62"/>
      </w:pPr>
      <w:r>
        <w:t>ARM</w:t>
      </w:r>
      <w:r>
        <w:rPr>
          <w:rFonts w:hint="eastAsia"/>
        </w:rPr>
        <w:t>汇编学习的主要难点是</w:t>
      </w:r>
      <w:r>
        <w:t>ARM</w:t>
      </w:r>
      <w:r>
        <w:rPr>
          <w:rFonts w:hint="eastAsia"/>
        </w:rPr>
        <w:t>汇编指令繁多，在简单了解汇编语法后，根据汇编程序翻阅</w:t>
      </w:r>
      <w:r>
        <w:t>ARM</w:t>
      </w:r>
      <w:r>
        <w:rPr>
          <w:rFonts w:hint="eastAsia"/>
        </w:rPr>
        <w:t>汇编指令介绍文档是学习</w:t>
      </w:r>
      <w:r>
        <w:t>ARM</w:t>
      </w:r>
      <w:r>
        <w:rPr>
          <w:rFonts w:hint="eastAsia"/>
        </w:rPr>
        <w:t>汇编非常高效的一种方法。《</w:t>
      </w:r>
      <w:r>
        <w:t xml:space="preserve">ARM  Architecture Reference Manual </w:t>
      </w:r>
      <w:r w:rsidRPr="00B14BC5">
        <w:t>ARMv7-A and ARMv7-R edition</w:t>
      </w:r>
      <w:r>
        <w:rPr>
          <w:rFonts w:hint="eastAsia"/>
        </w:rPr>
        <w:t>》的</w:t>
      </w:r>
      <w:r>
        <w:t>A8</w:t>
      </w:r>
      <w:r>
        <w:rPr>
          <w:rFonts w:hint="eastAsia"/>
        </w:rPr>
        <w:t>章节详细说明了每一个</w:t>
      </w:r>
      <w:r>
        <w:t>ARM-V7</w:t>
      </w:r>
      <w:r>
        <w:rPr>
          <w:rFonts w:hint="eastAsia"/>
        </w:rPr>
        <w:t>架构处理器支持的汇编指令的功能和使用。在学习的时候也可以参考本书推荐的书目《</w:t>
      </w:r>
      <w:r w:rsidRPr="00B14BC5">
        <w:t>ARM</w:t>
      </w:r>
      <w:r w:rsidRPr="00B14BC5">
        <w:rPr>
          <w:rFonts w:hint="eastAsia"/>
        </w:rPr>
        <w:t>嵌入式系统开发：软件设计与优化</w:t>
      </w:r>
      <w:r>
        <w:rPr>
          <w:rFonts w:hint="eastAsia"/>
        </w:rPr>
        <w:t>》中文版本。</w:t>
      </w:r>
    </w:p>
    <w:p w:rsidR="00C73189" w:rsidRDefault="00C73189" w:rsidP="003B7A0C">
      <w:pPr>
        <w:pStyle w:val="23"/>
        <w:spacing w:before="62" w:after="62"/>
      </w:pPr>
      <w:r>
        <w:rPr>
          <w:rFonts w:hint="eastAsia"/>
        </w:rPr>
        <w:t>在实际工程应用中</w:t>
      </w:r>
      <w:r>
        <w:t>ARM</w:t>
      </w:r>
      <w:r>
        <w:rPr>
          <w:rFonts w:hint="eastAsia"/>
        </w:rPr>
        <w:t>汇编常常与</w:t>
      </w:r>
      <w:r>
        <w:t>C</w:t>
      </w:r>
      <w:r>
        <w:rPr>
          <w:rFonts w:hint="eastAsia"/>
        </w:rPr>
        <w:t>语言混合编程，为了实现</w:t>
      </w:r>
      <w:r>
        <w:t>ARM</w:t>
      </w:r>
      <w:r>
        <w:rPr>
          <w:rFonts w:hint="eastAsia"/>
        </w:rPr>
        <w:t>汇编与</w:t>
      </w:r>
      <w:r>
        <w:t>C</w:t>
      </w:r>
      <w:r>
        <w:rPr>
          <w:rFonts w:hint="eastAsia"/>
        </w:rPr>
        <w:t>语言程序的相互调用，子程序需要遵循</w:t>
      </w:r>
      <w:r>
        <w:t>ATPCS</w:t>
      </w:r>
      <w:r>
        <w:rPr>
          <w:rFonts w:hint="eastAsia"/>
        </w:rPr>
        <w:t>规则，基本的</w:t>
      </w:r>
      <w:r>
        <w:t>ATPCS</w:t>
      </w:r>
      <w:r>
        <w:rPr>
          <w:rFonts w:hint="eastAsia"/>
        </w:rPr>
        <w:t>规定有：</w:t>
      </w:r>
    </w:p>
    <w:p w:rsidR="00C73189" w:rsidRDefault="00C73189" w:rsidP="003B7A0C">
      <w:pPr>
        <w:pStyle w:val="a"/>
        <w:spacing w:before="62" w:after="62"/>
      </w:pPr>
      <w:r>
        <w:rPr>
          <w:rFonts w:hint="eastAsia"/>
        </w:rPr>
        <w:t>各寄存器的使用规则及其相应的名称；</w:t>
      </w:r>
    </w:p>
    <w:p w:rsidR="00C73189" w:rsidRDefault="00C73189" w:rsidP="003B7A0C">
      <w:pPr>
        <w:pStyle w:val="a"/>
        <w:spacing w:before="62" w:after="62"/>
      </w:pPr>
      <w:r>
        <w:rPr>
          <w:rFonts w:hint="eastAsia"/>
        </w:rPr>
        <w:t>数据栈的使用规则；</w:t>
      </w:r>
    </w:p>
    <w:p w:rsidR="00C73189" w:rsidRPr="00A16ACC" w:rsidRDefault="00C73189" w:rsidP="003B7A0C">
      <w:pPr>
        <w:pStyle w:val="a"/>
        <w:spacing w:before="62" w:after="62"/>
      </w:pPr>
      <w:r>
        <w:rPr>
          <w:rFonts w:hint="eastAsia"/>
        </w:rPr>
        <w:t>参数传递的规则。</w:t>
      </w:r>
    </w:p>
    <w:p w:rsidR="00C73189" w:rsidRDefault="00C73189" w:rsidP="003B7A0C">
      <w:pPr>
        <w:pStyle w:val="23"/>
        <w:spacing w:before="62" w:after="62"/>
      </w:pPr>
      <w:r>
        <w:rPr>
          <w:rFonts w:hint="eastAsia"/>
        </w:rPr>
        <w:t>简而言之，如果函数有不多于四个参数，使用</w:t>
      </w:r>
      <w:r>
        <w:t>ARM</w:t>
      </w:r>
      <w:r>
        <w:rPr>
          <w:rFonts w:hint="eastAsia"/>
        </w:rPr>
        <w:t>寄存器</w:t>
      </w:r>
      <w:r>
        <w:t>R0-R3</w:t>
      </w:r>
      <w:r>
        <w:rPr>
          <w:rFonts w:hint="eastAsia"/>
        </w:rPr>
        <w:t>进行传递，若参数多于四个则借助栈，函数返回值通过</w:t>
      </w:r>
      <w:r>
        <w:t>R0</w:t>
      </w:r>
      <w:r>
        <w:rPr>
          <w:rFonts w:hint="eastAsia"/>
        </w:rPr>
        <w:t>返回。</w:t>
      </w:r>
    </w:p>
    <w:p w:rsidR="00C73189" w:rsidRDefault="00C73189" w:rsidP="003B7A0C">
      <w:pPr>
        <w:pStyle w:val="23"/>
        <w:spacing w:before="62" w:after="62"/>
      </w:pPr>
      <w:r>
        <w:rPr>
          <w:rFonts w:hint="eastAsia"/>
        </w:rPr>
        <w:t>在</w:t>
      </w:r>
      <w:r>
        <w:t>SylixOS</w:t>
      </w:r>
      <w:r>
        <w:rPr>
          <w:rFonts w:hint="eastAsia"/>
        </w:rPr>
        <w:t>下实现</w:t>
      </w:r>
      <w:r>
        <w:t>C</w:t>
      </w:r>
      <w:r>
        <w:rPr>
          <w:rFonts w:hint="eastAsia"/>
        </w:rPr>
        <w:t>语言调用汇编程序需要两个步骤：</w:t>
      </w:r>
    </w:p>
    <w:p w:rsidR="00C73189" w:rsidRDefault="00C73189" w:rsidP="003B7A0C">
      <w:pPr>
        <w:pStyle w:val="a"/>
        <w:spacing w:before="62" w:after="62"/>
      </w:pPr>
      <w:r w:rsidRPr="00F6380D">
        <w:rPr>
          <w:rFonts w:hint="eastAsia"/>
        </w:rPr>
        <w:t>在</w:t>
      </w:r>
      <w:r w:rsidRPr="00F6380D">
        <w:t>C</w:t>
      </w:r>
      <w:r>
        <w:rPr>
          <w:rFonts w:hint="eastAsia"/>
        </w:rPr>
        <w:t>程序中声明函数原型，并使用</w:t>
      </w:r>
      <w:r w:rsidRPr="00F6380D">
        <w:t>extern</w:t>
      </w:r>
      <w:r>
        <w:rPr>
          <w:rFonts w:hint="eastAsia"/>
        </w:rPr>
        <w:t>标记为外部实现</w:t>
      </w:r>
      <w:r w:rsidRPr="00F6380D">
        <w:rPr>
          <w:rFonts w:hint="eastAsia"/>
        </w:rPr>
        <w:t>；</w:t>
      </w:r>
    </w:p>
    <w:p w:rsidR="00C73189" w:rsidRPr="00F6380D" w:rsidRDefault="00C73189" w:rsidP="003B7A0C">
      <w:pPr>
        <w:pStyle w:val="a"/>
        <w:spacing w:before="62" w:after="62"/>
      </w:pPr>
      <w:r>
        <w:rPr>
          <w:rFonts w:hint="eastAsia"/>
        </w:rPr>
        <w:t>在汇编程序包含头文件</w:t>
      </w:r>
      <w:r>
        <w:t>arch/assembler.h</w:t>
      </w:r>
      <w:r>
        <w:rPr>
          <w:rFonts w:hint="eastAsia"/>
        </w:rPr>
        <w:t>，使用</w:t>
      </w:r>
      <w:r w:rsidRPr="00F6380D">
        <w:t>EXPORT_LABEL</w:t>
      </w:r>
      <w:r>
        <w:t>(func)</w:t>
      </w:r>
      <w:r>
        <w:rPr>
          <w:rFonts w:hint="eastAsia"/>
        </w:rPr>
        <w:t>标记函数名。</w:t>
      </w:r>
    </w:p>
    <w:p w:rsidR="00C73189" w:rsidRDefault="00C73189" w:rsidP="00326DF8">
      <w:pPr>
        <w:pStyle w:val="23"/>
        <w:spacing w:before="62" w:after="62"/>
      </w:pPr>
      <w:r>
        <w:rPr>
          <w:rFonts w:hint="eastAsia"/>
        </w:rPr>
        <w:t>本实验使用</w:t>
      </w:r>
      <w:r>
        <w:t>ARM</w:t>
      </w:r>
      <w:r>
        <w:rPr>
          <w:rFonts w:hint="eastAsia"/>
        </w:rPr>
        <w:t>汇编实现冒泡排序功能函数，并由</w:t>
      </w:r>
      <w:r>
        <w:t>C</w:t>
      </w:r>
      <w:r>
        <w:rPr>
          <w:rFonts w:hint="eastAsia"/>
        </w:rPr>
        <w:t>语言实现对该函数的调用，汇编部分代码如</w:t>
      </w:r>
      <w:r>
        <w:fldChar w:fldCharType="begin"/>
      </w:r>
      <w:r>
        <w:instrText xml:space="preserve"> REF _Ref428456295 \h </w:instrText>
      </w:r>
      <w:r>
        <w:fldChar w:fldCharType="separate"/>
      </w:r>
      <w:r w:rsidR="00B96029">
        <w:rPr>
          <w:rFonts w:hint="eastAsia"/>
        </w:rPr>
        <w:t>程序清单</w:t>
      </w:r>
      <w:r w:rsidR="00B96029">
        <w:rPr>
          <w:noProof/>
        </w:rPr>
        <w:t>2</w:t>
      </w:r>
      <w:r w:rsidR="00B96029">
        <w:t>.</w:t>
      </w:r>
      <w:r w:rsidR="00B96029">
        <w:rPr>
          <w:noProof/>
        </w:rPr>
        <w:t>1</w:t>
      </w:r>
      <w:r>
        <w:fldChar w:fldCharType="end"/>
      </w:r>
      <w:r>
        <w:t xml:space="preserve"> </w:t>
      </w:r>
      <w:r>
        <w:rPr>
          <w:rFonts w:hint="eastAsia"/>
        </w:rPr>
        <w:t>所示，详细说明参考注释。</w:t>
      </w:r>
    </w:p>
    <w:p w:rsidR="00E70A21" w:rsidRDefault="00E70A21" w:rsidP="003B7A0C">
      <w:pPr>
        <w:spacing w:before="62" w:after="62"/>
        <w:jc w:val="center"/>
      </w:pPr>
      <w:bookmarkStart w:id="76" w:name="_Ref428456295"/>
    </w:p>
    <w:p w:rsidR="00C73189" w:rsidRDefault="00C73189" w:rsidP="003B7A0C">
      <w:pPr>
        <w:spacing w:before="62" w:after="62"/>
        <w:jc w:val="center"/>
        <w:rPr>
          <w:lang w:val="de-DE"/>
        </w:rPr>
      </w:pPr>
      <w:r>
        <w:rPr>
          <w:rFonts w:hint="eastAsia"/>
        </w:rPr>
        <w:lastRenderedPageBreak/>
        <w:t>程序清单</w:t>
      </w:r>
      <w:r w:rsidR="00221946">
        <w:fldChar w:fldCharType="begin"/>
      </w:r>
      <w:r w:rsidR="00221946">
        <w:instrText xml:space="preserve"> STYLEREF 1 \s </w:instrText>
      </w:r>
      <w:r w:rsidR="00221946">
        <w:fldChar w:fldCharType="separate"/>
      </w:r>
      <w:r w:rsidR="00B96029">
        <w:rPr>
          <w:noProof/>
        </w:rPr>
        <w:t>2</w:t>
      </w:r>
      <w:r w:rsidR="00221946">
        <w:rPr>
          <w:noProof/>
        </w:rPr>
        <w:fldChar w:fldCharType="end"/>
      </w:r>
      <w:r>
        <w:t>.</w:t>
      </w:r>
      <w:r>
        <w:fldChar w:fldCharType="begin"/>
      </w:r>
      <w:r>
        <w:instrText xml:space="preserve"> SEQ </w:instrText>
      </w:r>
      <w:r>
        <w:rPr>
          <w:rFonts w:hint="eastAsia"/>
        </w:rPr>
        <w:instrText>程序清单</w:instrText>
      </w:r>
      <w:r>
        <w:instrText xml:space="preserve"> \* ARABIC \s 1 </w:instrText>
      </w:r>
      <w:r>
        <w:fldChar w:fldCharType="separate"/>
      </w:r>
      <w:r w:rsidR="00B96029">
        <w:rPr>
          <w:noProof/>
        </w:rPr>
        <w:t>1</w:t>
      </w:r>
      <w:r>
        <w:fldChar w:fldCharType="end"/>
      </w:r>
      <w:bookmarkEnd w:id="76"/>
      <w:r w:rsidRPr="00181635">
        <w:rPr>
          <w:lang w:val="de-DE"/>
        </w:rPr>
        <w:t xml:space="preserve">  </w:t>
      </w:r>
      <w:r>
        <w:rPr>
          <w:rFonts w:hint="eastAsia"/>
          <w:lang w:val="de-DE"/>
        </w:rPr>
        <w:t>冒泡排序算法函数</w:t>
      </w:r>
      <w:r>
        <w:rPr>
          <w:lang w:val="de-DE"/>
        </w:rPr>
        <w:t>sort</w:t>
      </w:r>
      <w:r>
        <w:rPr>
          <w:rFonts w:hint="eastAsia"/>
          <w:lang w:val="de-DE"/>
        </w:rPr>
        <w:t>汇编代码</w:t>
      </w:r>
      <w:r>
        <w:rPr>
          <w:lang w:val="de-DE"/>
        </w:rPr>
        <w:t xml:space="preserve">(sort.S) </w:t>
      </w:r>
    </w:p>
    <w:p w:rsidR="00C73189" w:rsidRPr="00460B76" w:rsidRDefault="00C73189" w:rsidP="003B7A0C">
      <w:pPr>
        <w:pStyle w:val="a6"/>
        <w:spacing w:before="62" w:after="62"/>
        <w:rPr>
          <w:lang w:val="en-US"/>
        </w:rPr>
      </w:pPr>
      <w:r w:rsidRPr="00460B76">
        <w:rPr>
          <w:lang w:val="en-US"/>
        </w:rPr>
        <w:t>#ifndef ASSEMBLY</w:t>
      </w:r>
    </w:p>
    <w:p w:rsidR="00C73189" w:rsidRPr="00460B76" w:rsidRDefault="00C73189" w:rsidP="003B7A0C">
      <w:pPr>
        <w:pStyle w:val="a6"/>
        <w:spacing w:before="62" w:after="62"/>
        <w:rPr>
          <w:lang w:val="en-US"/>
        </w:rPr>
      </w:pPr>
      <w:r w:rsidRPr="00460B76">
        <w:rPr>
          <w:lang w:val="en-US"/>
        </w:rPr>
        <w:t>#define ASSEMBLY 1</w:t>
      </w:r>
    </w:p>
    <w:p w:rsidR="00C73189" w:rsidRPr="00460B76" w:rsidRDefault="00C73189" w:rsidP="003B7A0C">
      <w:pPr>
        <w:pStyle w:val="a6"/>
        <w:spacing w:before="62" w:after="62"/>
        <w:rPr>
          <w:lang w:val="en-US"/>
        </w:rPr>
      </w:pPr>
      <w:r w:rsidRPr="00460B76">
        <w:rPr>
          <w:lang w:val="en-US"/>
        </w:rPr>
        <w:t>#endif</w:t>
      </w:r>
    </w:p>
    <w:p w:rsidR="00C73189" w:rsidRPr="00460B76" w:rsidRDefault="00C73189" w:rsidP="003B7A0C">
      <w:pPr>
        <w:pStyle w:val="a6"/>
        <w:spacing w:before="62" w:after="62"/>
        <w:rPr>
          <w:lang w:val="en-US"/>
        </w:rPr>
      </w:pPr>
    </w:p>
    <w:p w:rsidR="00C73189" w:rsidRPr="00460B76" w:rsidRDefault="00C73189" w:rsidP="003B7A0C">
      <w:pPr>
        <w:pStyle w:val="a6"/>
        <w:spacing w:before="62" w:after="62"/>
        <w:rPr>
          <w:lang w:val="en-US"/>
        </w:rPr>
      </w:pPr>
      <w:r w:rsidRPr="00460B76">
        <w:rPr>
          <w:lang w:val="en-US"/>
        </w:rPr>
        <w:t>#include &lt;arch/assembler.h&gt;</w:t>
      </w:r>
    </w:p>
    <w:p w:rsidR="00C73189" w:rsidRPr="00460B76" w:rsidRDefault="00C73189" w:rsidP="003B7A0C">
      <w:pPr>
        <w:pStyle w:val="a6"/>
        <w:spacing w:before="62" w:after="62"/>
        <w:rPr>
          <w:lang w:val="en-US"/>
        </w:rPr>
      </w:pPr>
    </w:p>
    <w:p w:rsidR="00C73189" w:rsidRPr="00460B76" w:rsidRDefault="00C73189" w:rsidP="003B7A0C">
      <w:pPr>
        <w:pStyle w:val="a6"/>
        <w:spacing w:before="62" w:after="62"/>
        <w:rPr>
          <w:lang w:val="en-US"/>
        </w:rPr>
      </w:pPr>
      <w:r w:rsidRPr="00460B76">
        <w:rPr>
          <w:lang w:val="en-US"/>
        </w:rPr>
        <w:t xml:space="preserve">    FILE_BEGIN()</w:t>
      </w:r>
    </w:p>
    <w:p w:rsidR="00C73189" w:rsidRPr="00460B76" w:rsidRDefault="00C73189" w:rsidP="003B7A0C">
      <w:pPr>
        <w:pStyle w:val="a6"/>
        <w:spacing w:before="62" w:after="62"/>
        <w:rPr>
          <w:lang w:val="en-US"/>
        </w:rPr>
      </w:pPr>
      <w:r w:rsidRPr="00460B76">
        <w:rPr>
          <w:lang w:val="en-US"/>
        </w:rPr>
        <w:t xml:space="preserve">    EXPORT_LABEL(sort)                          ;/*  </w:t>
      </w:r>
      <w:r>
        <w:rPr>
          <w:rFonts w:hint="eastAsia"/>
        </w:rPr>
        <w:t>声明导出的函数名</w:t>
      </w:r>
      <w:r w:rsidRPr="00460B76">
        <w:rPr>
          <w:lang w:val="en-US"/>
        </w:rPr>
        <w:t xml:space="preserve">           </w:t>
      </w:r>
      <w:r w:rsidRPr="00460B76">
        <w:rPr>
          <w:lang w:val="en-US"/>
        </w:rPr>
        <w:tab/>
      </w:r>
      <w:r w:rsidR="00B21504">
        <w:rPr>
          <w:lang w:val="en-US"/>
        </w:rPr>
        <w:t xml:space="preserve">    </w:t>
      </w:r>
      <w:r w:rsidRPr="00460B76">
        <w:rPr>
          <w:lang w:val="en-US"/>
        </w:rPr>
        <w:t>*/</w:t>
      </w:r>
    </w:p>
    <w:p w:rsidR="00C73189" w:rsidRPr="00460B76" w:rsidRDefault="00C73189" w:rsidP="003B7A0C">
      <w:pPr>
        <w:pStyle w:val="a6"/>
        <w:spacing w:before="62" w:after="62"/>
        <w:rPr>
          <w:lang w:val="en-US"/>
        </w:rPr>
      </w:pPr>
    </w:p>
    <w:p w:rsidR="00C73189" w:rsidRPr="00460B76" w:rsidRDefault="00C73189" w:rsidP="003B7A0C">
      <w:pPr>
        <w:pStyle w:val="a6"/>
        <w:spacing w:before="62" w:after="62"/>
        <w:rPr>
          <w:lang w:val="en-US"/>
        </w:rPr>
      </w:pPr>
      <w:r w:rsidRPr="00460B76">
        <w:rPr>
          <w:lang w:val="en-US"/>
        </w:rPr>
        <w:t xml:space="preserve">FUNC_DEF(sort)                                   ;/*  </w:t>
      </w:r>
      <w:r>
        <w:rPr>
          <w:rFonts w:hint="eastAsia"/>
        </w:rPr>
        <w:t>函数名</w:t>
      </w:r>
      <w:r w:rsidRPr="00460B76">
        <w:rPr>
          <w:lang w:val="en-US"/>
        </w:rPr>
        <w:t xml:space="preserve">                </w:t>
      </w:r>
      <w:r w:rsidRPr="00460B76">
        <w:rPr>
          <w:lang w:val="en-US"/>
        </w:rPr>
        <w:tab/>
      </w:r>
      <w:r w:rsidRPr="00460B76">
        <w:rPr>
          <w:lang w:val="en-US"/>
        </w:rPr>
        <w:tab/>
      </w:r>
      <w:r w:rsidR="00B21504">
        <w:rPr>
          <w:lang w:val="en-US"/>
        </w:rPr>
        <w:t xml:space="preserve">    </w:t>
      </w:r>
      <w:r w:rsidRPr="00460B76">
        <w:rPr>
          <w:lang w:val="en-US"/>
        </w:rPr>
        <w:t>*/</w:t>
      </w:r>
    </w:p>
    <w:p w:rsidR="00C73189" w:rsidRPr="00460B76" w:rsidRDefault="00C73189" w:rsidP="003B7A0C">
      <w:pPr>
        <w:pStyle w:val="a6"/>
        <w:spacing w:before="62" w:after="62"/>
        <w:rPr>
          <w:lang w:val="en-US"/>
        </w:rPr>
      </w:pPr>
      <w:r w:rsidRPr="00460B76">
        <w:rPr>
          <w:lang w:val="en-US"/>
        </w:rPr>
        <w:t xml:space="preserve">                                                    ;/*  </w:t>
      </w:r>
      <w:r>
        <w:rPr>
          <w:rFonts w:hint="eastAsia"/>
        </w:rPr>
        <w:t>入口参数</w:t>
      </w:r>
      <w:r w:rsidRPr="00460B76">
        <w:rPr>
          <w:lang w:val="en-US"/>
        </w:rPr>
        <w:t xml:space="preserve">                  </w:t>
      </w:r>
      <w:r w:rsidRPr="00460B76">
        <w:rPr>
          <w:lang w:val="en-US"/>
        </w:rPr>
        <w:tab/>
      </w:r>
      <w:r w:rsidRPr="00460B76">
        <w:rPr>
          <w:lang w:val="en-US"/>
        </w:rPr>
        <w:tab/>
      </w:r>
      <w:r w:rsidR="00B21504">
        <w:rPr>
          <w:lang w:val="en-US"/>
        </w:rPr>
        <w:t xml:space="preserve">    </w:t>
      </w:r>
      <w:r w:rsidRPr="00460B76">
        <w:rPr>
          <w:lang w:val="en-US"/>
        </w:rPr>
        <w:t>*/</w:t>
      </w:r>
    </w:p>
    <w:p w:rsidR="00C73189" w:rsidRPr="00460B76" w:rsidRDefault="00C73189" w:rsidP="003B7A0C">
      <w:pPr>
        <w:pStyle w:val="a6"/>
        <w:spacing w:before="62" w:after="62"/>
        <w:rPr>
          <w:lang w:val="en-US"/>
        </w:rPr>
      </w:pPr>
      <w:r w:rsidRPr="00460B76">
        <w:rPr>
          <w:lang w:val="en-US"/>
        </w:rPr>
        <w:t xml:space="preserve">                                                    ;/*  R0 &lt;== buffer </w:t>
      </w:r>
      <w:r>
        <w:rPr>
          <w:rFonts w:hint="eastAsia"/>
        </w:rPr>
        <w:t>首地址</w:t>
      </w:r>
      <w:r w:rsidRPr="00460B76">
        <w:rPr>
          <w:lang w:val="en-US"/>
        </w:rPr>
        <w:t xml:space="preserve">       </w:t>
      </w:r>
      <w:r w:rsidRPr="00460B76">
        <w:rPr>
          <w:lang w:val="en-US"/>
        </w:rPr>
        <w:tab/>
      </w:r>
      <w:r w:rsidR="00B21504">
        <w:rPr>
          <w:lang w:val="en-US"/>
        </w:rPr>
        <w:t xml:space="preserve">    </w:t>
      </w:r>
      <w:r w:rsidRPr="00460B76">
        <w:rPr>
          <w:lang w:val="en-US"/>
        </w:rPr>
        <w:t>*/</w:t>
      </w:r>
    </w:p>
    <w:p w:rsidR="00C73189" w:rsidRPr="00460B76" w:rsidRDefault="00C73189" w:rsidP="003B7A0C">
      <w:pPr>
        <w:pStyle w:val="a6"/>
        <w:spacing w:before="62" w:after="62"/>
        <w:rPr>
          <w:lang w:val="en-US"/>
        </w:rPr>
      </w:pPr>
      <w:r w:rsidRPr="00460B76">
        <w:rPr>
          <w:lang w:val="en-US"/>
        </w:rPr>
        <w:t xml:space="preserve">                                                    ;/*  R1 &lt;== bufferlen </w:t>
      </w:r>
      <w:r>
        <w:rPr>
          <w:rFonts w:hint="eastAsia"/>
        </w:rPr>
        <w:t>数据个数</w:t>
      </w:r>
      <w:r w:rsidRPr="00460B76">
        <w:rPr>
          <w:lang w:val="en-US"/>
        </w:rPr>
        <w:t xml:space="preserve"> </w:t>
      </w:r>
      <w:r w:rsidRPr="00460B76">
        <w:rPr>
          <w:lang w:val="en-US"/>
        </w:rPr>
        <w:tab/>
      </w:r>
      <w:r w:rsidR="00B21504">
        <w:rPr>
          <w:lang w:val="en-US"/>
        </w:rPr>
        <w:t xml:space="preserve">    </w:t>
      </w:r>
      <w:r w:rsidRPr="00460B76">
        <w:rPr>
          <w:lang w:val="en-US"/>
        </w:rPr>
        <w:t>*/</w:t>
      </w:r>
    </w:p>
    <w:p w:rsidR="00C73189" w:rsidRPr="00460B76" w:rsidRDefault="00C73189" w:rsidP="003B7A0C">
      <w:pPr>
        <w:pStyle w:val="a6"/>
        <w:spacing w:before="62" w:after="62"/>
        <w:rPr>
          <w:lang w:val="en-US"/>
        </w:rPr>
      </w:pPr>
    </w:p>
    <w:p w:rsidR="00C73189" w:rsidRDefault="00C73189" w:rsidP="00F47E5B">
      <w:pPr>
        <w:pStyle w:val="a6"/>
        <w:spacing w:before="62" w:after="62"/>
        <w:rPr>
          <w:lang w:val="en-US"/>
        </w:rPr>
      </w:pPr>
      <w:r w:rsidRPr="00460B76">
        <w:rPr>
          <w:lang w:val="en-US"/>
        </w:rPr>
        <w:t xml:space="preserve">SUBS  R1, R1, #1                             </w:t>
      </w:r>
      <w:r w:rsidR="00F47E5B">
        <w:rPr>
          <w:lang w:val="en-US"/>
        </w:rPr>
        <w:t xml:space="preserve">     </w:t>
      </w:r>
      <w:r w:rsidRPr="00460B76">
        <w:rPr>
          <w:lang w:val="en-US"/>
        </w:rPr>
        <w:t xml:space="preserve">;/*  </w:t>
      </w:r>
      <w:r w:rsidRPr="00F47E5B">
        <w:rPr>
          <w:rFonts w:hint="eastAsia"/>
          <w:lang w:val="en-US"/>
        </w:rPr>
        <w:t>第一层循环次数</w:t>
      </w:r>
      <w:r w:rsidR="00F47E5B">
        <w:rPr>
          <w:lang w:val="en-US"/>
        </w:rPr>
        <w:t xml:space="preserve"> R1            </w:t>
      </w:r>
      <w:r w:rsidRPr="00460B76">
        <w:rPr>
          <w:lang w:val="en-US"/>
        </w:rPr>
        <w:tab/>
      </w:r>
      <w:r w:rsidR="00B21504">
        <w:rPr>
          <w:lang w:val="en-US"/>
        </w:rPr>
        <w:t xml:space="preserve">    </w:t>
      </w:r>
      <w:r w:rsidRPr="00460B76">
        <w:rPr>
          <w:lang w:val="en-US"/>
        </w:rPr>
        <w:t>*/</w:t>
      </w:r>
    </w:p>
    <w:p w:rsidR="00F47E5B" w:rsidRPr="00F47E5B" w:rsidRDefault="00F47E5B" w:rsidP="00F47E5B">
      <w:pPr>
        <w:pStyle w:val="a6"/>
        <w:spacing w:before="62" w:after="62"/>
        <w:rPr>
          <w:lang w:val="en-US"/>
        </w:rPr>
      </w:pPr>
      <w:r w:rsidRPr="00F47E5B">
        <w:rPr>
          <w:lang w:val="en-US"/>
        </w:rPr>
        <w:t xml:space="preserve">    CMP   R1, #0                                  </w:t>
      </w:r>
      <w:r>
        <w:rPr>
          <w:lang w:val="en-US"/>
        </w:rPr>
        <w:t xml:space="preserve"> </w:t>
      </w:r>
      <w:r w:rsidRPr="00F47E5B">
        <w:rPr>
          <w:lang w:val="en-US"/>
        </w:rPr>
        <w:t xml:space="preserve">;/*  </w:t>
      </w:r>
      <w:r w:rsidRPr="00F47E5B">
        <w:rPr>
          <w:lang w:val="en-US"/>
        </w:rPr>
        <w:t>判断</w:t>
      </w:r>
      <w:r w:rsidRPr="00F47E5B">
        <w:rPr>
          <w:lang w:val="en-US"/>
        </w:rPr>
        <w:t>buffer</w:t>
      </w:r>
      <w:r w:rsidRPr="00F47E5B">
        <w:rPr>
          <w:lang w:val="en-US"/>
        </w:rPr>
        <w:t>长度为</w:t>
      </w:r>
      <w:r w:rsidRPr="00F47E5B">
        <w:rPr>
          <w:lang w:val="en-US"/>
        </w:rPr>
        <w:t xml:space="preserve">1 </w:t>
      </w:r>
      <w:r w:rsidRPr="00F47E5B">
        <w:rPr>
          <w:lang w:val="en-US"/>
        </w:rPr>
        <w:t>则退出</w:t>
      </w:r>
      <w:r w:rsidRPr="00F47E5B">
        <w:rPr>
          <w:lang w:val="en-US"/>
        </w:rPr>
        <w:t xml:space="preserve">   </w:t>
      </w:r>
      <w:r>
        <w:rPr>
          <w:lang w:val="en-US"/>
        </w:rPr>
        <w:t xml:space="preserve">     </w:t>
      </w:r>
      <w:r w:rsidRPr="00F47E5B">
        <w:rPr>
          <w:lang w:val="en-US"/>
        </w:rPr>
        <w:t>*/</w:t>
      </w:r>
    </w:p>
    <w:p w:rsidR="00F47E5B" w:rsidRPr="00F47E5B" w:rsidRDefault="00F47E5B" w:rsidP="00F47E5B">
      <w:pPr>
        <w:pStyle w:val="a6"/>
        <w:spacing w:before="62" w:after="62"/>
        <w:rPr>
          <w:lang w:val="en-US"/>
        </w:rPr>
      </w:pPr>
      <w:r w:rsidRPr="00F47E5B">
        <w:rPr>
          <w:lang w:val="en-US"/>
        </w:rPr>
        <w:t xml:space="preserve">    BLE   EXIT</w:t>
      </w:r>
    </w:p>
    <w:p w:rsidR="00C73189" w:rsidRPr="00460B76" w:rsidRDefault="00C73189" w:rsidP="003B7A0C">
      <w:pPr>
        <w:pStyle w:val="a6"/>
        <w:spacing w:before="62" w:after="62"/>
        <w:rPr>
          <w:lang w:val="en-US"/>
        </w:rPr>
      </w:pPr>
    </w:p>
    <w:p w:rsidR="00C73189" w:rsidRPr="00460B76" w:rsidRDefault="00C73189" w:rsidP="003B7A0C">
      <w:pPr>
        <w:pStyle w:val="a6"/>
        <w:spacing w:before="62" w:after="62"/>
        <w:rPr>
          <w:lang w:val="en-US"/>
        </w:rPr>
      </w:pPr>
      <w:r w:rsidRPr="00460B76">
        <w:rPr>
          <w:lang w:val="en-US"/>
        </w:rPr>
        <w:t>L0:</w:t>
      </w:r>
    </w:p>
    <w:p w:rsidR="00C73189" w:rsidRPr="00460B76" w:rsidRDefault="00C73189" w:rsidP="003B7A0C">
      <w:pPr>
        <w:pStyle w:val="a6"/>
        <w:spacing w:before="62" w:after="62"/>
        <w:rPr>
          <w:lang w:val="en-US"/>
        </w:rPr>
      </w:pPr>
      <w:r w:rsidRPr="00460B76">
        <w:rPr>
          <w:lang w:val="en-US"/>
        </w:rPr>
        <w:t xml:space="preserve">    MOV   R2, #0</w:t>
      </w:r>
    </w:p>
    <w:p w:rsidR="00C73189" w:rsidRPr="00460B76" w:rsidRDefault="00C73189" w:rsidP="003B7A0C">
      <w:pPr>
        <w:pStyle w:val="a6"/>
        <w:spacing w:before="62" w:after="62"/>
        <w:rPr>
          <w:lang w:val="en-US"/>
        </w:rPr>
      </w:pPr>
      <w:r w:rsidRPr="00460B76">
        <w:rPr>
          <w:lang w:val="en-US"/>
        </w:rPr>
        <w:t xml:space="preserve">    MOV   R3, R1                                  ;/*  </w:t>
      </w:r>
      <w:r>
        <w:rPr>
          <w:rFonts w:hint="eastAsia"/>
        </w:rPr>
        <w:t>第二层循环次数</w:t>
      </w:r>
      <w:r w:rsidRPr="00460B76">
        <w:rPr>
          <w:lang w:val="en-US"/>
        </w:rPr>
        <w:t xml:space="preserve"> R3              </w:t>
      </w:r>
      <w:r w:rsidR="00B21504">
        <w:rPr>
          <w:lang w:val="en-US"/>
        </w:rPr>
        <w:t xml:space="preserve">    </w:t>
      </w:r>
      <w:r w:rsidRPr="00460B76">
        <w:rPr>
          <w:lang w:val="en-US"/>
        </w:rPr>
        <w:t>*/</w:t>
      </w:r>
    </w:p>
    <w:p w:rsidR="00C73189" w:rsidRPr="00460B76" w:rsidRDefault="00C73189" w:rsidP="003B7A0C">
      <w:pPr>
        <w:pStyle w:val="a6"/>
        <w:spacing w:before="62" w:after="62"/>
        <w:rPr>
          <w:lang w:val="en-US"/>
        </w:rPr>
      </w:pPr>
    </w:p>
    <w:p w:rsidR="00C73189" w:rsidRPr="00460B76" w:rsidRDefault="00C73189" w:rsidP="003B7A0C">
      <w:pPr>
        <w:pStyle w:val="a6"/>
        <w:spacing w:before="62" w:after="62"/>
        <w:rPr>
          <w:lang w:val="en-US"/>
        </w:rPr>
      </w:pPr>
      <w:r w:rsidRPr="00460B76">
        <w:rPr>
          <w:lang w:val="en-US"/>
        </w:rPr>
        <w:t>L1:</w:t>
      </w:r>
    </w:p>
    <w:p w:rsidR="00C73189" w:rsidRPr="00460B76" w:rsidRDefault="00C73189" w:rsidP="003B7A0C">
      <w:pPr>
        <w:pStyle w:val="a6"/>
        <w:spacing w:before="62" w:after="62"/>
        <w:rPr>
          <w:lang w:val="en-US"/>
        </w:rPr>
      </w:pPr>
      <w:r w:rsidRPr="00460B76">
        <w:rPr>
          <w:lang w:val="en-US"/>
        </w:rPr>
        <w:t xml:space="preserve">    LDR   R6, [R0, R2]                           ;/*  R6 &lt;= [R0+R2]            </w:t>
      </w:r>
      <w:r w:rsidRPr="00460B76">
        <w:rPr>
          <w:lang w:val="en-US"/>
        </w:rPr>
        <w:tab/>
      </w:r>
      <w:r w:rsidR="00B21504">
        <w:rPr>
          <w:lang w:val="en-US"/>
        </w:rPr>
        <w:t xml:space="preserve">    </w:t>
      </w:r>
      <w:r w:rsidRPr="00460B76">
        <w:rPr>
          <w:lang w:val="en-US"/>
        </w:rPr>
        <w:t>*/</w:t>
      </w:r>
    </w:p>
    <w:p w:rsidR="00C73189" w:rsidRPr="00460B76" w:rsidRDefault="00C73189" w:rsidP="003B7A0C">
      <w:pPr>
        <w:pStyle w:val="a6"/>
        <w:spacing w:before="62" w:after="62"/>
        <w:rPr>
          <w:lang w:val="en-US"/>
        </w:rPr>
      </w:pPr>
      <w:r w:rsidRPr="00460B76">
        <w:rPr>
          <w:lang w:val="en-US"/>
        </w:rPr>
        <w:t xml:space="preserve">    ADD   R4, R2, #4</w:t>
      </w:r>
    </w:p>
    <w:p w:rsidR="00C73189" w:rsidRPr="00460B76" w:rsidRDefault="00C73189" w:rsidP="003B7A0C">
      <w:pPr>
        <w:pStyle w:val="a6"/>
        <w:spacing w:before="62" w:after="62"/>
        <w:rPr>
          <w:lang w:val="en-US"/>
        </w:rPr>
      </w:pPr>
      <w:r w:rsidRPr="00460B76">
        <w:rPr>
          <w:lang w:val="en-US"/>
        </w:rPr>
        <w:t xml:space="preserve">    LDR   R7, [R0, R4]                           ;/*  R7 &lt;= [R0+R2+1]          </w:t>
      </w:r>
      <w:r w:rsidRPr="00460B76">
        <w:rPr>
          <w:lang w:val="en-US"/>
        </w:rPr>
        <w:tab/>
      </w:r>
      <w:r w:rsidR="00B21504">
        <w:rPr>
          <w:lang w:val="en-US"/>
        </w:rPr>
        <w:t xml:space="preserve">    </w:t>
      </w:r>
      <w:r w:rsidRPr="00460B76">
        <w:rPr>
          <w:lang w:val="en-US"/>
        </w:rPr>
        <w:t>*/</w:t>
      </w:r>
    </w:p>
    <w:p w:rsidR="00C73189" w:rsidRPr="00460B76" w:rsidRDefault="00C73189" w:rsidP="003B7A0C">
      <w:pPr>
        <w:pStyle w:val="a6"/>
        <w:spacing w:before="62" w:after="62"/>
        <w:rPr>
          <w:lang w:val="en-US"/>
        </w:rPr>
      </w:pPr>
      <w:r w:rsidRPr="00460B76">
        <w:rPr>
          <w:lang w:val="en-US"/>
        </w:rPr>
        <w:t xml:space="preserve">    CMP   R6, R7</w:t>
      </w:r>
    </w:p>
    <w:p w:rsidR="00C73189" w:rsidRPr="00460B76" w:rsidRDefault="00C73189" w:rsidP="003B7A0C">
      <w:pPr>
        <w:pStyle w:val="a6"/>
        <w:spacing w:before="62" w:after="62"/>
        <w:rPr>
          <w:lang w:val="en-US"/>
        </w:rPr>
      </w:pPr>
      <w:r w:rsidRPr="00460B76">
        <w:rPr>
          <w:lang w:val="en-US"/>
        </w:rPr>
        <w:t xml:space="preserve">    BLT   L2</w:t>
      </w:r>
    </w:p>
    <w:p w:rsidR="00C73189" w:rsidRPr="00460B76" w:rsidRDefault="00C73189" w:rsidP="003B7A0C">
      <w:pPr>
        <w:pStyle w:val="a6"/>
        <w:spacing w:before="62" w:after="62"/>
        <w:rPr>
          <w:lang w:val="en-US"/>
        </w:rPr>
      </w:pPr>
      <w:r w:rsidRPr="00460B76">
        <w:rPr>
          <w:lang w:val="en-US"/>
        </w:rPr>
        <w:t xml:space="preserve">    STR   R7, [R0, R2]                           ;/*  R6 &lt; R7 </w:t>
      </w:r>
      <w:r>
        <w:rPr>
          <w:rFonts w:hint="eastAsia"/>
        </w:rPr>
        <w:t>交换</w:t>
      </w:r>
      <w:r w:rsidRPr="00460B76">
        <w:rPr>
          <w:lang w:val="en-US"/>
        </w:rPr>
        <w:t xml:space="preserve">                </w:t>
      </w:r>
      <w:r w:rsidRPr="00460B76">
        <w:rPr>
          <w:lang w:val="en-US"/>
        </w:rPr>
        <w:tab/>
      </w:r>
      <w:r w:rsidR="00B21504">
        <w:rPr>
          <w:lang w:val="en-US"/>
        </w:rPr>
        <w:t xml:space="preserve">    </w:t>
      </w:r>
      <w:r w:rsidRPr="00460B76">
        <w:rPr>
          <w:lang w:val="en-US"/>
        </w:rPr>
        <w:t>*/</w:t>
      </w:r>
    </w:p>
    <w:p w:rsidR="00C73189" w:rsidRPr="00460B76" w:rsidRDefault="00C73189" w:rsidP="003B7A0C">
      <w:pPr>
        <w:pStyle w:val="a6"/>
        <w:spacing w:before="62" w:after="62"/>
        <w:rPr>
          <w:lang w:val="en-US"/>
        </w:rPr>
      </w:pPr>
      <w:r w:rsidRPr="00460B76">
        <w:rPr>
          <w:lang w:val="en-US"/>
        </w:rPr>
        <w:t xml:space="preserve">    STR   R6, [R0, R4]</w:t>
      </w:r>
    </w:p>
    <w:p w:rsidR="00C73189" w:rsidRPr="00460B76" w:rsidRDefault="00C73189" w:rsidP="003B7A0C">
      <w:pPr>
        <w:pStyle w:val="a6"/>
        <w:spacing w:before="62" w:after="62"/>
        <w:rPr>
          <w:lang w:val="en-US"/>
        </w:rPr>
      </w:pPr>
    </w:p>
    <w:p w:rsidR="00C73189" w:rsidRPr="00460B76" w:rsidRDefault="00C73189" w:rsidP="003B7A0C">
      <w:pPr>
        <w:pStyle w:val="a6"/>
        <w:spacing w:before="62" w:after="62"/>
        <w:rPr>
          <w:lang w:val="en-US"/>
        </w:rPr>
      </w:pPr>
      <w:r w:rsidRPr="00460B76">
        <w:rPr>
          <w:lang w:val="en-US"/>
        </w:rPr>
        <w:t>L2:</w:t>
      </w:r>
    </w:p>
    <w:p w:rsidR="00C73189" w:rsidRPr="00460B76" w:rsidRDefault="00C73189" w:rsidP="003B7A0C">
      <w:pPr>
        <w:pStyle w:val="a6"/>
        <w:spacing w:before="62" w:after="62"/>
        <w:rPr>
          <w:lang w:val="en-US"/>
        </w:rPr>
      </w:pPr>
      <w:r w:rsidRPr="00460B76">
        <w:rPr>
          <w:lang w:val="en-US"/>
        </w:rPr>
        <w:t xml:space="preserve">    ADD   R2, R2, #4</w:t>
      </w:r>
    </w:p>
    <w:p w:rsidR="00C73189" w:rsidRPr="00460B76" w:rsidRDefault="00C73189" w:rsidP="003B7A0C">
      <w:pPr>
        <w:pStyle w:val="a6"/>
        <w:spacing w:before="62" w:after="62"/>
        <w:rPr>
          <w:lang w:val="en-US"/>
        </w:rPr>
      </w:pPr>
      <w:r w:rsidRPr="00460B76">
        <w:rPr>
          <w:lang w:val="en-US"/>
        </w:rPr>
        <w:t xml:space="preserve">    SUBS  R3, R3, #1                              ;/*  </w:t>
      </w:r>
      <w:r>
        <w:rPr>
          <w:rFonts w:hint="eastAsia"/>
        </w:rPr>
        <w:t>二层循环控制</w:t>
      </w:r>
      <w:r w:rsidRPr="00460B76">
        <w:rPr>
          <w:lang w:val="en-US"/>
        </w:rPr>
        <w:t xml:space="preserve">                 </w:t>
      </w:r>
      <w:r w:rsidRPr="00460B76">
        <w:rPr>
          <w:lang w:val="en-US"/>
        </w:rPr>
        <w:tab/>
      </w:r>
      <w:r w:rsidR="00B21504">
        <w:rPr>
          <w:lang w:val="en-US"/>
        </w:rPr>
        <w:t xml:space="preserve">    </w:t>
      </w:r>
      <w:r w:rsidRPr="00460B76">
        <w:rPr>
          <w:lang w:val="en-US"/>
        </w:rPr>
        <w:t>*/</w:t>
      </w:r>
    </w:p>
    <w:p w:rsidR="00C73189" w:rsidRPr="00460B76" w:rsidRDefault="00C73189" w:rsidP="003B7A0C">
      <w:pPr>
        <w:pStyle w:val="a6"/>
        <w:spacing w:before="62" w:after="62"/>
        <w:rPr>
          <w:lang w:val="en-US"/>
        </w:rPr>
      </w:pPr>
      <w:r w:rsidRPr="00460B76">
        <w:rPr>
          <w:lang w:val="en-US"/>
        </w:rPr>
        <w:t xml:space="preserve">    BNE   L1</w:t>
      </w:r>
    </w:p>
    <w:p w:rsidR="00C73189" w:rsidRPr="00460B76" w:rsidRDefault="00C73189" w:rsidP="003B7A0C">
      <w:pPr>
        <w:pStyle w:val="a6"/>
        <w:spacing w:before="62" w:after="62"/>
        <w:rPr>
          <w:lang w:val="en-US"/>
        </w:rPr>
      </w:pPr>
    </w:p>
    <w:p w:rsidR="00C73189" w:rsidRPr="00460B76" w:rsidRDefault="00C73189" w:rsidP="003B7A0C">
      <w:pPr>
        <w:pStyle w:val="a6"/>
        <w:spacing w:before="62" w:after="62"/>
        <w:rPr>
          <w:lang w:val="en-US"/>
        </w:rPr>
      </w:pPr>
      <w:r w:rsidRPr="00460B76">
        <w:rPr>
          <w:lang w:val="en-US"/>
        </w:rPr>
        <w:lastRenderedPageBreak/>
        <w:t xml:space="preserve">    SUBS  R1, R1, #1                               ;/*  </w:t>
      </w:r>
      <w:r>
        <w:rPr>
          <w:rFonts w:hint="eastAsia"/>
        </w:rPr>
        <w:t>一层循环控制</w:t>
      </w:r>
      <w:r w:rsidRPr="00460B76">
        <w:rPr>
          <w:lang w:val="en-US"/>
        </w:rPr>
        <w:t xml:space="preserve">               </w:t>
      </w:r>
      <w:r w:rsidRPr="00460B76">
        <w:rPr>
          <w:lang w:val="en-US"/>
        </w:rPr>
        <w:tab/>
      </w:r>
      <w:r w:rsidR="00B21504">
        <w:rPr>
          <w:lang w:val="en-US"/>
        </w:rPr>
        <w:t xml:space="preserve">    </w:t>
      </w:r>
      <w:r w:rsidRPr="00460B76">
        <w:rPr>
          <w:lang w:val="en-US"/>
        </w:rPr>
        <w:t>*/</w:t>
      </w:r>
    </w:p>
    <w:p w:rsidR="00C73189" w:rsidRPr="00460B76" w:rsidRDefault="00C73189" w:rsidP="003B7A0C">
      <w:pPr>
        <w:pStyle w:val="a6"/>
        <w:spacing w:before="62" w:after="62"/>
        <w:rPr>
          <w:lang w:val="en-US"/>
        </w:rPr>
      </w:pPr>
      <w:r w:rsidRPr="00460B76">
        <w:rPr>
          <w:lang w:val="en-US"/>
        </w:rPr>
        <w:t xml:space="preserve">    BNE   L0</w:t>
      </w:r>
    </w:p>
    <w:p w:rsidR="00C73189" w:rsidRPr="00460B76" w:rsidRDefault="00C73189" w:rsidP="003B7A0C">
      <w:pPr>
        <w:pStyle w:val="a6"/>
        <w:spacing w:before="62" w:after="62"/>
        <w:rPr>
          <w:lang w:val="en-US"/>
        </w:rPr>
      </w:pPr>
      <w:r w:rsidRPr="00460B76">
        <w:rPr>
          <w:lang w:val="en-US"/>
        </w:rPr>
        <w:t>EXIT:</w:t>
      </w:r>
    </w:p>
    <w:p w:rsidR="00C73189" w:rsidRPr="00460B76" w:rsidRDefault="00C73189" w:rsidP="003B7A0C">
      <w:pPr>
        <w:pStyle w:val="a6"/>
        <w:spacing w:before="62" w:after="62"/>
        <w:rPr>
          <w:lang w:val="en-US"/>
        </w:rPr>
      </w:pPr>
      <w:r w:rsidRPr="00460B76">
        <w:rPr>
          <w:lang w:val="en-US"/>
        </w:rPr>
        <w:t xml:space="preserve">    MOV   PC, LR                                    ;/*  </w:t>
      </w:r>
      <w:r>
        <w:rPr>
          <w:rFonts w:hint="eastAsia"/>
        </w:rPr>
        <w:t>函数返回</w:t>
      </w:r>
      <w:r w:rsidRPr="00460B76">
        <w:rPr>
          <w:lang w:val="en-US"/>
        </w:rPr>
        <w:t xml:space="preserve">                     </w:t>
      </w:r>
      <w:r w:rsidRPr="00460B76">
        <w:rPr>
          <w:lang w:val="en-US"/>
        </w:rPr>
        <w:tab/>
      </w:r>
      <w:r w:rsidR="00B21504">
        <w:rPr>
          <w:lang w:val="en-US"/>
        </w:rPr>
        <w:t xml:space="preserve">    </w:t>
      </w:r>
      <w:r w:rsidRPr="00460B76">
        <w:rPr>
          <w:lang w:val="en-US"/>
        </w:rPr>
        <w:t>*/</w:t>
      </w:r>
    </w:p>
    <w:p w:rsidR="00C73189" w:rsidRPr="00460B76" w:rsidRDefault="00C73189" w:rsidP="003B7A0C">
      <w:pPr>
        <w:pStyle w:val="a6"/>
        <w:spacing w:before="62" w:after="62"/>
        <w:rPr>
          <w:lang w:val="en-US"/>
        </w:rPr>
      </w:pPr>
    </w:p>
    <w:p w:rsidR="00C73189" w:rsidRPr="00460B76" w:rsidRDefault="00C73189" w:rsidP="003B7A0C">
      <w:pPr>
        <w:pStyle w:val="a6"/>
        <w:spacing w:before="62" w:after="62"/>
        <w:rPr>
          <w:lang w:val="en-US"/>
        </w:rPr>
      </w:pPr>
      <w:r w:rsidRPr="00460B76">
        <w:rPr>
          <w:lang w:val="en-US"/>
        </w:rPr>
        <w:t xml:space="preserve">    FUNC_END()</w:t>
      </w:r>
    </w:p>
    <w:p w:rsidR="00C73189" w:rsidRPr="00460B76" w:rsidRDefault="00C73189" w:rsidP="003B7A0C">
      <w:pPr>
        <w:pStyle w:val="a6"/>
        <w:spacing w:before="62" w:after="62"/>
        <w:rPr>
          <w:lang w:val="en-US"/>
        </w:rPr>
      </w:pPr>
      <w:r w:rsidRPr="00460B76">
        <w:rPr>
          <w:lang w:val="en-US"/>
        </w:rPr>
        <w:t xml:space="preserve">    FILE_END()</w:t>
      </w:r>
    </w:p>
    <w:p w:rsidR="00C73189" w:rsidRDefault="00C73189" w:rsidP="003B7A0C">
      <w:pPr>
        <w:pStyle w:val="23"/>
        <w:spacing w:before="62" w:after="62"/>
      </w:pPr>
      <w:r w:rsidRPr="00963DD8">
        <w:rPr>
          <w:lang w:val="de-DE"/>
        </w:rPr>
        <w:t>C</w:t>
      </w:r>
      <w:r>
        <w:rPr>
          <w:rFonts w:hint="eastAsia"/>
        </w:rPr>
        <w:t>语言中对函数</w:t>
      </w:r>
      <w:r w:rsidRPr="00963DD8">
        <w:rPr>
          <w:lang w:val="de-DE"/>
        </w:rPr>
        <w:t>sort</w:t>
      </w:r>
      <w:r>
        <w:rPr>
          <w:rFonts w:hint="eastAsia"/>
        </w:rPr>
        <w:t>进行声明后</w:t>
      </w:r>
      <w:r w:rsidRPr="00963DD8">
        <w:rPr>
          <w:rFonts w:hint="eastAsia"/>
          <w:lang w:val="de-DE"/>
        </w:rPr>
        <w:t>，</w:t>
      </w:r>
      <w:r>
        <w:rPr>
          <w:rFonts w:hint="eastAsia"/>
        </w:rPr>
        <w:t>可以像调用其他</w:t>
      </w:r>
      <w:r w:rsidRPr="00963DD8">
        <w:rPr>
          <w:lang w:val="de-DE"/>
        </w:rPr>
        <w:t>C</w:t>
      </w:r>
      <w:r>
        <w:rPr>
          <w:rFonts w:hint="eastAsia"/>
        </w:rPr>
        <w:t>语言函数一样使用冒泡排序功能函数</w:t>
      </w:r>
      <w:r w:rsidRPr="00963DD8">
        <w:rPr>
          <w:lang w:val="de-DE"/>
        </w:rPr>
        <w:t>sort</w:t>
      </w:r>
      <w:r>
        <w:rPr>
          <w:rFonts w:hint="eastAsia"/>
        </w:rPr>
        <w:t>。</w:t>
      </w:r>
      <w:r>
        <w:t>C</w:t>
      </w:r>
      <w:r>
        <w:rPr>
          <w:rFonts w:hint="eastAsia"/>
        </w:rPr>
        <w:t>语言部分程序代码如</w:t>
      </w:r>
      <w:r>
        <w:fldChar w:fldCharType="begin"/>
      </w:r>
      <w:r>
        <w:instrText xml:space="preserve"> REF _Ref428866476 \h </w:instrText>
      </w:r>
      <w:r>
        <w:fldChar w:fldCharType="separate"/>
      </w:r>
      <w:r w:rsidR="00B96029">
        <w:rPr>
          <w:rFonts w:hint="eastAsia"/>
        </w:rPr>
        <w:t>程序清单</w:t>
      </w:r>
      <w:r w:rsidR="00B96029">
        <w:rPr>
          <w:noProof/>
        </w:rPr>
        <w:t>2</w:t>
      </w:r>
      <w:r w:rsidR="00B96029">
        <w:t>.</w:t>
      </w:r>
      <w:r w:rsidR="00B96029">
        <w:rPr>
          <w:noProof/>
        </w:rPr>
        <w:t>2</w:t>
      </w:r>
      <w:r>
        <w:fldChar w:fldCharType="end"/>
      </w:r>
      <w:r>
        <w:rPr>
          <w:rFonts w:hint="eastAsia"/>
        </w:rPr>
        <w:t>所示：</w:t>
      </w:r>
    </w:p>
    <w:p w:rsidR="00C73189" w:rsidRPr="00460B76" w:rsidRDefault="00C73189" w:rsidP="003B7A0C">
      <w:pPr>
        <w:spacing w:before="62" w:after="62"/>
        <w:jc w:val="center"/>
      </w:pPr>
      <w:bookmarkStart w:id="77" w:name="_Ref428866476"/>
      <w:r>
        <w:rPr>
          <w:rFonts w:hint="eastAsia"/>
        </w:rPr>
        <w:t>程序清单</w:t>
      </w:r>
      <w:r w:rsidR="00221946">
        <w:fldChar w:fldCharType="begin"/>
      </w:r>
      <w:r w:rsidR="00221946">
        <w:instrText xml:space="preserve"> STYLEREF 1 \s </w:instrText>
      </w:r>
      <w:r w:rsidR="00221946">
        <w:fldChar w:fldCharType="separate"/>
      </w:r>
      <w:r w:rsidR="00B96029">
        <w:rPr>
          <w:noProof/>
        </w:rPr>
        <w:t>2</w:t>
      </w:r>
      <w:r w:rsidR="00221946">
        <w:rPr>
          <w:noProof/>
        </w:rPr>
        <w:fldChar w:fldCharType="end"/>
      </w:r>
      <w:r>
        <w:t>.</w:t>
      </w:r>
      <w:r>
        <w:fldChar w:fldCharType="begin"/>
      </w:r>
      <w:r>
        <w:instrText xml:space="preserve"> SEQ </w:instrText>
      </w:r>
      <w:r>
        <w:rPr>
          <w:rFonts w:hint="eastAsia"/>
        </w:rPr>
        <w:instrText>程序清单</w:instrText>
      </w:r>
      <w:r>
        <w:instrText xml:space="preserve"> \* ARABIC \s 1 </w:instrText>
      </w:r>
      <w:r>
        <w:fldChar w:fldCharType="separate"/>
      </w:r>
      <w:r w:rsidR="00B96029">
        <w:rPr>
          <w:noProof/>
        </w:rPr>
        <w:t>2</w:t>
      </w:r>
      <w:r>
        <w:fldChar w:fldCharType="end"/>
      </w:r>
      <w:bookmarkEnd w:id="77"/>
      <w:r w:rsidRPr="00460B76">
        <w:t xml:space="preserve">  </w:t>
      </w:r>
      <w:r>
        <w:rPr>
          <w:rFonts w:hint="eastAsia"/>
          <w:lang w:val="de-DE"/>
        </w:rPr>
        <w:t>冒泡排序算法函数调用</w:t>
      </w:r>
      <w:r w:rsidRPr="00460B76">
        <w:t xml:space="preserve">(asm_program.c) </w:t>
      </w:r>
    </w:p>
    <w:p w:rsidR="00C73189" w:rsidRPr="00460B76" w:rsidRDefault="00C73189" w:rsidP="003B7A0C">
      <w:pPr>
        <w:pStyle w:val="a6"/>
        <w:spacing w:before="62" w:after="62"/>
        <w:rPr>
          <w:lang w:val="en-US"/>
        </w:rPr>
      </w:pPr>
      <w:r w:rsidRPr="00460B76">
        <w:rPr>
          <w:lang w:val="en-US"/>
        </w:rPr>
        <w:t>#include &lt;stdio.h&gt;</w:t>
      </w:r>
    </w:p>
    <w:p w:rsidR="00C73189" w:rsidRPr="00460B76" w:rsidRDefault="00C73189" w:rsidP="003B7A0C">
      <w:pPr>
        <w:pStyle w:val="a6"/>
        <w:spacing w:before="62" w:after="62"/>
        <w:rPr>
          <w:lang w:val="en-US"/>
        </w:rPr>
      </w:pPr>
      <w:r w:rsidRPr="00460B76">
        <w:rPr>
          <w:lang w:val="en-US"/>
        </w:rPr>
        <w:t xml:space="preserve">#include &lt;stdlib.h&gt; </w:t>
      </w:r>
    </w:p>
    <w:p w:rsidR="00C73189" w:rsidRPr="00460B76" w:rsidRDefault="00C73189" w:rsidP="00DA19E1">
      <w:pPr>
        <w:pStyle w:val="a6"/>
        <w:rPr>
          <w:lang w:val="en-US"/>
        </w:rPr>
      </w:pPr>
      <w:r w:rsidRPr="00460B76">
        <w:rPr>
          <w:lang w:val="en-US"/>
        </w:rPr>
        <w:t>/******************************************************************************</w:t>
      </w:r>
    </w:p>
    <w:p w:rsidR="00C73189" w:rsidRPr="00460B76" w:rsidRDefault="00C73189" w:rsidP="00DA19E1">
      <w:pPr>
        <w:pStyle w:val="a6"/>
        <w:rPr>
          <w:lang w:val="en-US"/>
        </w:rPr>
      </w:pPr>
      <w:r w:rsidRPr="00460B76">
        <w:rPr>
          <w:lang w:val="en-US"/>
        </w:rPr>
        <w:t xml:space="preserve">**  </w:t>
      </w:r>
      <w:r>
        <w:rPr>
          <w:rFonts w:hint="eastAsia"/>
        </w:rPr>
        <w:t>汇编代码程序声明</w:t>
      </w:r>
    </w:p>
    <w:p w:rsidR="00C73189" w:rsidRPr="00460B76" w:rsidRDefault="00C73189" w:rsidP="00DA19E1">
      <w:pPr>
        <w:pStyle w:val="a6"/>
        <w:spacing w:before="62" w:after="62"/>
        <w:rPr>
          <w:lang w:val="en-US"/>
        </w:rPr>
      </w:pPr>
      <w:r w:rsidRPr="00460B76">
        <w:rPr>
          <w:lang w:val="en-US"/>
        </w:rPr>
        <w:t>******************************************************************************/</w:t>
      </w:r>
    </w:p>
    <w:p w:rsidR="00C73189" w:rsidRPr="00460B76" w:rsidRDefault="00C73189" w:rsidP="003B7A0C">
      <w:pPr>
        <w:pStyle w:val="a6"/>
        <w:spacing w:before="62" w:after="62"/>
        <w:rPr>
          <w:lang w:val="en-US"/>
        </w:rPr>
      </w:pPr>
      <w:r w:rsidRPr="00460B76">
        <w:rPr>
          <w:lang w:val="en-US"/>
        </w:rPr>
        <w:t xml:space="preserve">extern  int sort (int  *buf,int  buflen);         </w:t>
      </w:r>
      <w:r w:rsidRPr="00460B76">
        <w:rPr>
          <w:lang w:val="en-US"/>
        </w:rPr>
        <w:tab/>
        <w:t xml:space="preserve">/*  </w:t>
      </w:r>
      <w:r>
        <w:rPr>
          <w:rFonts w:hint="eastAsia"/>
        </w:rPr>
        <w:t>汇编代码程序声明</w:t>
      </w:r>
      <w:r w:rsidRPr="00460B76">
        <w:rPr>
          <w:lang w:val="en-US"/>
        </w:rPr>
        <w:t xml:space="preserve">            */</w:t>
      </w:r>
    </w:p>
    <w:p w:rsidR="00C73189" w:rsidRPr="00460B76" w:rsidRDefault="00C73189" w:rsidP="003B7A0C">
      <w:pPr>
        <w:pStyle w:val="a6"/>
        <w:spacing w:before="62" w:after="62"/>
        <w:rPr>
          <w:lang w:val="en-US"/>
        </w:rPr>
      </w:pPr>
      <w:r w:rsidRPr="00460B76">
        <w:rPr>
          <w:lang w:val="en-US"/>
        </w:rPr>
        <w:t>/******************************************************************************</w:t>
      </w:r>
    </w:p>
    <w:p w:rsidR="00C73189" w:rsidRPr="00460B76" w:rsidRDefault="00C73189" w:rsidP="003B7A0C">
      <w:pPr>
        <w:pStyle w:val="a6"/>
        <w:spacing w:before="62" w:after="62"/>
        <w:rPr>
          <w:lang w:val="en-US"/>
        </w:rPr>
      </w:pPr>
      <w:r w:rsidRPr="00460B76">
        <w:rPr>
          <w:lang w:val="en-US"/>
        </w:rPr>
        <w:t xml:space="preserve">** </w:t>
      </w:r>
      <w:r>
        <w:rPr>
          <w:rFonts w:hint="eastAsia"/>
        </w:rPr>
        <w:t>函数名称</w:t>
      </w:r>
      <w:r w:rsidRPr="00460B76">
        <w:rPr>
          <w:lang w:val="en-US"/>
        </w:rPr>
        <w:t>: showdata</w:t>
      </w:r>
    </w:p>
    <w:p w:rsidR="00C73189" w:rsidRPr="00460B76" w:rsidRDefault="00C73189" w:rsidP="003B7A0C">
      <w:pPr>
        <w:pStyle w:val="a6"/>
        <w:spacing w:before="62" w:after="62"/>
        <w:rPr>
          <w:lang w:val="en-US"/>
        </w:rPr>
      </w:pPr>
      <w:r w:rsidRPr="00460B76">
        <w:rPr>
          <w:lang w:val="en-US"/>
        </w:rPr>
        <w:t xml:space="preserve">** </w:t>
      </w:r>
      <w:r>
        <w:rPr>
          <w:rFonts w:hint="eastAsia"/>
        </w:rPr>
        <w:t>功能描述</w:t>
      </w:r>
      <w:r w:rsidRPr="00460B76">
        <w:rPr>
          <w:lang w:val="en-US"/>
        </w:rPr>
        <w:t xml:space="preserve">: </w:t>
      </w:r>
      <w:r>
        <w:rPr>
          <w:rFonts w:hint="eastAsia"/>
        </w:rPr>
        <w:t>通过控制台输出</w:t>
      </w:r>
      <w:r w:rsidRPr="00460B76">
        <w:rPr>
          <w:lang w:val="en-US"/>
        </w:rPr>
        <w:t xml:space="preserve"> buffer[] </w:t>
      </w:r>
      <w:r>
        <w:rPr>
          <w:rFonts w:hint="eastAsia"/>
        </w:rPr>
        <w:t>中的数据</w:t>
      </w:r>
    </w:p>
    <w:p w:rsidR="00C73189" w:rsidRPr="00460B76" w:rsidRDefault="00C73189" w:rsidP="003B7A0C">
      <w:pPr>
        <w:pStyle w:val="a6"/>
        <w:spacing w:before="62" w:after="62"/>
        <w:rPr>
          <w:lang w:val="en-US"/>
        </w:rPr>
      </w:pPr>
      <w:r w:rsidRPr="00460B76">
        <w:rPr>
          <w:lang w:val="en-US"/>
        </w:rPr>
        <w:t>******************************************************************************/</w:t>
      </w:r>
    </w:p>
    <w:p w:rsidR="00C73189" w:rsidRPr="00460B76" w:rsidRDefault="00C73189" w:rsidP="003B7A0C">
      <w:pPr>
        <w:pStyle w:val="a6"/>
        <w:spacing w:before="62" w:after="62"/>
        <w:rPr>
          <w:lang w:val="en-US"/>
        </w:rPr>
      </w:pPr>
      <w:r w:rsidRPr="00460B76">
        <w:rPr>
          <w:lang w:val="en-US"/>
        </w:rPr>
        <w:t>void  showdata (int  *buf, int  buflen)</w:t>
      </w:r>
    </w:p>
    <w:p w:rsidR="00C73189" w:rsidRPr="00460B76" w:rsidRDefault="00C73189" w:rsidP="003B7A0C">
      <w:pPr>
        <w:pStyle w:val="a6"/>
        <w:spacing w:before="62" w:after="62"/>
        <w:rPr>
          <w:lang w:val="en-US"/>
        </w:rPr>
      </w:pPr>
      <w:r w:rsidRPr="00460B76">
        <w:rPr>
          <w:lang w:val="en-US"/>
        </w:rPr>
        <w:t>{</w:t>
      </w:r>
    </w:p>
    <w:p w:rsidR="00C73189" w:rsidRPr="00460B76" w:rsidRDefault="00C73189" w:rsidP="003B7A0C">
      <w:pPr>
        <w:pStyle w:val="a6"/>
        <w:spacing w:before="62" w:after="62"/>
        <w:rPr>
          <w:lang w:val="en-US"/>
        </w:rPr>
      </w:pPr>
      <w:r w:rsidRPr="00460B76">
        <w:rPr>
          <w:lang w:val="en-US"/>
        </w:rPr>
        <w:t xml:space="preserve">  int i;</w:t>
      </w:r>
    </w:p>
    <w:p w:rsidR="00C73189" w:rsidRPr="00460B76" w:rsidRDefault="00C73189" w:rsidP="003B7A0C">
      <w:pPr>
        <w:pStyle w:val="a6"/>
        <w:spacing w:before="62" w:after="62"/>
        <w:rPr>
          <w:lang w:val="en-US"/>
        </w:rPr>
      </w:pPr>
      <w:r w:rsidRPr="00460B76">
        <w:rPr>
          <w:lang w:val="en-US"/>
        </w:rPr>
        <w:t xml:space="preserve">  printf("buffer data:\n");</w:t>
      </w:r>
    </w:p>
    <w:p w:rsidR="00C73189" w:rsidRPr="00460B76" w:rsidRDefault="00C73189" w:rsidP="003B7A0C">
      <w:pPr>
        <w:pStyle w:val="a6"/>
        <w:spacing w:before="62" w:after="62"/>
        <w:rPr>
          <w:lang w:val="en-US"/>
        </w:rPr>
      </w:pPr>
      <w:r w:rsidRPr="00460B76">
        <w:rPr>
          <w:lang w:val="en-US"/>
        </w:rPr>
        <w:t xml:space="preserve">  for(i = 0; i &lt; buflen; i++) {</w:t>
      </w:r>
    </w:p>
    <w:p w:rsidR="00C73189" w:rsidRPr="00460B76" w:rsidRDefault="00C73189" w:rsidP="003B7A0C">
      <w:pPr>
        <w:pStyle w:val="a6"/>
        <w:spacing w:before="62" w:after="62"/>
        <w:rPr>
          <w:lang w:val="en-US"/>
        </w:rPr>
      </w:pPr>
      <w:r w:rsidRPr="00460B76">
        <w:rPr>
          <w:lang w:val="en-US"/>
        </w:rPr>
        <w:tab/>
        <w:t xml:space="preserve">  printf("%4d", *(buf + i));</w:t>
      </w:r>
    </w:p>
    <w:p w:rsidR="00C73189" w:rsidRPr="00460B76" w:rsidRDefault="00C73189" w:rsidP="003B7A0C">
      <w:pPr>
        <w:pStyle w:val="a6"/>
        <w:spacing w:before="62" w:after="62"/>
        <w:rPr>
          <w:lang w:val="en-US"/>
        </w:rPr>
      </w:pPr>
      <w:r w:rsidRPr="00460B76">
        <w:rPr>
          <w:lang w:val="en-US"/>
        </w:rPr>
        <w:t xml:space="preserve">  }</w:t>
      </w:r>
    </w:p>
    <w:p w:rsidR="00C73189" w:rsidRPr="00460B76" w:rsidRDefault="00C73189" w:rsidP="003B7A0C">
      <w:pPr>
        <w:pStyle w:val="a6"/>
        <w:spacing w:before="62" w:after="62"/>
        <w:rPr>
          <w:lang w:val="en-US"/>
        </w:rPr>
      </w:pPr>
      <w:r w:rsidRPr="00460B76">
        <w:rPr>
          <w:lang w:val="en-US"/>
        </w:rPr>
        <w:t xml:space="preserve">  printf("\n");</w:t>
      </w:r>
    </w:p>
    <w:p w:rsidR="00C73189" w:rsidRPr="00460B76" w:rsidRDefault="00C73189" w:rsidP="003B7A0C">
      <w:pPr>
        <w:pStyle w:val="a6"/>
        <w:spacing w:before="62" w:after="62"/>
        <w:rPr>
          <w:lang w:val="en-US"/>
        </w:rPr>
      </w:pPr>
      <w:r w:rsidRPr="00460B76">
        <w:rPr>
          <w:lang w:val="en-US"/>
        </w:rPr>
        <w:t>}</w:t>
      </w:r>
    </w:p>
    <w:p w:rsidR="00C73189" w:rsidRPr="00460B76" w:rsidRDefault="00C73189" w:rsidP="003B7A0C">
      <w:pPr>
        <w:pStyle w:val="a6"/>
        <w:spacing w:before="62" w:after="62"/>
        <w:rPr>
          <w:lang w:val="en-US"/>
        </w:rPr>
      </w:pPr>
      <w:r w:rsidRPr="00460B76">
        <w:rPr>
          <w:lang w:val="en-US"/>
        </w:rPr>
        <w:t>/******************************************************************************</w:t>
      </w:r>
    </w:p>
    <w:p w:rsidR="00C73189" w:rsidRPr="00460B76" w:rsidRDefault="00C73189" w:rsidP="003B7A0C">
      <w:pPr>
        <w:pStyle w:val="a6"/>
        <w:spacing w:before="62" w:after="62"/>
        <w:rPr>
          <w:lang w:val="en-US"/>
        </w:rPr>
      </w:pPr>
      <w:r w:rsidRPr="00460B76">
        <w:rPr>
          <w:lang w:val="en-US"/>
        </w:rPr>
        <w:t xml:space="preserve">** </w:t>
      </w:r>
      <w:r>
        <w:rPr>
          <w:rFonts w:hint="eastAsia"/>
        </w:rPr>
        <w:t>函数名称</w:t>
      </w:r>
      <w:r w:rsidRPr="00460B76">
        <w:rPr>
          <w:lang w:val="en-US"/>
        </w:rPr>
        <w:t>: main</w:t>
      </w:r>
    </w:p>
    <w:p w:rsidR="00C73189" w:rsidRPr="00460B76" w:rsidRDefault="00C73189" w:rsidP="003B7A0C">
      <w:pPr>
        <w:pStyle w:val="a6"/>
        <w:spacing w:before="62" w:after="62"/>
        <w:rPr>
          <w:lang w:val="en-US"/>
        </w:rPr>
      </w:pPr>
      <w:r w:rsidRPr="00460B76">
        <w:rPr>
          <w:lang w:val="en-US"/>
        </w:rPr>
        <w:t xml:space="preserve">** </w:t>
      </w:r>
      <w:r>
        <w:rPr>
          <w:rFonts w:hint="eastAsia"/>
        </w:rPr>
        <w:t>功能描述</w:t>
      </w:r>
      <w:r w:rsidRPr="00460B76">
        <w:rPr>
          <w:lang w:val="en-US"/>
        </w:rPr>
        <w:t xml:space="preserve">: </w:t>
      </w:r>
      <w:r>
        <w:rPr>
          <w:rFonts w:hint="eastAsia"/>
        </w:rPr>
        <w:t>程序主函数</w:t>
      </w:r>
    </w:p>
    <w:p w:rsidR="00C73189" w:rsidRPr="00460B76" w:rsidRDefault="00C73189" w:rsidP="003B7A0C">
      <w:pPr>
        <w:pStyle w:val="a6"/>
        <w:spacing w:before="62" w:after="62"/>
        <w:rPr>
          <w:lang w:val="en-US"/>
        </w:rPr>
      </w:pPr>
      <w:r w:rsidRPr="00460B76">
        <w:rPr>
          <w:lang w:val="en-US"/>
        </w:rPr>
        <w:t>******************************************************************************/</w:t>
      </w:r>
    </w:p>
    <w:p w:rsidR="00C73189" w:rsidRPr="00460B76" w:rsidRDefault="00C73189" w:rsidP="003B7A0C">
      <w:pPr>
        <w:pStyle w:val="a6"/>
        <w:spacing w:before="62" w:after="62"/>
        <w:rPr>
          <w:lang w:val="en-US"/>
        </w:rPr>
      </w:pPr>
      <w:r w:rsidRPr="00460B76">
        <w:rPr>
          <w:lang w:val="en-US"/>
        </w:rPr>
        <w:t>int main()</w:t>
      </w:r>
    </w:p>
    <w:p w:rsidR="00C73189" w:rsidRPr="00460B76" w:rsidRDefault="00C73189" w:rsidP="003B7A0C">
      <w:pPr>
        <w:pStyle w:val="a6"/>
        <w:spacing w:before="62" w:after="62"/>
        <w:rPr>
          <w:lang w:val="en-US"/>
        </w:rPr>
      </w:pPr>
      <w:r w:rsidRPr="00460B76">
        <w:rPr>
          <w:lang w:val="en-US"/>
        </w:rPr>
        <w:t>{</w:t>
      </w:r>
    </w:p>
    <w:p w:rsidR="00C73189" w:rsidRPr="00460B76" w:rsidRDefault="00C73189" w:rsidP="003B7A0C">
      <w:pPr>
        <w:pStyle w:val="a6"/>
        <w:spacing w:before="62" w:after="62"/>
        <w:rPr>
          <w:lang w:val="en-US"/>
        </w:rPr>
      </w:pPr>
      <w:r w:rsidRPr="00460B76">
        <w:rPr>
          <w:lang w:val="en-US"/>
        </w:rPr>
        <w:t xml:space="preserve">   int  data;</w:t>
      </w:r>
    </w:p>
    <w:p w:rsidR="00C73189" w:rsidRPr="00460B76" w:rsidRDefault="00C73189" w:rsidP="003B7A0C">
      <w:pPr>
        <w:pStyle w:val="a6"/>
        <w:spacing w:before="62" w:after="62"/>
        <w:rPr>
          <w:lang w:val="en-US"/>
        </w:rPr>
      </w:pPr>
      <w:r w:rsidRPr="00460B76">
        <w:rPr>
          <w:lang w:val="en-US"/>
        </w:rPr>
        <w:t xml:space="preserve">   int  buffer[256];                                   </w:t>
      </w:r>
      <w:r w:rsidRPr="00460B76">
        <w:rPr>
          <w:lang w:val="en-US"/>
        </w:rPr>
        <w:tab/>
        <w:t xml:space="preserve">/*  </w:t>
      </w:r>
      <w:r>
        <w:rPr>
          <w:rFonts w:hint="eastAsia"/>
        </w:rPr>
        <w:t>数据缓冲区</w:t>
      </w:r>
      <w:r w:rsidRPr="00460B76">
        <w:rPr>
          <w:lang w:val="en-US"/>
        </w:rPr>
        <w:t xml:space="preserve">                  */</w:t>
      </w:r>
    </w:p>
    <w:p w:rsidR="00C73189" w:rsidRPr="00460B76" w:rsidRDefault="00C73189" w:rsidP="003B7A0C">
      <w:pPr>
        <w:pStyle w:val="a6"/>
        <w:spacing w:before="62" w:after="62"/>
        <w:rPr>
          <w:lang w:val="en-US"/>
        </w:rPr>
      </w:pPr>
      <w:r w:rsidRPr="00460B76">
        <w:rPr>
          <w:lang w:val="en-US"/>
        </w:rPr>
        <w:lastRenderedPageBreak/>
        <w:t xml:space="preserve">   int  bufferlen = 0;                                 </w:t>
      </w:r>
      <w:r w:rsidRPr="00460B76">
        <w:rPr>
          <w:lang w:val="en-US"/>
        </w:rPr>
        <w:tab/>
        <w:t xml:space="preserve">/*  </w:t>
      </w:r>
      <w:r>
        <w:rPr>
          <w:rFonts w:hint="eastAsia"/>
        </w:rPr>
        <w:t>数据缓冲区数据个数</w:t>
      </w:r>
      <w:r w:rsidRPr="00460B76">
        <w:rPr>
          <w:lang w:val="en-US"/>
        </w:rPr>
        <w:t xml:space="preserve">          */</w:t>
      </w:r>
    </w:p>
    <w:p w:rsidR="00C73189" w:rsidRPr="00460B76" w:rsidRDefault="00C73189" w:rsidP="003B7A0C">
      <w:pPr>
        <w:pStyle w:val="a6"/>
        <w:spacing w:before="62" w:after="62"/>
        <w:rPr>
          <w:lang w:val="en-US"/>
        </w:rPr>
      </w:pPr>
    </w:p>
    <w:p w:rsidR="00C73189" w:rsidRPr="00460B76" w:rsidRDefault="00C73189" w:rsidP="003B7A0C">
      <w:pPr>
        <w:pStyle w:val="a6"/>
        <w:spacing w:before="62" w:after="62"/>
        <w:rPr>
          <w:lang w:val="en-US"/>
        </w:rPr>
      </w:pPr>
      <w:r w:rsidRPr="00460B76">
        <w:rPr>
          <w:lang w:val="en-US"/>
        </w:rPr>
        <w:t xml:space="preserve">   printf("data input :\n");</w:t>
      </w:r>
    </w:p>
    <w:p w:rsidR="00C73189" w:rsidRPr="00460B76" w:rsidRDefault="00C73189" w:rsidP="003B7A0C">
      <w:pPr>
        <w:pStyle w:val="a6"/>
        <w:spacing w:before="62" w:after="62"/>
        <w:rPr>
          <w:lang w:val="en-US"/>
        </w:rPr>
      </w:pPr>
      <w:r w:rsidRPr="00460B76">
        <w:rPr>
          <w:lang w:val="en-US"/>
        </w:rPr>
        <w:t xml:space="preserve">   while (1) {                                   </w:t>
      </w:r>
      <w:r w:rsidRPr="00460B76">
        <w:rPr>
          <w:lang w:val="en-US"/>
        </w:rPr>
        <w:tab/>
      </w:r>
      <w:r w:rsidRPr="00460B76">
        <w:rPr>
          <w:lang w:val="en-US"/>
        </w:rPr>
        <w:tab/>
      </w:r>
      <w:r w:rsidRPr="00460B76">
        <w:rPr>
          <w:lang w:val="en-US"/>
        </w:rPr>
        <w:tab/>
        <w:t xml:space="preserve">/*  </w:t>
      </w:r>
      <w:r>
        <w:rPr>
          <w:rFonts w:hint="eastAsia"/>
        </w:rPr>
        <w:t>键盘输入整型数</w:t>
      </w:r>
      <w:r w:rsidRPr="00460B76">
        <w:rPr>
          <w:lang w:val="en-US"/>
        </w:rPr>
        <w:t xml:space="preserve"> ==</w:t>
      </w:r>
      <w:r>
        <w:rPr>
          <w:rFonts w:hint="eastAsia"/>
        </w:rPr>
        <w:t>〉</w:t>
      </w:r>
      <w:r w:rsidRPr="00460B76">
        <w:rPr>
          <w:lang w:val="en-US"/>
        </w:rPr>
        <w:t xml:space="preserve"> data   */</w:t>
      </w:r>
    </w:p>
    <w:p w:rsidR="00C73189" w:rsidRPr="00460B76" w:rsidRDefault="00C73189" w:rsidP="00952020">
      <w:pPr>
        <w:pStyle w:val="a6"/>
        <w:spacing w:before="62" w:after="62"/>
        <w:ind w:firstLineChars="300" w:firstLine="540"/>
        <w:rPr>
          <w:lang w:val="en-US"/>
        </w:rPr>
      </w:pPr>
      <w:r w:rsidRPr="00460B76">
        <w:rPr>
          <w:lang w:val="en-US"/>
        </w:rPr>
        <w:t>scanf("%d", &amp;data);</w:t>
      </w:r>
    </w:p>
    <w:p w:rsidR="00C73189" w:rsidRPr="00460B76" w:rsidRDefault="00C73189" w:rsidP="00952020">
      <w:pPr>
        <w:pStyle w:val="a6"/>
        <w:spacing w:before="62" w:after="62"/>
        <w:ind w:firstLineChars="300" w:firstLine="540"/>
        <w:rPr>
          <w:lang w:val="en-US"/>
        </w:rPr>
      </w:pPr>
      <w:r w:rsidRPr="00460B76">
        <w:rPr>
          <w:lang w:val="en-US"/>
        </w:rPr>
        <w:t>buffer[bufferlen++] = data;</w:t>
      </w:r>
    </w:p>
    <w:p w:rsidR="00C73189" w:rsidRPr="00460B76" w:rsidRDefault="00C73189" w:rsidP="00952020">
      <w:pPr>
        <w:pStyle w:val="a6"/>
        <w:spacing w:before="62" w:after="62"/>
        <w:ind w:firstLineChars="300" w:firstLine="540"/>
        <w:rPr>
          <w:lang w:val="en-US"/>
        </w:rPr>
      </w:pPr>
      <w:r w:rsidRPr="00460B76">
        <w:rPr>
          <w:lang w:val="en-US"/>
        </w:rPr>
        <w:t xml:space="preserve">if((data == -1) || (bufferlen &gt;= 256)) {      </w:t>
      </w:r>
      <w:r w:rsidRPr="00460B76">
        <w:rPr>
          <w:lang w:val="en-US"/>
        </w:rPr>
        <w:tab/>
        <w:t xml:space="preserve">/*  </w:t>
      </w:r>
      <w:r>
        <w:rPr>
          <w:rFonts w:hint="eastAsia"/>
        </w:rPr>
        <w:t>输入数据为</w:t>
      </w:r>
      <w:r w:rsidRPr="00460B76">
        <w:rPr>
          <w:lang w:val="en-US"/>
        </w:rPr>
        <w:t xml:space="preserve"> -1 </w:t>
      </w:r>
      <w:r>
        <w:rPr>
          <w:rFonts w:hint="eastAsia"/>
        </w:rPr>
        <w:t>结束输入</w:t>
      </w:r>
      <w:r w:rsidRPr="00460B76">
        <w:rPr>
          <w:lang w:val="en-US"/>
        </w:rPr>
        <w:t xml:space="preserve">     */</w:t>
      </w:r>
    </w:p>
    <w:p w:rsidR="00C73189" w:rsidRPr="00460B76" w:rsidRDefault="00C73189" w:rsidP="00952020">
      <w:pPr>
        <w:pStyle w:val="a6"/>
        <w:spacing w:before="62" w:after="62"/>
        <w:ind w:firstLineChars="450" w:firstLine="810"/>
        <w:rPr>
          <w:lang w:val="en-US"/>
        </w:rPr>
      </w:pPr>
      <w:r w:rsidRPr="00460B76">
        <w:rPr>
          <w:lang w:val="en-US"/>
        </w:rPr>
        <w:t>bufferlen--;</w:t>
      </w:r>
    </w:p>
    <w:p w:rsidR="00C73189" w:rsidRPr="00460B76" w:rsidRDefault="00C73189" w:rsidP="00952020">
      <w:pPr>
        <w:pStyle w:val="a6"/>
        <w:spacing w:before="62" w:after="62"/>
        <w:ind w:firstLineChars="450" w:firstLine="810"/>
        <w:rPr>
          <w:lang w:val="en-US"/>
        </w:rPr>
      </w:pPr>
      <w:r w:rsidRPr="00460B76">
        <w:rPr>
          <w:lang w:val="en-US"/>
        </w:rPr>
        <w:t>break;</w:t>
      </w:r>
    </w:p>
    <w:p w:rsidR="00C73189" w:rsidRPr="00460B76" w:rsidRDefault="00C73189" w:rsidP="003B7A0C">
      <w:pPr>
        <w:pStyle w:val="a6"/>
        <w:spacing w:before="62" w:after="62"/>
        <w:rPr>
          <w:lang w:val="en-US"/>
        </w:rPr>
      </w:pPr>
      <w:r w:rsidRPr="00460B76">
        <w:rPr>
          <w:lang w:val="en-US"/>
        </w:rPr>
        <w:t xml:space="preserve">      }</w:t>
      </w:r>
    </w:p>
    <w:p w:rsidR="00C73189" w:rsidRPr="00460B76" w:rsidRDefault="00C73189" w:rsidP="003B7A0C">
      <w:pPr>
        <w:pStyle w:val="a6"/>
        <w:spacing w:before="62" w:after="62"/>
        <w:rPr>
          <w:lang w:val="en-US"/>
        </w:rPr>
      </w:pPr>
      <w:r w:rsidRPr="00460B76">
        <w:rPr>
          <w:lang w:val="en-US"/>
        </w:rPr>
        <w:t xml:space="preserve">   }</w:t>
      </w:r>
    </w:p>
    <w:p w:rsidR="00C73189" w:rsidRPr="00460B76" w:rsidRDefault="00C73189" w:rsidP="003B7A0C">
      <w:pPr>
        <w:pStyle w:val="a6"/>
        <w:spacing w:before="62" w:after="62"/>
        <w:rPr>
          <w:lang w:val="en-US"/>
        </w:rPr>
      </w:pPr>
      <w:r w:rsidRPr="00460B76">
        <w:rPr>
          <w:lang w:val="en-US"/>
        </w:rPr>
        <w:t xml:space="preserve">  printf("data input end!\n");</w:t>
      </w:r>
    </w:p>
    <w:p w:rsidR="00C73189" w:rsidRPr="00460B76" w:rsidRDefault="00C73189" w:rsidP="003B7A0C">
      <w:pPr>
        <w:pStyle w:val="a6"/>
        <w:spacing w:before="62" w:after="62"/>
        <w:rPr>
          <w:lang w:val="en-US"/>
        </w:rPr>
      </w:pPr>
    </w:p>
    <w:p w:rsidR="00C73189" w:rsidRPr="00460B76" w:rsidRDefault="00C73189" w:rsidP="003B7A0C">
      <w:pPr>
        <w:pStyle w:val="a6"/>
        <w:spacing w:before="62" w:after="62"/>
        <w:rPr>
          <w:lang w:val="en-US"/>
        </w:rPr>
      </w:pPr>
      <w:r w:rsidRPr="00460B76">
        <w:rPr>
          <w:lang w:val="en-US"/>
        </w:rPr>
        <w:t xml:space="preserve">  showdata(buffer, bufferlen);                       </w:t>
      </w:r>
      <w:r w:rsidRPr="00460B76">
        <w:rPr>
          <w:lang w:val="en-US"/>
        </w:rPr>
        <w:tab/>
        <w:t xml:space="preserve">/*  </w:t>
      </w:r>
      <w:r>
        <w:rPr>
          <w:rFonts w:hint="eastAsia"/>
        </w:rPr>
        <w:t>将输入数据输出到控制台</w:t>
      </w:r>
      <w:r w:rsidRPr="00460B76">
        <w:rPr>
          <w:lang w:val="en-US"/>
        </w:rPr>
        <w:t xml:space="preserve">      */</w:t>
      </w:r>
    </w:p>
    <w:p w:rsidR="00C73189" w:rsidRPr="00460B76" w:rsidRDefault="00C73189" w:rsidP="003B7A0C">
      <w:pPr>
        <w:pStyle w:val="a6"/>
        <w:spacing w:before="62" w:after="62"/>
        <w:rPr>
          <w:lang w:val="en-US"/>
        </w:rPr>
      </w:pPr>
      <w:r w:rsidRPr="00460B76">
        <w:rPr>
          <w:lang w:val="en-US"/>
        </w:rPr>
        <w:t xml:space="preserve">  sort(buffer, bufferlen);                             </w:t>
      </w:r>
      <w:r w:rsidRPr="00460B76">
        <w:rPr>
          <w:lang w:val="en-US"/>
        </w:rPr>
        <w:tab/>
        <w:t xml:space="preserve">/*  </w:t>
      </w:r>
      <w:r>
        <w:rPr>
          <w:rFonts w:hint="eastAsia"/>
        </w:rPr>
        <w:t>对输入数据排序</w:t>
      </w:r>
      <w:r w:rsidRPr="00460B76">
        <w:rPr>
          <w:lang w:val="en-US"/>
        </w:rPr>
        <w:t xml:space="preserve">              */</w:t>
      </w:r>
    </w:p>
    <w:p w:rsidR="00C73189" w:rsidRPr="00460B76" w:rsidRDefault="00C73189" w:rsidP="003B7A0C">
      <w:pPr>
        <w:pStyle w:val="a6"/>
        <w:spacing w:before="62" w:after="62"/>
        <w:rPr>
          <w:lang w:val="en-US"/>
        </w:rPr>
      </w:pPr>
      <w:r w:rsidRPr="00460B76">
        <w:rPr>
          <w:lang w:val="en-US"/>
        </w:rPr>
        <w:t xml:space="preserve">  showdata(buffer, bufferlen);                       </w:t>
      </w:r>
      <w:r w:rsidRPr="00460B76">
        <w:rPr>
          <w:lang w:val="en-US"/>
        </w:rPr>
        <w:tab/>
        <w:t xml:space="preserve">/*  </w:t>
      </w:r>
      <w:r>
        <w:rPr>
          <w:rFonts w:hint="eastAsia"/>
        </w:rPr>
        <w:t>输出排序数据</w:t>
      </w:r>
      <w:r w:rsidRPr="00460B76">
        <w:rPr>
          <w:lang w:val="en-US"/>
        </w:rPr>
        <w:t xml:space="preserve">                */</w:t>
      </w:r>
    </w:p>
    <w:p w:rsidR="00C73189" w:rsidRPr="00460B76" w:rsidRDefault="00C73189" w:rsidP="003B7A0C">
      <w:pPr>
        <w:pStyle w:val="a6"/>
        <w:spacing w:before="62" w:after="62"/>
        <w:rPr>
          <w:lang w:val="en-US"/>
        </w:rPr>
      </w:pPr>
    </w:p>
    <w:p w:rsidR="00C73189" w:rsidRDefault="00C73189" w:rsidP="003B7A0C">
      <w:pPr>
        <w:pStyle w:val="a6"/>
        <w:spacing w:before="62" w:after="62"/>
      </w:pPr>
      <w:r w:rsidRPr="00460B76">
        <w:rPr>
          <w:lang w:val="en-US"/>
        </w:rPr>
        <w:t xml:space="preserve">  </w:t>
      </w:r>
      <w:r>
        <w:t>return (0);</w:t>
      </w:r>
    </w:p>
    <w:p w:rsidR="00C73189" w:rsidRPr="00E3563D" w:rsidRDefault="00C73189" w:rsidP="003B7A0C">
      <w:pPr>
        <w:pStyle w:val="a6"/>
        <w:spacing w:before="62" w:after="62"/>
      </w:pPr>
      <w:r>
        <w:t>}</w:t>
      </w:r>
    </w:p>
    <w:p w:rsidR="00C73189" w:rsidRPr="00E3563D" w:rsidRDefault="00C73189" w:rsidP="003B7A0C">
      <w:pPr>
        <w:pStyle w:val="3"/>
        <w:numPr>
          <w:ilvl w:val="0"/>
          <w:numId w:val="0"/>
        </w:numPr>
        <w:rPr>
          <w:lang w:val="de-DE"/>
        </w:rPr>
      </w:pPr>
      <w:bookmarkStart w:id="78" w:name="_Toc428705057"/>
      <w:bookmarkStart w:id="79" w:name="_Toc428867418"/>
      <w:bookmarkStart w:id="80" w:name="_Toc429220939"/>
      <w:bookmarkStart w:id="81" w:name="_Toc431109660"/>
      <w:bookmarkStart w:id="82" w:name="_Toc432270973"/>
      <w:bookmarkStart w:id="83" w:name="_Toc432317314"/>
      <w:bookmarkStart w:id="84" w:name="_Toc469064009"/>
      <w:r>
        <w:rPr>
          <w:rFonts w:hint="eastAsia"/>
        </w:rPr>
        <w:t>实验步骤</w:t>
      </w:r>
      <w:bookmarkEnd w:id="78"/>
      <w:bookmarkEnd w:id="79"/>
      <w:bookmarkEnd w:id="80"/>
      <w:bookmarkEnd w:id="81"/>
      <w:bookmarkEnd w:id="82"/>
      <w:bookmarkEnd w:id="83"/>
      <w:bookmarkEnd w:id="84"/>
    </w:p>
    <w:p w:rsidR="00C73189" w:rsidRPr="00E3563D" w:rsidRDefault="00C73189" w:rsidP="008B21AD">
      <w:pPr>
        <w:pStyle w:val="23"/>
        <w:numPr>
          <w:ilvl w:val="0"/>
          <w:numId w:val="46"/>
        </w:numPr>
        <w:spacing w:before="62" w:after="62"/>
        <w:rPr>
          <w:lang w:val="de-DE"/>
        </w:rPr>
      </w:pPr>
      <w:r>
        <w:rPr>
          <w:rFonts w:hint="eastAsia"/>
        </w:rPr>
        <w:t>使用</w:t>
      </w:r>
      <w:r>
        <w:rPr>
          <w:lang w:val="de-DE"/>
        </w:rPr>
        <w:t>RealEvo-IDE</w:t>
      </w:r>
      <w:r>
        <w:rPr>
          <w:rFonts w:hint="eastAsia"/>
        </w:rPr>
        <w:t>打开</w:t>
      </w:r>
      <w:r w:rsidR="002D191D" w:rsidRPr="002D191D">
        <w:rPr>
          <w:rFonts w:hint="eastAsia"/>
          <w:lang w:val="de-DE"/>
        </w:rPr>
        <w:t>，</w:t>
      </w:r>
      <w:r w:rsidR="002D191D">
        <w:rPr>
          <w:rFonts w:hint="eastAsia"/>
        </w:rPr>
        <w:t>编译</w:t>
      </w:r>
      <w:r w:rsidR="002D191D">
        <w:t>等级</w:t>
      </w:r>
      <w:r w:rsidR="002D191D">
        <w:rPr>
          <w:rFonts w:hint="eastAsia"/>
        </w:rPr>
        <w:t>选择</w:t>
      </w:r>
      <w:r w:rsidR="002D191D" w:rsidRPr="002D191D">
        <w:rPr>
          <w:rFonts w:hint="eastAsia"/>
          <w:lang w:val="de-DE"/>
        </w:rPr>
        <w:t>debug</w:t>
      </w:r>
      <w:r w:rsidR="002D191D">
        <w:t>模式</w:t>
      </w:r>
      <w:r>
        <w:rPr>
          <w:rFonts w:hint="eastAsia"/>
        </w:rPr>
        <w:t>编译</w:t>
      </w:r>
      <w:r>
        <w:rPr>
          <w:lang w:val="de-DE"/>
        </w:rPr>
        <w:t>asm_program</w:t>
      </w:r>
      <w:r>
        <w:rPr>
          <w:rFonts w:hint="eastAsia"/>
        </w:rPr>
        <w:t>工程</w:t>
      </w:r>
      <w:r w:rsidRPr="00E3563D">
        <w:rPr>
          <w:rFonts w:hint="eastAsia"/>
          <w:lang w:val="de-DE"/>
        </w:rPr>
        <w:t>，</w:t>
      </w:r>
      <w:r>
        <w:rPr>
          <w:rFonts w:hint="eastAsia"/>
        </w:rPr>
        <w:t>将生成的工程文件上传到</w:t>
      </w:r>
      <w:r w:rsidR="00F761D2">
        <w:rPr>
          <w:rFonts w:hint="eastAsia"/>
        </w:rPr>
        <w:t>验证平台</w:t>
      </w:r>
      <w:r>
        <w:rPr>
          <w:rFonts w:hint="eastAsia"/>
        </w:rPr>
        <w:t>并执行</w:t>
      </w:r>
      <w:r w:rsidRPr="00E3563D">
        <w:rPr>
          <w:rFonts w:hint="eastAsia"/>
          <w:lang w:val="de-DE"/>
        </w:rPr>
        <w:t>；</w:t>
      </w:r>
    </w:p>
    <w:p w:rsidR="00C73189" w:rsidRPr="00460B76" w:rsidRDefault="00C73189" w:rsidP="003B7A0C">
      <w:pPr>
        <w:pStyle w:val="a6"/>
        <w:spacing w:before="62" w:after="62"/>
        <w:rPr>
          <w:lang w:val="en-US"/>
        </w:rPr>
      </w:pPr>
      <w:r w:rsidRPr="00460B76">
        <w:rPr>
          <w:lang w:val="en-US"/>
        </w:rPr>
        <w:t xml:space="preserve">[root@sylixos_station:/apps/asm_program]# ./asm_program </w:t>
      </w:r>
    </w:p>
    <w:p w:rsidR="00C73189" w:rsidRDefault="00C73189" w:rsidP="008B21AD">
      <w:pPr>
        <w:pStyle w:val="23"/>
        <w:numPr>
          <w:ilvl w:val="0"/>
          <w:numId w:val="46"/>
        </w:numPr>
        <w:spacing w:before="62" w:after="62"/>
      </w:pPr>
      <w:r>
        <w:rPr>
          <w:rFonts w:hint="eastAsia"/>
        </w:rPr>
        <w:t>根据程序执行后输出的提示信息，输入一组数据，最后一个数据为</w:t>
      </w:r>
      <w:r>
        <w:t>-1</w:t>
      </w:r>
      <w:r>
        <w:rPr>
          <w:rFonts w:hint="eastAsia"/>
        </w:rPr>
        <w:t>标识输入结束，随后程序会输出获取的数据和经过排序后的数据，结果如下：</w:t>
      </w:r>
    </w:p>
    <w:p w:rsidR="00C73189" w:rsidRPr="00460B76" w:rsidRDefault="00C73189" w:rsidP="003B7A0C">
      <w:pPr>
        <w:pStyle w:val="a6"/>
        <w:spacing w:before="62" w:after="62"/>
        <w:rPr>
          <w:lang w:val="en-US"/>
        </w:rPr>
      </w:pPr>
      <w:r w:rsidRPr="00460B76">
        <w:rPr>
          <w:lang w:val="en-US"/>
        </w:rPr>
        <w:t>[root@sylixos_station:/apps/asm_program]# ./asm_program</w:t>
      </w:r>
    </w:p>
    <w:p w:rsidR="00C73189" w:rsidRPr="00460B76" w:rsidRDefault="00C73189" w:rsidP="003B7A0C">
      <w:pPr>
        <w:pStyle w:val="a6"/>
        <w:spacing w:before="62" w:after="62"/>
        <w:rPr>
          <w:lang w:val="en-US"/>
        </w:rPr>
      </w:pPr>
      <w:r w:rsidRPr="00460B76">
        <w:rPr>
          <w:lang w:val="en-US"/>
        </w:rPr>
        <w:t>data input :</w:t>
      </w:r>
    </w:p>
    <w:p w:rsidR="00C73189" w:rsidRPr="00460B76" w:rsidRDefault="00C73189" w:rsidP="003B7A0C">
      <w:pPr>
        <w:pStyle w:val="a6"/>
        <w:spacing w:before="62" w:after="62"/>
        <w:rPr>
          <w:lang w:val="en-US"/>
        </w:rPr>
      </w:pPr>
      <w:r w:rsidRPr="00460B76">
        <w:rPr>
          <w:lang w:val="en-US"/>
        </w:rPr>
        <w:t>8 6 9 3 7 2 1 3 -1</w:t>
      </w:r>
    </w:p>
    <w:p w:rsidR="00C73189" w:rsidRPr="00460B76" w:rsidRDefault="00C73189" w:rsidP="003B7A0C">
      <w:pPr>
        <w:pStyle w:val="a6"/>
        <w:spacing w:before="62" w:after="62"/>
        <w:rPr>
          <w:lang w:val="en-US"/>
        </w:rPr>
      </w:pPr>
      <w:r w:rsidRPr="00460B76">
        <w:rPr>
          <w:lang w:val="en-US"/>
        </w:rPr>
        <w:t>data input end!</w:t>
      </w:r>
    </w:p>
    <w:p w:rsidR="00C73189" w:rsidRPr="00460B76" w:rsidRDefault="00C73189" w:rsidP="003B7A0C">
      <w:pPr>
        <w:pStyle w:val="a6"/>
        <w:spacing w:before="62" w:after="62"/>
        <w:rPr>
          <w:lang w:val="en-US"/>
        </w:rPr>
      </w:pPr>
      <w:r w:rsidRPr="00460B76">
        <w:rPr>
          <w:lang w:val="en-US"/>
        </w:rPr>
        <w:t>buffer data:</w:t>
      </w:r>
    </w:p>
    <w:p w:rsidR="00C73189" w:rsidRPr="00460B76" w:rsidRDefault="00C73189" w:rsidP="003B7A0C">
      <w:pPr>
        <w:pStyle w:val="a6"/>
        <w:spacing w:before="62" w:after="62"/>
        <w:rPr>
          <w:lang w:val="en-US"/>
        </w:rPr>
      </w:pPr>
      <w:r w:rsidRPr="00460B76">
        <w:rPr>
          <w:lang w:val="en-US"/>
        </w:rPr>
        <w:t xml:space="preserve">   8   6   9   3   7   2   1   3</w:t>
      </w:r>
    </w:p>
    <w:p w:rsidR="00C73189" w:rsidRPr="00460B76" w:rsidRDefault="00C73189" w:rsidP="003B7A0C">
      <w:pPr>
        <w:pStyle w:val="a6"/>
        <w:spacing w:before="62" w:after="62"/>
        <w:rPr>
          <w:lang w:val="en-US"/>
        </w:rPr>
      </w:pPr>
      <w:r w:rsidRPr="00460B76">
        <w:rPr>
          <w:lang w:val="en-US"/>
        </w:rPr>
        <w:t>buffer data:</w:t>
      </w:r>
    </w:p>
    <w:p w:rsidR="00C73189" w:rsidRPr="00460B76" w:rsidRDefault="00C73189" w:rsidP="003B7A0C">
      <w:pPr>
        <w:pStyle w:val="a6"/>
        <w:spacing w:before="62" w:after="62"/>
        <w:rPr>
          <w:lang w:val="en-US"/>
        </w:rPr>
      </w:pPr>
      <w:r w:rsidRPr="00460B76">
        <w:rPr>
          <w:lang w:val="en-US"/>
        </w:rPr>
        <w:t xml:space="preserve">   1   2   3   3   6   7   8   9</w:t>
      </w:r>
    </w:p>
    <w:p w:rsidR="00C73189" w:rsidRPr="00E937C5" w:rsidRDefault="00C73189" w:rsidP="003B7A0C">
      <w:pPr>
        <w:pStyle w:val="a6"/>
        <w:spacing w:before="62" w:after="62"/>
        <w:rPr>
          <w:lang w:val="en-US"/>
        </w:rPr>
      </w:pPr>
      <w:r w:rsidRPr="00460B76">
        <w:rPr>
          <w:lang w:val="en-US"/>
        </w:rPr>
        <w:t>[root@sylixos_station:/apps/asm_program]#</w:t>
      </w:r>
    </w:p>
    <w:p w:rsidR="00C73189" w:rsidRPr="000C1270" w:rsidRDefault="00C73189" w:rsidP="003B7A0C">
      <w:pPr>
        <w:pStyle w:val="3"/>
        <w:numPr>
          <w:ilvl w:val="0"/>
          <w:numId w:val="0"/>
        </w:numPr>
      </w:pPr>
      <w:bookmarkStart w:id="85" w:name="_Toc428867419"/>
      <w:bookmarkStart w:id="86" w:name="_Toc429220940"/>
      <w:bookmarkStart w:id="87" w:name="_Toc431109661"/>
      <w:bookmarkStart w:id="88" w:name="_Toc432270974"/>
      <w:bookmarkStart w:id="89" w:name="_Toc432317315"/>
      <w:bookmarkStart w:id="90" w:name="_Toc469064010"/>
      <w:r>
        <w:rPr>
          <w:rFonts w:hint="eastAsia"/>
        </w:rPr>
        <w:t>扩展实验</w:t>
      </w:r>
      <w:bookmarkEnd w:id="85"/>
      <w:bookmarkEnd w:id="86"/>
      <w:bookmarkEnd w:id="87"/>
      <w:bookmarkEnd w:id="88"/>
      <w:bookmarkEnd w:id="89"/>
      <w:bookmarkEnd w:id="90"/>
    </w:p>
    <w:p w:rsidR="00C73189" w:rsidRPr="001562B7" w:rsidRDefault="00F761D2" w:rsidP="001562B7">
      <w:pPr>
        <w:pStyle w:val="23"/>
        <w:spacing w:before="62" w:after="62"/>
      </w:pPr>
      <w:r>
        <w:rPr>
          <w:rFonts w:hint="eastAsia"/>
        </w:rPr>
        <w:t>验证平台</w:t>
      </w:r>
      <w:r w:rsidR="00C73189">
        <w:rPr>
          <w:rFonts w:hint="eastAsia"/>
        </w:rPr>
        <w:t>的</w:t>
      </w:r>
      <w:r w:rsidR="00C73189">
        <w:t>BSP</w:t>
      </w:r>
      <w:r w:rsidR="00C73189">
        <w:rPr>
          <w:rFonts w:hint="eastAsia"/>
        </w:rPr>
        <w:t>工程</w:t>
      </w:r>
      <w:r w:rsidR="00CE6FDC">
        <w:rPr>
          <w:rFonts w:hint="eastAsia"/>
        </w:rPr>
        <w:t>bspimx6</w:t>
      </w:r>
      <w:r w:rsidR="00C73189">
        <w:rPr>
          <w:rFonts w:hint="eastAsia"/>
        </w:rPr>
        <w:t>中有汇编代码文件</w:t>
      </w:r>
      <w:r w:rsidR="00C73189">
        <w:t>startup.S</w:t>
      </w:r>
      <w:r w:rsidR="00C73189">
        <w:rPr>
          <w:rFonts w:hint="eastAsia"/>
        </w:rPr>
        <w:t>，仔细阅读该文件，理解其中的汇编指令和代码功能。</w:t>
      </w:r>
      <w:r w:rsidR="00C73189" w:rsidRPr="00E937C5">
        <w:t xml:space="preserve"> </w:t>
      </w:r>
    </w:p>
    <w:p w:rsidR="00C73189" w:rsidRPr="000C1270" w:rsidRDefault="00C73189" w:rsidP="00F5326C">
      <w:pPr>
        <w:pStyle w:val="11"/>
      </w:pPr>
      <w:bookmarkStart w:id="91" w:name="_Toc469064011"/>
      <w:r>
        <w:rPr>
          <w:rFonts w:hint="eastAsia"/>
        </w:rPr>
        <w:lastRenderedPageBreak/>
        <w:t>文件操作实验</w:t>
      </w:r>
      <w:bookmarkEnd w:id="91"/>
    </w:p>
    <w:p w:rsidR="00B21504" w:rsidRDefault="00C73189" w:rsidP="00B21504">
      <w:pPr>
        <w:pStyle w:val="23"/>
        <w:spacing w:before="62" w:after="62"/>
        <w:sectPr w:rsidR="00B21504" w:rsidSect="00EB4E5F">
          <w:headerReference w:type="even" r:id="rId25"/>
          <w:headerReference w:type="default" r:id="rId26"/>
          <w:footerReference w:type="even" r:id="rId27"/>
          <w:footerReference w:type="default" r:id="rId28"/>
          <w:footnotePr>
            <w:numFmt w:val="decimalEnclosedCircleChinese"/>
            <w:numRestart w:val="eachPage"/>
          </w:footnotePr>
          <w:pgSz w:w="11906" w:h="16838"/>
          <w:pgMar w:top="1440" w:right="1588" w:bottom="1440" w:left="1588" w:header="851" w:footer="992" w:gutter="0"/>
          <w:pgNumType w:start="1"/>
          <w:cols w:space="425"/>
          <w:docGrid w:type="linesAndChars" w:linePitch="312"/>
        </w:sectPr>
      </w:pPr>
      <w:r>
        <w:rPr>
          <w:rFonts w:hint="eastAsia"/>
        </w:rPr>
        <w:t>本章主要介绍在</w:t>
      </w:r>
      <w:r>
        <w:t>SylixOS</w:t>
      </w:r>
      <w:r>
        <w:rPr>
          <w:rFonts w:hint="eastAsia"/>
        </w:rPr>
        <w:t>下对普通文件（磁盘文件）操作方法和文件操作相关函数的使用。</w:t>
      </w:r>
      <w:r>
        <w:t>SylixOS</w:t>
      </w:r>
      <w:r>
        <w:rPr>
          <w:rFonts w:hint="eastAsia"/>
        </w:rPr>
        <w:t>中文件的概念与</w:t>
      </w:r>
      <w:r>
        <w:t>UNIX</w:t>
      </w:r>
      <w:r>
        <w:rPr>
          <w:rFonts w:hint="eastAsia"/>
        </w:rPr>
        <w:t>系统类似，它不仅仅是指普通文件，还包含设备文件、管道文件等等。虽然类型不同，但这些文件的操作方法函数是相同或相似的，操作步骤也是基本相同的。</w:t>
      </w:r>
    </w:p>
    <w:p w:rsidR="00B21504" w:rsidRPr="00F5326C" w:rsidRDefault="00B21504" w:rsidP="00EF015E">
      <w:pPr>
        <w:widowControl/>
        <w:spacing w:beforeLines="0" w:afterLines="0"/>
        <w:jc w:val="left"/>
      </w:pPr>
    </w:p>
    <w:p w:rsidR="00C73189" w:rsidRPr="000C1270" w:rsidRDefault="00C73189" w:rsidP="007C6C4C">
      <w:pPr>
        <w:pStyle w:val="20"/>
        <w:numPr>
          <w:ilvl w:val="0"/>
          <w:numId w:val="0"/>
        </w:numPr>
      </w:pPr>
      <w:bookmarkStart w:id="92" w:name="_Toc469064012"/>
      <w:r>
        <w:rPr>
          <w:rFonts w:hint="eastAsia"/>
        </w:rPr>
        <w:t>实验一</w:t>
      </w:r>
      <w:r>
        <w:t xml:space="preserve">  shell</w:t>
      </w:r>
      <w:r>
        <w:rPr>
          <w:rFonts w:hint="eastAsia"/>
        </w:rPr>
        <w:t>命令操作文件实验</w:t>
      </w:r>
      <w:bookmarkEnd w:id="92"/>
    </w:p>
    <w:p w:rsidR="00C73189" w:rsidRPr="007C6C4C" w:rsidRDefault="00C73189" w:rsidP="00EA770A">
      <w:pPr>
        <w:pStyle w:val="23"/>
        <w:spacing w:before="62" w:after="62"/>
        <w:ind w:firstLine="0"/>
      </w:pPr>
    </w:p>
    <w:p w:rsidR="00C73189" w:rsidRDefault="00C73189" w:rsidP="0054435C">
      <w:pPr>
        <w:pStyle w:val="3"/>
        <w:numPr>
          <w:ilvl w:val="0"/>
          <w:numId w:val="0"/>
        </w:numPr>
      </w:pPr>
      <w:bookmarkStart w:id="93" w:name="_Toc424216249"/>
      <w:bookmarkStart w:id="94" w:name="_Toc424217271"/>
      <w:bookmarkStart w:id="95" w:name="_Toc424654819"/>
      <w:bookmarkStart w:id="96" w:name="_Toc424721487"/>
      <w:bookmarkStart w:id="97" w:name="_Toc424908938"/>
      <w:bookmarkStart w:id="98" w:name="_Toc424912202"/>
      <w:bookmarkStart w:id="99" w:name="_Toc425413877"/>
      <w:bookmarkStart w:id="100" w:name="_Toc427939185"/>
      <w:bookmarkStart w:id="101" w:name="_Toc427940461"/>
      <w:bookmarkStart w:id="102" w:name="_Toc427940688"/>
      <w:bookmarkStart w:id="103" w:name="_Toc427941626"/>
      <w:bookmarkStart w:id="104" w:name="_Toc428704799"/>
      <w:bookmarkStart w:id="105" w:name="_Toc428867422"/>
      <w:bookmarkStart w:id="106" w:name="_Toc429220943"/>
      <w:bookmarkStart w:id="107" w:name="_Toc431109664"/>
      <w:bookmarkStart w:id="108" w:name="_Toc432270977"/>
      <w:bookmarkStart w:id="109" w:name="_Toc432317318"/>
      <w:bookmarkStart w:id="110" w:name="_Toc469064013"/>
      <w:r>
        <w:rPr>
          <w:rFonts w:hint="eastAsia"/>
        </w:rPr>
        <w:t>实验目的</w:t>
      </w:r>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p>
    <w:p w:rsidR="00C73189" w:rsidRDefault="00C73189" w:rsidP="007C6C4C">
      <w:pPr>
        <w:pStyle w:val="a"/>
      </w:pPr>
      <w:r>
        <w:rPr>
          <w:rFonts w:hint="eastAsia"/>
        </w:rPr>
        <w:t>掌握常用文件操作</w:t>
      </w:r>
      <w:r>
        <w:t>shell</w:t>
      </w:r>
      <w:r>
        <w:rPr>
          <w:rFonts w:hint="eastAsia"/>
        </w:rPr>
        <w:t>命令的使用</w:t>
      </w:r>
    </w:p>
    <w:p w:rsidR="00C73189" w:rsidRPr="007C6C4C" w:rsidRDefault="00C73189" w:rsidP="007C6C4C">
      <w:pPr>
        <w:pStyle w:val="a"/>
      </w:pPr>
      <w:r>
        <w:rPr>
          <w:rFonts w:hint="eastAsia"/>
        </w:rPr>
        <w:t>能够借助</w:t>
      </w:r>
      <w:r>
        <w:t>SylixOS</w:t>
      </w:r>
      <w:r>
        <w:rPr>
          <w:rFonts w:hint="eastAsia"/>
        </w:rPr>
        <w:t>自身的帮助，使用其他的</w:t>
      </w:r>
      <w:r>
        <w:t>shell</w:t>
      </w:r>
      <w:r>
        <w:rPr>
          <w:rFonts w:hint="eastAsia"/>
        </w:rPr>
        <w:t>命令</w:t>
      </w:r>
    </w:p>
    <w:p w:rsidR="00C73189" w:rsidRPr="000C1270" w:rsidRDefault="00C73189" w:rsidP="007C6C4C">
      <w:pPr>
        <w:pStyle w:val="3"/>
        <w:numPr>
          <w:ilvl w:val="0"/>
          <w:numId w:val="0"/>
        </w:numPr>
      </w:pPr>
      <w:bookmarkStart w:id="111" w:name="_Toc424216250"/>
      <w:bookmarkStart w:id="112" w:name="_Toc424217272"/>
      <w:bookmarkStart w:id="113" w:name="_Toc424654820"/>
      <w:bookmarkStart w:id="114" w:name="_Toc424721488"/>
      <w:bookmarkStart w:id="115" w:name="_Toc424908939"/>
      <w:bookmarkStart w:id="116" w:name="_Toc424912203"/>
      <w:bookmarkStart w:id="117" w:name="_Toc425413878"/>
      <w:bookmarkStart w:id="118" w:name="_Toc427939186"/>
      <w:bookmarkStart w:id="119" w:name="_Toc427940462"/>
      <w:bookmarkStart w:id="120" w:name="_Toc427940689"/>
      <w:bookmarkStart w:id="121" w:name="_Toc427941627"/>
      <w:bookmarkStart w:id="122" w:name="_Toc428704800"/>
      <w:bookmarkStart w:id="123" w:name="_Toc428867423"/>
      <w:bookmarkStart w:id="124" w:name="_Toc429220944"/>
      <w:bookmarkStart w:id="125" w:name="_Toc431109665"/>
      <w:bookmarkStart w:id="126" w:name="_Toc432270978"/>
      <w:bookmarkStart w:id="127" w:name="_Toc432317319"/>
      <w:bookmarkStart w:id="128" w:name="_Toc469064014"/>
      <w:r>
        <w:rPr>
          <w:rFonts w:hint="eastAsia"/>
        </w:rPr>
        <w:t>实验内容</w:t>
      </w:r>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p>
    <w:p w:rsidR="00C73189" w:rsidRDefault="00C73189" w:rsidP="004D2CBA">
      <w:pPr>
        <w:pStyle w:val="a"/>
      </w:pPr>
      <w:r>
        <w:rPr>
          <w:rFonts w:hint="eastAsia"/>
        </w:rPr>
        <w:t>使用</w:t>
      </w:r>
      <w:r>
        <w:t>vi</w:t>
      </w:r>
      <w:r>
        <w:rPr>
          <w:rFonts w:hint="eastAsia"/>
        </w:rPr>
        <w:t>编辑文件，向文件中写入一组数据并查看</w:t>
      </w:r>
    </w:p>
    <w:p w:rsidR="00C73189" w:rsidRPr="007C6C4C" w:rsidRDefault="00C73189" w:rsidP="004D2CBA">
      <w:pPr>
        <w:pStyle w:val="a"/>
      </w:pPr>
      <w:r>
        <w:rPr>
          <w:rFonts w:hint="eastAsia"/>
        </w:rPr>
        <w:t>使用</w:t>
      </w:r>
      <w:r>
        <w:t>shell</w:t>
      </w:r>
      <w:r>
        <w:rPr>
          <w:rFonts w:hint="eastAsia"/>
        </w:rPr>
        <w:t>命令创建文件、文件夹，实现对文件的拷贝、删除等操作</w:t>
      </w:r>
    </w:p>
    <w:p w:rsidR="00C73189" w:rsidRPr="000C1270" w:rsidRDefault="00C73189" w:rsidP="004D2CBA">
      <w:pPr>
        <w:pStyle w:val="3"/>
        <w:numPr>
          <w:ilvl w:val="0"/>
          <w:numId w:val="0"/>
        </w:numPr>
      </w:pPr>
      <w:bookmarkStart w:id="129" w:name="_Toc424216251"/>
      <w:bookmarkStart w:id="130" w:name="_Toc424217273"/>
      <w:bookmarkStart w:id="131" w:name="_Toc424654821"/>
      <w:bookmarkStart w:id="132" w:name="_Toc424721489"/>
      <w:bookmarkStart w:id="133" w:name="_Toc424908940"/>
      <w:bookmarkStart w:id="134" w:name="_Toc424912204"/>
      <w:bookmarkStart w:id="135" w:name="_Toc425413879"/>
      <w:bookmarkStart w:id="136" w:name="_Toc427939187"/>
      <w:bookmarkStart w:id="137" w:name="_Toc427940463"/>
      <w:bookmarkStart w:id="138" w:name="_Toc427940690"/>
      <w:bookmarkStart w:id="139" w:name="_Toc427941628"/>
      <w:bookmarkStart w:id="140" w:name="_Toc428704801"/>
      <w:bookmarkStart w:id="141" w:name="_Toc428867424"/>
      <w:bookmarkStart w:id="142" w:name="_Toc429220945"/>
      <w:bookmarkStart w:id="143" w:name="_Toc431109666"/>
      <w:bookmarkStart w:id="144" w:name="_Toc432270979"/>
      <w:bookmarkStart w:id="145" w:name="_Toc432317320"/>
      <w:bookmarkStart w:id="146" w:name="_Toc469064015"/>
      <w:r>
        <w:rPr>
          <w:rFonts w:hint="eastAsia"/>
        </w:rPr>
        <w:t>实验环境</w:t>
      </w:r>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p>
    <w:p w:rsidR="00C73189" w:rsidRDefault="00C73189" w:rsidP="00555DD8">
      <w:pPr>
        <w:pStyle w:val="a"/>
      </w:pPr>
      <w:r>
        <w:rPr>
          <w:rFonts w:hint="eastAsia"/>
        </w:rPr>
        <w:t>硬件：已经部署</w:t>
      </w:r>
      <w:r>
        <w:t>SylixOS</w:t>
      </w:r>
      <w:r>
        <w:rPr>
          <w:rFonts w:hint="eastAsia"/>
        </w:rPr>
        <w:t>操作系统的</w:t>
      </w:r>
      <w:r w:rsidR="00F761D2">
        <w:rPr>
          <w:rFonts w:hint="eastAsia"/>
        </w:rPr>
        <w:t>验证平台</w:t>
      </w:r>
      <w:r>
        <w:rPr>
          <w:rFonts w:hint="eastAsia"/>
        </w:rPr>
        <w:t>，一台</w:t>
      </w:r>
      <w:r>
        <w:t>PC</w:t>
      </w:r>
      <w:r>
        <w:rPr>
          <w:rFonts w:hint="eastAsia"/>
        </w:rPr>
        <w:t>主机</w:t>
      </w:r>
    </w:p>
    <w:p w:rsidR="00C73189" w:rsidRPr="00555DD8" w:rsidRDefault="00C73189" w:rsidP="00555DD8">
      <w:pPr>
        <w:pStyle w:val="a"/>
      </w:pPr>
      <w:r>
        <w:rPr>
          <w:rFonts w:hint="eastAsia"/>
        </w:rPr>
        <w:t>软件：</w:t>
      </w:r>
      <w:r>
        <w:t>RealEvo-IDE</w:t>
      </w:r>
      <w:r>
        <w:rPr>
          <w:rFonts w:hint="eastAsia"/>
        </w:rPr>
        <w:t>、</w:t>
      </w:r>
      <w:r>
        <w:t>putty</w:t>
      </w:r>
    </w:p>
    <w:p w:rsidR="00C73189" w:rsidRPr="000C1270" w:rsidRDefault="00C73189" w:rsidP="00555DD8">
      <w:pPr>
        <w:pStyle w:val="3"/>
        <w:numPr>
          <w:ilvl w:val="0"/>
          <w:numId w:val="0"/>
        </w:numPr>
      </w:pPr>
      <w:bookmarkStart w:id="147" w:name="_Toc424216252"/>
      <w:bookmarkStart w:id="148" w:name="_Toc424217274"/>
      <w:bookmarkStart w:id="149" w:name="_Toc424654822"/>
      <w:bookmarkStart w:id="150" w:name="_Toc424721490"/>
      <w:bookmarkStart w:id="151" w:name="_Toc424908941"/>
      <w:bookmarkStart w:id="152" w:name="_Toc424912205"/>
      <w:bookmarkStart w:id="153" w:name="_Toc425413880"/>
      <w:bookmarkStart w:id="154" w:name="_Toc427939188"/>
      <w:bookmarkStart w:id="155" w:name="_Toc427940464"/>
      <w:bookmarkStart w:id="156" w:name="_Toc427940691"/>
      <w:bookmarkStart w:id="157" w:name="_Toc427941629"/>
      <w:bookmarkStart w:id="158" w:name="_Toc428704802"/>
      <w:bookmarkStart w:id="159" w:name="_Toc428867425"/>
      <w:bookmarkStart w:id="160" w:name="_Toc429220946"/>
      <w:bookmarkStart w:id="161" w:name="_Toc431109667"/>
      <w:bookmarkStart w:id="162" w:name="_Toc432270980"/>
      <w:bookmarkStart w:id="163" w:name="_Toc432317321"/>
      <w:bookmarkStart w:id="164" w:name="_Toc469064016"/>
      <w:r>
        <w:rPr>
          <w:rFonts w:hint="eastAsia"/>
        </w:rPr>
        <w:t>实验原理</w:t>
      </w:r>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p>
    <w:p w:rsidR="00C73189" w:rsidRPr="00555DD8" w:rsidRDefault="00C73189" w:rsidP="00EA770A">
      <w:pPr>
        <w:pStyle w:val="23"/>
        <w:spacing w:before="62" w:after="62"/>
      </w:pPr>
      <w:r>
        <w:t>s</w:t>
      </w:r>
      <w:r w:rsidRPr="00555DD8">
        <w:t>hell</w:t>
      </w:r>
      <w:r w:rsidRPr="00555DD8">
        <w:rPr>
          <w:rFonts w:hint="eastAsia"/>
        </w:rPr>
        <w:t>是操作系统</w:t>
      </w:r>
      <w:r>
        <w:rPr>
          <w:rFonts w:hint="eastAsia"/>
        </w:rPr>
        <w:t>的“</w:t>
      </w:r>
      <w:r w:rsidRPr="00555DD8">
        <w:rPr>
          <w:rFonts w:hint="eastAsia"/>
        </w:rPr>
        <w:t>外壳</w:t>
      </w:r>
      <w:r>
        <w:rPr>
          <w:rFonts w:hint="eastAsia"/>
        </w:rPr>
        <w:t>”</w:t>
      </w:r>
      <w:r w:rsidRPr="00555DD8">
        <w:rPr>
          <w:rFonts w:hint="eastAsia"/>
        </w:rPr>
        <w:t>程序，它向使用者提供</w:t>
      </w:r>
      <w:r>
        <w:rPr>
          <w:rFonts w:hint="eastAsia"/>
        </w:rPr>
        <w:t>了</w:t>
      </w:r>
      <w:r w:rsidRPr="00555DD8">
        <w:rPr>
          <w:rFonts w:hint="eastAsia"/>
        </w:rPr>
        <w:t>一个基于命令行的使用界面，也可称作命令解析器，系统开发人员常使用此接口来操作计算机。几乎所有的操作系统都包含</w:t>
      </w:r>
      <w:r w:rsidRPr="00555DD8">
        <w:t>shell</w:t>
      </w:r>
      <w:r w:rsidRPr="00555DD8">
        <w:rPr>
          <w:rFonts w:hint="eastAsia"/>
        </w:rPr>
        <w:t>程序，例如</w:t>
      </w:r>
      <w:r w:rsidRPr="00555DD8">
        <w:t>Linux</w:t>
      </w:r>
      <w:r w:rsidRPr="00555DD8">
        <w:rPr>
          <w:rFonts w:hint="eastAsia"/>
        </w:rPr>
        <w:t>系统中较为常见的</w:t>
      </w:r>
      <w:r w:rsidRPr="00555DD8">
        <w:t>shell</w:t>
      </w:r>
      <w:r w:rsidRPr="00555DD8">
        <w:rPr>
          <w:rFonts w:hint="eastAsia"/>
        </w:rPr>
        <w:t>是</w:t>
      </w:r>
      <w:r w:rsidRPr="00555DD8">
        <w:t>bash</w:t>
      </w:r>
      <w:r w:rsidRPr="00555DD8">
        <w:rPr>
          <w:rFonts w:hint="eastAsia"/>
        </w:rPr>
        <w:t>程序，</w:t>
      </w:r>
      <w:r w:rsidRPr="00555DD8">
        <w:t>Windows</w:t>
      </w:r>
      <w:r w:rsidRPr="00555DD8">
        <w:rPr>
          <w:rFonts w:hint="eastAsia"/>
        </w:rPr>
        <w:t>系统中的</w:t>
      </w:r>
      <w:r w:rsidRPr="00555DD8">
        <w:t>shell</w:t>
      </w:r>
      <w:r w:rsidRPr="00555DD8">
        <w:rPr>
          <w:rFonts w:hint="eastAsia"/>
        </w:rPr>
        <w:t>程序是</w:t>
      </w:r>
      <w:r w:rsidRPr="00555DD8">
        <w:t>cmd.exe</w:t>
      </w:r>
      <w:r w:rsidRPr="00555DD8">
        <w:rPr>
          <w:rFonts w:hint="eastAsia"/>
        </w:rPr>
        <w:t>。</w:t>
      </w:r>
      <w:r w:rsidRPr="00555DD8">
        <w:t>SylixOS</w:t>
      </w:r>
      <w:r w:rsidRPr="00555DD8">
        <w:rPr>
          <w:rFonts w:hint="eastAsia"/>
        </w:rPr>
        <w:t>也不例外，</w:t>
      </w:r>
      <w:r w:rsidRPr="00555DD8">
        <w:t>SylixOS</w:t>
      </w:r>
      <w:r w:rsidRPr="00555DD8">
        <w:rPr>
          <w:rFonts w:hint="eastAsia"/>
        </w:rPr>
        <w:t>包含自己的</w:t>
      </w:r>
      <w:r w:rsidRPr="00555DD8">
        <w:t>shell</w:t>
      </w:r>
      <w:r w:rsidRPr="00555DD8">
        <w:rPr>
          <w:rFonts w:hint="eastAsia"/>
        </w:rPr>
        <w:t>程序：</w:t>
      </w:r>
      <w:r w:rsidRPr="00555DD8">
        <w:t>ttinyShell</w:t>
      </w:r>
      <w:r>
        <w:rPr>
          <w:rFonts w:hint="eastAsia"/>
        </w:rPr>
        <w:t>。</w:t>
      </w:r>
      <w:r w:rsidRPr="00555DD8">
        <w:t>ttinyShell</w:t>
      </w:r>
      <w:r w:rsidRPr="00555DD8">
        <w:rPr>
          <w:rFonts w:hint="eastAsia"/>
        </w:rPr>
        <w:t>程序是系统开发人员操作</w:t>
      </w:r>
      <w:r w:rsidRPr="00555DD8">
        <w:t>SylixOS</w:t>
      </w:r>
      <w:r w:rsidRPr="00555DD8">
        <w:rPr>
          <w:rFonts w:hint="eastAsia"/>
        </w:rPr>
        <w:t>操作系统最为简单与便捷的接口，它与</w:t>
      </w:r>
      <w:r w:rsidRPr="00555DD8">
        <w:t>Linux</w:t>
      </w:r>
      <w:r w:rsidRPr="00555DD8">
        <w:rPr>
          <w:rFonts w:hint="eastAsia"/>
        </w:rPr>
        <w:t>系统</w:t>
      </w:r>
      <w:r w:rsidRPr="00555DD8">
        <w:t>shell</w:t>
      </w:r>
      <w:r>
        <w:rPr>
          <w:rFonts w:hint="eastAsia"/>
        </w:rPr>
        <w:t>规则非常相似，有</w:t>
      </w:r>
      <w:r w:rsidRPr="00555DD8">
        <w:rPr>
          <w:rFonts w:hint="eastAsia"/>
        </w:rPr>
        <w:t>区别</w:t>
      </w:r>
      <w:r>
        <w:rPr>
          <w:rFonts w:hint="eastAsia"/>
        </w:rPr>
        <w:t>的</w:t>
      </w:r>
      <w:r w:rsidRPr="00555DD8">
        <w:rPr>
          <w:rFonts w:hint="eastAsia"/>
        </w:rPr>
        <w:t>是</w:t>
      </w:r>
      <w:r w:rsidRPr="00555DD8">
        <w:t>ttinyShell</w:t>
      </w:r>
      <w:r w:rsidRPr="00555DD8">
        <w:rPr>
          <w:rFonts w:hint="eastAsia"/>
        </w:rPr>
        <w:t>运行在内核空间，它不是一个应用程序，所以</w:t>
      </w:r>
      <w:r w:rsidRPr="00555DD8">
        <w:t>ttinyShell</w:t>
      </w:r>
      <w:r w:rsidRPr="00555DD8">
        <w:rPr>
          <w:rFonts w:hint="eastAsia"/>
        </w:rPr>
        <w:t>不仅可以运行应用程序，而且内部内建了很多已经固化在</w:t>
      </w:r>
      <w:r w:rsidRPr="00555DD8">
        <w:t>SylixOS</w:t>
      </w:r>
      <w:r w:rsidRPr="00555DD8">
        <w:rPr>
          <w:rFonts w:hint="eastAsia"/>
        </w:rPr>
        <w:t>内核里的常用命令</w:t>
      </w:r>
      <w:r>
        <w:rPr>
          <w:rFonts w:hint="eastAsia"/>
        </w:rPr>
        <w:t>。</w:t>
      </w:r>
    </w:p>
    <w:p w:rsidR="00C73189" w:rsidRDefault="00C73189" w:rsidP="00EA770A">
      <w:pPr>
        <w:pStyle w:val="23"/>
        <w:spacing w:before="62" w:after="62"/>
        <w:ind w:firstLine="0"/>
      </w:pPr>
      <w:r>
        <w:tab/>
      </w:r>
      <w:r>
        <w:rPr>
          <w:rFonts w:hint="eastAsia"/>
        </w:rPr>
        <w:t>作为一款嵌入式操作系统，</w:t>
      </w:r>
      <w:r>
        <w:t>SylixOS</w:t>
      </w:r>
      <w:r>
        <w:rPr>
          <w:rFonts w:hint="eastAsia"/>
        </w:rPr>
        <w:t>有极好的可扩展性和可裁剪性，当内核不同或裁剪配置不同时，</w:t>
      </w:r>
      <w:r>
        <w:t>shell</w:t>
      </w:r>
      <w:r>
        <w:rPr>
          <w:rFonts w:hint="eastAsia"/>
        </w:rPr>
        <w:t>内建的命令也会有些许差别。在控制台中输入“</w:t>
      </w:r>
      <w:r>
        <w:t>help</w:t>
      </w:r>
      <w:r>
        <w:rPr>
          <w:rFonts w:hint="eastAsia"/>
        </w:rPr>
        <w:t>”命令，会列出此版本内核支持的内建</w:t>
      </w:r>
      <w:r>
        <w:t>shell</w:t>
      </w:r>
      <w:r>
        <w:rPr>
          <w:rFonts w:hint="eastAsia"/>
        </w:rPr>
        <w:t>命令及命令使用的相关参数。</w:t>
      </w:r>
      <w:r>
        <w:t xml:space="preserve"> </w:t>
      </w:r>
      <w:r>
        <w:rPr>
          <w:rFonts w:hint="eastAsia"/>
        </w:rPr>
        <w:t>若要查询特定</w:t>
      </w:r>
      <w:r>
        <w:t>shell</w:t>
      </w:r>
      <w:r>
        <w:rPr>
          <w:rFonts w:hint="eastAsia"/>
        </w:rPr>
        <w:t>内建命令</w:t>
      </w:r>
      <w:r>
        <w:t>xxx</w:t>
      </w:r>
      <w:r>
        <w:rPr>
          <w:rFonts w:hint="eastAsia"/>
        </w:rPr>
        <w:t>的使用方法，使用命令“</w:t>
      </w:r>
      <w:r>
        <w:t>help xxx</w:t>
      </w:r>
      <w:r>
        <w:rPr>
          <w:rFonts w:hint="eastAsia"/>
        </w:rPr>
        <w:t>”，控制台会输出此</w:t>
      </w:r>
      <w:r>
        <w:t>shell</w:t>
      </w:r>
      <w:r>
        <w:rPr>
          <w:rFonts w:hint="eastAsia"/>
        </w:rPr>
        <w:t>内建命令的使用提示信息。</w:t>
      </w:r>
    </w:p>
    <w:p w:rsidR="00C73189" w:rsidRDefault="00C73189" w:rsidP="00EA770A">
      <w:pPr>
        <w:pStyle w:val="23"/>
        <w:spacing w:before="62" w:after="62"/>
        <w:ind w:firstLine="0"/>
      </w:pPr>
      <w:r>
        <w:tab/>
        <w:t>vi</w:t>
      </w:r>
      <w:r>
        <w:rPr>
          <w:rFonts w:hint="eastAsia"/>
        </w:rPr>
        <w:t>是</w:t>
      </w:r>
      <w:r>
        <w:t>Unix/Linux</w:t>
      </w:r>
      <w:r>
        <w:rPr>
          <w:rFonts w:hint="eastAsia"/>
        </w:rPr>
        <w:t>下的标准文本编辑器，随着嵌入式</w:t>
      </w:r>
      <w:r>
        <w:t>Linux</w:t>
      </w:r>
      <w:r>
        <w:rPr>
          <w:rFonts w:hint="eastAsia"/>
        </w:rPr>
        <w:t>的广泛使用，</w:t>
      </w:r>
      <w:r>
        <w:t>vi</w:t>
      </w:r>
      <w:r>
        <w:rPr>
          <w:rFonts w:hint="eastAsia"/>
        </w:rPr>
        <w:t>编辑器得到了大量普及。</w:t>
      </w:r>
      <w:r>
        <w:t>SylixOS</w:t>
      </w:r>
      <w:r>
        <w:rPr>
          <w:rFonts w:hint="eastAsia"/>
        </w:rPr>
        <w:t>中也加入了对</w:t>
      </w:r>
      <w:r>
        <w:t>vi</w:t>
      </w:r>
      <w:r>
        <w:rPr>
          <w:rFonts w:hint="eastAsia"/>
        </w:rPr>
        <w:t>编辑器的支持，可以通过</w:t>
      </w:r>
      <w:r>
        <w:t>vi</w:t>
      </w:r>
      <w:r>
        <w:rPr>
          <w:rFonts w:hint="eastAsia"/>
        </w:rPr>
        <w:t>编辑器来编辑</w:t>
      </w:r>
      <w:r>
        <w:t>SylixOS</w:t>
      </w:r>
      <w:r>
        <w:rPr>
          <w:rFonts w:hint="eastAsia"/>
        </w:rPr>
        <w:t>文件系统内的文本文件或脚本。</w:t>
      </w:r>
    </w:p>
    <w:p w:rsidR="00C73189" w:rsidRPr="000C1270" w:rsidRDefault="00C73189" w:rsidP="009A3FB3">
      <w:pPr>
        <w:pStyle w:val="3"/>
        <w:numPr>
          <w:ilvl w:val="0"/>
          <w:numId w:val="0"/>
        </w:numPr>
      </w:pPr>
      <w:bookmarkStart w:id="165" w:name="_Toc424216253"/>
      <w:bookmarkStart w:id="166" w:name="_Toc424217275"/>
      <w:bookmarkStart w:id="167" w:name="_Toc424654823"/>
      <w:bookmarkStart w:id="168" w:name="_Toc424721491"/>
      <w:bookmarkStart w:id="169" w:name="_Toc424908942"/>
      <w:bookmarkStart w:id="170" w:name="_Toc424912206"/>
      <w:bookmarkStart w:id="171" w:name="_Toc425413881"/>
      <w:bookmarkStart w:id="172" w:name="_Toc427939189"/>
      <w:bookmarkStart w:id="173" w:name="_Toc427940465"/>
      <w:bookmarkStart w:id="174" w:name="_Toc427940692"/>
      <w:bookmarkStart w:id="175" w:name="_Toc427941630"/>
      <w:bookmarkStart w:id="176" w:name="_Toc428704803"/>
      <w:bookmarkStart w:id="177" w:name="_Toc428867426"/>
      <w:bookmarkStart w:id="178" w:name="_Toc429220947"/>
      <w:bookmarkStart w:id="179" w:name="_Toc431109668"/>
      <w:bookmarkStart w:id="180" w:name="_Toc432270981"/>
      <w:bookmarkStart w:id="181" w:name="_Toc432317322"/>
      <w:bookmarkStart w:id="182" w:name="_Toc469064017"/>
      <w:r>
        <w:rPr>
          <w:rFonts w:hint="eastAsia"/>
        </w:rPr>
        <w:t>实验步骤</w:t>
      </w:r>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p>
    <w:p w:rsidR="00C73189" w:rsidRDefault="00C73189" w:rsidP="00EA770A">
      <w:pPr>
        <w:pStyle w:val="23"/>
        <w:spacing w:before="62" w:after="62"/>
        <w:ind w:firstLine="0"/>
      </w:pPr>
      <w:r>
        <w:tab/>
      </w:r>
      <w:r>
        <w:rPr>
          <w:rFonts w:hint="eastAsia"/>
        </w:rPr>
        <w:t>将</w:t>
      </w:r>
      <w:r w:rsidR="00F761D2">
        <w:rPr>
          <w:rFonts w:hint="eastAsia"/>
        </w:rPr>
        <w:t>验证平台</w:t>
      </w:r>
      <w:r>
        <w:rPr>
          <w:rFonts w:hint="eastAsia"/>
        </w:rPr>
        <w:t>的调试串口、网口与</w:t>
      </w:r>
      <w:r>
        <w:t>PC</w:t>
      </w:r>
      <w:r>
        <w:rPr>
          <w:rFonts w:hint="eastAsia"/>
        </w:rPr>
        <w:t>主机的串口、网口进行连接（网口连接可以直接相连也可以通过交换机）。在</w:t>
      </w:r>
      <w:r>
        <w:t>PC</w:t>
      </w:r>
      <w:r>
        <w:rPr>
          <w:rFonts w:hint="eastAsia"/>
        </w:rPr>
        <w:t>主机上打开</w:t>
      </w:r>
      <w:r>
        <w:t>putty</w:t>
      </w:r>
      <w:r>
        <w:rPr>
          <w:rFonts w:hint="eastAsia"/>
        </w:rPr>
        <w:t>软件，</w:t>
      </w:r>
      <w:r w:rsidR="00F761D2">
        <w:rPr>
          <w:rFonts w:hint="eastAsia"/>
        </w:rPr>
        <w:t>验证平台</w:t>
      </w:r>
      <w:r>
        <w:rPr>
          <w:rFonts w:hint="eastAsia"/>
        </w:rPr>
        <w:t>上电，这时会在</w:t>
      </w:r>
      <w:r>
        <w:t>putty</w:t>
      </w:r>
      <w:r>
        <w:rPr>
          <w:rFonts w:hint="eastAsia"/>
        </w:rPr>
        <w:t>显示界面输出信息（即控制台），通过此控制台可以输入</w:t>
      </w:r>
      <w:r>
        <w:t>shell</w:t>
      </w:r>
      <w:r>
        <w:rPr>
          <w:rFonts w:hint="eastAsia"/>
        </w:rPr>
        <w:t>命令。</w:t>
      </w:r>
    </w:p>
    <w:p w:rsidR="00C73189" w:rsidRDefault="00C73189" w:rsidP="008B21AD">
      <w:pPr>
        <w:pStyle w:val="23"/>
        <w:numPr>
          <w:ilvl w:val="0"/>
          <w:numId w:val="7"/>
        </w:numPr>
        <w:spacing w:before="62" w:after="62"/>
      </w:pPr>
      <w:r>
        <w:rPr>
          <w:rFonts w:hint="eastAsia"/>
        </w:rPr>
        <w:t>查看当前目录，切换到“</w:t>
      </w:r>
      <w:r>
        <w:t>/apps</w:t>
      </w:r>
      <w:r>
        <w:rPr>
          <w:rFonts w:hint="eastAsia"/>
        </w:rPr>
        <w:t>”目录下：</w:t>
      </w:r>
    </w:p>
    <w:p w:rsidR="00C73189" w:rsidRPr="00460B76" w:rsidRDefault="00C73189" w:rsidP="00800010">
      <w:pPr>
        <w:pStyle w:val="a6"/>
        <w:rPr>
          <w:lang w:val="en-US"/>
        </w:rPr>
      </w:pPr>
      <w:r w:rsidRPr="00460B76">
        <w:rPr>
          <w:lang w:val="en-US"/>
        </w:rPr>
        <w:t>[root@sylixos_station:/]# ls</w:t>
      </w:r>
    </w:p>
    <w:p w:rsidR="00C73189" w:rsidRPr="00460B76" w:rsidRDefault="00C73189" w:rsidP="00800010">
      <w:pPr>
        <w:pStyle w:val="a6"/>
        <w:rPr>
          <w:lang w:val="en-US"/>
        </w:rPr>
      </w:pPr>
      <w:r w:rsidRPr="00460B76">
        <w:rPr>
          <w:lang w:val="en-US"/>
        </w:rPr>
        <w:t>tmp             var             root            home            apps</w:t>
      </w:r>
    </w:p>
    <w:p w:rsidR="00C73189" w:rsidRPr="00800010" w:rsidRDefault="00C73189" w:rsidP="00800010">
      <w:pPr>
        <w:pStyle w:val="a6"/>
      </w:pPr>
      <w:r w:rsidRPr="00800010">
        <w:t>sbin            bin             usr             lib             qt</w:t>
      </w:r>
    </w:p>
    <w:p w:rsidR="00C73189" w:rsidRPr="00800010" w:rsidRDefault="00C73189" w:rsidP="00800010">
      <w:pPr>
        <w:pStyle w:val="a6"/>
      </w:pPr>
      <w:r w:rsidRPr="00800010">
        <w:t>etc             boot            usb             yaffs2          proc</w:t>
      </w:r>
    </w:p>
    <w:p w:rsidR="00C73189" w:rsidRPr="00460B76" w:rsidRDefault="00C73189" w:rsidP="00800010">
      <w:pPr>
        <w:pStyle w:val="a6"/>
        <w:rPr>
          <w:lang w:val="en-US"/>
        </w:rPr>
      </w:pPr>
      <w:r w:rsidRPr="00460B76">
        <w:rPr>
          <w:lang w:val="en-US"/>
        </w:rPr>
        <w:t>media           mnt             dev</w:t>
      </w:r>
    </w:p>
    <w:p w:rsidR="00C73189" w:rsidRPr="00460B76" w:rsidRDefault="00C73189" w:rsidP="00800010">
      <w:pPr>
        <w:pStyle w:val="a6"/>
        <w:rPr>
          <w:lang w:val="en-US"/>
        </w:rPr>
      </w:pPr>
      <w:r w:rsidRPr="00460B76">
        <w:rPr>
          <w:lang w:val="en-US"/>
        </w:rPr>
        <w:t>[root@sylixos_station:/]# cd apps</w:t>
      </w:r>
    </w:p>
    <w:p w:rsidR="00C73189" w:rsidRPr="00460B76" w:rsidRDefault="00C73189" w:rsidP="00800010">
      <w:pPr>
        <w:pStyle w:val="a6"/>
        <w:rPr>
          <w:lang w:val="en-US"/>
        </w:rPr>
      </w:pPr>
      <w:r w:rsidRPr="00460B76">
        <w:rPr>
          <w:lang w:val="en-US"/>
        </w:rPr>
        <w:t>[root@sylixos_station:/apps]#</w:t>
      </w:r>
    </w:p>
    <w:p w:rsidR="00C73189" w:rsidRDefault="00C73189" w:rsidP="00EA770A">
      <w:pPr>
        <w:pStyle w:val="23"/>
        <w:spacing w:before="62" w:after="62"/>
        <w:ind w:firstLine="0"/>
      </w:pPr>
      <w:r w:rsidRPr="00460B76">
        <w:tab/>
      </w:r>
      <w:r>
        <w:rPr>
          <w:rFonts w:hint="eastAsia"/>
        </w:rPr>
        <w:t>如果当前目录下有</w:t>
      </w:r>
      <w:r w:rsidRPr="00460B76">
        <w:rPr>
          <w:rFonts w:hint="eastAsia"/>
        </w:rPr>
        <w:t>“</w:t>
      </w:r>
      <w:r w:rsidRPr="00460B76">
        <w:t>apps</w:t>
      </w:r>
      <w:r w:rsidRPr="00460B76">
        <w:rPr>
          <w:rFonts w:hint="eastAsia"/>
        </w:rPr>
        <w:t>”</w:t>
      </w:r>
      <w:r>
        <w:rPr>
          <w:rFonts w:hint="eastAsia"/>
        </w:rPr>
        <w:t>目录</w:t>
      </w:r>
      <w:r w:rsidRPr="00460B76">
        <w:rPr>
          <w:rFonts w:hint="eastAsia"/>
        </w:rPr>
        <w:t>，</w:t>
      </w:r>
      <w:r>
        <w:rPr>
          <w:rFonts w:hint="eastAsia"/>
        </w:rPr>
        <w:t>使用命令</w:t>
      </w:r>
      <w:r w:rsidRPr="00460B76">
        <w:rPr>
          <w:rFonts w:hint="eastAsia"/>
        </w:rPr>
        <w:t>“</w:t>
      </w:r>
      <w:r w:rsidRPr="00460B76">
        <w:t>cd apps</w:t>
      </w:r>
      <w:r w:rsidRPr="00460B76">
        <w:rPr>
          <w:rFonts w:hint="eastAsia"/>
        </w:rPr>
        <w:t>”</w:t>
      </w:r>
      <w:r>
        <w:rPr>
          <w:rFonts w:hint="eastAsia"/>
        </w:rPr>
        <w:t>可以直接切换到</w:t>
      </w:r>
      <w:r w:rsidRPr="00460B76">
        <w:t>apps</w:t>
      </w:r>
      <w:r>
        <w:rPr>
          <w:rFonts w:hint="eastAsia"/>
        </w:rPr>
        <w:t>目录。如果当前目录是在“</w:t>
      </w:r>
      <w:r>
        <w:t>/usr</w:t>
      </w:r>
      <w:r>
        <w:rPr>
          <w:rFonts w:hint="eastAsia"/>
        </w:rPr>
        <w:t>”等其他目录，这些目录下没有“</w:t>
      </w:r>
      <w:r>
        <w:t>apps</w:t>
      </w:r>
      <w:r>
        <w:rPr>
          <w:rFonts w:hint="eastAsia"/>
        </w:rPr>
        <w:t>”目录，需要使用“</w:t>
      </w:r>
      <w:r>
        <w:t>cd /apps</w:t>
      </w:r>
      <w:r>
        <w:rPr>
          <w:rFonts w:hint="eastAsia"/>
        </w:rPr>
        <w:t>”命令。“</w:t>
      </w:r>
      <w:r>
        <w:t>cd</w:t>
      </w:r>
      <w:r>
        <w:rPr>
          <w:rFonts w:hint="eastAsia"/>
        </w:rPr>
        <w:t>”命令的参数可以是相对路径也可以是绝对路径，具体使用需要根据实际情况和个人习惯而定。</w:t>
      </w:r>
    </w:p>
    <w:p w:rsidR="00C73189" w:rsidRDefault="00C73189" w:rsidP="008B21AD">
      <w:pPr>
        <w:pStyle w:val="23"/>
        <w:numPr>
          <w:ilvl w:val="0"/>
          <w:numId w:val="7"/>
        </w:numPr>
        <w:spacing w:before="62" w:after="62"/>
      </w:pPr>
      <w:r>
        <w:rPr>
          <w:rFonts w:hint="eastAsia"/>
        </w:rPr>
        <w:lastRenderedPageBreak/>
        <w:t>创建文件并写入一组数据</w:t>
      </w:r>
    </w:p>
    <w:p w:rsidR="00C73189" w:rsidRDefault="00C73189" w:rsidP="00E71C12">
      <w:pPr>
        <w:pStyle w:val="a"/>
      </w:pPr>
      <w:r>
        <w:rPr>
          <w:rFonts w:hint="eastAsia"/>
        </w:rPr>
        <w:t>输入“</w:t>
      </w:r>
      <w:r>
        <w:t>vi file.txt</w:t>
      </w:r>
      <w:r>
        <w:rPr>
          <w:rFonts w:hint="eastAsia"/>
        </w:rPr>
        <w:t>”创建一个名为</w:t>
      </w:r>
      <w:r>
        <w:t>file.txt</w:t>
      </w:r>
      <w:r>
        <w:rPr>
          <w:rFonts w:hint="eastAsia"/>
        </w:rPr>
        <w:t>的文件</w:t>
      </w:r>
    </w:p>
    <w:p w:rsidR="00C73189" w:rsidRDefault="00C73189" w:rsidP="00E71C12">
      <w:pPr>
        <w:pStyle w:val="a"/>
      </w:pPr>
      <w:r>
        <w:rPr>
          <w:rFonts w:hint="eastAsia"/>
        </w:rPr>
        <w:t>使用“插入</w:t>
      </w:r>
      <w:r>
        <w:t>/Insert</w:t>
      </w:r>
      <w:r>
        <w:rPr>
          <w:rFonts w:hint="eastAsia"/>
        </w:rPr>
        <w:t>”键，将</w:t>
      </w:r>
      <w:r>
        <w:t>vi</w:t>
      </w:r>
      <w:r>
        <w:rPr>
          <w:rFonts w:hint="eastAsia"/>
        </w:rPr>
        <w:t>切换到插入模式，输入一串任意字符</w:t>
      </w:r>
    </w:p>
    <w:p w:rsidR="00C73189" w:rsidRDefault="00C73189" w:rsidP="00E71C12">
      <w:pPr>
        <w:pStyle w:val="a"/>
      </w:pPr>
      <w:r>
        <w:rPr>
          <w:rFonts w:hint="eastAsia"/>
        </w:rPr>
        <w:t>使用“退出</w:t>
      </w:r>
      <w:r>
        <w:t>/Esc</w:t>
      </w:r>
      <w:r>
        <w:rPr>
          <w:rFonts w:hint="eastAsia"/>
        </w:rPr>
        <w:t>”键，将</w:t>
      </w:r>
      <w:r>
        <w:t>vi</w:t>
      </w:r>
      <w:r>
        <w:rPr>
          <w:rFonts w:hint="eastAsia"/>
        </w:rPr>
        <w:t>切换到命令行模式，输入“</w:t>
      </w:r>
      <w:r>
        <w:t>:wq</w:t>
      </w:r>
      <w:r>
        <w:rPr>
          <w:rFonts w:hint="eastAsia"/>
        </w:rPr>
        <w:t>”命令保存文件并退出</w:t>
      </w:r>
    </w:p>
    <w:p w:rsidR="00C73189" w:rsidRDefault="00C73189" w:rsidP="00E71C12">
      <w:pPr>
        <w:pStyle w:val="a"/>
      </w:pPr>
      <w:r>
        <w:rPr>
          <w:rFonts w:hint="eastAsia"/>
        </w:rPr>
        <w:t>使用“</w:t>
      </w:r>
      <w:r>
        <w:t>ls</w:t>
      </w:r>
      <w:r>
        <w:rPr>
          <w:rFonts w:hint="eastAsia"/>
        </w:rPr>
        <w:t>”查看当前目录下文件，会发现多出一个“</w:t>
      </w:r>
      <w:r>
        <w:t>file.txt</w:t>
      </w:r>
      <w:r>
        <w:rPr>
          <w:rFonts w:hint="eastAsia"/>
        </w:rPr>
        <w:t>”文件</w:t>
      </w:r>
    </w:p>
    <w:p w:rsidR="00C73189" w:rsidRDefault="00C73189" w:rsidP="00E71C12">
      <w:pPr>
        <w:pStyle w:val="a"/>
      </w:pPr>
      <w:r>
        <w:rPr>
          <w:rFonts w:hint="eastAsia"/>
        </w:rPr>
        <w:t>查看文件是否写入</w:t>
      </w:r>
      <w:r>
        <w:t>flash</w:t>
      </w:r>
      <w:r>
        <w:rPr>
          <w:rFonts w:hint="eastAsia"/>
        </w:rPr>
        <w:t>，将</w:t>
      </w:r>
      <w:r w:rsidR="00F761D2">
        <w:rPr>
          <w:rFonts w:hint="eastAsia"/>
        </w:rPr>
        <w:t>验证平台</w:t>
      </w:r>
      <w:r>
        <w:rPr>
          <w:rFonts w:hint="eastAsia"/>
        </w:rPr>
        <w:t>重新上电，切换到“</w:t>
      </w:r>
      <w:r>
        <w:t>/apps</w:t>
      </w:r>
      <w:r>
        <w:rPr>
          <w:rFonts w:hint="eastAsia"/>
        </w:rPr>
        <w:t>”目录下，查看文件内容</w:t>
      </w:r>
    </w:p>
    <w:p w:rsidR="00C73189" w:rsidRPr="00460B76" w:rsidRDefault="00C73189" w:rsidP="00A93197">
      <w:pPr>
        <w:pStyle w:val="a6"/>
        <w:rPr>
          <w:lang w:val="en-US"/>
        </w:rPr>
      </w:pPr>
      <w:r w:rsidRPr="00460B76">
        <w:rPr>
          <w:lang w:val="en-US"/>
        </w:rPr>
        <w:t>[root@sylixos_station:/apps]# cat file.txt</w:t>
      </w:r>
    </w:p>
    <w:p w:rsidR="00C73189" w:rsidRPr="00460B76" w:rsidRDefault="00C73189" w:rsidP="00A93197">
      <w:pPr>
        <w:pStyle w:val="a6"/>
        <w:rPr>
          <w:lang w:val="en-US"/>
        </w:rPr>
      </w:pPr>
      <w:r w:rsidRPr="00460B76">
        <w:rPr>
          <w:lang w:val="en-US"/>
        </w:rPr>
        <w:t>hello this is a file on disk.</w:t>
      </w:r>
    </w:p>
    <w:p w:rsidR="00C73189" w:rsidRPr="00460B76" w:rsidRDefault="00C73189" w:rsidP="00A93197">
      <w:pPr>
        <w:pStyle w:val="a6"/>
        <w:rPr>
          <w:lang w:val="en-US"/>
        </w:rPr>
      </w:pPr>
    </w:p>
    <w:p w:rsidR="00C73189" w:rsidRPr="00A93197" w:rsidRDefault="00C73189" w:rsidP="00A93197">
      <w:pPr>
        <w:pStyle w:val="a6"/>
      </w:pPr>
      <w:r w:rsidRPr="00A93197">
        <w:t>[root@sylixos_station:/apps]#</w:t>
      </w:r>
    </w:p>
    <w:p w:rsidR="00C73189" w:rsidRDefault="00C73189" w:rsidP="008B21AD">
      <w:pPr>
        <w:pStyle w:val="23"/>
        <w:numPr>
          <w:ilvl w:val="0"/>
          <w:numId w:val="7"/>
        </w:numPr>
        <w:spacing w:before="62" w:after="62"/>
      </w:pPr>
      <w:r>
        <w:rPr>
          <w:rFonts w:hint="eastAsia"/>
        </w:rPr>
        <w:t>创建一文件目录，并将“</w:t>
      </w:r>
      <w:r>
        <w:t>file.txt</w:t>
      </w:r>
      <w:r>
        <w:rPr>
          <w:rFonts w:hint="eastAsia"/>
        </w:rPr>
        <w:t>”文件拷贝到新建目录下</w:t>
      </w:r>
    </w:p>
    <w:p w:rsidR="00C73189" w:rsidRPr="00460B76" w:rsidRDefault="00C73189" w:rsidP="00A93197">
      <w:pPr>
        <w:pStyle w:val="a6"/>
        <w:rPr>
          <w:lang w:val="en-US"/>
        </w:rPr>
      </w:pPr>
      <w:r w:rsidRPr="00460B76">
        <w:rPr>
          <w:lang w:val="en-US"/>
        </w:rPr>
        <w:t xml:space="preserve">[root@sylixos_station:/apps]# mkdir file                     </w:t>
      </w:r>
      <w:r w:rsidRPr="00460B76">
        <w:rPr>
          <w:lang w:val="en-US"/>
        </w:rPr>
        <w:tab/>
        <w:t xml:space="preserve">/*  </w:t>
      </w:r>
      <w:r>
        <w:rPr>
          <w:rFonts w:hint="eastAsia"/>
        </w:rPr>
        <w:t>创建文件目录</w:t>
      </w:r>
      <w:r w:rsidRPr="00460B76">
        <w:rPr>
          <w:lang w:val="en-US"/>
        </w:rPr>
        <w:t xml:space="preserve">  </w:t>
      </w:r>
      <w:r w:rsidRPr="00460B76">
        <w:rPr>
          <w:lang w:val="en-US"/>
        </w:rPr>
        <w:tab/>
        <w:t xml:space="preserve">    */</w:t>
      </w:r>
    </w:p>
    <w:p w:rsidR="00C73189" w:rsidRPr="00460B76" w:rsidRDefault="00C73189" w:rsidP="00A93197">
      <w:pPr>
        <w:pStyle w:val="a6"/>
        <w:rPr>
          <w:lang w:val="en-US"/>
        </w:rPr>
      </w:pPr>
      <w:r w:rsidRPr="00460B76">
        <w:rPr>
          <w:lang w:val="en-US"/>
        </w:rPr>
        <w:t xml:space="preserve">[root@sylixos_station:/apps]# cp file.txt /apps/file      </w:t>
      </w:r>
      <w:r w:rsidRPr="00460B76">
        <w:rPr>
          <w:lang w:val="en-US"/>
        </w:rPr>
        <w:tab/>
        <w:t xml:space="preserve">/*  </w:t>
      </w:r>
      <w:r>
        <w:rPr>
          <w:rFonts w:hint="eastAsia"/>
        </w:rPr>
        <w:t>拷贝文件</w:t>
      </w:r>
      <w:r w:rsidRPr="00460B76">
        <w:rPr>
          <w:lang w:val="en-US"/>
        </w:rPr>
        <w:t xml:space="preserve">    </w:t>
      </w:r>
      <w:r w:rsidRPr="00460B76">
        <w:rPr>
          <w:lang w:val="en-US"/>
        </w:rPr>
        <w:tab/>
        <w:t xml:space="preserve">    */</w:t>
      </w:r>
    </w:p>
    <w:p w:rsidR="00C73189" w:rsidRPr="00460B76" w:rsidRDefault="00C73189" w:rsidP="00A93197">
      <w:pPr>
        <w:pStyle w:val="a6"/>
        <w:rPr>
          <w:lang w:val="en-US"/>
        </w:rPr>
      </w:pPr>
      <w:r w:rsidRPr="00460B76">
        <w:rPr>
          <w:lang w:val="en-US"/>
        </w:rPr>
        <w:t xml:space="preserve">copy complete. size:30(Bytes) time:0(s) speed:30(Bps)     </w:t>
      </w:r>
      <w:r w:rsidRPr="00460B76">
        <w:rPr>
          <w:lang w:val="en-US"/>
        </w:rPr>
        <w:tab/>
        <w:t xml:space="preserve">/*  </w:t>
      </w:r>
      <w:r>
        <w:rPr>
          <w:rFonts w:hint="eastAsia"/>
        </w:rPr>
        <w:t>提示信息</w:t>
      </w:r>
      <w:r w:rsidRPr="00460B76">
        <w:rPr>
          <w:lang w:val="en-US"/>
        </w:rPr>
        <w:t xml:space="preserve">    </w:t>
      </w:r>
      <w:r w:rsidRPr="00460B76">
        <w:rPr>
          <w:lang w:val="en-US"/>
        </w:rPr>
        <w:tab/>
        <w:t xml:space="preserve">    */</w:t>
      </w:r>
    </w:p>
    <w:p w:rsidR="00C73189" w:rsidRPr="00460B76" w:rsidRDefault="00C73189" w:rsidP="00A93197">
      <w:pPr>
        <w:pStyle w:val="a6"/>
        <w:rPr>
          <w:lang w:val="en-US"/>
        </w:rPr>
      </w:pPr>
      <w:r w:rsidRPr="00460B76">
        <w:rPr>
          <w:lang w:val="en-US"/>
        </w:rPr>
        <w:t xml:space="preserve">[root@sylixos_station:/apps]# cd file                        </w:t>
      </w:r>
      <w:r w:rsidRPr="00460B76">
        <w:rPr>
          <w:lang w:val="en-US"/>
        </w:rPr>
        <w:tab/>
        <w:t xml:space="preserve">/*  </w:t>
      </w:r>
      <w:r>
        <w:rPr>
          <w:rFonts w:hint="eastAsia"/>
        </w:rPr>
        <w:t>进入新建目录</w:t>
      </w:r>
      <w:r w:rsidRPr="00460B76">
        <w:rPr>
          <w:lang w:val="en-US"/>
        </w:rPr>
        <w:tab/>
        <w:t xml:space="preserve">    */</w:t>
      </w:r>
    </w:p>
    <w:p w:rsidR="00C73189" w:rsidRPr="00460B76" w:rsidRDefault="00C73189" w:rsidP="00A93197">
      <w:pPr>
        <w:pStyle w:val="a6"/>
        <w:rPr>
          <w:lang w:val="en-US"/>
        </w:rPr>
      </w:pPr>
      <w:r w:rsidRPr="00460B76">
        <w:rPr>
          <w:lang w:val="en-US"/>
        </w:rPr>
        <w:t xml:space="preserve">[root@sylixos_station:/apps/file]# ls                        </w:t>
      </w:r>
      <w:r w:rsidRPr="00460B76">
        <w:rPr>
          <w:lang w:val="en-US"/>
        </w:rPr>
        <w:tab/>
        <w:t xml:space="preserve">/*  </w:t>
      </w:r>
      <w:r>
        <w:rPr>
          <w:rFonts w:hint="eastAsia"/>
        </w:rPr>
        <w:t>查看文件存在</w:t>
      </w:r>
      <w:r w:rsidRPr="00460B76">
        <w:rPr>
          <w:lang w:val="en-US"/>
        </w:rPr>
        <w:tab/>
        <w:t xml:space="preserve">    */</w:t>
      </w:r>
    </w:p>
    <w:p w:rsidR="00C73189" w:rsidRPr="00460B76" w:rsidRDefault="00C73189" w:rsidP="00A93197">
      <w:pPr>
        <w:pStyle w:val="a6"/>
        <w:rPr>
          <w:lang w:val="en-US"/>
        </w:rPr>
      </w:pPr>
      <w:r w:rsidRPr="00460B76">
        <w:rPr>
          <w:lang w:val="en-US"/>
        </w:rPr>
        <w:t>file.txt</w:t>
      </w:r>
    </w:p>
    <w:p w:rsidR="00C73189" w:rsidRPr="00460B76" w:rsidRDefault="00C73189" w:rsidP="00A93197">
      <w:pPr>
        <w:pStyle w:val="a6"/>
        <w:rPr>
          <w:lang w:val="en-US"/>
        </w:rPr>
      </w:pPr>
      <w:r w:rsidRPr="00460B76">
        <w:rPr>
          <w:lang w:val="en-US"/>
        </w:rPr>
        <w:t xml:space="preserve">[root@sylixos_station:/apps/file]# cat file.txt           </w:t>
      </w:r>
      <w:r w:rsidRPr="00460B76">
        <w:rPr>
          <w:lang w:val="en-US"/>
        </w:rPr>
        <w:tab/>
        <w:t xml:space="preserve">/*  </w:t>
      </w:r>
      <w:r>
        <w:rPr>
          <w:rFonts w:hint="eastAsia"/>
        </w:rPr>
        <w:t>验证文件内容</w:t>
      </w:r>
      <w:r w:rsidRPr="00460B76">
        <w:rPr>
          <w:lang w:val="en-US"/>
        </w:rPr>
        <w:t xml:space="preserve"> </w:t>
      </w:r>
      <w:r w:rsidRPr="00460B76">
        <w:rPr>
          <w:lang w:val="en-US"/>
        </w:rPr>
        <w:tab/>
        <w:t xml:space="preserve">    */</w:t>
      </w:r>
    </w:p>
    <w:p w:rsidR="00C73189" w:rsidRPr="00460B76" w:rsidRDefault="00C73189" w:rsidP="00A93197">
      <w:pPr>
        <w:pStyle w:val="a6"/>
        <w:rPr>
          <w:lang w:val="en-US"/>
        </w:rPr>
      </w:pPr>
      <w:r w:rsidRPr="00460B76">
        <w:rPr>
          <w:lang w:val="en-US"/>
        </w:rPr>
        <w:t>hello this is a file on disk.</w:t>
      </w:r>
    </w:p>
    <w:p w:rsidR="00C73189" w:rsidRPr="00460B76" w:rsidRDefault="00C73189" w:rsidP="00A93197">
      <w:pPr>
        <w:pStyle w:val="a6"/>
        <w:rPr>
          <w:lang w:val="en-US"/>
        </w:rPr>
      </w:pPr>
    </w:p>
    <w:p w:rsidR="00C73189" w:rsidRPr="00460B76" w:rsidRDefault="00C73189" w:rsidP="00A93197">
      <w:pPr>
        <w:pStyle w:val="a6"/>
        <w:rPr>
          <w:lang w:val="en-US"/>
        </w:rPr>
      </w:pPr>
      <w:r w:rsidRPr="00460B76">
        <w:rPr>
          <w:lang w:val="en-US"/>
        </w:rPr>
        <w:t>[root@sylixos_station:/apps/file]#</w:t>
      </w:r>
    </w:p>
    <w:p w:rsidR="00C73189" w:rsidRDefault="00C73189" w:rsidP="008B21AD">
      <w:pPr>
        <w:pStyle w:val="23"/>
        <w:numPr>
          <w:ilvl w:val="0"/>
          <w:numId w:val="7"/>
        </w:numPr>
        <w:spacing w:before="62" w:after="62"/>
      </w:pPr>
      <w:r>
        <w:rPr>
          <w:rFonts w:hint="eastAsia"/>
        </w:rPr>
        <w:t>将创建的文件目录和文件删除</w:t>
      </w:r>
    </w:p>
    <w:p w:rsidR="00C73189" w:rsidRPr="00724B61" w:rsidRDefault="00C73189" w:rsidP="00724B61">
      <w:pPr>
        <w:pStyle w:val="a6"/>
      </w:pPr>
      <w:r w:rsidRPr="00724B61">
        <w:t>[root@sylixos_station:/apps/file]# ls</w:t>
      </w:r>
      <w:r>
        <w:t xml:space="preserve">                        </w:t>
      </w:r>
      <w:r>
        <w:tab/>
        <w:t xml:space="preserve">/*  </w:t>
      </w:r>
      <w:r>
        <w:rPr>
          <w:rFonts w:hint="eastAsia"/>
        </w:rPr>
        <w:t>确认文件存在</w:t>
      </w:r>
      <w:r>
        <w:t xml:space="preserve"> </w:t>
      </w:r>
      <w:r>
        <w:tab/>
        <w:t xml:space="preserve">    */</w:t>
      </w:r>
    </w:p>
    <w:p w:rsidR="00C73189" w:rsidRPr="00724B61" w:rsidRDefault="00C73189" w:rsidP="00724B61">
      <w:pPr>
        <w:pStyle w:val="a6"/>
      </w:pPr>
      <w:r w:rsidRPr="00724B61">
        <w:t>file.txt</w:t>
      </w:r>
    </w:p>
    <w:p w:rsidR="00C73189" w:rsidRPr="00724B61" w:rsidRDefault="00C73189" w:rsidP="00724B61">
      <w:pPr>
        <w:pStyle w:val="a6"/>
      </w:pPr>
      <w:r w:rsidRPr="00724B61">
        <w:t>[root@sylixos_station:/apps/file]# rm file.txt</w:t>
      </w:r>
      <w:r>
        <w:t xml:space="preserve">             </w:t>
      </w:r>
      <w:r>
        <w:tab/>
        <w:t xml:space="preserve">/*  </w:t>
      </w:r>
      <w:r>
        <w:rPr>
          <w:rFonts w:hint="eastAsia"/>
        </w:rPr>
        <w:t>删除文件</w:t>
      </w:r>
      <w:r>
        <w:t xml:space="preserve">     </w:t>
      </w:r>
      <w:r>
        <w:tab/>
        <w:t xml:space="preserve">    */</w:t>
      </w:r>
    </w:p>
    <w:p w:rsidR="00C73189" w:rsidRPr="00724B61" w:rsidRDefault="00C73189" w:rsidP="00724B61">
      <w:pPr>
        <w:pStyle w:val="a6"/>
      </w:pPr>
      <w:r w:rsidRPr="00724B61">
        <w:t>[root@sylixos_station:/apps/file]# ls</w:t>
      </w:r>
      <w:r>
        <w:t xml:space="preserve">                       </w:t>
      </w:r>
      <w:r>
        <w:tab/>
        <w:t xml:space="preserve">/*  </w:t>
      </w:r>
      <w:r>
        <w:rPr>
          <w:rFonts w:hint="eastAsia"/>
        </w:rPr>
        <w:t>确认文件删除</w:t>
      </w:r>
      <w:r>
        <w:t xml:space="preserve"> </w:t>
      </w:r>
      <w:r>
        <w:tab/>
        <w:t xml:space="preserve">    */</w:t>
      </w:r>
    </w:p>
    <w:p w:rsidR="00C73189" w:rsidRPr="00724B61" w:rsidRDefault="00C73189" w:rsidP="00724B61">
      <w:pPr>
        <w:pStyle w:val="a6"/>
      </w:pPr>
      <w:r w:rsidRPr="00724B61">
        <w:t>[root@sylixos_station:/apps/file]# cd ../</w:t>
      </w:r>
      <w:r>
        <w:t xml:space="preserve">                   </w:t>
      </w:r>
      <w:r>
        <w:tab/>
        <w:t xml:space="preserve">/*  </w:t>
      </w:r>
      <w:r>
        <w:rPr>
          <w:rFonts w:hint="eastAsia"/>
        </w:rPr>
        <w:t>返回上一级目录</w:t>
      </w:r>
      <w:r>
        <w:tab/>
        <w:t xml:space="preserve">    */</w:t>
      </w:r>
    </w:p>
    <w:p w:rsidR="00C73189" w:rsidRPr="00724B61" w:rsidRDefault="00C73189" w:rsidP="00724B61">
      <w:pPr>
        <w:pStyle w:val="a6"/>
      </w:pPr>
      <w:r w:rsidRPr="00724B61">
        <w:t xml:space="preserve">[root@sylixos_station:/apps]# </w:t>
      </w:r>
      <w:r w:rsidRPr="0040573E">
        <w:rPr>
          <w:color w:val="FF0000"/>
        </w:rPr>
        <w:t>rm file</w:t>
      </w:r>
      <w:r>
        <w:t xml:space="preserve">                        </w:t>
      </w:r>
      <w:r>
        <w:tab/>
        <w:t xml:space="preserve">/*  </w:t>
      </w:r>
      <w:r>
        <w:rPr>
          <w:rFonts w:hint="eastAsia"/>
        </w:rPr>
        <w:t>删除目录</w:t>
      </w:r>
      <w:r>
        <w:t xml:space="preserve">      </w:t>
      </w:r>
      <w:r>
        <w:tab/>
        <w:t xml:space="preserve">    */</w:t>
      </w:r>
    </w:p>
    <w:p w:rsidR="00C73189" w:rsidRPr="00724B61" w:rsidRDefault="00C73189" w:rsidP="00724B61">
      <w:pPr>
        <w:pStyle w:val="a6"/>
      </w:pPr>
      <w:r w:rsidRPr="00724B61">
        <w:t>[root@sylixos_station:/apps]# cd file</w:t>
      </w:r>
      <w:r>
        <w:t xml:space="preserve">                        </w:t>
      </w:r>
      <w:r>
        <w:tab/>
        <w:t xml:space="preserve">/*  </w:t>
      </w:r>
      <w:r>
        <w:rPr>
          <w:rFonts w:hint="eastAsia"/>
        </w:rPr>
        <w:t>确认目录删除</w:t>
      </w:r>
      <w:r>
        <w:t xml:space="preserve"> </w:t>
      </w:r>
      <w:r>
        <w:tab/>
        <w:t xml:space="preserve">    */</w:t>
      </w:r>
    </w:p>
    <w:p w:rsidR="00C73189" w:rsidRPr="001C60C3" w:rsidRDefault="00C73189" w:rsidP="00724B61">
      <w:pPr>
        <w:pStyle w:val="a6"/>
      </w:pPr>
      <w:r w:rsidRPr="001C60C3">
        <w:t>cd : error : No such file or directory</w:t>
      </w:r>
    </w:p>
    <w:p w:rsidR="00C73189" w:rsidRDefault="00C73189" w:rsidP="00724B61">
      <w:pPr>
        <w:pStyle w:val="a6"/>
      </w:pPr>
      <w:r w:rsidRPr="00724B61">
        <w:t>[root@sylixos_station:/apps]#</w:t>
      </w:r>
    </w:p>
    <w:p w:rsidR="00C73189" w:rsidRDefault="00C73189" w:rsidP="008B21AD">
      <w:pPr>
        <w:pStyle w:val="23"/>
        <w:numPr>
          <w:ilvl w:val="0"/>
          <w:numId w:val="7"/>
        </w:numPr>
        <w:spacing w:before="62" w:after="62"/>
      </w:pPr>
      <w:r>
        <w:rPr>
          <w:rFonts w:hint="eastAsia"/>
        </w:rPr>
        <w:t>使用</w:t>
      </w:r>
      <w:r>
        <w:t>Telnet</w:t>
      </w:r>
      <w:r>
        <w:rPr>
          <w:rFonts w:hint="eastAsia"/>
        </w:rPr>
        <w:t>实现</w:t>
      </w:r>
      <w:r>
        <w:t>SylixOS</w:t>
      </w:r>
      <w:r>
        <w:rPr>
          <w:rFonts w:hint="eastAsia"/>
        </w:rPr>
        <w:t>控制台</w:t>
      </w:r>
    </w:p>
    <w:p w:rsidR="00C73189" w:rsidRDefault="00C73189" w:rsidP="00952020">
      <w:pPr>
        <w:spacing w:before="62" w:after="62"/>
        <w:ind w:firstLineChars="150" w:firstLine="315"/>
      </w:pPr>
      <w:r>
        <w:rPr>
          <w:rFonts w:hint="eastAsia"/>
        </w:rPr>
        <w:t>当前无论是笔记本电脑还是</w:t>
      </w:r>
      <w:r>
        <w:t>PC</w:t>
      </w:r>
      <w:r>
        <w:rPr>
          <w:rFonts w:hint="eastAsia"/>
        </w:rPr>
        <w:t>主机均很少有串口，在调试时往往需要一个</w:t>
      </w:r>
      <w:r>
        <w:t>USB</w:t>
      </w:r>
      <w:r>
        <w:rPr>
          <w:rFonts w:hint="eastAsia"/>
        </w:rPr>
        <w:t>转</w:t>
      </w:r>
      <w:r>
        <w:t>RS232</w:t>
      </w:r>
      <w:r>
        <w:rPr>
          <w:rFonts w:hint="eastAsia"/>
        </w:rPr>
        <w:t>功能的转换器。但在很多场合使用</w:t>
      </w:r>
      <w:r>
        <w:t>USB</w:t>
      </w:r>
      <w:r>
        <w:rPr>
          <w:rFonts w:hint="eastAsia"/>
        </w:rPr>
        <w:t>转</w:t>
      </w:r>
      <w:r>
        <w:t>RS232</w:t>
      </w:r>
      <w:r>
        <w:rPr>
          <w:rFonts w:hint="eastAsia"/>
        </w:rPr>
        <w:t>并不是很方便，</w:t>
      </w:r>
      <w:r>
        <w:t>SylixOS</w:t>
      </w:r>
      <w:r>
        <w:rPr>
          <w:rFonts w:hint="eastAsia"/>
        </w:rPr>
        <w:t>还支持</w:t>
      </w:r>
      <w:r>
        <w:t>Telnet</w:t>
      </w:r>
      <w:r>
        <w:rPr>
          <w:rFonts w:hint="eastAsia"/>
        </w:rPr>
        <w:t>连接功能，可以通过网络建立</w:t>
      </w:r>
      <w:r>
        <w:t>SylixOS</w:t>
      </w:r>
      <w:r>
        <w:rPr>
          <w:rFonts w:hint="eastAsia"/>
        </w:rPr>
        <w:t>控制台。确认当前网络连接正常，并已知当前</w:t>
      </w:r>
      <w:r w:rsidR="00F761D2">
        <w:rPr>
          <w:rFonts w:hint="eastAsia"/>
        </w:rPr>
        <w:t>验证平台</w:t>
      </w:r>
      <w:r>
        <w:rPr>
          <w:rFonts w:hint="eastAsia"/>
        </w:rPr>
        <w:t>的</w:t>
      </w:r>
      <w:r>
        <w:t>IP</w:t>
      </w:r>
      <w:r>
        <w:rPr>
          <w:rFonts w:hint="eastAsia"/>
        </w:rPr>
        <w:t>地址，打开</w:t>
      </w:r>
      <w:r>
        <w:t>putty</w:t>
      </w:r>
      <w:r>
        <w:rPr>
          <w:rFonts w:hint="eastAsia"/>
        </w:rPr>
        <w:t>软件，在启动界面进行如</w:t>
      </w:r>
      <w:r>
        <w:fldChar w:fldCharType="begin"/>
      </w:r>
      <w:r>
        <w:instrText xml:space="preserve"> REF _Ref424201089 \h </w:instrText>
      </w:r>
      <w:r>
        <w:fldChar w:fldCharType="separate"/>
      </w:r>
      <w:r w:rsidR="00B96029">
        <w:rPr>
          <w:rFonts w:hint="eastAsia"/>
        </w:rPr>
        <w:t>图</w:t>
      </w:r>
      <w:r w:rsidR="00B96029">
        <w:t xml:space="preserve"> </w:t>
      </w:r>
      <w:r w:rsidR="00B96029">
        <w:rPr>
          <w:noProof/>
        </w:rPr>
        <w:t>3</w:t>
      </w:r>
      <w:r w:rsidR="00B96029">
        <w:t>.</w:t>
      </w:r>
      <w:r w:rsidR="00B96029">
        <w:rPr>
          <w:noProof/>
        </w:rPr>
        <w:t>1</w:t>
      </w:r>
      <w:r>
        <w:fldChar w:fldCharType="end"/>
      </w:r>
      <w:r>
        <w:rPr>
          <w:rFonts w:hint="eastAsia"/>
        </w:rPr>
        <w:t>设置，完成后点击“</w:t>
      </w:r>
      <w:r>
        <w:t>Open</w:t>
      </w:r>
      <w:r>
        <w:rPr>
          <w:rFonts w:hint="eastAsia"/>
        </w:rPr>
        <w:t>”按钮。</w:t>
      </w:r>
      <w:r>
        <w:t xml:space="preserve"> </w:t>
      </w:r>
    </w:p>
    <w:p w:rsidR="00C73189" w:rsidRDefault="002A2752" w:rsidP="00261ED5">
      <w:pPr>
        <w:keepNext/>
        <w:spacing w:before="62" w:after="62"/>
        <w:jc w:val="center"/>
      </w:pPr>
      <w:r>
        <w:rPr>
          <w:noProof/>
        </w:rPr>
        <w:lastRenderedPageBreak/>
        <w:pict>
          <v:shape id="_x0000_i1035" type="#_x0000_t75" style="width:352.5pt;height:338.1pt;visibility:visible;mso-wrap-style:square">
            <v:imagedata r:id="rId29" o:title=""/>
          </v:shape>
        </w:pict>
      </w:r>
    </w:p>
    <w:p w:rsidR="00C73189" w:rsidRDefault="00C73189" w:rsidP="00261ED5">
      <w:pPr>
        <w:pStyle w:val="a8"/>
      </w:pPr>
      <w:bookmarkStart w:id="183" w:name="_Ref424201089"/>
      <w:r>
        <w:rPr>
          <w:rFonts w:hint="eastAsia"/>
        </w:rPr>
        <w:t>图</w:t>
      </w:r>
      <w:r>
        <w:t xml:space="preserve"> </w:t>
      </w:r>
      <w:r w:rsidR="00221946">
        <w:fldChar w:fldCharType="begin"/>
      </w:r>
      <w:r w:rsidR="00221946">
        <w:instrText xml:space="preserve"> STYLEREF 1 \s </w:instrText>
      </w:r>
      <w:r w:rsidR="00221946">
        <w:fldChar w:fldCharType="separate"/>
      </w:r>
      <w:r w:rsidR="00B96029">
        <w:rPr>
          <w:noProof/>
        </w:rPr>
        <w:t>3</w:t>
      </w:r>
      <w:r w:rsidR="00221946">
        <w:rPr>
          <w:noProof/>
        </w:rPr>
        <w:fldChar w:fldCharType="end"/>
      </w:r>
      <w:r w:rsidR="009C5060">
        <w:t>.</w:t>
      </w:r>
      <w:r w:rsidR="009C5060">
        <w:fldChar w:fldCharType="begin"/>
      </w:r>
      <w:r w:rsidR="009C5060">
        <w:instrText xml:space="preserve"> SEQ </w:instrText>
      </w:r>
      <w:r w:rsidR="009C5060">
        <w:instrText>图</w:instrText>
      </w:r>
      <w:r w:rsidR="009C5060">
        <w:instrText xml:space="preserve"> \* ARABIC \s 1 </w:instrText>
      </w:r>
      <w:r w:rsidR="009C5060">
        <w:fldChar w:fldCharType="separate"/>
      </w:r>
      <w:r w:rsidR="00B96029">
        <w:rPr>
          <w:noProof/>
        </w:rPr>
        <w:t>1</w:t>
      </w:r>
      <w:r w:rsidR="009C5060">
        <w:fldChar w:fldCharType="end"/>
      </w:r>
      <w:bookmarkEnd w:id="183"/>
      <w:r>
        <w:t xml:space="preserve">  putty</w:t>
      </w:r>
      <w:r>
        <w:rPr>
          <w:rFonts w:hint="eastAsia"/>
        </w:rPr>
        <w:t>使用</w:t>
      </w:r>
      <w:r>
        <w:t>Telnet</w:t>
      </w:r>
      <w:r>
        <w:rPr>
          <w:rFonts w:hint="eastAsia"/>
        </w:rPr>
        <w:t>连接的设置</w:t>
      </w:r>
    </w:p>
    <w:p w:rsidR="00C73189" w:rsidRDefault="00C73189" w:rsidP="00261ED5">
      <w:pPr>
        <w:spacing w:before="62" w:after="62"/>
      </w:pPr>
      <w:r>
        <w:tab/>
      </w:r>
      <w:r>
        <w:rPr>
          <w:rFonts w:hint="eastAsia"/>
        </w:rPr>
        <w:t>在进入</w:t>
      </w:r>
      <w:r>
        <w:t>putty</w:t>
      </w:r>
      <w:r>
        <w:rPr>
          <w:rFonts w:hint="eastAsia"/>
        </w:rPr>
        <w:t>界面后，要求输入用户名（</w:t>
      </w:r>
      <w:r>
        <w:t>login</w:t>
      </w:r>
      <w:r>
        <w:rPr>
          <w:rFonts w:hint="eastAsia"/>
        </w:rPr>
        <w:t>）和密码（</w:t>
      </w:r>
      <w:r>
        <w:t>password</w:t>
      </w:r>
      <w:r>
        <w:rPr>
          <w:rFonts w:hint="eastAsia"/>
        </w:rPr>
        <w:t>），这里均为“</w:t>
      </w:r>
      <w:r>
        <w:t>root</w:t>
      </w:r>
      <w:r>
        <w:rPr>
          <w:rFonts w:hint="eastAsia"/>
        </w:rPr>
        <w:t>”。输入后即打开</w:t>
      </w:r>
      <w:r>
        <w:t>SylixOS</w:t>
      </w:r>
      <w:r>
        <w:rPr>
          <w:rFonts w:hint="eastAsia"/>
        </w:rPr>
        <w:t>控制台。</w:t>
      </w:r>
    </w:p>
    <w:p w:rsidR="00C73189" w:rsidRPr="00460B76" w:rsidRDefault="00C73189" w:rsidP="005A3EA2">
      <w:pPr>
        <w:pStyle w:val="a6"/>
        <w:rPr>
          <w:lang w:val="en-US"/>
        </w:rPr>
      </w:pPr>
      <w:r w:rsidRPr="00460B76">
        <w:rPr>
          <w:lang w:val="en-US"/>
        </w:rPr>
        <w:t>login: root</w:t>
      </w:r>
    </w:p>
    <w:p w:rsidR="00C73189" w:rsidRPr="00460B76" w:rsidRDefault="00C73189" w:rsidP="005A3EA2">
      <w:pPr>
        <w:pStyle w:val="a6"/>
        <w:rPr>
          <w:lang w:val="en-US"/>
        </w:rPr>
      </w:pPr>
      <w:r w:rsidRPr="00460B76">
        <w:rPr>
          <w:lang w:val="en-US"/>
        </w:rPr>
        <w:t xml:space="preserve">password:                                                     </w:t>
      </w:r>
      <w:r w:rsidRPr="00460B76">
        <w:rPr>
          <w:lang w:val="en-US"/>
        </w:rPr>
        <w:tab/>
        <w:t xml:space="preserve">/*  </w:t>
      </w:r>
      <w:r>
        <w:rPr>
          <w:rFonts w:hint="eastAsia"/>
        </w:rPr>
        <w:t>密码不回显</w:t>
      </w:r>
      <w:r w:rsidRPr="00460B76">
        <w:rPr>
          <w:lang w:val="en-US"/>
        </w:rPr>
        <w:t xml:space="preserve">      </w:t>
      </w:r>
      <w:r w:rsidRPr="00460B76">
        <w:rPr>
          <w:lang w:val="en-US"/>
        </w:rPr>
        <w:tab/>
        <w:t xml:space="preserve">    */</w:t>
      </w:r>
    </w:p>
    <w:p w:rsidR="00C73189" w:rsidRPr="00460B76" w:rsidRDefault="00C73189" w:rsidP="005A3EA2">
      <w:pPr>
        <w:pStyle w:val="a6"/>
        <w:rPr>
          <w:lang w:val="en-US"/>
        </w:rPr>
      </w:pPr>
      <w:r w:rsidRPr="00460B76">
        <w:rPr>
          <w:lang w:val="en-US"/>
        </w:rPr>
        <w:t xml:space="preserve">...                                                          </w:t>
      </w:r>
      <w:r w:rsidRPr="00460B76">
        <w:rPr>
          <w:lang w:val="en-US"/>
        </w:rPr>
        <w:tab/>
        <w:t xml:space="preserve">/*  </w:t>
      </w:r>
      <w:r>
        <w:rPr>
          <w:rFonts w:hint="eastAsia"/>
        </w:rPr>
        <w:t>省略了一部分字符</w:t>
      </w:r>
      <w:r w:rsidRPr="00460B76">
        <w:rPr>
          <w:lang w:val="en-US"/>
        </w:rPr>
        <w:tab/>
        <w:t xml:space="preserve">    */</w:t>
      </w:r>
    </w:p>
    <w:p w:rsidR="002A39C8" w:rsidRPr="002A39C8" w:rsidRDefault="002A39C8" w:rsidP="002A39C8">
      <w:pPr>
        <w:pStyle w:val="a6"/>
        <w:rPr>
          <w:color w:val="FF0000"/>
          <w:lang w:val="en-US"/>
        </w:rPr>
      </w:pPr>
      <w:r w:rsidRPr="002A39C8">
        <w:rPr>
          <w:color w:val="FF0000"/>
          <w:lang w:val="en-US"/>
        </w:rPr>
        <w:t>SylixOS license: Commercial &amp; GPL.</w:t>
      </w:r>
    </w:p>
    <w:p w:rsidR="002A39C8" w:rsidRPr="002A39C8" w:rsidRDefault="002A39C8" w:rsidP="002A39C8">
      <w:pPr>
        <w:pStyle w:val="a6"/>
        <w:rPr>
          <w:color w:val="FF0000"/>
          <w:lang w:val="en-US"/>
        </w:rPr>
      </w:pPr>
      <w:r w:rsidRPr="002A39C8">
        <w:rPr>
          <w:color w:val="FF0000"/>
          <w:lang w:val="en-US"/>
        </w:rPr>
        <w:t>SylixOS kernel version: 1.3.4 NeZha(b)</w:t>
      </w:r>
    </w:p>
    <w:p w:rsidR="002A39C8" w:rsidRPr="002A39C8" w:rsidRDefault="002A39C8" w:rsidP="002A39C8">
      <w:pPr>
        <w:pStyle w:val="a6"/>
        <w:rPr>
          <w:color w:val="FF0000"/>
          <w:lang w:val="en-US"/>
        </w:rPr>
      </w:pPr>
    </w:p>
    <w:p w:rsidR="002A39C8" w:rsidRPr="002A39C8" w:rsidRDefault="002A39C8" w:rsidP="002A39C8">
      <w:pPr>
        <w:pStyle w:val="a6"/>
        <w:rPr>
          <w:color w:val="FF0000"/>
          <w:lang w:val="en-US"/>
        </w:rPr>
      </w:pPr>
      <w:r w:rsidRPr="002A39C8">
        <w:rPr>
          <w:color w:val="FF0000"/>
          <w:lang w:val="en-US"/>
        </w:rPr>
        <w:t>CPU     : Freescale i.MX6Q (Cortex-A9 Max@1.2GHz NEON VFPv3)</w:t>
      </w:r>
    </w:p>
    <w:p w:rsidR="002A39C8" w:rsidRPr="002A39C8" w:rsidRDefault="002A39C8" w:rsidP="002A39C8">
      <w:pPr>
        <w:pStyle w:val="a6"/>
        <w:rPr>
          <w:color w:val="FF0000"/>
          <w:lang w:val="en-US"/>
        </w:rPr>
      </w:pPr>
      <w:r w:rsidRPr="002A39C8">
        <w:rPr>
          <w:color w:val="FF0000"/>
          <w:lang w:val="en-US"/>
        </w:rPr>
        <w:t>CACHE   : 64KBytes L1-Cache(D-32K/I-32K), 1MBytes L2-Cache</w:t>
      </w:r>
    </w:p>
    <w:p w:rsidR="002A39C8" w:rsidRPr="002A39C8" w:rsidRDefault="002A39C8" w:rsidP="002A39C8">
      <w:pPr>
        <w:pStyle w:val="a6"/>
        <w:rPr>
          <w:color w:val="FF0000"/>
          <w:lang w:val="en-US"/>
        </w:rPr>
      </w:pPr>
      <w:r w:rsidRPr="002A39C8">
        <w:rPr>
          <w:color w:val="FF0000"/>
          <w:lang w:val="en-US"/>
        </w:rPr>
        <w:t>PACKET  : SylixOS EVM</w:t>
      </w:r>
    </w:p>
    <w:p w:rsidR="002A39C8" w:rsidRPr="002A39C8" w:rsidRDefault="002A39C8" w:rsidP="002A39C8">
      <w:pPr>
        <w:pStyle w:val="a6"/>
        <w:rPr>
          <w:color w:val="FF0000"/>
          <w:lang w:val="en-US"/>
        </w:rPr>
      </w:pPr>
      <w:r w:rsidRPr="002A39C8">
        <w:rPr>
          <w:color w:val="FF0000"/>
          <w:lang w:val="en-US"/>
        </w:rPr>
        <w:t>ROM SIZE: 0x00002000 Bytes (0x00000000 - 0x00001fff)</w:t>
      </w:r>
    </w:p>
    <w:p w:rsidR="002A39C8" w:rsidRPr="002A39C8" w:rsidRDefault="002A39C8" w:rsidP="002A39C8">
      <w:pPr>
        <w:pStyle w:val="a6"/>
        <w:rPr>
          <w:color w:val="FF0000"/>
          <w:lang w:val="en-US"/>
        </w:rPr>
      </w:pPr>
      <w:r w:rsidRPr="002A39C8">
        <w:rPr>
          <w:color w:val="FF0000"/>
          <w:lang w:val="en-US"/>
        </w:rPr>
        <w:t>RAM SIZE: 0x40000000 Bytes (0x10000000 - 0x4fffffff)</w:t>
      </w:r>
    </w:p>
    <w:p w:rsidR="002A39C8" w:rsidRDefault="002A39C8" w:rsidP="002A39C8">
      <w:pPr>
        <w:pStyle w:val="a6"/>
        <w:rPr>
          <w:color w:val="FF0000"/>
          <w:lang w:val="en-US"/>
        </w:rPr>
      </w:pPr>
      <w:r w:rsidRPr="002A39C8">
        <w:rPr>
          <w:color w:val="FF0000"/>
          <w:lang w:val="en-US"/>
        </w:rPr>
        <w:t xml:space="preserve">BSP     : BSP version 0.8.0 </w:t>
      </w:r>
    </w:p>
    <w:p w:rsidR="00C73189" w:rsidRPr="00460B76" w:rsidRDefault="00C73189" w:rsidP="002A39C8">
      <w:pPr>
        <w:pStyle w:val="a6"/>
        <w:rPr>
          <w:lang w:val="en-US"/>
        </w:rPr>
      </w:pPr>
      <w:r w:rsidRPr="00460B76">
        <w:rPr>
          <w:lang w:val="en-US"/>
        </w:rPr>
        <w:t>[root@sylixos_station:/]#</w:t>
      </w:r>
    </w:p>
    <w:p w:rsidR="00C73189" w:rsidRPr="000C1270" w:rsidRDefault="00C73189" w:rsidP="000D7242">
      <w:pPr>
        <w:pStyle w:val="3"/>
        <w:numPr>
          <w:ilvl w:val="0"/>
          <w:numId w:val="0"/>
        </w:numPr>
      </w:pPr>
      <w:bookmarkStart w:id="184" w:name="_Toc428867427"/>
      <w:bookmarkStart w:id="185" w:name="_Toc429220948"/>
      <w:bookmarkStart w:id="186" w:name="_Toc431109669"/>
      <w:bookmarkStart w:id="187" w:name="_Toc432270982"/>
      <w:bookmarkStart w:id="188" w:name="_Toc432317323"/>
      <w:bookmarkStart w:id="189" w:name="_Toc469064018"/>
      <w:r>
        <w:rPr>
          <w:rFonts w:hint="eastAsia"/>
        </w:rPr>
        <w:t>扩展实验</w:t>
      </w:r>
      <w:bookmarkEnd w:id="184"/>
      <w:bookmarkEnd w:id="185"/>
      <w:bookmarkEnd w:id="186"/>
      <w:bookmarkEnd w:id="187"/>
      <w:bookmarkEnd w:id="188"/>
      <w:bookmarkEnd w:id="189"/>
    </w:p>
    <w:p w:rsidR="00C73189" w:rsidRDefault="00C73189" w:rsidP="00EA770A">
      <w:pPr>
        <w:pStyle w:val="23"/>
        <w:spacing w:before="62" w:after="62"/>
        <w:ind w:firstLine="0"/>
        <w:rPr>
          <w:lang w:val="de-DE"/>
        </w:rPr>
      </w:pPr>
      <w:r>
        <w:rPr>
          <w:lang w:val="de-DE"/>
        </w:rPr>
        <w:tab/>
      </w:r>
      <w:r>
        <w:rPr>
          <w:rFonts w:hint="eastAsia"/>
          <w:lang w:val="de-DE"/>
        </w:rPr>
        <w:t>参考</w:t>
      </w:r>
      <w:r>
        <w:rPr>
          <w:lang w:val="de-DE"/>
        </w:rPr>
        <w:fldChar w:fldCharType="begin"/>
      </w:r>
      <w:r>
        <w:rPr>
          <w:lang w:val="de-DE"/>
        </w:rPr>
        <w:instrText xml:space="preserve"> REF _Ref425147335 \r \h </w:instrText>
      </w:r>
      <w:r>
        <w:rPr>
          <w:lang w:val="de-DE"/>
        </w:rPr>
      </w:r>
      <w:r>
        <w:rPr>
          <w:lang w:val="de-DE"/>
        </w:rPr>
        <w:fldChar w:fldCharType="separate"/>
      </w:r>
      <w:r w:rsidR="00B96029">
        <w:rPr>
          <w:rFonts w:hint="eastAsia"/>
          <w:lang w:val="de-DE"/>
        </w:rPr>
        <w:t>附录</w:t>
      </w:r>
      <w:r w:rsidR="00B96029">
        <w:rPr>
          <w:rFonts w:hint="eastAsia"/>
          <w:lang w:val="de-DE"/>
        </w:rPr>
        <w:t>C</w:t>
      </w:r>
      <w:r>
        <w:rPr>
          <w:lang w:val="de-DE"/>
        </w:rPr>
        <w:fldChar w:fldCharType="end"/>
      </w:r>
      <w:r>
        <w:rPr>
          <w:rFonts w:hint="eastAsia"/>
          <w:lang w:val="de-DE"/>
        </w:rPr>
        <w:t>中的说明，将本实验没有用到的</w:t>
      </w:r>
      <w:r>
        <w:rPr>
          <w:lang w:val="de-DE"/>
        </w:rPr>
        <w:t>shell</w:t>
      </w:r>
      <w:r>
        <w:rPr>
          <w:rFonts w:hint="eastAsia"/>
          <w:lang w:val="de-DE"/>
        </w:rPr>
        <w:t>文件命令进行熟悉和使用。</w:t>
      </w:r>
    </w:p>
    <w:p w:rsidR="00C73189" w:rsidRPr="00AD0F04" w:rsidRDefault="00C73189" w:rsidP="00EF015E">
      <w:pPr>
        <w:widowControl/>
        <w:spacing w:beforeLines="0" w:afterLines="0"/>
        <w:jc w:val="left"/>
        <w:rPr>
          <w:lang w:val="de-DE"/>
        </w:rPr>
      </w:pPr>
      <w:r>
        <w:rPr>
          <w:lang w:val="de-DE"/>
        </w:rPr>
        <w:br w:type="page"/>
      </w:r>
    </w:p>
    <w:p w:rsidR="00C73189" w:rsidRPr="000C1270" w:rsidRDefault="00C73189" w:rsidP="003C53D6">
      <w:pPr>
        <w:pStyle w:val="20"/>
        <w:numPr>
          <w:ilvl w:val="0"/>
          <w:numId w:val="0"/>
        </w:numPr>
      </w:pPr>
      <w:bookmarkStart w:id="190" w:name="_Toc469064019"/>
      <w:r>
        <w:rPr>
          <w:rFonts w:hint="eastAsia"/>
        </w:rPr>
        <w:t>实验二</w:t>
      </w:r>
      <w:r>
        <w:t xml:space="preserve">  </w:t>
      </w:r>
      <w:r>
        <w:rPr>
          <w:rFonts w:hint="eastAsia"/>
        </w:rPr>
        <w:t>文件操作实验</w:t>
      </w:r>
      <w:bookmarkEnd w:id="190"/>
    </w:p>
    <w:p w:rsidR="00C73189" w:rsidRPr="007C6C4C" w:rsidRDefault="00C73189" w:rsidP="00EA770A">
      <w:pPr>
        <w:pStyle w:val="23"/>
        <w:spacing w:before="62" w:after="62"/>
        <w:ind w:firstLine="0"/>
      </w:pPr>
    </w:p>
    <w:p w:rsidR="00C73189" w:rsidRPr="000C1270" w:rsidRDefault="00C73189" w:rsidP="00DB1A67">
      <w:pPr>
        <w:pStyle w:val="3"/>
        <w:numPr>
          <w:ilvl w:val="0"/>
          <w:numId w:val="0"/>
        </w:numPr>
      </w:pPr>
      <w:bookmarkStart w:id="191" w:name="_Toc424216256"/>
      <w:bookmarkStart w:id="192" w:name="_Toc424217278"/>
      <w:bookmarkStart w:id="193" w:name="_Toc424654826"/>
      <w:bookmarkStart w:id="194" w:name="_Toc424721494"/>
      <w:bookmarkStart w:id="195" w:name="_Toc424908945"/>
      <w:bookmarkStart w:id="196" w:name="_Toc424912209"/>
      <w:bookmarkStart w:id="197" w:name="_Toc425413884"/>
      <w:bookmarkStart w:id="198" w:name="_Toc427939192"/>
      <w:bookmarkStart w:id="199" w:name="_Toc427940468"/>
      <w:bookmarkStart w:id="200" w:name="_Toc427940695"/>
      <w:bookmarkStart w:id="201" w:name="_Toc427941633"/>
      <w:bookmarkStart w:id="202" w:name="_Toc428704806"/>
      <w:bookmarkStart w:id="203" w:name="_Toc428867429"/>
      <w:bookmarkStart w:id="204" w:name="_Toc429220950"/>
      <w:bookmarkStart w:id="205" w:name="_Toc431109671"/>
      <w:bookmarkStart w:id="206" w:name="_Toc432270984"/>
      <w:bookmarkStart w:id="207" w:name="_Toc432317325"/>
      <w:bookmarkStart w:id="208" w:name="_Toc469064020"/>
      <w:r>
        <w:rPr>
          <w:rFonts w:hint="eastAsia"/>
        </w:rPr>
        <w:t>实验目的</w:t>
      </w:r>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p>
    <w:p w:rsidR="00C73189" w:rsidRDefault="00C73189" w:rsidP="00DB1A67">
      <w:pPr>
        <w:pStyle w:val="a"/>
      </w:pPr>
      <w:r>
        <w:rPr>
          <w:rFonts w:hint="eastAsia"/>
        </w:rPr>
        <w:t>了解</w:t>
      </w:r>
      <w:r>
        <w:t>SylixOS</w:t>
      </w:r>
      <w:r>
        <w:rPr>
          <w:rFonts w:hint="eastAsia"/>
        </w:rPr>
        <w:t>下文件操作流程</w:t>
      </w:r>
    </w:p>
    <w:p w:rsidR="00C73189" w:rsidRPr="007C6C4C" w:rsidRDefault="00C73189" w:rsidP="00DB1A67">
      <w:pPr>
        <w:pStyle w:val="a"/>
      </w:pPr>
      <w:r>
        <w:rPr>
          <w:rFonts w:hint="eastAsia"/>
        </w:rPr>
        <w:t>掌握文件操作的函数用法</w:t>
      </w:r>
    </w:p>
    <w:p w:rsidR="00C73189" w:rsidRPr="000C1270" w:rsidRDefault="00C73189" w:rsidP="00DB1A67">
      <w:pPr>
        <w:pStyle w:val="3"/>
        <w:numPr>
          <w:ilvl w:val="0"/>
          <w:numId w:val="0"/>
        </w:numPr>
      </w:pPr>
      <w:bookmarkStart w:id="209" w:name="_Toc424216257"/>
      <w:bookmarkStart w:id="210" w:name="_Toc424217279"/>
      <w:bookmarkStart w:id="211" w:name="_Toc424654827"/>
      <w:bookmarkStart w:id="212" w:name="_Toc424721495"/>
      <w:bookmarkStart w:id="213" w:name="_Toc424908946"/>
      <w:bookmarkStart w:id="214" w:name="_Toc424912210"/>
      <w:bookmarkStart w:id="215" w:name="_Toc425413885"/>
      <w:bookmarkStart w:id="216" w:name="_Toc427939193"/>
      <w:bookmarkStart w:id="217" w:name="_Toc427940469"/>
      <w:bookmarkStart w:id="218" w:name="_Toc427940696"/>
      <w:bookmarkStart w:id="219" w:name="_Toc427941634"/>
      <w:bookmarkStart w:id="220" w:name="_Toc428704807"/>
      <w:bookmarkStart w:id="221" w:name="_Toc428867430"/>
      <w:bookmarkStart w:id="222" w:name="_Toc429220951"/>
      <w:bookmarkStart w:id="223" w:name="_Toc431109672"/>
      <w:bookmarkStart w:id="224" w:name="_Toc432270985"/>
      <w:bookmarkStart w:id="225" w:name="_Toc432317326"/>
      <w:bookmarkStart w:id="226" w:name="_Toc469064021"/>
      <w:r>
        <w:rPr>
          <w:rFonts w:hint="eastAsia"/>
        </w:rPr>
        <w:t>实验内容</w:t>
      </w:r>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p>
    <w:p w:rsidR="00C73189" w:rsidRDefault="00C73189" w:rsidP="00DB1A67">
      <w:pPr>
        <w:pStyle w:val="a"/>
      </w:pPr>
      <w:r>
        <w:rPr>
          <w:rFonts w:hint="eastAsia"/>
        </w:rPr>
        <w:t>阅读</w:t>
      </w:r>
      <w:r>
        <w:t>file_operator.c</w:t>
      </w:r>
      <w:r>
        <w:rPr>
          <w:rFonts w:hint="eastAsia"/>
        </w:rPr>
        <w:t>文件，了解文件的操作流程和文件操作函数的使用</w:t>
      </w:r>
    </w:p>
    <w:p w:rsidR="00C73189" w:rsidRPr="007C6C4C" w:rsidRDefault="00C73189" w:rsidP="00DB1A67">
      <w:pPr>
        <w:pStyle w:val="a"/>
      </w:pPr>
      <w:r>
        <w:rPr>
          <w:rFonts w:hint="eastAsia"/>
        </w:rPr>
        <w:t>在</w:t>
      </w:r>
      <w:r>
        <w:t>RealEvo-IDE</w:t>
      </w:r>
      <w:r>
        <w:rPr>
          <w:rFonts w:hint="eastAsia"/>
        </w:rPr>
        <w:t>下编译</w:t>
      </w:r>
      <w:r>
        <w:t>file_operator</w:t>
      </w:r>
      <w:r>
        <w:rPr>
          <w:rFonts w:hint="eastAsia"/>
        </w:rPr>
        <w:t>工程，并将程序上传到</w:t>
      </w:r>
      <w:r w:rsidR="00F761D2">
        <w:rPr>
          <w:rFonts w:hint="eastAsia"/>
        </w:rPr>
        <w:t>验证平台</w:t>
      </w:r>
      <w:r>
        <w:rPr>
          <w:rFonts w:hint="eastAsia"/>
        </w:rPr>
        <w:t>运行查看运行效果</w:t>
      </w:r>
    </w:p>
    <w:p w:rsidR="00C73189" w:rsidRPr="000C1270" w:rsidRDefault="00C73189" w:rsidP="00DB1A67">
      <w:pPr>
        <w:pStyle w:val="3"/>
        <w:numPr>
          <w:ilvl w:val="0"/>
          <w:numId w:val="0"/>
        </w:numPr>
      </w:pPr>
      <w:bookmarkStart w:id="227" w:name="_Toc424216258"/>
      <w:bookmarkStart w:id="228" w:name="_Toc424217280"/>
      <w:bookmarkStart w:id="229" w:name="_Toc424654828"/>
      <w:bookmarkStart w:id="230" w:name="_Toc424721496"/>
      <w:bookmarkStart w:id="231" w:name="_Toc424908947"/>
      <w:bookmarkStart w:id="232" w:name="_Toc424912211"/>
      <w:bookmarkStart w:id="233" w:name="_Toc425413886"/>
      <w:bookmarkStart w:id="234" w:name="_Toc427939194"/>
      <w:bookmarkStart w:id="235" w:name="_Toc427940470"/>
      <w:bookmarkStart w:id="236" w:name="_Toc427940697"/>
      <w:bookmarkStart w:id="237" w:name="_Toc427941635"/>
      <w:bookmarkStart w:id="238" w:name="_Toc428704808"/>
      <w:bookmarkStart w:id="239" w:name="_Toc428867431"/>
      <w:bookmarkStart w:id="240" w:name="_Toc429220952"/>
      <w:bookmarkStart w:id="241" w:name="_Toc431109673"/>
      <w:bookmarkStart w:id="242" w:name="_Toc432270986"/>
      <w:bookmarkStart w:id="243" w:name="_Toc432317327"/>
      <w:bookmarkStart w:id="244" w:name="_Toc469064022"/>
      <w:r>
        <w:rPr>
          <w:rFonts w:hint="eastAsia"/>
        </w:rPr>
        <w:t>实验环境</w:t>
      </w:r>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p>
    <w:p w:rsidR="00C73189" w:rsidRDefault="00C73189" w:rsidP="00DB1A67">
      <w:pPr>
        <w:pStyle w:val="a"/>
      </w:pPr>
      <w:r>
        <w:rPr>
          <w:rFonts w:hint="eastAsia"/>
        </w:rPr>
        <w:t>硬件：已经部署</w:t>
      </w:r>
      <w:r>
        <w:t>SylixOS</w:t>
      </w:r>
      <w:r>
        <w:rPr>
          <w:rFonts w:hint="eastAsia"/>
        </w:rPr>
        <w:t>操作系统的</w:t>
      </w:r>
      <w:r w:rsidR="00F761D2">
        <w:rPr>
          <w:rFonts w:hint="eastAsia"/>
        </w:rPr>
        <w:t>验证平台</w:t>
      </w:r>
      <w:r>
        <w:rPr>
          <w:rFonts w:hint="eastAsia"/>
        </w:rPr>
        <w:t>，一台</w:t>
      </w:r>
      <w:r>
        <w:t>PC</w:t>
      </w:r>
      <w:r>
        <w:rPr>
          <w:rFonts w:hint="eastAsia"/>
        </w:rPr>
        <w:t>主机</w:t>
      </w:r>
    </w:p>
    <w:p w:rsidR="00C73189" w:rsidRPr="00555DD8" w:rsidRDefault="00C73189" w:rsidP="00DB1A67">
      <w:pPr>
        <w:pStyle w:val="a"/>
      </w:pPr>
      <w:r>
        <w:rPr>
          <w:rFonts w:hint="eastAsia"/>
        </w:rPr>
        <w:t>软件：</w:t>
      </w:r>
      <w:r>
        <w:t>RealEvo-IDE</w:t>
      </w:r>
      <w:r>
        <w:rPr>
          <w:rFonts w:hint="eastAsia"/>
        </w:rPr>
        <w:t>、</w:t>
      </w:r>
      <w:r>
        <w:t>putty</w:t>
      </w:r>
    </w:p>
    <w:p w:rsidR="00C73189" w:rsidRPr="000C1270" w:rsidRDefault="00C73189" w:rsidP="00DB1A67">
      <w:pPr>
        <w:pStyle w:val="3"/>
        <w:numPr>
          <w:ilvl w:val="0"/>
          <w:numId w:val="0"/>
        </w:numPr>
      </w:pPr>
      <w:bookmarkStart w:id="245" w:name="_Toc424216259"/>
      <w:bookmarkStart w:id="246" w:name="_Toc424217281"/>
      <w:bookmarkStart w:id="247" w:name="_Toc424654829"/>
      <w:bookmarkStart w:id="248" w:name="_Toc424721497"/>
      <w:bookmarkStart w:id="249" w:name="_Toc424908948"/>
      <w:bookmarkStart w:id="250" w:name="_Toc424912212"/>
      <w:bookmarkStart w:id="251" w:name="_Toc425413887"/>
      <w:bookmarkStart w:id="252" w:name="_Toc427939195"/>
      <w:bookmarkStart w:id="253" w:name="_Toc427940471"/>
      <w:bookmarkStart w:id="254" w:name="_Toc427940698"/>
      <w:bookmarkStart w:id="255" w:name="_Toc427941636"/>
      <w:bookmarkStart w:id="256" w:name="_Toc428704809"/>
      <w:bookmarkStart w:id="257" w:name="_Toc428867432"/>
      <w:bookmarkStart w:id="258" w:name="_Toc429220953"/>
      <w:bookmarkStart w:id="259" w:name="_Toc431109674"/>
      <w:bookmarkStart w:id="260" w:name="_Toc432270987"/>
      <w:bookmarkStart w:id="261" w:name="_Toc432317328"/>
      <w:bookmarkStart w:id="262" w:name="_Toc469064023"/>
      <w:r>
        <w:rPr>
          <w:rFonts w:hint="eastAsia"/>
        </w:rPr>
        <w:t>实验原理</w:t>
      </w:r>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rsidR="00C73189" w:rsidRDefault="00C73189" w:rsidP="00952020">
      <w:pPr>
        <w:pStyle w:val="23"/>
        <w:spacing w:before="62" w:after="62"/>
        <w:ind w:firstLineChars="200"/>
      </w:pPr>
      <w:r>
        <w:rPr>
          <w:rFonts w:hint="eastAsia"/>
        </w:rPr>
        <w:t>在</w:t>
      </w:r>
      <w:r>
        <w:t>SylixOS</w:t>
      </w:r>
      <w:r>
        <w:rPr>
          <w:rFonts w:hint="eastAsia"/>
        </w:rPr>
        <w:t>中与文件操作相关的</w:t>
      </w:r>
      <w:r>
        <w:t>5</w:t>
      </w:r>
      <w:r>
        <w:rPr>
          <w:rFonts w:hint="eastAsia"/>
        </w:rPr>
        <w:t>个基本函数为</w:t>
      </w:r>
      <w:r>
        <w:t>open</w:t>
      </w:r>
      <w:r>
        <w:rPr>
          <w:rFonts w:hint="eastAsia"/>
        </w:rPr>
        <w:t>、</w:t>
      </w:r>
      <w:r>
        <w:t>write</w:t>
      </w:r>
      <w:r>
        <w:rPr>
          <w:rFonts w:hint="eastAsia"/>
        </w:rPr>
        <w:t>、</w:t>
      </w:r>
      <w:r>
        <w:t>read</w:t>
      </w:r>
      <w:r>
        <w:rPr>
          <w:rFonts w:hint="eastAsia"/>
        </w:rPr>
        <w:t>、</w:t>
      </w:r>
      <w:r>
        <w:t>close</w:t>
      </w:r>
      <w:r>
        <w:rPr>
          <w:rFonts w:hint="eastAsia"/>
        </w:rPr>
        <w:t>、</w:t>
      </w:r>
      <w:r>
        <w:t>ioctl</w:t>
      </w:r>
      <w:r>
        <w:rPr>
          <w:rFonts w:hint="eastAsia"/>
        </w:rPr>
        <w:t>。</w:t>
      </w:r>
      <w:r>
        <w:t>open</w:t>
      </w:r>
      <w:r>
        <w:rPr>
          <w:rFonts w:hint="eastAsia"/>
        </w:rPr>
        <w:t>函数用来打开或创建一个文件，并返回文件描述符，剩余</w:t>
      </w:r>
      <w:r>
        <w:t>4</w:t>
      </w:r>
      <w:r>
        <w:rPr>
          <w:rFonts w:hint="eastAsia"/>
        </w:rPr>
        <w:t>个函数都需要</w:t>
      </w:r>
      <w:r>
        <w:t>open</w:t>
      </w:r>
      <w:r>
        <w:rPr>
          <w:rFonts w:hint="eastAsia"/>
        </w:rPr>
        <w:t>函数返回的文件描述符作为输入参数。</w:t>
      </w:r>
      <w:r>
        <w:t>write/read</w:t>
      </w:r>
      <w:r>
        <w:rPr>
          <w:rFonts w:hint="eastAsia"/>
        </w:rPr>
        <w:t>函数分别向打开的文件中写入</w:t>
      </w:r>
      <w:r>
        <w:t>/</w:t>
      </w:r>
      <w:r>
        <w:rPr>
          <w:rFonts w:hint="eastAsia"/>
        </w:rPr>
        <w:t>读取数据。</w:t>
      </w:r>
      <w:r>
        <w:t>close</w:t>
      </w:r>
      <w:r>
        <w:rPr>
          <w:rFonts w:hint="eastAsia"/>
        </w:rPr>
        <w:t>函数是将打开的文件关闭，释放打开文件占用的系统资源。</w:t>
      </w:r>
      <w:r>
        <w:t>ioctl</w:t>
      </w:r>
      <w:r>
        <w:rPr>
          <w:rFonts w:hint="eastAsia"/>
        </w:rPr>
        <w:t>函数是文件的杂项函数，有很多操作难以归入</w:t>
      </w:r>
      <w:r>
        <w:t>write/read</w:t>
      </w:r>
      <w:r>
        <w:rPr>
          <w:rFonts w:hint="eastAsia"/>
        </w:rPr>
        <w:t>操作的项，可以放在</w:t>
      </w:r>
      <w:r>
        <w:t>ioctl</w:t>
      </w:r>
      <w:r>
        <w:rPr>
          <w:rFonts w:hint="eastAsia"/>
        </w:rPr>
        <w:t>函数里实现，在使用设备文件时会经常使用。文件操作流程如下：</w:t>
      </w:r>
    </w:p>
    <w:p w:rsidR="00C73189" w:rsidRDefault="00C73189" w:rsidP="00F44E5B">
      <w:pPr>
        <w:pStyle w:val="a"/>
      </w:pPr>
      <w:r>
        <w:rPr>
          <w:rFonts w:hint="eastAsia"/>
        </w:rPr>
        <w:t>使用</w:t>
      </w:r>
      <w:r>
        <w:t>open</w:t>
      </w:r>
      <w:r>
        <w:rPr>
          <w:rFonts w:hint="eastAsia"/>
        </w:rPr>
        <w:t>函数打开文件；</w:t>
      </w:r>
    </w:p>
    <w:p w:rsidR="00C73189" w:rsidRDefault="00C73189" w:rsidP="00F44E5B">
      <w:pPr>
        <w:pStyle w:val="a"/>
      </w:pPr>
      <w:r>
        <w:rPr>
          <w:rFonts w:hint="eastAsia"/>
        </w:rPr>
        <w:t>使用</w:t>
      </w:r>
      <w:r>
        <w:t>write/read</w:t>
      </w:r>
      <w:r>
        <w:rPr>
          <w:rFonts w:hint="eastAsia"/>
        </w:rPr>
        <w:t>函数对文件进行读写操作；</w:t>
      </w:r>
    </w:p>
    <w:p w:rsidR="00C73189" w:rsidRDefault="00C73189" w:rsidP="00F44E5B">
      <w:pPr>
        <w:pStyle w:val="a"/>
      </w:pPr>
      <w:r>
        <w:rPr>
          <w:rFonts w:hint="eastAsia"/>
        </w:rPr>
        <w:t>使用</w:t>
      </w:r>
      <w:r>
        <w:t>close</w:t>
      </w:r>
      <w:r>
        <w:rPr>
          <w:rFonts w:hint="eastAsia"/>
        </w:rPr>
        <w:t>函数关闭文件。</w:t>
      </w:r>
    </w:p>
    <w:p w:rsidR="00C73189" w:rsidRDefault="00C73189" w:rsidP="00952020">
      <w:pPr>
        <w:pStyle w:val="23"/>
        <w:spacing w:before="62" w:after="62"/>
        <w:ind w:firstLineChars="200"/>
      </w:pPr>
      <w:r>
        <w:rPr>
          <w:rFonts w:hint="eastAsia"/>
        </w:rPr>
        <w:t>本实验例程中，先创建一个文件，并向文件中写入一组数据，随后关闭文件。再次打开创建的文件，读取文件中的数据并通过控制台输出显示。</w:t>
      </w:r>
    </w:p>
    <w:p w:rsidR="00C73189" w:rsidRPr="00540DDA" w:rsidRDefault="00C73189" w:rsidP="00EA770A">
      <w:pPr>
        <w:pStyle w:val="23"/>
        <w:spacing w:before="62" w:after="62"/>
        <w:ind w:firstLine="0"/>
        <w:rPr>
          <w:b/>
        </w:rPr>
      </w:pPr>
      <w:r w:rsidRPr="00540DDA">
        <w:rPr>
          <w:rFonts w:hint="eastAsia"/>
          <w:b/>
        </w:rPr>
        <w:t>代码分析：</w:t>
      </w:r>
    </w:p>
    <w:p w:rsidR="00C73189" w:rsidRDefault="00C73189" w:rsidP="007F45ED">
      <w:pPr>
        <w:pStyle w:val="a8"/>
      </w:pPr>
      <w:r>
        <w:rPr>
          <w:rFonts w:hint="eastAsia"/>
        </w:rPr>
        <w:t>程序清单</w:t>
      </w:r>
      <w:r w:rsidR="00221946">
        <w:fldChar w:fldCharType="begin"/>
      </w:r>
      <w:r w:rsidR="00221946">
        <w:instrText xml:space="preserve"> STYLEREF 1 \s </w:instrText>
      </w:r>
      <w:r w:rsidR="00221946">
        <w:fldChar w:fldCharType="separate"/>
      </w:r>
      <w:r w:rsidR="00B96029">
        <w:rPr>
          <w:noProof/>
        </w:rPr>
        <w:t>3</w:t>
      </w:r>
      <w:r w:rsidR="00221946">
        <w:rPr>
          <w:noProof/>
        </w:rPr>
        <w:fldChar w:fldCharType="end"/>
      </w:r>
      <w:r>
        <w:t>.</w:t>
      </w:r>
      <w:r>
        <w:fldChar w:fldCharType="begin"/>
      </w:r>
      <w:r>
        <w:instrText xml:space="preserve"> SEQ </w:instrText>
      </w:r>
      <w:r>
        <w:rPr>
          <w:rFonts w:hint="eastAsia"/>
        </w:rPr>
        <w:instrText>程序清单</w:instrText>
      </w:r>
      <w:r>
        <w:instrText xml:space="preserve"> \* ARABIC \s 1 </w:instrText>
      </w:r>
      <w:r>
        <w:fldChar w:fldCharType="separate"/>
      </w:r>
      <w:r w:rsidR="00B96029">
        <w:rPr>
          <w:noProof/>
        </w:rPr>
        <w:t>1</w:t>
      </w:r>
      <w:r>
        <w:fldChar w:fldCharType="end"/>
      </w:r>
      <w:r>
        <w:t xml:space="preserve">  file_operator.c</w:t>
      </w:r>
      <w:r>
        <w:rPr>
          <w:rFonts w:hint="eastAsia"/>
        </w:rPr>
        <w:t>代码</w:t>
      </w:r>
    </w:p>
    <w:p w:rsidR="00C73189" w:rsidRPr="00460B76" w:rsidRDefault="00C73189" w:rsidP="00124AF4">
      <w:pPr>
        <w:pStyle w:val="a6"/>
        <w:rPr>
          <w:lang w:val="en-US"/>
        </w:rPr>
      </w:pPr>
      <w:r w:rsidRPr="00460B76">
        <w:rPr>
          <w:lang w:val="en-US"/>
        </w:rPr>
        <w:t>#include &lt;stdio.h&gt;</w:t>
      </w:r>
    </w:p>
    <w:p w:rsidR="00C73189" w:rsidRPr="00460B76" w:rsidRDefault="00C73189" w:rsidP="00997C8A">
      <w:pPr>
        <w:pStyle w:val="a6"/>
        <w:rPr>
          <w:lang w:val="en-US"/>
        </w:rPr>
      </w:pPr>
      <w:r w:rsidRPr="00460B76">
        <w:rPr>
          <w:lang w:val="en-US"/>
        </w:rPr>
        <w:t>#include &lt;string.h&gt;</w:t>
      </w:r>
    </w:p>
    <w:p w:rsidR="00C73189" w:rsidRPr="00460B76" w:rsidRDefault="00C73189" w:rsidP="00124AF4">
      <w:pPr>
        <w:pStyle w:val="a6"/>
        <w:rPr>
          <w:lang w:val="en-US"/>
        </w:rPr>
      </w:pPr>
      <w:r w:rsidRPr="00460B76">
        <w:rPr>
          <w:lang w:val="en-US"/>
        </w:rPr>
        <w:t>#include &lt;unistd.h&gt;</w:t>
      </w:r>
    </w:p>
    <w:p w:rsidR="00C73189" w:rsidRPr="00460B76" w:rsidRDefault="00C73189" w:rsidP="00124AF4">
      <w:pPr>
        <w:pStyle w:val="a6"/>
        <w:rPr>
          <w:lang w:val="en-US"/>
        </w:rPr>
      </w:pPr>
      <w:r w:rsidRPr="00460B76">
        <w:rPr>
          <w:lang w:val="en-US"/>
        </w:rPr>
        <w:t>#include &lt;fcntl.h&gt;</w:t>
      </w:r>
    </w:p>
    <w:p w:rsidR="00C73189" w:rsidRPr="00460B76" w:rsidRDefault="00C73189" w:rsidP="00124AF4">
      <w:pPr>
        <w:pStyle w:val="a6"/>
        <w:rPr>
          <w:lang w:val="en-US"/>
        </w:rPr>
      </w:pPr>
      <w:r w:rsidRPr="00460B76">
        <w:rPr>
          <w:lang w:val="en-US"/>
        </w:rPr>
        <w:t>#include &lt;errno.h&gt;</w:t>
      </w:r>
    </w:p>
    <w:p w:rsidR="00C73189" w:rsidRPr="00460B76" w:rsidRDefault="00C73189" w:rsidP="00124AF4">
      <w:pPr>
        <w:pStyle w:val="a6"/>
        <w:rPr>
          <w:lang w:val="en-US"/>
        </w:rPr>
      </w:pPr>
      <w:r w:rsidRPr="00460B76">
        <w:rPr>
          <w:lang w:val="en-US"/>
        </w:rPr>
        <w:t>/******************************************************************************</w:t>
      </w:r>
    </w:p>
    <w:p w:rsidR="00C73189" w:rsidRPr="00460B76" w:rsidRDefault="00C73189" w:rsidP="00124AF4">
      <w:pPr>
        <w:pStyle w:val="a6"/>
        <w:rPr>
          <w:lang w:val="en-US"/>
        </w:rPr>
      </w:pPr>
      <w:r w:rsidRPr="00460B76">
        <w:rPr>
          <w:lang w:val="en-US"/>
        </w:rPr>
        <w:t xml:space="preserve">** </w:t>
      </w:r>
      <w:r>
        <w:rPr>
          <w:rFonts w:hint="eastAsia"/>
        </w:rPr>
        <w:t>函数名称</w:t>
      </w:r>
      <w:r w:rsidRPr="00460B76">
        <w:rPr>
          <w:lang w:val="en-US"/>
        </w:rPr>
        <w:t>: main</w:t>
      </w:r>
    </w:p>
    <w:p w:rsidR="00C73189" w:rsidRPr="00460B76" w:rsidRDefault="00C73189" w:rsidP="00124AF4">
      <w:pPr>
        <w:pStyle w:val="a6"/>
        <w:rPr>
          <w:lang w:val="en-US"/>
        </w:rPr>
      </w:pPr>
      <w:r w:rsidRPr="00460B76">
        <w:rPr>
          <w:lang w:val="en-US"/>
        </w:rPr>
        <w:t xml:space="preserve">** </w:t>
      </w:r>
      <w:r>
        <w:rPr>
          <w:rFonts w:hint="eastAsia"/>
        </w:rPr>
        <w:t>功能描述</w:t>
      </w:r>
      <w:r w:rsidRPr="00460B76">
        <w:rPr>
          <w:lang w:val="en-US"/>
        </w:rPr>
        <w:t xml:space="preserve">: </w:t>
      </w:r>
      <w:r>
        <w:rPr>
          <w:rFonts w:hint="eastAsia"/>
        </w:rPr>
        <w:t>程序主函数</w:t>
      </w:r>
    </w:p>
    <w:p w:rsidR="00C73189" w:rsidRPr="00460B76" w:rsidRDefault="00C73189" w:rsidP="00124AF4">
      <w:pPr>
        <w:pStyle w:val="a6"/>
        <w:rPr>
          <w:lang w:val="en-US"/>
        </w:rPr>
      </w:pPr>
      <w:r w:rsidRPr="00460B76">
        <w:rPr>
          <w:lang w:val="en-US"/>
        </w:rPr>
        <w:t>******************************************************************************/</w:t>
      </w:r>
    </w:p>
    <w:p w:rsidR="00C73189" w:rsidRPr="00460B76" w:rsidRDefault="00C73189" w:rsidP="005C325C">
      <w:pPr>
        <w:pStyle w:val="a6"/>
        <w:rPr>
          <w:lang w:val="en-US"/>
        </w:rPr>
      </w:pPr>
      <w:r w:rsidRPr="00460B76">
        <w:rPr>
          <w:lang w:val="en-US"/>
        </w:rPr>
        <w:t>int  main (int  argc, char  *argv[])</w:t>
      </w:r>
    </w:p>
    <w:p w:rsidR="00C73189" w:rsidRPr="00460B76" w:rsidRDefault="00C73189" w:rsidP="005C325C">
      <w:pPr>
        <w:pStyle w:val="a6"/>
        <w:rPr>
          <w:lang w:val="en-US"/>
        </w:rPr>
      </w:pPr>
      <w:r w:rsidRPr="00460B76">
        <w:rPr>
          <w:lang w:val="en-US"/>
        </w:rPr>
        <w:t>{</w:t>
      </w:r>
    </w:p>
    <w:p w:rsidR="00C73189" w:rsidRPr="00460B76" w:rsidRDefault="00C73189" w:rsidP="005C325C">
      <w:pPr>
        <w:pStyle w:val="a6"/>
        <w:rPr>
          <w:lang w:val="en-US"/>
        </w:rPr>
      </w:pPr>
      <w:r w:rsidRPr="00460B76">
        <w:rPr>
          <w:lang w:val="en-US"/>
        </w:rPr>
        <w:tab/>
        <w:t xml:space="preserve">char str[]      </w:t>
      </w:r>
      <w:r w:rsidRPr="00460B76">
        <w:rPr>
          <w:lang w:val="en-US"/>
        </w:rPr>
        <w:tab/>
        <w:t>= "Hello, welcome to SylixOS world!";</w:t>
      </w:r>
      <w:r w:rsidRPr="00460B76">
        <w:rPr>
          <w:lang w:val="en-US"/>
        </w:rPr>
        <w:tab/>
        <w:t xml:space="preserve">/*  </w:t>
      </w:r>
      <w:r>
        <w:rPr>
          <w:rFonts w:hint="eastAsia"/>
        </w:rPr>
        <w:t>写入文件的内容</w:t>
      </w:r>
      <w:r w:rsidRPr="00460B76">
        <w:rPr>
          <w:lang w:val="en-US"/>
        </w:rPr>
        <w:t xml:space="preserve">    */</w:t>
      </w:r>
    </w:p>
    <w:p w:rsidR="00C73189" w:rsidRPr="00460B76" w:rsidRDefault="00C73189" w:rsidP="005C325C">
      <w:pPr>
        <w:pStyle w:val="a6"/>
        <w:rPr>
          <w:lang w:val="en-US"/>
        </w:rPr>
      </w:pPr>
      <w:r w:rsidRPr="00460B76">
        <w:rPr>
          <w:lang w:val="en-US"/>
        </w:rPr>
        <w:tab/>
        <w:t>char filename[]</w:t>
      </w:r>
      <w:r w:rsidRPr="00460B76">
        <w:rPr>
          <w:lang w:val="en-US"/>
        </w:rPr>
        <w:tab/>
        <w:t xml:space="preserve">= "hello.txt";                         </w:t>
      </w:r>
      <w:r w:rsidRPr="00460B76">
        <w:rPr>
          <w:lang w:val="en-US"/>
        </w:rPr>
        <w:tab/>
      </w:r>
      <w:r w:rsidRPr="00460B76">
        <w:rPr>
          <w:lang w:val="en-US"/>
        </w:rPr>
        <w:tab/>
        <w:t xml:space="preserve">/*  </w:t>
      </w:r>
      <w:r>
        <w:rPr>
          <w:rFonts w:hint="eastAsia"/>
        </w:rPr>
        <w:t>创建文件名称</w:t>
      </w:r>
      <w:r w:rsidRPr="00460B76">
        <w:rPr>
          <w:lang w:val="en-US"/>
        </w:rPr>
        <w:t xml:space="preserve">      */</w:t>
      </w:r>
    </w:p>
    <w:p w:rsidR="00C73189" w:rsidRPr="00460B76" w:rsidRDefault="00C73189" w:rsidP="005C325C">
      <w:pPr>
        <w:pStyle w:val="a6"/>
        <w:rPr>
          <w:lang w:val="en-US"/>
        </w:rPr>
      </w:pPr>
      <w:r w:rsidRPr="00460B76">
        <w:rPr>
          <w:lang w:val="en-US"/>
        </w:rPr>
        <w:tab/>
        <w:t xml:space="preserve">int </w:t>
      </w:r>
      <w:r w:rsidRPr="00460B76">
        <w:rPr>
          <w:lang w:val="en-US"/>
        </w:rPr>
        <w:tab/>
        <w:t xml:space="preserve"> fd;</w:t>
      </w:r>
    </w:p>
    <w:p w:rsidR="00C73189" w:rsidRPr="00460B76" w:rsidRDefault="00C73189" w:rsidP="005C325C">
      <w:pPr>
        <w:pStyle w:val="a6"/>
        <w:rPr>
          <w:lang w:val="en-US"/>
        </w:rPr>
      </w:pPr>
      <w:r w:rsidRPr="00460B76">
        <w:rPr>
          <w:lang w:val="en-US"/>
        </w:rPr>
        <w:tab/>
        <w:t>int  ret;</w:t>
      </w:r>
    </w:p>
    <w:p w:rsidR="00E252EE" w:rsidRPr="00E252EE" w:rsidRDefault="00C73189" w:rsidP="00E252EE">
      <w:pPr>
        <w:pStyle w:val="a6"/>
        <w:rPr>
          <w:lang w:val="en-US"/>
        </w:rPr>
      </w:pPr>
      <w:r w:rsidRPr="00460B76">
        <w:rPr>
          <w:lang w:val="en-US"/>
        </w:rPr>
        <w:tab/>
        <w:t>char buf[128];</w:t>
      </w:r>
    </w:p>
    <w:p w:rsidR="00C73189" w:rsidRPr="00460B76" w:rsidRDefault="00C73189" w:rsidP="005C325C">
      <w:pPr>
        <w:pStyle w:val="a6"/>
        <w:rPr>
          <w:lang w:val="en-US"/>
        </w:rPr>
      </w:pPr>
      <w:r w:rsidRPr="00460B76">
        <w:rPr>
          <w:lang w:val="en-US"/>
        </w:rPr>
        <w:lastRenderedPageBreak/>
        <w:tab/>
        <w:t xml:space="preserve"> /*</w:t>
      </w:r>
    </w:p>
    <w:p w:rsidR="00C73189" w:rsidRPr="00460B76" w:rsidRDefault="00C73189" w:rsidP="005C325C">
      <w:pPr>
        <w:pStyle w:val="a6"/>
        <w:rPr>
          <w:lang w:val="en-US"/>
        </w:rPr>
      </w:pPr>
      <w:r w:rsidRPr="00460B76">
        <w:rPr>
          <w:lang w:val="en-US"/>
        </w:rPr>
        <w:tab/>
        <w:t xml:space="preserve">  * </w:t>
      </w:r>
      <w:r>
        <w:rPr>
          <w:rFonts w:hint="eastAsia"/>
        </w:rPr>
        <w:t>以只写方式打开文件</w:t>
      </w:r>
      <w:r w:rsidRPr="00460B76">
        <w:rPr>
          <w:rFonts w:hint="eastAsia"/>
          <w:lang w:val="en-US"/>
        </w:rPr>
        <w:t>，</w:t>
      </w:r>
      <w:r>
        <w:rPr>
          <w:rFonts w:hint="eastAsia"/>
        </w:rPr>
        <w:t>若没有文件就创建一个文件</w:t>
      </w:r>
      <w:r w:rsidRPr="00460B76">
        <w:rPr>
          <w:lang w:val="en-US"/>
        </w:rPr>
        <w:t xml:space="preserve">  </w:t>
      </w:r>
      <w:r>
        <w:rPr>
          <w:rFonts w:hint="eastAsia"/>
        </w:rPr>
        <w:t>权限模式</w:t>
      </w:r>
      <w:r w:rsidRPr="00460B76">
        <w:rPr>
          <w:lang w:val="en-US"/>
        </w:rPr>
        <w:t xml:space="preserve"> mode=0x664</w:t>
      </w:r>
    </w:p>
    <w:p w:rsidR="00C73189" w:rsidRPr="00460B76" w:rsidRDefault="00C73189" w:rsidP="005C325C">
      <w:pPr>
        <w:pStyle w:val="a6"/>
        <w:rPr>
          <w:lang w:val="en-US"/>
        </w:rPr>
      </w:pPr>
      <w:r w:rsidRPr="00460B76">
        <w:rPr>
          <w:lang w:val="en-US"/>
        </w:rPr>
        <w:tab/>
        <w:t xml:space="preserve">  */</w:t>
      </w:r>
    </w:p>
    <w:p w:rsidR="00C73189" w:rsidRPr="00460B76" w:rsidRDefault="00C73189" w:rsidP="005C325C">
      <w:pPr>
        <w:pStyle w:val="a6"/>
        <w:rPr>
          <w:lang w:val="en-US"/>
        </w:rPr>
      </w:pPr>
      <w:r w:rsidRPr="00460B76">
        <w:rPr>
          <w:lang w:val="en-US"/>
        </w:rPr>
        <w:tab/>
        <w:t xml:space="preserve">fd = open(filename, O_WRONLY | O_CREAT, </w:t>
      </w:r>
    </w:p>
    <w:p w:rsidR="00C73189" w:rsidRPr="00460B76" w:rsidRDefault="00C73189" w:rsidP="00952020">
      <w:pPr>
        <w:pStyle w:val="a6"/>
        <w:ind w:firstLineChars="850" w:firstLine="1530"/>
        <w:rPr>
          <w:lang w:val="en-US"/>
        </w:rPr>
      </w:pPr>
      <w:r w:rsidRPr="00460B76">
        <w:rPr>
          <w:lang w:val="en-US"/>
        </w:rPr>
        <w:t>S_IRUSR | S_IWUSR | S_IRGRP | S_IWGRP | S_IROTH);</w:t>
      </w:r>
    </w:p>
    <w:p w:rsidR="00C73189" w:rsidRPr="00460B76" w:rsidRDefault="00C73189" w:rsidP="005C325C">
      <w:pPr>
        <w:pStyle w:val="a6"/>
        <w:rPr>
          <w:lang w:val="en-US"/>
        </w:rPr>
      </w:pPr>
      <w:r w:rsidRPr="00460B76">
        <w:rPr>
          <w:lang w:val="en-US"/>
        </w:rPr>
        <w:tab/>
        <w:t>if (fd &lt; 0) {</w:t>
      </w:r>
    </w:p>
    <w:p w:rsidR="00C73189" w:rsidRPr="00460B76" w:rsidRDefault="00C73189" w:rsidP="005C325C">
      <w:pPr>
        <w:pStyle w:val="a6"/>
        <w:rPr>
          <w:lang w:val="en-US"/>
        </w:rPr>
      </w:pPr>
      <w:r w:rsidRPr="00460B76">
        <w:rPr>
          <w:lang w:val="en-US"/>
        </w:rPr>
        <w:tab/>
      </w:r>
      <w:r w:rsidRPr="00460B76">
        <w:rPr>
          <w:lang w:val="en-US"/>
        </w:rPr>
        <w:tab/>
        <w:t>printf("open file \"%s\" failed\n", filename);</w:t>
      </w:r>
    </w:p>
    <w:p w:rsidR="00C73189" w:rsidRPr="00460B76" w:rsidRDefault="00C73189" w:rsidP="005C325C">
      <w:pPr>
        <w:pStyle w:val="a6"/>
        <w:rPr>
          <w:lang w:val="en-US"/>
        </w:rPr>
      </w:pPr>
      <w:r w:rsidRPr="00460B76">
        <w:rPr>
          <w:lang w:val="en-US"/>
        </w:rPr>
        <w:tab/>
      </w:r>
      <w:r w:rsidRPr="00460B76">
        <w:rPr>
          <w:lang w:val="en-US"/>
        </w:rPr>
        <w:tab/>
        <w:t>return  (-1);</w:t>
      </w:r>
    </w:p>
    <w:p w:rsidR="00C73189" w:rsidRPr="00460B76" w:rsidRDefault="00C73189" w:rsidP="005C325C">
      <w:pPr>
        <w:pStyle w:val="a6"/>
        <w:rPr>
          <w:lang w:val="en-US"/>
        </w:rPr>
      </w:pPr>
      <w:r w:rsidRPr="00460B76">
        <w:rPr>
          <w:lang w:val="en-US"/>
        </w:rPr>
        <w:tab/>
        <w:t>}</w:t>
      </w:r>
    </w:p>
    <w:p w:rsidR="00C73189" w:rsidRPr="00460B76" w:rsidRDefault="00C73189" w:rsidP="005C325C">
      <w:pPr>
        <w:pStyle w:val="a6"/>
        <w:rPr>
          <w:lang w:val="en-US"/>
        </w:rPr>
      </w:pPr>
    </w:p>
    <w:p w:rsidR="00C73189" w:rsidRPr="00460B76" w:rsidRDefault="00C73189" w:rsidP="005C325C">
      <w:pPr>
        <w:pStyle w:val="a6"/>
        <w:rPr>
          <w:lang w:val="en-US"/>
        </w:rPr>
      </w:pPr>
      <w:r w:rsidRPr="00460B76">
        <w:rPr>
          <w:lang w:val="en-US"/>
        </w:rPr>
        <w:tab/>
        <w:t xml:space="preserve">ret = write(fd, str, sizeof(str));              </w:t>
      </w:r>
      <w:r w:rsidRPr="00460B76">
        <w:rPr>
          <w:lang w:val="en-US"/>
        </w:rPr>
        <w:tab/>
      </w:r>
      <w:r w:rsidRPr="00460B76">
        <w:rPr>
          <w:lang w:val="en-US"/>
        </w:rPr>
        <w:tab/>
        <w:t xml:space="preserve">/*  </w:t>
      </w:r>
      <w:r>
        <w:rPr>
          <w:rFonts w:hint="eastAsia"/>
        </w:rPr>
        <w:t>文件写入数据</w:t>
      </w:r>
      <w:r w:rsidRPr="00460B76">
        <w:rPr>
          <w:lang w:val="en-US"/>
        </w:rPr>
        <w:t xml:space="preserve">           */</w:t>
      </w:r>
    </w:p>
    <w:p w:rsidR="00C73189" w:rsidRPr="00460B76" w:rsidRDefault="00C73189" w:rsidP="005C325C">
      <w:pPr>
        <w:pStyle w:val="a6"/>
        <w:rPr>
          <w:lang w:val="en-US"/>
        </w:rPr>
      </w:pPr>
      <w:r w:rsidRPr="00460B76">
        <w:rPr>
          <w:lang w:val="en-US"/>
        </w:rPr>
        <w:tab/>
        <w:t>if (ret &lt; 0) {</w:t>
      </w:r>
    </w:p>
    <w:p w:rsidR="00C73189" w:rsidRPr="00460B76" w:rsidRDefault="00C73189" w:rsidP="005C325C">
      <w:pPr>
        <w:pStyle w:val="a6"/>
        <w:rPr>
          <w:lang w:val="en-US"/>
        </w:rPr>
      </w:pPr>
      <w:r w:rsidRPr="00460B76">
        <w:rPr>
          <w:lang w:val="en-US"/>
        </w:rPr>
        <w:tab/>
      </w:r>
      <w:r w:rsidRPr="00460B76">
        <w:rPr>
          <w:lang w:val="en-US"/>
        </w:rPr>
        <w:tab/>
        <w:t>printf("write to file failed.\n");</w:t>
      </w:r>
    </w:p>
    <w:p w:rsidR="00C73189" w:rsidRPr="00460B76" w:rsidRDefault="00C73189" w:rsidP="005C325C">
      <w:pPr>
        <w:pStyle w:val="a6"/>
        <w:rPr>
          <w:lang w:val="en-US"/>
        </w:rPr>
      </w:pPr>
      <w:r w:rsidRPr="00460B76">
        <w:rPr>
          <w:lang w:val="en-US"/>
        </w:rPr>
        <w:tab/>
      </w:r>
      <w:r w:rsidRPr="00460B76">
        <w:rPr>
          <w:lang w:val="en-US"/>
        </w:rPr>
        <w:tab/>
        <w:t>close(fd);</w:t>
      </w:r>
    </w:p>
    <w:p w:rsidR="00C73189" w:rsidRPr="00460B76" w:rsidRDefault="00C73189" w:rsidP="005C325C">
      <w:pPr>
        <w:pStyle w:val="a6"/>
        <w:rPr>
          <w:lang w:val="en-US"/>
        </w:rPr>
      </w:pPr>
      <w:r w:rsidRPr="00460B76">
        <w:rPr>
          <w:lang w:val="en-US"/>
        </w:rPr>
        <w:tab/>
      </w:r>
      <w:r w:rsidRPr="00460B76">
        <w:rPr>
          <w:lang w:val="en-US"/>
        </w:rPr>
        <w:tab/>
        <w:t>return  (-1);</w:t>
      </w:r>
    </w:p>
    <w:p w:rsidR="00C73189" w:rsidRPr="00460B76" w:rsidRDefault="00C73189" w:rsidP="005C325C">
      <w:pPr>
        <w:pStyle w:val="a6"/>
        <w:rPr>
          <w:lang w:val="en-US"/>
        </w:rPr>
      </w:pPr>
      <w:r w:rsidRPr="00460B76">
        <w:rPr>
          <w:lang w:val="en-US"/>
        </w:rPr>
        <w:tab/>
        <w:t>}</w:t>
      </w:r>
    </w:p>
    <w:p w:rsidR="00C73189" w:rsidRPr="00460B76" w:rsidRDefault="00C73189" w:rsidP="005C325C">
      <w:pPr>
        <w:pStyle w:val="a6"/>
        <w:rPr>
          <w:lang w:val="en-US"/>
        </w:rPr>
      </w:pPr>
    </w:p>
    <w:p w:rsidR="00C73189" w:rsidRPr="00460B76" w:rsidRDefault="00C73189" w:rsidP="005C325C">
      <w:pPr>
        <w:pStyle w:val="a6"/>
        <w:rPr>
          <w:lang w:val="en-US"/>
        </w:rPr>
      </w:pPr>
      <w:r w:rsidRPr="00460B76">
        <w:rPr>
          <w:lang w:val="en-US"/>
        </w:rPr>
        <w:tab/>
        <w:t>printf("write %d bytes to \"%s\".\n", ret, filename);</w:t>
      </w:r>
    </w:p>
    <w:p w:rsidR="00C73189" w:rsidRDefault="00C73189" w:rsidP="005C325C">
      <w:pPr>
        <w:pStyle w:val="a6"/>
      </w:pPr>
      <w:r w:rsidRPr="00460B76">
        <w:rPr>
          <w:lang w:val="en-US"/>
        </w:rPr>
        <w:tab/>
      </w:r>
      <w:r>
        <w:t xml:space="preserve">fsync(fd);                                             </w:t>
      </w:r>
      <w:r>
        <w:tab/>
        <w:t xml:space="preserve">/*  </w:t>
      </w:r>
      <w:r>
        <w:rPr>
          <w:rFonts w:hint="eastAsia"/>
        </w:rPr>
        <w:t>将文件从缓存写入磁盘</w:t>
      </w:r>
      <w:r>
        <w:t xml:space="preserve">   */</w:t>
      </w:r>
    </w:p>
    <w:p w:rsidR="00C73189" w:rsidRDefault="00C73189" w:rsidP="005C325C">
      <w:pPr>
        <w:pStyle w:val="a6"/>
      </w:pPr>
      <w:r>
        <w:tab/>
        <w:t xml:space="preserve">close(fd);                                                </w:t>
      </w:r>
      <w:r>
        <w:tab/>
        <w:t xml:space="preserve">/*  </w:t>
      </w:r>
      <w:r>
        <w:rPr>
          <w:rFonts w:hint="eastAsia"/>
        </w:rPr>
        <w:t>关闭文件</w:t>
      </w:r>
      <w:r>
        <w:t xml:space="preserve">               */</w:t>
      </w:r>
    </w:p>
    <w:p w:rsidR="00C73189" w:rsidRDefault="00C73189" w:rsidP="005C325C">
      <w:pPr>
        <w:pStyle w:val="a6"/>
      </w:pPr>
    </w:p>
    <w:p w:rsidR="00C73189" w:rsidRDefault="00C73189" w:rsidP="005C325C">
      <w:pPr>
        <w:pStyle w:val="a6"/>
      </w:pPr>
      <w:r>
        <w:tab/>
        <w:t xml:space="preserve">fd = open(filename, O_RDONLY);                        </w:t>
      </w:r>
      <w:r>
        <w:tab/>
        <w:t xml:space="preserve">/*  </w:t>
      </w:r>
      <w:r>
        <w:rPr>
          <w:rFonts w:hint="eastAsia"/>
        </w:rPr>
        <w:t>只读方式打开文件</w:t>
      </w:r>
      <w:r>
        <w:t xml:space="preserve">       */</w:t>
      </w:r>
    </w:p>
    <w:p w:rsidR="00C73189" w:rsidRDefault="00C73189" w:rsidP="005C325C">
      <w:pPr>
        <w:pStyle w:val="a6"/>
      </w:pPr>
      <w:r>
        <w:tab/>
        <w:t>if (fd &lt; 0) {</w:t>
      </w:r>
    </w:p>
    <w:p w:rsidR="00C73189" w:rsidRDefault="00C73189" w:rsidP="005C325C">
      <w:pPr>
        <w:pStyle w:val="a6"/>
      </w:pPr>
      <w:r>
        <w:tab/>
      </w:r>
      <w:r>
        <w:tab/>
        <w:t>printf("open file \"%s\" failed\n", filename);</w:t>
      </w:r>
    </w:p>
    <w:p w:rsidR="00C73189" w:rsidRDefault="00C73189" w:rsidP="005C325C">
      <w:pPr>
        <w:pStyle w:val="a6"/>
      </w:pPr>
      <w:r>
        <w:tab/>
      </w:r>
      <w:r>
        <w:tab/>
        <w:t>return  (-1);</w:t>
      </w:r>
    </w:p>
    <w:p w:rsidR="00C73189" w:rsidRDefault="00C73189" w:rsidP="005C325C">
      <w:pPr>
        <w:pStyle w:val="a6"/>
      </w:pPr>
      <w:r>
        <w:tab/>
        <w:t>}</w:t>
      </w:r>
    </w:p>
    <w:p w:rsidR="00C73189" w:rsidRDefault="00C73189" w:rsidP="005C325C">
      <w:pPr>
        <w:pStyle w:val="a6"/>
      </w:pPr>
    </w:p>
    <w:p w:rsidR="00C73189" w:rsidRDefault="00C73189" w:rsidP="005C325C">
      <w:pPr>
        <w:pStyle w:val="a6"/>
      </w:pPr>
      <w:r>
        <w:tab/>
        <w:t xml:space="preserve">ret = read(fd, buf, sizeof(buf));                  </w:t>
      </w:r>
      <w:r>
        <w:tab/>
        <w:t xml:space="preserve">/*  </w:t>
      </w:r>
      <w:r>
        <w:rPr>
          <w:rFonts w:hint="eastAsia"/>
        </w:rPr>
        <w:t>读取文件的内容并显示</w:t>
      </w:r>
      <w:r>
        <w:t xml:space="preserve">   */</w:t>
      </w:r>
    </w:p>
    <w:p w:rsidR="00C73189" w:rsidRDefault="00C73189" w:rsidP="005C325C">
      <w:pPr>
        <w:pStyle w:val="a6"/>
      </w:pPr>
      <w:r>
        <w:tab/>
        <w:t>if (ret &lt; 0) {</w:t>
      </w:r>
    </w:p>
    <w:p w:rsidR="00C73189" w:rsidRDefault="00C73189" w:rsidP="005C325C">
      <w:pPr>
        <w:pStyle w:val="a6"/>
      </w:pPr>
      <w:r>
        <w:tab/>
      </w:r>
      <w:r>
        <w:tab/>
        <w:t>printf("read from file failed.\n");</w:t>
      </w:r>
    </w:p>
    <w:p w:rsidR="00C73189" w:rsidRPr="00460B76" w:rsidRDefault="00C73189" w:rsidP="005C325C">
      <w:pPr>
        <w:pStyle w:val="a6"/>
        <w:rPr>
          <w:lang w:val="en-US"/>
        </w:rPr>
      </w:pPr>
      <w:r>
        <w:tab/>
      </w:r>
      <w:r>
        <w:tab/>
      </w:r>
      <w:r w:rsidRPr="00460B76">
        <w:rPr>
          <w:lang w:val="en-US"/>
        </w:rPr>
        <w:t>close(fd);</w:t>
      </w:r>
    </w:p>
    <w:p w:rsidR="00C73189" w:rsidRPr="00460B76" w:rsidRDefault="00C73189" w:rsidP="005C325C">
      <w:pPr>
        <w:pStyle w:val="a6"/>
        <w:rPr>
          <w:lang w:val="en-US"/>
        </w:rPr>
      </w:pPr>
      <w:r w:rsidRPr="00460B76">
        <w:rPr>
          <w:lang w:val="en-US"/>
        </w:rPr>
        <w:tab/>
      </w:r>
      <w:r w:rsidRPr="00460B76">
        <w:rPr>
          <w:lang w:val="en-US"/>
        </w:rPr>
        <w:tab/>
        <w:t>return  (-1);</w:t>
      </w:r>
    </w:p>
    <w:p w:rsidR="00C73189" w:rsidRPr="00460B76" w:rsidRDefault="00C73189" w:rsidP="005C325C">
      <w:pPr>
        <w:pStyle w:val="a6"/>
        <w:rPr>
          <w:lang w:val="en-US"/>
        </w:rPr>
      </w:pPr>
      <w:r w:rsidRPr="00460B76">
        <w:rPr>
          <w:lang w:val="en-US"/>
        </w:rPr>
        <w:tab/>
        <w:t>}</w:t>
      </w:r>
    </w:p>
    <w:p w:rsidR="00C73189" w:rsidRPr="00460B76" w:rsidRDefault="00C73189" w:rsidP="005C325C">
      <w:pPr>
        <w:pStyle w:val="a6"/>
        <w:rPr>
          <w:lang w:val="en-US"/>
        </w:rPr>
      </w:pPr>
      <w:r w:rsidRPr="00460B76">
        <w:rPr>
          <w:lang w:val="en-US"/>
        </w:rPr>
        <w:tab/>
        <w:t xml:space="preserve">printf("read %d bytes from file \"%s\", </w:t>
      </w:r>
    </w:p>
    <w:p w:rsidR="00C73189" w:rsidRPr="00460B76" w:rsidRDefault="00C73189" w:rsidP="00952020">
      <w:pPr>
        <w:pStyle w:val="a6"/>
        <w:ind w:firstLineChars="650" w:firstLine="1170"/>
        <w:rPr>
          <w:lang w:val="en-US"/>
        </w:rPr>
      </w:pPr>
      <w:r w:rsidRPr="00460B76">
        <w:rPr>
          <w:lang w:val="en-US"/>
        </w:rPr>
        <w:t>data=\"%s\"\n", ret, filename, buf);</w:t>
      </w:r>
    </w:p>
    <w:p w:rsidR="00C73189" w:rsidRPr="00460B76" w:rsidRDefault="00C73189" w:rsidP="005C325C">
      <w:pPr>
        <w:pStyle w:val="a6"/>
        <w:rPr>
          <w:lang w:val="en-US"/>
        </w:rPr>
      </w:pPr>
    </w:p>
    <w:p w:rsidR="00C73189" w:rsidRDefault="00C73189" w:rsidP="005C325C">
      <w:pPr>
        <w:pStyle w:val="a6"/>
      </w:pPr>
      <w:r w:rsidRPr="00460B76">
        <w:rPr>
          <w:lang w:val="en-US"/>
        </w:rPr>
        <w:tab/>
      </w:r>
      <w:r>
        <w:t xml:space="preserve">close(fd);                                             </w:t>
      </w:r>
      <w:r>
        <w:tab/>
        <w:t xml:space="preserve">/*  </w:t>
      </w:r>
      <w:r>
        <w:rPr>
          <w:rFonts w:hint="eastAsia"/>
        </w:rPr>
        <w:t>关闭文件</w:t>
      </w:r>
      <w:r>
        <w:t xml:space="preserve">               */</w:t>
      </w:r>
    </w:p>
    <w:p w:rsidR="00C73189" w:rsidRDefault="00C73189" w:rsidP="005C325C">
      <w:pPr>
        <w:pStyle w:val="a6"/>
      </w:pPr>
    </w:p>
    <w:p w:rsidR="00C73189" w:rsidRDefault="00C73189" w:rsidP="005C325C">
      <w:pPr>
        <w:pStyle w:val="a6"/>
      </w:pPr>
      <w:r>
        <w:tab/>
        <w:t>return  (0);</w:t>
      </w:r>
    </w:p>
    <w:p w:rsidR="00C73189" w:rsidRPr="000D6AA0" w:rsidRDefault="00C73189" w:rsidP="005C325C">
      <w:pPr>
        <w:pStyle w:val="a6"/>
      </w:pPr>
      <w:r>
        <w:t>}</w:t>
      </w:r>
    </w:p>
    <w:p w:rsidR="00C73189" w:rsidRPr="000C1270" w:rsidRDefault="00C73189" w:rsidP="00DB1A67">
      <w:pPr>
        <w:pStyle w:val="3"/>
        <w:numPr>
          <w:ilvl w:val="0"/>
          <w:numId w:val="0"/>
        </w:numPr>
      </w:pPr>
      <w:bookmarkStart w:id="263" w:name="_Toc424216260"/>
      <w:bookmarkStart w:id="264" w:name="_Toc424217282"/>
      <w:bookmarkStart w:id="265" w:name="_Toc424654830"/>
      <w:bookmarkStart w:id="266" w:name="_Toc424721498"/>
      <w:bookmarkStart w:id="267" w:name="_Toc424908949"/>
      <w:bookmarkStart w:id="268" w:name="_Toc424912213"/>
      <w:bookmarkStart w:id="269" w:name="_Toc425413888"/>
      <w:bookmarkStart w:id="270" w:name="_Toc427939196"/>
      <w:bookmarkStart w:id="271" w:name="_Toc427940472"/>
      <w:bookmarkStart w:id="272" w:name="_Toc427940699"/>
      <w:bookmarkStart w:id="273" w:name="_Toc427941637"/>
      <w:bookmarkStart w:id="274" w:name="_Toc428704810"/>
      <w:bookmarkStart w:id="275" w:name="_Toc428867433"/>
      <w:bookmarkStart w:id="276" w:name="_Toc429220954"/>
      <w:bookmarkStart w:id="277" w:name="_Toc431109675"/>
      <w:bookmarkStart w:id="278" w:name="_Toc432270988"/>
      <w:bookmarkStart w:id="279" w:name="_Toc432317329"/>
      <w:bookmarkStart w:id="280" w:name="_Toc469064024"/>
      <w:r>
        <w:rPr>
          <w:rFonts w:hint="eastAsia"/>
        </w:rPr>
        <w:t>实验步骤</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p>
    <w:p w:rsidR="00C73189" w:rsidRPr="00460B76" w:rsidRDefault="00C73189" w:rsidP="008B21AD">
      <w:pPr>
        <w:pStyle w:val="23"/>
        <w:numPr>
          <w:ilvl w:val="0"/>
          <w:numId w:val="8"/>
        </w:numPr>
        <w:spacing w:before="62" w:after="62"/>
      </w:pPr>
      <w:r>
        <w:rPr>
          <w:rFonts w:hint="eastAsia"/>
          <w:lang w:val="de-DE"/>
        </w:rPr>
        <w:t>使用</w:t>
      </w:r>
      <w:r w:rsidRPr="00460B76">
        <w:t>RealEvo-IDE</w:t>
      </w:r>
      <w:r>
        <w:rPr>
          <w:rFonts w:hint="eastAsia"/>
          <w:lang w:val="de-DE"/>
        </w:rPr>
        <w:t>打开随书工程</w:t>
      </w:r>
      <w:r w:rsidRPr="00460B76">
        <w:rPr>
          <w:rFonts w:hint="eastAsia"/>
        </w:rPr>
        <w:t>，</w:t>
      </w:r>
      <w:r>
        <w:rPr>
          <w:rFonts w:hint="eastAsia"/>
          <w:lang w:val="de-DE"/>
        </w:rPr>
        <w:t>选择工程</w:t>
      </w:r>
      <w:r w:rsidRPr="00460B76">
        <w:t>file_operator</w:t>
      </w:r>
      <w:r>
        <w:rPr>
          <w:rFonts w:hint="eastAsia"/>
        </w:rPr>
        <w:t>右键</w:t>
      </w:r>
      <w:r w:rsidRPr="00DE193D">
        <w:rPr>
          <w:rFonts w:hint="eastAsia"/>
        </w:rPr>
        <w:t>→</w:t>
      </w:r>
      <w:r>
        <w:rPr>
          <w:rFonts w:hint="eastAsia"/>
        </w:rPr>
        <w:t>“</w:t>
      </w:r>
      <w:r>
        <w:t>Build Project</w:t>
      </w:r>
      <w:r>
        <w:rPr>
          <w:rFonts w:hint="eastAsia"/>
        </w:rPr>
        <w:t>”编译工程；</w:t>
      </w:r>
    </w:p>
    <w:p w:rsidR="00C73189" w:rsidRPr="00460B76" w:rsidRDefault="00C73189" w:rsidP="008B21AD">
      <w:pPr>
        <w:pStyle w:val="23"/>
        <w:numPr>
          <w:ilvl w:val="0"/>
          <w:numId w:val="8"/>
        </w:numPr>
        <w:spacing w:before="62" w:after="62"/>
      </w:pPr>
      <w:r>
        <w:rPr>
          <w:rFonts w:hint="eastAsia"/>
          <w:lang w:val="de-DE"/>
        </w:rPr>
        <w:t>选择工程</w:t>
      </w:r>
      <w:r w:rsidRPr="00460B76">
        <w:t>file_operator</w:t>
      </w:r>
      <w:r>
        <w:rPr>
          <w:rFonts w:hint="eastAsia"/>
        </w:rPr>
        <w:t>右键</w:t>
      </w:r>
      <w:r w:rsidRPr="00460B76">
        <w:rPr>
          <w:rFonts w:hint="eastAsia"/>
        </w:rPr>
        <w:t>→“</w:t>
      </w:r>
      <w:r w:rsidRPr="00460B76">
        <w:t>SylixOS</w:t>
      </w:r>
      <w:r w:rsidRPr="00460B76">
        <w:rPr>
          <w:rFonts w:hint="eastAsia"/>
        </w:rPr>
        <w:t>”→“</w:t>
      </w:r>
      <w:r w:rsidRPr="00460B76">
        <w:t>Upload Setting</w:t>
      </w:r>
      <w:r w:rsidRPr="00460B76">
        <w:rPr>
          <w:rFonts w:hint="eastAsia"/>
        </w:rPr>
        <w:t>”</w:t>
      </w:r>
      <w:r>
        <w:rPr>
          <w:rFonts w:hint="eastAsia"/>
        </w:rPr>
        <w:t>设置</w:t>
      </w:r>
      <w:r w:rsidR="00F761D2">
        <w:rPr>
          <w:rFonts w:hint="eastAsia"/>
        </w:rPr>
        <w:t>验证平台</w:t>
      </w:r>
      <w:r w:rsidRPr="00460B76">
        <w:t>ip</w:t>
      </w:r>
      <w:r>
        <w:rPr>
          <w:rFonts w:hint="eastAsia"/>
        </w:rPr>
        <w:t>地址和需要上传的程序文件路径</w:t>
      </w:r>
      <w:r w:rsidRPr="00460B76">
        <w:rPr>
          <w:rFonts w:hint="eastAsia"/>
        </w:rPr>
        <w:t>；</w:t>
      </w:r>
    </w:p>
    <w:p w:rsidR="00C73189" w:rsidRDefault="00C73189" w:rsidP="008B21AD">
      <w:pPr>
        <w:pStyle w:val="23"/>
        <w:numPr>
          <w:ilvl w:val="0"/>
          <w:numId w:val="8"/>
        </w:numPr>
        <w:spacing w:before="62" w:after="62"/>
        <w:rPr>
          <w:lang w:val="de-DE"/>
        </w:rPr>
      </w:pPr>
      <w:r>
        <w:rPr>
          <w:rFonts w:hint="eastAsia"/>
          <w:lang w:val="de-DE"/>
        </w:rPr>
        <w:lastRenderedPageBreak/>
        <w:t>选择工程</w:t>
      </w:r>
      <w:r w:rsidRPr="00460B76">
        <w:t>file_operator</w:t>
      </w:r>
      <w:r>
        <w:rPr>
          <w:rFonts w:hint="eastAsia"/>
        </w:rPr>
        <w:t>右键</w:t>
      </w:r>
      <w:r w:rsidRPr="00460B76">
        <w:rPr>
          <w:rFonts w:hint="eastAsia"/>
        </w:rPr>
        <w:t>→“</w:t>
      </w:r>
      <w:r w:rsidRPr="00460B76">
        <w:t>SylixOS</w:t>
      </w:r>
      <w:r w:rsidRPr="00460B76">
        <w:rPr>
          <w:rFonts w:hint="eastAsia"/>
        </w:rPr>
        <w:t>”→“</w:t>
      </w:r>
      <w:r w:rsidRPr="00460B76">
        <w:t>Upload</w:t>
      </w:r>
      <w:r w:rsidRPr="00460B76">
        <w:rPr>
          <w:rFonts w:hint="eastAsia"/>
        </w:rPr>
        <w:t>”</w:t>
      </w:r>
      <w:r>
        <w:rPr>
          <w:rFonts w:hint="eastAsia"/>
          <w:lang w:val="de-DE"/>
        </w:rPr>
        <w:t>向</w:t>
      </w:r>
      <w:r w:rsidR="00F761D2">
        <w:rPr>
          <w:rFonts w:hint="eastAsia"/>
          <w:lang w:val="de-DE"/>
        </w:rPr>
        <w:t>验证平台</w:t>
      </w:r>
      <w:r>
        <w:rPr>
          <w:rFonts w:hint="eastAsia"/>
          <w:lang w:val="de-DE"/>
        </w:rPr>
        <w:t>上传程序文件</w:t>
      </w:r>
      <w:r w:rsidRPr="00460B76">
        <w:rPr>
          <w:rFonts w:hint="eastAsia"/>
        </w:rPr>
        <w:t>，</w:t>
      </w:r>
      <w:r>
        <w:rPr>
          <w:rFonts w:hint="eastAsia"/>
          <w:lang w:val="de-DE"/>
        </w:rPr>
        <w:t>在</w:t>
      </w:r>
      <w:r w:rsidRPr="00460B76">
        <w:t>RealEvo-IDE</w:t>
      </w:r>
      <w:r>
        <w:rPr>
          <w:rFonts w:hint="eastAsia"/>
          <w:lang w:val="de-DE"/>
        </w:rPr>
        <w:t>开发环境下方提示文件传输成功信息时</w:t>
      </w:r>
      <w:r w:rsidRPr="00460B76">
        <w:rPr>
          <w:rFonts w:hint="eastAsia"/>
        </w:rPr>
        <w:t>，</w:t>
      </w:r>
      <w:r>
        <w:rPr>
          <w:rFonts w:hint="eastAsia"/>
          <w:lang w:val="de-DE"/>
        </w:rPr>
        <w:t>说明上传成功。若失败需要检查设置和网线连接。默认传输路径为</w:t>
      </w:r>
      <w:r>
        <w:rPr>
          <w:lang w:val="de-DE"/>
        </w:rPr>
        <w:t>/apps/</w:t>
      </w:r>
      <w:r>
        <w:rPr>
          <w:rFonts w:hint="eastAsia"/>
          <w:lang w:val="de-DE"/>
        </w:rPr>
        <w:t>工程名称</w:t>
      </w:r>
      <w:r>
        <w:rPr>
          <w:lang w:val="de-DE"/>
        </w:rPr>
        <w:t>/</w:t>
      </w:r>
      <w:r>
        <w:rPr>
          <w:rFonts w:hint="eastAsia"/>
          <w:lang w:val="de-DE"/>
        </w:rPr>
        <w:t>工程名称；</w:t>
      </w:r>
    </w:p>
    <w:p w:rsidR="00C73189" w:rsidRDefault="00C73189" w:rsidP="008B21AD">
      <w:pPr>
        <w:pStyle w:val="23"/>
        <w:numPr>
          <w:ilvl w:val="0"/>
          <w:numId w:val="8"/>
        </w:numPr>
        <w:spacing w:before="62" w:after="62"/>
        <w:rPr>
          <w:lang w:val="de-DE"/>
        </w:rPr>
      </w:pPr>
      <w:r>
        <w:rPr>
          <w:rFonts w:hint="eastAsia"/>
          <w:lang w:val="de-DE"/>
        </w:rPr>
        <w:t>在控制台中将工作目录切换到“</w:t>
      </w:r>
      <w:r>
        <w:rPr>
          <w:lang w:val="de-DE"/>
        </w:rPr>
        <w:t>/apps/file_operator</w:t>
      </w:r>
      <w:r>
        <w:rPr>
          <w:rFonts w:hint="eastAsia"/>
          <w:lang w:val="de-DE"/>
        </w:rPr>
        <w:t>”，执行程序</w:t>
      </w:r>
      <w:r>
        <w:rPr>
          <w:lang w:val="de-DE"/>
        </w:rPr>
        <w:t>file_operator</w:t>
      </w:r>
      <w:r>
        <w:rPr>
          <w:rFonts w:hint="eastAsia"/>
          <w:lang w:val="de-DE"/>
        </w:rPr>
        <w:t>；</w:t>
      </w:r>
    </w:p>
    <w:p w:rsidR="00C73189" w:rsidRPr="00460B76" w:rsidRDefault="00C73189" w:rsidP="006502F4">
      <w:pPr>
        <w:pStyle w:val="a6"/>
        <w:rPr>
          <w:lang w:val="en-US"/>
        </w:rPr>
      </w:pPr>
      <w:r w:rsidRPr="00460B76">
        <w:rPr>
          <w:lang w:val="en-US"/>
        </w:rPr>
        <w:t>[root@sylixos_station:/apps/file_operator]# ./file_operator</w:t>
      </w:r>
    </w:p>
    <w:p w:rsidR="00C73189" w:rsidRPr="00460B76" w:rsidRDefault="00C73189" w:rsidP="006502F4">
      <w:pPr>
        <w:pStyle w:val="a6"/>
        <w:rPr>
          <w:lang w:val="en-US"/>
        </w:rPr>
      </w:pPr>
      <w:r w:rsidRPr="00460B76">
        <w:rPr>
          <w:lang w:val="en-US"/>
        </w:rPr>
        <w:t>write 33 bytes to "hello.txt".</w:t>
      </w:r>
    </w:p>
    <w:p w:rsidR="00C73189" w:rsidRPr="00460B76" w:rsidRDefault="00C73189" w:rsidP="00C67909">
      <w:pPr>
        <w:pStyle w:val="a6"/>
        <w:rPr>
          <w:lang w:val="en-US"/>
        </w:rPr>
      </w:pPr>
      <w:r w:rsidRPr="00460B76">
        <w:rPr>
          <w:lang w:val="en-US"/>
        </w:rPr>
        <w:t>read 33 bytes from file "hello.txt", data="Hello, welcome to SylixOS world!"</w:t>
      </w:r>
    </w:p>
    <w:p w:rsidR="00C73189" w:rsidRPr="00460B76" w:rsidRDefault="00C73189" w:rsidP="00DB1A67">
      <w:pPr>
        <w:pStyle w:val="3"/>
        <w:numPr>
          <w:ilvl w:val="0"/>
          <w:numId w:val="0"/>
        </w:numPr>
      </w:pPr>
      <w:bookmarkStart w:id="281" w:name="_Toc428867434"/>
      <w:bookmarkStart w:id="282" w:name="_Toc429220955"/>
      <w:bookmarkStart w:id="283" w:name="_Toc431109676"/>
      <w:bookmarkStart w:id="284" w:name="_Toc432270989"/>
      <w:bookmarkStart w:id="285" w:name="_Toc432317330"/>
      <w:bookmarkStart w:id="286" w:name="_Toc469064025"/>
      <w:r>
        <w:rPr>
          <w:rFonts w:hint="eastAsia"/>
        </w:rPr>
        <w:t>扩展实验</w:t>
      </w:r>
      <w:bookmarkEnd w:id="281"/>
      <w:bookmarkEnd w:id="282"/>
      <w:bookmarkEnd w:id="283"/>
      <w:bookmarkEnd w:id="284"/>
      <w:bookmarkEnd w:id="285"/>
      <w:bookmarkEnd w:id="286"/>
    </w:p>
    <w:p w:rsidR="00C73189" w:rsidRPr="000E17AE" w:rsidRDefault="00C73189" w:rsidP="00EA770A">
      <w:pPr>
        <w:pStyle w:val="23"/>
        <w:spacing w:before="62" w:after="62"/>
        <w:rPr>
          <w:lang w:val="de-DE"/>
        </w:rPr>
      </w:pPr>
      <w:r w:rsidRPr="00C25AA8">
        <w:rPr>
          <w:rFonts w:hint="eastAsia"/>
        </w:rPr>
        <w:t>文件的删除可以使用</w:t>
      </w:r>
      <w:r w:rsidRPr="00460B76">
        <w:t>remove/unlink</w:t>
      </w:r>
      <w:r w:rsidRPr="00C25AA8">
        <w:rPr>
          <w:rFonts w:hint="eastAsia"/>
        </w:rPr>
        <w:t>函数</w:t>
      </w:r>
      <w:r w:rsidRPr="00460B76">
        <w:rPr>
          <w:rFonts w:hint="eastAsia"/>
        </w:rPr>
        <w:t>，</w:t>
      </w:r>
      <w:r w:rsidRPr="00460B76">
        <w:t>remove/unlink</w:t>
      </w:r>
      <w:r>
        <w:rPr>
          <w:rFonts w:hint="eastAsia"/>
        </w:rPr>
        <w:t>函数的输入参数是文件名称。创建</w:t>
      </w:r>
      <w:r w:rsidRPr="002B7539">
        <w:rPr>
          <w:lang w:val="de-DE"/>
        </w:rPr>
        <w:t>SylixOS App</w:t>
      </w:r>
      <w:r w:rsidRPr="00C25AA8">
        <w:rPr>
          <w:rFonts w:hint="eastAsia"/>
        </w:rPr>
        <w:t>工程</w:t>
      </w:r>
      <w:r>
        <w:rPr>
          <w:rFonts w:hint="eastAsia"/>
        </w:rPr>
        <w:t>并添加代码使之</w:t>
      </w:r>
      <w:r w:rsidRPr="00C25AA8">
        <w:rPr>
          <w:rFonts w:hint="eastAsia"/>
        </w:rPr>
        <w:t>能够将实验中新建的文件删除。</w:t>
      </w:r>
    </w:p>
    <w:p w:rsidR="00C73189" w:rsidRPr="00913341" w:rsidRDefault="00C73189">
      <w:pPr>
        <w:widowControl/>
        <w:spacing w:beforeLines="0" w:afterLines="0"/>
        <w:jc w:val="left"/>
        <w:rPr>
          <w:rFonts w:ascii="Arial" w:eastAsia="黑体" w:hAnsi="Arial"/>
          <w:b/>
          <w:bCs/>
          <w:sz w:val="24"/>
          <w:szCs w:val="24"/>
          <w:lang w:val="de-DE"/>
        </w:rPr>
      </w:pPr>
      <w:r w:rsidRPr="00913341">
        <w:rPr>
          <w:lang w:val="de-DE"/>
        </w:rPr>
        <w:br w:type="page"/>
      </w:r>
    </w:p>
    <w:p w:rsidR="00C73189" w:rsidRPr="000C1270" w:rsidRDefault="00C73189" w:rsidP="00955834">
      <w:pPr>
        <w:pStyle w:val="20"/>
        <w:numPr>
          <w:ilvl w:val="0"/>
          <w:numId w:val="0"/>
        </w:numPr>
      </w:pPr>
      <w:bookmarkStart w:id="287" w:name="_Toc469064026"/>
      <w:r>
        <w:rPr>
          <w:rFonts w:hint="eastAsia"/>
        </w:rPr>
        <w:t>实验三</w:t>
      </w:r>
      <w:r>
        <w:t xml:space="preserve">  </w:t>
      </w:r>
      <w:r>
        <w:rPr>
          <w:rFonts w:hint="eastAsia"/>
        </w:rPr>
        <w:t>文件目录操作实验</w:t>
      </w:r>
      <w:bookmarkEnd w:id="287"/>
    </w:p>
    <w:p w:rsidR="00C73189" w:rsidRPr="007C6C4C" w:rsidRDefault="00C73189" w:rsidP="00EA770A">
      <w:pPr>
        <w:pStyle w:val="23"/>
        <w:spacing w:before="62" w:after="62"/>
        <w:ind w:firstLine="0"/>
      </w:pPr>
    </w:p>
    <w:p w:rsidR="00C73189" w:rsidRPr="000C1270" w:rsidRDefault="00C73189" w:rsidP="00955834">
      <w:pPr>
        <w:pStyle w:val="3"/>
        <w:numPr>
          <w:ilvl w:val="0"/>
          <w:numId w:val="0"/>
        </w:numPr>
      </w:pPr>
      <w:bookmarkStart w:id="288" w:name="_Toc424216263"/>
      <w:bookmarkStart w:id="289" w:name="_Toc424217285"/>
      <w:bookmarkStart w:id="290" w:name="_Toc424654833"/>
      <w:bookmarkStart w:id="291" w:name="_Toc424721501"/>
      <w:bookmarkStart w:id="292" w:name="_Toc424908952"/>
      <w:bookmarkStart w:id="293" w:name="_Toc424912216"/>
      <w:bookmarkStart w:id="294" w:name="_Toc425413891"/>
      <w:bookmarkStart w:id="295" w:name="_Toc427939199"/>
      <w:bookmarkStart w:id="296" w:name="_Toc427940475"/>
      <w:bookmarkStart w:id="297" w:name="_Toc427940702"/>
      <w:bookmarkStart w:id="298" w:name="_Toc427941640"/>
      <w:bookmarkStart w:id="299" w:name="_Toc428704813"/>
      <w:bookmarkStart w:id="300" w:name="_Toc428867436"/>
      <w:bookmarkStart w:id="301" w:name="_Toc429220957"/>
      <w:bookmarkStart w:id="302" w:name="_Toc431109678"/>
      <w:bookmarkStart w:id="303" w:name="_Toc432270991"/>
      <w:bookmarkStart w:id="304" w:name="_Toc432317332"/>
      <w:bookmarkStart w:id="305" w:name="_Toc469064027"/>
      <w:r>
        <w:rPr>
          <w:rFonts w:hint="eastAsia"/>
        </w:rPr>
        <w:t>实验目的</w:t>
      </w:r>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p>
    <w:p w:rsidR="00C73189" w:rsidRDefault="00C73189" w:rsidP="00955834">
      <w:pPr>
        <w:pStyle w:val="a"/>
      </w:pPr>
      <w:r>
        <w:rPr>
          <w:rFonts w:hint="eastAsia"/>
        </w:rPr>
        <w:t>了解</w:t>
      </w:r>
      <w:r>
        <w:t>SylixOS</w:t>
      </w:r>
      <w:r>
        <w:rPr>
          <w:rFonts w:hint="eastAsia"/>
        </w:rPr>
        <w:t>下文件目录的概念和操作流程</w:t>
      </w:r>
    </w:p>
    <w:p w:rsidR="00C73189" w:rsidRPr="007C6C4C" w:rsidRDefault="00C73189" w:rsidP="00955834">
      <w:pPr>
        <w:pStyle w:val="a"/>
      </w:pPr>
      <w:r>
        <w:rPr>
          <w:rFonts w:hint="eastAsia"/>
        </w:rPr>
        <w:t>掌握文件目录的创建、列举的相关函数和使用</w:t>
      </w:r>
    </w:p>
    <w:p w:rsidR="00C73189" w:rsidRPr="000C1270" w:rsidRDefault="00C73189" w:rsidP="00955834">
      <w:pPr>
        <w:pStyle w:val="3"/>
        <w:numPr>
          <w:ilvl w:val="0"/>
          <w:numId w:val="0"/>
        </w:numPr>
      </w:pPr>
      <w:bookmarkStart w:id="306" w:name="_Toc424216264"/>
      <w:bookmarkStart w:id="307" w:name="_Toc424217286"/>
      <w:bookmarkStart w:id="308" w:name="_Toc424654834"/>
      <w:bookmarkStart w:id="309" w:name="_Toc424721502"/>
      <w:bookmarkStart w:id="310" w:name="_Toc424908953"/>
      <w:bookmarkStart w:id="311" w:name="_Toc424912217"/>
      <w:bookmarkStart w:id="312" w:name="_Toc425413892"/>
      <w:bookmarkStart w:id="313" w:name="_Toc427939200"/>
      <w:bookmarkStart w:id="314" w:name="_Toc427940476"/>
      <w:bookmarkStart w:id="315" w:name="_Toc427940703"/>
      <w:bookmarkStart w:id="316" w:name="_Toc427941641"/>
      <w:bookmarkStart w:id="317" w:name="_Toc428704814"/>
      <w:bookmarkStart w:id="318" w:name="_Toc428867437"/>
      <w:bookmarkStart w:id="319" w:name="_Toc429220958"/>
      <w:bookmarkStart w:id="320" w:name="_Toc431109679"/>
      <w:bookmarkStart w:id="321" w:name="_Toc432270992"/>
      <w:bookmarkStart w:id="322" w:name="_Toc432317333"/>
      <w:bookmarkStart w:id="323" w:name="_Toc469064028"/>
      <w:r>
        <w:rPr>
          <w:rFonts w:hint="eastAsia"/>
        </w:rPr>
        <w:t>实验内容</w:t>
      </w:r>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p>
    <w:p w:rsidR="00C73189" w:rsidRDefault="00C73189" w:rsidP="00955834">
      <w:pPr>
        <w:pStyle w:val="a"/>
      </w:pPr>
      <w:r>
        <w:rPr>
          <w:rFonts w:hint="eastAsia"/>
        </w:rPr>
        <w:t>阅读</w:t>
      </w:r>
      <w:r>
        <w:t>dir_operator.c</w:t>
      </w:r>
      <w:r>
        <w:rPr>
          <w:rFonts w:hint="eastAsia"/>
        </w:rPr>
        <w:t>文件，了解文件目录的创建和文件目录下文件遍历的操作方法</w:t>
      </w:r>
      <w:r>
        <w:t xml:space="preserve"> </w:t>
      </w:r>
    </w:p>
    <w:p w:rsidR="00C73189" w:rsidRPr="007C6C4C" w:rsidRDefault="00C73189" w:rsidP="00955834">
      <w:pPr>
        <w:pStyle w:val="a"/>
      </w:pPr>
      <w:r>
        <w:rPr>
          <w:rFonts w:hint="eastAsia"/>
        </w:rPr>
        <w:t>在</w:t>
      </w:r>
      <w:r>
        <w:t>RealEvo-IDE</w:t>
      </w:r>
      <w:r>
        <w:rPr>
          <w:rFonts w:hint="eastAsia"/>
        </w:rPr>
        <w:t>下编译</w:t>
      </w:r>
      <w:r>
        <w:t>dir_operator</w:t>
      </w:r>
      <w:r>
        <w:rPr>
          <w:rFonts w:hint="eastAsia"/>
        </w:rPr>
        <w:t>工程，并将程序上传到</w:t>
      </w:r>
      <w:r w:rsidR="00F761D2">
        <w:rPr>
          <w:rFonts w:hint="eastAsia"/>
        </w:rPr>
        <w:t>验证平台</w:t>
      </w:r>
      <w:r>
        <w:rPr>
          <w:rFonts w:hint="eastAsia"/>
        </w:rPr>
        <w:t>运行查看效果</w:t>
      </w:r>
    </w:p>
    <w:p w:rsidR="00C73189" w:rsidRPr="000C1270" w:rsidRDefault="00C73189" w:rsidP="00955834">
      <w:pPr>
        <w:pStyle w:val="3"/>
        <w:numPr>
          <w:ilvl w:val="0"/>
          <w:numId w:val="0"/>
        </w:numPr>
      </w:pPr>
      <w:bookmarkStart w:id="324" w:name="_Toc424216265"/>
      <w:bookmarkStart w:id="325" w:name="_Toc424217287"/>
      <w:bookmarkStart w:id="326" w:name="_Toc424654835"/>
      <w:bookmarkStart w:id="327" w:name="_Toc424721503"/>
      <w:bookmarkStart w:id="328" w:name="_Toc424908954"/>
      <w:bookmarkStart w:id="329" w:name="_Toc424912218"/>
      <w:bookmarkStart w:id="330" w:name="_Toc425413893"/>
      <w:bookmarkStart w:id="331" w:name="_Toc427939201"/>
      <w:bookmarkStart w:id="332" w:name="_Toc427940477"/>
      <w:bookmarkStart w:id="333" w:name="_Toc427940704"/>
      <w:bookmarkStart w:id="334" w:name="_Toc427941642"/>
      <w:bookmarkStart w:id="335" w:name="_Toc428704815"/>
      <w:bookmarkStart w:id="336" w:name="_Toc428867438"/>
      <w:bookmarkStart w:id="337" w:name="_Toc429220959"/>
      <w:bookmarkStart w:id="338" w:name="_Toc431109680"/>
      <w:bookmarkStart w:id="339" w:name="_Toc432270993"/>
      <w:bookmarkStart w:id="340" w:name="_Toc432317334"/>
      <w:bookmarkStart w:id="341" w:name="_Toc469064029"/>
      <w:r>
        <w:rPr>
          <w:rFonts w:hint="eastAsia"/>
        </w:rPr>
        <w:t>实验环境</w:t>
      </w:r>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p>
    <w:p w:rsidR="00C73189" w:rsidRDefault="00C73189" w:rsidP="00955834">
      <w:pPr>
        <w:pStyle w:val="a"/>
      </w:pPr>
      <w:r>
        <w:rPr>
          <w:rFonts w:hint="eastAsia"/>
        </w:rPr>
        <w:t>硬件：已经部署</w:t>
      </w:r>
      <w:r>
        <w:t>SylixOS</w:t>
      </w:r>
      <w:r>
        <w:rPr>
          <w:rFonts w:hint="eastAsia"/>
        </w:rPr>
        <w:t>操作系统的</w:t>
      </w:r>
      <w:r w:rsidR="00F761D2">
        <w:rPr>
          <w:rFonts w:hint="eastAsia"/>
        </w:rPr>
        <w:t>验证平台</w:t>
      </w:r>
      <w:r>
        <w:rPr>
          <w:rFonts w:hint="eastAsia"/>
        </w:rPr>
        <w:t>，一台</w:t>
      </w:r>
      <w:r>
        <w:t>PC</w:t>
      </w:r>
      <w:r>
        <w:rPr>
          <w:rFonts w:hint="eastAsia"/>
        </w:rPr>
        <w:t>主机</w:t>
      </w:r>
    </w:p>
    <w:p w:rsidR="00C73189" w:rsidRPr="00555DD8" w:rsidRDefault="00C73189" w:rsidP="00955834">
      <w:pPr>
        <w:pStyle w:val="a"/>
      </w:pPr>
      <w:r>
        <w:rPr>
          <w:rFonts w:hint="eastAsia"/>
        </w:rPr>
        <w:t>软件：</w:t>
      </w:r>
      <w:r>
        <w:t>RealEvo-IDE</w:t>
      </w:r>
      <w:r>
        <w:rPr>
          <w:rFonts w:hint="eastAsia"/>
        </w:rPr>
        <w:t>、</w:t>
      </w:r>
      <w:r>
        <w:t>putty</w:t>
      </w:r>
    </w:p>
    <w:p w:rsidR="00C73189" w:rsidRPr="00305E7A" w:rsidRDefault="00C73189" w:rsidP="00305E7A">
      <w:pPr>
        <w:pStyle w:val="3"/>
        <w:numPr>
          <w:ilvl w:val="0"/>
          <w:numId w:val="0"/>
        </w:numPr>
      </w:pPr>
      <w:bookmarkStart w:id="342" w:name="_Toc424216266"/>
      <w:bookmarkStart w:id="343" w:name="_Toc424217288"/>
      <w:bookmarkStart w:id="344" w:name="_Toc424654836"/>
      <w:bookmarkStart w:id="345" w:name="_Toc424721504"/>
      <w:bookmarkStart w:id="346" w:name="_Toc424908955"/>
      <w:bookmarkStart w:id="347" w:name="_Toc424912219"/>
      <w:bookmarkStart w:id="348" w:name="_Toc425413894"/>
      <w:bookmarkStart w:id="349" w:name="_Toc427939202"/>
      <w:bookmarkStart w:id="350" w:name="_Toc427940478"/>
      <w:bookmarkStart w:id="351" w:name="_Toc427940705"/>
      <w:bookmarkStart w:id="352" w:name="_Toc427941643"/>
      <w:bookmarkStart w:id="353" w:name="_Toc428704816"/>
      <w:bookmarkStart w:id="354" w:name="_Toc428867439"/>
      <w:bookmarkStart w:id="355" w:name="_Toc429220960"/>
      <w:bookmarkStart w:id="356" w:name="_Toc431109681"/>
      <w:bookmarkStart w:id="357" w:name="_Toc432270994"/>
      <w:bookmarkStart w:id="358" w:name="_Toc432317335"/>
      <w:bookmarkStart w:id="359" w:name="_Toc469064030"/>
      <w:r>
        <w:rPr>
          <w:rFonts w:hint="eastAsia"/>
        </w:rPr>
        <w:t>实验原理</w:t>
      </w:r>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p>
    <w:p w:rsidR="00C73189" w:rsidRPr="00305E7A" w:rsidRDefault="00C73189" w:rsidP="00EA770A">
      <w:pPr>
        <w:pStyle w:val="23"/>
        <w:spacing w:before="62" w:after="62"/>
        <w:ind w:firstLine="0"/>
      </w:pPr>
      <w:r>
        <w:tab/>
      </w:r>
      <w:r>
        <w:rPr>
          <w:rFonts w:hint="eastAsia"/>
        </w:rPr>
        <w:t>与文件目录操作相关函数有</w:t>
      </w:r>
      <w:r>
        <w:t>mkdir</w:t>
      </w:r>
      <w:r>
        <w:rPr>
          <w:rFonts w:hint="eastAsia"/>
        </w:rPr>
        <w:t>、</w:t>
      </w:r>
      <w:r>
        <w:t>rmdir</w:t>
      </w:r>
      <w:r>
        <w:rPr>
          <w:rFonts w:hint="eastAsia"/>
        </w:rPr>
        <w:t>、</w:t>
      </w:r>
      <w:r>
        <w:t>opendir</w:t>
      </w:r>
      <w:r>
        <w:rPr>
          <w:rFonts w:hint="eastAsia"/>
        </w:rPr>
        <w:t>、</w:t>
      </w:r>
      <w:r>
        <w:t>readdir</w:t>
      </w:r>
      <w:r>
        <w:rPr>
          <w:rFonts w:hint="eastAsia"/>
        </w:rPr>
        <w:t>、</w:t>
      </w:r>
      <w:r>
        <w:t>closedir</w:t>
      </w:r>
      <w:r>
        <w:rPr>
          <w:rFonts w:hint="eastAsia"/>
        </w:rPr>
        <w:t>等。其中</w:t>
      </w:r>
      <w:r>
        <w:t>mkdir</w:t>
      </w:r>
      <w:r>
        <w:rPr>
          <w:rFonts w:hint="eastAsia"/>
        </w:rPr>
        <w:t>函数用来创建一个目录，</w:t>
      </w:r>
      <w:r>
        <w:t>rmdir</w:t>
      </w:r>
      <w:r>
        <w:rPr>
          <w:rFonts w:hint="eastAsia"/>
        </w:rPr>
        <w:t>函数用来删除一个目录，</w:t>
      </w:r>
      <w:r>
        <w:t>opendir</w:t>
      </w:r>
      <w:r>
        <w:rPr>
          <w:rFonts w:hint="eastAsia"/>
        </w:rPr>
        <w:t>、</w:t>
      </w:r>
      <w:r>
        <w:t>readdir</w:t>
      </w:r>
      <w:r>
        <w:rPr>
          <w:rFonts w:hint="eastAsia"/>
        </w:rPr>
        <w:t>、</w:t>
      </w:r>
      <w:r>
        <w:t>closedir</w:t>
      </w:r>
      <w:r>
        <w:rPr>
          <w:rFonts w:hint="eastAsia"/>
        </w:rPr>
        <w:t>函数用来打开目录、获取当前目录下的信息、关闭目录等操作，可以类比文件操作的</w:t>
      </w:r>
      <w:r>
        <w:t>open</w:t>
      </w:r>
      <w:r>
        <w:rPr>
          <w:rFonts w:hint="eastAsia"/>
        </w:rPr>
        <w:t>、</w:t>
      </w:r>
      <w:r>
        <w:t>read</w:t>
      </w:r>
      <w:r>
        <w:rPr>
          <w:rFonts w:hint="eastAsia"/>
        </w:rPr>
        <w:t>、</w:t>
      </w:r>
      <w:r>
        <w:t>close</w:t>
      </w:r>
      <w:r>
        <w:rPr>
          <w:rFonts w:hint="eastAsia"/>
        </w:rPr>
        <w:t>函数。</w:t>
      </w:r>
    </w:p>
    <w:p w:rsidR="00C73189" w:rsidRDefault="00C73189" w:rsidP="00EA770A">
      <w:pPr>
        <w:pStyle w:val="23"/>
        <w:spacing w:before="62" w:after="62"/>
        <w:ind w:firstLine="0"/>
      </w:pPr>
      <w:r>
        <w:tab/>
      </w:r>
      <w:r>
        <w:rPr>
          <w:rFonts w:hint="eastAsia"/>
        </w:rPr>
        <w:t>本实验例程首先遍历当前目录下的文件和文件目录，并将其输出到控制台显示。随后创建一个名为“</w:t>
      </w:r>
      <w:r>
        <w:t>newdir</w:t>
      </w:r>
      <w:r>
        <w:rPr>
          <w:rFonts w:hint="eastAsia"/>
        </w:rPr>
        <w:t>”的文件目录，再次遍历当前目录下的文件和文件目录，输出信息与创建文件目录前的输出进行对比。</w:t>
      </w:r>
    </w:p>
    <w:p w:rsidR="00C73189" w:rsidRPr="00305E7A" w:rsidRDefault="00C73189" w:rsidP="00EA770A">
      <w:pPr>
        <w:pStyle w:val="23"/>
        <w:spacing w:before="62" w:after="62"/>
        <w:ind w:firstLine="0"/>
        <w:rPr>
          <w:b/>
        </w:rPr>
      </w:pPr>
      <w:r w:rsidRPr="00305E7A">
        <w:rPr>
          <w:rFonts w:hint="eastAsia"/>
          <w:b/>
        </w:rPr>
        <w:t>代码分析：</w:t>
      </w:r>
    </w:p>
    <w:p w:rsidR="00C73189" w:rsidRDefault="00C73189" w:rsidP="007C47A8">
      <w:pPr>
        <w:pStyle w:val="a8"/>
      </w:pPr>
      <w:bookmarkStart w:id="360" w:name="_Ref428549783"/>
      <w:r>
        <w:rPr>
          <w:rFonts w:hint="eastAsia"/>
        </w:rPr>
        <w:t>程序清单</w:t>
      </w:r>
      <w:r>
        <w:t xml:space="preserve"> </w:t>
      </w:r>
      <w:r w:rsidR="00221946">
        <w:fldChar w:fldCharType="begin"/>
      </w:r>
      <w:r w:rsidR="00221946">
        <w:instrText xml:space="preserve"> STYLEREF 1 \s </w:instrText>
      </w:r>
      <w:r w:rsidR="00221946">
        <w:fldChar w:fldCharType="separate"/>
      </w:r>
      <w:r w:rsidR="00B96029">
        <w:rPr>
          <w:noProof/>
        </w:rPr>
        <w:t>3</w:t>
      </w:r>
      <w:r w:rsidR="00221946">
        <w:rPr>
          <w:noProof/>
        </w:rPr>
        <w:fldChar w:fldCharType="end"/>
      </w:r>
      <w:r>
        <w:t>.</w:t>
      </w:r>
      <w:r>
        <w:fldChar w:fldCharType="begin"/>
      </w:r>
      <w:r>
        <w:instrText xml:space="preserve"> SEQ </w:instrText>
      </w:r>
      <w:r>
        <w:rPr>
          <w:rFonts w:hint="eastAsia"/>
        </w:rPr>
        <w:instrText>程序清单</w:instrText>
      </w:r>
      <w:r>
        <w:instrText xml:space="preserve"> \* ARABIC \s 1 </w:instrText>
      </w:r>
      <w:r>
        <w:fldChar w:fldCharType="separate"/>
      </w:r>
      <w:r w:rsidR="00B96029">
        <w:rPr>
          <w:noProof/>
        </w:rPr>
        <w:t>2</w:t>
      </w:r>
      <w:r>
        <w:fldChar w:fldCharType="end"/>
      </w:r>
      <w:bookmarkEnd w:id="360"/>
      <w:r>
        <w:t xml:space="preserve">  dir_operator.c</w:t>
      </w:r>
      <w:r>
        <w:rPr>
          <w:rFonts w:hint="eastAsia"/>
        </w:rPr>
        <w:t>代码</w:t>
      </w:r>
    </w:p>
    <w:p w:rsidR="00C73189" w:rsidRPr="00460B76" w:rsidRDefault="00C73189" w:rsidP="00F567E8">
      <w:pPr>
        <w:pStyle w:val="a6"/>
        <w:rPr>
          <w:lang w:val="en-US"/>
        </w:rPr>
      </w:pPr>
      <w:r w:rsidRPr="00460B76">
        <w:rPr>
          <w:lang w:val="en-US"/>
        </w:rPr>
        <w:t>#include &lt;stdio.h&gt;</w:t>
      </w:r>
    </w:p>
    <w:p w:rsidR="00C73189" w:rsidRPr="00460B76" w:rsidRDefault="00C73189" w:rsidP="00F567E8">
      <w:pPr>
        <w:pStyle w:val="a6"/>
        <w:rPr>
          <w:lang w:val="en-US"/>
        </w:rPr>
      </w:pPr>
      <w:r w:rsidRPr="00460B76">
        <w:rPr>
          <w:lang w:val="en-US"/>
        </w:rPr>
        <w:t>#include &lt;unistd.h&gt;</w:t>
      </w:r>
    </w:p>
    <w:p w:rsidR="00C73189" w:rsidRPr="00460B76" w:rsidRDefault="00C73189" w:rsidP="00F567E8">
      <w:pPr>
        <w:pStyle w:val="a6"/>
        <w:rPr>
          <w:lang w:val="en-US"/>
        </w:rPr>
      </w:pPr>
      <w:r w:rsidRPr="00460B76">
        <w:rPr>
          <w:lang w:val="en-US"/>
        </w:rPr>
        <w:t>#include &lt;fcntl.h&gt;</w:t>
      </w:r>
    </w:p>
    <w:p w:rsidR="00C73189" w:rsidRPr="00460B76" w:rsidRDefault="00C73189" w:rsidP="00F567E8">
      <w:pPr>
        <w:pStyle w:val="a6"/>
        <w:rPr>
          <w:lang w:val="en-US"/>
        </w:rPr>
      </w:pPr>
      <w:r w:rsidRPr="00460B76">
        <w:rPr>
          <w:lang w:val="en-US"/>
        </w:rPr>
        <w:t>#include &lt;sys/stat.h&gt;</w:t>
      </w:r>
    </w:p>
    <w:p w:rsidR="00C73189" w:rsidRDefault="00C73189" w:rsidP="00F567E8">
      <w:pPr>
        <w:pStyle w:val="a6"/>
      </w:pPr>
      <w:r>
        <w:t>/******************************************************************************</w:t>
      </w:r>
    </w:p>
    <w:p w:rsidR="00C73189" w:rsidRDefault="00C73189" w:rsidP="00F567E8">
      <w:pPr>
        <w:pStyle w:val="a6"/>
      </w:pPr>
      <w:r>
        <w:t xml:space="preserve">** </w:t>
      </w:r>
      <w:r>
        <w:rPr>
          <w:rFonts w:hint="eastAsia"/>
        </w:rPr>
        <w:t>函数名称</w:t>
      </w:r>
      <w:r>
        <w:t>: printdir</w:t>
      </w:r>
    </w:p>
    <w:p w:rsidR="00C73189" w:rsidRDefault="00C73189" w:rsidP="00F567E8">
      <w:pPr>
        <w:pStyle w:val="a6"/>
      </w:pPr>
      <w:r>
        <w:t xml:space="preserve">** </w:t>
      </w:r>
      <w:r>
        <w:rPr>
          <w:rFonts w:hint="eastAsia"/>
        </w:rPr>
        <w:t>功能描述</w:t>
      </w:r>
      <w:r>
        <w:t xml:space="preserve">: </w:t>
      </w:r>
      <w:r>
        <w:rPr>
          <w:rFonts w:hint="eastAsia"/>
        </w:rPr>
        <w:t>遍历当前目录下的文件和文件目录并通过控制台输出显示</w:t>
      </w:r>
    </w:p>
    <w:p w:rsidR="00C73189" w:rsidRPr="00460B76" w:rsidRDefault="00C73189" w:rsidP="00F567E8">
      <w:pPr>
        <w:pStyle w:val="a6"/>
        <w:rPr>
          <w:lang w:val="en-US"/>
        </w:rPr>
      </w:pPr>
      <w:r w:rsidRPr="00460B76">
        <w:rPr>
          <w:lang w:val="en-US"/>
        </w:rPr>
        <w:t>******************************************************************************/</w:t>
      </w:r>
    </w:p>
    <w:p w:rsidR="00C73189" w:rsidRPr="00460B76" w:rsidRDefault="00C73189" w:rsidP="005C325C">
      <w:pPr>
        <w:pStyle w:val="a6"/>
        <w:rPr>
          <w:lang w:val="en-US"/>
        </w:rPr>
      </w:pPr>
      <w:r w:rsidRPr="00460B76">
        <w:rPr>
          <w:lang w:val="en-US"/>
        </w:rPr>
        <w:t>void  printdir (void)</w:t>
      </w:r>
    </w:p>
    <w:p w:rsidR="00C73189" w:rsidRPr="00460B76" w:rsidRDefault="00C73189" w:rsidP="005C325C">
      <w:pPr>
        <w:pStyle w:val="a6"/>
        <w:rPr>
          <w:lang w:val="en-US"/>
        </w:rPr>
      </w:pPr>
      <w:r w:rsidRPr="00460B76">
        <w:rPr>
          <w:lang w:val="en-US"/>
        </w:rPr>
        <w:t>{</w:t>
      </w:r>
    </w:p>
    <w:p w:rsidR="00C73189" w:rsidRPr="00460B76" w:rsidRDefault="00C73189" w:rsidP="005C325C">
      <w:pPr>
        <w:pStyle w:val="a6"/>
        <w:rPr>
          <w:lang w:val="en-US"/>
        </w:rPr>
      </w:pPr>
      <w:r w:rsidRPr="00460B76">
        <w:rPr>
          <w:lang w:val="en-US"/>
        </w:rPr>
        <w:tab/>
        <w:t xml:space="preserve">DIR           </w:t>
      </w:r>
      <w:r w:rsidRPr="00460B76">
        <w:rPr>
          <w:lang w:val="en-US"/>
        </w:rPr>
        <w:tab/>
        <w:t>*dir;</w:t>
      </w:r>
    </w:p>
    <w:p w:rsidR="00C73189" w:rsidRPr="00460B76" w:rsidRDefault="00C73189" w:rsidP="005C325C">
      <w:pPr>
        <w:pStyle w:val="a6"/>
        <w:rPr>
          <w:lang w:val="en-US"/>
        </w:rPr>
      </w:pPr>
      <w:r w:rsidRPr="00460B76">
        <w:rPr>
          <w:lang w:val="en-US"/>
        </w:rPr>
        <w:tab/>
        <w:t xml:space="preserve">struct dirent </w:t>
      </w:r>
      <w:r w:rsidRPr="00460B76">
        <w:rPr>
          <w:lang w:val="en-US"/>
        </w:rPr>
        <w:tab/>
        <w:t>*entry;</w:t>
      </w:r>
    </w:p>
    <w:p w:rsidR="00C73189" w:rsidRPr="00460B76" w:rsidRDefault="00C73189" w:rsidP="005C325C">
      <w:pPr>
        <w:pStyle w:val="a6"/>
        <w:rPr>
          <w:lang w:val="en-US"/>
        </w:rPr>
      </w:pPr>
      <w:r w:rsidRPr="00460B76">
        <w:rPr>
          <w:lang w:val="en-US"/>
        </w:rPr>
        <w:tab/>
        <w:t xml:space="preserve">struct stat    </w:t>
      </w:r>
      <w:r w:rsidRPr="00460B76">
        <w:rPr>
          <w:lang w:val="en-US"/>
        </w:rPr>
        <w:tab/>
        <w:t xml:space="preserve"> statbuf;</w:t>
      </w:r>
    </w:p>
    <w:p w:rsidR="00C73189" w:rsidRPr="00460B76" w:rsidRDefault="00C73189" w:rsidP="005C325C">
      <w:pPr>
        <w:pStyle w:val="a6"/>
        <w:rPr>
          <w:lang w:val="en-US"/>
        </w:rPr>
      </w:pPr>
    </w:p>
    <w:p w:rsidR="00C73189" w:rsidRPr="00460B76" w:rsidRDefault="00C73189" w:rsidP="005C325C">
      <w:pPr>
        <w:pStyle w:val="a6"/>
        <w:rPr>
          <w:lang w:val="en-US"/>
        </w:rPr>
      </w:pPr>
      <w:r w:rsidRPr="00460B76">
        <w:rPr>
          <w:lang w:val="en-US"/>
        </w:rPr>
        <w:tab/>
        <w:t xml:space="preserve">dir = opendir("./");                                 </w:t>
      </w:r>
      <w:r w:rsidRPr="00460B76">
        <w:rPr>
          <w:lang w:val="en-US"/>
        </w:rPr>
        <w:tab/>
        <w:t xml:space="preserve">/*  </w:t>
      </w:r>
      <w:r>
        <w:rPr>
          <w:rFonts w:hint="eastAsia"/>
        </w:rPr>
        <w:t>打开文件目录</w:t>
      </w:r>
      <w:r w:rsidRPr="00460B76">
        <w:rPr>
          <w:lang w:val="en-US"/>
        </w:rPr>
        <w:t xml:space="preserve">           */</w:t>
      </w:r>
    </w:p>
    <w:p w:rsidR="00C73189" w:rsidRPr="00460B76" w:rsidRDefault="00C73189" w:rsidP="005C325C">
      <w:pPr>
        <w:pStyle w:val="a6"/>
        <w:rPr>
          <w:lang w:val="en-US"/>
        </w:rPr>
      </w:pPr>
      <w:r w:rsidRPr="00460B76">
        <w:rPr>
          <w:lang w:val="en-US"/>
        </w:rPr>
        <w:tab/>
        <w:t>if (!dir) {</w:t>
      </w:r>
    </w:p>
    <w:p w:rsidR="00C73189" w:rsidRPr="00460B76" w:rsidRDefault="00C73189" w:rsidP="005C325C">
      <w:pPr>
        <w:pStyle w:val="a6"/>
        <w:rPr>
          <w:lang w:val="en-US"/>
        </w:rPr>
      </w:pPr>
      <w:r w:rsidRPr="00460B76">
        <w:rPr>
          <w:lang w:val="en-US"/>
        </w:rPr>
        <w:tab/>
      </w:r>
      <w:r w:rsidRPr="00460B76">
        <w:rPr>
          <w:lang w:val="en-US"/>
        </w:rPr>
        <w:tab/>
        <w:t>printf("failed to open current directory\n");</w:t>
      </w:r>
    </w:p>
    <w:p w:rsidR="00C73189" w:rsidRPr="00460B76" w:rsidRDefault="00C73189" w:rsidP="005C325C">
      <w:pPr>
        <w:pStyle w:val="a6"/>
        <w:rPr>
          <w:lang w:val="en-US"/>
        </w:rPr>
      </w:pPr>
      <w:r w:rsidRPr="00460B76">
        <w:rPr>
          <w:lang w:val="en-US"/>
        </w:rPr>
        <w:tab/>
      </w:r>
      <w:r w:rsidRPr="00460B76">
        <w:rPr>
          <w:lang w:val="en-US"/>
        </w:rPr>
        <w:tab/>
        <w:t>return;</w:t>
      </w:r>
    </w:p>
    <w:p w:rsidR="00C73189" w:rsidRPr="00460B76" w:rsidRDefault="00C73189" w:rsidP="005C325C">
      <w:pPr>
        <w:pStyle w:val="a6"/>
        <w:rPr>
          <w:lang w:val="en-US"/>
        </w:rPr>
      </w:pPr>
      <w:r w:rsidRPr="00460B76">
        <w:rPr>
          <w:lang w:val="en-US"/>
        </w:rPr>
        <w:tab/>
        <w:t>}</w:t>
      </w:r>
    </w:p>
    <w:p w:rsidR="00C73189" w:rsidRPr="00460B76" w:rsidRDefault="00C73189" w:rsidP="005C325C">
      <w:pPr>
        <w:pStyle w:val="a6"/>
        <w:rPr>
          <w:lang w:val="en-US"/>
        </w:rPr>
      </w:pPr>
    </w:p>
    <w:p w:rsidR="00C73189" w:rsidRPr="00460B76" w:rsidRDefault="00C73189" w:rsidP="005C325C">
      <w:pPr>
        <w:pStyle w:val="a6"/>
        <w:rPr>
          <w:lang w:val="en-US"/>
        </w:rPr>
      </w:pPr>
      <w:r w:rsidRPr="00460B76">
        <w:rPr>
          <w:lang w:val="en-US"/>
        </w:rPr>
        <w:tab/>
        <w:t>/*</w:t>
      </w:r>
    </w:p>
    <w:p w:rsidR="00C73189" w:rsidRPr="00460B76" w:rsidRDefault="00C73189" w:rsidP="005C325C">
      <w:pPr>
        <w:pStyle w:val="a6"/>
        <w:rPr>
          <w:lang w:val="en-US"/>
        </w:rPr>
      </w:pPr>
      <w:r w:rsidRPr="00460B76">
        <w:rPr>
          <w:lang w:val="en-US"/>
        </w:rPr>
        <w:tab/>
        <w:t xml:space="preserve"> * </w:t>
      </w:r>
      <w:r>
        <w:rPr>
          <w:rFonts w:hint="eastAsia"/>
        </w:rPr>
        <w:t>循环读取当前目录下的文件和目录</w:t>
      </w:r>
      <w:r w:rsidRPr="00460B76">
        <w:rPr>
          <w:rFonts w:hint="eastAsia"/>
          <w:lang w:val="en-US"/>
        </w:rPr>
        <w:t>，</w:t>
      </w:r>
      <w:r>
        <w:rPr>
          <w:rFonts w:hint="eastAsia"/>
        </w:rPr>
        <w:t>直至全部读取完毕</w:t>
      </w:r>
    </w:p>
    <w:p w:rsidR="00C73189" w:rsidRPr="00460B76" w:rsidRDefault="00C73189" w:rsidP="005C325C">
      <w:pPr>
        <w:pStyle w:val="a6"/>
        <w:rPr>
          <w:lang w:val="en-US"/>
        </w:rPr>
      </w:pPr>
      <w:r w:rsidRPr="00460B76">
        <w:rPr>
          <w:lang w:val="en-US"/>
        </w:rPr>
        <w:lastRenderedPageBreak/>
        <w:tab/>
        <w:t xml:space="preserve"> */</w:t>
      </w:r>
    </w:p>
    <w:p w:rsidR="00C73189" w:rsidRPr="00460B76" w:rsidRDefault="00C73189" w:rsidP="005C325C">
      <w:pPr>
        <w:pStyle w:val="a6"/>
        <w:rPr>
          <w:lang w:val="en-US"/>
        </w:rPr>
      </w:pPr>
      <w:r w:rsidRPr="00460B76">
        <w:rPr>
          <w:lang w:val="en-US"/>
        </w:rPr>
        <w:tab/>
        <w:t>while (1) {</w:t>
      </w:r>
    </w:p>
    <w:p w:rsidR="00C73189" w:rsidRPr="00460B76" w:rsidRDefault="00C73189" w:rsidP="005C325C">
      <w:pPr>
        <w:pStyle w:val="a6"/>
        <w:rPr>
          <w:lang w:val="en-US"/>
        </w:rPr>
      </w:pPr>
      <w:r w:rsidRPr="00460B76">
        <w:rPr>
          <w:lang w:val="en-US"/>
        </w:rPr>
        <w:tab/>
      </w:r>
      <w:r w:rsidRPr="00460B76">
        <w:rPr>
          <w:lang w:val="en-US"/>
        </w:rPr>
        <w:tab/>
        <w:t xml:space="preserve">entry = readdir(dir);                            </w:t>
      </w:r>
      <w:r w:rsidRPr="00460B76">
        <w:rPr>
          <w:lang w:val="en-US"/>
        </w:rPr>
        <w:tab/>
        <w:t xml:space="preserve">/*  </w:t>
      </w:r>
      <w:r>
        <w:rPr>
          <w:rFonts w:hint="eastAsia"/>
        </w:rPr>
        <w:t>读取目录下的文件</w:t>
      </w:r>
      <w:r w:rsidRPr="00460B76">
        <w:rPr>
          <w:lang w:val="en-US"/>
        </w:rPr>
        <w:t xml:space="preserve">       */</w:t>
      </w:r>
    </w:p>
    <w:p w:rsidR="00C73189" w:rsidRPr="00460B76" w:rsidRDefault="00C73189" w:rsidP="005C325C">
      <w:pPr>
        <w:pStyle w:val="a6"/>
        <w:rPr>
          <w:lang w:val="en-US"/>
        </w:rPr>
      </w:pPr>
    </w:p>
    <w:p w:rsidR="00C73189" w:rsidRPr="00460B76" w:rsidRDefault="00C73189" w:rsidP="005C325C">
      <w:pPr>
        <w:pStyle w:val="a6"/>
        <w:rPr>
          <w:lang w:val="en-US"/>
        </w:rPr>
      </w:pPr>
      <w:r w:rsidRPr="00460B76">
        <w:rPr>
          <w:lang w:val="en-US"/>
        </w:rPr>
        <w:tab/>
      </w:r>
      <w:r w:rsidRPr="00460B76">
        <w:rPr>
          <w:lang w:val="en-US"/>
        </w:rPr>
        <w:tab/>
        <w:t xml:space="preserve">if (entry == NULL) {                             </w:t>
      </w:r>
      <w:r w:rsidRPr="00460B76">
        <w:rPr>
          <w:lang w:val="en-US"/>
        </w:rPr>
        <w:tab/>
        <w:t xml:space="preserve">/*  </w:t>
      </w:r>
      <w:r>
        <w:rPr>
          <w:rFonts w:hint="eastAsia"/>
        </w:rPr>
        <w:t>若没有新文件</w:t>
      </w:r>
      <w:r w:rsidRPr="00460B76">
        <w:rPr>
          <w:rFonts w:hint="eastAsia"/>
          <w:lang w:val="en-US"/>
        </w:rPr>
        <w:t>，</w:t>
      </w:r>
      <w:r>
        <w:rPr>
          <w:rFonts w:hint="eastAsia"/>
        </w:rPr>
        <w:t>返回</w:t>
      </w:r>
      <w:r w:rsidRPr="00460B76">
        <w:rPr>
          <w:lang w:val="en-US"/>
        </w:rPr>
        <w:t xml:space="preserve">     */</w:t>
      </w:r>
    </w:p>
    <w:p w:rsidR="00C73189" w:rsidRPr="00460B76" w:rsidRDefault="00C73189" w:rsidP="005C325C">
      <w:pPr>
        <w:pStyle w:val="a6"/>
        <w:rPr>
          <w:lang w:val="en-US"/>
        </w:rPr>
      </w:pPr>
      <w:r w:rsidRPr="00460B76">
        <w:rPr>
          <w:lang w:val="en-US"/>
        </w:rPr>
        <w:tab/>
      </w:r>
      <w:r w:rsidRPr="00460B76">
        <w:rPr>
          <w:lang w:val="en-US"/>
        </w:rPr>
        <w:tab/>
      </w:r>
      <w:r w:rsidRPr="00460B76">
        <w:rPr>
          <w:lang w:val="en-US"/>
        </w:rPr>
        <w:tab/>
        <w:t>break;</w:t>
      </w:r>
    </w:p>
    <w:p w:rsidR="00C73189" w:rsidRPr="00460B76" w:rsidRDefault="00C73189" w:rsidP="005C325C">
      <w:pPr>
        <w:pStyle w:val="a6"/>
        <w:rPr>
          <w:lang w:val="en-US"/>
        </w:rPr>
      </w:pPr>
      <w:r w:rsidRPr="00460B76">
        <w:rPr>
          <w:lang w:val="en-US"/>
        </w:rPr>
        <w:tab/>
      </w:r>
      <w:r w:rsidRPr="00460B76">
        <w:rPr>
          <w:lang w:val="en-US"/>
        </w:rPr>
        <w:tab/>
        <w:t>} else {</w:t>
      </w:r>
    </w:p>
    <w:p w:rsidR="00C73189" w:rsidRPr="00460B76" w:rsidRDefault="00C73189" w:rsidP="005C325C">
      <w:pPr>
        <w:pStyle w:val="a6"/>
        <w:rPr>
          <w:lang w:val="en-US"/>
        </w:rPr>
      </w:pPr>
      <w:r w:rsidRPr="00460B76">
        <w:rPr>
          <w:lang w:val="en-US"/>
        </w:rPr>
        <w:tab/>
      </w:r>
      <w:r w:rsidRPr="00460B76">
        <w:rPr>
          <w:lang w:val="en-US"/>
        </w:rPr>
        <w:tab/>
      </w:r>
      <w:r w:rsidRPr="00460B76">
        <w:rPr>
          <w:lang w:val="en-US"/>
        </w:rPr>
        <w:tab/>
        <w:t xml:space="preserve">lstat(entry-&gt;d_name, &amp;statbuf);             </w:t>
      </w:r>
      <w:r w:rsidRPr="00460B76">
        <w:rPr>
          <w:lang w:val="en-US"/>
        </w:rPr>
        <w:tab/>
        <w:t xml:space="preserve">/*  </w:t>
      </w:r>
      <w:r>
        <w:rPr>
          <w:rFonts w:hint="eastAsia"/>
        </w:rPr>
        <w:t>获取文件信息</w:t>
      </w:r>
      <w:r w:rsidRPr="00460B76">
        <w:rPr>
          <w:lang w:val="en-US"/>
        </w:rPr>
        <w:t xml:space="preserve">           */</w:t>
      </w:r>
    </w:p>
    <w:p w:rsidR="00C73189" w:rsidRPr="00460B76" w:rsidRDefault="00C73189" w:rsidP="005C325C">
      <w:pPr>
        <w:pStyle w:val="a6"/>
        <w:rPr>
          <w:lang w:val="en-US"/>
        </w:rPr>
      </w:pPr>
    </w:p>
    <w:p w:rsidR="00C73189" w:rsidRPr="00460B76" w:rsidRDefault="00C73189" w:rsidP="005C325C">
      <w:pPr>
        <w:pStyle w:val="a6"/>
        <w:rPr>
          <w:lang w:val="en-US"/>
        </w:rPr>
      </w:pPr>
      <w:r w:rsidRPr="00460B76">
        <w:rPr>
          <w:lang w:val="en-US"/>
        </w:rPr>
        <w:tab/>
      </w:r>
      <w:r w:rsidRPr="00460B76">
        <w:rPr>
          <w:lang w:val="en-US"/>
        </w:rPr>
        <w:tab/>
      </w:r>
      <w:r w:rsidRPr="00460B76">
        <w:rPr>
          <w:lang w:val="en-US"/>
        </w:rPr>
        <w:tab/>
        <w:t xml:space="preserve">if (S_ISDIR(statbuf.st_mode)) {              </w:t>
      </w:r>
      <w:r w:rsidRPr="00460B76">
        <w:rPr>
          <w:lang w:val="en-US"/>
        </w:rPr>
        <w:tab/>
        <w:t xml:space="preserve">/*  </w:t>
      </w:r>
      <w:r>
        <w:rPr>
          <w:rFonts w:hint="eastAsia"/>
        </w:rPr>
        <w:t>判断文件类型</w:t>
      </w:r>
      <w:r w:rsidRPr="00460B76">
        <w:rPr>
          <w:lang w:val="en-US"/>
        </w:rPr>
        <w:t xml:space="preserve">           */</w:t>
      </w:r>
    </w:p>
    <w:p w:rsidR="00C73189" w:rsidRPr="00460B76" w:rsidRDefault="00C73189" w:rsidP="005C325C">
      <w:pPr>
        <w:pStyle w:val="a6"/>
        <w:rPr>
          <w:lang w:val="en-US"/>
        </w:rPr>
      </w:pPr>
      <w:r w:rsidRPr="00460B76">
        <w:rPr>
          <w:lang w:val="en-US"/>
        </w:rPr>
        <w:tab/>
      </w:r>
      <w:r w:rsidRPr="00460B76">
        <w:rPr>
          <w:lang w:val="en-US"/>
        </w:rPr>
        <w:tab/>
      </w:r>
      <w:r w:rsidRPr="00460B76">
        <w:rPr>
          <w:lang w:val="en-US"/>
        </w:rPr>
        <w:tab/>
      </w:r>
      <w:r w:rsidRPr="00460B76">
        <w:rPr>
          <w:lang w:val="en-US"/>
        </w:rPr>
        <w:tab/>
        <w:t xml:space="preserve">printf("dir: %s\n", entry-&gt;d_name);    </w:t>
      </w:r>
      <w:r w:rsidRPr="00460B76">
        <w:rPr>
          <w:lang w:val="en-US"/>
        </w:rPr>
        <w:tab/>
        <w:t xml:space="preserve">/*  </w:t>
      </w:r>
      <w:r>
        <w:rPr>
          <w:rFonts w:hint="eastAsia"/>
        </w:rPr>
        <w:t>文件目录</w:t>
      </w:r>
      <w:r w:rsidRPr="00460B76">
        <w:rPr>
          <w:lang w:val="en-US"/>
        </w:rPr>
        <w:t xml:space="preserve">               */</w:t>
      </w:r>
    </w:p>
    <w:p w:rsidR="00C73189" w:rsidRPr="00460B76" w:rsidRDefault="00C73189" w:rsidP="005C325C">
      <w:pPr>
        <w:pStyle w:val="a6"/>
        <w:rPr>
          <w:lang w:val="en-US"/>
        </w:rPr>
      </w:pPr>
      <w:r w:rsidRPr="00460B76">
        <w:rPr>
          <w:lang w:val="en-US"/>
        </w:rPr>
        <w:tab/>
      </w:r>
      <w:r w:rsidRPr="00460B76">
        <w:rPr>
          <w:lang w:val="en-US"/>
        </w:rPr>
        <w:tab/>
      </w:r>
      <w:r w:rsidRPr="00460B76">
        <w:rPr>
          <w:lang w:val="en-US"/>
        </w:rPr>
        <w:tab/>
        <w:t>} else {</w:t>
      </w:r>
    </w:p>
    <w:p w:rsidR="00C73189" w:rsidRPr="00460B76" w:rsidRDefault="00C73189" w:rsidP="005C325C">
      <w:pPr>
        <w:pStyle w:val="a6"/>
        <w:rPr>
          <w:lang w:val="en-US"/>
        </w:rPr>
      </w:pPr>
      <w:r w:rsidRPr="00460B76">
        <w:rPr>
          <w:lang w:val="en-US"/>
        </w:rPr>
        <w:tab/>
      </w:r>
      <w:r w:rsidRPr="00460B76">
        <w:rPr>
          <w:lang w:val="en-US"/>
        </w:rPr>
        <w:tab/>
      </w:r>
      <w:r w:rsidRPr="00460B76">
        <w:rPr>
          <w:lang w:val="en-US"/>
        </w:rPr>
        <w:tab/>
      </w:r>
      <w:r w:rsidRPr="00460B76">
        <w:rPr>
          <w:lang w:val="en-US"/>
        </w:rPr>
        <w:tab/>
        <w:t xml:space="preserve">printf("file: %s\n", entry-&gt;d_name);  </w:t>
      </w:r>
      <w:r w:rsidRPr="00460B76">
        <w:rPr>
          <w:lang w:val="en-US"/>
        </w:rPr>
        <w:tab/>
        <w:t xml:space="preserve">/*  </w:t>
      </w:r>
      <w:r>
        <w:rPr>
          <w:rFonts w:hint="eastAsia"/>
        </w:rPr>
        <w:t>其他类型文件</w:t>
      </w:r>
      <w:r w:rsidRPr="00460B76">
        <w:rPr>
          <w:lang w:val="en-US"/>
        </w:rPr>
        <w:t xml:space="preserve">           */</w:t>
      </w:r>
    </w:p>
    <w:p w:rsidR="00C73189" w:rsidRPr="00460B76" w:rsidRDefault="00C73189" w:rsidP="005C325C">
      <w:pPr>
        <w:pStyle w:val="a6"/>
        <w:rPr>
          <w:lang w:val="en-US"/>
        </w:rPr>
      </w:pPr>
      <w:r w:rsidRPr="00460B76">
        <w:rPr>
          <w:lang w:val="en-US"/>
        </w:rPr>
        <w:tab/>
      </w:r>
      <w:r w:rsidRPr="00460B76">
        <w:rPr>
          <w:lang w:val="en-US"/>
        </w:rPr>
        <w:tab/>
      </w:r>
      <w:r w:rsidRPr="00460B76">
        <w:rPr>
          <w:lang w:val="en-US"/>
        </w:rPr>
        <w:tab/>
        <w:t>}</w:t>
      </w:r>
    </w:p>
    <w:p w:rsidR="00C73189" w:rsidRPr="00460B76" w:rsidRDefault="00C73189" w:rsidP="005C325C">
      <w:pPr>
        <w:pStyle w:val="a6"/>
        <w:rPr>
          <w:lang w:val="en-US"/>
        </w:rPr>
      </w:pPr>
      <w:r w:rsidRPr="00460B76">
        <w:rPr>
          <w:lang w:val="en-US"/>
        </w:rPr>
        <w:tab/>
      </w:r>
      <w:r w:rsidRPr="00460B76">
        <w:rPr>
          <w:lang w:val="en-US"/>
        </w:rPr>
        <w:tab/>
        <w:t>}</w:t>
      </w:r>
    </w:p>
    <w:p w:rsidR="00C73189" w:rsidRPr="00460B76" w:rsidRDefault="00C73189" w:rsidP="005C325C">
      <w:pPr>
        <w:pStyle w:val="a6"/>
        <w:rPr>
          <w:lang w:val="en-US"/>
        </w:rPr>
      </w:pPr>
      <w:r w:rsidRPr="00460B76">
        <w:rPr>
          <w:lang w:val="en-US"/>
        </w:rPr>
        <w:tab/>
        <w:t>}</w:t>
      </w:r>
    </w:p>
    <w:p w:rsidR="00C73189" w:rsidRPr="00460B76" w:rsidRDefault="00C73189" w:rsidP="005C325C">
      <w:pPr>
        <w:pStyle w:val="a6"/>
        <w:rPr>
          <w:lang w:val="en-US"/>
        </w:rPr>
      </w:pPr>
    </w:p>
    <w:p w:rsidR="00C73189" w:rsidRPr="00460B76" w:rsidRDefault="00C73189" w:rsidP="005C325C">
      <w:pPr>
        <w:pStyle w:val="a6"/>
        <w:rPr>
          <w:lang w:val="en-US"/>
        </w:rPr>
      </w:pPr>
      <w:r w:rsidRPr="00460B76">
        <w:rPr>
          <w:lang w:val="en-US"/>
        </w:rPr>
        <w:tab/>
        <w:t xml:space="preserve">closedir(dir);                                         </w:t>
      </w:r>
      <w:r w:rsidRPr="00460B76">
        <w:rPr>
          <w:lang w:val="en-US"/>
        </w:rPr>
        <w:tab/>
        <w:t xml:space="preserve">/*  </w:t>
      </w:r>
      <w:r>
        <w:rPr>
          <w:rFonts w:hint="eastAsia"/>
        </w:rPr>
        <w:t>关闭文件目录</w:t>
      </w:r>
      <w:r w:rsidRPr="00460B76">
        <w:rPr>
          <w:lang w:val="en-US"/>
        </w:rPr>
        <w:t xml:space="preserve">           */</w:t>
      </w:r>
    </w:p>
    <w:p w:rsidR="00C73189" w:rsidRPr="00460B76" w:rsidRDefault="00C73189" w:rsidP="005C325C">
      <w:pPr>
        <w:pStyle w:val="a6"/>
        <w:rPr>
          <w:lang w:val="en-US"/>
        </w:rPr>
      </w:pPr>
      <w:r w:rsidRPr="00460B76">
        <w:rPr>
          <w:lang w:val="en-US"/>
        </w:rPr>
        <w:t>}</w:t>
      </w:r>
    </w:p>
    <w:p w:rsidR="00C73189" w:rsidRPr="00460B76" w:rsidRDefault="00C73189" w:rsidP="00F567E8">
      <w:pPr>
        <w:pStyle w:val="a6"/>
        <w:rPr>
          <w:lang w:val="en-US"/>
        </w:rPr>
      </w:pPr>
      <w:r w:rsidRPr="00460B76">
        <w:rPr>
          <w:lang w:val="en-US"/>
        </w:rPr>
        <w:t>/******************************************************************************</w:t>
      </w:r>
    </w:p>
    <w:p w:rsidR="00C73189" w:rsidRPr="00460B76" w:rsidRDefault="00C73189" w:rsidP="00F567E8">
      <w:pPr>
        <w:pStyle w:val="a6"/>
        <w:rPr>
          <w:lang w:val="en-US"/>
        </w:rPr>
      </w:pPr>
      <w:r w:rsidRPr="00460B76">
        <w:rPr>
          <w:lang w:val="en-US"/>
        </w:rPr>
        <w:t xml:space="preserve">** </w:t>
      </w:r>
      <w:r>
        <w:rPr>
          <w:rFonts w:hint="eastAsia"/>
        </w:rPr>
        <w:t>函数名称</w:t>
      </w:r>
      <w:r w:rsidRPr="00460B76">
        <w:rPr>
          <w:lang w:val="en-US"/>
        </w:rPr>
        <w:t>: main</w:t>
      </w:r>
    </w:p>
    <w:p w:rsidR="00C73189" w:rsidRPr="00460B76" w:rsidRDefault="00C73189" w:rsidP="00F567E8">
      <w:pPr>
        <w:pStyle w:val="a6"/>
        <w:rPr>
          <w:lang w:val="en-US"/>
        </w:rPr>
      </w:pPr>
      <w:r w:rsidRPr="00460B76">
        <w:rPr>
          <w:lang w:val="en-US"/>
        </w:rPr>
        <w:t xml:space="preserve">** </w:t>
      </w:r>
      <w:r>
        <w:rPr>
          <w:rFonts w:hint="eastAsia"/>
        </w:rPr>
        <w:t>功能描述</w:t>
      </w:r>
      <w:r w:rsidRPr="00460B76">
        <w:rPr>
          <w:lang w:val="en-US"/>
        </w:rPr>
        <w:t xml:space="preserve">: </w:t>
      </w:r>
      <w:r>
        <w:rPr>
          <w:rFonts w:hint="eastAsia"/>
        </w:rPr>
        <w:t>程序主函数</w:t>
      </w:r>
    </w:p>
    <w:p w:rsidR="00C73189" w:rsidRPr="00460B76" w:rsidRDefault="00C73189" w:rsidP="00F567E8">
      <w:pPr>
        <w:pStyle w:val="a6"/>
        <w:rPr>
          <w:lang w:val="en-US"/>
        </w:rPr>
      </w:pPr>
      <w:r w:rsidRPr="00460B76">
        <w:rPr>
          <w:lang w:val="en-US"/>
        </w:rPr>
        <w:t>******************************************************************************/</w:t>
      </w:r>
    </w:p>
    <w:p w:rsidR="00C73189" w:rsidRPr="00460B76" w:rsidRDefault="00C73189" w:rsidP="00F567E8">
      <w:pPr>
        <w:pStyle w:val="a6"/>
        <w:rPr>
          <w:lang w:val="en-US"/>
        </w:rPr>
      </w:pPr>
      <w:r w:rsidRPr="00460B76">
        <w:rPr>
          <w:lang w:val="en-US"/>
        </w:rPr>
        <w:t>int  main (int  argc, char  *argv[])</w:t>
      </w:r>
    </w:p>
    <w:p w:rsidR="00C73189" w:rsidRPr="00460B76" w:rsidRDefault="00C73189" w:rsidP="00F567E8">
      <w:pPr>
        <w:pStyle w:val="a6"/>
        <w:rPr>
          <w:lang w:val="en-US"/>
        </w:rPr>
      </w:pPr>
      <w:r w:rsidRPr="00460B76">
        <w:rPr>
          <w:lang w:val="en-US"/>
        </w:rPr>
        <w:t>{</w:t>
      </w:r>
    </w:p>
    <w:p w:rsidR="00C73189" w:rsidRPr="00460B76" w:rsidRDefault="00C73189" w:rsidP="00F567E8">
      <w:pPr>
        <w:pStyle w:val="a6"/>
        <w:rPr>
          <w:lang w:val="en-US"/>
        </w:rPr>
      </w:pPr>
      <w:r w:rsidRPr="00460B76">
        <w:rPr>
          <w:lang w:val="en-US"/>
        </w:rPr>
        <w:tab/>
        <w:t>char</w:t>
      </w:r>
      <w:r w:rsidRPr="00460B76">
        <w:rPr>
          <w:lang w:val="en-US"/>
        </w:rPr>
        <w:tab/>
        <w:t xml:space="preserve">sz_filepath[] = "./newdir";  </w:t>
      </w:r>
      <w:r w:rsidRPr="00460B76">
        <w:rPr>
          <w:lang w:val="en-US"/>
        </w:rPr>
        <w:tab/>
        <w:t xml:space="preserve">        </w:t>
      </w:r>
      <w:r w:rsidRPr="00460B76">
        <w:rPr>
          <w:lang w:val="en-US"/>
        </w:rPr>
        <w:tab/>
        <w:t xml:space="preserve">  </w:t>
      </w:r>
      <w:r w:rsidRPr="00460B76">
        <w:rPr>
          <w:lang w:val="en-US"/>
        </w:rPr>
        <w:tab/>
        <w:t xml:space="preserve">/*  </w:t>
      </w:r>
      <w:r>
        <w:rPr>
          <w:rFonts w:hint="eastAsia"/>
        </w:rPr>
        <w:t>创建的目录名称</w:t>
      </w:r>
      <w:r w:rsidRPr="00460B76">
        <w:rPr>
          <w:lang w:val="en-US"/>
        </w:rPr>
        <w:t xml:space="preserve">    </w:t>
      </w:r>
      <w:r w:rsidRPr="00460B76">
        <w:rPr>
          <w:lang w:val="en-US"/>
        </w:rPr>
        <w:tab/>
        <w:t xml:space="preserve">    */</w:t>
      </w:r>
    </w:p>
    <w:p w:rsidR="00C73189" w:rsidRPr="00460B76" w:rsidRDefault="00C73189" w:rsidP="00F567E8">
      <w:pPr>
        <w:pStyle w:val="a6"/>
        <w:rPr>
          <w:lang w:val="en-US"/>
        </w:rPr>
      </w:pPr>
      <w:r w:rsidRPr="00460B76">
        <w:rPr>
          <w:lang w:val="en-US"/>
        </w:rPr>
        <w:tab/>
        <w:t xml:space="preserve">int  </w:t>
      </w:r>
      <w:r w:rsidRPr="00460B76">
        <w:rPr>
          <w:lang w:val="en-US"/>
        </w:rPr>
        <w:tab/>
        <w:t>ret;</w:t>
      </w:r>
    </w:p>
    <w:p w:rsidR="00C73189" w:rsidRPr="00460B76" w:rsidRDefault="00C73189" w:rsidP="00F567E8">
      <w:pPr>
        <w:pStyle w:val="a6"/>
        <w:rPr>
          <w:lang w:val="en-US"/>
        </w:rPr>
      </w:pPr>
    </w:p>
    <w:p w:rsidR="00C73189" w:rsidRPr="00460B76" w:rsidRDefault="00C73189" w:rsidP="00F567E8">
      <w:pPr>
        <w:pStyle w:val="a6"/>
        <w:rPr>
          <w:lang w:val="en-US"/>
        </w:rPr>
      </w:pPr>
      <w:r w:rsidRPr="00460B76">
        <w:rPr>
          <w:lang w:val="en-US"/>
        </w:rPr>
        <w:tab/>
        <w:t xml:space="preserve">printdir();                                             </w:t>
      </w:r>
      <w:r w:rsidRPr="00460B76">
        <w:rPr>
          <w:lang w:val="en-US"/>
        </w:rPr>
        <w:tab/>
        <w:t xml:space="preserve">/*  </w:t>
      </w:r>
      <w:r>
        <w:rPr>
          <w:rFonts w:hint="eastAsia"/>
        </w:rPr>
        <w:t>输出当前目录下的信息</w:t>
      </w:r>
      <w:r w:rsidRPr="00460B76">
        <w:rPr>
          <w:lang w:val="en-US"/>
        </w:rPr>
        <w:t xml:space="preserve">   */</w:t>
      </w:r>
    </w:p>
    <w:p w:rsidR="00C73189" w:rsidRPr="00460B76" w:rsidRDefault="00C73189" w:rsidP="00F567E8">
      <w:pPr>
        <w:pStyle w:val="a6"/>
        <w:rPr>
          <w:lang w:val="en-US"/>
        </w:rPr>
      </w:pPr>
    </w:p>
    <w:p w:rsidR="00C73189" w:rsidRPr="00460B76" w:rsidRDefault="00C73189" w:rsidP="00F567E8">
      <w:pPr>
        <w:pStyle w:val="a6"/>
        <w:rPr>
          <w:lang w:val="en-US"/>
        </w:rPr>
      </w:pPr>
      <w:r w:rsidRPr="00460B76">
        <w:rPr>
          <w:lang w:val="en-US"/>
        </w:rPr>
        <w:t xml:space="preserve">    /*</w:t>
      </w:r>
    </w:p>
    <w:p w:rsidR="00C73189" w:rsidRPr="00460B76" w:rsidRDefault="00C73189" w:rsidP="00F567E8">
      <w:pPr>
        <w:pStyle w:val="a6"/>
        <w:rPr>
          <w:lang w:val="en-US"/>
        </w:rPr>
      </w:pPr>
      <w:r w:rsidRPr="00460B76">
        <w:rPr>
          <w:lang w:val="en-US"/>
        </w:rPr>
        <w:t xml:space="preserve">     *  </w:t>
      </w:r>
      <w:r>
        <w:rPr>
          <w:rFonts w:hint="eastAsia"/>
        </w:rPr>
        <w:t>在当前目录下创建一个文件目录</w:t>
      </w:r>
    </w:p>
    <w:p w:rsidR="00C73189" w:rsidRPr="00460B76" w:rsidRDefault="00C73189" w:rsidP="00F567E8">
      <w:pPr>
        <w:pStyle w:val="a6"/>
        <w:rPr>
          <w:lang w:val="en-US"/>
        </w:rPr>
      </w:pPr>
      <w:r w:rsidRPr="00460B76">
        <w:rPr>
          <w:lang w:val="en-US"/>
        </w:rPr>
        <w:t xml:space="preserve">     */</w:t>
      </w:r>
    </w:p>
    <w:p w:rsidR="00C73189" w:rsidRPr="00460B76" w:rsidRDefault="00C73189" w:rsidP="00F567E8">
      <w:pPr>
        <w:pStyle w:val="a6"/>
        <w:rPr>
          <w:lang w:val="en-US"/>
        </w:rPr>
      </w:pPr>
      <w:r w:rsidRPr="00460B76">
        <w:rPr>
          <w:lang w:val="en-US"/>
        </w:rPr>
        <w:tab/>
        <w:t>ret = mkdir(sz_filepath, S_IRWXU | S_IRWXG | S_IROTH | S_IXOTH);</w:t>
      </w:r>
    </w:p>
    <w:p w:rsidR="00C73189" w:rsidRPr="00460B76" w:rsidRDefault="00C73189" w:rsidP="00F567E8">
      <w:pPr>
        <w:pStyle w:val="a6"/>
        <w:rPr>
          <w:lang w:val="en-US"/>
        </w:rPr>
      </w:pPr>
      <w:r w:rsidRPr="00460B76">
        <w:rPr>
          <w:lang w:val="en-US"/>
        </w:rPr>
        <w:tab/>
        <w:t>if (ret == 0) {</w:t>
      </w:r>
    </w:p>
    <w:p w:rsidR="00C73189" w:rsidRPr="00460B76" w:rsidRDefault="00C73189" w:rsidP="00F567E8">
      <w:pPr>
        <w:pStyle w:val="a6"/>
        <w:rPr>
          <w:lang w:val="en-US"/>
        </w:rPr>
      </w:pPr>
      <w:r w:rsidRPr="00460B76">
        <w:rPr>
          <w:lang w:val="en-US"/>
        </w:rPr>
        <w:tab/>
      </w:r>
      <w:r w:rsidRPr="00460B76">
        <w:rPr>
          <w:lang w:val="en-US"/>
        </w:rPr>
        <w:tab/>
        <w:t>printf("create file path OK\n");</w:t>
      </w:r>
    </w:p>
    <w:p w:rsidR="00C73189" w:rsidRPr="00460B76" w:rsidRDefault="00C73189" w:rsidP="00F567E8">
      <w:pPr>
        <w:pStyle w:val="a6"/>
        <w:rPr>
          <w:lang w:val="en-US"/>
        </w:rPr>
      </w:pPr>
      <w:r w:rsidRPr="00460B76">
        <w:rPr>
          <w:lang w:val="en-US"/>
        </w:rPr>
        <w:tab/>
        <w:t>} else {</w:t>
      </w:r>
    </w:p>
    <w:p w:rsidR="00C73189" w:rsidRPr="00460B76" w:rsidRDefault="00C73189" w:rsidP="00F567E8">
      <w:pPr>
        <w:pStyle w:val="a6"/>
        <w:rPr>
          <w:lang w:val="en-US"/>
        </w:rPr>
      </w:pPr>
      <w:r w:rsidRPr="00460B76">
        <w:rPr>
          <w:lang w:val="en-US"/>
        </w:rPr>
        <w:tab/>
      </w:r>
      <w:r w:rsidRPr="00460B76">
        <w:rPr>
          <w:lang w:val="en-US"/>
        </w:rPr>
        <w:tab/>
        <w:t>printf("create file path failed\n");</w:t>
      </w:r>
    </w:p>
    <w:p w:rsidR="00C73189" w:rsidRDefault="00C73189" w:rsidP="00F567E8">
      <w:pPr>
        <w:pStyle w:val="a6"/>
      </w:pPr>
      <w:r w:rsidRPr="00460B76">
        <w:rPr>
          <w:lang w:val="en-US"/>
        </w:rPr>
        <w:tab/>
      </w:r>
      <w:r>
        <w:t>}</w:t>
      </w:r>
    </w:p>
    <w:p w:rsidR="00C73189" w:rsidRDefault="00C73189" w:rsidP="00F567E8">
      <w:pPr>
        <w:pStyle w:val="a6"/>
      </w:pPr>
      <w:r>
        <w:tab/>
        <w:t xml:space="preserve">printdir();                                             </w:t>
      </w:r>
      <w:r>
        <w:tab/>
        <w:t xml:space="preserve">/*  </w:t>
      </w:r>
      <w:r>
        <w:rPr>
          <w:rFonts w:hint="eastAsia"/>
        </w:rPr>
        <w:t>输出当前目录下的信息</w:t>
      </w:r>
      <w:r>
        <w:t xml:space="preserve">   */</w:t>
      </w:r>
    </w:p>
    <w:p w:rsidR="00C73189" w:rsidRDefault="00C73189" w:rsidP="00F567E8">
      <w:pPr>
        <w:pStyle w:val="a6"/>
      </w:pPr>
      <w:r>
        <w:tab/>
        <w:t>return (0);</w:t>
      </w:r>
    </w:p>
    <w:p w:rsidR="00C73189" w:rsidRPr="002E7D59" w:rsidRDefault="00C73189" w:rsidP="00F567E8">
      <w:pPr>
        <w:pStyle w:val="a6"/>
      </w:pPr>
      <w:r>
        <w:t>}</w:t>
      </w:r>
    </w:p>
    <w:p w:rsidR="00C73189" w:rsidRPr="004E4CD1" w:rsidRDefault="00C73189" w:rsidP="00955834">
      <w:pPr>
        <w:pStyle w:val="3"/>
        <w:numPr>
          <w:ilvl w:val="0"/>
          <w:numId w:val="0"/>
        </w:numPr>
        <w:rPr>
          <w:lang w:val="de-DE"/>
        </w:rPr>
      </w:pPr>
      <w:bookmarkStart w:id="361" w:name="_Toc424216267"/>
      <w:bookmarkStart w:id="362" w:name="_Toc424217289"/>
      <w:bookmarkStart w:id="363" w:name="_Toc424654837"/>
      <w:bookmarkStart w:id="364" w:name="_Toc424721505"/>
      <w:bookmarkStart w:id="365" w:name="_Toc424908956"/>
      <w:bookmarkStart w:id="366" w:name="_Toc424912220"/>
      <w:bookmarkStart w:id="367" w:name="_Toc425413895"/>
      <w:bookmarkStart w:id="368" w:name="_Toc427939203"/>
      <w:bookmarkStart w:id="369" w:name="_Toc427940479"/>
      <w:bookmarkStart w:id="370" w:name="_Toc427940706"/>
      <w:bookmarkStart w:id="371" w:name="_Toc427941644"/>
      <w:bookmarkStart w:id="372" w:name="_Toc428704817"/>
      <w:bookmarkStart w:id="373" w:name="_Toc428867440"/>
      <w:bookmarkStart w:id="374" w:name="_Toc429220961"/>
      <w:bookmarkStart w:id="375" w:name="_Toc431109682"/>
      <w:bookmarkStart w:id="376" w:name="_Toc432270995"/>
      <w:bookmarkStart w:id="377" w:name="_Toc432317336"/>
      <w:bookmarkStart w:id="378" w:name="_Toc469064031"/>
      <w:r>
        <w:rPr>
          <w:rFonts w:hint="eastAsia"/>
        </w:rPr>
        <w:t>实验步骤</w:t>
      </w:r>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p>
    <w:p w:rsidR="00C73189" w:rsidRPr="00DE4E34" w:rsidRDefault="00C73189" w:rsidP="008B21AD">
      <w:pPr>
        <w:pStyle w:val="23"/>
        <w:numPr>
          <w:ilvl w:val="0"/>
          <w:numId w:val="9"/>
        </w:numPr>
        <w:spacing w:before="62" w:after="62"/>
        <w:rPr>
          <w:lang w:val="de-DE"/>
        </w:rPr>
      </w:pPr>
      <w:r>
        <w:rPr>
          <w:rFonts w:hint="eastAsia"/>
          <w:lang w:val="de-DE"/>
        </w:rPr>
        <w:t>使用</w:t>
      </w:r>
      <w:r>
        <w:rPr>
          <w:lang w:val="de-DE"/>
        </w:rPr>
        <w:t>RealEvo-IDE</w:t>
      </w:r>
      <w:r>
        <w:rPr>
          <w:rFonts w:hint="eastAsia"/>
          <w:lang w:val="de-DE"/>
        </w:rPr>
        <w:t>打开随书工程，选择工程</w:t>
      </w:r>
      <w:r>
        <w:rPr>
          <w:lang w:val="de-DE"/>
        </w:rPr>
        <w:t>dir_operator</w:t>
      </w:r>
      <w:r>
        <w:rPr>
          <w:rFonts w:hint="eastAsia"/>
        </w:rPr>
        <w:t>右键</w:t>
      </w:r>
      <w:r w:rsidRPr="004E4CD1">
        <w:rPr>
          <w:rFonts w:hint="eastAsia"/>
          <w:lang w:val="de-DE"/>
        </w:rPr>
        <w:t>→“</w:t>
      </w:r>
      <w:r w:rsidRPr="004E4CD1">
        <w:rPr>
          <w:lang w:val="de-DE"/>
        </w:rPr>
        <w:t>Build Project</w:t>
      </w:r>
      <w:r w:rsidRPr="004E4CD1">
        <w:rPr>
          <w:rFonts w:hint="eastAsia"/>
          <w:lang w:val="de-DE"/>
        </w:rPr>
        <w:t>”</w:t>
      </w:r>
      <w:r>
        <w:rPr>
          <w:rFonts w:hint="eastAsia"/>
        </w:rPr>
        <w:t>编译工程</w:t>
      </w:r>
      <w:r w:rsidRPr="004E4CD1">
        <w:rPr>
          <w:rFonts w:hint="eastAsia"/>
          <w:lang w:val="de-DE"/>
        </w:rPr>
        <w:t>；</w:t>
      </w:r>
    </w:p>
    <w:p w:rsidR="00C73189" w:rsidRPr="00DE4E34" w:rsidRDefault="00C73189" w:rsidP="008B21AD">
      <w:pPr>
        <w:pStyle w:val="23"/>
        <w:numPr>
          <w:ilvl w:val="0"/>
          <w:numId w:val="9"/>
        </w:numPr>
        <w:spacing w:before="62" w:after="62"/>
        <w:rPr>
          <w:lang w:val="de-DE"/>
        </w:rPr>
      </w:pPr>
      <w:r>
        <w:rPr>
          <w:rFonts w:hint="eastAsia"/>
          <w:lang w:val="de-DE"/>
        </w:rPr>
        <w:lastRenderedPageBreak/>
        <w:t>选择工程</w:t>
      </w:r>
      <w:r>
        <w:rPr>
          <w:lang w:val="de-DE"/>
        </w:rPr>
        <w:t>dir_operator</w:t>
      </w:r>
      <w:r>
        <w:rPr>
          <w:rFonts w:hint="eastAsia"/>
        </w:rPr>
        <w:t>右键</w:t>
      </w:r>
      <w:r w:rsidRPr="00DE4E34">
        <w:rPr>
          <w:rFonts w:hint="eastAsia"/>
          <w:lang w:val="de-DE"/>
        </w:rPr>
        <w:t>→“</w:t>
      </w:r>
      <w:r w:rsidRPr="00DE4E34">
        <w:rPr>
          <w:lang w:val="de-DE"/>
        </w:rPr>
        <w:t>SylixOS</w:t>
      </w:r>
      <w:r w:rsidRPr="00DE4E34">
        <w:rPr>
          <w:rFonts w:hint="eastAsia"/>
          <w:lang w:val="de-DE"/>
        </w:rPr>
        <w:t>”→“</w:t>
      </w:r>
      <w:r w:rsidRPr="00DE4E34">
        <w:rPr>
          <w:lang w:val="de-DE"/>
        </w:rPr>
        <w:t>Upload Setting</w:t>
      </w:r>
      <w:r w:rsidRPr="00DE4E34">
        <w:rPr>
          <w:rFonts w:hint="eastAsia"/>
          <w:lang w:val="de-DE"/>
        </w:rPr>
        <w:t>”</w:t>
      </w:r>
      <w:r>
        <w:rPr>
          <w:rFonts w:hint="eastAsia"/>
        </w:rPr>
        <w:t>设置</w:t>
      </w:r>
      <w:r w:rsidR="00F761D2">
        <w:rPr>
          <w:rFonts w:hint="eastAsia"/>
        </w:rPr>
        <w:t>验证平台</w:t>
      </w:r>
      <w:r w:rsidRPr="00DE4E34">
        <w:rPr>
          <w:lang w:val="de-DE"/>
        </w:rPr>
        <w:t>ip</w:t>
      </w:r>
      <w:r>
        <w:rPr>
          <w:rFonts w:hint="eastAsia"/>
        </w:rPr>
        <w:t>地址和需要上传的程序文件路径</w:t>
      </w:r>
      <w:r w:rsidRPr="000C33F5">
        <w:rPr>
          <w:rFonts w:hint="eastAsia"/>
          <w:lang w:val="de-DE"/>
        </w:rPr>
        <w:t>；</w:t>
      </w:r>
    </w:p>
    <w:p w:rsidR="00C73189" w:rsidRDefault="00C73189" w:rsidP="008B21AD">
      <w:pPr>
        <w:pStyle w:val="23"/>
        <w:numPr>
          <w:ilvl w:val="0"/>
          <w:numId w:val="9"/>
        </w:numPr>
        <w:spacing w:before="62" w:after="62"/>
        <w:rPr>
          <w:lang w:val="de-DE"/>
        </w:rPr>
      </w:pPr>
      <w:r>
        <w:rPr>
          <w:rFonts w:hint="eastAsia"/>
          <w:lang w:val="de-DE"/>
        </w:rPr>
        <w:t>选择工程</w:t>
      </w:r>
      <w:r>
        <w:rPr>
          <w:lang w:val="de-DE"/>
        </w:rPr>
        <w:t>dir_operator</w:t>
      </w:r>
      <w:r>
        <w:rPr>
          <w:rFonts w:hint="eastAsia"/>
        </w:rPr>
        <w:t>右键</w:t>
      </w:r>
      <w:r w:rsidRPr="00DE4E34">
        <w:rPr>
          <w:rFonts w:hint="eastAsia"/>
          <w:lang w:val="de-DE"/>
        </w:rPr>
        <w:t>→“</w:t>
      </w:r>
      <w:r w:rsidRPr="00DE4E34">
        <w:rPr>
          <w:lang w:val="de-DE"/>
        </w:rPr>
        <w:t>SylixOS</w:t>
      </w:r>
      <w:r w:rsidRPr="00DE4E34">
        <w:rPr>
          <w:rFonts w:hint="eastAsia"/>
          <w:lang w:val="de-DE"/>
        </w:rPr>
        <w:t>”→“</w:t>
      </w:r>
      <w:r w:rsidRPr="00DE4E34">
        <w:rPr>
          <w:lang w:val="de-DE"/>
        </w:rPr>
        <w:t>Upload</w:t>
      </w:r>
      <w:r w:rsidRPr="00DE4E34">
        <w:rPr>
          <w:rFonts w:hint="eastAsia"/>
          <w:lang w:val="de-DE"/>
        </w:rPr>
        <w:t>”</w:t>
      </w:r>
      <w:r>
        <w:rPr>
          <w:rFonts w:hint="eastAsia"/>
          <w:lang w:val="de-DE"/>
        </w:rPr>
        <w:t>向</w:t>
      </w:r>
      <w:r w:rsidR="00F761D2">
        <w:rPr>
          <w:rFonts w:hint="eastAsia"/>
          <w:lang w:val="de-DE"/>
        </w:rPr>
        <w:t>验证平台</w:t>
      </w:r>
      <w:r>
        <w:rPr>
          <w:rFonts w:hint="eastAsia"/>
          <w:lang w:val="de-DE"/>
        </w:rPr>
        <w:t>传送程序文件，在</w:t>
      </w:r>
      <w:r>
        <w:rPr>
          <w:lang w:val="de-DE"/>
        </w:rPr>
        <w:t>RealEvo-IDE</w:t>
      </w:r>
      <w:r>
        <w:rPr>
          <w:rFonts w:hint="eastAsia"/>
          <w:lang w:val="de-DE"/>
        </w:rPr>
        <w:t>下方提示文件传输成功信息时，说明文件传送成功。若失败需要检查相关设置和网线连接。默认传输路径为</w:t>
      </w:r>
      <w:r>
        <w:rPr>
          <w:lang w:val="de-DE"/>
        </w:rPr>
        <w:t>/apps/</w:t>
      </w:r>
      <w:r>
        <w:rPr>
          <w:rFonts w:hint="eastAsia"/>
          <w:lang w:val="de-DE"/>
        </w:rPr>
        <w:t>工程名称</w:t>
      </w:r>
      <w:r>
        <w:rPr>
          <w:lang w:val="de-DE"/>
        </w:rPr>
        <w:t>/</w:t>
      </w:r>
      <w:r>
        <w:rPr>
          <w:rFonts w:hint="eastAsia"/>
          <w:lang w:val="de-DE"/>
        </w:rPr>
        <w:t>工程名称；</w:t>
      </w:r>
    </w:p>
    <w:p w:rsidR="00C73189" w:rsidRDefault="00C73189" w:rsidP="008B21AD">
      <w:pPr>
        <w:pStyle w:val="23"/>
        <w:numPr>
          <w:ilvl w:val="0"/>
          <w:numId w:val="9"/>
        </w:numPr>
        <w:spacing w:before="62" w:after="62"/>
        <w:rPr>
          <w:lang w:val="de-DE"/>
        </w:rPr>
      </w:pPr>
      <w:r>
        <w:rPr>
          <w:rFonts w:hint="eastAsia"/>
          <w:lang w:val="de-DE"/>
        </w:rPr>
        <w:t>在</w:t>
      </w:r>
      <w:r w:rsidR="00F761D2">
        <w:rPr>
          <w:rFonts w:hint="eastAsia"/>
          <w:lang w:val="de-DE"/>
        </w:rPr>
        <w:t>验证平台</w:t>
      </w:r>
      <w:r>
        <w:rPr>
          <w:rFonts w:hint="eastAsia"/>
          <w:lang w:val="de-DE"/>
        </w:rPr>
        <w:t>控制台切换到目录“</w:t>
      </w:r>
      <w:r>
        <w:rPr>
          <w:lang w:val="de-DE"/>
        </w:rPr>
        <w:t>/apps/dir_operator</w:t>
      </w:r>
      <w:r>
        <w:rPr>
          <w:rFonts w:hint="eastAsia"/>
          <w:lang w:val="de-DE"/>
        </w:rPr>
        <w:t>”下，执行程序</w:t>
      </w:r>
      <w:r>
        <w:rPr>
          <w:lang w:val="de-DE"/>
        </w:rPr>
        <w:t>dir_operator</w:t>
      </w:r>
      <w:r>
        <w:rPr>
          <w:rFonts w:hint="eastAsia"/>
          <w:lang w:val="de-DE"/>
        </w:rPr>
        <w:t>。</w:t>
      </w:r>
    </w:p>
    <w:p w:rsidR="00C73189" w:rsidRPr="00460B76" w:rsidRDefault="00C73189" w:rsidP="008923A0">
      <w:pPr>
        <w:pStyle w:val="a6"/>
        <w:rPr>
          <w:lang w:val="en-US"/>
        </w:rPr>
      </w:pPr>
      <w:r w:rsidRPr="00460B76">
        <w:rPr>
          <w:lang w:val="en-US"/>
        </w:rPr>
        <w:t>[root@sylixos_station:/apps/dir_operator]# ./dir_operator</w:t>
      </w:r>
    </w:p>
    <w:p w:rsidR="00C73189" w:rsidRPr="00460B76" w:rsidRDefault="00C73189" w:rsidP="008923A0">
      <w:pPr>
        <w:pStyle w:val="a6"/>
        <w:rPr>
          <w:lang w:val="en-US"/>
        </w:rPr>
      </w:pPr>
      <w:r w:rsidRPr="00460B76">
        <w:rPr>
          <w:lang w:val="en-US"/>
        </w:rPr>
        <w:t>file: dir_operator</w:t>
      </w:r>
    </w:p>
    <w:p w:rsidR="00C73189" w:rsidRPr="00460B76" w:rsidRDefault="00C73189" w:rsidP="008923A0">
      <w:pPr>
        <w:pStyle w:val="a6"/>
        <w:rPr>
          <w:lang w:val="en-US"/>
        </w:rPr>
      </w:pPr>
      <w:r w:rsidRPr="00460B76">
        <w:rPr>
          <w:lang w:val="en-US"/>
        </w:rPr>
        <w:t>create file path OK</w:t>
      </w:r>
    </w:p>
    <w:p w:rsidR="00C73189" w:rsidRPr="00460B76" w:rsidRDefault="00C73189" w:rsidP="008923A0">
      <w:pPr>
        <w:pStyle w:val="a6"/>
        <w:rPr>
          <w:lang w:val="en-US"/>
        </w:rPr>
      </w:pPr>
      <w:r w:rsidRPr="00460B76">
        <w:rPr>
          <w:lang w:val="en-US"/>
        </w:rPr>
        <w:t>dir: newdir</w:t>
      </w:r>
    </w:p>
    <w:p w:rsidR="00C73189" w:rsidRPr="00460B76" w:rsidRDefault="00C73189" w:rsidP="008923A0">
      <w:pPr>
        <w:pStyle w:val="a6"/>
        <w:rPr>
          <w:lang w:val="en-US"/>
        </w:rPr>
      </w:pPr>
      <w:r w:rsidRPr="00460B76">
        <w:rPr>
          <w:lang w:val="en-US"/>
        </w:rPr>
        <w:t>file: dir_operator</w:t>
      </w:r>
    </w:p>
    <w:p w:rsidR="00C73189" w:rsidRPr="00460B76" w:rsidRDefault="00C73189" w:rsidP="008923A0">
      <w:pPr>
        <w:pStyle w:val="a6"/>
        <w:rPr>
          <w:lang w:val="en-US"/>
        </w:rPr>
      </w:pPr>
      <w:r w:rsidRPr="00460B76">
        <w:rPr>
          <w:lang w:val="en-US"/>
        </w:rPr>
        <w:t>[root@sylixos_station:/apps/dir_operator]#</w:t>
      </w:r>
    </w:p>
    <w:p w:rsidR="00C73189" w:rsidRDefault="00C73189" w:rsidP="00EA770A">
      <w:pPr>
        <w:pStyle w:val="23"/>
        <w:spacing w:before="62" w:after="62"/>
        <w:ind w:firstLine="0"/>
        <w:rPr>
          <w:lang w:val="de-DE"/>
        </w:rPr>
      </w:pPr>
      <w:r w:rsidRPr="00460B76">
        <w:tab/>
      </w:r>
      <w:r>
        <w:rPr>
          <w:rFonts w:hint="eastAsia"/>
          <w:lang w:val="de-DE"/>
        </w:rPr>
        <w:t>上述输出中，“</w:t>
      </w:r>
      <w:r>
        <w:rPr>
          <w:lang w:val="de-DE"/>
        </w:rPr>
        <w:t>file</w:t>
      </w:r>
      <w:r>
        <w:rPr>
          <w:rFonts w:hint="eastAsia"/>
          <w:lang w:val="de-DE"/>
        </w:rPr>
        <w:t>：”标记当前目录下文件名称，“</w:t>
      </w:r>
      <w:r>
        <w:rPr>
          <w:lang w:val="de-DE"/>
        </w:rPr>
        <w:t>dir</w:t>
      </w:r>
      <w:r>
        <w:rPr>
          <w:rFonts w:hint="eastAsia"/>
          <w:lang w:val="de-DE"/>
        </w:rPr>
        <w:t>：”标记当前目录下目录名称。</w:t>
      </w:r>
    </w:p>
    <w:p w:rsidR="00C73189" w:rsidRDefault="00C73189" w:rsidP="00952020">
      <w:pPr>
        <w:pStyle w:val="23"/>
        <w:spacing w:before="62" w:after="62"/>
        <w:ind w:firstLineChars="200"/>
        <w:rPr>
          <w:lang w:val="de-DE"/>
        </w:rPr>
      </w:pPr>
      <w:r>
        <w:rPr>
          <w:rFonts w:hint="eastAsia"/>
          <w:lang w:val="de-DE"/>
        </w:rPr>
        <w:t>在没有创建“</w:t>
      </w:r>
      <w:r w:rsidRPr="002B7539">
        <w:rPr>
          <w:lang w:val="de-DE"/>
        </w:rPr>
        <w:t>newdir</w:t>
      </w:r>
      <w:r>
        <w:rPr>
          <w:rFonts w:hint="eastAsia"/>
          <w:lang w:val="de-DE"/>
        </w:rPr>
        <w:t>”目录前，当前目录下只有“</w:t>
      </w:r>
      <w:r>
        <w:rPr>
          <w:lang w:val="de-DE"/>
        </w:rPr>
        <w:t>dir_operator</w:t>
      </w:r>
      <w:r>
        <w:rPr>
          <w:rFonts w:hint="eastAsia"/>
          <w:lang w:val="de-DE"/>
        </w:rPr>
        <w:t>”文件，在“</w:t>
      </w:r>
      <w:r>
        <w:rPr>
          <w:lang w:val="de-DE"/>
        </w:rPr>
        <w:t>create file path OK</w:t>
      </w:r>
      <w:r>
        <w:rPr>
          <w:rFonts w:hint="eastAsia"/>
          <w:lang w:val="de-DE"/>
        </w:rPr>
        <w:t>”之后输出创建“</w:t>
      </w:r>
      <w:r w:rsidRPr="002B7539">
        <w:rPr>
          <w:lang w:val="de-DE"/>
        </w:rPr>
        <w:t>newdir</w:t>
      </w:r>
      <w:r>
        <w:rPr>
          <w:rFonts w:hint="eastAsia"/>
          <w:lang w:val="de-DE"/>
        </w:rPr>
        <w:t>”目录后的结果，这时多出“</w:t>
      </w:r>
      <w:r w:rsidRPr="002B7539">
        <w:rPr>
          <w:lang w:val="de-DE"/>
        </w:rPr>
        <w:t>newdir</w:t>
      </w:r>
      <w:r>
        <w:rPr>
          <w:rFonts w:hint="eastAsia"/>
          <w:lang w:val="de-DE"/>
        </w:rPr>
        <w:t>”目录。</w:t>
      </w:r>
    </w:p>
    <w:p w:rsidR="00C73189" w:rsidRPr="000C1270" w:rsidRDefault="00C73189" w:rsidP="00955834">
      <w:pPr>
        <w:pStyle w:val="3"/>
        <w:numPr>
          <w:ilvl w:val="0"/>
          <w:numId w:val="0"/>
        </w:numPr>
      </w:pPr>
      <w:bookmarkStart w:id="379" w:name="_Toc428867441"/>
      <w:bookmarkStart w:id="380" w:name="_Toc429220962"/>
      <w:bookmarkStart w:id="381" w:name="_Toc431109683"/>
      <w:bookmarkStart w:id="382" w:name="_Toc432270996"/>
      <w:bookmarkStart w:id="383" w:name="_Toc432317337"/>
      <w:bookmarkStart w:id="384" w:name="_Toc469064032"/>
      <w:r>
        <w:rPr>
          <w:rFonts w:hint="eastAsia"/>
        </w:rPr>
        <w:t>扩展实验</w:t>
      </w:r>
      <w:bookmarkEnd w:id="379"/>
      <w:bookmarkEnd w:id="380"/>
      <w:bookmarkEnd w:id="381"/>
      <w:bookmarkEnd w:id="382"/>
      <w:bookmarkEnd w:id="383"/>
      <w:bookmarkEnd w:id="384"/>
    </w:p>
    <w:p w:rsidR="00C73189" w:rsidRPr="00955834" w:rsidRDefault="00C73189" w:rsidP="00EA770A">
      <w:pPr>
        <w:pStyle w:val="23"/>
        <w:spacing w:before="62" w:after="62"/>
        <w:ind w:firstLine="0"/>
        <w:rPr>
          <w:lang w:val="de-DE"/>
        </w:rPr>
      </w:pPr>
      <w:r>
        <w:rPr>
          <w:lang w:val="de-DE"/>
        </w:rPr>
        <w:tab/>
      </w:r>
      <w:r>
        <w:rPr>
          <w:rFonts w:hint="eastAsia"/>
          <w:lang w:val="de-DE"/>
        </w:rPr>
        <w:t>编程实现遍历一个目录下的所有文件、子目录和子目录下的文件。</w:t>
      </w:r>
    </w:p>
    <w:p w:rsidR="00C73189" w:rsidRPr="000C1270" w:rsidRDefault="00C73189" w:rsidP="00181635">
      <w:pPr>
        <w:pStyle w:val="11"/>
      </w:pPr>
      <w:bookmarkStart w:id="385" w:name="_Toc469064033"/>
      <w:r>
        <w:rPr>
          <w:rFonts w:hint="eastAsia"/>
        </w:rPr>
        <w:lastRenderedPageBreak/>
        <w:t>时间操作实验</w:t>
      </w:r>
      <w:bookmarkEnd w:id="385"/>
    </w:p>
    <w:p w:rsidR="00C73189" w:rsidRDefault="00C73189" w:rsidP="00EA770A">
      <w:pPr>
        <w:pStyle w:val="23"/>
        <w:spacing w:before="62" w:after="62"/>
      </w:pPr>
      <w:r>
        <w:rPr>
          <w:rFonts w:hint="eastAsia"/>
        </w:rPr>
        <w:t>本章主要介绍时间相关概念、时间读取和时间设置。通过两个实验，分别演示使用</w:t>
      </w:r>
      <w:r>
        <w:t>shell</w:t>
      </w:r>
      <w:r>
        <w:rPr>
          <w:rFonts w:hint="eastAsia"/>
        </w:rPr>
        <w:t>命令进行时间操作和使用函数在程序中进行时间操作。</w:t>
      </w:r>
    </w:p>
    <w:p w:rsidR="00C73189" w:rsidRDefault="00C73189" w:rsidP="00EA770A">
      <w:pPr>
        <w:pStyle w:val="23"/>
        <w:spacing w:before="62" w:after="62"/>
        <w:ind w:firstLine="0"/>
      </w:pPr>
      <w:r>
        <w:tab/>
      </w:r>
      <w:r>
        <w:rPr>
          <w:rFonts w:hint="eastAsia"/>
        </w:rPr>
        <w:t>在</w:t>
      </w:r>
      <w:r>
        <w:t>SylixOS</w:t>
      </w:r>
      <w:r>
        <w:rPr>
          <w:rFonts w:hint="eastAsia"/>
        </w:rPr>
        <w:t>中时间分为系统时间和</w:t>
      </w:r>
      <w:r>
        <w:t>RTC</w:t>
      </w:r>
      <w:r>
        <w:rPr>
          <w:rFonts w:hint="eastAsia"/>
        </w:rPr>
        <w:t>时间。系统时间是</w:t>
      </w:r>
      <w:r>
        <w:t>SylixOS</w:t>
      </w:r>
      <w:r>
        <w:rPr>
          <w:rFonts w:hint="eastAsia"/>
        </w:rPr>
        <w:t>系统中使用的时间，</w:t>
      </w:r>
      <w:r>
        <w:t>RTC</w:t>
      </w:r>
      <w:r>
        <w:rPr>
          <w:rFonts w:hint="eastAsia"/>
        </w:rPr>
        <w:t>时间是</w:t>
      </w:r>
      <w:r>
        <w:t>RTC</w:t>
      </w:r>
      <w:r>
        <w:rPr>
          <w:rFonts w:hint="eastAsia"/>
        </w:rPr>
        <w:t>（</w:t>
      </w:r>
      <w:r>
        <w:t>Real Time Clock</w:t>
      </w:r>
      <w:r>
        <w:rPr>
          <w:rFonts w:hint="eastAsia"/>
        </w:rPr>
        <w:t>）外设的时间，</w:t>
      </w:r>
      <w:r>
        <w:t>RTC</w:t>
      </w:r>
      <w:r>
        <w:rPr>
          <w:rFonts w:hint="eastAsia"/>
        </w:rPr>
        <w:t>时间是依靠外部</w:t>
      </w:r>
      <w:r w:rsidR="005E75D9">
        <w:rPr>
          <w:rFonts w:hint="eastAsia"/>
        </w:rPr>
        <w:t>晶振</w:t>
      </w:r>
      <w:r>
        <w:rPr>
          <w:rFonts w:hint="eastAsia"/>
        </w:rPr>
        <w:t>直接驱动，并使用电池保证在系统掉电情况下仍能够正常计时。一般在</w:t>
      </w:r>
      <w:r>
        <w:t>SylixOS</w:t>
      </w:r>
      <w:r>
        <w:rPr>
          <w:rFonts w:hint="eastAsia"/>
        </w:rPr>
        <w:t>系统启动时、</w:t>
      </w:r>
      <w:r>
        <w:t>BSP</w:t>
      </w:r>
      <w:r>
        <w:rPr>
          <w:rFonts w:hint="eastAsia"/>
        </w:rPr>
        <w:t>程序会将系统时间与</w:t>
      </w:r>
      <w:r>
        <w:t>RTC</w:t>
      </w:r>
      <w:r>
        <w:rPr>
          <w:rFonts w:hint="eastAsia"/>
        </w:rPr>
        <w:t>时间进行一次同步，并在系统运行中每间隔一段时间进行一次系统时间与</w:t>
      </w:r>
      <w:r>
        <w:t>RTC</w:t>
      </w:r>
      <w:r>
        <w:rPr>
          <w:rFonts w:hint="eastAsia"/>
        </w:rPr>
        <w:t>时间的同步。</w:t>
      </w:r>
    </w:p>
    <w:p w:rsidR="00C73189" w:rsidRDefault="00C73189" w:rsidP="00EA770A">
      <w:pPr>
        <w:pStyle w:val="23"/>
        <w:spacing w:before="62" w:after="62"/>
        <w:ind w:firstLine="0"/>
      </w:pPr>
      <w:r>
        <w:tab/>
      </w:r>
    </w:p>
    <w:p w:rsidR="00C73189" w:rsidRDefault="00C73189">
      <w:pPr>
        <w:widowControl/>
        <w:spacing w:beforeLines="0" w:afterLines="0"/>
        <w:jc w:val="left"/>
        <w:rPr>
          <w:rFonts w:ascii="Arial" w:eastAsia="黑体" w:hAnsi="Arial"/>
          <w:b/>
          <w:bCs/>
          <w:sz w:val="24"/>
          <w:szCs w:val="24"/>
        </w:rPr>
      </w:pPr>
      <w:r>
        <w:br w:type="page"/>
      </w:r>
    </w:p>
    <w:p w:rsidR="00C73189" w:rsidRPr="000C1270" w:rsidRDefault="00C73189" w:rsidP="00181635">
      <w:pPr>
        <w:pStyle w:val="20"/>
        <w:numPr>
          <w:ilvl w:val="0"/>
          <w:numId w:val="0"/>
        </w:numPr>
      </w:pPr>
      <w:bookmarkStart w:id="386" w:name="_Toc469064034"/>
      <w:r>
        <w:rPr>
          <w:rFonts w:hint="eastAsia"/>
        </w:rPr>
        <w:t>实验一</w:t>
      </w:r>
      <w:r>
        <w:t xml:space="preserve">  shell</w:t>
      </w:r>
      <w:r>
        <w:rPr>
          <w:rFonts w:hint="eastAsia"/>
        </w:rPr>
        <w:t>命令时间操作实验</w:t>
      </w:r>
      <w:bookmarkEnd w:id="386"/>
    </w:p>
    <w:p w:rsidR="00C73189" w:rsidRPr="007C6C4C" w:rsidRDefault="00C73189" w:rsidP="00EA770A">
      <w:pPr>
        <w:pStyle w:val="23"/>
        <w:spacing w:before="62" w:after="62"/>
        <w:ind w:firstLine="0"/>
      </w:pPr>
    </w:p>
    <w:p w:rsidR="00C73189" w:rsidRPr="000C1270" w:rsidRDefault="00C73189" w:rsidP="00181635">
      <w:pPr>
        <w:pStyle w:val="3"/>
        <w:numPr>
          <w:ilvl w:val="0"/>
          <w:numId w:val="0"/>
        </w:numPr>
      </w:pPr>
      <w:bookmarkStart w:id="387" w:name="_Toc424217344"/>
      <w:bookmarkStart w:id="388" w:name="_Toc424654892"/>
      <w:bookmarkStart w:id="389" w:name="_Toc424721560"/>
      <w:bookmarkStart w:id="390" w:name="_Toc424908960"/>
      <w:bookmarkStart w:id="391" w:name="_Toc424912224"/>
      <w:bookmarkStart w:id="392" w:name="_Toc425413899"/>
      <w:bookmarkStart w:id="393" w:name="_Toc427939207"/>
      <w:bookmarkStart w:id="394" w:name="_Toc427940483"/>
      <w:bookmarkStart w:id="395" w:name="_Toc427940710"/>
      <w:bookmarkStart w:id="396" w:name="_Toc427941648"/>
      <w:bookmarkStart w:id="397" w:name="_Toc428704821"/>
      <w:bookmarkStart w:id="398" w:name="_Toc428867444"/>
      <w:bookmarkStart w:id="399" w:name="_Toc429220965"/>
      <w:bookmarkStart w:id="400" w:name="_Toc431109686"/>
      <w:bookmarkStart w:id="401" w:name="_Toc432270999"/>
      <w:bookmarkStart w:id="402" w:name="_Toc432317340"/>
      <w:bookmarkStart w:id="403" w:name="_Toc469064035"/>
      <w:r>
        <w:rPr>
          <w:rFonts w:hint="eastAsia"/>
        </w:rPr>
        <w:t>实验目的</w:t>
      </w:r>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p>
    <w:p w:rsidR="00C73189" w:rsidRPr="007C6C4C" w:rsidRDefault="00C73189" w:rsidP="00181635">
      <w:pPr>
        <w:pStyle w:val="a"/>
      </w:pPr>
      <w:r>
        <w:rPr>
          <w:rFonts w:hint="eastAsia"/>
        </w:rPr>
        <w:t>掌握使用</w:t>
      </w:r>
      <w:r>
        <w:t>shell</w:t>
      </w:r>
      <w:r>
        <w:rPr>
          <w:rFonts w:hint="eastAsia"/>
        </w:rPr>
        <w:t>命令对系统时间和</w:t>
      </w:r>
      <w:r>
        <w:t>RTC</w:t>
      </w:r>
      <w:r>
        <w:rPr>
          <w:rFonts w:hint="eastAsia"/>
        </w:rPr>
        <w:t>时间设置、读取的方法</w:t>
      </w:r>
    </w:p>
    <w:p w:rsidR="00C73189" w:rsidRPr="000C1270" w:rsidRDefault="00C73189" w:rsidP="00181635">
      <w:pPr>
        <w:pStyle w:val="3"/>
        <w:numPr>
          <w:ilvl w:val="0"/>
          <w:numId w:val="0"/>
        </w:numPr>
      </w:pPr>
      <w:bookmarkStart w:id="404" w:name="_Toc424217345"/>
      <w:bookmarkStart w:id="405" w:name="_Toc424654893"/>
      <w:bookmarkStart w:id="406" w:name="_Toc424721561"/>
      <w:bookmarkStart w:id="407" w:name="_Toc424908961"/>
      <w:bookmarkStart w:id="408" w:name="_Toc424912225"/>
      <w:bookmarkStart w:id="409" w:name="_Toc425413900"/>
      <w:bookmarkStart w:id="410" w:name="_Toc427939208"/>
      <w:bookmarkStart w:id="411" w:name="_Toc427940484"/>
      <w:bookmarkStart w:id="412" w:name="_Toc427940711"/>
      <w:bookmarkStart w:id="413" w:name="_Toc427941649"/>
      <w:bookmarkStart w:id="414" w:name="_Toc428704822"/>
      <w:bookmarkStart w:id="415" w:name="_Toc428867445"/>
      <w:bookmarkStart w:id="416" w:name="_Toc429220966"/>
      <w:bookmarkStart w:id="417" w:name="_Toc431109687"/>
      <w:bookmarkStart w:id="418" w:name="_Toc432271000"/>
      <w:bookmarkStart w:id="419" w:name="_Toc432317341"/>
      <w:bookmarkStart w:id="420" w:name="_Toc469064036"/>
      <w:r>
        <w:rPr>
          <w:rFonts w:hint="eastAsia"/>
        </w:rPr>
        <w:t>实验内容</w:t>
      </w:r>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p>
    <w:p w:rsidR="00C73189" w:rsidRPr="007C6C4C" w:rsidRDefault="00C73189" w:rsidP="00181635">
      <w:pPr>
        <w:pStyle w:val="a"/>
      </w:pPr>
      <w:r>
        <w:rPr>
          <w:rFonts w:hint="eastAsia"/>
        </w:rPr>
        <w:t>使用</w:t>
      </w:r>
      <w:r>
        <w:t>shell</w:t>
      </w:r>
      <w:r>
        <w:rPr>
          <w:rFonts w:hint="eastAsia"/>
        </w:rPr>
        <w:t>命令完成对系统时间和</w:t>
      </w:r>
      <w:r>
        <w:t>RTC</w:t>
      </w:r>
      <w:r>
        <w:rPr>
          <w:rFonts w:hint="eastAsia"/>
        </w:rPr>
        <w:t>的读取、设置、同步</w:t>
      </w:r>
    </w:p>
    <w:p w:rsidR="00C73189" w:rsidRPr="000C1270" w:rsidRDefault="00C73189" w:rsidP="00181635">
      <w:pPr>
        <w:pStyle w:val="3"/>
        <w:numPr>
          <w:ilvl w:val="0"/>
          <w:numId w:val="0"/>
        </w:numPr>
      </w:pPr>
      <w:bookmarkStart w:id="421" w:name="_Toc424217346"/>
      <w:bookmarkStart w:id="422" w:name="_Toc424654894"/>
      <w:bookmarkStart w:id="423" w:name="_Toc424721562"/>
      <w:bookmarkStart w:id="424" w:name="_Toc424908962"/>
      <w:bookmarkStart w:id="425" w:name="_Toc424912226"/>
      <w:bookmarkStart w:id="426" w:name="_Toc425413901"/>
      <w:bookmarkStart w:id="427" w:name="_Toc427939209"/>
      <w:bookmarkStart w:id="428" w:name="_Toc427940485"/>
      <w:bookmarkStart w:id="429" w:name="_Toc427940712"/>
      <w:bookmarkStart w:id="430" w:name="_Toc427941650"/>
      <w:bookmarkStart w:id="431" w:name="_Toc428704823"/>
      <w:bookmarkStart w:id="432" w:name="_Toc428867446"/>
      <w:bookmarkStart w:id="433" w:name="_Toc429220967"/>
      <w:bookmarkStart w:id="434" w:name="_Toc431109688"/>
      <w:bookmarkStart w:id="435" w:name="_Toc432271001"/>
      <w:bookmarkStart w:id="436" w:name="_Toc432317342"/>
      <w:bookmarkStart w:id="437" w:name="_Toc469064037"/>
      <w:r>
        <w:rPr>
          <w:rFonts w:hint="eastAsia"/>
        </w:rPr>
        <w:t>实验环境</w:t>
      </w:r>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p>
    <w:p w:rsidR="00C73189" w:rsidRDefault="00C73189" w:rsidP="00181635">
      <w:pPr>
        <w:pStyle w:val="a"/>
      </w:pPr>
      <w:r>
        <w:rPr>
          <w:rFonts w:hint="eastAsia"/>
        </w:rPr>
        <w:t>硬件：已经部署</w:t>
      </w:r>
      <w:r>
        <w:t>SylixOS</w:t>
      </w:r>
      <w:r>
        <w:rPr>
          <w:rFonts w:hint="eastAsia"/>
        </w:rPr>
        <w:t>操作系统的</w:t>
      </w:r>
      <w:r w:rsidR="00F761D2">
        <w:rPr>
          <w:rFonts w:hint="eastAsia"/>
        </w:rPr>
        <w:t>验证平台</w:t>
      </w:r>
      <w:r>
        <w:rPr>
          <w:rFonts w:hint="eastAsia"/>
        </w:rPr>
        <w:t>，一台</w:t>
      </w:r>
      <w:r>
        <w:t>PC</w:t>
      </w:r>
      <w:r>
        <w:rPr>
          <w:rFonts w:hint="eastAsia"/>
        </w:rPr>
        <w:t>主机</w:t>
      </w:r>
    </w:p>
    <w:p w:rsidR="00C73189" w:rsidRPr="00555DD8" w:rsidRDefault="00C73189" w:rsidP="00181635">
      <w:pPr>
        <w:pStyle w:val="a"/>
      </w:pPr>
      <w:r>
        <w:rPr>
          <w:rFonts w:hint="eastAsia"/>
        </w:rPr>
        <w:t>软件：</w:t>
      </w:r>
      <w:r>
        <w:t>RealEvo-IDE</w:t>
      </w:r>
      <w:r>
        <w:rPr>
          <w:rFonts w:hint="eastAsia"/>
        </w:rPr>
        <w:t>、</w:t>
      </w:r>
      <w:r>
        <w:t>putty</w:t>
      </w:r>
    </w:p>
    <w:p w:rsidR="00C73189" w:rsidRPr="000C1270" w:rsidRDefault="00C73189" w:rsidP="00181635">
      <w:pPr>
        <w:pStyle w:val="3"/>
        <w:numPr>
          <w:ilvl w:val="0"/>
          <w:numId w:val="0"/>
        </w:numPr>
      </w:pPr>
      <w:bookmarkStart w:id="438" w:name="_Toc424217347"/>
      <w:bookmarkStart w:id="439" w:name="_Toc424654895"/>
      <w:bookmarkStart w:id="440" w:name="_Toc424721563"/>
      <w:bookmarkStart w:id="441" w:name="_Toc424908963"/>
      <w:bookmarkStart w:id="442" w:name="_Toc424912227"/>
      <w:bookmarkStart w:id="443" w:name="_Toc425413902"/>
      <w:bookmarkStart w:id="444" w:name="_Toc427939210"/>
      <w:bookmarkStart w:id="445" w:name="_Toc427940486"/>
      <w:bookmarkStart w:id="446" w:name="_Toc427940713"/>
      <w:bookmarkStart w:id="447" w:name="_Toc427941651"/>
      <w:bookmarkStart w:id="448" w:name="_Toc428704824"/>
      <w:bookmarkStart w:id="449" w:name="_Toc428867447"/>
      <w:bookmarkStart w:id="450" w:name="_Toc429220968"/>
      <w:bookmarkStart w:id="451" w:name="_Toc431109689"/>
      <w:bookmarkStart w:id="452" w:name="_Toc432271002"/>
      <w:bookmarkStart w:id="453" w:name="_Toc432317343"/>
      <w:bookmarkStart w:id="454" w:name="_Toc469064038"/>
      <w:r>
        <w:rPr>
          <w:rFonts w:hint="eastAsia"/>
        </w:rPr>
        <w:t>实验原理</w:t>
      </w:r>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p>
    <w:p w:rsidR="00C73189" w:rsidRDefault="00C73189" w:rsidP="00EA770A">
      <w:pPr>
        <w:pStyle w:val="23"/>
        <w:spacing w:before="62" w:after="62"/>
        <w:ind w:firstLine="0"/>
      </w:pPr>
      <w:r>
        <w:tab/>
        <w:t>SylixOS</w:t>
      </w:r>
      <w:r>
        <w:rPr>
          <w:rFonts w:hint="eastAsia"/>
        </w:rPr>
        <w:t>与时间相关的</w:t>
      </w:r>
      <w:r>
        <w:t>shell</w:t>
      </w:r>
      <w:r>
        <w:rPr>
          <w:rFonts w:hint="eastAsia"/>
        </w:rPr>
        <w:t>命令只有两个：</w:t>
      </w:r>
      <w:r>
        <w:t>date</w:t>
      </w:r>
      <w:r>
        <w:rPr>
          <w:rFonts w:hint="eastAsia"/>
        </w:rPr>
        <w:t>、</w:t>
      </w:r>
      <w:r>
        <w:t>hwclock</w:t>
      </w:r>
      <w:r>
        <w:rPr>
          <w:rFonts w:hint="eastAsia"/>
        </w:rPr>
        <w:t>。</w:t>
      </w:r>
    </w:p>
    <w:p w:rsidR="00C73189" w:rsidRDefault="00C73189" w:rsidP="00EA770A">
      <w:pPr>
        <w:pStyle w:val="23"/>
        <w:spacing w:before="62" w:after="62"/>
        <w:ind w:firstLine="0"/>
      </w:pPr>
      <w:r>
        <w:tab/>
        <w:t>date</w:t>
      </w:r>
      <w:r>
        <w:rPr>
          <w:rFonts w:hint="eastAsia"/>
        </w:rPr>
        <w:t>命令用来显示和设置系统时间，其使用如下：</w:t>
      </w:r>
    </w:p>
    <w:p w:rsidR="00C73189" w:rsidRDefault="00C73189" w:rsidP="00181635">
      <w:pPr>
        <w:pStyle w:val="a"/>
      </w:pPr>
      <w:r>
        <w:t>date</w:t>
      </w:r>
      <w:r>
        <w:rPr>
          <w:rFonts w:hint="eastAsia"/>
        </w:rPr>
        <w:t>：用来显示当前时间</w:t>
      </w:r>
    </w:p>
    <w:p w:rsidR="00C73189" w:rsidRDefault="00C73189" w:rsidP="00181635">
      <w:pPr>
        <w:pStyle w:val="a"/>
      </w:pPr>
      <w:r>
        <w:t>date -s 23:06:06</w:t>
      </w:r>
      <w:r>
        <w:rPr>
          <w:rFonts w:hint="eastAsia"/>
        </w:rPr>
        <w:t>：设置当前系统时间</w:t>
      </w:r>
    </w:p>
    <w:p w:rsidR="00C73189" w:rsidRPr="009F0275" w:rsidRDefault="00C73189" w:rsidP="00181635">
      <w:pPr>
        <w:pStyle w:val="a"/>
      </w:pPr>
      <w:r>
        <w:t>date -s 20110217</w:t>
      </w:r>
      <w:r>
        <w:rPr>
          <w:rFonts w:hint="eastAsia"/>
        </w:rPr>
        <w:t>：设置当前系统日期</w:t>
      </w:r>
    </w:p>
    <w:p w:rsidR="00C73189" w:rsidRDefault="00C73189" w:rsidP="00EA770A">
      <w:pPr>
        <w:pStyle w:val="23"/>
        <w:spacing w:before="62" w:after="62"/>
        <w:ind w:left="420" w:firstLine="0"/>
      </w:pPr>
      <w:r>
        <w:t>hwclock</w:t>
      </w:r>
      <w:r>
        <w:rPr>
          <w:rFonts w:hint="eastAsia"/>
        </w:rPr>
        <w:t>命令用来查看</w:t>
      </w:r>
      <w:r>
        <w:t>RTC</w:t>
      </w:r>
      <w:r>
        <w:rPr>
          <w:rFonts w:hint="eastAsia"/>
        </w:rPr>
        <w:t>时间，实现</w:t>
      </w:r>
      <w:r>
        <w:t>RTC</w:t>
      </w:r>
      <w:r>
        <w:rPr>
          <w:rFonts w:hint="eastAsia"/>
        </w:rPr>
        <w:t>时间与系统时间之间的同步，其使用如下：</w:t>
      </w:r>
    </w:p>
    <w:p w:rsidR="00C73189" w:rsidRDefault="00C73189" w:rsidP="00181635">
      <w:pPr>
        <w:pStyle w:val="a"/>
      </w:pPr>
      <w:r>
        <w:t>hwclock --show</w:t>
      </w:r>
      <w:r>
        <w:rPr>
          <w:rFonts w:hint="eastAsia"/>
        </w:rPr>
        <w:t>：显示当前的</w:t>
      </w:r>
      <w:r>
        <w:t>RTC</w:t>
      </w:r>
      <w:r>
        <w:rPr>
          <w:rFonts w:hint="eastAsia"/>
        </w:rPr>
        <w:t>时间</w:t>
      </w:r>
    </w:p>
    <w:p w:rsidR="00C73189" w:rsidRDefault="00C73189" w:rsidP="00181635">
      <w:pPr>
        <w:pStyle w:val="a"/>
      </w:pPr>
      <w:r>
        <w:t>hwclock --hctosys</w:t>
      </w:r>
      <w:r>
        <w:rPr>
          <w:rFonts w:hint="eastAsia"/>
        </w:rPr>
        <w:t>：修改系统时间，使之与当前</w:t>
      </w:r>
      <w:r>
        <w:t>RTC</w:t>
      </w:r>
      <w:r>
        <w:rPr>
          <w:rFonts w:hint="eastAsia"/>
        </w:rPr>
        <w:t>时间相同</w:t>
      </w:r>
    </w:p>
    <w:p w:rsidR="00C73189" w:rsidRPr="009F0275" w:rsidRDefault="00C73189" w:rsidP="00181635">
      <w:pPr>
        <w:pStyle w:val="a"/>
      </w:pPr>
      <w:r>
        <w:t>hwclock --systohc</w:t>
      </w:r>
      <w:r>
        <w:rPr>
          <w:rFonts w:hint="eastAsia"/>
        </w:rPr>
        <w:t>：修改</w:t>
      </w:r>
      <w:r>
        <w:t>RTC</w:t>
      </w:r>
      <w:r>
        <w:rPr>
          <w:rFonts w:hint="eastAsia"/>
        </w:rPr>
        <w:t>时间，使之与当前系统时间相同</w:t>
      </w:r>
    </w:p>
    <w:p w:rsidR="00C73189" w:rsidRPr="00460B76" w:rsidRDefault="00C73189" w:rsidP="00EA770A">
      <w:pPr>
        <w:pStyle w:val="23"/>
        <w:spacing w:before="62" w:after="62"/>
      </w:pPr>
      <w:r>
        <w:rPr>
          <w:rFonts w:hint="eastAsia"/>
          <w:lang w:val="de-DE"/>
        </w:rPr>
        <w:t>如果在使用中忘记了命令的使用方法</w:t>
      </w:r>
      <w:r w:rsidRPr="00460B76">
        <w:rPr>
          <w:rFonts w:hint="eastAsia"/>
        </w:rPr>
        <w:t>，</w:t>
      </w:r>
      <w:r w:rsidRPr="00460B76">
        <w:t>help date</w:t>
      </w:r>
      <w:r>
        <w:rPr>
          <w:rFonts w:hint="eastAsia"/>
          <w:lang w:val="de-DE"/>
        </w:rPr>
        <w:t>可以查看</w:t>
      </w:r>
      <w:r w:rsidRPr="00460B76">
        <w:t>date</w:t>
      </w:r>
      <w:r>
        <w:rPr>
          <w:rFonts w:hint="eastAsia"/>
          <w:lang w:val="de-DE"/>
        </w:rPr>
        <w:t>命令的使用提示</w:t>
      </w:r>
      <w:r w:rsidRPr="00460B76">
        <w:rPr>
          <w:rFonts w:hint="eastAsia"/>
        </w:rPr>
        <w:t>，</w:t>
      </w:r>
      <w:r w:rsidRPr="00460B76">
        <w:t>hwclock</w:t>
      </w:r>
      <w:r>
        <w:rPr>
          <w:rFonts w:hint="eastAsia"/>
          <w:lang w:val="de-DE"/>
        </w:rPr>
        <w:t>也可以使用同样的方法查看使用提示。</w:t>
      </w:r>
    </w:p>
    <w:p w:rsidR="00C73189" w:rsidRPr="00D85B5E" w:rsidRDefault="00C73189" w:rsidP="00181635">
      <w:pPr>
        <w:pStyle w:val="3"/>
        <w:numPr>
          <w:ilvl w:val="0"/>
          <w:numId w:val="0"/>
        </w:numPr>
        <w:rPr>
          <w:lang w:val="de-DE"/>
        </w:rPr>
      </w:pPr>
      <w:bookmarkStart w:id="455" w:name="_Toc424217348"/>
      <w:bookmarkStart w:id="456" w:name="_Toc424654896"/>
      <w:bookmarkStart w:id="457" w:name="_Toc424721564"/>
      <w:bookmarkStart w:id="458" w:name="_Toc424908964"/>
      <w:bookmarkStart w:id="459" w:name="_Toc424912228"/>
      <w:bookmarkStart w:id="460" w:name="_Toc425413903"/>
      <w:bookmarkStart w:id="461" w:name="_Toc427939211"/>
      <w:bookmarkStart w:id="462" w:name="_Toc427940487"/>
      <w:bookmarkStart w:id="463" w:name="_Toc427940714"/>
      <w:bookmarkStart w:id="464" w:name="_Toc427941652"/>
      <w:bookmarkStart w:id="465" w:name="_Toc428704825"/>
      <w:bookmarkStart w:id="466" w:name="_Toc428867448"/>
      <w:bookmarkStart w:id="467" w:name="_Toc429220969"/>
      <w:bookmarkStart w:id="468" w:name="_Toc431109690"/>
      <w:bookmarkStart w:id="469" w:name="_Toc432271003"/>
      <w:bookmarkStart w:id="470" w:name="_Toc432317344"/>
      <w:bookmarkStart w:id="471" w:name="_Toc469064039"/>
      <w:r>
        <w:rPr>
          <w:rFonts w:hint="eastAsia"/>
        </w:rPr>
        <w:t>实验步骤</w:t>
      </w:r>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p>
    <w:p w:rsidR="00C73189" w:rsidRDefault="00C73189" w:rsidP="008B21AD">
      <w:pPr>
        <w:pStyle w:val="23"/>
        <w:numPr>
          <w:ilvl w:val="0"/>
          <w:numId w:val="27"/>
        </w:numPr>
        <w:spacing w:before="62" w:after="62"/>
        <w:rPr>
          <w:lang w:val="de-DE"/>
        </w:rPr>
      </w:pPr>
      <w:r w:rsidRPr="00064E55">
        <w:rPr>
          <w:rFonts w:hint="eastAsia"/>
          <w:lang w:val="de-DE"/>
        </w:rPr>
        <w:t>使用</w:t>
      </w:r>
      <w:r w:rsidRPr="00064E55">
        <w:rPr>
          <w:lang w:val="de-DE"/>
        </w:rPr>
        <w:t>date</w:t>
      </w:r>
      <w:r w:rsidRPr="00064E55">
        <w:rPr>
          <w:rFonts w:hint="eastAsia"/>
          <w:lang w:val="de-DE"/>
        </w:rPr>
        <w:t>命令查看当前的系统时间</w:t>
      </w:r>
      <w:r>
        <w:rPr>
          <w:rFonts w:hint="eastAsia"/>
          <w:lang w:val="de-DE"/>
        </w:rPr>
        <w:t>；</w:t>
      </w:r>
    </w:p>
    <w:p w:rsidR="00C73189" w:rsidRPr="00064E55" w:rsidRDefault="00C73189" w:rsidP="00181635">
      <w:pPr>
        <w:pStyle w:val="a6"/>
      </w:pPr>
      <w:r w:rsidRPr="00064E55">
        <w:t>[root@sylixos_station:/]# date</w:t>
      </w:r>
    </w:p>
    <w:p w:rsidR="00C73189" w:rsidRPr="00064E55" w:rsidRDefault="00C73189" w:rsidP="00181635">
      <w:pPr>
        <w:pStyle w:val="a6"/>
      </w:pPr>
      <w:r w:rsidRPr="00064E55">
        <w:t xml:space="preserve">Sat Jun 27 11:50:39 2015     </w:t>
      </w:r>
      <w:r>
        <w:t xml:space="preserve">            </w:t>
      </w:r>
      <w:r>
        <w:tab/>
        <w:t xml:space="preserve">  </w:t>
      </w:r>
      <w:r w:rsidRPr="00064E55">
        <w:t xml:space="preserve">/*  </w:t>
      </w:r>
      <w:r w:rsidRPr="00064E55">
        <w:rPr>
          <w:rFonts w:hint="eastAsia"/>
        </w:rPr>
        <w:t>当前的系统时间</w:t>
      </w:r>
      <w:r w:rsidRPr="00064E55">
        <w:t xml:space="preserve">  </w:t>
      </w:r>
      <w:r>
        <w:t xml:space="preserve">       </w:t>
      </w:r>
      <w:r>
        <w:tab/>
      </w:r>
      <w:r>
        <w:tab/>
        <w:t xml:space="preserve">         </w:t>
      </w:r>
      <w:r w:rsidRPr="00064E55">
        <w:t>*/</w:t>
      </w:r>
    </w:p>
    <w:p w:rsidR="00C73189" w:rsidRDefault="00C73189" w:rsidP="008B21AD">
      <w:pPr>
        <w:pStyle w:val="23"/>
        <w:numPr>
          <w:ilvl w:val="0"/>
          <w:numId w:val="27"/>
        </w:numPr>
        <w:spacing w:before="62" w:after="62"/>
        <w:rPr>
          <w:lang w:val="de-DE"/>
        </w:rPr>
      </w:pPr>
      <w:r>
        <w:rPr>
          <w:rFonts w:hint="eastAsia"/>
          <w:lang w:val="de-DE"/>
        </w:rPr>
        <w:t>修改系统时间，分别</w:t>
      </w:r>
      <w:r w:rsidRPr="00064E55">
        <w:rPr>
          <w:rFonts w:hint="eastAsia"/>
          <w:lang w:val="de-DE"/>
        </w:rPr>
        <w:t>设置了时间和日期</w:t>
      </w:r>
      <w:r>
        <w:rPr>
          <w:rFonts w:hint="eastAsia"/>
          <w:lang w:val="de-DE"/>
        </w:rPr>
        <w:t>；</w:t>
      </w:r>
    </w:p>
    <w:p w:rsidR="00C73189" w:rsidRPr="00460B76" w:rsidRDefault="00C73189" w:rsidP="00181635">
      <w:pPr>
        <w:pStyle w:val="a6"/>
        <w:rPr>
          <w:lang w:val="en-US"/>
        </w:rPr>
      </w:pPr>
      <w:r w:rsidRPr="00460B76">
        <w:rPr>
          <w:lang w:val="en-US"/>
        </w:rPr>
        <w:t>[root@sylixos_station:/]# date -s 22:02:12</w:t>
      </w:r>
    </w:p>
    <w:p w:rsidR="00C73189" w:rsidRPr="00460B76" w:rsidRDefault="00C73189" w:rsidP="00181635">
      <w:pPr>
        <w:pStyle w:val="a6"/>
        <w:rPr>
          <w:lang w:val="en-US"/>
        </w:rPr>
      </w:pPr>
      <w:r w:rsidRPr="00460B76">
        <w:rPr>
          <w:lang w:val="en-US"/>
        </w:rPr>
        <w:t>Sat Jun 27 22:02:12 2015</w:t>
      </w:r>
    </w:p>
    <w:p w:rsidR="00C73189" w:rsidRPr="00460B76" w:rsidRDefault="00C73189" w:rsidP="00181635">
      <w:pPr>
        <w:pStyle w:val="a6"/>
        <w:rPr>
          <w:lang w:val="en-US"/>
        </w:rPr>
      </w:pPr>
      <w:r w:rsidRPr="00460B76">
        <w:rPr>
          <w:lang w:val="en-US"/>
        </w:rPr>
        <w:t>[root@sylixos_station:/]# date -s 20120222</w:t>
      </w:r>
    </w:p>
    <w:p w:rsidR="00C73189" w:rsidRPr="00064E55" w:rsidRDefault="00C73189" w:rsidP="00181635">
      <w:pPr>
        <w:pStyle w:val="a6"/>
      </w:pPr>
      <w:r w:rsidRPr="00064E55">
        <w:t>Wed Feb 22 22:02:21 2012</w:t>
      </w:r>
    </w:p>
    <w:p w:rsidR="00C73189" w:rsidRDefault="00C73189" w:rsidP="00952020">
      <w:pPr>
        <w:pStyle w:val="23"/>
        <w:spacing w:before="62" w:after="62"/>
        <w:ind w:firstLineChars="200"/>
        <w:rPr>
          <w:lang w:val="de-DE"/>
        </w:rPr>
      </w:pPr>
      <w:r w:rsidRPr="00064E55">
        <w:rPr>
          <w:rFonts w:hint="eastAsia"/>
          <w:lang w:val="de-DE"/>
        </w:rPr>
        <w:t>可以看到当前时间是</w:t>
      </w:r>
      <w:r w:rsidRPr="00064E55">
        <w:rPr>
          <w:lang w:val="de-DE"/>
        </w:rPr>
        <w:t>2012</w:t>
      </w:r>
      <w:r w:rsidRPr="00064E55">
        <w:rPr>
          <w:rFonts w:hint="eastAsia"/>
          <w:lang w:val="de-DE"/>
        </w:rPr>
        <w:t>年</w:t>
      </w:r>
      <w:r w:rsidRPr="00064E55">
        <w:rPr>
          <w:lang w:val="de-DE"/>
        </w:rPr>
        <w:t>2</w:t>
      </w:r>
      <w:r w:rsidRPr="00064E55">
        <w:rPr>
          <w:rFonts w:hint="eastAsia"/>
          <w:lang w:val="de-DE"/>
        </w:rPr>
        <w:t>月</w:t>
      </w:r>
      <w:r w:rsidRPr="00064E55">
        <w:rPr>
          <w:lang w:val="de-DE"/>
        </w:rPr>
        <w:t>22</w:t>
      </w:r>
      <w:r w:rsidRPr="00064E55">
        <w:rPr>
          <w:rFonts w:hint="eastAsia"/>
          <w:lang w:val="de-DE"/>
        </w:rPr>
        <w:t>号</w:t>
      </w:r>
      <w:r w:rsidRPr="00064E55">
        <w:rPr>
          <w:lang w:val="de-DE"/>
        </w:rPr>
        <w:t>22</w:t>
      </w:r>
      <w:r w:rsidRPr="00064E55">
        <w:rPr>
          <w:rFonts w:hint="eastAsia"/>
          <w:lang w:val="de-DE"/>
        </w:rPr>
        <w:t>点</w:t>
      </w:r>
      <w:r w:rsidRPr="00064E55">
        <w:rPr>
          <w:lang w:val="de-DE"/>
        </w:rPr>
        <w:t>02</w:t>
      </w:r>
      <w:r w:rsidRPr="00064E55">
        <w:rPr>
          <w:rFonts w:hint="eastAsia"/>
          <w:lang w:val="de-DE"/>
        </w:rPr>
        <w:t>分</w:t>
      </w:r>
      <w:r w:rsidRPr="00064E55">
        <w:rPr>
          <w:lang w:val="de-DE"/>
        </w:rPr>
        <w:t>21</w:t>
      </w:r>
      <w:r>
        <w:rPr>
          <w:rFonts w:hint="eastAsia"/>
          <w:lang w:val="de-DE"/>
        </w:rPr>
        <w:t>秒。</w:t>
      </w:r>
    </w:p>
    <w:p w:rsidR="00C73189" w:rsidRDefault="00C73189" w:rsidP="008B21AD">
      <w:pPr>
        <w:pStyle w:val="23"/>
        <w:numPr>
          <w:ilvl w:val="0"/>
          <w:numId w:val="27"/>
        </w:numPr>
        <w:spacing w:before="62" w:after="62"/>
        <w:rPr>
          <w:lang w:val="de-DE"/>
        </w:rPr>
      </w:pPr>
      <w:r w:rsidRPr="00064E55">
        <w:rPr>
          <w:rFonts w:hint="eastAsia"/>
          <w:lang w:val="de-DE"/>
        </w:rPr>
        <w:t>此时使用</w:t>
      </w:r>
      <w:r w:rsidRPr="00064E55">
        <w:rPr>
          <w:lang w:val="de-DE"/>
        </w:rPr>
        <w:t>hwclock</w:t>
      </w:r>
      <w:r w:rsidRPr="00064E55">
        <w:rPr>
          <w:rFonts w:hint="eastAsia"/>
          <w:lang w:val="de-DE"/>
        </w:rPr>
        <w:t>查看</w:t>
      </w:r>
      <w:r w:rsidRPr="00064E55">
        <w:rPr>
          <w:lang w:val="de-DE"/>
        </w:rPr>
        <w:t>rtc</w:t>
      </w:r>
      <w:r>
        <w:rPr>
          <w:rFonts w:hint="eastAsia"/>
          <w:lang w:val="de-DE"/>
        </w:rPr>
        <w:t>时间；</w:t>
      </w:r>
    </w:p>
    <w:p w:rsidR="00C73189" w:rsidRPr="00064E55" w:rsidRDefault="00C73189" w:rsidP="00181635">
      <w:pPr>
        <w:pStyle w:val="a6"/>
      </w:pPr>
      <w:r w:rsidRPr="00064E55">
        <w:t>[root@sylixos_station:/]# hwclock --show</w:t>
      </w:r>
    </w:p>
    <w:p w:rsidR="00C73189" w:rsidRPr="00064E55" w:rsidRDefault="00C73189" w:rsidP="00181635">
      <w:pPr>
        <w:pStyle w:val="a6"/>
      </w:pPr>
      <w:r w:rsidRPr="00064E55">
        <w:t xml:space="preserve">Sun Jun 07 11:57:29 2015  </w:t>
      </w:r>
      <w:r>
        <w:t xml:space="preserve">                 </w:t>
      </w:r>
      <w:r w:rsidRPr="00064E55">
        <w:t xml:space="preserve">/* </w:t>
      </w:r>
      <w:r w:rsidRPr="00064E55">
        <w:rPr>
          <w:rFonts w:hint="eastAsia"/>
        </w:rPr>
        <w:t>时间仍然是设置前的时间，与系统时间并不一致</w:t>
      </w:r>
      <w:r w:rsidRPr="00064E55">
        <w:t>*/</w:t>
      </w:r>
    </w:p>
    <w:p w:rsidR="00C73189" w:rsidRPr="00064E55" w:rsidRDefault="00C73189" w:rsidP="008B21AD">
      <w:pPr>
        <w:pStyle w:val="23"/>
        <w:numPr>
          <w:ilvl w:val="0"/>
          <w:numId w:val="27"/>
        </w:numPr>
        <w:spacing w:before="62" w:after="62"/>
        <w:rPr>
          <w:lang w:val="de-DE"/>
        </w:rPr>
      </w:pPr>
      <w:r>
        <w:rPr>
          <w:rFonts w:hint="eastAsia"/>
          <w:lang w:val="de-DE"/>
        </w:rPr>
        <w:t>执行同步命令，使</w:t>
      </w:r>
      <w:r w:rsidRPr="00064E55">
        <w:rPr>
          <w:rFonts w:hint="eastAsia"/>
          <w:lang w:val="de-DE"/>
        </w:rPr>
        <w:t>当前硬件时间与系统时间保持了一致。</w:t>
      </w:r>
    </w:p>
    <w:p w:rsidR="00C73189" w:rsidRPr="00460B76" w:rsidRDefault="00C73189" w:rsidP="00181635">
      <w:pPr>
        <w:pStyle w:val="a6"/>
        <w:rPr>
          <w:lang w:val="en-US"/>
        </w:rPr>
      </w:pPr>
      <w:r w:rsidRPr="00460B76">
        <w:rPr>
          <w:lang w:val="en-US"/>
        </w:rPr>
        <w:t>[root@sylixos_station:/]# hwclock --systohc</w:t>
      </w:r>
    </w:p>
    <w:p w:rsidR="00C73189" w:rsidRPr="00460B76" w:rsidRDefault="00C73189" w:rsidP="00181635">
      <w:pPr>
        <w:pStyle w:val="a6"/>
        <w:rPr>
          <w:lang w:val="en-US"/>
        </w:rPr>
      </w:pPr>
      <w:r w:rsidRPr="00460B76">
        <w:rPr>
          <w:lang w:val="en-US"/>
        </w:rPr>
        <w:t>[root@sylixos_station:/]# hwclock --show</w:t>
      </w:r>
    </w:p>
    <w:p w:rsidR="00C73189" w:rsidRPr="00064E55" w:rsidRDefault="00C73189" w:rsidP="00181635">
      <w:pPr>
        <w:pStyle w:val="a6"/>
      </w:pPr>
      <w:r w:rsidRPr="00064E55">
        <w:t xml:space="preserve">Thu Feb </w:t>
      </w:r>
      <w:r>
        <w:t>2</w:t>
      </w:r>
      <w:r w:rsidRPr="00064E55">
        <w:t>2 22:05:36 2012</w:t>
      </w:r>
    </w:p>
    <w:p w:rsidR="00C73189" w:rsidRPr="000C1270" w:rsidRDefault="00C73189" w:rsidP="00181635">
      <w:pPr>
        <w:pStyle w:val="3"/>
        <w:numPr>
          <w:ilvl w:val="0"/>
          <w:numId w:val="0"/>
        </w:numPr>
      </w:pPr>
      <w:bookmarkStart w:id="472" w:name="_Toc428867449"/>
      <w:bookmarkStart w:id="473" w:name="_Toc429220970"/>
      <w:bookmarkStart w:id="474" w:name="_Toc431109691"/>
      <w:bookmarkStart w:id="475" w:name="_Toc432271004"/>
      <w:bookmarkStart w:id="476" w:name="_Toc432317345"/>
      <w:bookmarkStart w:id="477" w:name="_Toc469064040"/>
      <w:r>
        <w:rPr>
          <w:rFonts w:hint="eastAsia"/>
        </w:rPr>
        <w:lastRenderedPageBreak/>
        <w:t>扩展实验</w:t>
      </w:r>
      <w:bookmarkEnd w:id="472"/>
      <w:bookmarkEnd w:id="473"/>
      <w:bookmarkEnd w:id="474"/>
      <w:bookmarkEnd w:id="475"/>
      <w:bookmarkEnd w:id="476"/>
      <w:bookmarkEnd w:id="477"/>
    </w:p>
    <w:p w:rsidR="00C73189" w:rsidRDefault="00C73189" w:rsidP="00EA770A">
      <w:pPr>
        <w:pStyle w:val="23"/>
        <w:spacing w:before="62" w:after="62"/>
        <w:ind w:firstLine="0"/>
        <w:rPr>
          <w:lang w:val="de-DE"/>
        </w:rPr>
      </w:pPr>
      <w:r>
        <w:rPr>
          <w:lang w:val="de-DE"/>
        </w:rPr>
        <w:tab/>
      </w:r>
      <w:r>
        <w:rPr>
          <w:rFonts w:hint="eastAsia"/>
          <w:lang w:val="de-DE"/>
        </w:rPr>
        <w:t>参考其他书籍，考虑为什么要区分系统时间和</w:t>
      </w:r>
      <w:r>
        <w:rPr>
          <w:lang w:val="de-DE"/>
        </w:rPr>
        <w:t>RTC</w:t>
      </w:r>
      <w:r w:rsidR="00E911A2">
        <w:rPr>
          <w:rFonts w:hint="eastAsia"/>
          <w:lang w:val="de-DE"/>
        </w:rPr>
        <w:t>时间，时区对时间操作会有何影响并编程验证。</w:t>
      </w:r>
    </w:p>
    <w:p w:rsidR="00C73189" w:rsidRDefault="00C73189" w:rsidP="00EA770A">
      <w:pPr>
        <w:pStyle w:val="23"/>
        <w:spacing w:before="62" w:after="62"/>
        <w:ind w:firstLine="0"/>
      </w:pPr>
    </w:p>
    <w:p w:rsidR="00C73189" w:rsidRDefault="00C73189">
      <w:pPr>
        <w:widowControl/>
        <w:spacing w:beforeLines="0" w:afterLines="0"/>
        <w:jc w:val="left"/>
        <w:rPr>
          <w:rFonts w:ascii="Arial" w:eastAsia="黑体" w:hAnsi="Arial"/>
          <w:b/>
          <w:bCs/>
          <w:sz w:val="24"/>
          <w:szCs w:val="24"/>
        </w:rPr>
      </w:pPr>
      <w:r>
        <w:br w:type="page"/>
      </w:r>
    </w:p>
    <w:p w:rsidR="00C73189" w:rsidRPr="000C1270" w:rsidRDefault="00C73189" w:rsidP="00181635">
      <w:pPr>
        <w:pStyle w:val="20"/>
        <w:numPr>
          <w:ilvl w:val="0"/>
          <w:numId w:val="0"/>
        </w:numPr>
      </w:pPr>
      <w:bookmarkStart w:id="478" w:name="_Toc469064041"/>
      <w:r>
        <w:rPr>
          <w:rFonts w:hint="eastAsia"/>
        </w:rPr>
        <w:t>实验二</w:t>
      </w:r>
      <w:r>
        <w:t xml:space="preserve">  </w:t>
      </w:r>
      <w:r>
        <w:rPr>
          <w:rFonts w:hint="eastAsia"/>
        </w:rPr>
        <w:t>时间操作实验</w:t>
      </w:r>
      <w:bookmarkEnd w:id="478"/>
    </w:p>
    <w:p w:rsidR="00C73189" w:rsidRPr="007C6C4C" w:rsidRDefault="00C73189" w:rsidP="00EA770A">
      <w:pPr>
        <w:pStyle w:val="23"/>
        <w:spacing w:before="62" w:after="62"/>
        <w:ind w:firstLine="0"/>
      </w:pPr>
    </w:p>
    <w:p w:rsidR="00C73189" w:rsidRPr="000C1270" w:rsidRDefault="00C73189" w:rsidP="00181635">
      <w:pPr>
        <w:pStyle w:val="3"/>
        <w:numPr>
          <w:ilvl w:val="0"/>
          <w:numId w:val="0"/>
        </w:numPr>
      </w:pPr>
      <w:bookmarkStart w:id="479" w:name="_Toc424217351"/>
      <w:bookmarkStart w:id="480" w:name="_Toc424654899"/>
      <w:bookmarkStart w:id="481" w:name="_Toc424721567"/>
      <w:bookmarkStart w:id="482" w:name="_Toc424908967"/>
      <w:bookmarkStart w:id="483" w:name="_Toc424912231"/>
      <w:bookmarkStart w:id="484" w:name="_Toc425413906"/>
      <w:bookmarkStart w:id="485" w:name="_Toc427939214"/>
      <w:bookmarkStart w:id="486" w:name="_Toc427940490"/>
      <w:bookmarkStart w:id="487" w:name="_Toc427940717"/>
      <w:bookmarkStart w:id="488" w:name="_Toc427941655"/>
      <w:bookmarkStart w:id="489" w:name="_Toc428704828"/>
      <w:bookmarkStart w:id="490" w:name="_Toc428867451"/>
      <w:bookmarkStart w:id="491" w:name="_Toc429220972"/>
      <w:bookmarkStart w:id="492" w:name="_Toc431109693"/>
      <w:bookmarkStart w:id="493" w:name="_Toc432271006"/>
      <w:bookmarkStart w:id="494" w:name="_Toc432317347"/>
      <w:bookmarkStart w:id="495" w:name="_Toc469064042"/>
      <w:r>
        <w:rPr>
          <w:rFonts w:hint="eastAsia"/>
        </w:rPr>
        <w:t>实验目的</w:t>
      </w:r>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p>
    <w:p w:rsidR="00C73189" w:rsidRDefault="00C73189" w:rsidP="00181635">
      <w:pPr>
        <w:pStyle w:val="a"/>
      </w:pPr>
      <w:r>
        <w:rPr>
          <w:rFonts w:hint="eastAsia"/>
        </w:rPr>
        <w:t>掌握使用程序读取、设置系统时间和</w:t>
      </w:r>
      <w:r>
        <w:t>RTC</w:t>
      </w:r>
      <w:r>
        <w:rPr>
          <w:rFonts w:hint="eastAsia"/>
        </w:rPr>
        <w:t>时间的方法</w:t>
      </w:r>
    </w:p>
    <w:p w:rsidR="00C73189" w:rsidRPr="007C6C4C" w:rsidRDefault="00C73189" w:rsidP="00181635">
      <w:pPr>
        <w:pStyle w:val="a"/>
      </w:pPr>
      <w:r>
        <w:rPr>
          <w:rFonts w:hint="eastAsia"/>
        </w:rPr>
        <w:t>了解</w:t>
      </w:r>
      <w:r>
        <w:t>shell</w:t>
      </w:r>
      <w:r>
        <w:rPr>
          <w:rFonts w:hint="eastAsia"/>
        </w:rPr>
        <w:t>命令在程序中的使用方法</w:t>
      </w:r>
    </w:p>
    <w:p w:rsidR="00C73189" w:rsidRPr="000C1270" w:rsidRDefault="00C73189" w:rsidP="00181635">
      <w:pPr>
        <w:pStyle w:val="3"/>
        <w:numPr>
          <w:ilvl w:val="0"/>
          <w:numId w:val="0"/>
        </w:numPr>
      </w:pPr>
      <w:bookmarkStart w:id="496" w:name="_Toc424217352"/>
      <w:bookmarkStart w:id="497" w:name="_Toc424654900"/>
      <w:bookmarkStart w:id="498" w:name="_Toc424721568"/>
      <w:bookmarkStart w:id="499" w:name="_Toc424908968"/>
      <w:bookmarkStart w:id="500" w:name="_Toc424912232"/>
      <w:bookmarkStart w:id="501" w:name="_Toc425413907"/>
      <w:bookmarkStart w:id="502" w:name="_Toc427939215"/>
      <w:bookmarkStart w:id="503" w:name="_Toc427940491"/>
      <w:bookmarkStart w:id="504" w:name="_Toc427940718"/>
      <w:bookmarkStart w:id="505" w:name="_Toc427941656"/>
      <w:bookmarkStart w:id="506" w:name="_Toc428704829"/>
      <w:bookmarkStart w:id="507" w:name="_Toc428867452"/>
      <w:bookmarkStart w:id="508" w:name="_Toc429220973"/>
      <w:bookmarkStart w:id="509" w:name="_Toc431109694"/>
      <w:bookmarkStart w:id="510" w:name="_Toc432271007"/>
      <w:bookmarkStart w:id="511" w:name="_Toc432317348"/>
      <w:bookmarkStart w:id="512" w:name="_Toc469064043"/>
      <w:r>
        <w:rPr>
          <w:rFonts w:hint="eastAsia"/>
        </w:rPr>
        <w:t>实验内容</w:t>
      </w:r>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p>
    <w:p w:rsidR="00C73189" w:rsidRDefault="00C73189" w:rsidP="00181635">
      <w:pPr>
        <w:pStyle w:val="a"/>
      </w:pPr>
      <w:r>
        <w:rPr>
          <w:rFonts w:hint="eastAsia"/>
        </w:rPr>
        <w:t>阅读</w:t>
      </w:r>
      <w:r>
        <w:t>clock_demo.c</w:t>
      </w:r>
      <w:r>
        <w:rPr>
          <w:rFonts w:hint="eastAsia"/>
        </w:rPr>
        <w:t>文件，了解与时间相关函数的使用和程序设计</w:t>
      </w:r>
      <w:r>
        <w:t xml:space="preserve"> </w:t>
      </w:r>
    </w:p>
    <w:p w:rsidR="00C73189" w:rsidRPr="007C6C4C" w:rsidRDefault="00C73189" w:rsidP="00181635">
      <w:pPr>
        <w:pStyle w:val="a"/>
      </w:pPr>
      <w:r>
        <w:rPr>
          <w:rFonts w:hint="eastAsia"/>
        </w:rPr>
        <w:t>在</w:t>
      </w:r>
      <w:r>
        <w:t>RealEvo-IDE</w:t>
      </w:r>
      <w:r>
        <w:rPr>
          <w:rFonts w:hint="eastAsia"/>
        </w:rPr>
        <w:t>下编译</w:t>
      </w:r>
      <w:r>
        <w:t>clock_demo</w:t>
      </w:r>
      <w:r>
        <w:rPr>
          <w:rFonts w:hint="eastAsia"/>
        </w:rPr>
        <w:t>工程，并将程序上传到</w:t>
      </w:r>
      <w:r w:rsidR="00F761D2">
        <w:rPr>
          <w:rFonts w:hint="eastAsia"/>
        </w:rPr>
        <w:t>验证平台</w:t>
      </w:r>
      <w:r>
        <w:rPr>
          <w:rFonts w:hint="eastAsia"/>
        </w:rPr>
        <w:t>运行查看效果</w:t>
      </w:r>
    </w:p>
    <w:p w:rsidR="00C73189" w:rsidRPr="000C1270" w:rsidRDefault="00C73189" w:rsidP="00181635">
      <w:pPr>
        <w:pStyle w:val="3"/>
        <w:numPr>
          <w:ilvl w:val="0"/>
          <w:numId w:val="0"/>
        </w:numPr>
      </w:pPr>
      <w:bookmarkStart w:id="513" w:name="_Toc424217353"/>
      <w:bookmarkStart w:id="514" w:name="_Toc424654901"/>
      <w:bookmarkStart w:id="515" w:name="_Toc424721569"/>
      <w:bookmarkStart w:id="516" w:name="_Toc424908969"/>
      <w:bookmarkStart w:id="517" w:name="_Toc424912233"/>
      <w:bookmarkStart w:id="518" w:name="_Toc425413908"/>
      <w:bookmarkStart w:id="519" w:name="_Toc427939216"/>
      <w:bookmarkStart w:id="520" w:name="_Toc427940492"/>
      <w:bookmarkStart w:id="521" w:name="_Toc427940719"/>
      <w:bookmarkStart w:id="522" w:name="_Toc427941657"/>
      <w:bookmarkStart w:id="523" w:name="_Toc428704830"/>
      <w:bookmarkStart w:id="524" w:name="_Toc428867453"/>
      <w:bookmarkStart w:id="525" w:name="_Toc429220974"/>
      <w:bookmarkStart w:id="526" w:name="_Toc431109695"/>
      <w:bookmarkStart w:id="527" w:name="_Toc432271008"/>
      <w:bookmarkStart w:id="528" w:name="_Toc432317349"/>
      <w:bookmarkStart w:id="529" w:name="_Toc469064044"/>
      <w:r>
        <w:rPr>
          <w:rFonts w:hint="eastAsia"/>
        </w:rPr>
        <w:t>实验环境</w:t>
      </w:r>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p>
    <w:p w:rsidR="00C73189" w:rsidRDefault="00C73189" w:rsidP="00181635">
      <w:pPr>
        <w:pStyle w:val="a"/>
      </w:pPr>
      <w:r>
        <w:rPr>
          <w:rFonts w:hint="eastAsia"/>
        </w:rPr>
        <w:t>硬件：已经部署</w:t>
      </w:r>
      <w:r>
        <w:t>SylixOS</w:t>
      </w:r>
      <w:r>
        <w:rPr>
          <w:rFonts w:hint="eastAsia"/>
        </w:rPr>
        <w:t>操作系统的</w:t>
      </w:r>
      <w:r w:rsidR="00F761D2">
        <w:rPr>
          <w:rFonts w:hint="eastAsia"/>
        </w:rPr>
        <w:t>验证平台</w:t>
      </w:r>
      <w:r>
        <w:rPr>
          <w:rFonts w:hint="eastAsia"/>
        </w:rPr>
        <w:t>，一台</w:t>
      </w:r>
      <w:r>
        <w:t>PC</w:t>
      </w:r>
      <w:r>
        <w:rPr>
          <w:rFonts w:hint="eastAsia"/>
        </w:rPr>
        <w:t>主机</w:t>
      </w:r>
    </w:p>
    <w:p w:rsidR="00C73189" w:rsidRPr="00555DD8" w:rsidRDefault="00C73189" w:rsidP="00181635">
      <w:pPr>
        <w:pStyle w:val="a"/>
      </w:pPr>
      <w:r>
        <w:rPr>
          <w:rFonts w:hint="eastAsia"/>
        </w:rPr>
        <w:t>软件：</w:t>
      </w:r>
      <w:r>
        <w:t>RealEvo-IDE</w:t>
      </w:r>
      <w:r>
        <w:rPr>
          <w:rFonts w:hint="eastAsia"/>
        </w:rPr>
        <w:t>、</w:t>
      </w:r>
      <w:r>
        <w:t>putty</w:t>
      </w:r>
    </w:p>
    <w:p w:rsidR="00C73189" w:rsidRPr="000C1270" w:rsidRDefault="00C73189" w:rsidP="00181635">
      <w:pPr>
        <w:pStyle w:val="3"/>
        <w:numPr>
          <w:ilvl w:val="0"/>
          <w:numId w:val="0"/>
        </w:numPr>
      </w:pPr>
      <w:bookmarkStart w:id="530" w:name="_Toc424217354"/>
      <w:bookmarkStart w:id="531" w:name="_Toc424654902"/>
      <w:bookmarkStart w:id="532" w:name="_Toc424721570"/>
      <w:bookmarkStart w:id="533" w:name="_Toc424908970"/>
      <w:bookmarkStart w:id="534" w:name="_Toc424912234"/>
      <w:bookmarkStart w:id="535" w:name="_Toc425413909"/>
      <w:bookmarkStart w:id="536" w:name="_Toc427939217"/>
      <w:bookmarkStart w:id="537" w:name="_Toc427940493"/>
      <w:bookmarkStart w:id="538" w:name="_Toc427940720"/>
      <w:bookmarkStart w:id="539" w:name="_Toc427941658"/>
      <w:bookmarkStart w:id="540" w:name="_Toc428704831"/>
      <w:bookmarkStart w:id="541" w:name="_Toc428867454"/>
      <w:bookmarkStart w:id="542" w:name="_Toc429220975"/>
      <w:bookmarkStart w:id="543" w:name="_Toc431109696"/>
      <w:bookmarkStart w:id="544" w:name="_Toc432271009"/>
      <w:bookmarkStart w:id="545" w:name="_Toc432317350"/>
      <w:bookmarkStart w:id="546" w:name="_Toc469064045"/>
      <w:r>
        <w:rPr>
          <w:rFonts w:hint="eastAsia"/>
        </w:rPr>
        <w:t>实验原理</w:t>
      </w:r>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p>
    <w:p w:rsidR="00C73189" w:rsidRDefault="00C73189" w:rsidP="00EA770A">
      <w:pPr>
        <w:pStyle w:val="23"/>
        <w:spacing w:before="62" w:after="62"/>
        <w:ind w:firstLine="0"/>
      </w:pPr>
      <w:r>
        <w:tab/>
      </w:r>
      <w:r>
        <w:rPr>
          <w:rFonts w:hint="eastAsia"/>
        </w:rPr>
        <w:t>在程序操作中，</w:t>
      </w:r>
      <w:r>
        <w:t>RTC</w:t>
      </w:r>
      <w:r>
        <w:rPr>
          <w:rFonts w:hint="eastAsia"/>
        </w:rPr>
        <w:t>时间是不可见的，即无法使用系统接口函数直接设置</w:t>
      </w:r>
      <w:r>
        <w:t>SylixOS</w:t>
      </w:r>
      <w:r>
        <w:rPr>
          <w:rFonts w:hint="eastAsia"/>
        </w:rPr>
        <w:t>下的</w:t>
      </w:r>
      <w:r>
        <w:t>RTC</w:t>
      </w:r>
      <w:r>
        <w:rPr>
          <w:rFonts w:hint="eastAsia"/>
        </w:rPr>
        <w:t>时间。设置</w:t>
      </w:r>
      <w:r>
        <w:t>RTC</w:t>
      </w:r>
      <w:r>
        <w:rPr>
          <w:rFonts w:hint="eastAsia"/>
        </w:rPr>
        <w:t>时间，操作流程与</w:t>
      </w:r>
      <w:r>
        <w:t>shell</w:t>
      </w:r>
      <w:r>
        <w:rPr>
          <w:rFonts w:hint="eastAsia"/>
        </w:rPr>
        <w:t>命令下流程类似，在设置系统时间后，将系统时间同步到</w:t>
      </w:r>
      <w:r>
        <w:t>RTC</w:t>
      </w:r>
      <w:r>
        <w:rPr>
          <w:rFonts w:hint="eastAsia"/>
        </w:rPr>
        <w:t>时间以完成对</w:t>
      </w:r>
      <w:r>
        <w:t>RTC</w:t>
      </w:r>
      <w:r>
        <w:rPr>
          <w:rFonts w:hint="eastAsia"/>
        </w:rPr>
        <w:t>时间的设置。</w:t>
      </w:r>
    </w:p>
    <w:p w:rsidR="00C73189" w:rsidRDefault="00C73189" w:rsidP="00EA770A">
      <w:pPr>
        <w:pStyle w:val="23"/>
        <w:spacing w:before="62" w:after="62"/>
        <w:ind w:firstLine="0"/>
      </w:pPr>
      <w:r>
        <w:tab/>
        <w:t>SylixOS</w:t>
      </w:r>
      <w:r>
        <w:rPr>
          <w:rFonts w:hint="eastAsia"/>
        </w:rPr>
        <w:t>下对系统时间操作遵循</w:t>
      </w:r>
      <w:r>
        <w:t>POSIX</w:t>
      </w:r>
      <w:r>
        <w:rPr>
          <w:rFonts w:hint="eastAsia"/>
        </w:rPr>
        <w:t>编程标准，在标准中有多个与时间相关的变量或变量结构体。对系统时间的操作均是以这些变量为基础。</w:t>
      </w:r>
    </w:p>
    <w:p w:rsidR="00C73189" w:rsidRDefault="00C73189" w:rsidP="008B21AD">
      <w:pPr>
        <w:pStyle w:val="23"/>
        <w:numPr>
          <w:ilvl w:val="0"/>
          <w:numId w:val="39"/>
        </w:numPr>
        <w:spacing w:before="62" w:after="62"/>
      </w:pPr>
      <w:r>
        <w:t>time_t</w:t>
      </w:r>
      <w:r>
        <w:rPr>
          <w:rFonts w:hint="eastAsia"/>
        </w:rPr>
        <w:t>变量</w:t>
      </w:r>
    </w:p>
    <w:p w:rsidR="00C73189" w:rsidRPr="00BC7D0F" w:rsidRDefault="00C73189" w:rsidP="00EA770A">
      <w:pPr>
        <w:pStyle w:val="23"/>
        <w:spacing w:before="62" w:after="62"/>
      </w:pPr>
      <w:r w:rsidRPr="00BC7D0F">
        <w:t>time_t</w:t>
      </w:r>
      <w:r w:rsidRPr="00BC7D0F">
        <w:rPr>
          <w:rFonts w:hint="eastAsia"/>
        </w:rPr>
        <w:t>在</w:t>
      </w:r>
      <w:r w:rsidRPr="00BC7D0F">
        <w:t>SylixOS</w:t>
      </w:r>
      <w:r w:rsidRPr="00BC7D0F">
        <w:rPr>
          <w:rFonts w:hint="eastAsia"/>
        </w:rPr>
        <w:t>下是一个</w:t>
      </w:r>
      <w:r w:rsidRPr="00BC7D0F">
        <w:t>64</w:t>
      </w:r>
      <w:r w:rsidRPr="00BC7D0F">
        <w:rPr>
          <w:rFonts w:hint="eastAsia"/>
        </w:rPr>
        <w:t>位的整数，它的含义是表示从一个基准时间（</w:t>
      </w:r>
      <w:r w:rsidRPr="00BC7D0F">
        <w:t>1970</w:t>
      </w:r>
      <w:r w:rsidRPr="00BC7D0F">
        <w:rPr>
          <w:rFonts w:hint="eastAsia"/>
        </w:rPr>
        <w:t>年</w:t>
      </w:r>
      <w:r w:rsidRPr="00BC7D0F">
        <w:t>1</w:t>
      </w:r>
      <w:r w:rsidRPr="00BC7D0F">
        <w:rPr>
          <w:rFonts w:hint="eastAsia"/>
        </w:rPr>
        <w:t>月</w:t>
      </w:r>
      <w:r w:rsidRPr="00BC7D0F">
        <w:t>1</w:t>
      </w:r>
      <w:r w:rsidRPr="00BC7D0F">
        <w:rPr>
          <w:rFonts w:hint="eastAsia"/>
        </w:rPr>
        <w:t>日</w:t>
      </w:r>
      <w:r w:rsidRPr="00BC7D0F">
        <w:t>0</w:t>
      </w:r>
      <w:r w:rsidRPr="00BC7D0F">
        <w:rPr>
          <w:rFonts w:hint="eastAsia"/>
        </w:rPr>
        <w:t>时</w:t>
      </w:r>
      <w:r w:rsidRPr="00BC7D0F">
        <w:t>0</w:t>
      </w:r>
      <w:r w:rsidRPr="00BC7D0F">
        <w:rPr>
          <w:rFonts w:hint="eastAsia"/>
        </w:rPr>
        <w:t>分</w:t>
      </w:r>
      <w:r w:rsidRPr="00BC7D0F">
        <w:t>0</w:t>
      </w:r>
      <w:r w:rsidRPr="00BC7D0F">
        <w:rPr>
          <w:rFonts w:hint="eastAsia"/>
        </w:rPr>
        <w:t>秒）到</w:t>
      </w:r>
      <w:r>
        <w:rPr>
          <w:rFonts w:hint="eastAsia"/>
        </w:rPr>
        <w:t>某一时间点经过的秒数，一般称为日历时间（</w:t>
      </w:r>
      <w:r>
        <w:t>calendar time</w:t>
      </w:r>
      <w:r>
        <w:rPr>
          <w:rFonts w:hint="eastAsia"/>
        </w:rPr>
        <w:t>），日历时间与基准时间相加就是</w:t>
      </w:r>
      <w:r>
        <w:t>UTC</w:t>
      </w:r>
      <w:r>
        <w:rPr>
          <w:rFonts w:hint="eastAsia"/>
        </w:rPr>
        <w:t>时间（世界标准时间）。需要注意的是在</w:t>
      </w:r>
      <w:r>
        <w:t>Linux</w:t>
      </w:r>
      <w:r>
        <w:rPr>
          <w:rFonts w:hint="eastAsia"/>
        </w:rPr>
        <w:t>系统中此变量与</w:t>
      </w:r>
      <w:r>
        <w:t>CPU</w:t>
      </w:r>
      <w:r>
        <w:rPr>
          <w:rFonts w:hint="eastAsia"/>
        </w:rPr>
        <w:t>体系结构有关，在</w:t>
      </w:r>
      <w:r>
        <w:t>32</w:t>
      </w:r>
      <w:r>
        <w:rPr>
          <w:rFonts w:hint="eastAsia"/>
        </w:rPr>
        <w:t>位</w:t>
      </w:r>
      <w:r>
        <w:t>CPU</w:t>
      </w:r>
      <w:r>
        <w:rPr>
          <w:rFonts w:hint="eastAsia"/>
        </w:rPr>
        <w:t>中，</w:t>
      </w:r>
      <w:r>
        <w:t>time_t</w:t>
      </w:r>
      <w:r>
        <w:rPr>
          <w:rFonts w:hint="eastAsia"/>
        </w:rPr>
        <w:t>是</w:t>
      </w:r>
      <w:r>
        <w:t>32</w:t>
      </w:r>
      <w:r>
        <w:rPr>
          <w:rFonts w:hint="eastAsia"/>
        </w:rPr>
        <w:t>位变量，这就意味着在</w:t>
      </w:r>
      <w:r>
        <w:t>32</w:t>
      </w:r>
      <w:r>
        <w:rPr>
          <w:rFonts w:hint="eastAsia"/>
        </w:rPr>
        <w:t>位的</w:t>
      </w:r>
      <w:r>
        <w:t>Linux</w:t>
      </w:r>
      <w:r>
        <w:rPr>
          <w:rFonts w:hint="eastAsia"/>
        </w:rPr>
        <w:t>系统中能够表示的时间上限为</w:t>
      </w:r>
      <w:r>
        <w:t>2038</w:t>
      </w:r>
      <w:r>
        <w:rPr>
          <w:rFonts w:hint="eastAsia"/>
        </w:rPr>
        <w:t>年</w:t>
      </w:r>
      <w:r>
        <w:t>1</w:t>
      </w:r>
      <w:r>
        <w:rPr>
          <w:rFonts w:hint="eastAsia"/>
        </w:rPr>
        <w:t>月</w:t>
      </w:r>
      <w:r>
        <w:t>18</w:t>
      </w:r>
      <w:r>
        <w:rPr>
          <w:rFonts w:hint="eastAsia"/>
        </w:rPr>
        <w:t>日</w:t>
      </w:r>
      <w:r>
        <w:t>19</w:t>
      </w:r>
      <w:r>
        <w:rPr>
          <w:rFonts w:hint="eastAsia"/>
        </w:rPr>
        <w:t>时</w:t>
      </w:r>
      <w:r>
        <w:t>14</w:t>
      </w:r>
      <w:r>
        <w:rPr>
          <w:rFonts w:hint="eastAsia"/>
        </w:rPr>
        <w:t>分</w:t>
      </w:r>
      <w:r>
        <w:t>07</w:t>
      </w:r>
      <w:r>
        <w:rPr>
          <w:rFonts w:hint="eastAsia"/>
        </w:rPr>
        <w:t>秒，而在</w:t>
      </w:r>
      <w:r>
        <w:t>SylixOS</w:t>
      </w:r>
      <w:r>
        <w:rPr>
          <w:rFonts w:hint="eastAsia"/>
        </w:rPr>
        <w:t>中不存在此问题。</w:t>
      </w:r>
    </w:p>
    <w:p w:rsidR="00C73189" w:rsidRDefault="00C73189" w:rsidP="008B21AD">
      <w:pPr>
        <w:pStyle w:val="23"/>
        <w:numPr>
          <w:ilvl w:val="0"/>
          <w:numId w:val="39"/>
        </w:numPr>
        <w:spacing w:before="62" w:after="62"/>
      </w:pPr>
      <w:r w:rsidRPr="00102FCA">
        <w:t>tm</w:t>
      </w:r>
      <w:r>
        <w:rPr>
          <w:rFonts w:hint="eastAsia"/>
        </w:rPr>
        <w:t>结构体</w:t>
      </w:r>
    </w:p>
    <w:p w:rsidR="00C73189" w:rsidRPr="005A09EC" w:rsidRDefault="00C73189" w:rsidP="00EA770A">
      <w:pPr>
        <w:pStyle w:val="23"/>
        <w:spacing w:before="62" w:after="62"/>
      </w:pPr>
      <w:r>
        <w:t>tm</w:t>
      </w:r>
      <w:r>
        <w:rPr>
          <w:rFonts w:hint="eastAsia"/>
        </w:rPr>
        <w:t>结构体用来标识符合人阅读理解习惯的时间参数结构体，一般称为分解时间（</w:t>
      </w:r>
      <w:r>
        <w:t>broken-down time</w:t>
      </w:r>
      <w:r>
        <w:rPr>
          <w:rFonts w:hint="eastAsia"/>
        </w:rPr>
        <w:t>）。</w:t>
      </w:r>
    </w:p>
    <w:p w:rsidR="00C73189" w:rsidRPr="00460B76" w:rsidRDefault="00C73189" w:rsidP="00181635">
      <w:pPr>
        <w:pStyle w:val="a6"/>
        <w:rPr>
          <w:lang w:val="en-US"/>
        </w:rPr>
      </w:pPr>
      <w:r w:rsidRPr="00460B76">
        <w:rPr>
          <w:lang w:val="en-US"/>
        </w:rPr>
        <w:t>struct tm{</w:t>
      </w:r>
    </w:p>
    <w:p w:rsidR="00C73189" w:rsidRPr="00460B76" w:rsidRDefault="00C73189" w:rsidP="00181635">
      <w:pPr>
        <w:pStyle w:val="a6"/>
        <w:rPr>
          <w:lang w:val="en-US"/>
        </w:rPr>
      </w:pPr>
      <w:r w:rsidRPr="00460B76">
        <w:rPr>
          <w:lang w:val="en-US"/>
        </w:rPr>
        <w:t xml:space="preserve">    int tm_sec;             </w:t>
      </w:r>
      <w:r w:rsidRPr="00460B76">
        <w:rPr>
          <w:lang w:val="en-US"/>
        </w:rPr>
        <w:tab/>
        <w:t xml:space="preserve">/*  </w:t>
      </w:r>
      <w:r w:rsidRPr="00102FCA">
        <w:rPr>
          <w:rFonts w:hint="eastAsia"/>
        </w:rPr>
        <w:t>代表目前秒数</w:t>
      </w:r>
      <w:r w:rsidRPr="00460B76">
        <w:rPr>
          <w:lang w:val="en-US"/>
        </w:rPr>
        <w:t xml:space="preserve">, </w:t>
      </w:r>
      <w:r w:rsidRPr="00102FCA">
        <w:rPr>
          <w:rFonts w:hint="eastAsia"/>
        </w:rPr>
        <w:t>正常范围为</w:t>
      </w:r>
      <w:r w:rsidRPr="00460B76">
        <w:rPr>
          <w:lang w:val="en-US"/>
        </w:rPr>
        <w:t xml:space="preserve">0-59  </w:t>
      </w:r>
      <w:r w:rsidRPr="00460B76">
        <w:rPr>
          <w:lang w:val="en-US"/>
        </w:rPr>
        <w:tab/>
      </w:r>
      <w:r w:rsidR="006C5292">
        <w:rPr>
          <w:rFonts w:hint="eastAsia"/>
          <w:lang w:val="en-US"/>
        </w:rPr>
        <w:tab/>
      </w:r>
      <w:r w:rsidR="006C5292">
        <w:rPr>
          <w:rFonts w:hint="eastAsia"/>
          <w:lang w:val="en-US"/>
        </w:rPr>
        <w:tab/>
      </w:r>
      <w:r w:rsidR="006C5292">
        <w:rPr>
          <w:rFonts w:hint="eastAsia"/>
          <w:lang w:val="en-US"/>
        </w:rPr>
        <w:tab/>
      </w:r>
      <w:r w:rsidR="006C5292">
        <w:rPr>
          <w:rFonts w:hint="eastAsia"/>
          <w:lang w:val="en-US"/>
        </w:rPr>
        <w:tab/>
      </w:r>
      <w:r w:rsidR="00AE7175">
        <w:rPr>
          <w:lang w:val="en-US"/>
        </w:rPr>
        <w:t xml:space="preserve">    </w:t>
      </w:r>
      <w:r w:rsidRPr="00460B76">
        <w:rPr>
          <w:lang w:val="en-US"/>
        </w:rPr>
        <w:t>*/</w:t>
      </w:r>
    </w:p>
    <w:p w:rsidR="00C73189" w:rsidRPr="00460B76" w:rsidRDefault="00C73189" w:rsidP="00181635">
      <w:pPr>
        <w:pStyle w:val="a6"/>
        <w:rPr>
          <w:lang w:val="en-US"/>
        </w:rPr>
      </w:pPr>
      <w:r w:rsidRPr="00460B76">
        <w:rPr>
          <w:lang w:val="en-US"/>
        </w:rPr>
        <w:t xml:space="preserve">    int tm_min;             </w:t>
      </w:r>
      <w:r w:rsidRPr="00460B76">
        <w:rPr>
          <w:lang w:val="en-US"/>
        </w:rPr>
        <w:tab/>
        <w:t xml:space="preserve">/*  </w:t>
      </w:r>
      <w:r w:rsidRPr="00102FCA">
        <w:rPr>
          <w:rFonts w:hint="eastAsia"/>
        </w:rPr>
        <w:t>代表目前分数</w:t>
      </w:r>
      <w:r w:rsidRPr="00460B76">
        <w:rPr>
          <w:lang w:val="en-US"/>
        </w:rPr>
        <w:t xml:space="preserve">, </w:t>
      </w:r>
      <w:r w:rsidRPr="00102FCA">
        <w:rPr>
          <w:rFonts w:hint="eastAsia"/>
        </w:rPr>
        <w:t>范围</w:t>
      </w:r>
      <w:r w:rsidRPr="00460B76">
        <w:rPr>
          <w:lang w:val="en-US"/>
        </w:rPr>
        <w:t xml:space="preserve">0-59                         </w:t>
      </w:r>
      <w:r w:rsidRPr="00460B76">
        <w:rPr>
          <w:lang w:val="en-US"/>
        </w:rPr>
        <w:tab/>
      </w:r>
      <w:r w:rsidR="00AE7175">
        <w:rPr>
          <w:lang w:val="en-US"/>
        </w:rPr>
        <w:t xml:space="preserve">    </w:t>
      </w:r>
      <w:r w:rsidRPr="00460B76">
        <w:rPr>
          <w:lang w:val="en-US"/>
        </w:rPr>
        <w:t>*/</w:t>
      </w:r>
    </w:p>
    <w:p w:rsidR="00C73189" w:rsidRPr="00460B76" w:rsidRDefault="00C73189" w:rsidP="00181635">
      <w:pPr>
        <w:pStyle w:val="a6"/>
        <w:rPr>
          <w:lang w:val="en-US"/>
        </w:rPr>
      </w:pPr>
      <w:r w:rsidRPr="00460B76">
        <w:rPr>
          <w:lang w:val="en-US"/>
        </w:rPr>
        <w:t xml:space="preserve">    int tm_hour;            </w:t>
      </w:r>
      <w:r w:rsidRPr="00460B76">
        <w:rPr>
          <w:lang w:val="en-US"/>
        </w:rPr>
        <w:tab/>
        <w:t xml:space="preserve">/*  </w:t>
      </w:r>
      <w:r w:rsidRPr="00102FCA">
        <w:rPr>
          <w:rFonts w:hint="eastAsia"/>
        </w:rPr>
        <w:t>从午夜算起的时数</w:t>
      </w:r>
      <w:r w:rsidRPr="00460B76">
        <w:rPr>
          <w:lang w:val="en-US"/>
        </w:rPr>
        <w:t xml:space="preserve">, </w:t>
      </w:r>
      <w:r w:rsidRPr="00102FCA">
        <w:rPr>
          <w:rFonts w:hint="eastAsia"/>
        </w:rPr>
        <w:t>范围为</w:t>
      </w:r>
      <w:r w:rsidRPr="00460B76">
        <w:rPr>
          <w:lang w:val="en-US"/>
        </w:rPr>
        <w:t xml:space="preserve">0-23                   </w:t>
      </w:r>
      <w:r w:rsidRPr="00460B76">
        <w:rPr>
          <w:lang w:val="en-US"/>
        </w:rPr>
        <w:tab/>
      </w:r>
      <w:r w:rsidR="00AE7175">
        <w:rPr>
          <w:lang w:val="en-US"/>
        </w:rPr>
        <w:t xml:space="preserve">    </w:t>
      </w:r>
      <w:r w:rsidRPr="00460B76">
        <w:rPr>
          <w:lang w:val="en-US"/>
        </w:rPr>
        <w:t>*/</w:t>
      </w:r>
    </w:p>
    <w:p w:rsidR="00C73189" w:rsidRPr="00460B76" w:rsidRDefault="00C73189" w:rsidP="00181635">
      <w:pPr>
        <w:pStyle w:val="a6"/>
        <w:rPr>
          <w:lang w:val="en-US"/>
        </w:rPr>
      </w:pPr>
      <w:r w:rsidRPr="00460B76">
        <w:rPr>
          <w:lang w:val="en-US"/>
        </w:rPr>
        <w:t xml:space="preserve">    int tm_mday;            </w:t>
      </w:r>
      <w:r w:rsidRPr="00460B76">
        <w:rPr>
          <w:lang w:val="en-US"/>
        </w:rPr>
        <w:tab/>
        <w:t xml:space="preserve">/*  </w:t>
      </w:r>
      <w:r w:rsidRPr="00102FCA">
        <w:rPr>
          <w:rFonts w:hint="eastAsia"/>
        </w:rPr>
        <w:t>目前月份的日数</w:t>
      </w:r>
      <w:r w:rsidRPr="00460B76">
        <w:rPr>
          <w:lang w:val="en-US"/>
        </w:rPr>
        <w:t xml:space="preserve">, </w:t>
      </w:r>
      <w:r w:rsidRPr="00102FCA">
        <w:rPr>
          <w:rFonts w:hint="eastAsia"/>
        </w:rPr>
        <w:t>范围</w:t>
      </w:r>
      <w:r w:rsidRPr="00460B76">
        <w:rPr>
          <w:lang w:val="en-US"/>
        </w:rPr>
        <w:t xml:space="preserve">01-31                      </w:t>
      </w:r>
      <w:r w:rsidRPr="00460B76">
        <w:rPr>
          <w:lang w:val="en-US"/>
        </w:rPr>
        <w:tab/>
      </w:r>
      <w:r w:rsidR="00AE7175">
        <w:rPr>
          <w:lang w:val="en-US"/>
        </w:rPr>
        <w:t xml:space="preserve">    </w:t>
      </w:r>
      <w:r w:rsidRPr="00460B76">
        <w:rPr>
          <w:lang w:val="en-US"/>
        </w:rPr>
        <w:t>*/</w:t>
      </w:r>
    </w:p>
    <w:p w:rsidR="00C73189" w:rsidRPr="00460B76" w:rsidRDefault="00C73189" w:rsidP="00181635">
      <w:pPr>
        <w:pStyle w:val="a6"/>
        <w:rPr>
          <w:lang w:val="en-US"/>
        </w:rPr>
      </w:pPr>
      <w:r w:rsidRPr="00460B76">
        <w:rPr>
          <w:lang w:val="en-US"/>
        </w:rPr>
        <w:t xml:space="preserve">    int tm_mon;             </w:t>
      </w:r>
      <w:r w:rsidRPr="00460B76">
        <w:rPr>
          <w:lang w:val="en-US"/>
        </w:rPr>
        <w:tab/>
        <w:t xml:space="preserve">/*  </w:t>
      </w:r>
      <w:r w:rsidRPr="00102FCA">
        <w:rPr>
          <w:rFonts w:hint="eastAsia"/>
        </w:rPr>
        <w:t>代表目前月份</w:t>
      </w:r>
      <w:r w:rsidRPr="00460B76">
        <w:rPr>
          <w:lang w:val="en-US"/>
        </w:rPr>
        <w:t xml:space="preserve">, </w:t>
      </w:r>
      <w:r w:rsidRPr="00102FCA">
        <w:rPr>
          <w:rFonts w:hint="eastAsia"/>
        </w:rPr>
        <w:t>从一月算起</w:t>
      </w:r>
      <w:r w:rsidRPr="00460B76">
        <w:rPr>
          <w:lang w:val="en-US"/>
        </w:rPr>
        <w:t xml:space="preserve">, </w:t>
      </w:r>
      <w:r w:rsidRPr="00102FCA">
        <w:rPr>
          <w:rFonts w:hint="eastAsia"/>
        </w:rPr>
        <w:t>范围从</w:t>
      </w:r>
      <w:r w:rsidRPr="00460B76">
        <w:rPr>
          <w:lang w:val="en-US"/>
        </w:rPr>
        <w:t xml:space="preserve">0-11          </w:t>
      </w:r>
      <w:r w:rsidRPr="00460B76">
        <w:rPr>
          <w:lang w:val="en-US"/>
        </w:rPr>
        <w:tab/>
      </w:r>
      <w:r w:rsidR="00AE7175">
        <w:rPr>
          <w:lang w:val="en-US"/>
        </w:rPr>
        <w:t xml:space="preserve">    </w:t>
      </w:r>
      <w:r w:rsidRPr="00460B76">
        <w:rPr>
          <w:lang w:val="en-US"/>
        </w:rPr>
        <w:t>*/</w:t>
      </w:r>
    </w:p>
    <w:p w:rsidR="00C73189" w:rsidRPr="00460B76" w:rsidRDefault="00C73189" w:rsidP="00181635">
      <w:pPr>
        <w:pStyle w:val="a6"/>
        <w:rPr>
          <w:lang w:val="en-US"/>
        </w:rPr>
      </w:pPr>
      <w:r w:rsidRPr="00460B76">
        <w:rPr>
          <w:lang w:val="en-US"/>
        </w:rPr>
        <w:t xml:space="preserve">    int tm_year;            </w:t>
      </w:r>
      <w:r w:rsidRPr="00460B76">
        <w:rPr>
          <w:lang w:val="en-US"/>
        </w:rPr>
        <w:tab/>
        <w:t xml:space="preserve">/*  </w:t>
      </w:r>
      <w:r w:rsidRPr="00102FCA">
        <w:rPr>
          <w:rFonts w:hint="eastAsia"/>
        </w:rPr>
        <w:t>从</w:t>
      </w:r>
      <w:r w:rsidRPr="00460B76">
        <w:rPr>
          <w:lang w:val="en-US"/>
        </w:rPr>
        <w:t xml:space="preserve">1900 </w:t>
      </w:r>
      <w:r w:rsidRPr="00102FCA">
        <w:rPr>
          <w:rFonts w:hint="eastAsia"/>
        </w:rPr>
        <w:t>年算起至今的年数</w:t>
      </w:r>
      <w:r w:rsidRPr="00460B76">
        <w:rPr>
          <w:lang w:val="en-US"/>
        </w:rPr>
        <w:t xml:space="preserve">                       </w:t>
      </w:r>
      <w:r w:rsidRPr="00460B76">
        <w:rPr>
          <w:lang w:val="en-US"/>
        </w:rPr>
        <w:tab/>
      </w:r>
      <w:r w:rsidR="00AE7175">
        <w:rPr>
          <w:lang w:val="en-US"/>
        </w:rPr>
        <w:t xml:space="preserve">    </w:t>
      </w:r>
      <w:r w:rsidRPr="00460B76">
        <w:rPr>
          <w:lang w:val="en-US"/>
        </w:rPr>
        <w:t>*/</w:t>
      </w:r>
    </w:p>
    <w:p w:rsidR="00C73189" w:rsidRPr="00460B76" w:rsidRDefault="00C73189" w:rsidP="00181635">
      <w:pPr>
        <w:pStyle w:val="a6"/>
        <w:rPr>
          <w:lang w:val="en-US"/>
        </w:rPr>
      </w:pPr>
      <w:r w:rsidRPr="00460B76">
        <w:rPr>
          <w:lang w:val="en-US"/>
        </w:rPr>
        <w:t xml:space="preserve">    int tm_wday;            </w:t>
      </w:r>
      <w:r w:rsidRPr="00460B76">
        <w:rPr>
          <w:lang w:val="en-US"/>
        </w:rPr>
        <w:tab/>
        <w:t xml:space="preserve">/*  </w:t>
      </w:r>
      <w:r w:rsidRPr="00102FCA">
        <w:rPr>
          <w:rFonts w:hint="eastAsia"/>
        </w:rPr>
        <w:t>一星期的日数</w:t>
      </w:r>
      <w:r w:rsidRPr="00460B76">
        <w:rPr>
          <w:lang w:val="en-US"/>
        </w:rPr>
        <w:t xml:space="preserve">, </w:t>
      </w:r>
      <w:r w:rsidRPr="00102FCA">
        <w:rPr>
          <w:rFonts w:hint="eastAsia"/>
        </w:rPr>
        <w:t>从星期一算起</w:t>
      </w:r>
      <w:r w:rsidRPr="00460B76">
        <w:rPr>
          <w:lang w:val="en-US"/>
        </w:rPr>
        <w:t xml:space="preserve">, </w:t>
      </w:r>
      <w:r w:rsidRPr="00102FCA">
        <w:rPr>
          <w:rFonts w:hint="eastAsia"/>
        </w:rPr>
        <w:t>范围为</w:t>
      </w:r>
      <w:r w:rsidRPr="00460B76">
        <w:rPr>
          <w:lang w:val="en-US"/>
        </w:rPr>
        <w:t xml:space="preserve">0-6        </w:t>
      </w:r>
      <w:r w:rsidRPr="00460B76">
        <w:rPr>
          <w:lang w:val="en-US"/>
        </w:rPr>
        <w:tab/>
        <w:t xml:space="preserve"> </w:t>
      </w:r>
      <w:r w:rsidRPr="00460B76">
        <w:rPr>
          <w:lang w:val="en-US"/>
        </w:rPr>
        <w:tab/>
      </w:r>
      <w:r w:rsidR="00AE7175">
        <w:rPr>
          <w:lang w:val="en-US"/>
        </w:rPr>
        <w:t xml:space="preserve">    </w:t>
      </w:r>
      <w:r w:rsidRPr="00460B76">
        <w:rPr>
          <w:lang w:val="en-US"/>
        </w:rPr>
        <w:t>*/</w:t>
      </w:r>
    </w:p>
    <w:p w:rsidR="00C73189" w:rsidRPr="00460B76" w:rsidRDefault="00C73189" w:rsidP="00181635">
      <w:pPr>
        <w:pStyle w:val="a6"/>
        <w:rPr>
          <w:lang w:val="en-US"/>
        </w:rPr>
      </w:pPr>
      <w:r w:rsidRPr="00460B76">
        <w:rPr>
          <w:lang w:val="en-US"/>
        </w:rPr>
        <w:t xml:space="preserve">    int tm_yday;            </w:t>
      </w:r>
      <w:r w:rsidRPr="00460B76">
        <w:rPr>
          <w:lang w:val="en-US"/>
        </w:rPr>
        <w:tab/>
        <w:t xml:space="preserve">/*  </w:t>
      </w:r>
      <w:r w:rsidRPr="00102FCA">
        <w:rPr>
          <w:rFonts w:hint="eastAsia"/>
        </w:rPr>
        <w:t>从今年</w:t>
      </w:r>
      <w:r w:rsidRPr="00460B76">
        <w:rPr>
          <w:lang w:val="en-US"/>
        </w:rPr>
        <w:t xml:space="preserve">1 </w:t>
      </w:r>
      <w:r w:rsidRPr="00102FCA">
        <w:rPr>
          <w:rFonts w:hint="eastAsia"/>
        </w:rPr>
        <w:t>月</w:t>
      </w:r>
      <w:r w:rsidRPr="00460B76">
        <w:rPr>
          <w:lang w:val="en-US"/>
        </w:rPr>
        <w:t xml:space="preserve">1 </w:t>
      </w:r>
      <w:r w:rsidRPr="00102FCA">
        <w:rPr>
          <w:rFonts w:hint="eastAsia"/>
        </w:rPr>
        <w:t>日算起至今的天数</w:t>
      </w:r>
      <w:r w:rsidRPr="00460B76">
        <w:rPr>
          <w:lang w:val="en-US"/>
        </w:rPr>
        <w:t xml:space="preserve">, </w:t>
      </w:r>
      <w:r w:rsidRPr="00102FCA">
        <w:rPr>
          <w:rFonts w:hint="eastAsia"/>
        </w:rPr>
        <w:t>范围为</w:t>
      </w:r>
      <w:r w:rsidRPr="00460B76">
        <w:rPr>
          <w:lang w:val="en-US"/>
        </w:rPr>
        <w:t xml:space="preserve">0-365    </w:t>
      </w:r>
      <w:r w:rsidRPr="00460B76">
        <w:rPr>
          <w:lang w:val="en-US"/>
        </w:rPr>
        <w:tab/>
      </w:r>
      <w:r w:rsidR="00AE7175">
        <w:rPr>
          <w:lang w:val="en-US"/>
        </w:rPr>
        <w:t xml:space="preserve">    </w:t>
      </w:r>
      <w:r w:rsidRPr="00460B76">
        <w:rPr>
          <w:lang w:val="en-US"/>
        </w:rPr>
        <w:t>*/</w:t>
      </w:r>
    </w:p>
    <w:p w:rsidR="00C73189" w:rsidRPr="00102FCA" w:rsidRDefault="00C73189" w:rsidP="00181635">
      <w:pPr>
        <w:pStyle w:val="a6"/>
      </w:pPr>
      <w:r w:rsidRPr="00460B76">
        <w:rPr>
          <w:lang w:val="en-US"/>
        </w:rPr>
        <w:t xml:space="preserve">    </w:t>
      </w:r>
      <w:r w:rsidRPr="00102FCA">
        <w:t xml:space="preserve">int tm_isdst;  </w:t>
      </w:r>
      <w:r>
        <w:t xml:space="preserve">         </w:t>
      </w:r>
      <w:r>
        <w:tab/>
      </w:r>
      <w:r w:rsidRPr="00102FCA">
        <w:t>/</w:t>
      </w:r>
      <w:r>
        <w:t xml:space="preserve">*  </w:t>
      </w:r>
      <w:r w:rsidR="00D8440A">
        <w:rPr>
          <w:rFonts w:hint="eastAsia"/>
        </w:rPr>
        <w:t>夏令时</w:t>
      </w:r>
      <w:r w:rsidRPr="00102FCA">
        <w:rPr>
          <w:rFonts w:hint="eastAsia"/>
        </w:rPr>
        <w:t>的旗标</w:t>
      </w:r>
      <w:r>
        <w:t xml:space="preserve">                             </w:t>
      </w:r>
      <w:r>
        <w:tab/>
      </w:r>
      <w:r w:rsidR="00D8440A">
        <w:rPr>
          <w:rFonts w:hint="eastAsia"/>
        </w:rPr>
        <w:t xml:space="preserve">        </w:t>
      </w:r>
      <w:r w:rsidR="00D8440A">
        <w:rPr>
          <w:rFonts w:hint="eastAsia"/>
        </w:rPr>
        <w:tab/>
      </w:r>
      <w:r w:rsidR="00AE7175">
        <w:t xml:space="preserve">    </w:t>
      </w:r>
      <w:r>
        <w:t>*/</w:t>
      </w:r>
    </w:p>
    <w:p w:rsidR="00C73189" w:rsidRPr="00102FCA" w:rsidRDefault="00C73189" w:rsidP="00181635">
      <w:pPr>
        <w:pStyle w:val="a6"/>
      </w:pPr>
      <w:r w:rsidRPr="00102FCA">
        <w:t>};</w:t>
      </w:r>
    </w:p>
    <w:p w:rsidR="00C73189" w:rsidRDefault="00C73189" w:rsidP="00952020">
      <w:pPr>
        <w:pStyle w:val="23"/>
        <w:spacing w:before="62" w:after="62"/>
        <w:ind w:firstLineChars="200"/>
      </w:pPr>
      <w:r>
        <w:rPr>
          <w:rFonts w:hint="eastAsia"/>
          <w:lang w:val="de-DE"/>
        </w:rPr>
        <w:t>系统</w:t>
      </w:r>
      <w:r>
        <w:rPr>
          <w:rFonts w:hint="eastAsia"/>
        </w:rPr>
        <w:t>提供了两种时间变量之间的转换函数</w:t>
      </w:r>
      <w:r w:rsidRPr="00BE553A">
        <w:rPr>
          <w:lang w:val="de-DE"/>
        </w:rPr>
        <w:t>localtime</w:t>
      </w:r>
      <w:r>
        <w:rPr>
          <w:rFonts w:hint="eastAsia"/>
        </w:rPr>
        <w:t>和</w:t>
      </w:r>
      <w:r w:rsidRPr="00BE553A">
        <w:rPr>
          <w:lang w:val="de-DE"/>
        </w:rPr>
        <w:t>mktime</w:t>
      </w:r>
      <w:r w:rsidRPr="00BE553A">
        <w:rPr>
          <w:rFonts w:hint="eastAsia"/>
          <w:lang w:val="de-DE"/>
        </w:rPr>
        <w:t>，</w:t>
      </w:r>
      <w:r>
        <w:rPr>
          <w:rFonts w:hint="eastAsia"/>
        </w:rPr>
        <w:t>分别实现从</w:t>
      </w:r>
      <w:r w:rsidRPr="00BE553A">
        <w:rPr>
          <w:lang w:val="de-DE"/>
        </w:rPr>
        <w:t>timer_t</w:t>
      </w:r>
      <w:r>
        <w:rPr>
          <w:rFonts w:hint="eastAsia"/>
        </w:rPr>
        <w:t>转换到</w:t>
      </w:r>
      <w:r w:rsidRPr="00BE553A">
        <w:rPr>
          <w:lang w:val="de-DE"/>
        </w:rPr>
        <w:t>tm</w:t>
      </w:r>
      <w:r>
        <w:rPr>
          <w:rFonts w:hint="eastAsia"/>
        </w:rPr>
        <w:t>和从</w:t>
      </w:r>
      <w:r w:rsidRPr="00BE553A">
        <w:rPr>
          <w:lang w:val="de-DE"/>
        </w:rPr>
        <w:t>tm</w:t>
      </w:r>
      <w:r>
        <w:rPr>
          <w:rFonts w:hint="eastAsia"/>
        </w:rPr>
        <w:t>转换到</w:t>
      </w:r>
      <w:r w:rsidRPr="00BE553A">
        <w:rPr>
          <w:lang w:val="de-DE"/>
        </w:rPr>
        <w:t>time_t</w:t>
      </w:r>
      <w:r>
        <w:rPr>
          <w:rFonts w:hint="eastAsia"/>
        </w:rPr>
        <w:t>。</w:t>
      </w:r>
      <w:r>
        <w:t>localtime</w:t>
      </w:r>
      <w:r>
        <w:rPr>
          <w:rFonts w:hint="eastAsia"/>
        </w:rPr>
        <w:t>是不可重入函数，因此系统又提供了一个可重入版本函数</w:t>
      </w:r>
    </w:p>
    <w:p w:rsidR="00C73189" w:rsidRPr="00BE553A" w:rsidRDefault="00C73189" w:rsidP="007954AF">
      <w:pPr>
        <w:pStyle w:val="23"/>
        <w:spacing w:before="62" w:after="62"/>
        <w:ind w:firstLine="0"/>
        <w:rPr>
          <w:lang w:val="de-DE"/>
        </w:rPr>
      </w:pPr>
      <w:r>
        <w:t>localtime_r</w:t>
      </w:r>
      <w:r>
        <w:rPr>
          <w:rFonts w:hint="eastAsia"/>
        </w:rPr>
        <w:t>，在工程使用中推荐使用</w:t>
      </w:r>
      <w:r>
        <w:t>localtime_r</w:t>
      </w:r>
      <w:r>
        <w:rPr>
          <w:rFonts w:hint="eastAsia"/>
        </w:rPr>
        <w:t>函数。</w:t>
      </w:r>
    </w:p>
    <w:p w:rsidR="00C73189" w:rsidRPr="00BE553A" w:rsidRDefault="00C73189" w:rsidP="008B21AD">
      <w:pPr>
        <w:pStyle w:val="23"/>
        <w:numPr>
          <w:ilvl w:val="0"/>
          <w:numId w:val="39"/>
        </w:numPr>
        <w:spacing w:before="62" w:after="62"/>
        <w:rPr>
          <w:lang w:val="de-DE"/>
        </w:rPr>
      </w:pPr>
      <w:r w:rsidRPr="00BE553A">
        <w:rPr>
          <w:lang w:val="de-DE"/>
        </w:rPr>
        <w:t>timespec</w:t>
      </w:r>
      <w:r>
        <w:rPr>
          <w:rFonts w:hint="eastAsia"/>
        </w:rPr>
        <w:t>结构体</w:t>
      </w:r>
    </w:p>
    <w:p w:rsidR="00C73189" w:rsidRDefault="00C73189" w:rsidP="00952020">
      <w:pPr>
        <w:pStyle w:val="23"/>
        <w:spacing w:before="62" w:after="62"/>
        <w:ind w:firstLineChars="200"/>
      </w:pPr>
      <w:r w:rsidRPr="00BE553A">
        <w:rPr>
          <w:lang w:val="de-DE"/>
        </w:rPr>
        <w:lastRenderedPageBreak/>
        <w:t>POS</w:t>
      </w:r>
      <w:r>
        <w:t>IX</w:t>
      </w:r>
      <w:r>
        <w:rPr>
          <w:rFonts w:hint="eastAsia"/>
        </w:rPr>
        <w:t>标准操作系统中最小的时间单位是：纳秒，为了配合最高精度时间函数使用，对时间设置和读取还需要单独的结构体</w:t>
      </w:r>
      <w:r>
        <w:t>timespec</w:t>
      </w:r>
      <w:r>
        <w:rPr>
          <w:rFonts w:hint="eastAsia"/>
        </w:rPr>
        <w:t>：</w:t>
      </w:r>
    </w:p>
    <w:p w:rsidR="00C73189" w:rsidRPr="00460B76" w:rsidRDefault="00C73189" w:rsidP="00181635">
      <w:pPr>
        <w:pStyle w:val="a6"/>
        <w:rPr>
          <w:lang w:val="en-US"/>
        </w:rPr>
      </w:pPr>
      <w:r w:rsidRPr="00460B76">
        <w:rPr>
          <w:lang w:val="en-US"/>
        </w:rPr>
        <w:t xml:space="preserve">struct timespec {                           </w:t>
      </w:r>
    </w:p>
    <w:p w:rsidR="00C73189" w:rsidRPr="00460B76" w:rsidRDefault="00C73189" w:rsidP="00181635">
      <w:pPr>
        <w:pStyle w:val="a6"/>
        <w:rPr>
          <w:lang w:val="en-US"/>
        </w:rPr>
      </w:pPr>
      <w:r w:rsidRPr="00460B76">
        <w:rPr>
          <w:lang w:val="en-US"/>
        </w:rPr>
        <w:t xml:space="preserve">     time_t</w:t>
      </w:r>
      <w:r w:rsidRPr="00460B76">
        <w:rPr>
          <w:lang w:val="en-US"/>
        </w:rPr>
        <w:tab/>
        <w:t xml:space="preserve">tv_sec;        </w:t>
      </w:r>
      <w:r w:rsidRPr="00460B76">
        <w:rPr>
          <w:lang w:val="en-US"/>
        </w:rPr>
        <w:tab/>
      </w:r>
      <w:r w:rsidRPr="00460B76">
        <w:rPr>
          <w:lang w:val="en-US"/>
        </w:rPr>
        <w:tab/>
      </w:r>
      <w:r w:rsidRPr="00460B76">
        <w:rPr>
          <w:lang w:val="en-US"/>
        </w:rPr>
        <w:tab/>
      </w:r>
      <w:r w:rsidRPr="00460B76">
        <w:rPr>
          <w:lang w:val="en-US"/>
        </w:rPr>
        <w:tab/>
        <w:t>/*  time_t</w:t>
      </w:r>
      <w:r>
        <w:rPr>
          <w:rFonts w:hint="eastAsia"/>
        </w:rPr>
        <w:t>结构体</w:t>
      </w:r>
      <w:r w:rsidRPr="00460B76">
        <w:rPr>
          <w:lang w:val="en-US"/>
        </w:rPr>
        <w:tab/>
      </w:r>
      <w:r w:rsidRPr="00460B76">
        <w:rPr>
          <w:lang w:val="en-US"/>
        </w:rPr>
        <w:tab/>
      </w:r>
      <w:r w:rsidR="00AE7175">
        <w:rPr>
          <w:lang w:val="en-US"/>
        </w:rPr>
        <w:t xml:space="preserve">                      </w:t>
      </w:r>
      <w:r w:rsidRPr="00460B76">
        <w:rPr>
          <w:lang w:val="en-US"/>
        </w:rPr>
        <w:t>*/</w:t>
      </w:r>
    </w:p>
    <w:p w:rsidR="00C73189" w:rsidRPr="00460B76" w:rsidRDefault="00C73189" w:rsidP="003B65FE">
      <w:pPr>
        <w:pStyle w:val="a6"/>
        <w:ind w:left="420" w:hanging="420"/>
        <w:rPr>
          <w:lang w:val="en-US"/>
        </w:rPr>
      </w:pPr>
      <w:r w:rsidRPr="00460B76">
        <w:rPr>
          <w:lang w:val="en-US"/>
        </w:rPr>
        <w:t xml:space="preserve">     LONG</w:t>
      </w:r>
      <w:r w:rsidRPr="00460B76">
        <w:rPr>
          <w:lang w:val="en-US"/>
        </w:rPr>
        <w:tab/>
        <w:t xml:space="preserve">tv_nsec;       </w:t>
      </w:r>
      <w:r w:rsidRPr="00460B76">
        <w:rPr>
          <w:lang w:val="en-US"/>
        </w:rPr>
        <w:tab/>
      </w:r>
      <w:r w:rsidRPr="00460B76">
        <w:rPr>
          <w:lang w:val="en-US"/>
        </w:rPr>
        <w:tab/>
      </w:r>
      <w:r w:rsidRPr="00460B76">
        <w:rPr>
          <w:lang w:val="en-US"/>
        </w:rPr>
        <w:tab/>
      </w:r>
      <w:r w:rsidRPr="00460B76">
        <w:rPr>
          <w:lang w:val="en-US"/>
        </w:rPr>
        <w:tab/>
        <w:t xml:space="preserve">/*  </w:t>
      </w:r>
      <w:r>
        <w:rPr>
          <w:rFonts w:hint="eastAsia"/>
        </w:rPr>
        <w:t>纳秒的定义</w:t>
      </w:r>
      <w:r w:rsidRPr="00460B76">
        <w:rPr>
          <w:lang w:val="en-US"/>
        </w:rPr>
        <w:tab/>
      </w:r>
      <w:r w:rsidRPr="00460B76">
        <w:rPr>
          <w:lang w:val="en-US"/>
        </w:rPr>
        <w:tab/>
      </w:r>
      <w:r w:rsidR="00AE7175">
        <w:rPr>
          <w:lang w:val="en-US"/>
        </w:rPr>
        <w:t xml:space="preserve">                      </w:t>
      </w:r>
      <w:r w:rsidRPr="00460B76">
        <w:rPr>
          <w:lang w:val="en-US"/>
        </w:rPr>
        <w:t>*/</w:t>
      </w:r>
    </w:p>
    <w:p w:rsidR="00C73189" w:rsidRPr="00460B76" w:rsidRDefault="00C73189" w:rsidP="00181635">
      <w:pPr>
        <w:pStyle w:val="a6"/>
        <w:rPr>
          <w:lang w:val="en-US"/>
        </w:rPr>
      </w:pPr>
      <w:r w:rsidRPr="00460B76">
        <w:rPr>
          <w:lang w:val="en-US"/>
        </w:rPr>
        <w:t>};</w:t>
      </w:r>
    </w:p>
    <w:p w:rsidR="00C73189" w:rsidRDefault="00C73189" w:rsidP="00EA770A">
      <w:pPr>
        <w:pStyle w:val="23"/>
        <w:spacing w:before="62" w:after="62"/>
        <w:ind w:firstLine="0"/>
      </w:pPr>
      <w:r>
        <w:tab/>
      </w:r>
      <w:r>
        <w:rPr>
          <w:rFonts w:hint="eastAsia"/>
        </w:rPr>
        <w:t>对时间进行设置和读取的函数为</w:t>
      </w:r>
      <w:r>
        <w:t>clock_settime</w:t>
      </w:r>
      <w:r>
        <w:rPr>
          <w:rFonts w:hint="eastAsia"/>
        </w:rPr>
        <w:t>函数和</w:t>
      </w:r>
      <w:r>
        <w:t>clock_gettime</w:t>
      </w:r>
      <w:r>
        <w:rPr>
          <w:rFonts w:hint="eastAsia"/>
        </w:rPr>
        <w:t>函数，虽然</w:t>
      </w:r>
      <w:r>
        <w:t>POSIX</w:t>
      </w:r>
      <w:r>
        <w:rPr>
          <w:rFonts w:hint="eastAsia"/>
        </w:rPr>
        <w:t>还定义了</w:t>
      </w:r>
      <w:r>
        <w:t>time</w:t>
      </w:r>
      <w:r>
        <w:rPr>
          <w:rFonts w:hint="eastAsia"/>
        </w:rPr>
        <w:t>函数，但不建议使用。</w:t>
      </w:r>
    </w:p>
    <w:p w:rsidR="00C73189" w:rsidRDefault="00C73189" w:rsidP="00952020">
      <w:pPr>
        <w:pStyle w:val="23"/>
        <w:spacing w:before="62" w:after="62"/>
        <w:ind w:firstLineChars="200"/>
      </w:pPr>
      <w:r>
        <w:rPr>
          <w:rFonts w:hint="eastAsia"/>
        </w:rPr>
        <w:t>本实验例程全面演示了时间相关函数的使用：</w:t>
      </w:r>
    </w:p>
    <w:p w:rsidR="00C73189" w:rsidRPr="006E3CAE" w:rsidRDefault="00C73189" w:rsidP="006E3CAE">
      <w:pPr>
        <w:pStyle w:val="a"/>
      </w:pPr>
      <w:r w:rsidRPr="006E3CAE">
        <w:rPr>
          <w:rFonts w:hint="eastAsia"/>
        </w:rPr>
        <w:t>使用</w:t>
      </w:r>
      <w:r w:rsidRPr="006E3CAE">
        <w:t>clock_gettime</w:t>
      </w:r>
      <w:r>
        <w:rPr>
          <w:rFonts w:hint="eastAsia"/>
        </w:rPr>
        <w:t>函数</w:t>
      </w:r>
      <w:r w:rsidRPr="006E3CAE">
        <w:rPr>
          <w:rFonts w:hint="eastAsia"/>
        </w:rPr>
        <w:t>获取当前时间；</w:t>
      </w:r>
    </w:p>
    <w:p w:rsidR="00C73189" w:rsidRPr="006E3CAE" w:rsidRDefault="00C73189" w:rsidP="006E3CAE">
      <w:pPr>
        <w:pStyle w:val="a"/>
      </w:pPr>
      <w:r w:rsidRPr="006E3CAE">
        <w:rPr>
          <w:rFonts w:hint="eastAsia"/>
        </w:rPr>
        <w:t>使用</w:t>
      </w:r>
      <w:r w:rsidRPr="006E3CAE">
        <w:t>localtime</w:t>
      </w:r>
      <w:r>
        <w:t>_r</w:t>
      </w:r>
      <w:r>
        <w:rPr>
          <w:rFonts w:hint="eastAsia"/>
        </w:rPr>
        <w:t>函数转换成分解时间并显示，这种格式在工程</w:t>
      </w:r>
      <w:r w:rsidRPr="006E3CAE">
        <w:rPr>
          <w:rFonts w:hint="eastAsia"/>
        </w:rPr>
        <w:t>中会经常用到；</w:t>
      </w:r>
    </w:p>
    <w:p w:rsidR="00C73189" w:rsidRPr="006E3CAE" w:rsidRDefault="00C73189" w:rsidP="006E3CAE">
      <w:pPr>
        <w:pStyle w:val="a"/>
      </w:pPr>
      <w:r w:rsidRPr="006E3CAE">
        <w:rPr>
          <w:rFonts w:hint="eastAsia"/>
        </w:rPr>
        <w:t>使用</w:t>
      </w:r>
      <w:r>
        <w:t>ctime</w:t>
      </w:r>
      <w:r>
        <w:rPr>
          <w:rFonts w:hint="eastAsia"/>
        </w:rPr>
        <w:t>函数转换成输出字符显示，与上一</w:t>
      </w:r>
      <w:r w:rsidRPr="006E3CAE">
        <w:rPr>
          <w:rFonts w:hint="eastAsia"/>
        </w:rPr>
        <w:t>步骤对比，观察效果是否一致；</w:t>
      </w:r>
    </w:p>
    <w:p w:rsidR="00C73189" w:rsidRPr="006E3CAE" w:rsidRDefault="00C73189" w:rsidP="006E3CAE">
      <w:pPr>
        <w:pStyle w:val="a"/>
      </w:pPr>
      <w:r w:rsidRPr="006E3CAE">
        <w:rPr>
          <w:rFonts w:hint="eastAsia"/>
        </w:rPr>
        <w:t>将时间增加</w:t>
      </w:r>
      <w:r w:rsidRPr="006E3CAE">
        <w:t>1</w:t>
      </w:r>
      <w:r w:rsidRPr="006E3CAE">
        <w:rPr>
          <w:rFonts w:hint="eastAsia"/>
        </w:rPr>
        <w:t>小时，使用</w:t>
      </w:r>
      <w:r w:rsidRPr="006E3CAE">
        <w:t>mktime</w:t>
      </w:r>
      <w:r>
        <w:rPr>
          <w:rFonts w:hint="eastAsia"/>
        </w:rPr>
        <w:t>函数</w:t>
      </w:r>
      <w:r w:rsidRPr="006E3CAE">
        <w:rPr>
          <w:rFonts w:hint="eastAsia"/>
        </w:rPr>
        <w:t>转换成</w:t>
      </w:r>
      <w:r>
        <w:rPr>
          <w:rFonts w:hint="eastAsia"/>
        </w:rPr>
        <w:t>日历</w:t>
      </w:r>
      <w:r w:rsidRPr="006E3CAE">
        <w:rPr>
          <w:rFonts w:hint="eastAsia"/>
        </w:rPr>
        <w:t>时间；</w:t>
      </w:r>
    </w:p>
    <w:p w:rsidR="00C73189" w:rsidRPr="006E3CAE" w:rsidRDefault="00C73189" w:rsidP="006E3CAE">
      <w:pPr>
        <w:pStyle w:val="a"/>
      </w:pPr>
      <w:r w:rsidRPr="006E3CAE">
        <w:rPr>
          <w:rFonts w:hint="eastAsia"/>
        </w:rPr>
        <w:t>使用</w:t>
      </w:r>
      <w:r w:rsidRPr="006E3CAE">
        <w:t>clock_settime</w:t>
      </w:r>
      <w:r>
        <w:rPr>
          <w:rFonts w:hint="eastAsia"/>
        </w:rPr>
        <w:t>函数</w:t>
      </w:r>
      <w:r w:rsidRPr="006E3CAE">
        <w:rPr>
          <w:rFonts w:hint="eastAsia"/>
        </w:rPr>
        <w:t>设置时间；</w:t>
      </w:r>
    </w:p>
    <w:p w:rsidR="00C73189" w:rsidRPr="006E3CAE" w:rsidRDefault="00C73189" w:rsidP="006E3CAE">
      <w:pPr>
        <w:pStyle w:val="a"/>
      </w:pPr>
      <w:r w:rsidRPr="006E3CAE">
        <w:rPr>
          <w:rFonts w:hint="eastAsia"/>
        </w:rPr>
        <w:t>再次读取系统时间，确认时间设置正常；</w:t>
      </w:r>
    </w:p>
    <w:p w:rsidR="00C73189" w:rsidRPr="006E3CAE" w:rsidRDefault="00C73189" w:rsidP="006E3CAE">
      <w:pPr>
        <w:pStyle w:val="a"/>
      </w:pPr>
      <w:r w:rsidRPr="006E3CAE">
        <w:rPr>
          <w:rFonts w:hint="eastAsia"/>
        </w:rPr>
        <w:t>使用</w:t>
      </w:r>
      <w:r w:rsidRPr="006E3CAE">
        <w:t>system</w:t>
      </w:r>
      <w:r w:rsidRPr="006E3CAE">
        <w:rPr>
          <w:rFonts w:hint="eastAsia"/>
        </w:rPr>
        <w:t>函数在程序中调用</w:t>
      </w:r>
      <w:r w:rsidRPr="006E3CAE">
        <w:t>shell</w:t>
      </w:r>
      <w:r w:rsidRPr="006E3CAE">
        <w:rPr>
          <w:rFonts w:hint="eastAsia"/>
        </w:rPr>
        <w:t>命令，将系统时间同步到</w:t>
      </w:r>
      <w:r w:rsidRPr="006E3CAE">
        <w:t>RTC</w:t>
      </w:r>
      <w:r>
        <w:rPr>
          <w:rFonts w:hint="eastAsia"/>
        </w:rPr>
        <w:t>时间</w:t>
      </w:r>
      <w:r w:rsidRPr="006E3CAE">
        <w:rPr>
          <w:rFonts w:hint="eastAsia"/>
        </w:rPr>
        <w:t>。</w:t>
      </w:r>
    </w:p>
    <w:p w:rsidR="00C73189" w:rsidRPr="00442BF5" w:rsidRDefault="00C73189" w:rsidP="00EA770A">
      <w:pPr>
        <w:pStyle w:val="23"/>
        <w:spacing w:before="62" w:after="62"/>
        <w:ind w:firstLine="0"/>
        <w:jc w:val="center"/>
        <w:rPr>
          <w:b/>
        </w:rPr>
      </w:pPr>
      <w:r>
        <w:rPr>
          <w:rFonts w:hint="eastAsia"/>
        </w:rPr>
        <w:t>程序清单</w:t>
      </w:r>
      <w:r w:rsidR="00221946">
        <w:fldChar w:fldCharType="begin"/>
      </w:r>
      <w:r w:rsidR="00221946">
        <w:instrText xml:space="preserve"> STYLE</w:instrText>
      </w:r>
      <w:r w:rsidR="00221946">
        <w:instrText xml:space="preserve">REF 1 \s </w:instrText>
      </w:r>
      <w:r w:rsidR="00221946">
        <w:fldChar w:fldCharType="separate"/>
      </w:r>
      <w:r w:rsidR="00B96029">
        <w:rPr>
          <w:noProof/>
        </w:rPr>
        <w:t>4</w:t>
      </w:r>
      <w:r w:rsidR="00221946">
        <w:rPr>
          <w:noProof/>
        </w:rPr>
        <w:fldChar w:fldCharType="end"/>
      </w:r>
      <w:r>
        <w:t>.</w:t>
      </w:r>
      <w:r>
        <w:fldChar w:fldCharType="begin"/>
      </w:r>
      <w:r>
        <w:instrText xml:space="preserve"> SEQ </w:instrText>
      </w:r>
      <w:r>
        <w:rPr>
          <w:rFonts w:hint="eastAsia"/>
        </w:rPr>
        <w:instrText>程序清单</w:instrText>
      </w:r>
      <w:r>
        <w:instrText xml:space="preserve"> \* ARABIC \s 1 </w:instrText>
      </w:r>
      <w:r>
        <w:fldChar w:fldCharType="separate"/>
      </w:r>
      <w:r w:rsidR="00B96029">
        <w:rPr>
          <w:noProof/>
        </w:rPr>
        <w:t>1</w:t>
      </w:r>
      <w:r>
        <w:fldChar w:fldCharType="end"/>
      </w:r>
      <w:r>
        <w:t xml:space="preserve">  clock_demo.c</w:t>
      </w:r>
    </w:p>
    <w:p w:rsidR="00C73189" w:rsidRPr="00460B76" w:rsidRDefault="00C73189" w:rsidP="00591C47">
      <w:pPr>
        <w:pStyle w:val="a6"/>
        <w:rPr>
          <w:lang w:val="en-US"/>
        </w:rPr>
      </w:pPr>
      <w:r w:rsidRPr="00460B76">
        <w:rPr>
          <w:lang w:val="en-US"/>
        </w:rPr>
        <w:t>#include &lt;stdio.h&gt;</w:t>
      </w:r>
    </w:p>
    <w:p w:rsidR="00C73189" w:rsidRPr="00460B76" w:rsidRDefault="00C73189" w:rsidP="00591C47">
      <w:pPr>
        <w:pStyle w:val="a6"/>
        <w:rPr>
          <w:lang w:val="en-US"/>
        </w:rPr>
      </w:pPr>
      <w:r w:rsidRPr="00460B76">
        <w:rPr>
          <w:lang w:val="en-US"/>
        </w:rPr>
        <w:t>#include &lt;stdlib.h&gt;</w:t>
      </w:r>
    </w:p>
    <w:p w:rsidR="00C73189" w:rsidRPr="00460B76" w:rsidRDefault="00C73189" w:rsidP="00591C47">
      <w:pPr>
        <w:pStyle w:val="a6"/>
        <w:rPr>
          <w:lang w:val="en-US"/>
        </w:rPr>
      </w:pPr>
      <w:r w:rsidRPr="00460B76">
        <w:rPr>
          <w:lang w:val="en-US"/>
        </w:rPr>
        <w:t>#include &lt;time.h&gt;</w:t>
      </w:r>
    </w:p>
    <w:p w:rsidR="00C73189" w:rsidRPr="00460B76" w:rsidRDefault="00C73189" w:rsidP="00591C47">
      <w:pPr>
        <w:pStyle w:val="a6"/>
        <w:rPr>
          <w:lang w:val="en-US"/>
        </w:rPr>
      </w:pPr>
      <w:r w:rsidRPr="00460B76">
        <w:rPr>
          <w:lang w:val="en-US"/>
        </w:rPr>
        <w:t>/******************************************************************************</w:t>
      </w:r>
    </w:p>
    <w:p w:rsidR="00C73189" w:rsidRPr="00460B76" w:rsidRDefault="00C73189" w:rsidP="00591C47">
      <w:pPr>
        <w:pStyle w:val="a6"/>
        <w:rPr>
          <w:lang w:val="en-US"/>
        </w:rPr>
      </w:pPr>
      <w:r w:rsidRPr="00460B76">
        <w:rPr>
          <w:lang w:val="en-US"/>
        </w:rPr>
        <w:t xml:space="preserve">** </w:t>
      </w:r>
      <w:r>
        <w:rPr>
          <w:rFonts w:hint="eastAsia"/>
        </w:rPr>
        <w:t>函数名称</w:t>
      </w:r>
      <w:r w:rsidRPr="00460B76">
        <w:rPr>
          <w:lang w:val="en-US"/>
        </w:rPr>
        <w:t>: main</w:t>
      </w:r>
    </w:p>
    <w:p w:rsidR="00C73189" w:rsidRPr="00460B76" w:rsidRDefault="00C73189" w:rsidP="00591C47">
      <w:pPr>
        <w:pStyle w:val="a6"/>
        <w:rPr>
          <w:lang w:val="en-US"/>
        </w:rPr>
      </w:pPr>
      <w:r w:rsidRPr="00460B76">
        <w:rPr>
          <w:lang w:val="en-US"/>
        </w:rPr>
        <w:t xml:space="preserve">** </w:t>
      </w:r>
      <w:r>
        <w:rPr>
          <w:rFonts w:hint="eastAsia"/>
        </w:rPr>
        <w:t>功能描述</w:t>
      </w:r>
      <w:r w:rsidRPr="00460B76">
        <w:rPr>
          <w:lang w:val="en-US"/>
        </w:rPr>
        <w:t xml:space="preserve">: </w:t>
      </w:r>
      <w:r>
        <w:rPr>
          <w:rFonts w:hint="eastAsia"/>
        </w:rPr>
        <w:t>程序主函数</w:t>
      </w:r>
    </w:p>
    <w:p w:rsidR="00C73189" w:rsidRPr="00460B76" w:rsidRDefault="00C73189" w:rsidP="00591C47">
      <w:pPr>
        <w:pStyle w:val="a6"/>
        <w:rPr>
          <w:lang w:val="en-US"/>
        </w:rPr>
      </w:pPr>
      <w:r w:rsidRPr="00460B76">
        <w:rPr>
          <w:lang w:val="en-US"/>
        </w:rPr>
        <w:t>******************************************************************************/</w:t>
      </w:r>
    </w:p>
    <w:p w:rsidR="00C73189" w:rsidRPr="00460B76" w:rsidRDefault="00C73189" w:rsidP="003B5E69">
      <w:pPr>
        <w:pStyle w:val="a6"/>
        <w:rPr>
          <w:lang w:val="en-US"/>
        </w:rPr>
      </w:pPr>
      <w:r w:rsidRPr="00460B76">
        <w:rPr>
          <w:lang w:val="en-US"/>
        </w:rPr>
        <w:t>int  main (int  argc, char  *argv[])</w:t>
      </w:r>
    </w:p>
    <w:p w:rsidR="00C73189" w:rsidRPr="00460B76" w:rsidRDefault="00C73189" w:rsidP="003B5E69">
      <w:pPr>
        <w:pStyle w:val="a6"/>
        <w:rPr>
          <w:lang w:val="en-US"/>
        </w:rPr>
      </w:pPr>
      <w:r w:rsidRPr="00460B76">
        <w:rPr>
          <w:lang w:val="en-US"/>
        </w:rPr>
        <w:t>{</w:t>
      </w:r>
    </w:p>
    <w:p w:rsidR="00C73189" w:rsidRPr="00460B76" w:rsidRDefault="00C73189" w:rsidP="003B5E69">
      <w:pPr>
        <w:pStyle w:val="a6"/>
        <w:rPr>
          <w:lang w:val="en-US"/>
        </w:rPr>
      </w:pPr>
      <w:r w:rsidRPr="00460B76">
        <w:rPr>
          <w:lang w:val="en-US"/>
        </w:rPr>
        <w:tab/>
        <w:t xml:space="preserve">int             </w:t>
      </w:r>
      <w:r w:rsidRPr="00460B76">
        <w:rPr>
          <w:lang w:val="en-US"/>
        </w:rPr>
        <w:tab/>
        <w:t xml:space="preserve"> ret;</w:t>
      </w:r>
    </w:p>
    <w:p w:rsidR="00C73189" w:rsidRPr="00460B76" w:rsidRDefault="00C73189" w:rsidP="003B5E69">
      <w:pPr>
        <w:pStyle w:val="a6"/>
        <w:rPr>
          <w:lang w:val="en-US"/>
        </w:rPr>
      </w:pPr>
      <w:r w:rsidRPr="00460B76">
        <w:rPr>
          <w:lang w:val="en-US"/>
        </w:rPr>
        <w:tab/>
        <w:t>struct tm</w:t>
      </w:r>
      <w:r w:rsidRPr="00460B76">
        <w:rPr>
          <w:lang w:val="en-US"/>
        </w:rPr>
        <w:tab/>
      </w:r>
      <w:r w:rsidRPr="00460B76">
        <w:rPr>
          <w:lang w:val="en-US"/>
        </w:rPr>
        <w:tab/>
        <w:t xml:space="preserve"> tm_temp;</w:t>
      </w:r>
    </w:p>
    <w:p w:rsidR="00C73189" w:rsidRPr="00460B76" w:rsidRDefault="00C73189" w:rsidP="003B5E69">
      <w:pPr>
        <w:pStyle w:val="a6"/>
        <w:rPr>
          <w:lang w:val="en-US"/>
        </w:rPr>
      </w:pPr>
      <w:r w:rsidRPr="00460B76">
        <w:rPr>
          <w:lang w:val="en-US"/>
        </w:rPr>
        <w:tab/>
        <w:t xml:space="preserve">struct tm   </w:t>
      </w:r>
      <w:r w:rsidRPr="00460B76">
        <w:rPr>
          <w:lang w:val="en-US"/>
        </w:rPr>
        <w:tab/>
      </w:r>
      <w:r w:rsidRPr="00460B76">
        <w:rPr>
          <w:lang w:val="en-US"/>
        </w:rPr>
        <w:tab/>
        <w:t>*tm_time = &amp;tm_temp;</w:t>
      </w:r>
    </w:p>
    <w:p w:rsidR="00C73189" w:rsidRPr="00460B76" w:rsidRDefault="00C73189" w:rsidP="003B5E69">
      <w:pPr>
        <w:pStyle w:val="a6"/>
        <w:rPr>
          <w:lang w:val="en-US"/>
        </w:rPr>
      </w:pPr>
      <w:r w:rsidRPr="00460B76">
        <w:rPr>
          <w:lang w:val="en-US"/>
        </w:rPr>
        <w:tab/>
        <w:t>struct timespec</w:t>
      </w:r>
      <w:r w:rsidRPr="00460B76">
        <w:rPr>
          <w:lang w:val="en-US"/>
        </w:rPr>
        <w:tab/>
        <w:t xml:space="preserve"> settime;</w:t>
      </w:r>
    </w:p>
    <w:p w:rsidR="00C73189" w:rsidRPr="00460B76" w:rsidRDefault="00C73189" w:rsidP="003B5E69">
      <w:pPr>
        <w:pStyle w:val="a6"/>
        <w:rPr>
          <w:lang w:val="en-US"/>
        </w:rPr>
      </w:pPr>
    </w:p>
    <w:p w:rsidR="00C73189" w:rsidRPr="00460B76" w:rsidRDefault="00C73189" w:rsidP="003B5E69">
      <w:pPr>
        <w:pStyle w:val="a6"/>
        <w:rPr>
          <w:lang w:val="en-US"/>
        </w:rPr>
      </w:pPr>
      <w:r w:rsidRPr="00460B76">
        <w:rPr>
          <w:lang w:val="en-US"/>
        </w:rPr>
        <w:tab/>
        <w:t>ret = clock_gettime(CLOCK_REALTIME, &amp;settime);</w:t>
      </w:r>
      <w:r w:rsidRPr="00460B76">
        <w:rPr>
          <w:lang w:val="en-US"/>
        </w:rPr>
        <w:tab/>
      </w:r>
      <w:r w:rsidRPr="00460B76">
        <w:rPr>
          <w:lang w:val="en-US"/>
        </w:rPr>
        <w:tab/>
        <w:t xml:space="preserve">/*  </w:t>
      </w:r>
      <w:r>
        <w:rPr>
          <w:rFonts w:hint="eastAsia"/>
        </w:rPr>
        <w:t>读取系统时间</w:t>
      </w:r>
      <w:r w:rsidRPr="00460B76">
        <w:rPr>
          <w:lang w:val="en-US"/>
        </w:rPr>
        <w:t xml:space="preserve">      </w:t>
      </w:r>
      <w:r w:rsidRPr="00460B76">
        <w:rPr>
          <w:lang w:val="en-US"/>
        </w:rPr>
        <w:tab/>
        <w:t xml:space="preserve">    */</w:t>
      </w:r>
    </w:p>
    <w:p w:rsidR="00C73189" w:rsidRPr="00460B76" w:rsidRDefault="00C73189" w:rsidP="003B5E69">
      <w:pPr>
        <w:pStyle w:val="a6"/>
        <w:rPr>
          <w:lang w:val="en-US"/>
        </w:rPr>
      </w:pPr>
      <w:r w:rsidRPr="00460B76">
        <w:rPr>
          <w:lang w:val="en-US"/>
        </w:rPr>
        <w:tab/>
        <w:t xml:space="preserve">if (ret &lt; 0) {  </w:t>
      </w:r>
    </w:p>
    <w:p w:rsidR="00C73189" w:rsidRPr="00460B76" w:rsidRDefault="00C73189" w:rsidP="003B5E69">
      <w:pPr>
        <w:pStyle w:val="a6"/>
        <w:rPr>
          <w:lang w:val="en-US"/>
        </w:rPr>
      </w:pPr>
      <w:r w:rsidRPr="00460B76">
        <w:rPr>
          <w:lang w:val="en-US"/>
        </w:rPr>
        <w:tab/>
      </w:r>
      <w:r w:rsidRPr="00460B76">
        <w:rPr>
          <w:lang w:val="en-US"/>
        </w:rPr>
        <w:tab/>
        <w:t>printf("read time error");</w:t>
      </w:r>
    </w:p>
    <w:p w:rsidR="00C73189" w:rsidRPr="00460B76" w:rsidRDefault="00C73189" w:rsidP="003B5E69">
      <w:pPr>
        <w:pStyle w:val="a6"/>
        <w:rPr>
          <w:lang w:val="en-US"/>
        </w:rPr>
      </w:pPr>
      <w:r w:rsidRPr="00460B76">
        <w:rPr>
          <w:lang w:val="en-US"/>
        </w:rPr>
        <w:tab/>
        <w:t>}</w:t>
      </w:r>
    </w:p>
    <w:p w:rsidR="00C73189" w:rsidRPr="00460B76" w:rsidRDefault="00C73189" w:rsidP="003B5E69">
      <w:pPr>
        <w:pStyle w:val="a6"/>
        <w:rPr>
          <w:lang w:val="en-US"/>
        </w:rPr>
      </w:pPr>
      <w:r w:rsidRPr="00460B76">
        <w:rPr>
          <w:lang w:val="en-US"/>
        </w:rPr>
        <w:tab/>
        <w:t xml:space="preserve">localtime_r(&amp;(settime.tv_sec), tm_time);        </w:t>
      </w:r>
      <w:r w:rsidRPr="00460B76">
        <w:rPr>
          <w:lang w:val="en-US"/>
        </w:rPr>
        <w:tab/>
        <w:t xml:space="preserve">/*  </w:t>
      </w:r>
      <w:r>
        <w:rPr>
          <w:rFonts w:hint="eastAsia"/>
        </w:rPr>
        <w:t>转换时间表示格式</w:t>
      </w:r>
      <w:r w:rsidRPr="00460B76">
        <w:rPr>
          <w:lang w:val="en-US"/>
        </w:rPr>
        <w:t xml:space="preserve">  </w:t>
      </w:r>
      <w:r w:rsidRPr="00460B76">
        <w:rPr>
          <w:lang w:val="en-US"/>
        </w:rPr>
        <w:tab/>
        <w:t xml:space="preserve">    */</w:t>
      </w:r>
    </w:p>
    <w:p w:rsidR="00C73189" w:rsidRPr="00460B76" w:rsidRDefault="00C73189" w:rsidP="003B5E69">
      <w:pPr>
        <w:pStyle w:val="a6"/>
        <w:rPr>
          <w:lang w:val="en-US"/>
        </w:rPr>
      </w:pPr>
    </w:p>
    <w:p w:rsidR="00C73189" w:rsidRPr="00460B76" w:rsidRDefault="00C73189" w:rsidP="003B5E69">
      <w:pPr>
        <w:pStyle w:val="a6"/>
        <w:rPr>
          <w:lang w:val="en-US"/>
        </w:rPr>
      </w:pPr>
      <w:r w:rsidRPr="00460B76">
        <w:rPr>
          <w:lang w:val="en-US"/>
        </w:rPr>
        <w:tab/>
        <w:t xml:space="preserve">printf("%d-%2d-%2d ", (1900 + tm_time-&gt;tm_year),  </w:t>
      </w:r>
      <w:r w:rsidRPr="00460B76">
        <w:rPr>
          <w:lang w:val="en-US"/>
        </w:rPr>
        <w:tab/>
        <w:t xml:space="preserve">/*  </w:t>
      </w:r>
      <w:r>
        <w:rPr>
          <w:rFonts w:hint="eastAsia"/>
        </w:rPr>
        <w:t>显示日期</w:t>
      </w:r>
      <w:r w:rsidRPr="00460B76">
        <w:rPr>
          <w:lang w:val="en-US"/>
        </w:rPr>
        <w:t xml:space="preserve">               */</w:t>
      </w:r>
    </w:p>
    <w:p w:rsidR="00C73189" w:rsidRPr="00460B76" w:rsidRDefault="00C73189" w:rsidP="003B5E69">
      <w:pPr>
        <w:pStyle w:val="a6"/>
        <w:rPr>
          <w:lang w:val="en-US"/>
        </w:rPr>
      </w:pPr>
      <w:r w:rsidRPr="00460B76">
        <w:rPr>
          <w:lang w:val="en-US"/>
        </w:rPr>
        <w:tab/>
      </w:r>
      <w:r w:rsidRPr="00460B76">
        <w:rPr>
          <w:lang w:val="en-US"/>
        </w:rPr>
        <w:tab/>
      </w:r>
      <w:r w:rsidRPr="00460B76">
        <w:rPr>
          <w:lang w:val="en-US"/>
        </w:rPr>
        <w:tab/>
        <w:t xml:space="preserve"> (1 + tm_time-&gt;tm_mon), tm_time-&gt;tm_mday);</w:t>
      </w:r>
    </w:p>
    <w:p w:rsidR="00C73189" w:rsidRPr="00460B76" w:rsidRDefault="00C73189" w:rsidP="003B5E69">
      <w:pPr>
        <w:pStyle w:val="a6"/>
        <w:rPr>
          <w:lang w:val="en-US"/>
        </w:rPr>
      </w:pPr>
    </w:p>
    <w:p w:rsidR="00C73189" w:rsidRPr="00460B76" w:rsidRDefault="00C73189" w:rsidP="003B5E69">
      <w:pPr>
        <w:pStyle w:val="a6"/>
        <w:rPr>
          <w:lang w:val="en-US"/>
        </w:rPr>
      </w:pPr>
      <w:r w:rsidRPr="00460B76">
        <w:rPr>
          <w:lang w:val="en-US"/>
        </w:rPr>
        <w:tab/>
        <w:t xml:space="preserve">printf("%d:%d:%d", tm_time-&gt;tm_hour,                 </w:t>
      </w:r>
      <w:r w:rsidRPr="00460B76">
        <w:rPr>
          <w:lang w:val="en-US"/>
        </w:rPr>
        <w:tab/>
        <w:t xml:space="preserve">/*  </w:t>
      </w:r>
      <w:r>
        <w:rPr>
          <w:rFonts w:hint="eastAsia"/>
        </w:rPr>
        <w:t>显示时间</w:t>
      </w:r>
      <w:r w:rsidRPr="00460B76">
        <w:rPr>
          <w:lang w:val="en-US"/>
        </w:rPr>
        <w:t xml:space="preserve">               */</w:t>
      </w:r>
    </w:p>
    <w:p w:rsidR="00C73189" w:rsidRPr="00460B76" w:rsidRDefault="00C73189" w:rsidP="003B5E69">
      <w:pPr>
        <w:pStyle w:val="a6"/>
        <w:rPr>
          <w:lang w:val="en-US"/>
        </w:rPr>
      </w:pPr>
      <w:r w:rsidRPr="00460B76">
        <w:rPr>
          <w:lang w:val="en-US"/>
        </w:rPr>
        <w:tab/>
      </w:r>
      <w:r w:rsidRPr="00460B76">
        <w:rPr>
          <w:lang w:val="en-US"/>
        </w:rPr>
        <w:tab/>
      </w:r>
      <w:r w:rsidRPr="00460B76">
        <w:rPr>
          <w:lang w:val="en-US"/>
        </w:rPr>
        <w:tab/>
        <w:t>tm_time-&gt;tm_min, tm_time-&gt;tm_sec);</w:t>
      </w:r>
    </w:p>
    <w:p w:rsidR="00C73189" w:rsidRPr="00460B76" w:rsidRDefault="00C73189" w:rsidP="003B5E69">
      <w:pPr>
        <w:pStyle w:val="a6"/>
        <w:rPr>
          <w:lang w:val="en-US"/>
        </w:rPr>
      </w:pPr>
    </w:p>
    <w:p w:rsidR="00C73189" w:rsidRPr="00460B76" w:rsidRDefault="00C73189" w:rsidP="003B5E69">
      <w:pPr>
        <w:pStyle w:val="a6"/>
        <w:rPr>
          <w:lang w:val="en-US"/>
        </w:rPr>
      </w:pPr>
      <w:r w:rsidRPr="00460B76">
        <w:rPr>
          <w:lang w:val="en-US"/>
        </w:rPr>
        <w:lastRenderedPageBreak/>
        <w:tab/>
        <w:t xml:space="preserve">printf(" %d\n", tm_time-&gt;tm_wday);                </w:t>
      </w:r>
      <w:r w:rsidRPr="00460B76">
        <w:rPr>
          <w:lang w:val="en-US"/>
        </w:rPr>
        <w:tab/>
        <w:t xml:space="preserve">/*  </w:t>
      </w:r>
      <w:r>
        <w:rPr>
          <w:rFonts w:hint="eastAsia"/>
        </w:rPr>
        <w:t>显示星期数</w:t>
      </w:r>
      <w:r w:rsidRPr="00460B76">
        <w:rPr>
          <w:lang w:val="en-US"/>
        </w:rPr>
        <w:t xml:space="preserve">             */</w:t>
      </w:r>
    </w:p>
    <w:p w:rsidR="00C73189" w:rsidRPr="00460B76" w:rsidRDefault="00C73189" w:rsidP="003B5E69">
      <w:pPr>
        <w:pStyle w:val="a6"/>
        <w:rPr>
          <w:lang w:val="en-US"/>
        </w:rPr>
      </w:pPr>
      <w:r w:rsidRPr="00460B76">
        <w:rPr>
          <w:lang w:val="en-US"/>
        </w:rPr>
        <w:tab/>
        <w:t>/*</w:t>
      </w:r>
    </w:p>
    <w:p w:rsidR="00C73189" w:rsidRPr="00460B76" w:rsidRDefault="00C73189" w:rsidP="003B5E69">
      <w:pPr>
        <w:pStyle w:val="a6"/>
        <w:rPr>
          <w:lang w:val="en-US"/>
        </w:rPr>
      </w:pPr>
      <w:r w:rsidRPr="00460B76">
        <w:rPr>
          <w:lang w:val="en-US"/>
        </w:rPr>
        <w:tab/>
        <w:t xml:space="preserve"> * </w:t>
      </w:r>
      <w:r>
        <w:rPr>
          <w:rFonts w:hint="eastAsia"/>
        </w:rPr>
        <w:t>使用</w:t>
      </w:r>
      <w:r w:rsidRPr="00460B76">
        <w:rPr>
          <w:lang w:val="en-US"/>
        </w:rPr>
        <w:t xml:space="preserve"> ctime </w:t>
      </w:r>
      <w:r>
        <w:rPr>
          <w:rFonts w:hint="eastAsia"/>
        </w:rPr>
        <w:t>直接显示</w:t>
      </w:r>
      <w:r w:rsidRPr="00460B76">
        <w:rPr>
          <w:rFonts w:hint="eastAsia"/>
          <w:lang w:val="en-US"/>
        </w:rPr>
        <w:t>，</w:t>
      </w:r>
      <w:r>
        <w:rPr>
          <w:rFonts w:hint="eastAsia"/>
        </w:rPr>
        <w:t>与</w:t>
      </w:r>
      <w:r w:rsidRPr="00460B76">
        <w:rPr>
          <w:lang w:val="en-US"/>
        </w:rPr>
        <w:t xml:space="preserve"> localtime_r </w:t>
      </w:r>
      <w:r>
        <w:rPr>
          <w:rFonts w:hint="eastAsia"/>
        </w:rPr>
        <w:t>函数的转换做对比</w:t>
      </w:r>
    </w:p>
    <w:p w:rsidR="00C73189" w:rsidRPr="00460B76" w:rsidRDefault="00C73189" w:rsidP="003B5E69">
      <w:pPr>
        <w:pStyle w:val="a6"/>
        <w:rPr>
          <w:lang w:val="en-US"/>
        </w:rPr>
      </w:pPr>
      <w:r w:rsidRPr="00460B76">
        <w:rPr>
          <w:lang w:val="en-US"/>
        </w:rPr>
        <w:tab/>
        <w:t xml:space="preserve"> */</w:t>
      </w:r>
    </w:p>
    <w:p w:rsidR="00C73189" w:rsidRPr="00460B76" w:rsidRDefault="00C73189" w:rsidP="003B5E69">
      <w:pPr>
        <w:pStyle w:val="a6"/>
        <w:rPr>
          <w:lang w:val="en-US"/>
        </w:rPr>
      </w:pPr>
      <w:r w:rsidRPr="00460B76">
        <w:rPr>
          <w:lang w:val="en-US"/>
        </w:rPr>
        <w:tab/>
        <w:t>printf(ctime(&amp;(settime.tv_sec)));</w:t>
      </w:r>
    </w:p>
    <w:p w:rsidR="00C73189" w:rsidRPr="00460B76" w:rsidRDefault="00C73189" w:rsidP="003B5E69">
      <w:pPr>
        <w:pStyle w:val="a6"/>
        <w:rPr>
          <w:lang w:val="en-US"/>
        </w:rPr>
      </w:pPr>
      <w:r w:rsidRPr="00460B76">
        <w:rPr>
          <w:lang w:val="en-US"/>
        </w:rPr>
        <w:tab/>
        <w:t>printf("\n");</w:t>
      </w:r>
    </w:p>
    <w:p w:rsidR="00C73189" w:rsidRPr="00460B76" w:rsidRDefault="00C73189" w:rsidP="003B5E69">
      <w:pPr>
        <w:pStyle w:val="a6"/>
        <w:rPr>
          <w:lang w:val="en-US"/>
        </w:rPr>
      </w:pPr>
    </w:p>
    <w:p w:rsidR="00C73189" w:rsidRPr="00460B76" w:rsidRDefault="00C73189" w:rsidP="003B5E69">
      <w:pPr>
        <w:pStyle w:val="a6"/>
        <w:rPr>
          <w:lang w:val="en-US"/>
        </w:rPr>
      </w:pPr>
      <w:r w:rsidRPr="00460B76">
        <w:rPr>
          <w:lang w:val="en-US"/>
        </w:rPr>
        <w:tab/>
        <w:t>tm_time-&gt;tm_hour</w:t>
      </w:r>
      <w:r w:rsidRPr="00460B76">
        <w:rPr>
          <w:lang w:val="en-US"/>
        </w:rPr>
        <w:tab/>
        <w:t>= tm_time-&gt;tm_hour + 1;</w:t>
      </w:r>
      <w:r w:rsidRPr="00460B76">
        <w:rPr>
          <w:lang w:val="en-US"/>
        </w:rPr>
        <w:tab/>
        <w:t xml:space="preserve">     </w:t>
      </w:r>
      <w:r w:rsidRPr="00460B76">
        <w:rPr>
          <w:lang w:val="en-US"/>
        </w:rPr>
        <w:tab/>
        <w:t xml:space="preserve">/*  </w:t>
      </w:r>
      <w:r>
        <w:rPr>
          <w:rFonts w:hint="eastAsia"/>
        </w:rPr>
        <w:t>在当前时间上加</w:t>
      </w:r>
      <w:r w:rsidRPr="00460B76">
        <w:rPr>
          <w:lang w:val="en-US"/>
        </w:rPr>
        <w:t xml:space="preserve"> 1 </w:t>
      </w:r>
      <w:r>
        <w:rPr>
          <w:rFonts w:hint="eastAsia"/>
        </w:rPr>
        <w:t>小时</w:t>
      </w:r>
      <w:r w:rsidRPr="00460B76">
        <w:rPr>
          <w:lang w:val="en-US"/>
        </w:rPr>
        <w:t xml:space="preserve">  */</w:t>
      </w:r>
    </w:p>
    <w:p w:rsidR="00C73189" w:rsidRPr="00460B76" w:rsidRDefault="00C73189" w:rsidP="003B5E69">
      <w:pPr>
        <w:pStyle w:val="a6"/>
        <w:rPr>
          <w:lang w:val="en-US"/>
        </w:rPr>
      </w:pPr>
      <w:r w:rsidRPr="00460B76">
        <w:rPr>
          <w:lang w:val="en-US"/>
        </w:rPr>
        <w:tab/>
        <w:t xml:space="preserve">settime.tv_sec </w:t>
      </w:r>
      <w:r w:rsidRPr="00460B76">
        <w:rPr>
          <w:lang w:val="en-US"/>
        </w:rPr>
        <w:tab/>
      </w:r>
      <w:r w:rsidRPr="00460B76">
        <w:rPr>
          <w:lang w:val="en-US"/>
        </w:rPr>
        <w:tab/>
        <w:t xml:space="preserve">= mktime(tm_time);            </w:t>
      </w:r>
      <w:r w:rsidRPr="00460B76">
        <w:rPr>
          <w:lang w:val="en-US"/>
        </w:rPr>
        <w:tab/>
        <w:t xml:space="preserve">/*  </w:t>
      </w:r>
      <w:r>
        <w:rPr>
          <w:rFonts w:hint="eastAsia"/>
        </w:rPr>
        <w:t>转换时间表示格式</w:t>
      </w:r>
      <w:r w:rsidRPr="00460B76">
        <w:rPr>
          <w:lang w:val="en-US"/>
        </w:rPr>
        <w:t xml:space="preserve">       */</w:t>
      </w:r>
    </w:p>
    <w:p w:rsidR="00C73189" w:rsidRPr="00460B76" w:rsidRDefault="00C73189" w:rsidP="003B5E69">
      <w:pPr>
        <w:pStyle w:val="a6"/>
        <w:rPr>
          <w:lang w:val="en-US"/>
        </w:rPr>
      </w:pPr>
      <w:r w:rsidRPr="00460B76">
        <w:rPr>
          <w:lang w:val="en-US"/>
        </w:rPr>
        <w:tab/>
        <w:t>settime.tv_nsec</w:t>
      </w:r>
      <w:r w:rsidRPr="00460B76">
        <w:rPr>
          <w:lang w:val="en-US"/>
        </w:rPr>
        <w:tab/>
      </w:r>
      <w:r w:rsidRPr="00460B76">
        <w:rPr>
          <w:lang w:val="en-US"/>
        </w:rPr>
        <w:tab/>
        <w:t>= 0;</w:t>
      </w:r>
    </w:p>
    <w:p w:rsidR="00C73189" w:rsidRPr="00460B76" w:rsidRDefault="00C73189" w:rsidP="003B5E69">
      <w:pPr>
        <w:pStyle w:val="a6"/>
        <w:rPr>
          <w:lang w:val="en-US"/>
        </w:rPr>
      </w:pPr>
    </w:p>
    <w:p w:rsidR="00C73189" w:rsidRPr="00460B76" w:rsidRDefault="00C73189" w:rsidP="003B5E69">
      <w:pPr>
        <w:pStyle w:val="a6"/>
        <w:rPr>
          <w:lang w:val="en-US"/>
        </w:rPr>
      </w:pPr>
      <w:r w:rsidRPr="00460B76">
        <w:rPr>
          <w:lang w:val="en-US"/>
        </w:rPr>
        <w:tab/>
        <w:t>ret = clock_settime(CLOCK_REALTIME, &amp;settime);</w:t>
      </w:r>
      <w:r w:rsidRPr="00460B76">
        <w:rPr>
          <w:lang w:val="en-US"/>
        </w:rPr>
        <w:tab/>
      </w:r>
      <w:r w:rsidRPr="00460B76">
        <w:rPr>
          <w:lang w:val="en-US"/>
        </w:rPr>
        <w:tab/>
        <w:t xml:space="preserve">/*  </w:t>
      </w:r>
      <w:r>
        <w:rPr>
          <w:rFonts w:hint="eastAsia"/>
        </w:rPr>
        <w:t>设置系统时间</w:t>
      </w:r>
      <w:r w:rsidRPr="00460B76">
        <w:rPr>
          <w:lang w:val="en-US"/>
        </w:rPr>
        <w:t xml:space="preserve">           */</w:t>
      </w:r>
    </w:p>
    <w:p w:rsidR="00C73189" w:rsidRPr="00460B76" w:rsidRDefault="00C73189" w:rsidP="003B5E69">
      <w:pPr>
        <w:pStyle w:val="a6"/>
        <w:rPr>
          <w:lang w:val="en-US"/>
        </w:rPr>
      </w:pPr>
      <w:r w:rsidRPr="00460B76">
        <w:rPr>
          <w:lang w:val="en-US"/>
        </w:rPr>
        <w:tab/>
        <w:t>if (ret &lt; 0) {</w:t>
      </w:r>
    </w:p>
    <w:p w:rsidR="00C73189" w:rsidRPr="00460B76" w:rsidRDefault="00C73189" w:rsidP="003B5E69">
      <w:pPr>
        <w:pStyle w:val="a6"/>
        <w:rPr>
          <w:lang w:val="en-US"/>
        </w:rPr>
      </w:pPr>
      <w:r w:rsidRPr="00460B76">
        <w:rPr>
          <w:lang w:val="en-US"/>
        </w:rPr>
        <w:tab/>
      </w:r>
      <w:r w:rsidRPr="00460B76">
        <w:rPr>
          <w:lang w:val="en-US"/>
        </w:rPr>
        <w:tab/>
        <w:t>printf("set time error");</w:t>
      </w:r>
    </w:p>
    <w:p w:rsidR="00C73189" w:rsidRPr="00460B76" w:rsidRDefault="00C73189" w:rsidP="003B5E69">
      <w:pPr>
        <w:pStyle w:val="a6"/>
        <w:rPr>
          <w:lang w:val="en-US"/>
        </w:rPr>
      </w:pPr>
      <w:r w:rsidRPr="00460B76">
        <w:rPr>
          <w:lang w:val="en-US"/>
        </w:rPr>
        <w:tab/>
        <w:t>}</w:t>
      </w:r>
    </w:p>
    <w:p w:rsidR="00C73189" w:rsidRPr="00460B76" w:rsidRDefault="00C73189" w:rsidP="003B5E69">
      <w:pPr>
        <w:pStyle w:val="a6"/>
        <w:rPr>
          <w:lang w:val="en-US"/>
        </w:rPr>
      </w:pPr>
      <w:r w:rsidRPr="00460B76">
        <w:rPr>
          <w:lang w:val="en-US"/>
        </w:rPr>
        <w:tab/>
        <w:t>ret = clock_gettime(CLOCK_REALTIME, &amp;settime);</w:t>
      </w:r>
      <w:r w:rsidRPr="00460B76">
        <w:rPr>
          <w:lang w:val="en-US"/>
        </w:rPr>
        <w:tab/>
      </w:r>
      <w:r w:rsidRPr="00460B76">
        <w:rPr>
          <w:lang w:val="en-US"/>
        </w:rPr>
        <w:tab/>
        <w:t xml:space="preserve">/*  </w:t>
      </w:r>
      <w:r>
        <w:rPr>
          <w:rFonts w:hint="eastAsia"/>
        </w:rPr>
        <w:t>读取系统时间进行验证</w:t>
      </w:r>
      <w:r w:rsidRPr="00460B76">
        <w:rPr>
          <w:lang w:val="en-US"/>
        </w:rPr>
        <w:t xml:space="preserve">   */</w:t>
      </w:r>
    </w:p>
    <w:p w:rsidR="00C73189" w:rsidRPr="00460B76" w:rsidRDefault="00C73189" w:rsidP="003B5E69">
      <w:pPr>
        <w:pStyle w:val="a6"/>
        <w:rPr>
          <w:lang w:val="en-US"/>
        </w:rPr>
      </w:pPr>
      <w:r w:rsidRPr="00460B76">
        <w:rPr>
          <w:lang w:val="en-US"/>
        </w:rPr>
        <w:tab/>
        <w:t>if (ret &lt; 0) {</w:t>
      </w:r>
    </w:p>
    <w:p w:rsidR="00C73189" w:rsidRPr="00460B76" w:rsidRDefault="00C73189" w:rsidP="003B5E69">
      <w:pPr>
        <w:pStyle w:val="a6"/>
        <w:rPr>
          <w:lang w:val="en-US"/>
        </w:rPr>
      </w:pPr>
      <w:r w:rsidRPr="00460B76">
        <w:rPr>
          <w:lang w:val="en-US"/>
        </w:rPr>
        <w:tab/>
      </w:r>
      <w:r w:rsidRPr="00460B76">
        <w:rPr>
          <w:lang w:val="en-US"/>
        </w:rPr>
        <w:tab/>
        <w:t>printf("read time error");</w:t>
      </w:r>
    </w:p>
    <w:p w:rsidR="00C73189" w:rsidRPr="00460B76" w:rsidRDefault="00C73189" w:rsidP="003B5E69">
      <w:pPr>
        <w:pStyle w:val="a6"/>
        <w:rPr>
          <w:lang w:val="en-US"/>
        </w:rPr>
      </w:pPr>
      <w:r w:rsidRPr="00460B76">
        <w:rPr>
          <w:lang w:val="en-US"/>
        </w:rPr>
        <w:tab/>
        <w:t>}</w:t>
      </w:r>
    </w:p>
    <w:p w:rsidR="00C73189" w:rsidRPr="00460B76" w:rsidRDefault="00C73189" w:rsidP="003B5E69">
      <w:pPr>
        <w:pStyle w:val="a6"/>
        <w:rPr>
          <w:lang w:val="en-US"/>
        </w:rPr>
      </w:pPr>
      <w:r w:rsidRPr="00460B76">
        <w:rPr>
          <w:lang w:val="en-US"/>
        </w:rPr>
        <w:tab/>
        <w:t>printf(ctime(&amp;(settime.tv_sec)));</w:t>
      </w:r>
    </w:p>
    <w:p w:rsidR="00C73189" w:rsidRDefault="00C73189" w:rsidP="003B5E69">
      <w:pPr>
        <w:pStyle w:val="a6"/>
      </w:pPr>
      <w:r w:rsidRPr="00460B76">
        <w:rPr>
          <w:lang w:val="en-US"/>
        </w:rPr>
        <w:tab/>
      </w:r>
      <w:r>
        <w:t>printf("\n");</w:t>
      </w:r>
    </w:p>
    <w:p w:rsidR="00C73189" w:rsidRDefault="00C73189" w:rsidP="003B5E69">
      <w:pPr>
        <w:pStyle w:val="a6"/>
      </w:pPr>
      <w:r>
        <w:tab/>
        <w:t xml:space="preserve">system("hwclock --systohc");                      </w:t>
      </w:r>
      <w:r>
        <w:tab/>
      </w:r>
      <w:r>
        <w:tab/>
        <w:t xml:space="preserve">/*  </w:t>
      </w:r>
      <w:r>
        <w:rPr>
          <w:rFonts w:hint="eastAsia"/>
        </w:rPr>
        <w:t>将时间同步到</w:t>
      </w:r>
      <w:r>
        <w:t xml:space="preserve"> RTC      */</w:t>
      </w:r>
    </w:p>
    <w:p w:rsidR="00C73189" w:rsidRDefault="00C73189" w:rsidP="003B5E69">
      <w:pPr>
        <w:pStyle w:val="a6"/>
      </w:pPr>
      <w:r>
        <w:tab/>
        <w:t>return (0);</w:t>
      </w:r>
    </w:p>
    <w:p w:rsidR="00C73189" w:rsidRPr="00442BF5" w:rsidRDefault="00C73189" w:rsidP="003B5E69">
      <w:pPr>
        <w:pStyle w:val="a6"/>
      </w:pPr>
      <w:r>
        <w:t>}</w:t>
      </w:r>
    </w:p>
    <w:p w:rsidR="00C73189" w:rsidRPr="00D85B5E" w:rsidRDefault="00C73189" w:rsidP="00181635">
      <w:pPr>
        <w:pStyle w:val="3"/>
        <w:numPr>
          <w:ilvl w:val="0"/>
          <w:numId w:val="0"/>
        </w:numPr>
        <w:rPr>
          <w:lang w:val="de-DE"/>
        </w:rPr>
      </w:pPr>
      <w:bookmarkStart w:id="547" w:name="_Toc424217355"/>
      <w:bookmarkStart w:id="548" w:name="_Toc424654903"/>
      <w:bookmarkStart w:id="549" w:name="_Toc424721571"/>
      <w:bookmarkStart w:id="550" w:name="_Toc424908971"/>
      <w:bookmarkStart w:id="551" w:name="_Toc424912235"/>
      <w:bookmarkStart w:id="552" w:name="_Toc425413910"/>
      <w:bookmarkStart w:id="553" w:name="_Toc427939218"/>
      <w:bookmarkStart w:id="554" w:name="_Toc427940494"/>
      <w:bookmarkStart w:id="555" w:name="_Toc427940721"/>
      <w:bookmarkStart w:id="556" w:name="_Toc427941659"/>
      <w:bookmarkStart w:id="557" w:name="_Toc428704832"/>
      <w:bookmarkStart w:id="558" w:name="_Toc428867455"/>
      <w:bookmarkStart w:id="559" w:name="_Toc429220976"/>
      <w:bookmarkStart w:id="560" w:name="_Toc431109697"/>
      <w:bookmarkStart w:id="561" w:name="_Toc432271010"/>
      <w:bookmarkStart w:id="562" w:name="_Toc432317351"/>
      <w:bookmarkStart w:id="563" w:name="_Toc469064046"/>
      <w:r>
        <w:rPr>
          <w:rFonts w:hint="eastAsia"/>
        </w:rPr>
        <w:t>实验步骤</w:t>
      </w:r>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p>
    <w:p w:rsidR="00C73189" w:rsidRDefault="00C73189" w:rsidP="008B21AD">
      <w:pPr>
        <w:pStyle w:val="23"/>
        <w:numPr>
          <w:ilvl w:val="0"/>
          <w:numId w:val="28"/>
        </w:numPr>
        <w:spacing w:before="62" w:after="62"/>
        <w:rPr>
          <w:lang w:val="de-DE"/>
        </w:rPr>
      </w:pPr>
      <w:r>
        <w:rPr>
          <w:rFonts w:hint="eastAsia"/>
          <w:lang w:val="de-DE"/>
        </w:rPr>
        <w:t>使用</w:t>
      </w:r>
      <w:r>
        <w:rPr>
          <w:lang w:val="de-DE"/>
        </w:rPr>
        <w:t>RealEvo-IDE</w:t>
      </w:r>
      <w:r>
        <w:rPr>
          <w:rFonts w:hint="eastAsia"/>
          <w:lang w:val="de-DE"/>
        </w:rPr>
        <w:t>打开并编译工程</w:t>
      </w:r>
      <w:r>
        <w:rPr>
          <w:lang w:val="de-DE"/>
        </w:rPr>
        <w:t>clock_demo</w:t>
      </w:r>
      <w:r>
        <w:rPr>
          <w:rFonts w:hint="eastAsia"/>
          <w:lang w:val="de-DE"/>
        </w:rPr>
        <w:t>，将生成的程序文件上传到</w:t>
      </w:r>
      <w:r w:rsidR="00F761D2">
        <w:rPr>
          <w:rFonts w:hint="eastAsia"/>
          <w:lang w:val="de-DE"/>
        </w:rPr>
        <w:t>验证平台</w:t>
      </w:r>
      <w:r>
        <w:rPr>
          <w:rFonts w:hint="eastAsia"/>
          <w:lang w:val="de-DE"/>
        </w:rPr>
        <w:t>；</w:t>
      </w:r>
    </w:p>
    <w:p w:rsidR="00C73189" w:rsidRDefault="00C73189" w:rsidP="008B21AD">
      <w:pPr>
        <w:pStyle w:val="23"/>
        <w:numPr>
          <w:ilvl w:val="0"/>
          <w:numId w:val="28"/>
        </w:numPr>
        <w:spacing w:before="62" w:after="62"/>
        <w:rPr>
          <w:lang w:val="de-DE"/>
        </w:rPr>
      </w:pPr>
      <w:r>
        <w:rPr>
          <w:rFonts w:hint="eastAsia"/>
          <w:lang w:val="de-DE"/>
        </w:rPr>
        <w:t>进入</w:t>
      </w:r>
      <w:r>
        <w:rPr>
          <w:lang w:val="de-DE"/>
        </w:rPr>
        <w:t>SylixOS</w:t>
      </w:r>
      <w:r>
        <w:rPr>
          <w:rFonts w:hint="eastAsia"/>
          <w:lang w:val="de-DE"/>
        </w:rPr>
        <w:t>控制台，执行</w:t>
      </w:r>
      <w:r>
        <w:rPr>
          <w:lang w:val="de-DE"/>
        </w:rPr>
        <w:t>clock_demo</w:t>
      </w:r>
      <w:r>
        <w:rPr>
          <w:rFonts w:hint="eastAsia"/>
          <w:lang w:val="de-DE"/>
        </w:rPr>
        <w:t>程序；</w:t>
      </w:r>
    </w:p>
    <w:p w:rsidR="00C73189" w:rsidRDefault="00C73189" w:rsidP="009D46F4">
      <w:pPr>
        <w:pStyle w:val="a6"/>
      </w:pPr>
      <w:r>
        <w:t>[root@sylixos_station:/apps/clock_demo]# ./clock_demo</w:t>
      </w:r>
    </w:p>
    <w:p w:rsidR="00C73189" w:rsidRDefault="00C73189" w:rsidP="009D46F4">
      <w:pPr>
        <w:pStyle w:val="a6"/>
      </w:pPr>
      <w:r>
        <w:t xml:space="preserve">2015- 6- 7 4:36:15  </w:t>
      </w:r>
      <w:r w:rsidR="00AE7175">
        <w:t xml:space="preserve">0                              </w:t>
      </w:r>
      <w:r>
        <w:t>/*  tm</w:t>
      </w:r>
      <w:r>
        <w:rPr>
          <w:rFonts w:hint="eastAsia"/>
        </w:rPr>
        <w:t>结构体输出结果</w:t>
      </w:r>
      <w:r>
        <w:t xml:space="preserve">  </w:t>
      </w:r>
      <w:r w:rsidR="00AE7175">
        <w:t xml:space="preserve">               </w:t>
      </w:r>
      <w:r>
        <w:t>*/</w:t>
      </w:r>
    </w:p>
    <w:p w:rsidR="00C73189" w:rsidRDefault="00C73189" w:rsidP="009D46F4">
      <w:pPr>
        <w:pStyle w:val="a6"/>
      </w:pPr>
      <w:r>
        <w:t>Sun Jun 07 04:36:15 2015</w:t>
      </w:r>
      <w:r w:rsidR="00AE7175">
        <w:t xml:space="preserve">                          </w:t>
      </w:r>
      <w:r>
        <w:t>/*  ctime</w:t>
      </w:r>
      <w:r>
        <w:rPr>
          <w:rFonts w:hint="eastAsia"/>
        </w:rPr>
        <w:t>直接输出结果</w:t>
      </w:r>
      <w:r>
        <w:t xml:space="preserve"> </w:t>
      </w:r>
      <w:r w:rsidR="00AE7175">
        <w:t xml:space="preserve">              </w:t>
      </w:r>
      <w:r>
        <w:t>*/</w:t>
      </w:r>
    </w:p>
    <w:p w:rsidR="00C73189" w:rsidRDefault="00C73189" w:rsidP="009D46F4">
      <w:pPr>
        <w:pStyle w:val="a6"/>
      </w:pPr>
      <w:r>
        <w:t>Sun Jun 07 05:36:15</w:t>
      </w:r>
      <w:r w:rsidR="00AE7175">
        <w:t xml:space="preserve"> 2015                          </w:t>
      </w:r>
      <w:r>
        <w:t xml:space="preserve">/*  </w:t>
      </w:r>
      <w:r>
        <w:rPr>
          <w:rFonts w:hint="eastAsia"/>
        </w:rPr>
        <w:t>时间设置后的结果</w:t>
      </w:r>
      <w:r>
        <w:t xml:space="preserve">    </w:t>
      </w:r>
      <w:r w:rsidR="00AE7175">
        <w:t xml:space="preserve">              </w:t>
      </w:r>
      <w:r>
        <w:t>*/</w:t>
      </w:r>
    </w:p>
    <w:p w:rsidR="00C73189" w:rsidRPr="007766C7" w:rsidRDefault="00C73189" w:rsidP="009D46F4">
      <w:pPr>
        <w:pStyle w:val="a6"/>
      </w:pPr>
      <w:r w:rsidRPr="007766C7">
        <w:t>[root@sylixos_station:/apps/clock_demo]#</w:t>
      </w:r>
      <w:r>
        <w:t xml:space="preserve">  </w:t>
      </w:r>
    </w:p>
    <w:p w:rsidR="00C73189" w:rsidRDefault="00C73189" w:rsidP="008B21AD">
      <w:pPr>
        <w:pStyle w:val="23"/>
        <w:numPr>
          <w:ilvl w:val="0"/>
          <w:numId w:val="28"/>
        </w:numPr>
        <w:spacing w:before="62" w:after="62"/>
        <w:rPr>
          <w:lang w:val="de-DE"/>
        </w:rPr>
      </w:pPr>
      <w:r>
        <w:rPr>
          <w:rFonts w:hint="eastAsia"/>
          <w:lang w:val="de-DE"/>
        </w:rPr>
        <w:t>将</w:t>
      </w:r>
      <w:r w:rsidR="00F761D2">
        <w:rPr>
          <w:rFonts w:hint="eastAsia"/>
          <w:lang w:val="de-DE"/>
        </w:rPr>
        <w:t>验证平台</w:t>
      </w:r>
      <w:r>
        <w:rPr>
          <w:rFonts w:hint="eastAsia"/>
          <w:lang w:val="de-DE"/>
        </w:rPr>
        <w:t>下电，并重新上电，使用</w:t>
      </w:r>
      <w:r>
        <w:rPr>
          <w:lang w:val="de-DE"/>
        </w:rPr>
        <w:t>date</w:t>
      </w:r>
      <w:r>
        <w:rPr>
          <w:rFonts w:hint="eastAsia"/>
          <w:lang w:val="de-DE"/>
        </w:rPr>
        <w:t>命令查看当前时间。</w:t>
      </w:r>
    </w:p>
    <w:p w:rsidR="00C73189" w:rsidRPr="00460B76" w:rsidRDefault="00C73189" w:rsidP="00181635">
      <w:pPr>
        <w:pStyle w:val="a6"/>
        <w:rPr>
          <w:lang w:val="en-US"/>
        </w:rPr>
      </w:pPr>
      <w:r w:rsidRPr="00460B76">
        <w:rPr>
          <w:lang w:val="en-US"/>
        </w:rPr>
        <w:t>[root@sylixos_station:/]# date</w:t>
      </w:r>
    </w:p>
    <w:p w:rsidR="00C73189" w:rsidRPr="00460B76" w:rsidRDefault="00C73189" w:rsidP="00181635">
      <w:pPr>
        <w:pStyle w:val="a6"/>
        <w:rPr>
          <w:lang w:val="en-US"/>
        </w:rPr>
      </w:pPr>
      <w:r w:rsidRPr="00460B76">
        <w:rPr>
          <w:lang w:val="en-US"/>
        </w:rPr>
        <w:t xml:space="preserve">Sun Jun 07 05:37:10 2015 </w:t>
      </w:r>
    </w:p>
    <w:p w:rsidR="00C73189" w:rsidRDefault="008C5C70" w:rsidP="00CD5C99">
      <w:pPr>
        <w:pStyle w:val="23"/>
        <w:spacing w:before="62" w:after="62"/>
        <w:ind w:left="360" w:firstLine="0"/>
        <w:rPr>
          <w:lang w:val="de-DE"/>
        </w:rPr>
      </w:pPr>
      <w:r>
        <w:rPr>
          <w:rFonts w:hint="eastAsia"/>
          <w:lang w:val="de-DE"/>
        </w:rPr>
        <w:t>时间</w:t>
      </w:r>
      <w:r w:rsidR="00C73189">
        <w:rPr>
          <w:rFonts w:hint="eastAsia"/>
          <w:lang w:val="de-DE"/>
        </w:rPr>
        <w:t>保</w:t>
      </w:r>
      <w:r>
        <w:rPr>
          <w:rFonts w:hint="eastAsia"/>
          <w:lang w:val="de-DE"/>
        </w:rPr>
        <w:t>持一致（秒数和分数因为时间走动会发生变化），说明完成了对</w:t>
      </w:r>
      <w:r w:rsidR="00C73189">
        <w:rPr>
          <w:lang w:val="de-DE"/>
        </w:rPr>
        <w:t>RTC</w:t>
      </w:r>
      <w:r>
        <w:rPr>
          <w:rFonts w:hint="eastAsia"/>
          <w:lang w:val="de-DE"/>
        </w:rPr>
        <w:t>时钟的设置</w:t>
      </w:r>
      <w:r w:rsidR="00C73189">
        <w:rPr>
          <w:rFonts w:hint="eastAsia"/>
          <w:lang w:val="de-DE"/>
        </w:rPr>
        <w:t>。</w:t>
      </w:r>
    </w:p>
    <w:p w:rsidR="00C73189" w:rsidRPr="002A2D82" w:rsidRDefault="00C73189" w:rsidP="002A2D82">
      <w:pPr>
        <w:pStyle w:val="a9"/>
        <w:spacing w:before="62" w:after="62"/>
        <w:rPr>
          <w:lang w:val="de-DE"/>
        </w:rPr>
      </w:pPr>
      <w:r>
        <w:rPr>
          <w:rFonts w:hint="eastAsia"/>
          <w:lang w:val="de-DE"/>
        </w:rPr>
        <w:t>注：</w:t>
      </w:r>
      <w:r w:rsidR="00A34E73">
        <w:rPr>
          <w:rFonts w:hint="eastAsia"/>
          <w:lang w:val="de-DE"/>
        </w:rPr>
        <w:t>当</w:t>
      </w:r>
      <w:r w:rsidR="00F761D2">
        <w:rPr>
          <w:rFonts w:hint="eastAsia"/>
          <w:lang w:val="de-DE"/>
        </w:rPr>
        <w:t>验证平台</w:t>
      </w:r>
      <w:r w:rsidR="00C31619">
        <w:rPr>
          <w:rFonts w:hint="eastAsia"/>
          <w:lang w:val="de-DE"/>
        </w:rPr>
        <w:t>RTC</w:t>
      </w:r>
      <w:r>
        <w:rPr>
          <w:rFonts w:hint="eastAsia"/>
          <w:lang w:val="de-DE"/>
        </w:rPr>
        <w:t>电池</w:t>
      </w:r>
      <w:r w:rsidR="00A34E73">
        <w:rPr>
          <w:rFonts w:hint="eastAsia"/>
          <w:lang w:val="de-DE"/>
        </w:rPr>
        <w:t>没有电的时候</w:t>
      </w:r>
      <w:r>
        <w:rPr>
          <w:rFonts w:hint="eastAsia"/>
          <w:lang w:val="de-DE"/>
        </w:rPr>
        <w:t>，系统掉电后无法保持设置时间。</w:t>
      </w:r>
    </w:p>
    <w:p w:rsidR="00C73189" w:rsidRPr="000C1270" w:rsidRDefault="00C73189" w:rsidP="00181635">
      <w:pPr>
        <w:pStyle w:val="3"/>
        <w:numPr>
          <w:ilvl w:val="0"/>
          <w:numId w:val="0"/>
        </w:numPr>
      </w:pPr>
      <w:bookmarkStart w:id="564" w:name="_Toc428867456"/>
      <w:bookmarkStart w:id="565" w:name="_Toc429220977"/>
      <w:bookmarkStart w:id="566" w:name="_Toc431109698"/>
      <w:bookmarkStart w:id="567" w:name="_Toc432271011"/>
      <w:bookmarkStart w:id="568" w:name="_Toc432317352"/>
      <w:bookmarkStart w:id="569" w:name="_Toc469064047"/>
      <w:r>
        <w:rPr>
          <w:rFonts w:hint="eastAsia"/>
        </w:rPr>
        <w:t>扩展实验</w:t>
      </w:r>
      <w:bookmarkEnd w:id="564"/>
      <w:bookmarkEnd w:id="565"/>
      <w:bookmarkEnd w:id="566"/>
      <w:bookmarkEnd w:id="567"/>
      <w:bookmarkEnd w:id="568"/>
      <w:bookmarkEnd w:id="569"/>
    </w:p>
    <w:p w:rsidR="00C73189" w:rsidRDefault="00C73189" w:rsidP="005C325C">
      <w:pPr>
        <w:pStyle w:val="a"/>
        <w:numPr>
          <w:ilvl w:val="0"/>
          <w:numId w:val="0"/>
        </w:numPr>
        <w:ind w:left="839" w:hanging="419"/>
      </w:pPr>
      <w:r>
        <w:rPr>
          <w:rFonts w:hint="eastAsia"/>
        </w:rPr>
        <w:t>使用本实验介绍的函数，如何实现类似</w:t>
      </w:r>
      <w:r>
        <w:t>shell</w:t>
      </w:r>
      <w:r>
        <w:rPr>
          <w:rFonts w:hint="eastAsia"/>
        </w:rPr>
        <w:t>命令的功能。</w:t>
      </w:r>
    </w:p>
    <w:p w:rsidR="00C73189" w:rsidRPr="000C1270" w:rsidRDefault="00C73189" w:rsidP="003200AF">
      <w:pPr>
        <w:pStyle w:val="11"/>
      </w:pPr>
      <w:bookmarkStart w:id="570" w:name="_Toc469064048"/>
      <w:r>
        <w:rPr>
          <w:rFonts w:hint="eastAsia"/>
        </w:rPr>
        <w:lastRenderedPageBreak/>
        <w:t>多线程实验</w:t>
      </w:r>
      <w:bookmarkEnd w:id="570"/>
    </w:p>
    <w:p w:rsidR="00C73189" w:rsidRDefault="00C73189" w:rsidP="00952020">
      <w:pPr>
        <w:pStyle w:val="23"/>
        <w:spacing w:before="62" w:after="62"/>
        <w:ind w:firstLineChars="200"/>
        <w:rPr>
          <w:lang w:val="de-DE"/>
        </w:rPr>
      </w:pPr>
      <w:r>
        <w:rPr>
          <w:rFonts w:hint="eastAsia"/>
          <w:lang w:val="de-DE"/>
        </w:rPr>
        <w:t>本章主要讲解线程的概念和线程间的同步方式。实验一主要介绍线程的概念和线程的创建，实验二、实验三、实验四分别介绍了信号量、互斥锁、条件变量的作用和使用。</w:t>
      </w:r>
    </w:p>
    <w:p w:rsidR="00C73189" w:rsidRDefault="00C73189">
      <w:pPr>
        <w:widowControl/>
        <w:spacing w:beforeLines="0" w:afterLines="0"/>
        <w:jc w:val="left"/>
        <w:rPr>
          <w:rFonts w:ascii="Arial" w:eastAsia="黑体" w:hAnsi="Arial"/>
          <w:b/>
          <w:bCs/>
          <w:sz w:val="24"/>
          <w:szCs w:val="24"/>
        </w:rPr>
      </w:pPr>
      <w:r>
        <w:br w:type="page"/>
      </w:r>
    </w:p>
    <w:p w:rsidR="00C73189" w:rsidRPr="000C1270" w:rsidRDefault="00C73189" w:rsidP="003200AF">
      <w:pPr>
        <w:pStyle w:val="20"/>
        <w:numPr>
          <w:ilvl w:val="0"/>
          <w:numId w:val="0"/>
        </w:numPr>
      </w:pPr>
      <w:bookmarkStart w:id="571" w:name="_Toc469064049"/>
      <w:r>
        <w:rPr>
          <w:rFonts w:hint="eastAsia"/>
        </w:rPr>
        <w:t>实验一</w:t>
      </w:r>
      <w:r>
        <w:t xml:space="preserve">  </w:t>
      </w:r>
      <w:r>
        <w:rPr>
          <w:rFonts w:hint="eastAsia"/>
        </w:rPr>
        <w:t>线程管理实验</w:t>
      </w:r>
      <w:bookmarkEnd w:id="571"/>
    </w:p>
    <w:p w:rsidR="00C73189" w:rsidRPr="007C6C4C" w:rsidRDefault="00C73189" w:rsidP="00EA770A">
      <w:pPr>
        <w:pStyle w:val="23"/>
        <w:spacing w:before="62" w:after="62"/>
        <w:ind w:firstLine="0"/>
      </w:pPr>
    </w:p>
    <w:p w:rsidR="00C73189" w:rsidRPr="000C1270" w:rsidRDefault="00C73189" w:rsidP="003200AF">
      <w:pPr>
        <w:pStyle w:val="3"/>
        <w:numPr>
          <w:ilvl w:val="0"/>
          <w:numId w:val="0"/>
        </w:numPr>
      </w:pPr>
      <w:bookmarkStart w:id="572" w:name="_Toc424217315"/>
      <w:bookmarkStart w:id="573" w:name="_Toc424654863"/>
      <w:bookmarkStart w:id="574" w:name="_Toc424721531"/>
      <w:bookmarkStart w:id="575" w:name="_Toc424908975"/>
      <w:bookmarkStart w:id="576" w:name="_Toc424912239"/>
      <w:bookmarkStart w:id="577" w:name="_Toc425413914"/>
      <w:bookmarkStart w:id="578" w:name="_Toc427939222"/>
      <w:bookmarkStart w:id="579" w:name="_Toc427940498"/>
      <w:bookmarkStart w:id="580" w:name="_Toc427940725"/>
      <w:bookmarkStart w:id="581" w:name="_Toc427941663"/>
      <w:bookmarkStart w:id="582" w:name="_Toc428704836"/>
      <w:bookmarkStart w:id="583" w:name="_Toc428867459"/>
      <w:bookmarkStart w:id="584" w:name="_Toc429220980"/>
      <w:bookmarkStart w:id="585" w:name="_Toc431109701"/>
      <w:bookmarkStart w:id="586" w:name="_Toc432271014"/>
      <w:bookmarkStart w:id="587" w:name="_Toc432317355"/>
      <w:bookmarkStart w:id="588" w:name="_Toc469064050"/>
      <w:r>
        <w:rPr>
          <w:rFonts w:hint="eastAsia"/>
        </w:rPr>
        <w:t>实验目的</w:t>
      </w:r>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p>
    <w:p w:rsidR="00C73189" w:rsidRDefault="00C73189" w:rsidP="003200AF">
      <w:pPr>
        <w:pStyle w:val="a"/>
      </w:pPr>
      <w:r>
        <w:rPr>
          <w:rFonts w:hint="eastAsia"/>
        </w:rPr>
        <w:t>掌握线程的概念</w:t>
      </w:r>
    </w:p>
    <w:p w:rsidR="00C73189" w:rsidRPr="007C6C4C" w:rsidRDefault="00C73189" w:rsidP="003200AF">
      <w:pPr>
        <w:pStyle w:val="a"/>
      </w:pPr>
      <w:r>
        <w:rPr>
          <w:rFonts w:hint="eastAsia"/>
        </w:rPr>
        <w:t>掌握线程创建、退出函数的使用方法</w:t>
      </w:r>
    </w:p>
    <w:p w:rsidR="00C73189" w:rsidRPr="000C1270" w:rsidRDefault="00C73189" w:rsidP="003200AF">
      <w:pPr>
        <w:pStyle w:val="3"/>
        <w:numPr>
          <w:ilvl w:val="0"/>
          <w:numId w:val="0"/>
        </w:numPr>
      </w:pPr>
      <w:bookmarkStart w:id="589" w:name="_Toc424217316"/>
      <w:bookmarkStart w:id="590" w:name="_Toc424654864"/>
      <w:bookmarkStart w:id="591" w:name="_Toc424721532"/>
      <w:bookmarkStart w:id="592" w:name="_Toc424908976"/>
      <w:bookmarkStart w:id="593" w:name="_Toc424912240"/>
      <w:bookmarkStart w:id="594" w:name="_Toc425413915"/>
      <w:bookmarkStart w:id="595" w:name="_Toc427939223"/>
      <w:bookmarkStart w:id="596" w:name="_Toc427940499"/>
      <w:bookmarkStart w:id="597" w:name="_Toc427940726"/>
      <w:bookmarkStart w:id="598" w:name="_Toc427941664"/>
      <w:bookmarkStart w:id="599" w:name="_Toc428704837"/>
      <w:bookmarkStart w:id="600" w:name="_Toc428867460"/>
      <w:bookmarkStart w:id="601" w:name="_Toc429220981"/>
      <w:bookmarkStart w:id="602" w:name="_Toc431109702"/>
      <w:bookmarkStart w:id="603" w:name="_Toc432271015"/>
      <w:bookmarkStart w:id="604" w:name="_Toc432317356"/>
      <w:bookmarkStart w:id="605" w:name="_Toc469064051"/>
      <w:r>
        <w:rPr>
          <w:rFonts w:hint="eastAsia"/>
        </w:rPr>
        <w:t>实验内容</w:t>
      </w:r>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p>
    <w:p w:rsidR="00C73189" w:rsidRDefault="00C73189" w:rsidP="003200AF">
      <w:pPr>
        <w:pStyle w:val="a"/>
      </w:pPr>
      <w:r>
        <w:rPr>
          <w:rFonts w:hint="eastAsia"/>
        </w:rPr>
        <w:t>阅读实验原理，了解线程的概念和作用</w:t>
      </w:r>
    </w:p>
    <w:p w:rsidR="00C73189" w:rsidRDefault="00C73189" w:rsidP="003200AF">
      <w:pPr>
        <w:pStyle w:val="a"/>
      </w:pPr>
      <w:r>
        <w:rPr>
          <w:rFonts w:hint="eastAsia"/>
        </w:rPr>
        <w:t>阅读</w:t>
      </w:r>
      <w:r>
        <w:t>thread_create.c</w:t>
      </w:r>
      <w:r>
        <w:rPr>
          <w:rFonts w:hint="eastAsia"/>
        </w:rPr>
        <w:t>源代码，掌握线程管理相关函数的使用</w:t>
      </w:r>
    </w:p>
    <w:p w:rsidR="00C73189" w:rsidRPr="007C6C4C" w:rsidRDefault="00C73189" w:rsidP="003200AF">
      <w:pPr>
        <w:pStyle w:val="a"/>
      </w:pPr>
      <w:r>
        <w:rPr>
          <w:rFonts w:hint="eastAsia"/>
        </w:rPr>
        <w:t>在</w:t>
      </w:r>
      <w:r>
        <w:t>RealEvo-IDE</w:t>
      </w:r>
      <w:r>
        <w:rPr>
          <w:rFonts w:hint="eastAsia"/>
        </w:rPr>
        <w:t>下编译</w:t>
      </w:r>
      <w:r>
        <w:t>thread_create</w:t>
      </w:r>
      <w:r>
        <w:rPr>
          <w:rFonts w:hint="eastAsia"/>
        </w:rPr>
        <w:t>工程，并将程序上传到</w:t>
      </w:r>
      <w:r w:rsidR="00F761D2">
        <w:rPr>
          <w:rFonts w:hint="eastAsia"/>
        </w:rPr>
        <w:t>验证平台</w:t>
      </w:r>
      <w:r>
        <w:rPr>
          <w:rFonts w:hint="eastAsia"/>
        </w:rPr>
        <w:t>运行查看效果</w:t>
      </w:r>
    </w:p>
    <w:p w:rsidR="00C73189" w:rsidRPr="000C1270" w:rsidRDefault="00C73189" w:rsidP="003200AF">
      <w:pPr>
        <w:pStyle w:val="3"/>
        <w:numPr>
          <w:ilvl w:val="0"/>
          <w:numId w:val="0"/>
        </w:numPr>
      </w:pPr>
      <w:bookmarkStart w:id="606" w:name="_Toc424217317"/>
      <w:bookmarkStart w:id="607" w:name="_Toc424654865"/>
      <w:bookmarkStart w:id="608" w:name="_Toc424721533"/>
      <w:bookmarkStart w:id="609" w:name="_Toc424908977"/>
      <w:bookmarkStart w:id="610" w:name="_Toc424912241"/>
      <w:bookmarkStart w:id="611" w:name="_Toc425413916"/>
      <w:bookmarkStart w:id="612" w:name="_Toc427939224"/>
      <w:bookmarkStart w:id="613" w:name="_Toc427940500"/>
      <w:bookmarkStart w:id="614" w:name="_Toc427940727"/>
      <w:bookmarkStart w:id="615" w:name="_Toc427941665"/>
      <w:bookmarkStart w:id="616" w:name="_Toc428704838"/>
      <w:bookmarkStart w:id="617" w:name="_Toc428867461"/>
      <w:bookmarkStart w:id="618" w:name="_Toc429220982"/>
      <w:bookmarkStart w:id="619" w:name="_Toc431109703"/>
      <w:bookmarkStart w:id="620" w:name="_Toc432271016"/>
      <w:bookmarkStart w:id="621" w:name="_Toc432317357"/>
      <w:bookmarkStart w:id="622" w:name="_Toc469064052"/>
      <w:r>
        <w:rPr>
          <w:rFonts w:hint="eastAsia"/>
        </w:rPr>
        <w:t>实验环境</w:t>
      </w:r>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p>
    <w:p w:rsidR="00C73189" w:rsidRDefault="00C73189" w:rsidP="003200AF">
      <w:pPr>
        <w:pStyle w:val="a"/>
      </w:pPr>
      <w:r>
        <w:rPr>
          <w:rFonts w:hint="eastAsia"/>
        </w:rPr>
        <w:t>硬件：已经部署</w:t>
      </w:r>
      <w:r>
        <w:t>SylixOS</w:t>
      </w:r>
      <w:r>
        <w:rPr>
          <w:rFonts w:hint="eastAsia"/>
        </w:rPr>
        <w:t>操作系统的</w:t>
      </w:r>
      <w:r w:rsidR="00F761D2">
        <w:rPr>
          <w:rFonts w:hint="eastAsia"/>
        </w:rPr>
        <w:t>验证平台</w:t>
      </w:r>
      <w:r>
        <w:rPr>
          <w:rFonts w:hint="eastAsia"/>
        </w:rPr>
        <w:t>，一台</w:t>
      </w:r>
      <w:r>
        <w:t>PC</w:t>
      </w:r>
      <w:r>
        <w:rPr>
          <w:rFonts w:hint="eastAsia"/>
        </w:rPr>
        <w:t>主机</w:t>
      </w:r>
    </w:p>
    <w:p w:rsidR="00C73189" w:rsidRPr="00555DD8" w:rsidRDefault="00C73189" w:rsidP="003200AF">
      <w:pPr>
        <w:pStyle w:val="a"/>
      </w:pPr>
      <w:r>
        <w:rPr>
          <w:rFonts w:hint="eastAsia"/>
        </w:rPr>
        <w:t>软件：</w:t>
      </w:r>
      <w:r>
        <w:t>RealEvo-IDE</w:t>
      </w:r>
      <w:r>
        <w:rPr>
          <w:rFonts w:hint="eastAsia"/>
        </w:rPr>
        <w:t>、</w:t>
      </w:r>
      <w:r>
        <w:t>putty</w:t>
      </w:r>
    </w:p>
    <w:p w:rsidR="00C73189" w:rsidRPr="000C1270" w:rsidRDefault="00C73189" w:rsidP="003200AF">
      <w:pPr>
        <w:pStyle w:val="3"/>
        <w:numPr>
          <w:ilvl w:val="0"/>
          <w:numId w:val="0"/>
        </w:numPr>
      </w:pPr>
      <w:bookmarkStart w:id="623" w:name="_Toc424217318"/>
      <w:bookmarkStart w:id="624" w:name="_Toc424654866"/>
      <w:bookmarkStart w:id="625" w:name="_Toc424721534"/>
      <w:bookmarkStart w:id="626" w:name="_Toc424908978"/>
      <w:bookmarkStart w:id="627" w:name="_Toc424912242"/>
      <w:bookmarkStart w:id="628" w:name="_Toc425413917"/>
      <w:bookmarkStart w:id="629" w:name="_Toc427939225"/>
      <w:bookmarkStart w:id="630" w:name="_Toc427940501"/>
      <w:bookmarkStart w:id="631" w:name="_Toc427940728"/>
      <w:bookmarkStart w:id="632" w:name="_Toc427941666"/>
      <w:bookmarkStart w:id="633" w:name="_Toc428704839"/>
      <w:bookmarkStart w:id="634" w:name="_Toc428867462"/>
      <w:bookmarkStart w:id="635" w:name="_Toc429220983"/>
      <w:bookmarkStart w:id="636" w:name="_Toc431109704"/>
      <w:bookmarkStart w:id="637" w:name="_Toc432271017"/>
      <w:bookmarkStart w:id="638" w:name="_Toc432317358"/>
      <w:bookmarkStart w:id="639" w:name="_Toc469064053"/>
      <w:r>
        <w:rPr>
          <w:rFonts w:hint="eastAsia"/>
        </w:rPr>
        <w:t>实验原理</w:t>
      </w:r>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p>
    <w:p w:rsidR="00C73189" w:rsidRPr="00741F4B" w:rsidRDefault="00C73189" w:rsidP="00EA770A">
      <w:pPr>
        <w:pStyle w:val="23"/>
        <w:spacing w:before="62" w:after="62"/>
        <w:ind w:firstLine="0"/>
        <w:rPr>
          <w:b/>
        </w:rPr>
      </w:pPr>
      <w:r w:rsidRPr="00741F4B">
        <w:rPr>
          <w:rFonts w:hint="eastAsia"/>
          <w:b/>
        </w:rPr>
        <w:t>线程的介绍</w:t>
      </w:r>
    </w:p>
    <w:p w:rsidR="00C73189" w:rsidRPr="00CC6DC5" w:rsidRDefault="00C73189" w:rsidP="00CC6DC5">
      <w:pPr>
        <w:spacing w:before="62" w:after="62"/>
      </w:pPr>
      <w:r>
        <w:tab/>
      </w:r>
      <w:r>
        <w:rPr>
          <w:rFonts w:hint="eastAsia"/>
        </w:rPr>
        <w:t>线程是允许应用程序并发执行多个任务的一种机制，是程序运行后的任务处理</w:t>
      </w:r>
      <w:r w:rsidRPr="00CC6DC5">
        <w:rPr>
          <w:rFonts w:hint="eastAsia"/>
        </w:rPr>
        <w:t>单元，也是</w:t>
      </w:r>
      <w:r w:rsidRPr="00CC6DC5">
        <w:t>SylixOS</w:t>
      </w:r>
      <w:r w:rsidRPr="00CC6DC5">
        <w:rPr>
          <w:rFonts w:hint="eastAsia"/>
        </w:rPr>
        <w:t>操作系统任务调度的最小单元。</w:t>
      </w:r>
      <w:r>
        <w:rPr>
          <w:rFonts w:hint="eastAsia"/>
        </w:rPr>
        <w:t>在多核</w:t>
      </w:r>
      <w:r>
        <w:t>CPU</w:t>
      </w:r>
      <w:r>
        <w:rPr>
          <w:rFonts w:hint="eastAsia"/>
        </w:rPr>
        <w:t>中，同时可以有多个线程在执行，实现真正意义上的并行处理。</w:t>
      </w:r>
    </w:p>
    <w:p w:rsidR="00C73189" w:rsidRDefault="00C73189" w:rsidP="00EA770A">
      <w:pPr>
        <w:pStyle w:val="23"/>
        <w:spacing w:before="62" w:after="62"/>
        <w:ind w:firstLine="0"/>
      </w:pPr>
      <w:r>
        <w:tab/>
      </w:r>
      <w:r w:rsidRPr="00D8221D">
        <w:rPr>
          <w:rFonts w:hint="eastAsia"/>
        </w:rPr>
        <w:t>线程入口函数</w:t>
      </w:r>
      <w:r>
        <w:rPr>
          <w:rFonts w:hint="eastAsia"/>
        </w:rPr>
        <w:t>是一个能够完成特定任务的函数，因此</w:t>
      </w:r>
      <w:r w:rsidRPr="00D8221D">
        <w:rPr>
          <w:rFonts w:hint="eastAsia"/>
        </w:rPr>
        <w:t>线程入口函数</w:t>
      </w:r>
      <w:r>
        <w:rPr>
          <w:rFonts w:hint="eastAsia"/>
        </w:rPr>
        <w:t>的编写上与普通函数没有太多区别。</w:t>
      </w:r>
    </w:p>
    <w:p w:rsidR="00C73189" w:rsidRPr="00351B09" w:rsidRDefault="00C73189" w:rsidP="00EA770A">
      <w:pPr>
        <w:pStyle w:val="23"/>
        <w:spacing w:before="62" w:after="62"/>
        <w:ind w:firstLine="0"/>
        <w:rPr>
          <w:b/>
        </w:rPr>
      </w:pPr>
      <w:r>
        <w:rPr>
          <w:rFonts w:hint="eastAsia"/>
          <w:b/>
        </w:rPr>
        <w:t>线程常用函数</w:t>
      </w:r>
    </w:p>
    <w:p w:rsidR="00C73189" w:rsidRDefault="00C73189" w:rsidP="00EA770A">
      <w:pPr>
        <w:pStyle w:val="23"/>
        <w:spacing w:before="62" w:after="62"/>
        <w:ind w:firstLine="0"/>
        <w:rPr>
          <w:lang w:val="de-DE"/>
        </w:rPr>
      </w:pPr>
      <w:r w:rsidRPr="00460B76">
        <w:tab/>
        <w:t>SylixOS</w:t>
      </w:r>
      <w:r>
        <w:rPr>
          <w:rFonts w:hint="eastAsia"/>
          <w:lang w:val="de-DE"/>
        </w:rPr>
        <w:t>支持</w:t>
      </w:r>
      <w:r w:rsidRPr="00460B76">
        <w:t>pthread</w:t>
      </w:r>
      <w:r>
        <w:rPr>
          <w:rFonts w:hint="eastAsia"/>
          <w:lang w:val="de-DE"/>
        </w:rPr>
        <w:t>接口</w:t>
      </w:r>
      <w:r w:rsidRPr="00460B76">
        <w:rPr>
          <w:rFonts w:hint="eastAsia"/>
        </w:rPr>
        <w:t>，</w:t>
      </w:r>
      <w:r w:rsidRPr="00460B76">
        <w:t>pthread</w:t>
      </w:r>
      <w:r w:rsidRPr="00460B76">
        <w:rPr>
          <w:rFonts w:hint="eastAsia"/>
        </w:rPr>
        <w:t>（</w:t>
      </w:r>
      <w:r w:rsidRPr="00460B76">
        <w:t>POSIX Thread</w:t>
      </w:r>
      <w:r w:rsidRPr="00460B76">
        <w:rPr>
          <w:rFonts w:hint="eastAsia"/>
        </w:rPr>
        <w:t>）</w:t>
      </w:r>
      <w:r>
        <w:rPr>
          <w:rFonts w:hint="eastAsia"/>
          <w:lang w:val="de-DE"/>
        </w:rPr>
        <w:t>定义了一套管理线程的</w:t>
      </w:r>
      <w:r w:rsidRPr="00460B76">
        <w:t>API</w:t>
      </w:r>
      <w:r>
        <w:rPr>
          <w:rFonts w:hint="eastAsia"/>
          <w:lang w:val="de-DE"/>
        </w:rPr>
        <w:t>函数。这里简要介绍常用的线程相关变量和函数。</w:t>
      </w:r>
    </w:p>
    <w:p w:rsidR="00C73189" w:rsidRDefault="00C73189" w:rsidP="008B21AD">
      <w:pPr>
        <w:pStyle w:val="23"/>
        <w:numPr>
          <w:ilvl w:val="0"/>
          <w:numId w:val="29"/>
        </w:numPr>
        <w:spacing w:before="62" w:after="62"/>
        <w:rPr>
          <w:lang w:val="de-DE"/>
        </w:rPr>
      </w:pPr>
      <w:r>
        <w:rPr>
          <w:rFonts w:hint="eastAsia"/>
          <w:lang w:val="de-DE"/>
        </w:rPr>
        <w:t>线程标识（线程</w:t>
      </w:r>
      <w:r>
        <w:rPr>
          <w:lang w:val="de-DE"/>
        </w:rPr>
        <w:t>ID</w:t>
      </w:r>
      <w:r>
        <w:rPr>
          <w:rFonts w:hint="eastAsia"/>
          <w:lang w:val="de-DE"/>
        </w:rPr>
        <w:t>）</w:t>
      </w:r>
    </w:p>
    <w:p w:rsidR="00C73189" w:rsidRDefault="00C73189" w:rsidP="00952020">
      <w:pPr>
        <w:pStyle w:val="23"/>
        <w:spacing w:before="62" w:after="62"/>
        <w:ind w:firstLineChars="200"/>
        <w:rPr>
          <w:lang w:val="de-DE"/>
        </w:rPr>
      </w:pPr>
      <w:r>
        <w:rPr>
          <w:rFonts w:hint="eastAsia"/>
          <w:lang w:val="de-DE"/>
        </w:rPr>
        <w:t>每个线程都有其对应的线程</w:t>
      </w:r>
      <w:r>
        <w:rPr>
          <w:lang w:val="de-DE"/>
        </w:rPr>
        <w:t>ID</w:t>
      </w:r>
      <w:r>
        <w:rPr>
          <w:rFonts w:hint="eastAsia"/>
          <w:lang w:val="de-DE"/>
        </w:rPr>
        <w:t>，线程</w:t>
      </w:r>
      <w:r>
        <w:rPr>
          <w:lang w:val="de-DE"/>
        </w:rPr>
        <w:t>ID</w:t>
      </w:r>
      <w:r>
        <w:rPr>
          <w:rFonts w:hint="eastAsia"/>
          <w:lang w:val="de-DE"/>
        </w:rPr>
        <w:t>使用</w:t>
      </w:r>
      <w:r>
        <w:rPr>
          <w:lang w:val="de-DE"/>
        </w:rPr>
        <w:t>pthread_t</w:t>
      </w:r>
      <w:r>
        <w:rPr>
          <w:rFonts w:hint="eastAsia"/>
          <w:lang w:val="de-DE"/>
        </w:rPr>
        <w:t>数据类型表示，在特定线程内，使用</w:t>
      </w:r>
      <w:r>
        <w:rPr>
          <w:lang w:val="de-DE"/>
        </w:rPr>
        <w:t>pthread_self</w:t>
      </w:r>
      <w:r>
        <w:rPr>
          <w:rFonts w:hint="eastAsia"/>
          <w:lang w:val="de-DE"/>
        </w:rPr>
        <w:t>函数可以获取自身的线程</w:t>
      </w:r>
      <w:r>
        <w:rPr>
          <w:lang w:val="de-DE"/>
        </w:rPr>
        <w:t>ID</w:t>
      </w:r>
      <w:r>
        <w:rPr>
          <w:rFonts w:hint="eastAsia"/>
          <w:lang w:val="de-DE"/>
        </w:rPr>
        <w:t>。</w:t>
      </w:r>
    </w:p>
    <w:p w:rsidR="00C73189" w:rsidRPr="00460B76" w:rsidRDefault="00C73189" w:rsidP="002810D7">
      <w:pPr>
        <w:pStyle w:val="a6"/>
        <w:rPr>
          <w:lang w:val="en-US"/>
        </w:rPr>
      </w:pPr>
      <w:r w:rsidRPr="00460B76">
        <w:rPr>
          <w:lang w:val="en-US"/>
        </w:rPr>
        <w:t>pthread_t  pthread_self(void);</w:t>
      </w:r>
    </w:p>
    <w:p w:rsidR="00C73189" w:rsidRPr="00790BFE" w:rsidRDefault="00C73189" w:rsidP="008B21AD">
      <w:pPr>
        <w:pStyle w:val="23"/>
        <w:numPr>
          <w:ilvl w:val="0"/>
          <w:numId w:val="29"/>
        </w:numPr>
        <w:spacing w:before="62" w:after="62"/>
        <w:rPr>
          <w:lang w:val="de-DE"/>
        </w:rPr>
      </w:pPr>
      <w:r>
        <w:rPr>
          <w:rFonts w:hint="eastAsia"/>
          <w:lang w:val="de-DE"/>
        </w:rPr>
        <w:t>创建线程函数</w:t>
      </w:r>
    </w:p>
    <w:p w:rsidR="00C73189" w:rsidRPr="00460B76" w:rsidRDefault="00C73189" w:rsidP="00CE0C9B">
      <w:pPr>
        <w:pStyle w:val="a6"/>
        <w:rPr>
          <w:lang w:val="en-US"/>
        </w:rPr>
      </w:pPr>
      <w:r w:rsidRPr="00460B76">
        <w:rPr>
          <w:lang w:val="en-US"/>
        </w:rPr>
        <w:t>int pthread_create(</w:t>
      </w:r>
      <w:r w:rsidRPr="00460B76">
        <w:rPr>
          <w:lang w:val="en-US"/>
        </w:rPr>
        <w:tab/>
        <w:t xml:space="preserve">pthread_t          </w:t>
      </w:r>
      <w:r w:rsidRPr="00460B76">
        <w:rPr>
          <w:lang w:val="en-US"/>
        </w:rPr>
        <w:tab/>
      </w:r>
      <w:r w:rsidRPr="00460B76">
        <w:rPr>
          <w:lang w:val="en-US"/>
        </w:rPr>
        <w:tab/>
        <w:t>*thread,</w:t>
      </w:r>
    </w:p>
    <w:p w:rsidR="00C73189" w:rsidRPr="00460B76" w:rsidRDefault="00C73189" w:rsidP="00CE0C9B">
      <w:pPr>
        <w:pStyle w:val="a6"/>
        <w:rPr>
          <w:lang w:val="en-US"/>
        </w:rPr>
      </w:pPr>
      <w:r w:rsidRPr="00460B76">
        <w:rPr>
          <w:lang w:val="en-US"/>
        </w:rPr>
        <w:t xml:space="preserve">                       </w:t>
      </w:r>
      <w:r w:rsidRPr="00460B76">
        <w:rPr>
          <w:lang w:val="en-US"/>
        </w:rPr>
        <w:tab/>
        <w:t xml:space="preserve">const pthread_attr_t </w:t>
      </w:r>
      <w:r w:rsidRPr="00460B76">
        <w:rPr>
          <w:lang w:val="en-US"/>
        </w:rPr>
        <w:tab/>
        <w:t>*attr,</w:t>
      </w:r>
    </w:p>
    <w:p w:rsidR="00C73189" w:rsidRPr="00460B76" w:rsidRDefault="00C73189" w:rsidP="00CE0C9B">
      <w:pPr>
        <w:pStyle w:val="a6"/>
        <w:rPr>
          <w:lang w:val="en-US"/>
        </w:rPr>
      </w:pPr>
      <w:r w:rsidRPr="00460B76">
        <w:rPr>
          <w:lang w:val="en-US"/>
        </w:rPr>
        <w:t xml:space="preserve">                       </w:t>
      </w:r>
      <w:r w:rsidRPr="00460B76">
        <w:rPr>
          <w:lang w:val="en-US"/>
        </w:rPr>
        <w:tab/>
        <w:t xml:space="preserve">void </w:t>
      </w:r>
      <w:r w:rsidRPr="00460B76">
        <w:rPr>
          <w:lang w:val="en-US"/>
        </w:rPr>
        <w:tab/>
      </w:r>
      <w:r w:rsidRPr="00460B76">
        <w:rPr>
          <w:lang w:val="en-US"/>
        </w:rPr>
        <w:tab/>
      </w:r>
      <w:r w:rsidRPr="00460B76">
        <w:rPr>
          <w:lang w:val="en-US"/>
        </w:rPr>
        <w:tab/>
      </w:r>
      <w:r w:rsidRPr="00460B76">
        <w:rPr>
          <w:lang w:val="en-US"/>
        </w:rPr>
        <w:tab/>
      </w:r>
      <w:r w:rsidRPr="00460B76">
        <w:rPr>
          <w:lang w:val="en-US"/>
        </w:rPr>
        <w:tab/>
        <w:t xml:space="preserve">*(*start_routine)(void*), </w:t>
      </w:r>
    </w:p>
    <w:p w:rsidR="00C73189" w:rsidRPr="00460B76" w:rsidRDefault="00C73189" w:rsidP="00952020">
      <w:pPr>
        <w:pStyle w:val="a6"/>
        <w:ind w:firstLineChars="1166" w:firstLine="2099"/>
        <w:rPr>
          <w:lang w:val="en-US"/>
        </w:rPr>
      </w:pPr>
      <w:r w:rsidRPr="00460B76">
        <w:rPr>
          <w:lang w:val="en-US"/>
        </w:rPr>
        <w:t xml:space="preserve">void </w:t>
      </w:r>
      <w:r w:rsidRPr="00460B76">
        <w:rPr>
          <w:lang w:val="en-US"/>
        </w:rPr>
        <w:tab/>
      </w:r>
      <w:r w:rsidRPr="00460B76">
        <w:rPr>
          <w:lang w:val="en-US"/>
        </w:rPr>
        <w:tab/>
      </w:r>
      <w:r w:rsidRPr="00460B76">
        <w:rPr>
          <w:lang w:val="en-US"/>
        </w:rPr>
        <w:tab/>
      </w:r>
      <w:r w:rsidRPr="00460B76">
        <w:rPr>
          <w:lang w:val="en-US"/>
        </w:rPr>
        <w:tab/>
      </w:r>
      <w:r w:rsidRPr="00460B76">
        <w:rPr>
          <w:lang w:val="en-US"/>
        </w:rPr>
        <w:tab/>
        <w:t>*arg);</w:t>
      </w:r>
    </w:p>
    <w:p w:rsidR="00C73189" w:rsidRDefault="00C73189" w:rsidP="00790BFE">
      <w:pPr>
        <w:pStyle w:val="a"/>
        <w:rPr>
          <w:lang w:val="de-DE"/>
        </w:rPr>
      </w:pPr>
      <w:r>
        <w:rPr>
          <w:rFonts w:hint="eastAsia"/>
          <w:lang w:val="de-DE"/>
        </w:rPr>
        <w:t>创建线程失败，函数返回非</w:t>
      </w:r>
      <w:r>
        <w:rPr>
          <w:lang w:val="de-DE"/>
        </w:rPr>
        <w:t>0</w:t>
      </w:r>
      <w:r>
        <w:rPr>
          <w:rFonts w:hint="eastAsia"/>
          <w:lang w:val="de-DE"/>
        </w:rPr>
        <w:t>的错误代码，成功返回</w:t>
      </w:r>
      <w:r>
        <w:rPr>
          <w:lang w:val="de-DE"/>
        </w:rPr>
        <w:t>0</w:t>
      </w:r>
      <w:r>
        <w:rPr>
          <w:rFonts w:hint="eastAsia"/>
          <w:lang w:val="de-DE"/>
        </w:rPr>
        <w:t>；</w:t>
      </w:r>
    </w:p>
    <w:p w:rsidR="00C73189" w:rsidRDefault="00C73189" w:rsidP="00790BFE">
      <w:pPr>
        <w:pStyle w:val="a"/>
        <w:rPr>
          <w:lang w:val="de-DE"/>
        </w:rPr>
      </w:pPr>
      <w:r>
        <w:rPr>
          <w:lang w:val="de-DE"/>
        </w:rPr>
        <w:t xml:space="preserve">*thread        </w:t>
      </w:r>
      <w:r>
        <w:rPr>
          <w:lang w:val="de-DE"/>
        </w:rPr>
        <w:tab/>
        <w:t>pthread_t</w:t>
      </w:r>
      <w:r>
        <w:rPr>
          <w:rFonts w:hint="eastAsia"/>
          <w:lang w:val="de-DE"/>
        </w:rPr>
        <w:t>类型的缓冲区，保存一个线程的线程</w:t>
      </w:r>
      <w:r>
        <w:rPr>
          <w:lang w:val="de-DE"/>
        </w:rPr>
        <w:t>ID</w:t>
      </w:r>
      <w:r>
        <w:rPr>
          <w:rFonts w:hint="eastAsia"/>
          <w:lang w:val="de-DE"/>
        </w:rPr>
        <w:t>；</w:t>
      </w:r>
    </w:p>
    <w:p w:rsidR="00C73189" w:rsidRDefault="00C73189" w:rsidP="00790BFE">
      <w:pPr>
        <w:pStyle w:val="a"/>
        <w:rPr>
          <w:lang w:val="de-DE"/>
        </w:rPr>
      </w:pPr>
      <w:r>
        <w:rPr>
          <w:lang w:val="de-DE"/>
        </w:rPr>
        <w:t xml:space="preserve">*attr           </w:t>
      </w:r>
      <w:r>
        <w:rPr>
          <w:lang w:val="de-DE"/>
        </w:rPr>
        <w:tab/>
      </w:r>
      <w:r>
        <w:rPr>
          <w:rFonts w:hint="eastAsia"/>
          <w:lang w:val="de-DE"/>
        </w:rPr>
        <w:t>设置线程属性，设置为</w:t>
      </w:r>
      <w:r>
        <w:rPr>
          <w:lang w:val="de-DE"/>
        </w:rPr>
        <w:t>NULL</w:t>
      </w:r>
      <w:r>
        <w:rPr>
          <w:rFonts w:hint="eastAsia"/>
          <w:lang w:val="de-DE"/>
        </w:rPr>
        <w:t>标识创建的新线程使用默认属性；</w:t>
      </w:r>
    </w:p>
    <w:p w:rsidR="00C73189" w:rsidRDefault="00C73189" w:rsidP="00D8221D">
      <w:pPr>
        <w:pStyle w:val="a"/>
        <w:rPr>
          <w:lang w:val="de-DE"/>
        </w:rPr>
      </w:pPr>
      <w:r>
        <w:rPr>
          <w:lang w:val="de-DE"/>
        </w:rPr>
        <w:t xml:space="preserve">*(*start_routine) </w:t>
      </w:r>
      <w:r>
        <w:rPr>
          <w:lang w:val="de-DE"/>
        </w:rPr>
        <w:tab/>
      </w:r>
      <w:r w:rsidRPr="00D8221D">
        <w:rPr>
          <w:rFonts w:hint="eastAsia"/>
          <w:lang w:val="de-DE"/>
        </w:rPr>
        <w:t>线程入口函数</w:t>
      </w:r>
      <w:r>
        <w:rPr>
          <w:rFonts w:hint="eastAsia"/>
          <w:lang w:val="de-DE"/>
        </w:rPr>
        <w:t>函数名</w:t>
      </w:r>
      <w:r>
        <w:rPr>
          <w:lang w:val="de-DE"/>
        </w:rPr>
        <w:t xml:space="preserve"> </w:t>
      </w:r>
    </w:p>
    <w:p w:rsidR="00C73189" w:rsidRPr="00790BFE" w:rsidRDefault="00C73189" w:rsidP="00790BFE">
      <w:pPr>
        <w:pStyle w:val="a"/>
        <w:rPr>
          <w:lang w:val="de-DE"/>
        </w:rPr>
      </w:pPr>
      <w:r>
        <w:rPr>
          <w:lang w:val="de-DE"/>
        </w:rPr>
        <w:t>*arg</w:t>
      </w:r>
      <w:r>
        <w:rPr>
          <w:lang w:val="de-DE"/>
        </w:rPr>
        <w:tab/>
      </w:r>
      <w:r>
        <w:rPr>
          <w:lang w:val="de-DE"/>
        </w:rPr>
        <w:tab/>
      </w:r>
      <w:r>
        <w:rPr>
          <w:lang w:val="de-DE"/>
        </w:rPr>
        <w:tab/>
      </w:r>
      <w:r>
        <w:rPr>
          <w:lang w:val="de-DE"/>
        </w:rPr>
        <w:tab/>
      </w:r>
      <w:r>
        <w:rPr>
          <w:rFonts w:hint="eastAsia"/>
          <w:lang w:val="de-DE"/>
        </w:rPr>
        <w:t>向所创建线程传入的参数</w:t>
      </w:r>
    </w:p>
    <w:p w:rsidR="00C73189" w:rsidRDefault="00C73189" w:rsidP="008B21AD">
      <w:pPr>
        <w:pStyle w:val="23"/>
        <w:numPr>
          <w:ilvl w:val="0"/>
          <w:numId w:val="29"/>
        </w:numPr>
        <w:spacing w:before="62" w:after="62"/>
        <w:rPr>
          <w:lang w:val="de-DE"/>
        </w:rPr>
      </w:pPr>
      <w:r>
        <w:rPr>
          <w:rFonts w:hint="eastAsia"/>
          <w:lang w:val="de-DE"/>
        </w:rPr>
        <w:t>自行退出当前线程函数</w:t>
      </w:r>
    </w:p>
    <w:p w:rsidR="00C73189" w:rsidRPr="00460B76" w:rsidRDefault="00C73189" w:rsidP="00790BFE">
      <w:pPr>
        <w:pStyle w:val="a6"/>
        <w:rPr>
          <w:lang w:val="en-US"/>
        </w:rPr>
      </w:pPr>
      <w:r w:rsidRPr="00460B76">
        <w:rPr>
          <w:lang w:val="en-US"/>
        </w:rPr>
        <w:t>void pthread_exit(void *status);</w:t>
      </w:r>
    </w:p>
    <w:p w:rsidR="00C73189" w:rsidRDefault="00C73189" w:rsidP="008D5117">
      <w:pPr>
        <w:pStyle w:val="a"/>
        <w:rPr>
          <w:lang w:val="de-DE"/>
        </w:rPr>
      </w:pPr>
      <w:r>
        <w:rPr>
          <w:lang w:val="de-DE"/>
        </w:rPr>
        <w:t xml:space="preserve">*status  </w:t>
      </w:r>
      <w:r>
        <w:rPr>
          <w:rFonts w:hint="eastAsia"/>
          <w:lang w:val="de-DE"/>
        </w:rPr>
        <w:t>指定线程的返回值</w:t>
      </w:r>
    </w:p>
    <w:p w:rsidR="00C73189" w:rsidRDefault="00C73189" w:rsidP="00EA770A">
      <w:pPr>
        <w:pStyle w:val="23"/>
        <w:spacing w:before="62" w:after="62"/>
        <w:rPr>
          <w:lang w:val="de-DE"/>
        </w:rPr>
      </w:pPr>
      <w:r>
        <w:rPr>
          <w:rFonts w:hint="eastAsia"/>
          <w:lang w:val="de-DE"/>
        </w:rPr>
        <w:lastRenderedPageBreak/>
        <w:t>此函数在线程内部调用，当某线程需要退出时，在线程内的实体函数调用此函数即可退出当前线程。使用</w:t>
      </w:r>
      <w:r>
        <w:rPr>
          <w:lang w:val="de-DE"/>
        </w:rPr>
        <w:t>return</w:t>
      </w:r>
      <w:r>
        <w:rPr>
          <w:rFonts w:hint="eastAsia"/>
          <w:lang w:val="de-DE"/>
        </w:rPr>
        <w:t>会隐式调用此函数退出当前线程。</w:t>
      </w:r>
    </w:p>
    <w:p w:rsidR="00C73189" w:rsidRDefault="00C73189" w:rsidP="008B21AD">
      <w:pPr>
        <w:pStyle w:val="23"/>
        <w:numPr>
          <w:ilvl w:val="0"/>
          <w:numId w:val="29"/>
        </w:numPr>
        <w:spacing w:before="62" w:after="62"/>
        <w:rPr>
          <w:lang w:val="de-DE"/>
        </w:rPr>
      </w:pPr>
      <w:r>
        <w:rPr>
          <w:rFonts w:hint="eastAsia"/>
          <w:lang w:val="de-DE"/>
        </w:rPr>
        <w:t>线程退出等待函数</w:t>
      </w:r>
    </w:p>
    <w:p w:rsidR="00C73189" w:rsidRPr="00460B76" w:rsidRDefault="00C73189" w:rsidP="008D5117">
      <w:pPr>
        <w:pStyle w:val="a6"/>
        <w:rPr>
          <w:lang w:val="en-US"/>
        </w:rPr>
      </w:pPr>
      <w:r w:rsidRPr="00460B76">
        <w:rPr>
          <w:lang w:val="en-US"/>
        </w:rPr>
        <w:t xml:space="preserve">int pthread_join(pthread_t thread, void **ppstatus); </w:t>
      </w:r>
    </w:p>
    <w:p w:rsidR="00C73189" w:rsidRDefault="00C73189" w:rsidP="00952020">
      <w:pPr>
        <w:pStyle w:val="23"/>
        <w:spacing w:before="62" w:after="62"/>
        <w:ind w:firstLineChars="150" w:firstLine="315"/>
        <w:rPr>
          <w:lang w:val="de-DE"/>
        </w:rPr>
      </w:pPr>
      <w:r>
        <w:rPr>
          <w:rFonts w:hint="eastAsia"/>
          <w:lang w:val="de-DE"/>
        </w:rPr>
        <w:t>此函数用来将调用函数的线程挂起，直至指定线程退出。</w:t>
      </w:r>
    </w:p>
    <w:p w:rsidR="00C73189" w:rsidRPr="004A7AA5" w:rsidRDefault="00C73189" w:rsidP="004A7AA5">
      <w:pPr>
        <w:pStyle w:val="a"/>
      </w:pPr>
      <w:r w:rsidRPr="004A7AA5">
        <w:tab/>
      </w:r>
      <w:r>
        <w:t xml:space="preserve">thread   </w:t>
      </w:r>
      <w:r>
        <w:tab/>
      </w:r>
      <w:r>
        <w:rPr>
          <w:rFonts w:hint="eastAsia"/>
        </w:rPr>
        <w:t>已经被创建的线程</w:t>
      </w:r>
      <w:r>
        <w:t>ID</w:t>
      </w:r>
    </w:p>
    <w:p w:rsidR="00C73189" w:rsidRPr="004A7AA5" w:rsidRDefault="00C73189" w:rsidP="009C1B15">
      <w:pPr>
        <w:pStyle w:val="a"/>
      </w:pPr>
      <w:r w:rsidRPr="004A7AA5">
        <w:tab/>
      </w:r>
      <w:r w:rsidRPr="009C1B15">
        <w:t>ppstatus</w:t>
      </w:r>
      <w:r>
        <w:t xml:space="preserve"> </w:t>
      </w:r>
      <w:r>
        <w:tab/>
      </w:r>
      <w:r>
        <w:rPr>
          <w:rFonts w:hint="eastAsia"/>
        </w:rPr>
        <w:t>保持线程终止时的返回值</w:t>
      </w:r>
    </w:p>
    <w:p w:rsidR="00C73189" w:rsidRPr="00351B09" w:rsidRDefault="00C73189" w:rsidP="00EA770A">
      <w:pPr>
        <w:pStyle w:val="23"/>
        <w:spacing w:before="62" w:after="62"/>
        <w:ind w:firstLine="0"/>
        <w:rPr>
          <w:b/>
        </w:rPr>
      </w:pPr>
      <w:r>
        <w:rPr>
          <w:rFonts w:hint="eastAsia"/>
          <w:b/>
        </w:rPr>
        <w:t>代码分析</w:t>
      </w:r>
    </w:p>
    <w:p w:rsidR="00C73189" w:rsidRDefault="00C73189" w:rsidP="00EA770A">
      <w:pPr>
        <w:pStyle w:val="23"/>
        <w:spacing w:before="62" w:after="62"/>
        <w:ind w:firstLine="0"/>
        <w:rPr>
          <w:lang w:val="de-DE"/>
        </w:rPr>
      </w:pPr>
      <w:r>
        <w:rPr>
          <w:lang w:val="de-DE"/>
        </w:rPr>
        <w:tab/>
      </w:r>
      <w:r>
        <w:rPr>
          <w:rFonts w:hint="eastAsia"/>
          <w:lang w:val="de-DE"/>
        </w:rPr>
        <w:t>本例程实验的基本功能是创建</w:t>
      </w:r>
      <w:r>
        <w:rPr>
          <w:lang w:val="de-DE"/>
        </w:rPr>
        <w:t>5</w:t>
      </w:r>
      <w:r>
        <w:rPr>
          <w:rFonts w:hint="eastAsia"/>
          <w:lang w:val="de-DE"/>
        </w:rPr>
        <w:t>个子线程，主线程创建</w:t>
      </w:r>
      <w:r>
        <w:rPr>
          <w:lang w:val="de-DE"/>
        </w:rPr>
        <w:t>5</w:t>
      </w:r>
      <w:r>
        <w:rPr>
          <w:rFonts w:hint="eastAsia"/>
          <w:lang w:val="de-DE"/>
        </w:rPr>
        <w:t>个子线程后自行退出，各个子线程在输出自己线程的入口函数参数后退出。</w:t>
      </w:r>
    </w:p>
    <w:p w:rsidR="00C73189" w:rsidRDefault="00C73189" w:rsidP="00EA770A">
      <w:pPr>
        <w:pStyle w:val="23"/>
        <w:spacing w:before="62" w:after="62"/>
        <w:ind w:firstLine="0"/>
        <w:rPr>
          <w:lang w:val="de-DE"/>
        </w:rPr>
      </w:pPr>
      <w:r>
        <w:rPr>
          <w:lang w:val="de-DE"/>
        </w:rPr>
        <w:tab/>
      </w:r>
      <w:r>
        <w:rPr>
          <w:rFonts w:hint="eastAsia"/>
          <w:lang w:val="de-DE"/>
        </w:rPr>
        <w:t>首先包含相关头文件：</w:t>
      </w:r>
    </w:p>
    <w:p w:rsidR="00C73189" w:rsidRPr="00054B23" w:rsidRDefault="00C73189" w:rsidP="00054B23">
      <w:pPr>
        <w:pStyle w:val="a6"/>
      </w:pPr>
      <w:r w:rsidRPr="00054B23">
        <w:t>#include &lt;stdio.h&gt;</w:t>
      </w:r>
    </w:p>
    <w:p w:rsidR="00C73189" w:rsidRPr="00054B23" w:rsidRDefault="00C73189" w:rsidP="00054B23">
      <w:pPr>
        <w:pStyle w:val="a6"/>
      </w:pPr>
      <w:r w:rsidRPr="00054B23">
        <w:t>#include &lt;stdlib.h&gt;</w:t>
      </w:r>
    </w:p>
    <w:p w:rsidR="00C73189" w:rsidRPr="00054B23" w:rsidRDefault="00C73189" w:rsidP="00054B23">
      <w:pPr>
        <w:pStyle w:val="a6"/>
      </w:pPr>
      <w:r w:rsidRPr="00054B23">
        <w:t xml:space="preserve">#include &lt;pthread.h&gt;                               </w:t>
      </w:r>
      <w:r>
        <w:tab/>
      </w:r>
      <w:r>
        <w:tab/>
      </w:r>
      <w:r>
        <w:tab/>
      </w:r>
    </w:p>
    <w:p w:rsidR="00C73189" w:rsidRPr="00181635" w:rsidRDefault="00C73189" w:rsidP="00FC1A39">
      <w:pPr>
        <w:spacing w:before="62" w:after="62"/>
        <w:rPr>
          <w:lang w:val="de-DE"/>
        </w:rPr>
      </w:pPr>
      <w:r w:rsidRPr="00140A9A">
        <w:rPr>
          <w:lang w:val="de-DE"/>
        </w:rPr>
        <w:tab/>
      </w:r>
      <w:r>
        <w:rPr>
          <w:rFonts w:hint="eastAsia"/>
          <w:lang w:val="de-DE"/>
        </w:rPr>
        <w:t>然后</w:t>
      </w:r>
      <w:r>
        <w:rPr>
          <w:rFonts w:hint="eastAsia"/>
        </w:rPr>
        <w:t>创建</w:t>
      </w:r>
      <w:r w:rsidRPr="00FB4024">
        <w:rPr>
          <w:rFonts w:hint="eastAsia"/>
        </w:rPr>
        <w:t>线程入口函数</w:t>
      </w:r>
      <w:r w:rsidRPr="00140A9A">
        <w:rPr>
          <w:rFonts w:hint="eastAsia"/>
          <w:lang w:val="de-DE"/>
        </w:rPr>
        <w:t>，</w:t>
      </w:r>
      <w:r>
        <w:rPr>
          <w:rFonts w:hint="eastAsia"/>
        </w:rPr>
        <w:t>主要功能是向控制台输出自身线程</w:t>
      </w:r>
      <w:r>
        <w:rPr>
          <w:rFonts w:hint="eastAsia"/>
          <w:lang w:val="de-DE"/>
        </w:rPr>
        <w:t>参数</w:t>
      </w:r>
      <w:r w:rsidRPr="00140A9A">
        <w:rPr>
          <w:rFonts w:hint="eastAsia"/>
          <w:lang w:val="de-DE"/>
        </w:rPr>
        <w:t>，</w:t>
      </w:r>
      <w:r>
        <w:rPr>
          <w:rFonts w:hint="eastAsia"/>
        </w:rPr>
        <w:t>随后退出当前线程。</w:t>
      </w:r>
      <w:r w:rsidRPr="00913341">
        <w:rPr>
          <w:lang w:val="de-DE"/>
        </w:rPr>
        <w:t xml:space="preserve"> </w:t>
      </w:r>
    </w:p>
    <w:p w:rsidR="00C73189" w:rsidRPr="00140A9A" w:rsidRDefault="00C73189" w:rsidP="00943884">
      <w:pPr>
        <w:spacing w:before="62" w:after="62"/>
        <w:jc w:val="center"/>
        <w:rPr>
          <w:lang w:val="de-DE"/>
        </w:rPr>
      </w:pPr>
      <w:r>
        <w:rPr>
          <w:rFonts w:hint="eastAsia"/>
        </w:rPr>
        <w:t>程序清单</w:t>
      </w:r>
      <w:r w:rsidRPr="001064EA">
        <w:rPr>
          <w:lang w:val="de-DE"/>
        </w:rPr>
        <w:fldChar w:fldCharType="begin"/>
      </w:r>
      <w:r w:rsidRPr="001064EA">
        <w:rPr>
          <w:lang w:val="de-DE"/>
        </w:rPr>
        <w:instrText xml:space="preserve"> STYLEREF 1 \s </w:instrText>
      </w:r>
      <w:r w:rsidRPr="001064EA">
        <w:rPr>
          <w:lang w:val="de-DE"/>
        </w:rPr>
        <w:fldChar w:fldCharType="separate"/>
      </w:r>
      <w:r w:rsidR="00B96029">
        <w:rPr>
          <w:noProof/>
          <w:lang w:val="de-DE"/>
        </w:rPr>
        <w:t>5</w:t>
      </w:r>
      <w:r w:rsidRPr="001064EA">
        <w:rPr>
          <w:lang w:val="de-DE"/>
        </w:rPr>
        <w:fldChar w:fldCharType="end"/>
      </w:r>
      <w:r w:rsidRPr="001064EA">
        <w:rPr>
          <w:lang w:val="de-DE"/>
        </w:rPr>
        <w:t>.</w:t>
      </w:r>
      <w:r w:rsidRPr="001064EA">
        <w:rPr>
          <w:lang w:val="de-DE"/>
        </w:rPr>
        <w:fldChar w:fldCharType="begin"/>
      </w:r>
      <w:r w:rsidRPr="001064EA">
        <w:rPr>
          <w:lang w:val="de-DE"/>
        </w:rPr>
        <w:instrText xml:space="preserve"> SEQ </w:instrText>
      </w:r>
      <w:r>
        <w:rPr>
          <w:rFonts w:hint="eastAsia"/>
        </w:rPr>
        <w:instrText>程序清单</w:instrText>
      </w:r>
      <w:r w:rsidRPr="001064EA">
        <w:rPr>
          <w:lang w:val="de-DE"/>
        </w:rPr>
        <w:instrText xml:space="preserve"> \* ARABIC \s 1 </w:instrText>
      </w:r>
      <w:r w:rsidRPr="001064EA">
        <w:rPr>
          <w:lang w:val="de-DE"/>
        </w:rPr>
        <w:fldChar w:fldCharType="separate"/>
      </w:r>
      <w:r w:rsidR="00B96029">
        <w:rPr>
          <w:noProof/>
          <w:lang w:val="de-DE"/>
        </w:rPr>
        <w:t>1</w:t>
      </w:r>
      <w:r w:rsidRPr="001064EA">
        <w:rPr>
          <w:lang w:val="de-DE"/>
        </w:rPr>
        <w:fldChar w:fldCharType="end"/>
      </w:r>
      <w:r w:rsidRPr="00181635">
        <w:rPr>
          <w:lang w:val="de-DE"/>
        </w:rPr>
        <w:t xml:space="preserve">  </w:t>
      </w:r>
      <w:r w:rsidR="00E34FA2">
        <w:rPr>
          <w:rFonts w:hint="eastAsia"/>
        </w:rPr>
        <w:t>线程入口函数</w:t>
      </w:r>
    </w:p>
    <w:p w:rsidR="00C73189" w:rsidRDefault="00C73189" w:rsidP="004B193C">
      <w:pPr>
        <w:pStyle w:val="a6"/>
      </w:pPr>
      <w:r>
        <w:t>void *print_hello (void *arg)</w:t>
      </w:r>
    </w:p>
    <w:p w:rsidR="00C73189" w:rsidRDefault="00C73189" w:rsidP="004B193C">
      <w:pPr>
        <w:pStyle w:val="a6"/>
      </w:pPr>
      <w:r>
        <w:t>{</w:t>
      </w:r>
    </w:p>
    <w:p w:rsidR="00C73189" w:rsidRDefault="00C73189" w:rsidP="004B193C">
      <w:pPr>
        <w:pStyle w:val="a6"/>
      </w:pPr>
      <w:r>
        <w:t xml:space="preserve">   int i = (int)arg;</w:t>
      </w:r>
    </w:p>
    <w:p w:rsidR="00C73189" w:rsidRDefault="00C73189" w:rsidP="004B193C">
      <w:pPr>
        <w:pStyle w:val="a6"/>
      </w:pPr>
    </w:p>
    <w:p w:rsidR="00C73189" w:rsidRDefault="00C73189" w:rsidP="004B193C">
      <w:pPr>
        <w:pStyle w:val="a6"/>
      </w:pPr>
      <w:r>
        <w:t xml:space="preserve">   printf("it's me, thread %d!\n", i);</w:t>
      </w:r>
    </w:p>
    <w:p w:rsidR="00C73189" w:rsidRPr="002506AB" w:rsidRDefault="00C73189" w:rsidP="004B193C">
      <w:pPr>
        <w:pStyle w:val="a6"/>
      </w:pPr>
    </w:p>
    <w:p w:rsidR="00C73189" w:rsidRDefault="00C73189" w:rsidP="004B193C">
      <w:pPr>
        <w:pStyle w:val="a6"/>
      </w:pPr>
      <w:r>
        <w:t xml:space="preserve">   pthread_exit(NULL);                                    </w:t>
      </w:r>
      <w:r>
        <w:tab/>
        <w:t xml:space="preserve">/*  </w:t>
      </w:r>
      <w:r>
        <w:rPr>
          <w:rFonts w:hint="eastAsia"/>
        </w:rPr>
        <w:t>线程退出</w:t>
      </w:r>
      <w:r>
        <w:t xml:space="preserve">               */</w:t>
      </w:r>
    </w:p>
    <w:p w:rsidR="00C73189" w:rsidRDefault="00C73189" w:rsidP="004B193C">
      <w:pPr>
        <w:pStyle w:val="a6"/>
      </w:pPr>
    </w:p>
    <w:p w:rsidR="00C73189" w:rsidRDefault="00C73189" w:rsidP="004B193C">
      <w:pPr>
        <w:pStyle w:val="a6"/>
      </w:pPr>
      <w:r>
        <w:t xml:space="preserve">   return (NULL);</w:t>
      </w:r>
    </w:p>
    <w:p w:rsidR="00C73189" w:rsidRPr="0028156E" w:rsidRDefault="00C73189" w:rsidP="004B193C">
      <w:pPr>
        <w:pStyle w:val="a6"/>
      </w:pPr>
      <w:r>
        <w:t>}</w:t>
      </w:r>
    </w:p>
    <w:p w:rsidR="00C73189" w:rsidRPr="00815566" w:rsidRDefault="00C73189" w:rsidP="00FC1A39">
      <w:pPr>
        <w:spacing w:before="62" w:after="62"/>
        <w:rPr>
          <w:lang w:val="de-DE"/>
        </w:rPr>
      </w:pPr>
      <w:r w:rsidRPr="00181635">
        <w:rPr>
          <w:lang w:val="de-DE"/>
        </w:rPr>
        <w:tab/>
      </w:r>
      <w:r w:rsidRPr="00815566">
        <w:rPr>
          <w:rFonts w:hint="eastAsia"/>
        </w:rPr>
        <w:t>在</w:t>
      </w:r>
      <w:r w:rsidRPr="00815566">
        <w:rPr>
          <w:lang w:val="de-DE"/>
        </w:rPr>
        <w:t>main</w:t>
      </w:r>
      <w:r w:rsidRPr="00815566">
        <w:rPr>
          <w:rFonts w:hint="eastAsia"/>
        </w:rPr>
        <w:t>函数</w:t>
      </w:r>
      <w:r w:rsidRPr="00815566">
        <w:rPr>
          <w:rFonts w:hint="eastAsia"/>
          <w:lang w:val="de-DE"/>
        </w:rPr>
        <w:t>（</w:t>
      </w:r>
      <w:r w:rsidRPr="00815566">
        <w:rPr>
          <w:rFonts w:hint="eastAsia"/>
        </w:rPr>
        <w:t>主线程</w:t>
      </w:r>
      <w:r w:rsidRPr="00815566">
        <w:rPr>
          <w:rFonts w:hint="eastAsia"/>
          <w:lang w:val="de-DE"/>
        </w:rPr>
        <w:t>）</w:t>
      </w:r>
      <w:r w:rsidRPr="00815566">
        <w:rPr>
          <w:rFonts w:hint="eastAsia"/>
        </w:rPr>
        <w:t>中创建线程</w:t>
      </w:r>
      <w:r w:rsidRPr="00815566">
        <w:rPr>
          <w:rFonts w:hint="eastAsia"/>
          <w:lang w:val="de-DE"/>
        </w:rPr>
        <w:t>，</w:t>
      </w:r>
      <w:r w:rsidRPr="00815566">
        <w:rPr>
          <w:rFonts w:hint="eastAsia"/>
        </w:rPr>
        <w:t>完成线程创建后</w:t>
      </w:r>
      <w:r w:rsidRPr="00815566">
        <w:rPr>
          <w:rFonts w:hint="eastAsia"/>
          <w:lang w:val="de-DE"/>
        </w:rPr>
        <w:t>，</w:t>
      </w:r>
      <w:r w:rsidRPr="00815566">
        <w:rPr>
          <w:rFonts w:hint="eastAsia"/>
        </w:rPr>
        <w:t>退出本线程。</w:t>
      </w:r>
    </w:p>
    <w:p w:rsidR="00C73189" w:rsidRPr="007C3C8D" w:rsidRDefault="00C73189" w:rsidP="009C7955">
      <w:pPr>
        <w:pStyle w:val="a9"/>
        <w:spacing w:before="62" w:after="62"/>
        <w:rPr>
          <w:lang w:val="de-DE"/>
        </w:rPr>
      </w:pPr>
      <w:r>
        <w:rPr>
          <w:rFonts w:hint="eastAsia"/>
        </w:rPr>
        <w:t>备注</w:t>
      </w:r>
      <w:r w:rsidRPr="004B193C">
        <w:rPr>
          <w:rFonts w:hint="eastAsia"/>
          <w:lang w:val="de-DE"/>
        </w:rPr>
        <w:t>：</w:t>
      </w:r>
      <w:r w:rsidRPr="004B193C">
        <w:rPr>
          <w:lang w:val="de-DE"/>
        </w:rPr>
        <w:t>SylixOS</w:t>
      </w:r>
      <w:r>
        <w:rPr>
          <w:rFonts w:hint="eastAsia"/>
        </w:rPr>
        <w:t>默认主线程退出时会自动等待所有子线程都执行完毕</w:t>
      </w:r>
      <w:r w:rsidRPr="004B193C">
        <w:rPr>
          <w:rFonts w:hint="eastAsia"/>
          <w:lang w:val="de-DE"/>
        </w:rPr>
        <w:t>，</w:t>
      </w:r>
      <w:r>
        <w:rPr>
          <w:rFonts w:hint="eastAsia"/>
        </w:rPr>
        <w:t>进程方可退出</w:t>
      </w:r>
      <w:r w:rsidRPr="004B193C">
        <w:rPr>
          <w:rFonts w:hint="eastAsia"/>
          <w:lang w:val="de-DE"/>
        </w:rPr>
        <w:t>，</w:t>
      </w:r>
      <w:r w:rsidR="007C3C8D">
        <w:rPr>
          <w:rFonts w:hint="eastAsia"/>
          <w:lang w:val="de-DE"/>
        </w:rPr>
        <w:t>所以在主线程调用</w:t>
      </w:r>
      <w:r w:rsidR="007C3C8D">
        <w:rPr>
          <w:rFonts w:hint="eastAsia"/>
          <w:lang w:val="de-DE"/>
        </w:rPr>
        <w:t>exit</w:t>
      </w:r>
      <w:r w:rsidR="007C3C8D">
        <w:rPr>
          <w:rFonts w:hint="eastAsia"/>
          <w:lang w:val="de-DE"/>
        </w:rPr>
        <w:t>或</w:t>
      </w:r>
      <w:r w:rsidR="007C3C8D">
        <w:rPr>
          <w:rFonts w:hint="eastAsia"/>
          <w:lang w:val="de-DE"/>
        </w:rPr>
        <w:t>return</w:t>
      </w:r>
      <w:r w:rsidR="007C3C8D">
        <w:rPr>
          <w:rFonts w:hint="eastAsia"/>
          <w:lang w:val="de-DE"/>
        </w:rPr>
        <w:t>退出，不影响子线程继续执行。另外</w:t>
      </w:r>
      <w:r>
        <w:rPr>
          <w:rFonts w:hint="eastAsia"/>
        </w:rPr>
        <w:t>可使用</w:t>
      </w:r>
      <w:r w:rsidRPr="007C3C8D">
        <w:rPr>
          <w:lang w:val="de-DE"/>
        </w:rPr>
        <w:t>vprocExitModeSet</w:t>
      </w:r>
      <w:r>
        <w:rPr>
          <w:rFonts w:hint="eastAsia"/>
        </w:rPr>
        <w:t>函数设置为主函数退出时进程立即结束</w:t>
      </w:r>
      <w:r w:rsidRPr="007C3C8D">
        <w:rPr>
          <w:rFonts w:hint="eastAsia"/>
          <w:lang w:val="de-DE"/>
        </w:rPr>
        <w:t>（</w:t>
      </w:r>
      <w:r>
        <w:rPr>
          <w:rFonts w:hint="eastAsia"/>
        </w:rPr>
        <w:t>此方式不安全</w:t>
      </w:r>
      <w:r w:rsidRPr="007C3C8D">
        <w:rPr>
          <w:rFonts w:hint="eastAsia"/>
          <w:lang w:val="de-DE"/>
        </w:rPr>
        <w:t>）</w:t>
      </w:r>
      <w:r>
        <w:rPr>
          <w:rFonts w:hint="eastAsia"/>
        </w:rPr>
        <w:t>。</w:t>
      </w:r>
    </w:p>
    <w:p w:rsidR="00C73189" w:rsidRPr="00FC1A39" w:rsidRDefault="00C73189" w:rsidP="00036C01">
      <w:pPr>
        <w:spacing w:before="62" w:after="62"/>
        <w:jc w:val="center"/>
      </w:pPr>
      <w:bookmarkStart w:id="640" w:name="_Ref425577264"/>
      <w:r>
        <w:rPr>
          <w:rFonts w:hint="eastAsia"/>
        </w:rPr>
        <w:t>程序清单</w:t>
      </w:r>
      <w:r w:rsidR="00221946">
        <w:fldChar w:fldCharType="begin"/>
      </w:r>
      <w:r w:rsidR="00221946">
        <w:instrText xml:space="preserve"> STYLEREF 1 \s </w:instrText>
      </w:r>
      <w:r w:rsidR="00221946">
        <w:fldChar w:fldCharType="separate"/>
      </w:r>
      <w:r w:rsidR="00B96029">
        <w:rPr>
          <w:noProof/>
        </w:rPr>
        <w:t>5</w:t>
      </w:r>
      <w:r w:rsidR="00221946">
        <w:rPr>
          <w:noProof/>
        </w:rPr>
        <w:fldChar w:fldCharType="end"/>
      </w:r>
      <w:r>
        <w:t>.</w:t>
      </w:r>
      <w:r>
        <w:fldChar w:fldCharType="begin"/>
      </w:r>
      <w:r>
        <w:instrText xml:space="preserve"> SEQ </w:instrText>
      </w:r>
      <w:r>
        <w:rPr>
          <w:rFonts w:hint="eastAsia"/>
        </w:rPr>
        <w:instrText>程序清单</w:instrText>
      </w:r>
      <w:r>
        <w:instrText xml:space="preserve"> \* ARABIC \s 1 </w:instrText>
      </w:r>
      <w:r>
        <w:fldChar w:fldCharType="separate"/>
      </w:r>
      <w:r w:rsidR="00B96029">
        <w:rPr>
          <w:noProof/>
        </w:rPr>
        <w:t>2</w:t>
      </w:r>
      <w:r>
        <w:fldChar w:fldCharType="end"/>
      </w:r>
      <w:bookmarkEnd w:id="640"/>
      <w:r>
        <w:t xml:space="preserve">  </w:t>
      </w:r>
      <w:r>
        <w:rPr>
          <w:rFonts w:hint="eastAsia"/>
        </w:rPr>
        <w:t>创建线程</w:t>
      </w:r>
      <w:r>
        <w:t>main</w:t>
      </w:r>
      <w:r>
        <w:rPr>
          <w:rFonts w:hint="eastAsia"/>
        </w:rPr>
        <w:t>函数</w:t>
      </w:r>
    </w:p>
    <w:p w:rsidR="00C73189" w:rsidRPr="00460B76" w:rsidRDefault="00C73189" w:rsidP="004B193C">
      <w:pPr>
        <w:pStyle w:val="a6"/>
        <w:rPr>
          <w:lang w:val="en-US"/>
        </w:rPr>
      </w:pPr>
      <w:r w:rsidRPr="00460B76">
        <w:rPr>
          <w:lang w:val="en-US"/>
        </w:rPr>
        <w:t>int  main (int  argc, char  *argv[])</w:t>
      </w:r>
    </w:p>
    <w:p w:rsidR="00C73189" w:rsidRPr="00460B76" w:rsidRDefault="00C73189" w:rsidP="004B193C">
      <w:pPr>
        <w:pStyle w:val="a6"/>
        <w:rPr>
          <w:lang w:val="en-US"/>
        </w:rPr>
      </w:pPr>
      <w:r w:rsidRPr="00460B76">
        <w:rPr>
          <w:lang w:val="en-US"/>
        </w:rPr>
        <w:t>{</w:t>
      </w:r>
    </w:p>
    <w:p w:rsidR="00C73189" w:rsidRPr="00460B76" w:rsidRDefault="00C73189" w:rsidP="004B193C">
      <w:pPr>
        <w:pStyle w:val="a6"/>
        <w:rPr>
          <w:lang w:val="en-US"/>
        </w:rPr>
      </w:pPr>
      <w:r w:rsidRPr="00460B76">
        <w:rPr>
          <w:lang w:val="en-US"/>
        </w:rPr>
        <w:t xml:space="preserve">   int </w:t>
      </w:r>
      <w:r w:rsidRPr="00460B76">
        <w:rPr>
          <w:lang w:val="en-US"/>
        </w:rPr>
        <w:tab/>
      </w:r>
      <w:r w:rsidRPr="00460B76">
        <w:rPr>
          <w:lang w:val="en-US"/>
        </w:rPr>
        <w:tab/>
        <w:t xml:space="preserve"> ret;</w:t>
      </w:r>
    </w:p>
    <w:p w:rsidR="00C73189" w:rsidRPr="00460B76" w:rsidRDefault="00C73189" w:rsidP="004B193C">
      <w:pPr>
        <w:pStyle w:val="a6"/>
        <w:rPr>
          <w:lang w:val="en-US"/>
        </w:rPr>
      </w:pPr>
      <w:r w:rsidRPr="00460B76">
        <w:rPr>
          <w:lang w:val="en-US"/>
        </w:rPr>
        <w:t xml:space="preserve">   int </w:t>
      </w:r>
      <w:r w:rsidRPr="00460B76">
        <w:rPr>
          <w:lang w:val="en-US"/>
        </w:rPr>
        <w:tab/>
      </w:r>
      <w:r w:rsidRPr="00460B76">
        <w:rPr>
          <w:lang w:val="en-US"/>
        </w:rPr>
        <w:tab/>
        <w:t xml:space="preserve"> i;</w:t>
      </w:r>
    </w:p>
    <w:p w:rsidR="00C73189" w:rsidRPr="00460B76" w:rsidRDefault="00C73189" w:rsidP="004B193C">
      <w:pPr>
        <w:pStyle w:val="a6"/>
        <w:rPr>
          <w:lang w:val="en-US"/>
        </w:rPr>
      </w:pPr>
      <w:r w:rsidRPr="00460B76">
        <w:rPr>
          <w:lang w:val="en-US"/>
        </w:rPr>
        <w:t xml:space="preserve">   pthread_t</w:t>
      </w:r>
      <w:r w:rsidRPr="00460B76">
        <w:rPr>
          <w:lang w:val="en-US"/>
        </w:rPr>
        <w:tab/>
        <w:t xml:space="preserve"> tid[5];</w:t>
      </w:r>
    </w:p>
    <w:p w:rsidR="00C73189" w:rsidRPr="00460B76" w:rsidRDefault="00C73189" w:rsidP="004B193C">
      <w:pPr>
        <w:pStyle w:val="a6"/>
        <w:rPr>
          <w:lang w:val="en-US"/>
        </w:rPr>
      </w:pPr>
    </w:p>
    <w:p w:rsidR="00C73189" w:rsidRPr="00460B76" w:rsidRDefault="00C73189" w:rsidP="004B193C">
      <w:pPr>
        <w:pStyle w:val="a6"/>
        <w:rPr>
          <w:lang w:val="en-US"/>
        </w:rPr>
      </w:pPr>
      <w:r w:rsidRPr="00460B76">
        <w:rPr>
          <w:lang w:val="en-US"/>
        </w:rPr>
        <w:t xml:space="preserve">   for (i = 0; i &lt; 5; i++) {                          </w:t>
      </w:r>
      <w:r w:rsidRPr="00460B76">
        <w:rPr>
          <w:lang w:val="en-US"/>
        </w:rPr>
        <w:tab/>
      </w:r>
      <w:r w:rsidRPr="00460B76">
        <w:rPr>
          <w:lang w:val="en-US"/>
        </w:rPr>
        <w:tab/>
        <w:t xml:space="preserve">/*  </w:t>
      </w:r>
      <w:r>
        <w:rPr>
          <w:rFonts w:hint="eastAsia"/>
        </w:rPr>
        <w:t>创建</w:t>
      </w:r>
      <w:r w:rsidRPr="00460B76">
        <w:rPr>
          <w:lang w:val="en-US"/>
        </w:rPr>
        <w:t xml:space="preserve"> 5 </w:t>
      </w:r>
      <w:r>
        <w:rPr>
          <w:rFonts w:hint="eastAsia"/>
        </w:rPr>
        <w:t>个线程</w:t>
      </w:r>
      <w:r w:rsidRPr="00460B76">
        <w:rPr>
          <w:lang w:val="en-US"/>
        </w:rPr>
        <w:t xml:space="preserve">          */</w:t>
      </w:r>
    </w:p>
    <w:p w:rsidR="00C73189" w:rsidRPr="00460B76" w:rsidRDefault="00C73189" w:rsidP="00BF3FF1">
      <w:pPr>
        <w:pStyle w:val="a6"/>
        <w:rPr>
          <w:lang w:val="en-US"/>
        </w:rPr>
      </w:pPr>
      <w:r w:rsidRPr="00460B76">
        <w:rPr>
          <w:lang w:val="en-US"/>
        </w:rPr>
        <w:t xml:space="preserve">      printf("in main: creating thread %d\n", i);</w:t>
      </w:r>
    </w:p>
    <w:p w:rsidR="00C73189" w:rsidRPr="00460B76" w:rsidRDefault="00C73189" w:rsidP="00BF3FF1">
      <w:pPr>
        <w:pStyle w:val="a6"/>
        <w:rPr>
          <w:lang w:val="en-US"/>
        </w:rPr>
      </w:pPr>
    </w:p>
    <w:p w:rsidR="00C73189" w:rsidRPr="00460B76" w:rsidRDefault="00C73189" w:rsidP="00BF3FF1">
      <w:pPr>
        <w:pStyle w:val="a6"/>
        <w:rPr>
          <w:lang w:val="en-US"/>
        </w:rPr>
      </w:pPr>
      <w:r w:rsidRPr="00460B76">
        <w:rPr>
          <w:lang w:val="en-US"/>
        </w:rPr>
        <w:t xml:space="preserve">      ret = pthread_create(&amp;tid[i], NULL, print_hello, (void *)i);</w:t>
      </w:r>
    </w:p>
    <w:p w:rsidR="00C73189" w:rsidRPr="00460B76" w:rsidRDefault="00C73189" w:rsidP="00BF3FF1">
      <w:pPr>
        <w:pStyle w:val="a6"/>
        <w:rPr>
          <w:lang w:val="en-US"/>
        </w:rPr>
      </w:pPr>
      <w:r w:rsidRPr="00460B76">
        <w:rPr>
          <w:lang w:val="en-US"/>
        </w:rPr>
        <w:lastRenderedPageBreak/>
        <w:t xml:space="preserve">      if (ret != 0) {</w:t>
      </w:r>
    </w:p>
    <w:p w:rsidR="00C73189" w:rsidRPr="00460B76" w:rsidRDefault="00C73189" w:rsidP="00BF3FF1">
      <w:pPr>
        <w:pStyle w:val="a6"/>
        <w:rPr>
          <w:lang w:val="en-US"/>
        </w:rPr>
      </w:pPr>
      <w:r w:rsidRPr="00460B76">
        <w:rPr>
          <w:lang w:val="en-US"/>
        </w:rPr>
        <w:t xml:space="preserve">         printf("create thread failed\n");</w:t>
      </w:r>
    </w:p>
    <w:p w:rsidR="00C73189" w:rsidRDefault="00C73189" w:rsidP="00BF3FF1">
      <w:pPr>
        <w:pStyle w:val="a6"/>
      </w:pPr>
      <w:r w:rsidRPr="00460B76">
        <w:rPr>
          <w:lang w:val="en-US"/>
        </w:rPr>
        <w:t xml:space="preserve">         </w:t>
      </w:r>
      <w:r>
        <w:t>exit(-1);</w:t>
      </w:r>
    </w:p>
    <w:p w:rsidR="00C73189" w:rsidRDefault="00C73189" w:rsidP="00BF3FF1">
      <w:pPr>
        <w:pStyle w:val="a6"/>
      </w:pPr>
      <w:r>
        <w:t xml:space="preserve">      }</w:t>
      </w:r>
    </w:p>
    <w:p w:rsidR="00C73189" w:rsidRDefault="00C73189" w:rsidP="00BF3FF1">
      <w:pPr>
        <w:pStyle w:val="a6"/>
      </w:pPr>
      <w:r>
        <w:t xml:space="preserve">   }</w:t>
      </w:r>
    </w:p>
    <w:p w:rsidR="00C73189" w:rsidRDefault="00C73189" w:rsidP="004B193C">
      <w:pPr>
        <w:pStyle w:val="a6"/>
      </w:pPr>
      <w:r>
        <w:t xml:space="preserve">   printf("in main: exit!\n");</w:t>
      </w:r>
    </w:p>
    <w:p w:rsidR="00C73189" w:rsidRDefault="00C73189" w:rsidP="004B193C">
      <w:pPr>
        <w:pStyle w:val="a6"/>
      </w:pPr>
      <w:r>
        <w:t xml:space="preserve">   pthread_exit(NULL);                          </w:t>
      </w:r>
      <w:r>
        <w:tab/>
      </w:r>
      <w:r>
        <w:tab/>
      </w:r>
      <w:r>
        <w:tab/>
        <w:t xml:space="preserve">/*  </w:t>
      </w:r>
      <w:r>
        <w:rPr>
          <w:rFonts w:hint="eastAsia"/>
        </w:rPr>
        <w:t>创建线程后，主线程退出</w:t>
      </w:r>
      <w:r>
        <w:t xml:space="preserve"> */</w:t>
      </w:r>
    </w:p>
    <w:p w:rsidR="00C73189" w:rsidRDefault="00C73189" w:rsidP="004B193C">
      <w:pPr>
        <w:pStyle w:val="a6"/>
      </w:pPr>
    </w:p>
    <w:p w:rsidR="00C73189" w:rsidRDefault="00C73189" w:rsidP="004B193C">
      <w:pPr>
        <w:pStyle w:val="a6"/>
      </w:pPr>
      <w:r>
        <w:t xml:space="preserve">   return (0);</w:t>
      </w:r>
    </w:p>
    <w:p w:rsidR="00C73189" w:rsidRPr="00391C4F" w:rsidRDefault="00C73189" w:rsidP="004B193C">
      <w:pPr>
        <w:pStyle w:val="a6"/>
      </w:pPr>
      <w:r>
        <w:t>}</w:t>
      </w:r>
    </w:p>
    <w:p w:rsidR="00C73189" w:rsidRPr="00D85B5E" w:rsidRDefault="00C73189" w:rsidP="003200AF">
      <w:pPr>
        <w:pStyle w:val="3"/>
        <w:numPr>
          <w:ilvl w:val="0"/>
          <w:numId w:val="0"/>
        </w:numPr>
        <w:rPr>
          <w:lang w:val="de-DE"/>
        </w:rPr>
      </w:pPr>
      <w:bookmarkStart w:id="641" w:name="_Toc424217319"/>
      <w:bookmarkStart w:id="642" w:name="_Toc424654867"/>
      <w:bookmarkStart w:id="643" w:name="_Toc424721535"/>
      <w:bookmarkStart w:id="644" w:name="_Toc424908979"/>
      <w:bookmarkStart w:id="645" w:name="_Toc424912243"/>
      <w:bookmarkStart w:id="646" w:name="_Toc425413918"/>
      <w:bookmarkStart w:id="647" w:name="_Toc427939226"/>
      <w:bookmarkStart w:id="648" w:name="_Toc427940502"/>
      <w:bookmarkStart w:id="649" w:name="_Toc427940729"/>
      <w:bookmarkStart w:id="650" w:name="_Toc427941667"/>
      <w:bookmarkStart w:id="651" w:name="_Toc428704840"/>
      <w:bookmarkStart w:id="652" w:name="_Toc428867463"/>
      <w:bookmarkStart w:id="653" w:name="_Toc429220984"/>
      <w:bookmarkStart w:id="654" w:name="_Toc431109705"/>
      <w:bookmarkStart w:id="655" w:name="_Toc432271018"/>
      <w:bookmarkStart w:id="656" w:name="_Toc432317359"/>
      <w:bookmarkStart w:id="657" w:name="_Toc469064054"/>
      <w:r>
        <w:rPr>
          <w:rFonts w:hint="eastAsia"/>
        </w:rPr>
        <w:t>实验步骤</w:t>
      </w:r>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p>
    <w:p w:rsidR="00C73189" w:rsidRDefault="00C73189" w:rsidP="008B21AD">
      <w:pPr>
        <w:pStyle w:val="23"/>
        <w:numPr>
          <w:ilvl w:val="0"/>
          <w:numId w:val="30"/>
        </w:numPr>
        <w:spacing w:before="62" w:after="62"/>
        <w:rPr>
          <w:lang w:val="de-DE"/>
        </w:rPr>
      </w:pPr>
      <w:r>
        <w:rPr>
          <w:rFonts w:hint="eastAsia"/>
          <w:lang w:val="de-DE"/>
        </w:rPr>
        <w:t>使用</w:t>
      </w:r>
      <w:r>
        <w:rPr>
          <w:lang w:val="de-DE"/>
        </w:rPr>
        <w:t>RealEvo-IDE</w:t>
      </w:r>
      <w:r>
        <w:rPr>
          <w:rFonts w:hint="eastAsia"/>
          <w:lang w:val="de-DE"/>
        </w:rPr>
        <w:t>打开并编译工程</w:t>
      </w:r>
      <w:r>
        <w:rPr>
          <w:lang w:val="de-DE"/>
        </w:rPr>
        <w:t>thread_create</w:t>
      </w:r>
      <w:r>
        <w:rPr>
          <w:rFonts w:hint="eastAsia"/>
          <w:lang w:val="de-DE"/>
        </w:rPr>
        <w:t>，将生成的程序文件上传到</w:t>
      </w:r>
      <w:r w:rsidR="00F761D2">
        <w:rPr>
          <w:rFonts w:hint="eastAsia"/>
          <w:lang w:val="de-DE"/>
        </w:rPr>
        <w:t>验证平台</w:t>
      </w:r>
      <w:r>
        <w:rPr>
          <w:rFonts w:hint="eastAsia"/>
          <w:lang w:val="de-DE"/>
        </w:rPr>
        <w:t>中；</w:t>
      </w:r>
    </w:p>
    <w:p w:rsidR="00C73189" w:rsidRDefault="00C73189" w:rsidP="008B21AD">
      <w:pPr>
        <w:pStyle w:val="23"/>
        <w:numPr>
          <w:ilvl w:val="0"/>
          <w:numId w:val="30"/>
        </w:numPr>
        <w:spacing w:before="62" w:after="62"/>
        <w:rPr>
          <w:lang w:val="de-DE"/>
        </w:rPr>
      </w:pPr>
      <w:r>
        <w:rPr>
          <w:rFonts w:hint="eastAsia"/>
          <w:lang w:val="de-DE"/>
        </w:rPr>
        <w:t>在</w:t>
      </w:r>
      <w:r w:rsidR="00F761D2">
        <w:rPr>
          <w:rFonts w:hint="eastAsia"/>
          <w:lang w:val="de-DE"/>
        </w:rPr>
        <w:t>验证平台</w:t>
      </w:r>
      <w:r>
        <w:rPr>
          <w:rFonts w:hint="eastAsia"/>
          <w:lang w:val="de-DE"/>
        </w:rPr>
        <w:t>中执行程序</w:t>
      </w:r>
      <w:r>
        <w:rPr>
          <w:lang w:val="de-DE"/>
        </w:rPr>
        <w:t>thread_create</w:t>
      </w:r>
      <w:r>
        <w:rPr>
          <w:rFonts w:hint="eastAsia"/>
          <w:lang w:val="de-DE"/>
        </w:rPr>
        <w:t>，控制台输出程序执行结果；</w:t>
      </w:r>
    </w:p>
    <w:p w:rsidR="00C73189" w:rsidRPr="00460B76" w:rsidRDefault="00C73189" w:rsidP="002A6691">
      <w:pPr>
        <w:pStyle w:val="a6"/>
        <w:rPr>
          <w:lang w:val="en-US"/>
        </w:rPr>
      </w:pPr>
      <w:r w:rsidRPr="00460B76">
        <w:rPr>
          <w:lang w:val="en-US"/>
        </w:rPr>
        <w:t>[root@sylixos_station:/apps/thread_create]# ./thread_create</w:t>
      </w:r>
    </w:p>
    <w:p w:rsidR="00C73189" w:rsidRPr="00460B76" w:rsidRDefault="00C73189" w:rsidP="002A6691">
      <w:pPr>
        <w:pStyle w:val="a6"/>
        <w:rPr>
          <w:lang w:val="en-US"/>
        </w:rPr>
      </w:pPr>
      <w:r w:rsidRPr="00460B76">
        <w:rPr>
          <w:lang w:val="en-US"/>
        </w:rPr>
        <w:t>in main: creating thread 0</w:t>
      </w:r>
    </w:p>
    <w:p w:rsidR="00C73189" w:rsidRPr="00460B76" w:rsidRDefault="00C73189" w:rsidP="002A6691">
      <w:pPr>
        <w:pStyle w:val="a6"/>
        <w:rPr>
          <w:lang w:val="en-US"/>
        </w:rPr>
      </w:pPr>
      <w:r w:rsidRPr="00460B76">
        <w:rPr>
          <w:lang w:val="en-US"/>
        </w:rPr>
        <w:t>in main: creating thread 1</w:t>
      </w:r>
    </w:p>
    <w:p w:rsidR="00C73189" w:rsidRPr="00460B76" w:rsidRDefault="00C73189" w:rsidP="002A6691">
      <w:pPr>
        <w:pStyle w:val="a6"/>
        <w:rPr>
          <w:lang w:val="en-US"/>
        </w:rPr>
      </w:pPr>
      <w:r w:rsidRPr="00460B76">
        <w:rPr>
          <w:lang w:val="en-US"/>
        </w:rPr>
        <w:t>in main: creating thread 2</w:t>
      </w:r>
    </w:p>
    <w:p w:rsidR="00C73189" w:rsidRPr="00460B76" w:rsidRDefault="00C73189" w:rsidP="002A6691">
      <w:pPr>
        <w:pStyle w:val="a6"/>
        <w:rPr>
          <w:lang w:val="en-US"/>
        </w:rPr>
      </w:pPr>
      <w:r w:rsidRPr="00460B76">
        <w:rPr>
          <w:lang w:val="en-US"/>
        </w:rPr>
        <w:t>in main: creating thread 3</w:t>
      </w:r>
    </w:p>
    <w:p w:rsidR="00C73189" w:rsidRPr="00460B76" w:rsidRDefault="00C73189" w:rsidP="002A6691">
      <w:pPr>
        <w:pStyle w:val="a6"/>
        <w:rPr>
          <w:lang w:val="en-US"/>
        </w:rPr>
      </w:pPr>
      <w:r w:rsidRPr="00460B76">
        <w:rPr>
          <w:lang w:val="en-US"/>
        </w:rPr>
        <w:t>in main: creating thread 4</w:t>
      </w:r>
    </w:p>
    <w:p w:rsidR="00C73189" w:rsidRPr="00460B76" w:rsidRDefault="00C73189" w:rsidP="002A6691">
      <w:pPr>
        <w:pStyle w:val="a6"/>
        <w:rPr>
          <w:lang w:val="en-US"/>
        </w:rPr>
      </w:pPr>
      <w:r w:rsidRPr="00460B76">
        <w:rPr>
          <w:lang w:val="en-US"/>
        </w:rPr>
        <w:t>in main: exit!</w:t>
      </w:r>
    </w:p>
    <w:p w:rsidR="00C73189" w:rsidRPr="00460B76" w:rsidRDefault="00C73189" w:rsidP="002A6691">
      <w:pPr>
        <w:pStyle w:val="a6"/>
        <w:rPr>
          <w:lang w:val="en-US"/>
        </w:rPr>
      </w:pPr>
      <w:r w:rsidRPr="00460B76">
        <w:rPr>
          <w:lang w:val="en-US"/>
        </w:rPr>
        <w:t>it's me, thread 0!</w:t>
      </w:r>
    </w:p>
    <w:p w:rsidR="00C73189" w:rsidRPr="00460B76" w:rsidRDefault="00C73189" w:rsidP="002A6691">
      <w:pPr>
        <w:pStyle w:val="a6"/>
        <w:rPr>
          <w:lang w:val="en-US"/>
        </w:rPr>
      </w:pPr>
      <w:r w:rsidRPr="00460B76">
        <w:rPr>
          <w:lang w:val="en-US"/>
        </w:rPr>
        <w:t>it's me, thread 1!</w:t>
      </w:r>
    </w:p>
    <w:p w:rsidR="00C73189" w:rsidRPr="00460B76" w:rsidRDefault="00C73189" w:rsidP="002A6691">
      <w:pPr>
        <w:pStyle w:val="a6"/>
        <w:rPr>
          <w:lang w:val="en-US"/>
        </w:rPr>
      </w:pPr>
      <w:r w:rsidRPr="00460B76">
        <w:rPr>
          <w:lang w:val="en-US"/>
        </w:rPr>
        <w:t>it's me, thread 2!</w:t>
      </w:r>
    </w:p>
    <w:p w:rsidR="00C73189" w:rsidRPr="00460B76" w:rsidRDefault="00C73189" w:rsidP="002A6691">
      <w:pPr>
        <w:pStyle w:val="a6"/>
        <w:rPr>
          <w:lang w:val="en-US"/>
        </w:rPr>
      </w:pPr>
      <w:r w:rsidRPr="00460B76">
        <w:rPr>
          <w:lang w:val="en-US"/>
        </w:rPr>
        <w:t>it's me, thread 3!</w:t>
      </w:r>
    </w:p>
    <w:p w:rsidR="00C73189" w:rsidRPr="00460B76" w:rsidRDefault="00C73189" w:rsidP="002A6691">
      <w:pPr>
        <w:pStyle w:val="a6"/>
        <w:rPr>
          <w:lang w:val="en-US"/>
        </w:rPr>
      </w:pPr>
      <w:r w:rsidRPr="00460B76">
        <w:rPr>
          <w:lang w:val="en-US"/>
        </w:rPr>
        <w:t>it's me, thread 4!</w:t>
      </w:r>
    </w:p>
    <w:p w:rsidR="00C73189" w:rsidRPr="00460B76" w:rsidRDefault="00C73189" w:rsidP="002A6691">
      <w:pPr>
        <w:pStyle w:val="a6"/>
        <w:rPr>
          <w:lang w:val="en-US"/>
        </w:rPr>
      </w:pPr>
      <w:r w:rsidRPr="00460B76">
        <w:rPr>
          <w:lang w:val="en-US"/>
        </w:rPr>
        <w:t>[root@sylixos_station:/apps/thread_create]#</w:t>
      </w:r>
    </w:p>
    <w:p w:rsidR="00C73189" w:rsidRDefault="00C73189" w:rsidP="008B21AD">
      <w:pPr>
        <w:pStyle w:val="23"/>
        <w:numPr>
          <w:ilvl w:val="0"/>
          <w:numId w:val="30"/>
        </w:numPr>
        <w:spacing w:before="62" w:after="62"/>
        <w:rPr>
          <w:lang w:val="de-DE"/>
        </w:rPr>
      </w:pPr>
      <w:r>
        <w:rPr>
          <w:rFonts w:hint="eastAsia"/>
          <w:lang w:val="de-DE"/>
        </w:rPr>
        <w:t>在</w:t>
      </w:r>
      <w:r>
        <w:rPr>
          <w:lang w:val="de-DE"/>
        </w:rPr>
        <w:fldChar w:fldCharType="begin"/>
      </w:r>
      <w:r>
        <w:rPr>
          <w:lang w:val="de-DE"/>
        </w:rPr>
        <w:instrText xml:space="preserve"> REF _Ref425577264 \h </w:instrText>
      </w:r>
      <w:r>
        <w:rPr>
          <w:lang w:val="de-DE"/>
        </w:rPr>
      </w:r>
      <w:r>
        <w:rPr>
          <w:lang w:val="de-DE"/>
        </w:rPr>
        <w:fldChar w:fldCharType="separate"/>
      </w:r>
      <w:r w:rsidR="00B96029">
        <w:rPr>
          <w:rFonts w:hint="eastAsia"/>
        </w:rPr>
        <w:t>程序清单</w:t>
      </w:r>
      <w:r w:rsidR="00B96029">
        <w:rPr>
          <w:noProof/>
        </w:rPr>
        <w:t>5</w:t>
      </w:r>
      <w:r w:rsidR="00B96029">
        <w:t>.</w:t>
      </w:r>
      <w:r w:rsidR="00B96029">
        <w:rPr>
          <w:noProof/>
        </w:rPr>
        <w:t>2</w:t>
      </w:r>
      <w:r>
        <w:rPr>
          <w:lang w:val="de-DE"/>
        </w:rPr>
        <w:fldChar w:fldCharType="end"/>
      </w:r>
      <w:r>
        <w:rPr>
          <w:rFonts w:hint="eastAsia"/>
          <w:lang w:val="de-DE"/>
        </w:rPr>
        <w:t>主线程退出前，加入下列代码，再次运行查看程序执行效果。</w:t>
      </w:r>
    </w:p>
    <w:p w:rsidR="00C73189" w:rsidRPr="00C240C1" w:rsidRDefault="00C73189" w:rsidP="00C240C1">
      <w:pPr>
        <w:pStyle w:val="a6"/>
      </w:pPr>
      <w:r w:rsidRPr="00C240C1">
        <w:t>pthread_join(threads[0],</w:t>
      </w:r>
      <w:r>
        <w:t xml:space="preserve"> </w:t>
      </w:r>
      <w:r w:rsidRPr="00C240C1">
        <w:t>NULL);</w:t>
      </w:r>
    </w:p>
    <w:p w:rsidR="00C73189" w:rsidRPr="00351B09" w:rsidRDefault="00C73189" w:rsidP="003200AF">
      <w:pPr>
        <w:pStyle w:val="3"/>
        <w:numPr>
          <w:ilvl w:val="0"/>
          <w:numId w:val="0"/>
        </w:numPr>
        <w:rPr>
          <w:lang w:val="de-DE"/>
        </w:rPr>
      </w:pPr>
      <w:bookmarkStart w:id="658" w:name="_Toc428867464"/>
      <w:bookmarkStart w:id="659" w:name="_Toc429220985"/>
      <w:bookmarkStart w:id="660" w:name="_Toc431109706"/>
      <w:bookmarkStart w:id="661" w:name="_Toc432271019"/>
      <w:bookmarkStart w:id="662" w:name="_Toc432317360"/>
      <w:bookmarkStart w:id="663" w:name="_Toc469064055"/>
      <w:r>
        <w:rPr>
          <w:rFonts w:hint="eastAsia"/>
        </w:rPr>
        <w:t>扩展实验</w:t>
      </w:r>
      <w:bookmarkEnd w:id="658"/>
      <w:bookmarkEnd w:id="659"/>
      <w:bookmarkEnd w:id="660"/>
      <w:bookmarkEnd w:id="661"/>
      <w:bookmarkEnd w:id="662"/>
      <w:bookmarkEnd w:id="663"/>
    </w:p>
    <w:p w:rsidR="00C73189" w:rsidRPr="004C40D9" w:rsidRDefault="00C73189" w:rsidP="00EA770A">
      <w:pPr>
        <w:pStyle w:val="23"/>
        <w:spacing w:before="62" w:after="62"/>
        <w:rPr>
          <w:lang w:val="de-DE"/>
        </w:rPr>
      </w:pPr>
      <w:r>
        <w:rPr>
          <w:rFonts w:hint="eastAsia"/>
        </w:rPr>
        <w:t>线程间如何进行大数据的交换</w:t>
      </w:r>
      <w:r w:rsidRPr="00527168">
        <w:rPr>
          <w:rFonts w:hint="eastAsia"/>
          <w:lang w:val="de-DE"/>
        </w:rPr>
        <w:t>，</w:t>
      </w:r>
      <w:r>
        <w:rPr>
          <w:rFonts w:hint="eastAsia"/>
        </w:rPr>
        <w:t>并编程验证</w:t>
      </w:r>
      <w:r w:rsidRPr="00382F0A">
        <w:rPr>
          <w:rFonts w:hint="eastAsia"/>
        </w:rPr>
        <w:t>。</w:t>
      </w:r>
      <w:r w:rsidR="00116B54" w:rsidRPr="00411E10">
        <w:rPr>
          <w:rFonts w:hint="eastAsia"/>
          <w:lang w:val="de-DE"/>
        </w:rPr>
        <w:t xml:space="preserve"> </w:t>
      </w:r>
    </w:p>
    <w:p w:rsidR="00C73189" w:rsidRPr="00527168" w:rsidRDefault="00C73189">
      <w:pPr>
        <w:widowControl/>
        <w:spacing w:beforeLines="0" w:afterLines="0"/>
        <w:jc w:val="left"/>
        <w:rPr>
          <w:rFonts w:ascii="Arial" w:eastAsia="黑体" w:hAnsi="Arial"/>
          <w:b/>
          <w:bCs/>
          <w:sz w:val="24"/>
          <w:szCs w:val="24"/>
          <w:lang w:val="de-DE"/>
        </w:rPr>
      </w:pPr>
      <w:r w:rsidRPr="00527168">
        <w:rPr>
          <w:lang w:val="de-DE"/>
        </w:rPr>
        <w:br w:type="page"/>
      </w:r>
    </w:p>
    <w:p w:rsidR="00C73189" w:rsidRPr="004C40D9" w:rsidRDefault="00C73189" w:rsidP="007F4540">
      <w:pPr>
        <w:pStyle w:val="20"/>
        <w:numPr>
          <w:ilvl w:val="0"/>
          <w:numId w:val="0"/>
        </w:numPr>
        <w:rPr>
          <w:lang w:val="de-DE"/>
        </w:rPr>
      </w:pPr>
      <w:bookmarkStart w:id="664" w:name="_Toc469064056"/>
      <w:r>
        <w:rPr>
          <w:rFonts w:hint="eastAsia"/>
        </w:rPr>
        <w:t>实验二</w:t>
      </w:r>
      <w:r w:rsidRPr="004C40D9">
        <w:rPr>
          <w:lang w:val="de-DE"/>
        </w:rPr>
        <w:t xml:space="preserve">  </w:t>
      </w:r>
      <w:r>
        <w:rPr>
          <w:rFonts w:hint="eastAsia"/>
        </w:rPr>
        <w:t>线程同步实验</w:t>
      </w:r>
      <w:r w:rsidRPr="004C40D9">
        <w:rPr>
          <w:lang w:val="de-DE"/>
        </w:rPr>
        <w:t>—</w:t>
      </w:r>
      <w:r>
        <w:rPr>
          <w:rFonts w:hint="eastAsia"/>
        </w:rPr>
        <w:t>信号量</w:t>
      </w:r>
      <w:bookmarkEnd w:id="664"/>
    </w:p>
    <w:p w:rsidR="00C73189" w:rsidRPr="004C40D9" w:rsidRDefault="00C73189" w:rsidP="00EA770A">
      <w:pPr>
        <w:pStyle w:val="23"/>
        <w:spacing w:before="62" w:after="62"/>
        <w:ind w:firstLine="0"/>
        <w:rPr>
          <w:lang w:val="de-DE"/>
        </w:rPr>
      </w:pPr>
    </w:p>
    <w:p w:rsidR="00C73189" w:rsidRPr="000C1270" w:rsidRDefault="00C73189" w:rsidP="007F4540">
      <w:pPr>
        <w:pStyle w:val="3"/>
        <w:numPr>
          <w:ilvl w:val="0"/>
          <w:numId w:val="0"/>
        </w:numPr>
      </w:pPr>
      <w:bookmarkStart w:id="665" w:name="_Toc424217336"/>
      <w:bookmarkStart w:id="666" w:name="_Toc424654884"/>
      <w:bookmarkStart w:id="667" w:name="_Toc424721552"/>
      <w:bookmarkStart w:id="668" w:name="_Toc424908996"/>
      <w:bookmarkStart w:id="669" w:name="_Toc424912260"/>
      <w:bookmarkStart w:id="670" w:name="_Toc425413921"/>
      <w:bookmarkStart w:id="671" w:name="_Toc427939229"/>
      <w:bookmarkStart w:id="672" w:name="_Toc427940505"/>
      <w:bookmarkStart w:id="673" w:name="_Toc427940732"/>
      <w:bookmarkStart w:id="674" w:name="_Toc427941670"/>
      <w:bookmarkStart w:id="675" w:name="_Toc428704843"/>
      <w:bookmarkStart w:id="676" w:name="_Toc428867466"/>
      <w:bookmarkStart w:id="677" w:name="_Toc429220987"/>
      <w:bookmarkStart w:id="678" w:name="_Toc431109708"/>
      <w:bookmarkStart w:id="679" w:name="_Toc432271021"/>
      <w:bookmarkStart w:id="680" w:name="_Toc432317362"/>
      <w:bookmarkStart w:id="681" w:name="_Toc469064057"/>
      <w:r>
        <w:rPr>
          <w:rFonts w:hint="eastAsia"/>
        </w:rPr>
        <w:t>实验目的</w:t>
      </w:r>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p>
    <w:p w:rsidR="00C73189" w:rsidRDefault="00C73189" w:rsidP="007F4540">
      <w:pPr>
        <w:pStyle w:val="a"/>
      </w:pPr>
      <w:r>
        <w:rPr>
          <w:rFonts w:hint="eastAsia"/>
        </w:rPr>
        <w:t>了解线程中信号量的概念和作用</w:t>
      </w:r>
    </w:p>
    <w:p w:rsidR="00C73189" w:rsidRPr="007C6C4C" w:rsidRDefault="00C73189" w:rsidP="007F4540">
      <w:pPr>
        <w:pStyle w:val="a"/>
      </w:pPr>
      <w:r>
        <w:rPr>
          <w:rFonts w:hint="eastAsia"/>
        </w:rPr>
        <w:t>掌握信号量的相关函数及其使用方法</w:t>
      </w:r>
    </w:p>
    <w:p w:rsidR="00C73189" w:rsidRPr="000C1270" w:rsidRDefault="00C73189" w:rsidP="007F4540">
      <w:pPr>
        <w:pStyle w:val="3"/>
        <w:numPr>
          <w:ilvl w:val="0"/>
          <w:numId w:val="0"/>
        </w:numPr>
      </w:pPr>
      <w:bookmarkStart w:id="682" w:name="_Toc424217337"/>
      <w:bookmarkStart w:id="683" w:name="_Toc424654885"/>
      <w:bookmarkStart w:id="684" w:name="_Toc424721553"/>
      <w:bookmarkStart w:id="685" w:name="_Toc424908997"/>
      <w:bookmarkStart w:id="686" w:name="_Toc424912261"/>
      <w:bookmarkStart w:id="687" w:name="_Toc425413922"/>
      <w:bookmarkStart w:id="688" w:name="_Toc427939230"/>
      <w:bookmarkStart w:id="689" w:name="_Toc427940506"/>
      <w:bookmarkStart w:id="690" w:name="_Toc427940733"/>
      <w:bookmarkStart w:id="691" w:name="_Toc427941671"/>
      <w:bookmarkStart w:id="692" w:name="_Toc428704844"/>
      <w:bookmarkStart w:id="693" w:name="_Toc428867467"/>
      <w:bookmarkStart w:id="694" w:name="_Toc429220988"/>
      <w:bookmarkStart w:id="695" w:name="_Toc431109709"/>
      <w:bookmarkStart w:id="696" w:name="_Toc432271022"/>
      <w:bookmarkStart w:id="697" w:name="_Toc432317363"/>
      <w:bookmarkStart w:id="698" w:name="_Toc469064058"/>
      <w:r>
        <w:rPr>
          <w:rFonts w:hint="eastAsia"/>
        </w:rPr>
        <w:t>实验内容</w:t>
      </w:r>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p>
    <w:p w:rsidR="00C73189" w:rsidRDefault="00C73189" w:rsidP="007F4540">
      <w:pPr>
        <w:pStyle w:val="a"/>
      </w:pPr>
      <w:r>
        <w:rPr>
          <w:rFonts w:hint="eastAsia"/>
        </w:rPr>
        <w:t>阅读</w:t>
      </w:r>
      <w:r>
        <w:t>thread_semaphore.c</w:t>
      </w:r>
      <w:r>
        <w:rPr>
          <w:rFonts w:hint="eastAsia"/>
        </w:rPr>
        <w:t>文件，了解信号量相关函数及在多线程中的使用方法</w:t>
      </w:r>
      <w:r>
        <w:t xml:space="preserve"> </w:t>
      </w:r>
    </w:p>
    <w:p w:rsidR="00C73189" w:rsidRPr="007C6C4C" w:rsidRDefault="00C73189" w:rsidP="007F4540">
      <w:pPr>
        <w:pStyle w:val="a"/>
      </w:pPr>
      <w:r>
        <w:rPr>
          <w:rFonts w:hint="eastAsia"/>
        </w:rPr>
        <w:t>在</w:t>
      </w:r>
      <w:r>
        <w:t>RealEvo-IDE</w:t>
      </w:r>
      <w:r>
        <w:rPr>
          <w:rFonts w:hint="eastAsia"/>
        </w:rPr>
        <w:t>下编译</w:t>
      </w:r>
      <w:r>
        <w:t>thread_semaphore</w:t>
      </w:r>
      <w:r>
        <w:rPr>
          <w:rFonts w:hint="eastAsia"/>
        </w:rPr>
        <w:t>工程，并将程序上传到</w:t>
      </w:r>
      <w:r w:rsidR="00F761D2">
        <w:rPr>
          <w:rFonts w:hint="eastAsia"/>
        </w:rPr>
        <w:t>验证平台</w:t>
      </w:r>
      <w:r>
        <w:rPr>
          <w:rFonts w:hint="eastAsia"/>
        </w:rPr>
        <w:t>运行查看效果</w:t>
      </w:r>
    </w:p>
    <w:p w:rsidR="00C73189" w:rsidRPr="000C1270" w:rsidRDefault="00C73189" w:rsidP="007F4540">
      <w:pPr>
        <w:pStyle w:val="3"/>
        <w:numPr>
          <w:ilvl w:val="0"/>
          <w:numId w:val="0"/>
        </w:numPr>
      </w:pPr>
      <w:bookmarkStart w:id="699" w:name="_Toc424217338"/>
      <w:bookmarkStart w:id="700" w:name="_Toc424654886"/>
      <w:bookmarkStart w:id="701" w:name="_Toc424721554"/>
      <w:bookmarkStart w:id="702" w:name="_Toc424908998"/>
      <w:bookmarkStart w:id="703" w:name="_Toc424912262"/>
      <w:bookmarkStart w:id="704" w:name="_Toc425413923"/>
      <w:bookmarkStart w:id="705" w:name="_Toc427939231"/>
      <w:bookmarkStart w:id="706" w:name="_Toc427940507"/>
      <w:bookmarkStart w:id="707" w:name="_Toc427940734"/>
      <w:bookmarkStart w:id="708" w:name="_Toc427941672"/>
      <w:bookmarkStart w:id="709" w:name="_Toc428704845"/>
      <w:bookmarkStart w:id="710" w:name="_Toc428867468"/>
      <w:bookmarkStart w:id="711" w:name="_Toc429220989"/>
      <w:bookmarkStart w:id="712" w:name="_Toc431109710"/>
      <w:bookmarkStart w:id="713" w:name="_Toc432271023"/>
      <w:bookmarkStart w:id="714" w:name="_Toc432317364"/>
      <w:bookmarkStart w:id="715" w:name="_Toc469064059"/>
      <w:r>
        <w:rPr>
          <w:rFonts w:hint="eastAsia"/>
        </w:rPr>
        <w:t>实验环境</w:t>
      </w:r>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p>
    <w:p w:rsidR="00C73189" w:rsidRDefault="00C73189" w:rsidP="007F4540">
      <w:pPr>
        <w:pStyle w:val="a"/>
      </w:pPr>
      <w:r>
        <w:rPr>
          <w:rFonts w:hint="eastAsia"/>
        </w:rPr>
        <w:t>硬件：已经部署</w:t>
      </w:r>
      <w:r>
        <w:t>SylixOS</w:t>
      </w:r>
      <w:r>
        <w:rPr>
          <w:rFonts w:hint="eastAsia"/>
        </w:rPr>
        <w:t>操作系统的</w:t>
      </w:r>
      <w:r w:rsidR="00F761D2">
        <w:rPr>
          <w:rFonts w:hint="eastAsia"/>
        </w:rPr>
        <w:t>验证平台</w:t>
      </w:r>
      <w:r>
        <w:rPr>
          <w:rFonts w:hint="eastAsia"/>
        </w:rPr>
        <w:t>，一台</w:t>
      </w:r>
      <w:r>
        <w:t>PC</w:t>
      </w:r>
      <w:r>
        <w:rPr>
          <w:rFonts w:hint="eastAsia"/>
        </w:rPr>
        <w:t>主机</w:t>
      </w:r>
    </w:p>
    <w:p w:rsidR="00C73189" w:rsidRPr="00555DD8" w:rsidRDefault="00C73189" w:rsidP="007F4540">
      <w:pPr>
        <w:pStyle w:val="a"/>
      </w:pPr>
      <w:r>
        <w:rPr>
          <w:rFonts w:hint="eastAsia"/>
        </w:rPr>
        <w:t>软件：</w:t>
      </w:r>
      <w:r>
        <w:t>RealEvo-IDE</w:t>
      </w:r>
      <w:r>
        <w:rPr>
          <w:rFonts w:hint="eastAsia"/>
        </w:rPr>
        <w:t>、</w:t>
      </w:r>
      <w:r>
        <w:t>putty</w:t>
      </w:r>
    </w:p>
    <w:p w:rsidR="00C73189" w:rsidRPr="000C1270" w:rsidRDefault="00C73189" w:rsidP="007F4540">
      <w:pPr>
        <w:pStyle w:val="3"/>
        <w:numPr>
          <w:ilvl w:val="0"/>
          <w:numId w:val="0"/>
        </w:numPr>
      </w:pPr>
      <w:bookmarkStart w:id="716" w:name="_Toc424217339"/>
      <w:bookmarkStart w:id="717" w:name="_Toc424654887"/>
      <w:bookmarkStart w:id="718" w:name="_Toc424721555"/>
      <w:bookmarkStart w:id="719" w:name="_Toc424908999"/>
      <w:bookmarkStart w:id="720" w:name="_Toc424912263"/>
      <w:bookmarkStart w:id="721" w:name="_Toc425413924"/>
      <w:bookmarkStart w:id="722" w:name="_Toc427939232"/>
      <w:bookmarkStart w:id="723" w:name="_Toc427940508"/>
      <w:bookmarkStart w:id="724" w:name="_Toc427940735"/>
      <w:bookmarkStart w:id="725" w:name="_Toc427941673"/>
      <w:bookmarkStart w:id="726" w:name="_Toc428704846"/>
      <w:bookmarkStart w:id="727" w:name="_Toc428867469"/>
      <w:bookmarkStart w:id="728" w:name="_Toc429220990"/>
      <w:bookmarkStart w:id="729" w:name="_Toc431109711"/>
      <w:bookmarkStart w:id="730" w:name="_Toc432271024"/>
      <w:bookmarkStart w:id="731" w:name="_Toc432317365"/>
      <w:bookmarkStart w:id="732" w:name="_Toc469064060"/>
      <w:r>
        <w:rPr>
          <w:rFonts w:hint="eastAsia"/>
        </w:rPr>
        <w:t>实验原理</w:t>
      </w:r>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p>
    <w:p w:rsidR="00C73189" w:rsidRPr="00165B96" w:rsidRDefault="00C73189" w:rsidP="007F4540">
      <w:pPr>
        <w:spacing w:before="62" w:after="62"/>
      </w:pPr>
      <w:r w:rsidRPr="00165B96">
        <w:tab/>
      </w:r>
      <w:r>
        <w:rPr>
          <w:rFonts w:hint="eastAsia"/>
        </w:rPr>
        <w:t>信号量是一个在进程和线程中都可以使用的同步机制。信号量类似于一个通知，某个</w:t>
      </w:r>
      <w:r w:rsidRPr="00165B96">
        <w:rPr>
          <w:rFonts w:hint="eastAsia"/>
        </w:rPr>
        <w:t>线</w:t>
      </w:r>
      <w:r>
        <w:rPr>
          <w:rFonts w:hint="eastAsia"/>
        </w:rPr>
        <w:t>程发出一个通知，等待此通知的线程收到通知后，会执行预先设置的</w:t>
      </w:r>
      <w:r w:rsidRPr="00165B96">
        <w:rPr>
          <w:rFonts w:hint="eastAsia"/>
        </w:rPr>
        <w:t>工作。</w:t>
      </w:r>
      <w:r>
        <w:rPr>
          <w:rFonts w:hint="eastAsia"/>
        </w:rPr>
        <w:t>当接收通知的线程没有收到通知前，会处于阻塞状态。</w:t>
      </w:r>
    </w:p>
    <w:p w:rsidR="00C73189" w:rsidRDefault="00C73189" w:rsidP="007F4540">
      <w:pPr>
        <w:spacing w:before="62" w:after="62"/>
      </w:pPr>
      <w:r w:rsidRPr="00165B96">
        <w:tab/>
      </w:r>
      <w:r>
        <w:rPr>
          <w:rFonts w:hint="eastAsia"/>
        </w:rPr>
        <w:t>信号量可以连续发送多次，处理线程同样也会处理</w:t>
      </w:r>
      <w:r w:rsidRPr="00165B96">
        <w:rPr>
          <w:rFonts w:hint="eastAsia"/>
        </w:rPr>
        <w:t>多次。</w:t>
      </w:r>
      <w:r>
        <w:rPr>
          <w:rFonts w:hint="eastAsia"/>
        </w:rPr>
        <w:t>信号量实质是</w:t>
      </w:r>
      <w:r w:rsidRPr="00165B96">
        <w:rPr>
          <w:rFonts w:hint="eastAsia"/>
        </w:rPr>
        <w:t>一个计数器，信号量发送一次，计数值增加</w:t>
      </w:r>
      <w:r w:rsidRPr="00165B96">
        <w:t>1</w:t>
      </w:r>
      <w:r w:rsidRPr="00165B96">
        <w:rPr>
          <w:rFonts w:hint="eastAsia"/>
        </w:rPr>
        <w:t>，信号量每</w:t>
      </w:r>
      <w:r>
        <w:rPr>
          <w:rFonts w:hint="eastAsia"/>
        </w:rPr>
        <w:t>获取</w:t>
      </w:r>
      <w:r w:rsidRPr="00165B96">
        <w:rPr>
          <w:rFonts w:hint="eastAsia"/>
        </w:rPr>
        <w:t>一次，计数值就减</w:t>
      </w:r>
      <w:r>
        <w:t>1</w:t>
      </w:r>
      <w:r>
        <w:rPr>
          <w:rFonts w:hint="eastAsia"/>
        </w:rPr>
        <w:t>，当计数值为</w:t>
      </w:r>
      <w:r>
        <w:t>0</w:t>
      </w:r>
      <w:r>
        <w:rPr>
          <w:rFonts w:hint="eastAsia"/>
        </w:rPr>
        <w:t>时，等待信号量线程阻塞</w:t>
      </w:r>
      <w:r w:rsidRPr="00165B96">
        <w:rPr>
          <w:rFonts w:hint="eastAsia"/>
        </w:rPr>
        <w:t>。</w:t>
      </w:r>
      <w:r>
        <w:rPr>
          <w:rFonts w:hint="eastAsia"/>
        </w:rPr>
        <w:t>等待信号量过程中，还可以设置等待时间，超过设定时间，等待信号量的线程就不会继续等待，而是继续执行后续任务。</w:t>
      </w:r>
    </w:p>
    <w:p w:rsidR="00C73189" w:rsidRDefault="00C73189" w:rsidP="007F4540">
      <w:pPr>
        <w:spacing w:before="62" w:after="62"/>
      </w:pPr>
      <w:r>
        <w:t xml:space="preserve">    </w:t>
      </w:r>
      <w:r>
        <w:rPr>
          <w:rFonts w:hint="eastAsia"/>
        </w:rPr>
        <w:t>信号量分为命名信号量和未命名信号量，本实验介绍使用未命名信号量实现线程间的通信，</w:t>
      </w:r>
    </w:p>
    <w:p w:rsidR="00C73189" w:rsidRDefault="00C73189" w:rsidP="007F4540">
      <w:pPr>
        <w:spacing w:before="62" w:after="62"/>
      </w:pPr>
      <w:r>
        <w:rPr>
          <w:rFonts w:hint="eastAsia"/>
        </w:rPr>
        <w:t>未命名信号量的使用流程如下：</w:t>
      </w:r>
    </w:p>
    <w:p w:rsidR="00C73189" w:rsidRDefault="00C73189" w:rsidP="007F4540">
      <w:pPr>
        <w:pStyle w:val="a"/>
      </w:pPr>
      <w:r>
        <w:rPr>
          <w:rFonts w:hint="eastAsia"/>
        </w:rPr>
        <w:t>使用</w:t>
      </w:r>
      <w:r>
        <w:t>sem_t</w:t>
      </w:r>
      <w:r>
        <w:rPr>
          <w:rFonts w:hint="eastAsia"/>
        </w:rPr>
        <w:t>声明一个信号量；</w:t>
      </w:r>
    </w:p>
    <w:p w:rsidR="00C73189" w:rsidRDefault="00C73189" w:rsidP="007F4540">
      <w:pPr>
        <w:pStyle w:val="a"/>
      </w:pPr>
      <w:r>
        <w:rPr>
          <w:rFonts w:hint="eastAsia"/>
        </w:rPr>
        <w:t>使用</w:t>
      </w:r>
      <w:r>
        <w:t>sem_init</w:t>
      </w:r>
      <w:r>
        <w:rPr>
          <w:rFonts w:hint="eastAsia"/>
        </w:rPr>
        <w:t>函数初始化信号量；</w:t>
      </w:r>
    </w:p>
    <w:p w:rsidR="00C73189" w:rsidRDefault="00C73189" w:rsidP="007F4540">
      <w:pPr>
        <w:pStyle w:val="a"/>
      </w:pPr>
      <w:r>
        <w:rPr>
          <w:rFonts w:hint="eastAsia"/>
        </w:rPr>
        <w:t>使用</w:t>
      </w:r>
      <w:r>
        <w:t>sem_post</w:t>
      </w:r>
      <w:r>
        <w:rPr>
          <w:rFonts w:hint="eastAsia"/>
        </w:rPr>
        <w:t>函数发送信号量；</w:t>
      </w:r>
    </w:p>
    <w:p w:rsidR="00C73189" w:rsidRDefault="00C73189" w:rsidP="007F4540">
      <w:pPr>
        <w:pStyle w:val="a"/>
      </w:pPr>
      <w:r>
        <w:rPr>
          <w:rFonts w:hint="eastAsia"/>
        </w:rPr>
        <w:t>在等待信号量的线程内使用</w:t>
      </w:r>
      <w:r>
        <w:t>sem_wait</w:t>
      </w:r>
      <w:r>
        <w:rPr>
          <w:rFonts w:hint="eastAsia"/>
        </w:rPr>
        <w:t>函数等待信号量，若需要设置等待期限需要使用</w:t>
      </w:r>
      <w:r>
        <w:t>sem_timewait/</w:t>
      </w:r>
      <w:r w:rsidRPr="00B83F9A">
        <w:t>sem_reltimedwait_np</w:t>
      </w:r>
      <w:r>
        <w:rPr>
          <w:rFonts w:hint="eastAsia"/>
        </w:rPr>
        <w:t>函数；</w:t>
      </w:r>
    </w:p>
    <w:p w:rsidR="00C73189" w:rsidRPr="00165B96" w:rsidRDefault="00C73189" w:rsidP="007F4540">
      <w:pPr>
        <w:pStyle w:val="a"/>
      </w:pPr>
      <w:r>
        <w:rPr>
          <w:rFonts w:hint="eastAsia"/>
        </w:rPr>
        <w:t>信号量使用完毕需要使用</w:t>
      </w:r>
      <w:r>
        <w:t>sem_destroy</w:t>
      </w:r>
      <w:r>
        <w:rPr>
          <w:rFonts w:hint="eastAsia"/>
        </w:rPr>
        <w:t>函数将信号量销毁。</w:t>
      </w:r>
    </w:p>
    <w:p w:rsidR="00C73189" w:rsidRDefault="00C73189" w:rsidP="00952020">
      <w:pPr>
        <w:pStyle w:val="23"/>
        <w:spacing w:before="62" w:after="62"/>
        <w:ind w:firstLineChars="200"/>
      </w:pPr>
      <w:r>
        <w:rPr>
          <w:rFonts w:hint="eastAsia"/>
        </w:rPr>
        <w:t>根据信号量的特点和使用流程，本实验例程中</w:t>
      </w:r>
      <w:r w:rsidRPr="0096516C">
        <w:rPr>
          <w:rFonts w:hint="eastAsia"/>
        </w:rPr>
        <w:t>创建三个线程，分别是线程</w:t>
      </w:r>
      <w:r w:rsidRPr="0096516C">
        <w:t>1</w:t>
      </w:r>
      <w:r w:rsidRPr="0096516C">
        <w:rPr>
          <w:rFonts w:hint="eastAsia"/>
        </w:rPr>
        <w:t>、</w:t>
      </w:r>
      <w:r w:rsidRPr="0096516C">
        <w:t>2</w:t>
      </w:r>
      <w:r w:rsidRPr="0096516C">
        <w:rPr>
          <w:rFonts w:hint="eastAsia"/>
        </w:rPr>
        <w:t>、</w:t>
      </w:r>
      <w:r w:rsidRPr="0096516C">
        <w:t>3</w:t>
      </w:r>
      <w:r w:rsidRPr="0096516C">
        <w:rPr>
          <w:rFonts w:hint="eastAsia"/>
        </w:rPr>
        <w:t>，线程</w:t>
      </w:r>
      <w:r w:rsidRPr="0096516C">
        <w:t>1</w:t>
      </w:r>
      <w:r w:rsidRPr="0096516C">
        <w:rPr>
          <w:rFonts w:hint="eastAsia"/>
        </w:rPr>
        <w:t>向线程</w:t>
      </w:r>
      <w:r w:rsidRPr="0096516C">
        <w:t>2</w:t>
      </w:r>
      <w:r w:rsidRPr="0096516C">
        <w:rPr>
          <w:rFonts w:hint="eastAsia"/>
        </w:rPr>
        <w:t>、</w:t>
      </w:r>
      <w:r w:rsidRPr="0096516C">
        <w:t>3</w:t>
      </w:r>
      <w:r>
        <w:rPr>
          <w:rFonts w:hint="eastAsia"/>
        </w:rPr>
        <w:t>分别发送信号量。</w:t>
      </w:r>
      <w:r w:rsidRPr="0096516C">
        <w:rPr>
          <w:rFonts w:hint="eastAsia"/>
        </w:rPr>
        <w:t>其中线程</w:t>
      </w:r>
      <w:r>
        <w:t>1</w:t>
      </w:r>
      <w:r>
        <w:rPr>
          <w:rFonts w:hint="eastAsia"/>
        </w:rPr>
        <w:t>向</w:t>
      </w:r>
      <w:r w:rsidRPr="0096516C">
        <w:rPr>
          <w:rFonts w:hint="eastAsia"/>
        </w:rPr>
        <w:t>线程</w:t>
      </w:r>
      <w:r w:rsidRPr="0096516C">
        <w:t>2</w:t>
      </w:r>
      <w:r>
        <w:rPr>
          <w:rFonts w:hint="eastAsia"/>
        </w:rPr>
        <w:t>发送两次信号量</w:t>
      </w:r>
      <w:r w:rsidRPr="0096516C">
        <w:rPr>
          <w:rFonts w:hint="eastAsia"/>
        </w:rPr>
        <w:t>，线程</w:t>
      </w:r>
      <w:r w:rsidRPr="0096516C">
        <w:t>1</w:t>
      </w:r>
      <w:r w:rsidRPr="0096516C">
        <w:rPr>
          <w:rFonts w:hint="eastAsia"/>
        </w:rPr>
        <w:t>向线程</w:t>
      </w:r>
      <w:r w:rsidRPr="0096516C">
        <w:t>3</w:t>
      </w:r>
      <w:r>
        <w:rPr>
          <w:rFonts w:hint="eastAsia"/>
        </w:rPr>
        <w:t>发送</w:t>
      </w:r>
      <w:r>
        <w:t>3</w:t>
      </w:r>
      <w:r>
        <w:rPr>
          <w:rFonts w:hint="eastAsia"/>
        </w:rPr>
        <w:t>次</w:t>
      </w:r>
      <w:r w:rsidRPr="0096516C">
        <w:rPr>
          <w:rFonts w:hint="eastAsia"/>
        </w:rPr>
        <w:t>信号量。在线程</w:t>
      </w:r>
      <w:r w:rsidRPr="0096516C">
        <w:t>2</w:t>
      </w:r>
      <w:r w:rsidRPr="0096516C">
        <w:rPr>
          <w:rFonts w:hint="eastAsia"/>
        </w:rPr>
        <w:t>、</w:t>
      </w:r>
      <w:r w:rsidRPr="0096516C">
        <w:t>3</w:t>
      </w:r>
      <w:r w:rsidRPr="0096516C">
        <w:rPr>
          <w:rFonts w:hint="eastAsia"/>
        </w:rPr>
        <w:t>中</w:t>
      </w:r>
      <w:r>
        <w:rPr>
          <w:rFonts w:hint="eastAsia"/>
        </w:rPr>
        <w:t>获取</w:t>
      </w:r>
      <w:r w:rsidRPr="0096516C">
        <w:rPr>
          <w:rFonts w:hint="eastAsia"/>
        </w:rPr>
        <w:t>相关信号量。当线程</w:t>
      </w:r>
      <w:r w:rsidRPr="0096516C">
        <w:t>2</w:t>
      </w:r>
      <w:r w:rsidRPr="0096516C">
        <w:rPr>
          <w:rFonts w:hint="eastAsia"/>
        </w:rPr>
        <w:t>、</w:t>
      </w:r>
      <w:r w:rsidRPr="0096516C">
        <w:t>3</w:t>
      </w:r>
      <w:r>
        <w:rPr>
          <w:rFonts w:hint="eastAsia"/>
        </w:rPr>
        <w:t>获取</w:t>
      </w:r>
      <w:r w:rsidRPr="0096516C">
        <w:rPr>
          <w:rFonts w:hint="eastAsia"/>
        </w:rPr>
        <w:t>信号量的次数等于或小于线程</w:t>
      </w:r>
      <w:r w:rsidRPr="0096516C">
        <w:t>1</w:t>
      </w:r>
      <w:r w:rsidRPr="0096516C">
        <w:rPr>
          <w:rFonts w:hint="eastAsia"/>
        </w:rPr>
        <w:t>发送信号量次数的时候，程序会正常退出，当线程</w:t>
      </w:r>
      <w:r w:rsidRPr="0096516C">
        <w:t>2</w:t>
      </w:r>
      <w:r>
        <w:rPr>
          <w:rFonts w:hint="eastAsia"/>
        </w:rPr>
        <w:t>获取</w:t>
      </w:r>
      <w:r w:rsidRPr="0096516C">
        <w:rPr>
          <w:rFonts w:hint="eastAsia"/>
        </w:rPr>
        <w:t>信号量的次数大于线程</w:t>
      </w:r>
      <w:r w:rsidRPr="0096516C">
        <w:t>1</w:t>
      </w:r>
      <w:r w:rsidRPr="0096516C">
        <w:rPr>
          <w:rFonts w:hint="eastAsia"/>
        </w:rPr>
        <w:t>发送的信号量的时候，线程会被阻塞，无法退出。</w:t>
      </w:r>
      <w:r>
        <w:rPr>
          <w:rFonts w:hint="eastAsia"/>
        </w:rPr>
        <w:t>当线程</w:t>
      </w:r>
      <w:r>
        <w:t>3</w:t>
      </w:r>
      <w:r>
        <w:rPr>
          <w:rFonts w:hint="eastAsia"/>
        </w:rPr>
        <w:t>获取信号量的次数多于发送的信号量次数，线程</w:t>
      </w:r>
      <w:r>
        <w:t>3</w:t>
      </w:r>
      <w:r>
        <w:rPr>
          <w:rFonts w:hint="eastAsia"/>
        </w:rPr>
        <w:t>会等待</w:t>
      </w:r>
      <w:r>
        <w:t>10s</w:t>
      </w:r>
      <w:r>
        <w:rPr>
          <w:rFonts w:hint="eastAsia"/>
        </w:rPr>
        <w:t>，随后退出。</w:t>
      </w:r>
    </w:p>
    <w:p w:rsidR="00C73189" w:rsidRPr="00165B96" w:rsidRDefault="00C73189" w:rsidP="00EA770A">
      <w:pPr>
        <w:pStyle w:val="23"/>
        <w:spacing w:before="62" w:after="62"/>
        <w:ind w:firstLine="0"/>
        <w:jc w:val="center"/>
      </w:pPr>
      <w:bookmarkStart w:id="733" w:name="_Ref425578012"/>
      <w:r>
        <w:rPr>
          <w:rFonts w:hint="eastAsia"/>
        </w:rPr>
        <w:t>程序清单</w:t>
      </w:r>
      <w:r w:rsidR="00221946">
        <w:fldChar w:fldCharType="begin"/>
      </w:r>
      <w:r w:rsidR="00221946">
        <w:instrText xml:space="preserve"> STYLEREF 1 \s </w:instrText>
      </w:r>
      <w:r w:rsidR="00221946">
        <w:fldChar w:fldCharType="separate"/>
      </w:r>
      <w:r w:rsidR="00B96029">
        <w:rPr>
          <w:noProof/>
        </w:rPr>
        <w:t>5</w:t>
      </w:r>
      <w:r w:rsidR="00221946">
        <w:rPr>
          <w:noProof/>
        </w:rPr>
        <w:fldChar w:fldCharType="end"/>
      </w:r>
      <w:r>
        <w:t>.</w:t>
      </w:r>
      <w:r>
        <w:fldChar w:fldCharType="begin"/>
      </w:r>
      <w:r>
        <w:instrText xml:space="preserve"> SEQ </w:instrText>
      </w:r>
      <w:r>
        <w:rPr>
          <w:rFonts w:hint="eastAsia"/>
        </w:rPr>
        <w:instrText>程序清单</w:instrText>
      </w:r>
      <w:r>
        <w:instrText xml:space="preserve"> \* ARABIC \s 1 </w:instrText>
      </w:r>
      <w:r>
        <w:fldChar w:fldCharType="separate"/>
      </w:r>
      <w:r w:rsidR="00B96029">
        <w:rPr>
          <w:noProof/>
        </w:rPr>
        <w:t>3</w:t>
      </w:r>
      <w:r>
        <w:fldChar w:fldCharType="end"/>
      </w:r>
      <w:bookmarkEnd w:id="733"/>
      <w:r>
        <w:t xml:space="preserve">  thread_semaphore.c</w:t>
      </w:r>
    </w:p>
    <w:p w:rsidR="00C73189" w:rsidRPr="00460B76" w:rsidRDefault="00C73189" w:rsidP="007F4540">
      <w:pPr>
        <w:pStyle w:val="a6"/>
        <w:rPr>
          <w:lang w:val="en-US"/>
        </w:rPr>
      </w:pPr>
      <w:r w:rsidRPr="00460B76">
        <w:rPr>
          <w:lang w:val="en-US"/>
        </w:rPr>
        <w:t>#include &lt;unistd.h&gt;</w:t>
      </w:r>
    </w:p>
    <w:p w:rsidR="00C73189" w:rsidRPr="00460B76" w:rsidRDefault="00C73189" w:rsidP="007F4540">
      <w:pPr>
        <w:pStyle w:val="a6"/>
        <w:rPr>
          <w:lang w:val="en-US"/>
        </w:rPr>
      </w:pPr>
      <w:r w:rsidRPr="00460B76">
        <w:rPr>
          <w:lang w:val="en-US"/>
        </w:rPr>
        <w:t>#include &lt;stdio.h&gt;</w:t>
      </w:r>
    </w:p>
    <w:p w:rsidR="00C73189" w:rsidRPr="00460B76" w:rsidRDefault="00C73189" w:rsidP="007F4540">
      <w:pPr>
        <w:pStyle w:val="a6"/>
        <w:rPr>
          <w:lang w:val="en-US"/>
        </w:rPr>
      </w:pPr>
      <w:r w:rsidRPr="00460B76">
        <w:rPr>
          <w:lang w:val="en-US"/>
        </w:rPr>
        <w:t>#include &lt;stdlib.h&gt;</w:t>
      </w:r>
    </w:p>
    <w:p w:rsidR="00C73189" w:rsidRPr="00460B76" w:rsidRDefault="00C73189" w:rsidP="007F4540">
      <w:pPr>
        <w:pStyle w:val="a6"/>
        <w:rPr>
          <w:lang w:val="en-US"/>
        </w:rPr>
      </w:pPr>
      <w:r w:rsidRPr="00460B76">
        <w:rPr>
          <w:lang w:val="en-US"/>
        </w:rPr>
        <w:t>#include &lt;semaphore.h&gt;</w:t>
      </w:r>
    </w:p>
    <w:p w:rsidR="00C73189" w:rsidRPr="00460B76" w:rsidRDefault="00C73189" w:rsidP="007F4540">
      <w:pPr>
        <w:pStyle w:val="a6"/>
        <w:rPr>
          <w:lang w:val="en-US"/>
        </w:rPr>
      </w:pPr>
      <w:r w:rsidRPr="00460B76">
        <w:rPr>
          <w:lang w:val="en-US"/>
        </w:rPr>
        <w:t>#include &lt;sys/time.h&gt;</w:t>
      </w:r>
    </w:p>
    <w:p w:rsidR="00C73189" w:rsidRPr="00460B76" w:rsidRDefault="00C73189" w:rsidP="007F4540">
      <w:pPr>
        <w:pStyle w:val="a6"/>
        <w:rPr>
          <w:lang w:val="en-US"/>
        </w:rPr>
      </w:pPr>
      <w:r w:rsidRPr="00460B76">
        <w:rPr>
          <w:lang w:val="en-US"/>
        </w:rPr>
        <w:t>#include &lt;pthread.h&gt;</w:t>
      </w:r>
    </w:p>
    <w:p w:rsidR="00C73189" w:rsidRPr="00460B76" w:rsidRDefault="00C73189" w:rsidP="007F4540">
      <w:pPr>
        <w:pStyle w:val="a6"/>
        <w:rPr>
          <w:lang w:val="en-US"/>
        </w:rPr>
      </w:pPr>
      <w:r w:rsidRPr="00460B76">
        <w:rPr>
          <w:lang w:val="en-US"/>
        </w:rPr>
        <w:lastRenderedPageBreak/>
        <w:t>#include &lt;time.h&gt;</w:t>
      </w:r>
    </w:p>
    <w:p w:rsidR="00C73189" w:rsidRPr="00494834" w:rsidRDefault="00C73189" w:rsidP="007F4540">
      <w:pPr>
        <w:pStyle w:val="a6"/>
      </w:pPr>
      <w:r w:rsidRPr="00494834">
        <w:t>/******************************************************************************</w:t>
      </w:r>
    </w:p>
    <w:p w:rsidR="00C73189" w:rsidRPr="00494834" w:rsidRDefault="00C73189" w:rsidP="007F4540">
      <w:pPr>
        <w:pStyle w:val="a6"/>
      </w:pPr>
      <w:r w:rsidRPr="00494834">
        <w:t xml:space="preserve">   </w:t>
      </w:r>
      <w:r w:rsidRPr="00494834">
        <w:rPr>
          <w:rFonts w:hint="eastAsia"/>
        </w:rPr>
        <w:t>函数声明和信号量声明</w:t>
      </w:r>
    </w:p>
    <w:p w:rsidR="00C73189" w:rsidRPr="00494834" w:rsidRDefault="00C73189" w:rsidP="007F4540">
      <w:pPr>
        <w:pStyle w:val="a6"/>
      </w:pPr>
      <w:r w:rsidRPr="00494834">
        <w:t>******************************************************************************/</w:t>
      </w:r>
    </w:p>
    <w:p w:rsidR="00C73189" w:rsidRPr="00494834" w:rsidRDefault="00C73189" w:rsidP="007F4540">
      <w:pPr>
        <w:pStyle w:val="a6"/>
      </w:pPr>
      <w:r w:rsidRPr="00494834">
        <w:t>void</w:t>
      </w:r>
      <w:r>
        <w:tab/>
        <w:t>*</w:t>
      </w:r>
      <w:r w:rsidRPr="00494834">
        <w:t>sem</w:t>
      </w:r>
      <w:r>
        <w:t>s</w:t>
      </w:r>
      <w:r w:rsidRPr="00494834">
        <w:t>end(</w:t>
      </w:r>
      <w:r w:rsidRPr="0018281B">
        <w:t xml:space="preserve">void </w:t>
      </w:r>
      <w:r>
        <w:t xml:space="preserve"> </w:t>
      </w:r>
      <w:r w:rsidRPr="0018281B">
        <w:t>*arg</w:t>
      </w:r>
      <w:r w:rsidRPr="00494834">
        <w:t xml:space="preserve">);    </w:t>
      </w:r>
      <w:r>
        <w:t xml:space="preserve">                           </w:t>
      </w:r>
      <w:r w:rsidRPr="00494834">
        <w:t xml:space="preserve">/*  </w:t>
      </w:r>
      <w:r>
        <w:rPr>
          <w:rFonts w:hint="eastAsia"/>
        </w:rPr>
        <w:t>线程</w:t>
      </w:r>
      <w:r>
        <w:t xml:space="preserve">           </w:t>
      </w:r>
      <w:r w:rsidRPr="00494834">
        <w:t xml:space="preserve">  </w:t>
      </w:r>
      <w:r>
        <w:t xml:space="preserve">  </w:t>
      </w:r>
      <w:r w:rsidRPr="00494834">
        <w:t xml:space="preserve"> </w:t>
      </w:r>
      <w:r>
        <w:t xml:space="preserve"> </w:t>
      </w:r>
      <w:r w:rsidRPr="00494834">
        <w:t xml:space="preserve">  */</w:t>
      </w:r>
    </w:p>
    <w:p w:rsidR="00C73189" w:rsidRPr="00494834" w:rsidRDefault="00C73189" w:rsidP="007F4540">
      <w:pPr>
        <w:pStyle w:val="a6"/>
      </w:pPr>
      <w:r w:rsidRPr="00494834">
        <w:t>void</w:t>
      </w:r>
      <w:r>
        <w:tab/>
        <w:t>*</w:t>
      </w:r>
      <w:r w:rsidRPr="00494834">
        <w:t>sem</w:t>
      </w:r>
      <w:r>
        <w:t>r</w:t>
      </w:r>
      <w:r w:rsidRPr="00494834">
        <w:t>ecv(</w:t>
      </w:r>
      <w:r w:rsidRPr="0018281B">
        <w:t xml:space="preserve">void </w:t>
      </w:r>
      <w:r>
        <w:t xml:space="preserve"> </w:t>
      </w:r>
      <w:r w:rsidRPr="0018281B">
        <w:t>*arg</w:t>
      </w:r>
      <w:r w:rsidRPr="00494834">
        <w:t>);</w:t>
      </w:r>
    </w:p>
    <w:p w:rsidR="00C73189" w:rsidRPr="00494834" w:rsidRDefault="00C73189" w:rsidP="007F4540">
      <w:pPr>
        <w:pStyle w:val="a6"/>
      </w:pPr>
      <w:r w:rsidRPr="00494834">
        <w:t>void</w:t>
      </w:r>
      <w:r>
        <w:tab/>
        <w:t>*</w:t>
      </w:r>
      <w:r w:rsidRPr="00494834">
        <w:t>sem</w:t>
      </w:r>
      <w:r>
        <w:t>w</w:t>
      </w:r>
      <w:r w:rsidRPr="00494834">
        <w:t>ait(</w:t>
      </w:r>
      <w:r w:rsidRPr="0018281B">
        <w:t xml:space="preserve">void </w:t>
      </w:r>
      <w:r>
        <w:t xml:space="preserve"> </w:t>
      </w:r>
      <w:r w:rsidRPr="0018281B">
        <w:t>*arg</w:t>
      </w:r>
      <w:r w:rsidRPr="00494834">
        <w:t>);</w:t>
      </w:r>
    </w:p>
    <w:p w:rsidR="00C73189" w:rsidRPr="00494834" w:rsidRDefault="00C73189" w:rsidP="007F4540">
      <w:pPr>
        <w:pStyle w:val="a6"/>
      </w:pPr>
      <w:r w:rsidRPr="00494834">
        <w:t>sem_t</w:t>
      </w:r>
      <w:r>
        <w:tab/>
        <w:t xml:space="preserve"> </w:t>
      </w:r>
      <w:r w:rsidRPr="00494834">
        <w:t>sem1</w:t>
      </w:r>
      <w:r>
        <w:t>_</w:t>
      </w:r>
      <w:r w:rsidRPr="00494834">
        <w:t xml:space="preserve">2;          </w:t>
      </w:r>
      <w:r>
        <w:t xml:space="preserve">                              </w:t>
      </w:r>
      <w:r>
        <w:tab/>
      </w:r>
      <w:r>
        <w:tab/>
      </w:r>
      <w:r w:rsidRPr="00494834">
        <w:t xml:space="preserve">/*  </w:t>
      </w:r>
      <w:r>
        <w:rPr>
          <w:rFonts w:hint="eastAsia"/>
        </w:rPr>
        <w:t>信号量</w:t>
      </w:r>
      <w:r>
        <w:t xml:space="preserve">     </w:t>
      </w:r>
      <w:r w:rsidRPr="00494834">
        <w:t xml:space="preserve">   </w:t>
      </w:r>
      <w:r>
        <w:t xml:space="preserve"> </w:t>
      </w:r>
      <w:r w:rsidRPr="00494834">
        <w:t xml:space="preserve"> </w:t>
      </w:r>
      <w:r>
        <w:t xml:space="preserve"> </w:t>
      </w:r>
      <w:r w:rsidRPr="00494834">
        <w:t xml:space="preserve"> </w:t>
      </w:r>
      <w:r>
        <w:t xml:space="preserve">  </w:t>
      </w:r>
      <w:r w:rsidRPr="00494834">
        <w:t xml:space="preserve">  </w:t>
      </w:r>
      <w:r>
        <w:t xml:space="preserve"> </w:t>
      </w:r>
      <w:r w:rsidRPr="00494834">
        <w:t>*/</w:t>
      </w:r>
    </w:p>
    <w:p w:rsidR="00C73189" w:rsidRPr="00494834" w:rsidRDefault="00C73189" w:rsidP="007F4540">
      <w:pPr>
        <w:pStyle w:val="a6"/>
      </w:pPr>
      <w:r w:rsidRPr="00494834">
        <w:t>sem_t</w:t>
      </w:r>
      <w:r>
        <w:tab/>
        <w:t xml:space="preserve"> </w:t>
      </w:r>
      <w:r w:rsidRPr="00494834">
        <w:t>sem1</w:t>
      </w:r>
      <w:r>
        <w:t>_</w:t>
      </w:r>
      <w:r w:rsidRPr="00494834">
        <w:t>3;</w:t>
      </w:r>
    </w:p>
    <w:p w:rsidR="00C73189" w:rsidRPr="00494834" w:rsidRDefault="00C73189" w:rsidP="007F4540">
      <w:pPr>
        <w:pStyle w:val="a6"/>
      </w:pPr>
      <w:r w:rsidRPr="00494834">
        <w:t>/******************************************************************************</w:t>
      </w:r>
    </w:p>
    <w:p w:rsidR="00C73189" w:rsidRPr="00494834" w:rsidRDefault="00C73189" w:rsidP="007F4540">
      <w:pPr>
        <w:pStyle w:val="a6"/>
      </w:pPr>
      <w:r w:rsidRPr="00494834">
        <w:t xml:space="preserve">** </w:t>
      </w:r>
      <w:r w:rsidRPr="00494834">
        <w:rPr>
          <w:rFonts w:hint="eastAsia"/>
        </w:rPr>
        <w:t>函数名称</w:t>
      </w:r>
      <w:r w:rsidRPr="00494834">
        <w:t>: main</w:t>
      </w:r>
    </w:p>
    <w:p w:rsidR="00C73189" w:rsidRPr="00494834" w:rsidRDefault="00C73189" w:rsidP="007F4540">
      <w:pPr>
        <w:pStyle w:val="a6"/>
      </w:pPr>
      <w:r w:rsidRPr="00494834">
        <w:t xml:space="preserve">** </w:t>
      </w:r>
      <w:r w:rsidRPr="00494834">
        <w:rPr>
          <w:rFonts w:hint="eastAsia"/>
        </w:rPr>
        <w:t>功能描述</w:t>
      </w:r>
      <w:r w:rsidRPr="00494834">
        <w:t xml:space="preserve">: </w:t>
      </w:r>
      <w:r w:rsidRPr="00494834">
        <w:rPr>
          <w:rFonts w:hint="eastAsia"/>
        </w:rPr>
        <w:t>程序主函数</w:t>
      </w:r>
    </w:p>
    <w:p w:rsidR="00C73189" w:rsidRPr="00494834" w:rsidRDefault="00C73189" w:rsidP="007F4540">
      <w:pPr>
        <w:pStyle w:val="a6"/>
      </w:pPr>
      <w:r w:rsidRPr="00494834">
        <w:t>******************************************************************************/</w:t>
      </w:r>
    </w:p>
    <w:p w:rsidR="00C73189" w:rsidRDefault="00C73189" w:rsidP="00F42C85">
      <w:pPr>
        <w:pStyle w:val="a6"/>
      </w:pPr>
      <w:r>
        <w:t>int  main (</w:t>
      </w:r>
      <w:r w:rsidRPr="00A3334F">
        <w:t>int  argc, char  *argv[]</w:t>
      </w:r>
      <w:r>
        <w:t>)</w:t>
      </w:r>
    </w:p>
    <w:p w:rsidR="00C73189" w:rsidRDefault="00C73189" w:rsidP="00F42C85">
      <w:pPr>
        <w:pStyle w:val="a6"/>
      </w:pPr>
      <w:r>
        <w:t>{</w:t>
      </w:r>
    </w:p>
    <w:p w:rsidR="00C73189" w:rsidRDefault="00C73189" w:rsidP="00F42C85">
      <w:pPr>
        <w:pStyle w:val="a6"/>
      </w:pPr>
      <w:r>
        <w:tab/>
        <w:t xml:space="preserve">pthread_t </w:t>
      </w:r>
      <w:r>
        <w:tab/>
        <w:t>tid1, tid2, tid3;</w:t>
      </w:r>
    </w:p>
    <w:p w:rsidR="00C73189" w:rsidRDefault="00C73189" w:rsidP="00F42C85">
      <w:pPr>
        <w:pStyle w:val="a6"/>
      </w:pPr>
      <w:r>
        <w:tab/>
        <w:t xml:space="preserve">int      </w:t>
      </w:r>
      <w:r>
        <w:tab/>
        <w:t>ret;</w:t>
      </w:r>
    </w:p>
    <w:p w:rsidR="00C73189" w:rsidRDefault="00C73189" w:rsidP="00F42C85">
      <w:pPr>
        <w:pStyle w:val="a6"/>
      </w:pPr>
    </w:p>
    <w:p w:rsidR="00C73189" w:rsidRPr="00460B76" w:rsidRDefault="00C73189" w:rsidP="00F42C85">
      <w:pPr>
        <w:pStyle w:val="a6"/>
        <w:rPr>
          <w:lang w:val="en-US"/>
        </w:rPr>
      </w:pPr>
      <w:r>
        <w:tab/>
      </w:r>
      <w:r w:rsidRPr="00460B76">
        <w:rPr>
          <w:lang w:val="en-US"/>
        </w:rPr>
        <w:t>printf("this is main thread!\n");</w:t>
      </w:r>
    </w:p>
    <w:p w:rsidR="00C73189" w:rsidRPr="00460B76" w:rsidRDefault="00C73189" w:rsidP="00F42C85">
      <w:pPr>
        <w:pStyle w:val="a6"/>
        <w:rPr>
          <w:lang w:val="en-US"/>
        </w:rPr>
      </w:pPr>
    </w:p>
    <w:p w:rsidR="00C73189" w:rsidRPr="00460B76" w:rsidRDefault="00C73189" w:rsidP="00F42C85">
      <w:pPr>
        <w:pStyle w:val="a6"/>
        <w:rPr>
          <w:lang w:val="en-US"/>
        </w:rPr>
      </w:pPr>
      <w:r w:rsidRPr="00460B76">
        <w:rPr>
          <w:lang w:val="en-US"/>
        </w:rPr>
        <w:tab/>
        <w:t xml:space="preserve">ret = sem_init(&amp;sem1_2, 0, 0);                      </w:t>
      </w:r>
      <w:r w:rsidRPr="00460B76">
        <w:rPr>
          <w:lang w:val="en-US"/>
        </w:rPr>
        <w:tab/>
        <w:t xml:space="preserve">/*  </w:t>
      </w:r>
      <w:r>
        <w:rPr>
          <w:rFonts w:hint="eastAsia"/>
        </w:rPr>
        <w:t>信号量</w:t>
      </w:r>
      <w:r w:rsidRPr="00460B76">
        <w:rPr>
          <w:lang w:val="en-US"/>
        </w:rPr>
        <w:t xml:space="preserve"> sem1_2 </w:t>
      </w:r>
      <w:r>
        <w:rPr>
          <w:rFonts w:hint="eastAsia"/>
        </w:rPr>
        <w:t>初始化</w:t>
      </w:r>
      <w:r w:rsidRPr="00460B76">
        <w:rPr>
          <w:lang w:val="en-US"/>
        </w:rPr>
        <w:t xml:space="preserve">  */</w:t>
      </w:r>
    </w:p>
    <w:p w:rsidR="00C73189" w:rsidRPr="00460B76" w:rsidRDefault="00C73189" w:rsidP="00F42C85">
      <w:pPr>
        <w:pStyle w:val="a6"/>
        <w:rPr>
          <w:lang w:val="en-US"/>
        </w:rPr>
      </w:pPr>
      <w:r w:rsidRPr="00460B76">
        <w:rPr>
          <w:lang w:val="en-US"/>
        </w:rPr>
        <w:tab/>
        <w:t>if (ret != 0) {</w:t>
      </w:r>
    </w:p>
    <w:p w:rsidR="00C73189" w:rsidRPr="00460B76" w:rsidRDefault="00C73189" w:rsidP="00F42C85">
      <w:pPr>
        <w:pStyle w:val="a6"/>
        <w:rPr>
          <w:lang w:val="en-US"/>
        </w:rPr>
      </w:pPr>
      <w:r w:rsidRPr="00460B76">
        <w:rPr>
          <w:lang w:val="en-US"/>
        </w:rPr>
        <w:tab/>
      </w:r>
      <w:r w:rsidRPr="00460B76">
        <w:rPr>
          <w:lang w:val="en-US"/>
        </w:rPr>
        <w:tab/>
        <w:t>printf("sem1_2 init failed!\n");</w:t>
      </w:r>
    </w:p>
    <w:p w:rsidR="00C73189" w:rsidRPr="00460B76" w:rsidRDefault="00C73189" w:rsidP="00F42C85">
      <w:pPr>
        <w:pStyle w:val="a6"/>
        <w:rPr>
          <w:lang w:val="en-US"/>
        </w:rPr>
      </w:pPr>
      <w:r w:rsidRPr="00460B76">
        <w:rPr>
          <w:lang w:val="en-US"/>
        </w:rPr>
        <w:tab/>
      </w:r>
      <w:r w:rsidRPr="00460B76">
        <w:rPr>
          <w:lang w:val="en-US"/>
        </w:rPr>
        <w:tab/>
        <w:t>return (-1);</w:t>
      </w:r>
    </w:p>
    <w:p w:rsidR="00C73189" w:rsidRPr="00460B76" w:rsidRDefault="00C73189" w:rsidP="00F42C85">
      <w:pPr>
        <w:pStyle w:val="a6"/>
        <w:rPr>
          <w:lang w:val="en-US"/>
        </w:rPr>
      </w:pPr>
      <w:r w:rsidRPr="00460B76">
        <w:rPr>
          <w:lang w:val="en-US"/>
        </w:rPr>
        <w:tab/>
        <w:t>}</w:t>
      </w:r>
    </w:p>
    <w:p w:rsidR="00C73189" w:rsidRPr="00460B76" w:rsidRDefault="00C73189" w:rsidP="00F42C85">
      <w:pPr>
        <w:pStyle w:val="a6"/>
        <w:rPr>
          <w:lang w:val="en-US"/>
        </w:rPr>
      </w:pPr>
    </w:p>
    <w:p w:rsidR="00C73189" w:rsidRPr="00460B76" w:rsidRDefault="00C73189" w:rsidP="00F42C85">
      <w:pPr>
        <w:pStyle w:val="a6"/>
        <w:rPr>
          <w:lang w:val="en-US"/>
        </w:rPr>
      </w:pPr>
      <w:r w:rsidRPr="00460B76">
        <w:rPr>
          <w:lang w:val="en-US"/>
        </w:rPr>
        <w:tab/>
        <w:t xml:space="preserve">ret = sem_init(&amp;sem1_3, 0, 0);                     </w:t>
      </w:r>
      <w:r w:rsidRPr="00460B76">
        <w:rPr>
          <w:lang w:val="en-US"/>
        </w:rPr>
        <w:tab/>
        <w:t xml:space="preserve">/*  </w:t>
      </w:r>
      <w:r>
        <w:rPr>
          <w:rFonts w:hint="eastAsia"/>
        </w:rPr>
        <w:t>信号量</w:t>
      </w:r>
      <w:r w:rsidRPr="00460B76">
        <w:rPr>
          <w:lang w:val="en-US"/>
        </w:rPr>
        <w:t xml:space="preserve"> sem1_3 </w:t>
      </w:r>
      <w:r>
        <w:rPr>
          <w:rFonts w:hint="eastAsia"/>
        </w:rPr>
        <w:t>初始化</w:t>
      </w:r>
      <w:r w:rsidRPr="00460B76">
        <w:rPr>
          <w:lang w:val="en-US"/>
        </w:rPr>
        <w:t xml:space="preserve">  */</w:t>
      </w:r>
    </w:p>
    <w:p w:rsidR="00C73189" w:rsidRPr="00460B76" w:rsidRDefault="00C73189" w:rsidP="00F42C85">
      <w:pPr>
        <w:pStyle w:val="a6"/>
        <w:rPr>
          <w:lang w:val="en-US"/>
        </w:rPr>
      </w:pPr>
      <w:r w:rsidRPr="00460B76">
        <w:rPr>
          <w:lang w:val="en-US"/>
        </w:rPr>
        <w:tab/>
        <w:t>if (ret != 0) {</w:t>
      </w:r>
    </w:p>
    <w:p w:rsidR="00C73189" w:rsidRPr="00460B76" w:rsidRDefault="00C73189" w:rsidP="00F42C85">
      <w:pPr>
        <w:pStyle w:val="a6"/>
        <w:rPr>
          <w:lang w:val="en-US"/>
        </w:rPr>
      </w:pPr>
      <w:r w:rsidRPr="00460B76">
        <w:rPr>
          <w:lang w:val="en-US"/>
        </w:rPr>
        <w:tab/>
      </w:r>
      <w:r w:rsidRPr="00460B76">
        <w:rPr>
          <w:lang w:val="en-US"/>
        </w:rPr>
        <w:tab/>
        <w:t>printf("sem1_3 init failed\n");</w:t>
      </w:r>
    </w:p>
    <w:p w:rsidR="00C73189" w:rsidRPr="00460B76" w:rsidRDefault="00C73189" w:rsidP="00F42C85">
      <w:pPr>
        <w:pStyle w:val="a6"/>
        <w:rPr>
          <w:lang w:val="en-US"/>
        </w:rPr>
      </w:pPr>
      <w:r w:rsidRPr="00460B76">
        <w:rPr>
          <w:lang w:val="en-US"/>
        </w:rPr>
        <w:tab/>
      </w:r>
      <w:r w:rsidRPr="00460B76">
        <w:rPr>
          <w:lang w:val="en-US"/>
        </w:rPr>
        <w:tab/>
        <w:t>return (-1);</w:t>
      </w:r>
    </w:p>
    <w:p w:rsidR="00C73189" w:rsidRPr="00460B76" w:rsidRDefault="00C73189" w:rsidP="00F42C85">
      <w:pPr>
        <w:pStyle w:val="a6"/>
        <w:rPr>
          <w:lang w:val="en-US"/>
        </w:rPr>
      </w:pPr>
      <w:r w:rsidRPr="00460B76">
        <w:rPr>
          <w:lang w:val="en-US"/>
        </w:rPr>
        <w:tab/>
        <w:t>}</w:t>
      </w:r>
    </w:p>
    <w:p w:rsidR="00C73189" w:rsidRPr="00460B76" w:rsidRDefault="00C73189" w:rsidP="00F42C85">
      <w:pPr>
        <w:pStyle w:val="a6"/>
        <w:rPr>
          <w:lang w:val="en-US"/>
        </w:rPr>
      </w:pPr>
    </w:p>
    <w:p w:rsidR="00C73189" w:rsidRPr="00460B76" w:rsidRDefault="00C73189" w:rsidP="00F42C85">
      <w:pPr>
        <w:pStyle w:val="a6"/>
        <w:rPr>
          <w:lang w:val="en-US"/>
        </w:rPr>
      </w:pPr>
      <w:r w:rsidRPr="00460B76">
        <w:rPr>
          <w:lang w:val="en-US"/>
        </w:rPr>
        <w:tab/>
        <w:t>pthread_create(&amp;tid1, NULL, semsend, NULL);</w:t>
      </w:r>
      <w:r w:rsidRPr="00460B76">
        <w:rPr>
          <w:lang w:val="en-US"/>
        </w:rPr>
        <w:tab/>
      </w:r>
      <w:r w:rsidRPr="00460B76">
        <w:rPr>
          <w:lang w:val="en-US"/>
        </w:rPr>
        <w:tab/>
        <w:t xml:space="preserve">/*  </w:t>
      </w:r>
      <w:r>
        <w:rPr>
          <w:rFonts w:hint="eastAsia"/>
        </w:rPr>
        <w:t>创建</w:t>
      </w:r>
      <w:r w:rsidRPr="00460B76">
        <w:rPr>
          <w:lang w:val="en-US"/>
        </w:rPr>
        <w:t xml:space="preserve">                   */</w:t>
      </w:r>
    </w:p>
    <w:p w:rsidR="00C73189" w:rsidRPr="00460B76" w:rsidRDefault="00C73189" w:rsidP="000E17AE">
      <w:pPr>
        <w:pStyle w:val="a6"/>
        <w:ind w:firstLine="420"/>
        <w:rPr>
          <w:lang w:val="en-US"/>
        </w:rPr>
      </w:pPr>
      <w:r w:rsidRPr="00460B76">
        <w:rPr>
          <w:lang w:val="en-US"/>
        </w:rPr>
        <w:t xml:space="preserve">pthread_create(&amp;tid2, NULL, semrecv, NULL); </w:t>
      </w:r>
    </w:p>
    <w:p w:rsidR="00C73189" w:rsidRPr="00460B76" w:rsidRDefault="00C73189" w:rsidP="00F42C85">
      <w:pPr>
        <w:pStyle w:val="a6"/>
        <w:rPr>
          <w:lang w:val="en-US"/>
        </w:rPr>
      </w:pPr>
      <w:r w:rsidRPr="00460B76">
        <w:rPr>
          <w:lang w:val="en-US"/>
        </w:rPr>
        <w:tab/>
        <w:t>pthread_create(&amp;tid3, NULL, semwait, NULL);</w:t>
      </w:r>
    </w:p>
    <w:p w:rsidR="00C73189" w:rsidRPr="00460B76" w:rsidRDefault="00C73189" w:rsidP="00F42C85">
      <w:pPr>
        <w:pStyle w:val="a6"/>
        <w:rPr>
          <w:lang w:val="en-US"/>
        </w:rPr>
      </w:pPr>
    </w:p>
    <w:p w:rsidR="00C73189" w:rsidRPr="00460B76" w:rsidRDefault="00C73189" w:rsidP="00F42C85">
      <w:pPr>
        <w:pStyle w:val="a6"/>
        <w:rPr>
          <w:lang w:val="en-US"/>
        </w:rPr>
      </w:pPr>
      <w:r w:rsidRPr="00460B76">
        <w:rPr>
          <w:lang w:val="en-US"/>
        </w:rPr>
        <w:tab/>
        <w:t xml:space="preserve">pthread_join(tid1, NULL);                           </w:t>
      </w:r>
      <w:r w:rsidRPr="00460B76">
        <w:rPr>
          <w:lang w:val="en-US"/>
        </w:rPr>
        <w:tab/>
        <w:t xml:space="preserve">/*  </w:t>
      </w:r>
      <w:r>
        <w:rPr>
          <w:rFonts w:hint="eastAsia"/>
        </w:rPr>
        <w:t>等待线程结束</w:t>
      </w:r>
      <w:r w:rsidRPr="00460B76">
        <w:rPr>
          <w:lang w:val="en-US"/>
        </w:rPr>
        <w:t xml:space="preserve">           */</w:t>
      </w:r>
    </w:p>
    <w:p w:rsidR="00C73189" w:rsidRPr="00460B76" w:rsidRDefault="00C73189" w:rsidP="00F42C85">
      <w:pPr>
        <w:pStyle w:val="a6"/>
        <w:rPr>
          <w:lang w:val="en-US"/>
        </w:rPr>
      </w:pPr>
      <w:r w:rsidRPr="00460B76">
        <w:rPr>
          <w:lang w:val="en-US"/>
        </w:rPr>
        <w:tab/>
        <w:t>pthread_join(tid2, NULL);</w:t>
      </w:r>
    </w:p>
    <w:p w:rsidR="00C73189" w:rsidRPr="00460B76" w:rsidRDefault="00C73189" w:rsidP="00F42C85">
      <w:pPr>
        <w:pStyle w:val="a6"/>
        <w:rPr>
          <w:lang w:val="en-US"/>
        </w:rPr>
      </w:pPr>
      <w:r w:rsidRPr="00460B76">
        <w:rPr>
          <w:lang w:val="en-US"/>
        </w:rPr>
        <w:tab/>
        <w:t>pthread_join(tid3, NULL);</w:t>
      </w:r>
    </w:p>
    <w:p w:rsidR="00C73189" w:rsidRPr="00460B76" w:rsidRDefault="00C73189" w:rsidP="00F42C85">
      <w:pPr>
        <w:pStyle w:val="a6"/>
        <w:rPr>
          <w:lang w:val="en-US"/>
        </w:rPr>
      </w:pPr>
    </w:p>
    <w:p w:rsidR="00C73189" w:rsidRPr="00460B76" w:rsidRDefault="00C73189" w:rsidP="00F42C85">
      <w:pPr>
        <w:pStyle w:val="a6"/>
        <w:rPr>
          <w:lang w:val="en-US"/>
        </w:rPr>
      </w:pPr>
      <w:r w:rsidRPr="00460B76">
        <w:rPr>
          <w:lang w:val="en-US"/>
        </w:rPr>
        <w:tab/>
        <w:t xml:space="preserve">sem_destroy(&amp;sem1_2);              </w:t>
      </w:r>
      <w:r w:rsidRPr="00460B76">
        <w:rPr>
          <w:lang w:val="en-US"/>
        </w:rPr>
        <w:tab/>
      </w:r>
      <w:r w:rsidRPr="00460B76">
        <w:rPr>
          <w:lang w:val="en-US"/>
        </w:rPr>
        <w:tab/>
      </w:r>
      <w:r w:rsidRPr="00460B76">
        <w:rPr>
          <w:lang w:val="en-US"/>
        </w:rPr>
        <w:tab/>
      </w:r>
      <w:r w:rsidRPr="00460B76">
        <w:rPr>
          <w:lang w:val="en-US"/>
        </w:rPr>
        <w:tab/>
        <w:t xml:space="preserve"> </w:t>
      </w:r>
      <w:r w:rsidRPr="00460B76">
        <w:rPr>
          <w:lang w:val="en-US"/>
        </w:rPr>
        <w:tab/>
        <w:t xml:space="preserve">/*  </w:t>
      </w:r>
      <w:r>
        <w:rPr>
          <w:rFonts w:hint="eastAsia"/>
        </w:rPr>
        <w:t>销毁信号量</w:t>
      </w:r>
      <w:r w:rsidRPr="00460B76">
        <w:rPr>
          <w:lang w:val="en-US"/>
        </w:rPr>
        <w:t xml:space="preserve">             */</w:t>
      </w:r>
    </w:p>
    <w:p w:rsidR="00C73189" w:rsidRPr="00460B76" w:rsidRDefault="00C73189" w:rsidP="00F42C85">
      <w:pPr>
        <w:pStyle w:val="a6"/>
        <w:rPr>
          <w:lang w:val="en-US"/>
        </w:rPr>
      </w:pPr>
      <w:r w:rsidRPr="00460B76">
        <w:rPr>
          <w:lang w:val="en-US"/>
        </w:rPr>
        <w:tab/>
        <w:t>sem_destroy(&amp;sem1_3);</w:t>
      </w:r>
    </w:p>
    <w:p w:rsidR="00C73189" w:rsidRPr="00460B76" w:rsidRDefault="00C73189" w:rsidP="00F42C85">
      <w:pPr>
        <w:pStyle w:val="a6"/>
        <w:rPr>
          <w:lang w:val="en-US"/>
        </w:rPr>
      </w:pPr>
    </w:p>
    <w:p w:rsidR="00C73189" w:rsidRPr="00460B76" w:rsidRDefault="00C73189" w:rsidP="00F42C85">
      <w:pPr>
        <w:pStyle w:val="a6"/>
        <w:rPr>
          <w:lang w:val="en-US"/>
        </w:rPr>
      </w:pPr>
      <w:r w:rsidRPr="00460B76">
        <w:rPr>
          <w:lang w:val="en-US"/>
        </w:rPr>
        <w:tab/>
        <w:t>return (0);</w:t>
      </w:r>
    </w:p>
    <w:p w:rsidR="00C73189" w:rsidRPr="00460B76" w:rsidRDefault="00C73189" w:rsidP="00F42C85">
      <w:pPr>
        <w:pStyle w:val="a6"/>
        <w:rPr>
          <w:lang w:val="en-US"/>
        </w:rPr>
      </w:pPr>
      <w:r w:rsidRPr="00460B76">
        <w:rPr>
          <w:lang w:val="en-US"/>
        </w:rPr>
        <w:lastRenderedPageBreak/>
        <w:t>}</w:t>
      </w:r>
    </w:p>
    <w:p w:rsidR="00C73189" w:rsidRPr="00460B76" w:rsidRDefault="00C73189" w:rsidP="007F4540">
      <w:pPr>
        <w:pStyle w:val="a6"/>
        <w:rPr>
          <w:lang w:val="en-US"/>
        </w:rPr>
      </w:pPr>
      <w:r w:rsidRPr="00460B76">
        <w:rPr>
          <w:lang w:val="en-US"/>
        </w:rPr>
        <w:t>/******************************************************************************</w:t>
      </w:r>
    </w:p>
    <w:p w:rsidR="00C73189" w:rsidRPr="00460B76" w:rsidRDefault="00C73189" w:rsidP="007F4540">
      <w:pPr>
        <w:pStyle w:val="a6"/>
        <w:rPr>
          <w:lang w:val="en-US"/>
        </w:rPr>
      </w:pPr>
      <w:r w:rsidRPr="00460B76">
        <w:rPr>
          <w:lang w:val="en-US"/>
        </w:rPr>
        <w:t xml:space="preserve">** </w:t>
      </w:r>
      <w:r w:rsidRPr="00494834">
        <w:rPr>
          <w:rFonts w:hint="eastAsia"/>
        </w:rPr>
        <w:t>函数名称</w:t>
      </w:r>
      <w:r w:rsidRPr="00460B76">
        <w:rPr>
          <w:lang w:val="en-US"/>
        </w:rPr>
        <w:t>: semsend</w:t>
      </w:r>
    </w:p>
    <w:p w:rsidR="00C73189" w:rsidRPr="00460B76" w:rsidRDefault="00C73189" w:rsidP="007F4540">
      <w:pPr>
        <w:pStyle w:val="a6"/>
        <w:rPr>
          <w:lang w:val="en-US"/>
        </w:rPr>
      </w:pPr>
      <w:r w:rsidRPr="00460B76">
        <w:rPr>
          <w:lang w:val="en-US"/>
        </w:rPr>
        <w:t xml:space="preserve">** </w:t>
      </w:r>
      <w:r w:rsidRPr="00494834">
        <w:rPr>
          <w:rFonts w:hint="eastAsia"/>
        </w:rPr>
        <w:t>功能描述</w:t>
      </w:r>
      <w:r w:rsidRPr="00460B76">
        <w:rPr>
          <w:lang w:val="en-US"/>
        </w:rPr>
        <w:t xml:space="preserve">: </w:t>
      </w:r>
      <w:r w:rsidRPr="00494834">
        <w:rPr>
          <w:rFonts w:hint="eastAsia"/>
        </w:rPr>
        <w:t>线程</w:t>
      </w:r>
      <w:r w:rsidRPr="00460B76">
        <w:rPr>
          <w:lang w:val="en-US"/>
        </w:rPr>
        <w:t xml:space="preserve">1 </w:t>
      </w:r>
      <w:r w:rsidRPr="00494834">
        <w:rPr>
          <w:rFonts w:hint="eastAsia"/>
        </w:rPr>
        <w:t>发送信号量</w:t>
      </w:r>
      <w:r>
        <w:rPr>
          <w:rFonts w:hint="eastAsia"/>
        </w:rPr>
        <w:t>线程</w:t>
      </w:r>
    </w:p>
    <w:p w:rsidR="00C73189" w:rsidRPr="00460B76" w:rsidRDefault="00C73189" w:rsidP="007F4540">
      <w:pPr>
        <w:pStyle w:val="a6"/>
        <w:rPr>
          <w:lang w:val="en-US"/>
        </w:rPr>
      </w:pPr>
      <w:r w:rsidRPr="00460B76">
        <w:rPr>
          <w:lang w:val="en-US"/>
        </w:rPr>
        <w:t>******************************************************************************/</w:t>
      </w:r>
    </w:p>
    <w:p w:rsidR="00C73189" w:rsidRPr="00460B76" w:rsidRDefault="00C73189" w:rsidP="007F4540">
      <w:pPr>
        <w:pStyle w:val="a6"/>
        <w:rPr>
          <w:lang w:val="en-US"/>
        </w:rPr>
      </w:pPr>
      <w:r w:rsidRPr="00460B76">
        <w:rPr>
          <w:lang w:val="en-US"/>
        </w:rPr>
        <w:t xml:space="preserve">void  *semsend (void  *arg) </w:t>
      </w:r>
    </w:p>
    <w:p w:rsidR="00C73189" w:rsidRPr="00460B76" w:rsidRDefault="00C73189" w:rsidP="007F4540">
      <w:pPr>
        <w:pStyle w:val="a6"/>
        <w:rPr>
          <w:lang w:val="en-US"/>
        </w:rPr>
      </w:pPr>
      <w:r w:rsidRPr="00460B76">
        <w:rPr>
          <w:lang w:val="en-US"/>
        </w:rPr>
        <w:t>{</w:t>
      </w:r>
    </w:p>
    <w:p w:rsidR="00C73189" w:rsidRPr="00460B76" w:rsidRDefault="00C73189" w:rsidP="007F4540">
      <w:pPr>
        <w:pStyle w:val="a6"/>
        <w:rPr>
          <w:lang w:val="en-US"/>
        </w:rPr>
      </w:pPr>
      <w:r w:rsidRPr="00460B76">
        <w:rPr>
          <w:lang w:val="en-US"/>
        </w:rPr>
        <w:tab/>
        <w:t>printf("this is thread 1!\n");</w:t>
      </w:r>
    </w:p>
    <w:p w:rsidR="00C73189" w:rsidRPr="00460B76" w:rsidRDefault="00C73189" w:rsidP="007F4540">
      <w:pPr>
        <w:pStyle w:val="a6"/>
        <w:rPr>
          <w:lang w:val="en-US"/>
        </w:rPr>
      </w:pPr>
      <w:r w:rsidRPr="00460B76">
        <w:rPr>
          <w:lang w:val="en-US"/>
        </w:rPr>
        <w:t xml:space="preserve"> </w:t>
      </w:r>
    </w:p>
    <w:p w:rsidR="00C73189" w:rsidRPr="00460B76" w:rsidRDefault="00C73189" w:rsidP="007F4540">
      <w:pPr>
        <w:pStyle w:val="a6"/>
        <w:rPr>
          <w:lang w:val="en-US"/>
        </w:rPr>
      </w:pPr>
      <w:r w:rsidRPr="00460B76">
        <w:rPr>
          <w:lang w:val="en-US"/>
        </w:rPr>
        <w:tab/>
        <w:t>sleep(2);</w:t>
      </w:r>
    </w:p>
    <w:p w:rsidR="00C73189" w:rsidRPr="00460B76" w:rsidRDefault="00C73189" w:rsidP="007F4540">
      <w:pPr>
        <w:pStyle w:val="a6"/>
        <w:rPr>
          <w:lang w:val="en-US"/>
        </w:rPr>
      </w:pPr>
      <w:r w:rsidRPr="00460B76">
        <w:rPr>
          <w:lang w:val="en-US"/>
        </w:rPr>
        <w:tab/>
        <w:t xml:space="preserve">sem_post(&amp;sem1_2);                                      </w:t>
      </w:r>
      <w:r w:rsidRPr="00460B76">
        <w:rPr>
          <w:lang w:val="en-US"/>
        </w:rPr>
        <w:tab/>
        <w:t xml:space="preserve">/*  </w:t>
      </w:r>
      <w:r w:rsidRPr="00494834">
        <w:rPr>
          <w:rFonts w:hint="eastAsia"/>
        </w:rPr>
        <w:t>发送信号量</w:t>
      </w:r>
      <w:r w:rsidRPr="00460B76">
        <w:rPr>
          <w:lang w:val="en-US"/>
        </w:rPr>
        <w:t xml:space="preserve">             */</w:t>
      </w:r>
    </w:p>
    <w:p w:rsidR="00C73189" w:rsidRPr="00460B76" w:rsidRDefault="00C73189" w:rsidP="007F4540">
      <w:pPr>
        <w:pStyle w:val="a6"/>
        <w:rPr>
          <w:lang w:val="en-US"/>
        </w:rPr>
      </w:pPr>
      <w:r w:rsidRPr="00460B76">
        <w:rPr>
          <w:lang w:val="en-US"/>
        </w:rPr>
        <w:tab/>
        <w:t>sem_post(&amp;sem1_2);</w:t>
      </w:r>
    </w:p>
    <w:p w:rsidR="00C73189" w:rsidRPr="00460B76" w:rsidRDefault="00C73189" w:rsidP="007F4540">
      <w:pPr>
        <w:pStyle w:val="a6"/>
        <w:rPr>
          <w:lang w:val="en-US"/>
        </w:rPr>
      </w:pPr>
    </w:p>
    <w:p w:rsidR="00C73189" w:rsidRPr="00460B76" w:rsidRDefault="00C73189" w:rsidP="007F4540">
      <w:pPr>
        <w:pStyle w:val="a6"/>
        <w:rPr>
          <w:lang w:val="en-US"/>
        </w:rPr>
      </w:pPr>
      <w:r w:rsidRPr="00460B76">
        <w:rPr>
          <w:lang w:val="en-US"/>
        </w:rPr>
        <w:tab/>
        <w:t xml:space="preserve">sem_post(&amp;sem1_3);                                     </w:t>
      </w:r>
      <w:r w:rsidRPr="00460B76">
        <w:rPr>
          <w:lang w:val="en-US"/>
        </w:rPr>
        <w:tab/>
        <w:t xml:space="preserve">/*  </w:t>
      </w:r>
      <w:r w:rsidRPr="00494834">
        <w:rPr>
          <w:rFonts w:hint="eastAsia"/>
        </w:rPr>
        <w:t>发送信号量</w:t>
      </w:r>
      <w:r w:rsidRPr="00460B76">
        <w:rPr>
          <w:lang w:val="en-US"/>
        </w:rPr>
        <w:t xml:space="preserve">             */</w:t>
      </w:r>
    </w:p>
    <w:p w:rsidR="00C73189" w:rsidRPr="00460B76" w:rsidRDefault="00C73189" w:rsidP="007F4540">
      <w:pPr>
        <w:pStyle w:val="a6"/>
        <w:rPr>
          <w:lang w:val="en-US"/>
        </w:rPr>
      </w:pPr>
      <w:r w:rsidRPr="00460B76">
        <w:rPr>
          <w:lang w:val="en-US"/>
        </w:rPr>
        <w:tab/>
        <w:t>sem_post(&amp;sem1_3);</w:t>
      </w:r>
    </w:p>
    <w:p w:rsidR="00C73189" w:rsidRPr="00460B76" w:rsidRDefault="00C73189" w:rsidP="007F4540">
      <w:pPr>
        <w:pStyle w:val="a6"/>
        <w:rPr>
          <w:lang w:val="en-US"/>
        </w:rPr>
      </w:pPr>
      <w:r w:rsidRPr="00460B76">
        <w:rPr>
          <w:lang w:val="en-US"/>
        </w:rPr>
        <w:tab/>
        <w:t>sem_post(&amp;sem1_3);</w:t>
      </w:r>
    </w:p>
    <w:p w:rsidR="00C73189" w:rsidRPr="00460B76" w:rsidRDefault="00C73189" w:rsidP="007F4540">
      <w:pPr>
        <w:pStyle w:val="a6"/>
        <w:rPr>
          <w:lang w:val="en-US"/>
        </w:rPr>
      </w:pPr>
    </w:p>
    <w:p w:rsidR="00C73189" w:rsidRPr="00460B76" w:rsidRDefault="00C73189" w:rsidP="007F4540">
      <w:pPr>
        <w:pStyle w:val="a6"/>
        <w:rPr>
          <w:lang w:val="en-US"/>
        </w:rPr>
      </w:pPr>
      <w:r w:rsidRPr="00460B76">
        <w:rPr>
          <w:lang w:val="en-US"/>
        </w:rPr>
        <w:tab/>
        <w:t xml:space="preserve">printf("thread 1 completed!\n"); </w:t>
      </w:r>
    </w:p>
    <w:p w:rsidR="00C73189" w:rsidRPr="00460B76" w:rsidRDefault="00C73189" w:rsidP="007F4540">
      <w:pPr>
        <w:pStyle w:val="a6"/>
        <w:rPr>
          <w:lang w:val="en-US"/>
        </w:rPr>
      </w:pPr>
      <w:r w:rsidRPr="00460B76">
        <w:rPr>
          <w:lang w:val="en-US"/>
        </w:rPr>
        <w:tab/>
        <w:t>return (NULL);</w:t>
      </w:r>
    </w:p>
    <w:p w:rsidR="00C73189" w:rsidRPr="00494834" w:rsidRDefault="00C73189" w:rsidP="007F4540">
      <w:pPr>
        <w:pStyle w:val="a6"/>
      </w:pPr>
      <w:r w:rsidRPr="00494834">
        <w:t>}</w:t>
      </w:r>
    </w:p>
    <w:p w:rsidR="00C73189" w:rsidRPr="00494834" w:rsidRDefault="00C73189" w:rsidP="007F4540">
      <w:pPr>
        <w:pStyle w:val="a6"/>
      </w:pPr>
      <w:r w:rsidRPr="00494834">
        <w:t>/******************************************************************************</w:t>
      </w:r>
    </w:p>
    <w:p w:rsidR="00C73189" w:rsidRPr="00494834" w:rsidRDefault="00C73189" w:rsidP="007F4540">
      <w:pPr>
        <w:pStyle w:val="a6"/>
      </w:pPr>
      <w:r w:rsidRPr="00494834">
        <w:t xml:space="preserve">** </w:t>
      </w:r>
      <w:r w:rsidRPr="00494834">
        <w:rPr>
          <w:rFonts w:hint="eastAsia"/>
        </w:rPr>
        <w:t>函数名称</w:t>
      </w:r>
      <w:r w:rsidRPr="00494834">
        <w:t>: sem</w:t>
      </w:r>
      <w:r>
        <w:t>r</w:t>
      </w:r>
      <w:r w:rsidRPr="00494834">
        <w:t>ecv</w:t>
      </w:r>
    </w:p>
    <w:p w:rsidR="00C73189" w:rsidRPr="00494834" w:rsidRDefault="00C73189" w:rsidP="007F4540">
      <w:pPr>
        <w:pStyle w:val="a6"/>
      </w:pPr>
      <w:r w:rsidRPr="00494834">
        <w:t xml:space="preserve">** </w:t>
      </w:r>
      <w:r w:rsidRPr="00494834">
        <w:rPr>
          <w:rFonts w:hint="eastAsia"/>
        </w:rPr>
        <w:t>功能描述</w:t>
      </w:r>
      <w:r w:rsidRPr="00494834">
        <w:t xml:space="preserve">: </w:t>
      </w:r>
      <w:r w:rsidRPr="00494834">
        <w:rPr>
          <w:rFonts w:hint="eastAsia"/>
        </w:rPr>
        <w:t>线程</w:t>
      </w:r>
      <w:r w:rsidRPr="00494834">
        <w:t>2</w:t>
      </w:r>
      <w:r>
        <w:t xml:space="preserve"> </w:t>
      </w:r>
      <w:r>
        <w:rPr>
          <w:rFonts w:hint="eastAsia"/>
        </w:rPr>
        <w:t>获取</w:t>
      </w:r>
      <w:r w:rsidRPr="00494834">
        <w:rPr>
          <w:rFonts w:hint="eastAsia"/>
        </w:rPr>
        <w:t>线程</w:t>
      </w:r>
      <w:r w:rsidRPr="00494834">
        <w:t>1</w:t>
      </w:r>
      <w:r>
        <w:rPr>
          <w:rFonts w:hint="eastAsia"/>
        </w:rPr>
        <w:t>发送的信号量</w:t>
      </w:r>
    </w:p>
    <w:p w:rsidR="00C73189" w:rsidRPr="00460B76" w:rsidRDefault="00C73189" w:rsidP="007F4540">
      <w:pPr>
        <w:pStyle w:val="a6"/>
        <w:rPr>
          <w:lang w:val="en-US"/>
        </w:rPr>
      </w:pPr>
      <w:r w:rsidRPr="00460B76">
        <w:rPr>
          <w:lang w:val="en-US"/>
        </w:rPr>
        <w:t>******************************************************************************/</w:t>
      </w:r>
    </w:p>
    <w:p w:rsidR="00C73189" w:rsidRPr="00460B76" w:rsidRDefault="00C73189" w:rsidP="007F4540">
      <w:pPr>
        <w:pStyle w:val="a6"/>
        <w:rPr>
          <w:lang w:val="en-US"/>
        </w:rPr>
      </w:pPr>
      <w:r w:rsidRPr="00460B76">
        <w:rPr>
          <w:lang w:val="en-US"/>
        </w:rPr>
        <w:t>void  *semrecv (void  *arg)</w:t>
      </w:r>
    </w:p>
    <w:p w:rsidR="00C73189" w:rsidRPr="00460B76" w:rsidRDefault="00C73189" w:rsidP="007F4540">
      <w:pPr>
        <w:pStyle w:val="a6"/>
        <w:rPr>
          <w:lang w:val="en-US"/>
        </w:rPr>
      </w:pPr>
      <w:r w:rsidRPr="00460B76">
        <w:rPr>
          <w:lang w:val="en-US"/>
        </w:rPr>
        <w:t>{</w:t>
      </w:r>
    </w:p>
    <w:p w:rsidR="00C73189" w:rsidRPr="00460B76" w:rsidRDefault="00C73189" w:rsidP="0018281B">
      <w:pPr>
        <w:pStyle w:val="a6"/>
        <w:ind w:firstLine="360"/>
        <w:rPr>
          <w:lang w:val="en-US"/>
        </w:rPr>
      </w:pPr>
      <w:r w:rsidRPr="00460B76">
        <w:rPr>
          <w:lang w:val="en-US"/>
        </w:rPr>
        <w:t xml:space="preserve">printf("this is thread 2!\n"); </w:t>
      </w:r>
    </w:p>
    <w:p w:rsidR="00C73189" w:rsidRPr="00460B76" w:rsidRDefault="00C73189" w:rsidP="007F4540">
      <w:pPr>
        <w:pStyle w:val="a6"/>
        <w:rPr>
          <w:lang w:val="en-US"/>
        </w:rPr>
      </w:pPr>
    </w:p>
    <w:p w:rsidR="00C73189" w:rsidRPr="00460B76" w:rsidRDefault="00C73189" w:rsidP="00952020">
      <w:pPr>
        <w:pStyle w:val="a6"/>
        <w:ind w:firstLineChars="200" w:firstLine="360"/>
        <w:rPr>
          <w:lang w:val="en-US"/>
        </w:rPr>
      </w:pPr>
      <w:r w:rsidRPr="00460B76">
        <w:rPr>
          <w:lang w:val="en-US"/>
        </w:rPr>
        <w:t xml:space="preserve">sem_wait(&amp;sem1_2);                                     </w:t>
      </w:r>
      <w:r w:rsidRPr="00460B76">
        <w:rPr>
          <w:lang w:val="en-US"/>
        </w:rPr>
        <w:tab/>
        <w:t xml:space="preserve">/*  </w:t>
      </w:r>
      <w:r>
        <w:rPr>
          <w:rFonts w:hint="eastAsia"/>
        </w:rPr>
        <w:t>等待信号量</w:t>
      </w:r>
      <w:r w:rsidRPr="00460B76">
        <w:rPr>
          <w:lang w:val="en-US"/>
        </w:rPr>
        <w:t xml:space="preserve">             */</w:t>
      </w:r>
    </w:p>
    <w:p w:rsidR="00C73189" w:rsidRPr="00460B76" w:rsidRDefault="00C73189" w:rsidP="00952020">
      <w:pPr>
        <w:pStyle w:val="a6"/>
        <w:ind w:firstLineChars="200" w:firstLine="360"/>
        <w:rPr>
          <w:lang w:val="en-US"/>
        </w:rPr>
      </w:pPr>
      <w:r w:rsidRPr="00460B76">
        <w:rPr>
          <w:lang w:val="en-US"/>
        </w:rPr>
        <w:t>sem_wait(&amp;sem1_2);</w:t>
      </w:r>
    </w:p>
    <w:p w:rsidR="00C73189" w:rsidRPr="00460B76" w:rsidRDefault="00C73189" w:rsidP="007F4540">
      <w:pPr>
        <w:pStyle w:val="a6"/>
        <w:rPr>
          <w:lang w:val="en-US"/>
        </w:rPr>
      </w:pPr>
    </w:p>
    <w:p w:rsidR="00C73189" w:rsidRPr="00460B76" w:rsidRDefault="00C73189" w:rsidP="00952020">
      <w:pPr>
        <w:pStyle w:val="a6"/>
        <w:ind w:firstLineChars="200" w:firstLine="360"/>
        <w:rPr>
          <w:lang w:val="en-US"/>
        </w:rPr>
      </w:pPr>
      <w:r w:rsidRPr="00460B76">
        <w:rPr>
          <w:lang w:val="en-US"/>
        </w:rPr>
        <w:t xml:space="preserve">printf("thread 2 completed!\n"); </w:t>
      </w:r>
    </w:p>
    <w:p w:rsidR="00C73189" w:rsidRPr="00460B76" w:rsidRDefault="00C73189" w:rsidP="00952020">
      <w:pPr>
        <w:pStyle w:val="a6"/>
        <w:ind w:firstLineChars="200" w:firstLine="360"/>
        <w:rPr>
          <w:lang w:val="en-US"/>
        </w:rPr>
      </w:pPr>
      <w:r w:rsidRPr="00460B76">
        <w:rPr>
          <w:lang w:val="en-US"/>
        </w:rPr>
        <w:t>return (NULL);</w:t>
      </w:r>
    </w:p>
    <w:p w:rsidR="00C73189" w:rsidRPr="00460B76" w:rsidRDefault="00C73189" w:rsidP="007F4540">
      <w:pPr>
        <w:pStyle w:val="a6"/>
        <w:rPr>
          <w:lang w:val="en-US"/>
        </w:rPr>
      </w:pPr>
      <w:r w:rsidRPr="00460B76">
        <w:rPr>
          <w:lang w:val="en-US"/>
        </w:rPr>
        <w:t>}</w:t>
      </w:r>
    </w:p>
    <w:p w:rsidR="00C73189" w:rsidRPr="00460B76" w:rsidRDefault="00C73189" w:rsidP="007F4540">
      <w:pPr>
        <w:pStyle w:val="a6"/>
        <w:rPr>
          <w:lang w:val="en-US"/>
        </w:rPr>
      </w:pPr>
      <w:r w:rsidRPr="00460B76">
        <w:rPr>
          <w:lang w:val="en-US"/>
        </w:rPr>
        <w:t>/*****************************************************************************</w:t>
      </w:r>
    </w:p>
    <w:p w:rsidR="00C73189" w:rsidRPr="00460B76" w:rsidRDefault="00C73189" w:rsidP="007F4540">
      <w:pPr>
        <w:pStyle w:val="a6"/>
        <w:rPr>
          <w:lang w:val="en-US"/>
        </w:rPr>
      </w:pPr>
      <w:r w:rsidRPr="00460B76">
        <w:rPr>
          <w:lang w:val="en-US"/>
        </w:rPr>
        <w:t xml:space="preserve">** </w:t>
      </w:r>
      <w:r w:rsidRPr="00494834">
        <w:rPr>
          <w:rFonts w:hint="eastAsia"/>
        </w:rPr>
        <w:t>函数名称</w:t>
      </w:r>
      <w:r w:rsidRPr="00460B76">
        <w:rPr>
          <w:lang w:val="en-US"/>
        </w:rPr>
        <w:t>: semwait</w:t>
      </w:r>
    </w:p>
    <w:p w:rsidR="00C73189" w:rsidRPr="00460B76" w:rsidRDefault="00C73189" w:rsidP="007F4540">
      <w:pPr>
        <w:pStyle w:val="a6"/>
        <w:rPr>
          <w:lang w:val="en-US"/>
        </w:rPr>
      </w:pPr>
      <w:r w:rsidRPr="00460B76">
        <w:rPr>
          <w:lang w:val="en-US"/>
        </w:rPr>
        <w:t xml:space="preserve">** </w:t>
      </w:r>
      <w:r w:rsidRPr="00494834">
        <w:rPr>
          <w:rFonts w:hint="eastAsia"/>
        </w:rPr>
        <w:t>功能描述</w:t>
      </w:r>
      <w:r w:rsidRPr="00460B76">
        <w:rPr>
          <w:lang w:val="en-US"/>
        </w:rPr>
        <w:t xml:space="preserve">: </w:t>
      </w:r>
      <w:r w:rsidRPr="00494834">
        <w:rPr>
          <w:rFonts w:hint="eastAsia"/>
        </w:rPr>
        <w:t>线程</w:t>
      </w:r>
      <w:r w:rsidRPr="00460B76">
        <w:rPr>
          <w:lang w:val="en-US"/>
        </w:rPr>
        <w:t xml:space="preserve">3 </w:t>
      </w:r>
      <w:r>
        <w:rPr>
          <w:rFonts w:hint="eastAsia"/>
        </w:rPr>
        <w:t>获取</w:t>
      </w:r>
      <w:r w:rsidRPr="00494834">
        <w:rPr>
          <w:rFonts w:hint="eastAsia"/>
        </w:rPr>
        <w:t>线程</w:t>
      </w:r>
      <w:r w:rsidRPr="00460B76">
        <w:rPr>
          <w:lang w:val="en-US"/>
        </w:rPr>
        <w:t>1</w:t>
      </w:r>
      <w:r w:rsidRPr="00494834">
        <w:rPr>
          <w:rFonts w:hint="eastAsia"/>
        </w:rPr>
        <w:t>发送的信号量</w:t>
      </w:r>
      <w:r w:rsidRPr="00460B76">
        <w:rPr>
          <w:rFonts w:hint="eastAsia"/>
          <w:lang w:val="en-US"/>
        </w:rPr>
        <w:t>，</w:t>
      </w:r>
      <w:r w:rsidRPr="00494834">
        <w:rPr>
          <w:rFonts w:hint="eastAsia"/>
        </w:rPr>
        <w:t>若</w:t>
      </w:r>
      <w:r w:rsidRPr="00460B76">
        <w:rPr>
          <w:lang w:val="en-US"/>
        </w:rPr>
        <w:t>10s</w:t>
      </w:r>
      <w:r>
        <w:rPr>
          <w:rFonts w:hint="eastAsia"/>
        </w:rPr>
        <w:t>后还没接收到信号量</w:t>
      </w:r>
      <w:r w:rsidRPr="00460B76">
        <w:rPr>
          <w:rFonts w:hint="eastAsia"/>
          <w:lang w:val="en-US"/>
        </w:rPr>
        <w:t>，</w:t>
      </w:r>
      <w:r>
        <w:rPr>
          <w:rFonts w:hint="eastAsia"/>
        </w:rPr>
        <w:t>线程自动退出</w:t>
      </w:r>
    </w:p>
    <w:p w:rsidR="00C73189" w:rsidRPr="00460B76" w:rsidRDefault="00C73189" w:rsidP="007F4540">
      <w:pPr>
        <w:pStyle w:val="a6"/>
        <w:rPr>
          <w:lang w:val="en-US"/>
        </w:rPr>
      </w:pPr>
      <w:r w:rsidRPr="00460B76">
        <w:rPr>
          <w:lang w:val="en-US"/>
        </w:rPr>
        <w:t>******************************************************************************/</w:t>
      </w:r>
    </w:p>
    <w:p w:rsidR="00C73189" w:rsidRPr="00460B76" w:rsidRDefault="00C73189" w:rsidP="007F4540">
      <w:pPr>
        <w:pStyle w:val="a6"/>
        <w:rPr>
          <w:lang w:val="en-US"/>
        </w:rPr>
      </w:pPr>
      <w:r w:rsidRPr="00460B76">
        <w:rPr>
          <w:lang w:val="en-US"/>
        </w:rPr>
        <w:t>void  *semwait (void  *arg)</w:t>
      </w:r>
    </w:p>
    <w:p w:rsidR="00C73189" w:rsidRPr="00460B76" w:rsidRDefault="00C73189" w:rsidP="007F4540">
      <w:pPr>
        <w:pStyle w:val="a6"/>
        <w:rPr>
          <w:lang w:val="en-US"/>
        </w:rPr>
      </w:pPr>
      <w:r w:rsidRPr="00460B76">
        <w:rPr>
          <w:lang w:val="en-US"/>
        </w:rPr>
        <w:t>{</w:t>
      </w:r>
    </w:p>
    <w:p w:rsidR="00C73189" w:rsidRPr="00460B76" w:rsidRDefault="00C73189" w:rsidP="007F4540">
      <w:pPr>
        <w:pStyle w:val="a6"/>
        <w:rPr>
          <w:lang w:val="en-US"/>
        </w:rPr>
      </w:pPr>
      <w:r w:rsidRPr="00460B76">
        <w:rPr>
          <w:lang w:val="en-US"/>
        </w:rPr>
        <w:tab/>
        <w:t>struct timespec</w:t>
      </w:r>
      <w:r w:rsidRPr="00460B76">
        <w:rPr>
          <w:lang w:val="en-US"/>
        </w:rPr>
        <w:tab/>
      </w:r>
      <w:r w:rsidRPr="00460B76">
        <w:rPr>
          <w:lang w:val="en-US"/>
        </w:rPr>
        <w:tab/>
        <w:t>ts;</w:t>
      </w:r>
    </w:p>
    <w:p w:rsidR="00C73189" w:rsidRPr="00460B76" w:rsidRDefault="00C73189" w:rsidP="005C325C">
      <w:pPr>
        <w:pStyle w:val="a6"/>
        <w:rPr>
          <w:lang w:val="en-US"/>
        </w:rPr>
      </w:pPr>
      <w:r w:rsidRPr="00460B76">
        <w:rPr>
          <w:lang w:val="en-US"/>
        </w:rPr>
        <w:tab/>
        <w:t xml:space="preserve">int               </w:t>
      </w:r>
      <w:r w:rsidRPr="00460B76">
        <w:rPr>
          <w:lang w:val="en-US"/>
        </w:rPr>
        <w:tab/>
      </w:r>
      <w:r w:rsidRPr="00460B76">
        <w:rPr>
          <w:lang w:val="en-US"/>
        </w:rPr>
        <w:tab/>
        <w:t xml:space="preserve">s; </w:t>
      </w:r>
    </w:p>
    <w:p w:rsidR="00C73189" w:rsidRPr="00460B76" w:rsidRDefault="00C73189" w:rsidP="005C325C">
      <w:pPr>
        <w:pStyle w:val="a6"/>
        <w:rPr>
          <w:lang w:val="en-US"/>
        </w:rPr>
      </w:pPr>
      <w:r w:rsidRPr="00460B76">
        <w:rPr>
          <w:lang w:val="en-US"/>
        </w:rPr>
        <w:t xml:space="preserve"> </w:t>
      </w:r>
    </w:p>
    <w:p w:rsidR="00C73189" w:rsidRPr="00460B76" w:rsidRDefault="00C73189" w:rsidP="007F4540">
      <w:pPr>
        <w:pStyle w:val="a6"/>
        <w:rPr>
          <w:lang w:val="en-US"/>
        </w:rPr>
      </w:pPr>
      <w:r w:rsidRPr="00460B76">
        <w:rPr>
          <w:lang w:val="en-US"/>
        </w:rPr>
        <w:tab/>
        <w:t>printf("this is thread 3!\n");</w:t>
      </w:r>
    </w:p>
    <w:p w:rsidR="00C73189" w:rsidRPr="00460B76" w:rsidRDefault="00C73189" w:rsidP="007F4540">
      <w:pPr>
        <w:pStyle w:val="a6"/>
        <w:rPr>
          <w:lang w:val="en-US"/>
        </w:rPr>
      </w:pPr>
    </w:p>
    <w:p w:rsidR="00C73189" w:rsidRPr="00460B76" w:rsidRDefault="00C73189" w:rsidP="007F4540">
      <w:pPr>
        <w:pStyle w:val="a6"/>
        <w:rPr>
          <w:lang w:val="en-US"/>
        </w:rPr>
      </w:pPr>
      <w:r w:rsidRPr="00460B76">
        <w:rPr>
          <w:lang w:val="en-US"/>
        </w:rPr>
        <w:tab/>
        <w:t xml:space="preserve">sem_wait(&amp;sem1_3);                                      </w:t>
      </w:r>
      <w:r w:rsidRPr="00460B76">
        <w:rPr>
          <w:lang w:val="en-US"/>
        </w:rPr>
        <w:tab/>
        <w:t xml:space="preserve">/*  </w:t>
      </w:r>
      <w:r>
        <w:rPr>
          <w:rFonts w:hint="eastAsia"/>
        </w:rPr>
        <w:t>等待</w:t>
      </w:r>
      <w:r w:rsidRPr="00494834">
        <w:rPr>
          <w:rFonts w:hint="eastAsia"/>
        </w:rPr>
        <w:t>信号量</w:t>
      </w:r>
      <w:r w:rsidRPr="00460B76">
        <w:rPr>
          <w:lang w:val="en-US"/>
        </w:rPr>
        <w:t xml:space="preserve">             */</w:t>
      </w:r>
    </w:p>
    <w:p w:rsidR="00C73189" w:rsidRPr="00460B76" w:rsidRDefault="00C73189" w:rsidP="00F64388">
      <w:pPr>
        <w:pStyle w:val="a6"/>
        <w:ind w:firstLine="420"/>
        <w:rPr>
          <w:lang w:val="en-US"/>
        </w:rPr>
      </w:pPr>
      <w:r w:rsidRPr="00460B76">
        <w:rPr>
          <w:lang w:val="en-US"/>
        </w:rPr>
        <w:t>sem_wait(&amp;sem1_3);</w:t>
      </w:r>
    </w:p>
    <w:p w:rsidR="00C73189" w:rsidRPr="00460B76" w:rsidRDefault="00C73189" w:rsidP="007F4540">
      <w:pPr>
        <w:pStyle w:val="a6"/>
        <w:rPr>
          <w:lang w:val="en-US"/>
        </w:rPr>
      </w:pPr>
      <w:r w:rsidRPr="00460B76">
        <w:rPr>
          <w:lang w:val="en-US"/>
        </w:rPr>
        <w:t xml:space="preserve">  </w:t>
      </w:r>
    </w:p>
    <w:p w:rsidR="00C73189" w:rsidRPr="00460B76" w:rsidRDefault="00C73189" w:rsidP="005C325C">
      <w:pPr>
        <w:pStyle w:val="a6"/>
        <w:ind w:firstLine="420"/>
        <w:rPr>
          <w:lang w:val="en-US"/>
        </w:rPr>
      </w:pPr>
      <w:r w:rsidRPr="00460B76">
        <w:rPr>
          <w:lang w:val="en-US"/>
        </w:rPr>
        <w:t>ts.tv_nsec = 0;</w:t>
      </w:r>
    </w:p>
    <w:p w:rsidR="00C73189" w:rsidRPr="00460B76" w:rsidRDefault="00C73189" w:rsidP="007F4540">
      <w:pPr>
        <w:pStyle w:val="a6"/>
        <w:rPr>
          <w:lang w:val="en-US"/>
        </w:rPr>
      </w:pPr>
      <w:r w:rsidRPr="00460B76">
        <w:rPr>
          <w:lang w:val="en-US"/>
        </w:rPr>
        <w:tab/>
        <w:t xml:space="preserve">ts.tv_sec = time(NULL) + 10;                         </w:t>
      </w:r>
      <w:r w:rsidRPr="00460B76">
        <w:rPr>
          <w:lang w:val="en-US"/>
        </w:rPr>
        <w:tab/>
        <w:t xml:space="preserve">/*  </w:t>
      </w:r>
      <w:r w:rsidRPr="00494834">
        <w:rPr>
          <w:rFonts w:hint="eastAsia"/>
        </w:rPr>
        <w:t>设置</w:t>
      </w:r>
      <w:r w:rsidRPr="00460B76">
        <w:rPr>
          <w:lang w:val="en-US"/>
        </w:rPr>
        <w:t xml:space="preserve"> 10s </w:t>
      </w:r>
      <w:r>
        <w:rPr>
          <w:rFonts w:hint="eastAsia"/>
        </w:rPr>
        <w:t>钟等待超时</w:t>
      </w:r>
      <w:r w:rsidRPr="00460B76">
        <w:rPr>
          <w:lang w:val="en-US"/>
        </w:rPr>
        <w:t xml:space="preserve">   */</w:t>
      </w:r>
    </w:p>
    <w:p w:rsidR="00C73189" w:rsidRPr="00460B76" w:rsidRDefault="00C73189" w:rsidP="007F4540">
      <w:pPr>
        <w:pStyle w:val="a6"/>
        <w:rPr>
          <w:lang w:val="en-US"/>
        </w:rPr>
      </w:pPr>
      <w:r w:rsidRPr="00460B76">
        <w:rPr>
          <w:lang w:val="en-US"/>
        </w:rPr>
        <w:tab/>
        <w:t>s = sem_timedwait(&amp;sem1_3, &amp;ts);</w:t>
      </w:r>
    </w:p>
    <w:p w:rsidR="00C73189" w:rsidRPr="00460B76" w:rsidRDefault="00C73189" w:rsidP="007F4540">
      <w:pPr>
        <w:pStyle w:val="a6"/>
        <w:rPr>
          <w:lang w:val="en-US"/>
        </w:rPr>
      </w:pPr>
      <w:r w:rsidRPr="00460B76">
        <w:rPr>
          <w:lang w:val="en-US"/>
        </w:rPr>
        <w:tab/>
        <w:t>if(s == -1)</w:t>
      </w:r>
      <w:r w:rsidRPr="00460B76">
        <w:rPr>
          <w:lang w:val="en-US"/>
        </w:rPr>
        <w:tab/>
        <w:t>{</w:t>
      </w:r>
    </w:p>
    <w:p w:rsidR="00C73189" w:rsidRPr="00460B76" w:rsidRDefault="00C73189" w:rsidP="007F4540">
      <w:pPr>
        <w:pStyle w:val="a6"/>
        <w:rPr>
          <w:lang w:val="en-US"/>
        </w:rPr>
      </w:pPr>
      <w:r w:rsidRPr="00460B76">
        <w:rPr>
          <w:lang w:val="en-US"/>
        </w:rPr>
        <w:tab/>
      </w:r>
      <w:r w:rsidRPr="00460B76">
        <w:rPr>
          <w:lang w:val="en-US"/>
        </w:rPr>
        <w:tab/>
        <w:t>printf("thread 3 wait timeout\n");</w:t>
      </w:r>
    </w:p>
    <w:p w:rsidR="00C73189" w:rsidRPr="00460B76" w:rsidRDefault="00C73189" w:rsidP="007F4540">
      <w:pPr>
        <w:pStyle w:val="a6"/>
        <w:rPr>
          <w:lang w:val="en-US"/>
        </w:rPr>
      </w:pPr>
      <w:r w:rsidRPr="00460B76">
        <w:rPr>
          <w:lang w:val="en-US"/>
        </w:rPr>
        <w:tab/>
      </w:r>
      <w:r w:rsidRPr="00460B76">
        <w:rPr>
          <w:lang w:val="en-US"/>
        </w:rPr>
        <w:tab/>
        <w:t>pthread_exit(NULL);</w:t>
      </w:r>
    </w:p>
    <w:p w:rsidR="00C73189" w:rsidRPr="00460B76" w:rsidRDefault="00C73189" w:rsidP="007F4540">
      <w:pPr>
        <w:pStyle w:val="a6"/>
        <w:rPr>
          <w:lang w:val="en-US"/>
        </w:rPr>
      </w:pPr>
      <w:r w:rsidRPr="00460B76">
        <w:rPr>
          <w:lang w:val="en-US"/>
        </w:rPr>
        <w:tab/>
        <w:t>}</w:t>
      </w:r>
    </w:p>
    <w:p w:rsidR="00C73189" w:rsidRPr="00460B76" w:rsidRDefault="00C73189" w:rsidP="007F4540">
      <w:pPr>
        <w:pStyle w:val="a6"/>
        <w:rPr>
          <w:lang w:val="en-US"/>
        </w:rPr>
      </w:pPr>
      <w:r w:rsidRPr="00460B76">
        <w:rPr>
          <w:lang w:val="en-US"/>
        </w:rPr>
        <w:tab/>
        <w:t>printf("thread 3 completed!\n");</w:t>
      </w:r>
    </w:p>
    <w:p w:rsidR="00C73189" w:rsidRPr="00494834" w:rsidRDefault="00C73189" w:rsidP="007F4540">
      <w:pPr>
        <w:pStyle w:val="a6"/>
      </w:pPr>
      <w:r w:rsidRPr="00460B76">
        <w:rPr>
          <w:lang w:val="en-US"/>
        </w:rPr>
        <w:tab/>
      </w:r>
      <w:r>
        <w:t>return (NULL);</w:t>
      </w:r>
    </w:p>
    <w:p w:rsidR="00C73189" w:rsidRPr="00494834" w:rsidRDefault="00C73189" w:rsidP="007F4540">
      <w:pPr>
        <w:pStyle w:val="a6"/>
      </w:pPr>
      <w:r w:rsidRPr="00494834">
        <w:t>}</w:t>
      </w:r>
    </w:p>
    <w:p w:rsidR="00C73189" w:rsidRPr="00D85B5E" w:rsidRDefault="00C73189" w:rsidP="007F4540">
      <w:pPr>
        <w:pStyle w:val="3"/>
        <w:numPr>
          <w:ilvl w:val="0"/>
          <w:numId w:val="0"/>
        </w:numPr>
        <w:rPr>
          <w:lang w:val="de-DE"/>
        </w:rPr>
      </w:pPr>
      <w:bookmarkStart w:id="734" w:name="_Toc424217340"/>
      <w:bookmarkStart w:id="735" w:name="_Toc424654888"/>
      <w:bookmarkStart w:id="736" w:name="_Toc424721556"/>
      <w:bookmarkStart w:id="737" w:name="_Toc424909000"/>
      <w:bookmarkStart w:id="738" w:name="_Toc424912264"/>
      <w:bookmarkStart w:id="739" w:name="_Toc425413925"/>
      <w:bookmarkStart w:id="740" w:name="_Toc427939233"/>
      <w:bookmarkStart w:id="741" w:name="_Toc427940509"/>
      <w:bookmarkStart w:id="742" w:name="_Toc427940736"/>
      <w:bookmarkStart w:id="743" w:name="_Toc427941674"/>
      <w:bookmarkStart w:id="744" w:name="_Toc428704847"/>
      <w:bookmarkStart w:id="745" w:name="_Toc428867470"/>
      <w:bookmarkStart w:id="746" w:name="_Toc429220991"/>
      <w:bookmarkStart w:id="747" w:name="_Toc431109712"/>
      <w:bookmarkStart w:id="748" w:name="_Toc432271025"/>
      <w:bookmarkStart w:id="749" w:name="_Toc432317366"/>
      <w:bookmarkStart w:id="750" w:name="_Toc469064061"/>
      <w:r>
        <w:rPr>
          <w:rFonts w:hint="eastAsia"/>
        </w:rPr>
        <w:t>实验步骤</w:t>
      </w:r>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p>
    <w:p w:rsidR="00C73189" w:rsidRDefault="00C73189" w:rsidP="008B21AD">
      <w:pPr>
        <w:pStyle w:val="23"/>
        <w:numPr>
          <w:ilvl w:val="0"/>
          <w:numId w:val="33"/>
        </w:numPr>
        <w:spacing w:before="62" w:after="62"/>
        <w:rPr>
          <w:lang w:val="de-DE"/>
        </w:rPr>
      </w:pPr>
      <w:r>
        <w:rPr>
          <w:rFonts w:hint="eastAsia"/>
          <w:lang w:val="de-DE"/>
        </w:rPr>
        <w:t>使用</w:t>
      </w:r>
      <w:r>
        <w:rPr>
          <w:lang w:val="de-DE"/>
        </w:rPr>
        <w:t>RealEvo-IDE</w:t>
      </w:r>
      <w:r>
        <w:rPr>
          <w:rFonts w:hint="eastAsia"/>
          <w:lang w:val="de-DE"/>
        </w:rPr>
        <w:t>打开并编译</w:t>
      </w:r>
      <w:r>
        <w:rPr>
          <w:lang w:val="de-DE"/>
        </w:rPr>
        <w:t>thread_semaphore</w:t>
      </w:r>
      <w:r>
        <w:rPr>
          <w:rFonts w:hint="eastAsia"/>
          <w:lang w:val="de-DE"/>
        </w:rPr>
        <w:t>工程，将生成的可执行程序文件上传到</w:t>
      </w:r>
      <w:r w:rsidR="00F761D2">
        <w:rPr>
          <w:rFonts w:hint="eastAsia"/>
          <w:lang w:val="de-DE"/>
        </w:rPr>
        <w:t>验证平台</w:t>
      </w:r>
      <w:r>
        <w:rPr>
          <w:rFonts w:hint="eastAsia"/>
          <w:lang w:val="de-DE"/>
        </w:rPr>
        <w:t>；</w:t>
      </w:r>
    </w:p>
    <w:p w:rsidR="00C73189" w:rsidRDefault="00C73189" w:rsidP="008B21AD">
      <w:pPr>
        <w:pStyle w:val="23"/>
        <w:numPr>
          <w:ilvl w:val="0"/>
          <w:numId w:val="33"/>
        </w:numPr>
        <w:spacing w:before="62" w:after="62"/>
        <w:rPr>
          <w:lang w:val="de-DE"/>
        </w:rPr>
      </w:pPr>
      <w:r>
        <w:rPr>
          <w:rFonts w:hint="eastAsia"/>
          <w:lang w:val="de-DE"/>
        </w:rPr>
        <w:t>在</w:t>
      </w:r>
      <w:r w:rsidR="00F761D2">
        <w:rPr>
          <w:rFonts w:hint="eastAsia"/>
          <w:lang w:val="de-DE"/>
        </w:rPr>
        <w:t>验证平台</w:t>
      </w:r>
      <w:r>
        <w:rPr>
          <w:rFonts w:hint="eastAsia"/>
          <w:lang w:val="de-DE"/>
        </w:rPr>
        <w:t>上执行程序，控制台会输出程序执行结果；</w:t>
      </w:r>
    </w:p>
    <w:p w:rsidR="00C73189" w:rsidRPr="00460B76" w:rsidRDefault="00C73189" w:rsidP="007F4540">
      <w:pPr>
        <w:pStyle w:val="a6"/>
        <w:rPr>
          <w:lang w:val="en-US"/>
        </w:rPr>
      </w:pPr>
      <w:r w:rsidRPr="00460B76">
        <w:rPr>
          <w:lang w:val="en-US"/>
        </w:rPr>
        <w:t>[root@sylixos_station:/apps/thread_semaphore]# ./thread_semaphore</w:t>
      </w:r>
    </w:p>
    <w:p w:rsidR="00C73189" w:rsidRPr="00460B76" w:rsidRDefault="00C73189" w:rsidP="007F4540">
      <w:pPr>
        <w:pStyle w:val="a6"/>
        <w:rPr>
          <w:lang w:val="en-US"/>
        </w:rPr>
      </w:pPr>
      <w:r w:rsidRPr="00460B76">
        <w:rPr>
          <w:lang w:val="en-US"/>
        </w:rPr>
        <w:t>this is main thread!</w:t>
      </w:r>
    </w:p>
    <w:p w:rsidR="00C73189" w:rsidRPr="00460B76" w:rsidRDefault="00C73189" w:rsidP="007F4540">
      <w:pPr>
        <w:pStyle w:val="a6"/>
        <w:rPr>
          <w:lang w:val="en-US"/>
        </w:rPr>
      </w:pPr>
      <w:r w:rsidRPr="00460B76">
        <w:rPr>
          <w:lang w:val="en-US"/>
        </w:rPr>
        <w:t>this is thread 1!</w:t>
      </w:r>
    </w:p>
    <w:p w:rsidR="00C73189" w:rsidRPr="00460B76" w:rsidRDefault="00C73189" w:rsidP="007F4540">
      <w:pPr>
        <w:pStyle w:val="a6"/>
        <w:rPr>
          <w:lang w:val="en-US"/>
        </w:rPr>
      </w:pPr>
      <w:r w:rsidRPr="00460B76">
        <w:rPr>
          <w:lang w:val="en-US"/>
        </w:rPr>
        <w:t>this is thread 2!</w:t>
      </w:r>
    </w:p>
    <w:p w:rsidR="00C73189" w:rsidRPr="00460B76" w:rsidRDefault="00C73189" w:rsidP="007F4540">
      <w:pPr>
        <w:pStyle w:val="a6"/>
        <w:rPr>
          <w:lang w:val="en-US"/>
        </w:rPr>
      </w:pPr>
      <w:r w:rsidRPr="00460B76">
        <w:rPr>
          <w:lang w:val="en-US"/>
        </w:rPr>
        <w:t>this is thread 3!</w:t>
      </w:r>
    </w:p>
    <w:p w:rsidR="00C73189" w:rsidRPr="00460B76" w:rsidRDefault="00C73189" w:rsidP="007F4540">
      <w:pPr>
        <w:pStyle w:val="a6"/>
        <w:rPr>
          <w:lang w:val="en-US"/>
        </w:rPr>
      </w:pPr>
      <w:r w:rsidRPr="00460B76">
        <w:rPr>
          <w:lang w:val="en-US"/>
        </w:rPr>
        <w:t>thread 1 completed!</w:t>
      </w:r>
    </w:p>
    <w:p w:rsidR="00C73189" w:rsidRPr="00460B76" w:rsidRDefault="00C73189" w:rsidP="007F4540">
      <w:pPr>
        <w:pStyle w:val="a6"/>
        <w:rPr>
          <w:lang w:val="en-US"/>
        </w:rPr>
      </w:pPr>
      <w:r w:rsidRPr="00460B76">
        <w:rPr>
          <w:lang w:val="en-US"/>
        </w:rPr>
        <w:t>thread 2 completed!</w:t>
      </w:r>
    </w:p>
    <w:p w:rsidR="00C73189" w:rsidRPr="00460B76" w:rsidRDefault="00C73189" w:rsidP="007F4540">
      <w:pPr>
        <w:pStyle w:val="a6"/>
        <w:rPr>
          <w:lang w:val="en-US"/>
        </w:rPr>
      </w:pPr>
      <w:r w:rsidRPr="00460B76">
        <w:rPr>
          <w:lang w:val="en-US"/>
        </w:rPr>
        <w:t>thread 3 completed!</w:t>
      </w:r>
    </w:p>
    <w:p w:rsidR="00C73189" w:rsidRPr="00460B76" w:rsidRDefault="00C73189" w:rsidP="007F4540">
      <w:pPr>
        <w:pStyle w:val="a6"/>
        <w:rPr>
          <w:lang w:val="en-US"/>
        </w:rPr>
      </w:pPr>
      <w:r w:rsidRPr="00460B76">
        <w:rPr>
          <w:lang w:val="en-US"/>
        </w:rPr>
        <w:t>[root@sylixos_station:/apps/thread_semaphore]#</w:t>
      </w:r>
    </w:p>
    <w:p w:rsidR="00C73189" w:rsidRPr="00EE55F9" w:rsidRDefault="00C73189" w:rsidP="008B21AD">
      <w:pPr>
        <w:pStyle w:val="23"/>
        <w:numPr>
          <w:ilvl w:val="0"/>
          <w:numId w:val="33"/>
        </w:numPr>
        <w:spacing w:before="62" w:after="62"/>
        <w:rPr>
          <w:lang w:val="de-DE"/>
        </w:rPr>
      </w:pPr>
      <w:r>
        <w:rPr>
          <w:rFonts w:hint="eastAsia"/>
          <w:lang w:val="de-DE"/>
        </w:rPr>
        <w:t>修改</w:t>
      </w:r>
      <w:r>
        <w:rPr>
          <w:lang w:val="de-DE"/>
        </w:rPr>
        <w:fldChar w:fldCharType="begin"/>
      </w:r>
      <w:r>
        <w:rPr>
          <w:lang w:val="de-DE"/>
        </w:rPr>
        <w:instrText xml:space="preserve"> REF _Ref425578012 \h </w:instrText>
      </w:r>
      <w:r>
        <w:rPr>
          <w:lang w:val="de-DE"/>
        </w:rPr>
      </w:r>
      <w:r>
        <w:rPr>
          <w:lang w:val="de-DE"/>
        </w:rPr>
        <w:fldChar w:fldCharType="separate"/>
      </w:r>
      <w:r w:rsidR="00B96029">
        <w:rPr>
          <w:rFonts w:hint="eastAsia"/>
        </w:rPr>
        <w:t>程序清单</w:t>
      </w:r>
      <w:r w:rsidR="00B96029">
        <w:rPr>
          <w:noProof/>
        </w:rPr>
        <w:t>5</w:t>
      </w:r>
      <w:r w:rsidR="00B96029">
        <w:t>.</w:t>
      </w:r>
      <w:r w:rsidR="00B96029">
        <w:rPr>
          <w:noProof/>
        </w:rPr>
        <w:t>3</w:t>
      </w:r>
      <w:r>
        <w:rPr>
          <w:lang w:val="de-DE"/>
        </w:rPr>
        <w:fldChar w:fldCharType="end"/>
      </w:r>
      <w:r>
        <w:rPr>
          <w:rFonts w:hint="eastAsia"/>
          <w:lang w:val="de-DE"/>
        </w:rPr>
        <w:t>中函数</w:t>
      </w:r>
      <w:r w:rsidRPr="00494834">
        <w:t>sem</w:t>
      </w:r>
      <w:r>
        <w:t>s</w:t>
      </w:r>
      <w:r w:rsidRPr="00494834">
        <w:t>end</w:t>
      </w:r>
      <w:r>
        <w:rPr>
          <w:rFonts w:hint="eastAsia"/>
        </w:rPr>
        <w:t>，删除一行代码；</w:t>
      </w:r>
    </w:p>
    <w:p w:rsidR="00C73189" w:rsidRPr="00460B76" w:rsidRDefault="00C73189" w:rsidP="007F4540">
      <w:pPr>
        <w:pStyle w:val="a6"/>
        <w:rPr>
          <w:lang w:val="en-US"/>
        </w:rPr>
      </w:pPr>
      <w:r w:rsidRPr="00EE55F9">
        <w:tab/>
      </w:r>
      <w:r w:rsidRPr="00460B76">
        <w:rPr>
          <w:lang w:val="en-US"/>
        </w:rPr>
        <w:t>sem_post(&amp;sem1_3);</w:t>
      </w:r>
    </w:p>
    <w:p w:rsidR="00C73189" w:rsidRDefault="00C73189" w:rsidP="00EA770A">
      <w:pPr>
        <w:pStyle w:val="23"/>
        <w:spacing w:before="62" w:after="62"/>
        <w:ind w:left="360" w:firstLine="0"/>
      </w:pPr>
      <w:r>
        <w:rPr>
          <w:rFonts w:hint="eastAsia"/>
        </w:rPr>
        <w:t>重新编译执行程序，线程</w:t>
      </w:r>
      <w:r>
        <w:t>3</w:t>
      </w:r>
      <w:r>
        <w:rPr>
          <w:rFonts w:hint="eastAsia"/>
        </w:rPr>
        <w:t>等待超时。</w:t>
      </w:r>
    </w:p>
    <w:p w:rsidR="00C73189" w:rsidRPr="00460B76" w:rsidRDefault="00C73189" w:rsidP="007F4540">
      <w:pPr>
        <w:pStyle w:val="a6"/>
        <w:rPr>
          <w:lang w:val="en-US"/>
        </w:rPr>
      </w:pPr>
      <w:r w:rsidRPr="00460B76">
        <w:rPr>
          <w:lang w:val="en-US"/>
        </w:rPr>
        <w:t>[root@sylixos_station:/apps/thread_semaphore]# ./thread_semaphore</w:t>
      </w:r>
    </w:p>
    <w:p w:rsidR="00C73189" w:rsidRPr="00460B76" w:rsidRDefault="00C73189" w:rsidP="007F4540">
      <w:pPr>
        <w:pStyle w:val="a6"/>
        <w:rPr>
          <w:lang w:val="en-US"/>
        </w:rPr>
      </w:pPr>
      <w:r w:rsidRPr="00460B76">
        <w:rPr>
          <w:lang w:val="en-US"/>
        </w:rPr>
        <w:t>this is main thread!</w:t>
      </w:r>
    </w:p>
    <w:p w:rsidR="00C73189" w:rsidRPr="00460B76" w:rsidRDefault="00C73189" w:rsidP="007F4540">
      <w:pPr>
        <w:pStyle w:val="a6"/>
        <w:rPr>
          <w:lang w:val="en-US"/>
        </w:rPr>
      </w:pPr>
      <w:r w:rsidRPr="00460B76">
        <w:rPr>
          <w:lang w:val="en-US"/>
        </w:rPr>
        <w:t>this is thread 1!</w:t>
      </w:r>
    </w:p>
    <w:p w:rsidR="00C73189" w:rsidRPr="00460B76" w:rsidRDefault="00C73189" w:rsidP="007F4540">
      <w:pPr>
        <w:pStyle w:val="a6"/>
        <w:rPr>
          <w:lang w:val="en-US"/>
        </w:rPr>
      </w:pPr>
      <w:r w:rsidRPr="00460B76">
        <w:rPr>
          <w:lang w:val="en-US"/>
        </w:rPr>
        <w:t>this is thread 2!</w:t>
      </w:r>
    </w:p>
    <w:p w:rsidR="00C73189" w:rsidRPr="00460B76" w:rsidRDefault="00C73189" w:rsidP="007F4540">
      <w:pPr>
        <w:pStyle w:val="a6"/>
        <w:rPr>
          <w:lang w:val="en-US"/>
        </w:rPr>
      </w:pPr>
      <w:r w:rsidRPr="00460B76">
        <w:rPr>
          <w:lang w:val="en-US"/>
        </w:rPr>
        <w:t>this is thread 3!</w:t>
      </w:r>
    </w:p>
    <w:p w:rsidR="00C73189" w:rsidRPr="00460B76" w:rsidRDefault="00C73189" w:rsidP="007F4540">
      <w:pPr>
        <w:pStyle w:val="a6"/>
        <w:rPr>
          <w:lang w:val="en-US"/>
        </w:rPr>
      </w:pPr>
      <w:r w:rsidRPr="00460B76">
        <w:rPr>
          <w:lang w:val="en-US"/>
        </w:rPr>
        <w:t>thread 1 completed!</w:t>
      </w:r>
    </w:p>
    <w:p w:rsidR="00C73189" w:rsidRPr="00460B76" w:rsidRDefault="00C73189" w:rsidP="007F4540">
      <w:pPr>
        <w:pStyle w:val="a6"/>
        <w:rPr>
          <w:lang w:val="en-US"/>
        </w:rPr>
      </w:pPr>
      <w:r w:rsidRPr="00460B76">
        <w:rPr>
          <w:lang w:val="en-US"/>
        </w:rPr>
        <w:t>thread 2 completed!</w:t>
      </w:r>
    </w:p>
    <w:p w:rsidR="00C73189" w:rsidRPr="00460B76" w:rsidRDefault="00C73189" w:rsidP="007F4540">
      <w:pPr>
        <w:pStyle w:val="a6"/>
        <w:rPr>
          <w:lang w:val="en-US"/>
        </w:rPr>
      </w:pPr>
      <w:r w:rsidRPr="00460B76">
        <w:rPr>
          <w:lang w:val="en-US"/>
        </w:rPr>
        <w:t>thread 3 wait timeout</w:t>
      </w:r>
    </w:p>
    <w:p w:rsidR="00C73189" w:rsidRPr="00460B76" w:rsidRDefault="00C73189" w:rsidP="007F4540">
      <w:pPr>
        <w:pStyle w:val="a6"/>
        <w:rPr>
          <w:lang w:val="en-US"/>
        </w:rPr>
      </w:pPr>
      <w:r w:rsidRPr="00460B76">
        <w:rPr>
          <w:lang w:val="en-US"/>
        </w:rPr>
        <w:t>[root@sylixos_station:/apps/thread_semaphore]#</w:t>
      </w:r>
    </w:p>
    <w:p w:rsidR="00C73189" w:rsidRDefault="00C73189" w:rsidP="008B21AD">
      <w:pPr>
        <w:pStyle w:val="23"/>
        <w:numPr>
          <w:ilvl w:val="0"/>
          <w:numId w:val="33"/>
        </w:numPr>
        <w:spacing w:before="62" w:after="62"/>
        <w:rPr>
          <w:lang w:val="de-DE"/>
        </w:rPr>
      </w:pPr>
      <w:r>
        <w:rPr>
          <w:rFonts w:hint="eastAsia"/>
          <w:lang w:val="de-DE"/>
        </w:rPr>
        <w:t>修改</w:t>
      </w:r>
      <w:r>
        <w:rPr>
          <w:lang w:val="de-DE"/>
        </w:rPr>
        <w:fldChar w:fldCharType="begin"/>
      </w:r>
      <w:r>
        <w:rPr>
          <w:lang w:val="de-DE"/>
        </w:rPr>
        <w:instrText xml:space="preserve"> REF _Ref425578012 \h </w:instrText>
      </w:r>
      <w:r>
        <w:rPr>
          <w:lang w:val="de-DE"/>
        </w:rPr>
      </w:r>
      <w:r>
        <w:rPr>
          <w:lang w:val="de-DE"/>
        </w:rPr>
        <w:fldChar w:fldCharType="separate"/>
      </w:r>
      <w:r w:rsidR="00B96029">
        <w:rPr>
          <w:rFonts w:hint="eastAsia"/>
        </w:rPr>
        <w:t>程序清单</w:t>
      </w:r>
      <w:r w:rsidR="00B96029">
        <w:rPr>
          <w:noProof/>
        </w:rPr>
        <w:t>5</w:t>
      </w:r>
      <w:r w:rsidR="00B96029">
        <w:t>.</w:t>
      </w:r>
      <w:r w:rsidR="00B96029">
        <w:rPr>
          <w:noProof/>
        </w:rPr>
        <w:t>3</w:t>
      </w:r>
      <w:r>
        <w:rPr>
          <w:lang w:val="de-DE"/>
        </w:rPr>
        <w:fldChar w:fldCharType="end"/>
      </w:r>
      <w:r>
        <w:rPr>
          <w:rFonts w:hint="eastAsia"/>
          <w:lang w:val="de-DE"/>
        </w:rPr>
        <w:t>中函数</w:t>
      </w:r>
      <w:r>
        <w:rPr>
          <w:lang w:val="de-DE"/>
        </w:rPr>
        <w:t>semsend</w:t>
      </w:r>
      <w:r>
        <w:rPr>
          <w:rFonts w:hint="eastAsia"/>
          <w:lang w:val="de-DE"/>
        </w:rPr>
        <w:t>，删除一行代码。</w:t>
      </w:r>
    </w:p>
    <w:p w:rsidR="00C73189" w:rsidRPr="00460B76" w:rsidRDefault="00C73189" w:rsidP="00952020">
      <w:pPr>
        <w:pStyle w:val="a6"/>
        <w:ind w:firstLineChars="200" w:firstLine="360"/>
        <w:rPr>
          <w:lang w:val="en-US"/>
        </w:rPr>
      </w:pPr>
      <w:r w:rsidRPr="00460B76">
        <w:rPr>
          <w:lang w:val="en-US"/>
        </w:rPr>
        <w:t xml:space="preserve">sem_post(&amp;sem1_2); </w:t>
      </w:r>
    </w:p>
    <w:p w:rsidR="00C73189" w:rsidRPr="00460B76" w:rsidRDefault="00C73189" w:rsidP="00EA770A">
      <w:pPr>
        <w:pStyle w:val="23"/>
        <w:spacing w:before="62" w:after="62"/>
        <w:ind w:left="360" w:firstLine="0"/>
      </w:pPr>
      <w:r>
        <w:rPr>
          <w:rFonts w:hint="eastAsia"/>
          <w:lang w:val="de-DE"/>
        </w:rPr>
        <w:t>重新编译并执行程序</w:t>
      </w:r>
      <w:r w:rsidRPr="00460B76">
        <w:rPr>
          <w:rFonts w:hint="eastAsia"/>
        </w:rPr>
        <w:t>，</w:t>
      </w:r>
      <w:r>
        <w:rPr>
          <w:rFonts w:hint="eastAsia"/>
          <w:lang w:val="de-DE"/>
        </w:rPr>
        <w:t>程序无法正常退出</w:t>
      </w:r>
      <w:r w:rsidRPr="00460B76">
        <w:rPr>
          <w:rFonts w:hint="eastAsia"/>
        </w:rPr>
        <w:t>（</w:t>
      </w:r>
      <w:r>
        <w:rPr>
          <w:rFonts w:hint="eastAsia"/>
          <w:lang w:val="de-DE"/>
        </w:rPr>
        <w:t>线程</w:t>
      </w:r>
      <w:r w:rsidRPr="00460B76">
        <w:t>2</w:t>
      </w:r>
      <w:r>
        <w:rPr>
          <w:rFonts w:hint="eastAsia"/>
          <w:lang w:val="de-DE"/>
        </w:rPr>
        <w:t>无法正常退出</w:t>
      </w:r>
      <w:r w:rsidRPr="00460B76">
        <w:rPr>
          <w:rFonts w:hint="eastAsia"/>
        </w:rPr>
        <w:t>）</w:t>
      </w:r>
      <w:r>
        <w:rPr>
          <w:rFonts w:hint="eastAsia"/>
          <w:lang w:val="de-DE"/>
        </w:rPr>
        <w:t>。</w:t>
      </w:r>
    </w:p>
    <w:p w:rsidR="00C73189" w:rsidRPr="00460B76" w:rsidRDefault="00C73189" w:rsidP="007F4540">
      <w:pPr>
        <w:pStyle w:val="a6"/>
        <w:rPr>
          <w:lang w:val="en-US"/>
        </w:rPr>
      </w:pPr>
      <w:r w:rsidRPr="00460B76">
        <w:rPr>
          <w:lang w:val="en-US"/>
        </w:rPr>
        <w:lastRenderedPageBreak/>
        <w:t>[root@sylixos_station:/apps/thread_semaphore]# ./thread_semaphore</w:t>
      </w:r>
    </w:p>
    <w:p w:rsidR="00C73189" w:rsidRPr="00460B76" w:rsidRDefault="00C73189" w:rsidP="007F4540">
      <w:pPr>
        <w:pStyle w:val="a6"/>
        <w:rPr>
          <w:lang w:val="en-US"/>
        </w:rPr>
      </w:pPr>
      <w:r w:rsidRPr="00460B76">
        <w:rPr>
          <w:lang w:val="en-US"/>
        </w:rPr>
        <w:t>this is main thread!</w:t>
      </w:r>
    </w:p>
    <w:p w:rsidR="00C73189" w:rsidRPr="00460B76" w:rsidRDefault="00C73189" w:rsidP="007F4540">
      <w:pPr>
        <w:pStyle w:val="a6"/>
        <w:rPr>
          <w:lang w:val="en-US"/>
        </w:rPr>
      </w:pPr>
      <w:r w:rsidRPr="00460B76">
        <w:rPr>
          <w:lang w:val="en-US"/>
        </w:rPr>
        <w:t>this is thread 1!</w:t>
      </w:r>
    </w:p>
    <w:p w:rsidR="00C73189" w:rsidRPr="00460B76" w:rsidRDefault="00C73189" w:rsidP="007F4540">
      <w:pPr>
        <w:pStyle w:val="a6"/>
        <w:rPr>
          <w:lang w:val="en-US"/>
        </w:rPr>
      </w:pPr>
      <w:r w:rsidRPr="00460B76">
        <w:rPr>
          <w:lang w:val="en-US"/>
        </w:rPr>
        <w:t>this is thread 2!</w:t>
      </w:r>
    </w:p>
    <w:p w:rsidR="00C73189" w:rsidRPr="00460B76" w:rsidRDefault="00C73189" w:rsidP="007F4540">
      <w:pPr>
        <w:pStyle w:val="a6"/>
        <w:rPr>
          <w:lang w:val="en-US"/>
        </w:rPr>
      </w:pPr>
      <w:r w:rsidRPr="00460B76">
        <w:rPr>
          <w:lang w:val="en-US"/>
        </w:rPr>
        <w:t>this is thread 3!</w:t>
      </w:r>
    </w:p>
    <w:p w:rsidR="00C73189" w:rsidRPr="00460B76" w:rsidRDefault="00C73189" w:rsidP="007F4540">
      <w:pPr>
        <w:pStyle w:val="a6"/>
        <w:rPr>
          <w:lang w:val="en-US"/>
        </w:rPr>
      </w:pPr>
      <w:r w:rsidRPr="00460B76">
        <w:rPr>
          <w:lang w:val="en-US"/>
        </w:rPr>
        <w:t>thread 1 completed!</w:t>
      </w:r>
    </w:p>
    <w:p w:rsidR="00C73189" w:rsidRPr="00460B76" w:rsidRDefault="00C73189" w:rsidP="007F4540">
      <w:pPr>
        <w:pStyle w:val="a6"/>
        <w:rPr>
          <w:lang w:val="en-US"/>
        </w:rPr>
      </w:pPr>
      <w:r w:rsidRPr="00460B76">
        <w:rPr>
          <w:lang w:val="en-US"/>
        </w:rPr>
        <w:t xml:space="preserve">thread 3 wait timeout </w:t>
      </w:r>
    </w:p>
    <w:p w:rsidR="00C73189" w:rsidRPr="00460B76" w:rsidRDefault="00C73189" w:rsidP="007F4540">
      <w:pPr>
        <w:pStyle w:val="a6"/>
        <w:rPr>
          <w:lang w:val="en-US"/>
        </w:rPr>
      </w:pPr>
      <w:r w:rsidRPr="00460B76">
        <w:rPr>
          <w:lang w:val="en-US"/>
        </w:rPr>
        <w:t xml:space="preserve"> </w:t>
      </w:r>
    </w:p>
    <w:p w:rsidR="00C73189" w:rsidRPr="00460B76" w:rsidRDefault="00C73189" w:rsidP="007F4540">
      <w:pPr>
        <w:pStyle w:val="3"/>
        <w:numPr>
          <w:ilvl w:val="0"/>
          <w:numId w:val="0"/>
        </w:numPr>
      </w:pPr>
      <w:bookmarkStart w:id="751" w:name="_Toc428867471"/>
      <w:bookmarkStart w:id="752" w:name="_Toc429220992"/>
      <w:bookmarkStart w:id="753" w:name="_Toc431109713"/>
      <w:bookmarkStart w:id="754" w:name="_Toc432271026"/>
      <w:bookmarkStart w:id="755" w:name="_Toc432317367"/>
      <w:bookmarkStart w:id="756" w:name="_Toc469064062"/>
      <w:r>
        <w:rPr>
          <w:rFonts w:hint="eastAsia"/>
        </w:rPr>
        <w:t>扩展实验</w:t>
      </w:r>
      <w:bookmarkEnd w:id="751"/>
      <w:bookmarkEnd w:id="752"/>
      <w:bookmarkEnd w:id="753"/>
      <w:bookmarkEnd w:id="754"/>
      <w:bookmarkEnd w:id="755"/>
      <w:bookmarkEnd w:id="756"/>
    </w:p>
    <w:p w:rsidR="00C73189" w:rsidRPr="00460B76" w:rsidRDefault="00C73189" w:rsidP="00EA770A">
      <w:pPr>
        <w:pStyle w:val="23"/>
        <w:spacing w:before="62" w:after="62"/>
      </w:pPr>
      <w:r>
        <w:rPr>
          <w:rFonts w:hint="eastAsia"/>
        </w:rPr>
        <w:t>使用信号量同步与使用全局变量同步有何区别</w:t>
      </w:r>
      <w:r w:rsidRPr="00460B76">
        <w:rPr>
          <w:rFonts w:hint="eastAsia"/>
        </w:rPr>
        <w:t>，</w:t>
      </w:r>
      <w:r>
        <w:rPr>
          <w:rFonts w:hint="eastAsia"/>
        </w:rPr>
        <w:t>并编程验证。</w:t>
      </w:r>
    </w:p>
    <w:p w:rsidR="00C73189" w:rsidRPr="00460B76" w:rsidRDefault="00C73189" w:rsidP="00EA770A">
      <w:pPr>
        <w:pStyle w:val="23"/>
        <w:spacing w:before="62" w:after="62"/>
        <w:ind w:firstLine="0"/>
      </w:pPr>
    </w:p>
    <w:p w:rsidR="00C73189" w:rsidRPr="00460B76" w:rsidRDefault="00C73189">
      <w:pPr>
        <w:widowControl/>
        <w:spacing w:beforeLines="0" w:afterLines="0"/>
        <w:jc w:val="left"/>
        <w:rPr>
          <w:rFonts w:ascii="Arial" w:eastAsia="黑体" w:hAnsi="Arial"/>
          <w:b/>
          <w:bCs/>
          <w:sz w:val="24"/>
          <w:szCs w:val="24"/>
        </w:rPr>
      </w:pPr>
      <w:r w:rsidRPr="00460B76">
        <w:br w:type="page"/>
      </w:r>
    </w:p>
    <w:p w:rsidR="00C73189" w:rsidRPr="004C40D9" w:rsidRDefault="00C73189" w:rsidP="004F2CEE">
      <w:pPr>
        <w:pStyle w:val="20"/>
        <w:numPr>
          <w:ilvl w:val="0"/>
          <w:numId w:val="0"/>
        </w:numPr>
        <w:rPr>
          <w:lang w:val="de-DE"/>
        </w:rPr>
      </w:pPr>
      <w:bookmarkStart w:id="757" w:name="_Toc469064063"/>
      <w:r>
        <w:rPr>
          <w:rFonts w:hint="eastAsia"/>
        </w:rPr>
        <w:t>实验三</w:t>
      </w:r>
      <w:r>
        <w:rPr>
          <w:lang w:val="de-DE"/>
        </w:rPr>
        <w:t xml:space="preserve">  </w:t>
      </w:r>
      <w:r>
        <w:rPr>
          <w:rFonts w:hint="eastAsia"/>
        </w:rPr>
        <w:t>线程同步实验</w:t>
      </w:r>
      <w:r w:rsidRPr="004C40D9">
        <w:rPr>
          <w:lang w:val="de-DE"/>
        </w:rPr>
        <w:t>—</w:t>
      </w:r>
      <w:r>
        <w:rPr>
          <w:rFonts w:hint="eastAsia"/>
        </w:rPr>
        <w:t>互斥锁</w:t>
      </w:r>
      <w:bookmarkEnd w:id="757"/>
    </w:p>
    <w:p w:rsidR="00C73189" w:rsidRPr="004C40D9" w:rsidRDefault="00C73189" w:rsidP="00EA770A">
      <w:pPr>
        <w:pStyle w:val="23"/>
        <w:spacing w:before="62" w:after="62"/>
        <w:ind w:firstLine="0"/>
        <w:rPr>
          <w:lang w:val="de-DE"/>
        </w:rPr>
      </w:pPr>
    </w:p>
    <w:p w:rsidR="00C73189" w:rsidRPr="000C1270" w:rsidRDefault="00C73189" w:rsidP="004F2CEE">
      <w:pPr>
        <w:pStyle w:val="3"/>
        <w:numPr>
          <w:ilvl w:val="0"/>
          <w:numId w:val="0"/>
        </w:numPr>
      </w:pPr>
      <w:bookmarkStart w:id="758" w:name="_Toc424217322"/>
      <w:bookmarkStart w:id="759" w:name="_Toc424654870"/>
      <w:bookmarkStart w:id="760" w:name="_Toc424721538"/>
      <w:bookmarkStart w:id="761" w:name="_Toc424908982"/>
      <w:bookmarkStart w:id="762" w:name="_Toc424912246"/>
      <w:bookmarkStart w:id="763" w:name="_Toc425413928"/>
      <w:bookmarkStart w:id="764" w:name="_Toc427939236"/>
      <w:bookmarkStart w:id="765" w:name="_Toc427940512"/>
      <w:bookmarkStart w:id="766" w:name="_Toc427940739"/>
      <w:bookmarkStart w:id="767" w:name="_Toc427941677"/>
      <w:bookmarkStart w:id="768" w:name="_Toc428704850"/>
      <w:bookmarkStart w:id="769" w:name="_Toc428867473"/>
      <w:bookmarkStart w:id="770" w:name="_Toc429220994"/>
      <w:bookmarkStart w:id="771" w:name="_Toc431109715"/>
      <w:bookmarkStart w:id="772" w:name="_Toc432271028"/>
      <w:bookmarkStart w:id="773" w:name="_Toc432317369"/>
      <w:bookmarkStart w:id="774" w:name="_Toc469064064"/>
      <w:r>
        <w:rPr>
          <w:rFonts w:hint="eastAsia"/>
        </w:rPr>
        <w:t>实验目的</w:t>
      </w:r>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p>
    <w:p w:rsidR="00C73189" w:rsidRDefault="00C73189" w:rsidP="004F2CEE">
      <w:pPr>
        <w:pStyle w:val="a"/>
      </w:pPr>
      <w:r>
        <w:rPr>
          <w:rFonts w:hint="eastAsia"/>
        </w:rPr>
        <w:t>了解互斥锁的概念和作用</w:t>
      </w:r>
    </w:p>
    <w:p w:rsidR="00C73189" w:rsidRPr="007C6C4C" w:rsidRDefault="00C73189" w:rsidP="004F2CEE">
      <w:pPr>
        <w:pStyle w:val="a"/>
      </w:pPr>
      <w:r>
        <w:rPr>
          <w:rFonts w:hint="eastAsia"/>
        </w:rPr>
        <w:t>掌握互斥锁相关函数和使用方法</w:t>
      </w:r>
    </w:p>
    <w:p w:rsidR="00C73189" w:rsidRPr="000C1270" w:rsidRDefault="00C73189" w:rsidP="004F2CEE">
      <w:pPr>
        <w:pStyle w:val="3"/>
        <w:numPr>
          <w:ilvl w:val="0"/>
          <w:numId w:val="0"/>
        </w:numPr>
      </w:pPr>
      <w:bookmarkStart w:id="775" w:name="_Toc424217323"/>
      <w:bookmarkStart w:id="776" w:name="_Toc424654871"/>
      <w:bookmarkStart w:id="777" w:name="_Toc424721539"/>
      <w:bookmarkStart w:id="778" w:name="_Toc424908983"/>
      <w:bookmarkStart w:id="779" w:name="_Toc424912247"/>
      <w:bookmarkStart w:id="780" w:name="_Toc425413929"/>
      <w:bookmarkStart w:id="781" w:name="_Toc427939237"/>
      <w:bookmarkStart w:id="782" w:name="_Toc427940513"/>
      <w:bookmarkStart w:id="783" w:name="_Toc427940740"/>
      <w:bookmarkStart w:id="784" w:name="_Toc427941678"/>
      <w:bookmarkStart w:id="785" w:name="_Toc428704851"/>
      <w:bookmarkStart w:id="786" w:name="_Toc428867474"/>
      <w:bookmarkStart w:id="787" w:name="_Toc429220995"/>
      <w:bookmarkStart w:id="788" w:name="_Toc431109716"/>
      <w:bookmarkStart w:id="789" w:name="_Toc432271029"/>
      <w:bookmarkStart w:id="790" w:name="_Toc432317370"/>
      <w:bookmarkStart w:id="791" w:name="_Toc469064065"/>
      <w:r>
        <w:rPr>
          <w:rFonts w:hint="eastAsia"/>
        </w:rPr>
        <w:t>实验内容</w:t>
      </w:r>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p>
    <w:p w:rsidR="00C73189" w:rsidRDefault="00C73189" w:rsidP="004F2CEE">
      <w:pPr>
        <w:pStyle w:val="a"/>
      </w:pPr>
      <w:r>
        <w:rPr>
          <w:rFonts w:hint="eastAsia"/>
        </w:rPr>
        <w:t>阅读</w:t>
      </w:r>
      <w:r>
        <w:t>thread_mutex.c</w:t>
      </w:r>
      <w:r>
        <w:rPr>
          <w:rFonts w:hint="eastAsia"/>
        </w:rPr>
        <w:t>文件，了解互斥锁概念和相关函数使用方法</w:t>
      </w:r>
      <w:r>
        <w:t xml:space="preserve"> </w:t>
      </w:r>
    </w:p>
    <w:p w:rsidR="00C73189" w:rsidRPr="007C6C4C" w:rsidRDefault="00C73189" w:rsidP="004F2CEE">
      <w:pPr>
        <w:pStyle w:val="a"/>
      </w:pPr>
      <w:r>
        <w:rPr>
          <w:rFonts w:hint="eastAsia"/>
        </w:rPr>
        <w:t>在</w:t>
      </w:r>
      <w:r>
        <w:t>RealEvo-IDE</w:t>
      </w:r>
      <w:r>
        <w:rPr>
          <w:rFonts w:hint="eastAsia"/>
        </w:rPr>
        <w:t>下编译</w:t>
      </w:r>
      <w:r>
        <w:t>thread_mutex</w:t>
      </w:r>
      <w:r>
        <w:rPr>
          <w:rFonts w:hint="eastAsia"/>
        </w:rPr>
        <w:t>工程，并将程序上传到</w:t>
      </w:r>
      <w:r w:rsidR="00F761D2">
        <w:rPr>
          <w:rFonts w:hint="eastAsia"/>
        </w:rPr>
        <w:t>验证平台</w:t>
      </w:r>
      <w:r>
        <w:rPr>
          <w:rFonts w:hint="eastAsia"/>
        </w:rPr>
        <w:t>运行查看效果</w:t>
      </w:r>
    </w:p>
    <w:p w:rsidR="00C73189" w:rsidRPr="000C1270" w:rsidRDefault="00C73189" w:rsidP="004F2CEE">
      <w:pPr>
        <w:pStyle w:val="3"/>
        <w:numPr>
          <w:ilvl w:val="0"/>
          <w:numId w:val="0"/>
        </w:numPr>
      </w:pPr>
      <w:bookmarkStart w:id="792" w:name="_Toc424217324"/>
      <w:bookmarkStart w:id="793" w:name="_Toc424654872"/>
      <w:bookmarkStart w:id="794" w:name="_Toc424721540"/>
      <w:bookmarkStart w:id="795" w:name="_Toc424908984"/>
      <w:bookmarkStart w:id="796" w:name="_Toc424912248"/>
      <w:bookmarkStart w:id="797" w:name="_Toc425413930"/>
      <w:bookmarkStart w:id="798" w:name="_Toc427939238"/>
      <w:bookmarkStart w:id="799" w:name="_Toc427940514"/>
      <w:bookmarkStart w:id="800" w:name="_Toc427940741"/>
      <w:bookmarkStart w:id="801" w:name="_Toc427941679"/>
      <w:bookmarkStart w:id="802" w:name="_Toc428704852"/>
      <w:bookmarkStart w:id="803" w:name="_Toc428867475"/>
      <w:bookmarkStart w:id="804" w:name="_Toc429220996"/>
      <w:bookmarkStart w:id="805" w:name="_Toc431109717"/>
      <w:bookmarkStart w:id="806" w:name="_Toc432271030"/>
      <w:bookmarkStart w:id="807" w:name="_Toc432317371"/>
      <w:bookmarkStart w:id="808" w:name="_Toc469064066"/>
      <w:r>
        <w:rPr>
          <w:rFonts w:hint="eastAsia"/>
        </w:rPr>
        <w:t>实验环境</w:t>
      </w:r>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p>
    <w:p w:rsidR="00C73189" w:rsidRDefault="00C73189" w:rsidP="004F2CEE">
      <w:pPr>
        <w:pStyle w:val="a"/>
      </w:pPr>
      <w:r>
        <w:rPr>
          <w:rFonts w:hint="eastAsia"/>
        </w:rPr>
        <w:t>硬件：已经部署</w:t>
      </w:r>
      <w:r>
        <w:t>SylixOS</w:t>
      </w:r>
      <w:r>
        <w:rPr>
          <w:rFonts w:hint="eastAsia"/>
        </w:rPr>
        <w:t>操作系统的</w:t>
      </w:r>
      <w:r w:rsidR="00F761D2">
        <w:rPr>
          <w:rFonts w:hint="eastAsia"/>
        </w:rPr>
        <w:t>验证平台</w:t>
      </w:r>
      <w:r>
        <w:rPr>
          <w:rFonts w:hint="eastAsia"/>
        </w:rPr>
        <w:t>，一台</w:t>
      </w:r>
      <w:r>
        <w:t>PC</w:t>
      </w:r>
      <w:r>
        <w:rPr>
          <w:rFonts w:hint="eastAsia"/>
        </w:rPr>
        <w:t>主机</w:t>
      </w:r>
    </w:p>
    <w:p w:rsidR="00C73189" w:rsidRPr="00555DD8" w:rsidRDefault="00C73189" w:rsidP="004F2CEE">
      <w:pPr>
        <w:pStyle w:val="a"/>
      </w:pPr>
      <w:r>
        <w:rPr>
          <w:rFonts w:hint="eastAsia"/>
        </w:rPr>
        <w:t>软件：</w:t>
      </w:r>
      <w:r>
        <w:t>RealEvo-IDE</w:t>
      </w:r>
      <w:r>
        <w:rPr>
          <w:rFonts w:hint="eastAsia"/>
        </w:rPr>
        <w:t>、</w:t>
      </w:r>
      <w:r>
        <w:t>putty</w:t>
      </w:r>
    </w:p>
    <w:p w:rsidR="00C73189" w:rsidRPr="000C1270" w:rsidRDefault="00C73189" w:rsidP="004F2CEE">
      <w:pPr>
        <w:pStyle w:val="3"/>
        <w:numPr>
          <w:ilvl w:val="0"/>
          <w:numId w:val="0"/>
        </w:numPr>
      </w:pPr>
      <w:bookmarkStart w:id="809" w:name="_Toc424217325"/>
      <w:bookmarkStart w:id="810" w:name="_Toc424654873"/>
      <w:bookmarkStart w:id="811" w:name="_Toc424721541"/>
      <w:bookmarkStart w:id="812" w:name="_Toc424908985"/>
      <w:bookmarkStart w:id="813" w:name="_Toc424912249"/>
      <w:bookmarkStart w:id="814" w:name="_Toc425413931"/>
      <w:bookmarkStart w:id="815" w:name="_Toc427939239"/>
      <w:bookmarkStart w:id="816" w:name="_Toc427940515"/>
      <w:bookmarkStart w:id="817" w:name="_Toc427940742"/>
      <w:bookmarkStart w:id="818" w:name="_Toc427941680"/>
      <w:bookmarkStart w:id="819" w:name="_Toc428704853"/>
      <w:bookmarkStart w:id="820" w:name="_Toc428867476"/>
      <w:bookmarkStart w:id="821" w:name="_Toc429220997"/>
      <w:bookmarkStart w:id="822" w:name="_Toc431109718"/>
      <w:bookmarkStart w:id="823" w:name="_Toc432271031"/>
      <w:bookmarkStart w:id="824" w:name="_Toc432317372"/>
      <w:bookmarkStart w:id="825" w:name="_Toc469064067"/>
      <w:r>
        <w:rPr>
          <w:rFonts w:hint="eastAsia"/>
        </w:rPr>
        <w:t>实验原理</w:t>
      </w:r>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p>
    <w:p w:rsidR="00C73189" w:rsidRDefault="00C73189" w:rsidP="00EA770A">
      <w:pPr>
        <w:pStyle w:val="23"/>
        <w:spacing w:before="62" w:after="62"/>
        <w:ind w:firstLine="0"/>
      </w:pPr>
      <w:r>
        <w:tab/>
      </w:r>
      <w:r>
        <w:rPr>
          <w:rFonts w:hint="eastAsia"/>
        </w:rPr>
        <w:t>互斥锁是避免在同一时间共享资源被多个线程同时访问。互斥锁在使用时类似一把锁，在访问共享资源前对其上锁，在访问完成后，将此资源解锁以便其他线程可以访问。</w:t>
      </w:r>
    </w:p>
    <w:p w:rsidR="00C73189" w:rsidRDefault="00C73189" w:rsidP="00EA770A">
      <w:pPr>
        <w:pStyle w:val="23"/>
        <w:spacing w:before="62" w:after="62"/>
        <w:ind w:firstLine="0"/>
      </w:pPr>
      <w:r>
        <w:tab/>
      </w:r>
      <w:r>
        <w:rPr>
          <w:rFonts w:hint="eastAsia"/>
        </w:rPr>
        <w:t>任何试图访问已经被上锁资源的的线程都会被阻塞，直至访问的资源被解锁。如果该资源解锁时有多个试图访问资源的线程被阻塞，那么只有一个线程会被唤醒访问共享资源，</w:t>
      </w:r>
      <w:r>
        <w:t>SylixOS</w:t>
      </w:r>
      <w:r>
        <w:rPr>
          <w:rFonts w:hint="eastAsia"/>
        </w:rPr>
        <w:t>唤醒原则采用基于优先级的判断，优先级高的优先被唤醒。</w:t>
      </w:r>
    </w:p>
    <w:p w:rsidR="00C73189" w:rsidRDefault="00C73189" w:rsidP="00EA770A">
      <w:pPr>
        <w:pStyle w:val="23"/>
        <w:spacing w:before="62" w:after="62"/>
        <w:ind w:firstLine="0"/>
      </w:pPr>
      <w:r>
        <w:t xml:space="preserve">    </w:t>
      </w:r>
      <w:r>
        <w:rPr>
          <w:rFonts w:hint="eastAsia"/>
        </w:rPr>
        <w:t>互斥锁在使用中根据初始化方式不同分为静态初始化和动态初始化，动态初始化互斥锁使用流程：</w:t>
      </w:r>
    </w:p>
    <w:p w:rsidR="00C73189" w:rsidRPr="004B3B5E" w:rsidRDefault="00C73189" w:rsidP="004B3B5E">
      <w:pPr>
        <w:pStyle w:val="a"/>
      </w:pPr>
      <w:r w:rsidRPr="004B3B5E">
        <w:rPr>
          <w:rFonts w:hint="eastAsia"/>
        </w:rPr>
        <w:t>使用</w:t>
      </w:r>
      <w:r w:rsidRPr="004B3B5E">
        <w:t>pthread_mutex_t</w:t>
      </w:r>
      <w:r w:rsidRPr="004B3B5E">
        <w:rPr>
          <w:rFonts w:hint="eastAsia"/>
        </w:rPr>
        <w:t>声明互斥锁</w:t>
      </w:r>
      <w:r>
        <w:rPr>
          <w:rFonts w:hint="eastAsia"/>
        </w:rPr>
        <w:t>全局变量</w:t>
      </w:r>
      <w:r w:rsidRPr="004B3B5E">
        <w:rPr>
          <w:rFonts w:hint="eastAsia"/>
        </w:rPr>
        <w:t>；</w:t>
      </w:r>
    </w:p>
    <w:p w:rsidR="00C73189" w:rsidRPr="004B3B5E" w:rsidRDefault="00C73189" w:rsidP="004B3B5E">
      <w:pPr>
        <w:pStyle w:val="a"/>
      </w:pPr>
      <w:r w:rsidRPr="004B3B5E">
        <w:rPr>
          <w:rFonts w:hint="eastAsia"/>
        </w:rPr>
        <w:t>使用</w:t>
      </w:r>
      <w:r w:rsidRPr="004B3B5E">
        <w:t>pthread_mutex_init</w:t>
      </w:r>
      <w:r w:rsidRPr="004B3B5E">
        <w:rPr>
          <w:rFonts w:hint="eastAsia"/>
        </w:rPr>
        <w:t>初始化互斥锁；</w:t>
      </w:r>
    </w:p>
    <w:p w:rsidR="00C73189" w:rsidRPr="004B3B5E" w:rsidRDefault="00C73189" w:rsidP="004B3B5E">
      <w:pPr>
        <w:pStyle w:val="a"/>
      </w:pPr>
      <w:r>
        <w:rPr>
          <w:rFonts w:hint="eastAsia"/>
        </w:rPr>
        <w:t>线程中</w:t>
      </w:r>
      <w:r w:rsidRPr="004B3B5E">
        <w:rPr>
          <w:rFonts w:hint="eastAsia"/>
        </w:rPr>
        <w:t>使用</w:t>
      </w:r>
      <w:r w:rsidRPr="004B3B5E">
        <w:t>pthread_mutex_lock</w:t>
      </w:r>
      <w:r w:rsidRPr="004B3B5E">
        <w:rPr>
          <w:rFonts w:hint="eastAsia"/>
        </w:rPr>
        <w:t>和</w:t>
      </w:r>
      <w:r w:rsidRPr="004B3B5E">
        <w:t>pthread_mutex_unlock</w:t>
      </w:r>
      <w:r w:rsidRPr="004B3B5E">
        <w:rPr>
          <w:rFonts w:hint="eastAsia"/>
        </w:rPr>
        <w:t>，对资源进行上锁和</w:t>
      </w:r>
      <w:r>
        <w:rPr>
          <w:rFonts w:hint="eastAsia"/>
        </w:rPr>
        <w:t>解锁；</w:t>
      </w:r>
    </w:p>
    <w:p w:rsidR="00C73189" w:rsidRPr="004B3B5E" w:rsidRDefault="00C73189" w:rsidP="004B3B5E">
      <w:pPr>
        <w:pStyle w:val="a"/>
      </w:pPr>
      <w:r>
        <w:rPr>
          <w:rFonts w:hint="eastAsia"/>
        </w:rPr>
        <w:t>不再需要互斥锁时</w:t>
      </w:r>
      <w:r w:rsidRPr="004B3B5E">
        <w:rPr>
          <w:rFonts w:hint="eastAsia"/>
        </w:rPr>
        <w:t>，使用</w:t>
      </w:r>
      <w:r w:rsidRPr="004B3B5E">
        <w:t>pthread_mutex_destroy</w:t>
      </w:r>
      <w:r>
        <w:rPr>
          <w:rFonts w:hint="eastAsia"/>
        </w:rPr>
        <w:t>销毁互斥锁；</w:t>
      </w:r>
    </w:p>
    <w:p w:rsidR="00C73189" w:rsidRPr="004B3B5E" w:rsidRDefault="00C73189" w:rsidP="004120FA">
      <w:pPr>
        <w:pStyle w:val="a"/>
        <w:numPr>
          <w:ilvl w:val="0"/>
          <w:numId w:val="0"/>
        </w:numPr>
        <w:ind w:left="420"/>
      </w:pPr>
      <w:r>
        <w:rPr>
          <w:rFonts w:hint="eastAsia"/>
        </w:rPr>
        <w:t>使用互斥锁的时候需要避免出现死锁的情况。</w:t>
      </w:r>
    </w:p>
    <w:p w:rsidR="00C73189" w:rsidRDefault="00C73189" w:rsidP="00EA770A">
      <w:pPr>
        <w:pStyle w:val="23"/>
        <w:spacing w:before="62" w:after="62"/>
      </w:pPr>
      <w:r>
        <w:rPr>
          <w:rFonts w:hint="eastAsia"/>
        </w:rPr>
        <w:t>本实验创建两个子线程，两个子线程共同访问同一个资源，通过互斥锁实现他们对资源访问的同步。</w:t>
      </w:r>
    </w:p>
    <w:p w:rsidR="00C73189" w:rsidRDefault="00C73189" w:rsidP="00EA770A">
      <w:pPr>
        <w:pStyle w:val="23"/>
        <w:spacing w:before="62" w:after="62"/>
        <w:jc w:val="center"/>
      </w:pPr>
      <w:bookmarkStart w:id="826" w:name="_Ref425673094"/>
      <w:r>
        <w:rPr>
          <w:rFonts w:hint="eastAsia"/>
        </w:rPr>
        <w:t>程序清单</w:t>
      </w:r>
      <w:r w:rsidR="00221946">
        <w:fldChar w:fldCharType="begin"/>
      </w:r>
      <w:r w:rsidR="00221946">
        <w:instrText xml:space="preserve"> STYLEREF 1 \s </w:instrText>
      </w:r>
      <w:r w:rsidR="00221946">
        <w:fldChar w:fldCharType="separate"/>
      </w:r>
      <w:r w:rsidR="00B96029">
        <w:rPr>
          <w:noProof/>
        </w:rPr>
        <w:t>5</w:t>
      </w:r>
      <w:r w:rsidR="00221946">
        <w:rPr>
          <w:noProof/>
        </w:rPr>
        <w:fldChar w:fldCharType="end"/>
      </w:r>
      <w:r>
        <w:t>.</w:t>
      </w:r>
      <w:r>
        <w:fldChar w:fldCharType="begin"/>
      </w:r>
      <w:r>
        <w:instrText xml:space="preserve"> SEQ </w:instrText>
      </w:r>
      <w:r>
        <w:rPr>
          <w:rFonts w:hint="eastAsia"/>
        </w:rPr>
        <w:instrText>程序清单</w:instrText>
      </w:r>
      <w:r>
        <w:instrText xml:space="preserve"> \* ARABIC \s 1 </w:instrText>
      </w:r>
      <w:r>
        <w:fldChar w:fldCharType="separate"/>
      </w:r>
      <w:r w:rsidR="00B96029">
        <w:rPr>
          <w:noProof/>
        </w:rPr>
        <w:t>4</w:t>
      </w:r>
      <w:r>
        <w:fldChar w:fldCharType="end"/>
      </w:r>
      <w:bookmarkEnd w:id="826"/>
      <w:r>
        <w:t xml:space="preserve">  thread_mutex.c</w:t>
      </w:r>
    </w:p>
    <w:p w:rsidR="00C73189" w:rsidRPr="00460B76" w:rsidRDefault="00C73189" w:rsidP="002C379E">
      <w:pPr>
        <w:pStyle w:val="a6"/>
        <w:rPr>
          <w:lang w:val="en-US"/>
        </w:rPr>
      </w:pPr>
      <w:r w:rsidRPr="00460B76">
        <w:rPr>
          <w:lang w:val="en-US"/>
        </w:rPr>
        <w:t>#include &lt;stdio.h&gt;</w:t>
      </w:r>
    </w:p>
    <w:p w:rsidR="00C73189" w:rsidRPr="00460B76" w:rsidRDefault="00C73189" w:rsidP="002C379E">
      <w:pPr>
        <w:pStyle w:val="a6"/>
        <w:rPr>
          <w:lang w:val="en-US"/>
        </w:rPr>
      </w:pPr>
      <w:r w:rsidRPr="00460B76">
        <w:rPr>
          <w:lang w:val="en-US"/>
        </w:rPr>
        <w:t>#include &lt;string.h&gt;</w:t>
      </w:r>
    </w:p>
    <w:p w:rsidR="00C73189" w:rsidRPr="00460B76" w:rsidRDefault="00C73189" w:rsidP="002C379E">
      <w:pPr>
        <w:pStyle w:val="a6"/>
        <w:rPr>
          <w:lang w:val="en-US"/>
        </w:rPr>
      </w:pPr>
      <w:r w:rsidRPr="00460B76">
        <w:rPr>
          <w:lang w:val="en-US"/>
        </w:rPr>
        <w:t>#include &lt;pthread.h&gt;</w:t>
      </w:r>
    </w:p>
    <w:p w:rsidR="00C73189" w:rsidRPr="00460B76" w:rsidRDefault="00C73189" w:rsidP="002C379E">
      <w:pPr>
        <w:pStyle w:val="a6"/>
        <w:rPr>
          <w:lang w:val="en-US"/>
        </w:rPr>
      </w:pPr>
      <w:r w:rsidRPr="00460B76">
        <w:rPr>
          <w:lang w:val="en-US"/>
        </w:rPr>
        <w:t>#include &lt;stdlib.h&gt;</w:t>
      </w:r>
    </w:p>
    <w:p w:rsidR="00C73189" w:rsidRPr="00460B76" w:rsidRDefault="00C73189" w:rsidP="002C379E">
      <w:pPr>
        <w:pStyle w:val="a6"/>
        <w:rPr>
          <w:lang w:val="en-US"/>
        </w:rPr>
      </w:pPr>
      <w:r w:rsidRPr="00460B76">
        <w:rPr>
          <w:lang w:val="en-US"/>
        </w:rPr>
        <w:t>#include &lt;unistd.h&gt;</w:t>
      </w:r>
    </w:p>
    <w:p w:rsidR="00C73189" w:rsidRPr="00460B76" w:rsidRDefault="00C73189" w:rsidP="002C379E">
      <w:pPr>
        <w:pStyle w:val="a6"/>
        <w:rPr>
          <w:lang w:val="en-US"/>
        </w:rPr>
      </w:pPr>
      <w:r w:rsidRPr="00460B76">
        <w:rPr>
          <w:lang w:val="en-US"/>
        </w:rPr>
        <w:t>/******************************************************************************</w:t>
      </w:r>
    </w:p>
    <w:p w:rsidR="00C73189" w:rsidRPr="00460B76" w:rsidRDefault="00C73189" w:rsidP="002C379E">
      <w:pPr>
        <w:pStyle w:val="a6"/>
        <w:rPr>
          <w:lang w:val="en-US"/>
        </w:rPr>
      </w:pPr>
      <w:r w:rsidRPr="00460B76">
        <w:rPr>
          <w:lang w:val="en-US"/>
        </w:rPr>
        <w:t xml:space="preserve">   </w:t>
      </w:r>
      <w:r w:rsidRPr="002C379E">
        <w:rPr>
          <w:rFonts w:hint="eastAsia"/>
        </w:rPr>
        <w:t>全局变量声明</w:t>
      </w:r>
    </w:p>
    <w:p w:rsidR="00C73189" w:rsidRPr="00460B76" w:rsidRDefault="00C73189" w:rsidP="002C379E">
      <w:pPr>
        <w:pStyle w:val="a6"/>
        <w:rPr>
          <w:lang w:val="en-US"/>
        </w:rPr>
      </w:pPr>
      <w:r w:rsidRPr="00460B76">
        <w:rPr>
          <w:lang w:val="en-US"/>
        </w:rPr>
        <w:t>******************************************************************************/</w:t>
      </w:r>
    </w:p>
    <w:p w:rsidR="00C73189" w:rsidRPr="00460B76" w:rsidRDefault="00C73189" w:rsidP="002C379E">
      <w:pPr>
        <w:pStyle w:val="a6"/>
        <w:rPr>
          <w:lang w:val="en-US"/>
        </w:rPr>
      </w:pPr>
      <w:r w:rsidRPr="00460B76">
        <w:rPr>
          <w:lang w:val="en-US"/>
        </w:rPr>
        <w:t>pthread_mutex_t</w:t>
      </w:r>
      <w:r w:rsidRPr="00460B76">
        <w:rPr>
          <w:lang w:val="en-US"/>
        </w:rPr>
        <w:tab/>
      </w:r>
      <w:r w:rsidRPr="00460B76">
        <w:rPr>
          <w:lang w:val="en-US"/>
        </w:rPr>
        <w:tab/>
        <w:t xml:space="preserve">lock;                                 </w:t>
      </w:r>
      <w:r w:rsidRPr="00460B76">
        <w:rPr>
          <w:lang w:val="en-US"/>
        </w:rPr>
        <w:tab/>
        <w:t xml:space="preserve">/*  </w:t>
      </w:r>
      <w:r w:rsidRPr="002C379E">
        <w:rPr>
          <w:rFonts w:hint="eastAsia"/>
        </w:rPr>
        <w:t>互斥锁</w:t>
      </w:r>
      <w:r w:rsidRPr="00460B76">
        <w:rPr>
          <w:lang w:val="en-US"/>
        </w:rPr>
        <w:t xml:space="preserve">                 */</w:t>
      </w:r>
    </w:p>
    <w:p w:rsidR="00C73189" w:rsidRPr="00460B76" w:rsidRDefault="00C73189" w:rsidP="002C379E">
      <w:pPr>
        <w:pStyle w:val="a6"/>
        <w:rPr>
          <w:lang w:val="en-US"/>
        </w:rPr>
      </w:pPr>
      <w:r w:rsidRPr="00460B76">
        <w:rPr>
          <w:lang w:val="en-US"/>
        </w:rPr>
        <w:t>/******************************************************************************</w:t>
      </w:r>
    </w:p>
    <w:p w:rsidR="00C73189" w:rsidRPr="00460B76" w:rsidRDefault="00C73189" w:rsidP="002C379E">
      <w:pPr>
        <w:pStyle w:val="a6"/>
        <w:rPr>
          <w:lang w:val="en-US"/>
        </w:rPr>
      </w:pPr>
      <w:r w:rsidRPr="00460B76">
        <w:rPr>
          <w:lang w:val="en-US"/>
        </w:rPr>
        <w:t xml:space="preserve">** </w:t>
      </w:r>
      <w:r w:rsidRPr="002C379E">
        <w:rPr>
          <w:rFonts w:hint="eastAsia"/>
        </w:rPr>
        <w:t>函数名称</w:t>
      </w:r>
      <w:r w:rsidRPr="00460B76">
        <w:rPr>
          <w:lang w:val="en-US"/>
        </w:rPr>
        <w:t>: do_print</w:t>
      </w:r>
    </w:p>
    <w:p w:rsidR="00C73189" w:rsidRPr="00460B76" w:rsidRDefault="00C73189" w:rsidP="002C379E">
      <w:pPr>
        <w:pStyle w:val="a6"/>
        <w:rPr>
          <w:lang w:val="en-US"/>
        </w:rPr>
      </w:pPr>
      <w:r w:rsidRPr="00460B76">
        <w:rPr>
          <w:lang w:val="en-US"/>
        </w:rPr>
        <w:t xml:space="preserve">** </w:t>
      </w:r>
      <w:r w:rsidRPr="002C379E">
        <w:rPr>
          <w:rFonts w:hint="eastAsia"/>
        </w:rPr>
        <w:t>功能描述</w:t>
      </w:r>
      <w:r w:rsidRPr="00460B76">
        <w:rPr>
          <w:lang w:val="en-US"/>
        </w:rPr>
        <w:t xml:space="preserve">: </w:t>
      </w:r>
      <w:r>
        <w:rPr>
          <w:rFonts w:hint="eastAsia"/>
        </w:rPr>
        <w:t>线程函数</w:t>
      </w:r>
      <w:r w:rsidRPr="002C379E">
        <w:rPr>
          <w:rFonts w:hint="eastAsia"/>
        </w:rPr>
        <w:t>实体</w:t>
      </w:r>
    </w:p>
    <w:p w:rsidR="00C73189" w:rsidRPr="00460B76" w:rsidRDefault="00C73189" w:rsidP="002C379E">
      <w:pPr>
        <w:pStyle w:val="a6"/>
        <w:rPr>
          <w:lang w:val="en-US"/>
        </w:rPr>
      </w:pPr>
      <w:r w:rsidRPr="00460B76">
        <w:rPr>
          <w:lang w:val="en-US"/>
        </w:rPr>
        <w:t>******************************************************************************/</w:t>
      </w:r>
    </w:p>
    <w:p w:rsidR="00C73189" w:rsidRPr="00460B76" w:rsidRDefault="00C73189" w:rsidP="002C379E">
      <w:pPr>
        <w:pStyle w:val="a6"/>
        <w:rPr>
          <w:lang w:val="en-US"/>
        </w:rPr>
      </w:pPr>
      <w:r w:rsidRPr="00460B76">
        <w:rPr>
          <w:lang w:val="en-US"/>
        </w:rPr>
        <w:t>void* do_print (void *arg)</w:t>
      </w:r>
    </w:p>
    <w:p w:rsidR="00C73189" w:rsidRPr="00460B76" w:rsidRDefault="00C73189" w:rsidP="002C379E">
      <w:pPr>
        <w:pStyle w:val="a6"/>
        <w:rPr>
          <w:lang w:val="en-US"/>
        </w:rPr>
      </w:pPr>
      <w:r w:rsidRPr="00460B76">
        <w:rPr>
          <w:lang w:val="en-US"/>
        </w:rPr>
        <w:lastRenderedPageBreak/>
        <w:t>{</w:t>
      </w:r>
    </w:p>
    <w:p w:rsidR="00C73189" w:rsidRPr="00460B76" w:rsidRDefault="00C73189" w:rsidP="002C379E">
      <w:pPr>
        <w:pStyle w:val="a6"/>
        <w:rPr>
          <w:lang w:val="en-US"/>
        </w:rPr>
      </w:pPr>
      <w:r w:rsidRPr="00460B76">
        <w:rPr>
          <w:lang w:val="en-US"/>
        </w:rPr>
        <w:t xml:space="preserve">    int id  = (int)arg;</w:t>
      </w:r>
    </w:p>
    <w:p w:rsidR="00C73189" w:rsidRPr="00460B76" w:rsidRDefault="00C73189" w:rsidP="00580A94">
      <w:pPr>
        <w:pStyle w:val="a6"/>
        <w:ind w:firstLine="360"/>
        <w:rPr>
          <w:lang w:val="en-US"/>
        </w:rPr>
      </w:pPr>
      <w:r w:rsidRPr="00460B76">
        <w:rPr>
          <w:lang w:val="en-US"/>
        </w:rPr>
        <w:t xml:space="preserve">int i; </w:t>
      </w:r>
    </w:p>
    <w:p w:rsidR="00C73189" w:rsidRPr="00460B76" w:rsidRDefault="00C73189" w:rsidP="00580A94">
      <w:pPr>
        <w:pStyle w:val="a6"/>
        <w:ind w:firstLine="360"/>
        <w:rPr>
          <w:lang w:val="en-US"/>
        </w:rPr>
      </w:pPr>
      <w:r w:rsidRPr="00460B76">
        <w:rPr>
          <w:lang w:val="en-US"/>
        </w:rPr>
        <w:t xml:space="preserve"> </w:t>
      </w:r>
    </w:p>
    <w:p w:rsidR="00C73189" w:rsidRPr="00460B76" w:rsidRDefault="00C73189" w:rsidP="002C379E">
      <w:pPr>
        <w:pStyle w:val="a6"/>
        <w:rPr>
          <w:lang w:val="en-US"/>
        </w:rPr>
      </w:pPr>
      <w:r w:rsidRPr="00460B76">
        <w:rPr>
          <w:lang w:val="en-US"/>
        </w:rPr>
        <w:t xml:space="preserve">    pthread_mutex_lock(&amp;lock);                          </w:t>
      </w:r>
      <w:r w:rsidRPr="00460B76">
        <w:rPr>
          <w:lang w:val="en-US"/>
        </w:rPr>
        <w:tab/>
        <w:t xml:space="preserve">/*  </w:t>
      </w:r>
      <w:r w:rsidRPr="002C379E">
        <w:rPr>
          <w:rFonts w:hint="eastAsia"/>
        </w:rPr>
        <w:t>对资源上锁</w:t>
      </w:r>
      <w:r w:rsidRPr="00460B76">
        <w:rPr>
          <w:lang w:val="en-US"/>
        </w:rPr>
        <w:t xml:space="preserve">             */</w:t>
      </w:r>
    </w:p>
    <w:p w:rsidR="00C73189" w:rsidRPr="00460B76" w:rsidRDefault="00C73189" w:rsidP="002C379E">
      <w:pPr>
        <w:pStyle w:val="a6"/>
        <w:rPr>
          <w:lang w:val="en-US"/>
        </w:rPr>
      </w:pPr>
      <w:r w:rsidRPr="00460B76">
        <w:rPr>
          <w:lang w:val="en-US"/>
        </w:rPr>
        <w:t xml:space="preserve">    printf("job %d started\n", id);</w:t>
      </w:r>
    </w:p>
    <w:p w:rsidR="00C73189" w:rsidRPr="00460B76" w:rsidRDefault="00C73189" w:rsidP="002C379E">
      <w:pPr>
        <w:pStyle w:val="a6"/>
        <w:rPr>
          <w:lang w:val="en-US"/>
        </w:rPr>
      </w:pPr>
    </w:p>
    <w:p w:rsidR="00C73189" w:rsidRPr="00460B76" w:rsidRDefault="00C73189" w:rsidP="00AB088D">
      <w:pPr>
        <w:pStyle w:val="a6"/>
        <w:ind w:firstLine="360"/>
        <w:rPr>
          <w:lang w:val="en-US"/>
        </w:rPr>
      </w:pPr>
      <w:r w:rsidRPr="00460B76">
        <w:rPr>
          <w:lang w:val="en-US"/>
        </w:rPr>
        <w:t>for (i = 0; i &lt; 5; i++) {</w:t>
      </w:r>
    </w:p>
    <w:p w:rsidR="00C73189" w:rsidRPr="00460B76" w:rsidRDefault="00C73189" w:rsidP="00952020">
      <w:pPr>
        <w:pStyle w:val="a6"/>
        <w:ind w:firstLineChars="400" w:firstLine="720"/>
        <w:rPr>
          <w:lang w:val="en-US"/>
        </w:rPr>
      </w:pPr>
      <w:r w:rsidRPr="00460B76">
        <w:rPr>
          <w:lang w:val="en-US"/>
        </w:rPr>
        <w:t xml:space="preserve">printf("job %d printing\n", id);                </w:t>
      </w:r>
      <w:r w:rsidRPr="00460B76">
        <w:rPr>
          <w:lang w:val="en-US"/>
        </w:rPr>
        <w:tab/>
        <w:t xml:space="preserve">/*  </w:t>
      </w:r>
      <w:r w:rsidRPr="002C379E">
        <w:rPr>
          <w:rFonts w:hint="eastAsia"/>
        </w:rPr>
        <w:t>输出</w:t>
      </w:r>
      <w:r>
        <w:rPr>
          <w:rFonts w:hint="eastAsia"/>
        </w:rPr>
        <w:t>提示</w:t>
      </w:r>
      <w:r w:rsidRPr="002C379E">
        <w:rPr>
          <w:rFonts w:hint="eastAsia"/>
        </w:rPr>
        <w:t>信息</w:t>
      </w:r>
      <w:r w:rsidRPr="00460B76">
        <w:rPr>
          <w:lang w:val="en-US"/>
        </w:rPr>
        <w:t xml:space="preserve">           */</w:t>
      </w:r>
    </w:p>
    <w:p w:rsidR="00C73189" w:rsidRPr="00460B76" w:rsidRDefault="00C73189" w:rsidP="00952020">
      <w:pPr>
        <w:pStyle w:val="a6"/>
        <w:ind w:firstLineChars="400" w:firstLine="720"/>
        <w:rPr>
          <w:lang w:val="en-US"/>
        </w:rPr>
      </w:pPr>
      <w:r w:rsidRPr="00460B76">
        <w:rPr>
          <w:lang w:val="en-US"/>
        </w:rPr>
        <w:t xml:space="preserve">sleep(1);                                          </w:t>
      </w:r>
      <w:r w:rsidRPr="00460B76">
        <w:rPr>
          <w:lang w:val="en-US"/>
        </w:rPr>
        <w:tab/>
        <w:t xml:space="preserve">/*  </w:t>
      </w:r>
      <w:r w:rsidRPr="002C379E">
        <w:rPr>
          <w:rFonts w:hint="eastAsia"/>
        </w:rPr>
        <w:t>延时</w:t>
      </w:r>
      <w:r w:rsidRPr="00460B76">
        <w:rPr>
          <w:lang w:val="en-US"/>
        </w:rPr>
        <w:t>1s                */</w:t>
      </w:r>
    </w:p>
    <w:p w:rsidR="00C73189" w:rsidRPr="00460B76" w:rsidRDefault="00C73189" w:rsidP="002C379E">
      <w:pPr>
        <w:pStyle w:val="a6"/>
        <w:rPr>
          <w:lang w:val="en-US"/>
        </w:rPr>
      </w:pPr>
      <w:r w:rsidRPr="00460B76">
        <w:rPr>
          <w:lang w:val="en-US"/>
        </w:rPr>
        <w:t xml:space="preserve">    }</w:t>
      </w:r>
    </w:p>
    <w:p w:rsidR="00C73189" w:rsidRPr="00460B76" w:rsidRDefault="00C73189" w:rsidP="002C379E">
      <w:pPr>
        <w:pStyle w:val="a6"/>
        <w:rPr>
          <w:lang w:val="en-US"/>
        </w:rPr>
      </w:pPr>
    </w:p>
    <w:p w:rsidR="00C73189" w:rsidRPr="00460B76" w:rsidRDefault="00C73189" w:rsidP="002C379E">
      <w:pPr>
        <w:pStyle w:val="a6"/>
        <w:rPr>
          <w:lang w:val="en-US"/>
        </w:rPr>
      </w:pPr>
      <w:r w:rsidRPr="00460B76">
        <w:rPr>
          <w:lang w:val="en-US"/>
        </w:rPr>
        <w:t xml:space="preserve">    printf("job %d finished\n", id);</w:t>
      </w:r>
    </w:p>
    <w:p w:rsidR="00C73189" w:rsidRPr="00460B76" w:rsidRDefault="00C73189" w:rsidP="002C379E">
      <w:pPr>
        <w:pStyle w:val="a6"/>
        <w:rPr>
          <w:lang w:val="en-US"/>
        </w:rPr>
      </w:pPr>
      <w:r w:rsidRPr="00460B76">
        <w:rPr>
          <w:lang w:val="en-US"/>
        </w:rPr>
        <w:t xml:space="preserve">    pthread_mutex_unlock(&amp;lock);                         </w:t>
      </w:r>
      <w:r w:rsidRPr="00460B76">
        <w:rPr>
          <w:lang w:val="en-US"/>
        </w:rPr>
        <w:tab/>
        <w:t xml:space="preserve">/*  </w:t>
      </w:r>
      <w:r w:rsidRPr="002C379E">
        <w:rPr>
          <w:rFonts w:hint="eastAsia"/>
        </w:rPr>
        <w:t>对资源解锁</w:t>
      </w:r>
      <w:r w:rsidRPr="00460B76">
        <w:rPr>
          <w:lang w:val="en-US"/>
        </w:rPr>
        <w:t xml:space="preserve">             */</w:t>
      </w:r>
    </w:p>
    <w:p w:rsidR="00C73189" w:rsidRPr="00460B76" w:rsidRDefault="00C73189" w:rsidP="002C379E">
      <w:pPr>
        <w:pStyle w:val="a6"/>
        <w:rPr>
          <w:lang w:val="en-US"/>
        </w:rPr>
      </w:pPr>
      <w:r w:rsidRPr="00460B76">
        <w:rPr>
          <w:lang w:val="en-US"/>
        </w:rPr>
        <w:t xml:space="preserve">    </w:t>
      </w:r>
    </w:p>
    <w:p w:rsidR="00C73189" w:rsidRPr="00460B76" w:rsidRDefault="00C73189" w:rsidP="00952020">
      <w:pPr>
        <w:pStyle w:val="a6"/>
        <w:ind w:firstLineChars="200" w:firstLine="360"/>
        <w:rPr>
          <w:lang w:val="en-US"/>
        </w:rPr>
      </w:pPr>
      <w:r w:rsidRPr="00460B76">
        <w:rPr>
          <w:lang w:val="en-US"/>
        </w:rPr>
        <w:t>return (NULL);</w:t>
      </w:r>
    </w:p>
    <w:p w:rsidR="00C73189" w:rsidRPr="00460B76" w:rsidRDefault="00C73189" w:rsidP="002C379E">
      <w:pPr>
        <w:pStyle w:val="a6"/>
        <w:rPr>
          <w:lang w:val="en-US"/>
        </w:rPr>
      </w:pPr>
      <w:r w:rsidRPr="00460B76">
        <w:rPr>
          <w:lang w:val="en-US"/>
        </w:rPr>
        <w:t>}</w:t>
      </w:r>
    </w:p>
    <w:p w:rsidR="00C73189" w:rsidRPr="00460B76" w:rsidRDefault="00C73189" w:rsidP="002C379E">
      <w:pPr>
        <w:pStyle w:val="a6"/>
        <w:rPr>
          <w:lang w:val="en-US"/>
        </w:rPr>
      </w:pPr>
      <w:r w:rsidRPr="00460B76">
        <w:rPr>
          <w:lang w:val="en-US"/>
        </w:rPr>
        <w:t>/******************************************************************************</w:t>
      </w:r>
    </w:p>
    <w:p w:rsidR="00C73189" w:rsidRPr="00460B76" w:rsidRDefault="00C73189" w:rsidP="002C379E">
      <w:pPr>
        <w:pStyle w:val="a6"/>
        <w:rPr>
          <w:lang w:val="en-US"/>
        </w:rPr>
      </w:pPr>
      <w:r w:rsidRPr="00460B76">
        <w:rPr>
          <w:lang w:val="en-US"/>
        </w:rPr>
        <w:t xml:space="preserve">** </w:t>
      </w:r>
      <w:r w:rsidRPr="002C379E">
        <w:rPr>
          <w:rFonts w:hint="eastAsia"/>
        </w:rPr>
        <w:t>函数名称</w:t>
      </w:r>
      <w:r w:rsidRPr="00460B76">
        <w:rPr>
          <w:lang w:val="en-US"/>
        </w:rPr>
        <w:t>: main</w:t>
      </w:r>
    </w:p>
    <w:p w:rsidR="00C73189" w:rsidRPr="00460B76" w:rsidRDefault="00C73189" w:rsidP="002C379E">
      <w:pPr>
        <w:pStyle w:val="a6"/>
        <w:rPr>
          <w:lang w:val="en-US"/>
        </w:rPr>
      </w:pPr>
      <w:r w:rsidRPr="00460B76">
        <w:rPr>
          <w:lang w:val="en-US"/>
        </w:rPr>
        <w:t xml:space="preserve">** </w:t>
      </w:r>
      <w:r w:rsidRPr="002C379E">
        <w:rPr>
          <w:rFonts w:hint="eastAsia"/>
        </w:rPr>
        <w:t>功能描述</w:t>
      </w:r>
      <w:r w:rsidRPr="00460B76">
        <w:rPr>
          <w:lang w:val="en-US"/>
        </w:rPr>
        <w:t xml:space="preserve">: </w:t>
      </w:r>
      <w:r w:rsidRPr="002C379E">
        <w:rPr>
          <w:rFonts w:hint="eastAsia"/>
        </w:rPr>
        <w:t>程序主函数</w:t>
      </w:r>
    </w:p>
    <w:p w:rsidR="00C73189" w:rsidRPr="00460B76" w:rsidRDefault="00C73189" w:rsidP="002C379E">
      <w:pPr>
        <w:pStyle w:val="a6"/>
        <w:rPr>
          <w:lang w:val="en-US"/>
        </w:rPr>
      </w:pPr>
      <w:r w:rsidRPr="00460B76">
        <w:rPr>
          <w:lang w:val="en-US"/>
        </w:rPr>
        <w:t>******************************************************************************/</w:t>
      </w:r>
    </w:p>
    <w:p w:rsidR="00C73189" w:rsidRPr="00460B76" w:rsidRDefault="00C73189" w:rsidP="002C379E">
      <w:pPr>
        <w:pStyle w:val="a6"/>
        <w:rPr>
          <w:lang w:val="en-US"/>
        </w:rPr>
      </w:pPr>
      <w:r w:rsidRPr="00460B76">
        <w:rPr>
          <w:lang w:val="en-US"/>
        </w:rPr>
        <w:t xml:space="preserve">int main (int  argc, char  *argv[]) </w:t>
      </w:r>
    </w:p>
    <w:p w:rsidR="00C73189" w:rsidRPr="00460B76" w:rsidRDefault="00C73189" w:rsidP="002C379E">
      <w:pPr>
        <w:pStyle w:val="a6"/>
        <w:rPr>
          <w:lang w:val="en-US"/>
        </w:rPr>
      </w:pPr>
      <w:r w:rsidRPr="00460B76">
        <w:rPr>
          <w:lang w:val="en-US"/>
        </w:rPr>
        <w:t>{</w:t>
      </w:r>
    </w:p>
    <w:p w:rsidR="00C73189" w:rsidRPr="00460B76" w:rsidRDefault="00C73189" w:rsidP="002C379E">
      <w:pPr>
        <w:pStyle w:val="a6"/>
        <w:rPr>
          <w:lang w:val="en-US"/>
        </w:rPr>
      </w:pPr>
      <w:r w:rsidRPr="00460B76">
        <w:rPr>
          <w:lang w:val="en-US"/>
        </w:rPr>
        <w:t xml:space="preserve">    int         </w:t>
      </w:r>
      <w:r w:rsidRPr="00460B76">
        <w:rPr>
          <w:lang w:val="en-US"/>
        </w:rPr>
        <w:tab/>
        <w:t>i;</w:t>
      </w:r>
    </w:p>
    <w:p w:rsidR="00C73189" w:rsidRPr="00460B76" w:rsidRDefault="00C73189" w:rsidP="002C379E">
      <w:pPr>
        <w:pStyle w:val="a6"/>
        <w:rPr>
          <w:lang w:val="en-US"/>
        </w:rPr>
      </w:pPr>
      <w:r w:rsidRPr="00460B76">
        <w:rPr>
          <w:lang w:val="en-US"/>
        </w:rPr>
        <w:t xml:space="preserve">    int        </w:t>
      </w:r>
      <w:r w:rsidRPr="00460B76">
        <w:rPr>
          <w:lang w:val="en-US"/>
        </w:rPr>
        <w:tab/>
        <w:t>ret;</w:t>
      </w:r>
    </w:p>
    <w:p w:rsidR="00C73189" w:rsidRPr="00460B76" w:rsidRDefault="00C73189" w:rsidP="00580A94">
      <w:pPr>
        <w:pStyle w:val="a6"/>
        <w:ind w:firstLine="360"/>
        <w:rPr>
          <w:lang w:val="en-US"/>
        </w:rPr>
      </w:pPr>
      <w:r w:rsidRPr="00460B76">
        <w:rPr>
          <w:lang w:val="en-US"/>
        </w:rPr>
        <w:t xml:space="preserve">pthread_t  </w:t>
      </w:r>
      <w:r w:rsidRPr="00460B76">
        <w:rPr>
          <w:lang w:val="en-US"/>
        </w:rPr>
        <w:tab/>
        <w:t xml:space="preserve">tid[2]; </w:t>
      </w:r>
    </w:p>
    <w:p w:rsidR="00C73189" w:rsidRPr="00460B76" w:rsidRDefault="00C73189" w:rsidP="00580A94">
      <w:pPr>
        <w:pStyle w:val="a6"/>
        <w:ind w:firstLine="360"/>
        <w:rPr>
          <w:lang w:val="en-US"/>
        </w:rPr>
      </w:pPr>
      <w:r w:rsidRPr="00460B76">
        <w:rPr>
          <w:lang w:val="en-US"/>
        </w:rPr>
        <w:t xml:space="preserve">  </w:t>
      </w:r>
    </w:p>
    <w:p w:rsidR="00C73189" w:rsidRPr="00460B76" w:rsidRDefault="00C73189" w:rsidP="002C379E">
      <w:pPr>
        <w:pStyle w:val="a6"/>
        <w:rPr>
          <w:lang w:val="en-US"/>
        </w:rPr>
      </w:pPr>
      <w:r w:rsidRPr="00460B76">
        <w:rPr>
          <w:lang w:val="en-US"/>
        </w:rPr>
        <w:t xml:space="preserve">    if (pthread_mutex_init(&amp;lock, NULL) != 0) {       </w:t>
      </w:r>
      <w:r w:rsidRPr="00460B76">
        <w:rPr>
          <w:lang w:val="en-US"/>
        </w:rPr>
        <w:tab/>
        <w:t xml:space="preserve">/*  </w:t>
      </w:r>
      <w:r w:rsidRPr="002C379E">
        <w:rPr>
          <w:rFonts w:hint="eastAsia"/>
        </w:rPr>
        <w:t>初始化互斥锁</w:t>
      </w:r>
      <w:r w:rsidRPr="00460B76">
        <w:rPr>
          <w:lang w:val="en-US"/>
        </w:rPr>
        <w:t xml:space="preserve">           */</w:t>
      </w:r>
    </w:p>
    <w:p w:rsidR="00C73189" w:rsidRPr="00460B76" w:rsidRDefault="00C73189" w:rsidP="002C379E">
      <w:pPr>
        <w:pStyle w:val="a6"/>
        <w:rPr>
          <w:lang w:val="en-US"/>
        </w:rPr>
      </w:pPr>
      <w:r w:rsidRPr="00460B76">
        <w:rPr>
          <w:lang w:val="en-US"/>
        </w:rPr>
        <w:t xml:space="preserve">        printf("mutex init failed!\n");</w:t>
      </w:r>
    </w:p>
    <w:p w:rsidR="00C73189" w:rsidRPr="00460B76" w:rsidRDefault="00C73189" w:rsidP="002C379E">
      <w:pPr>
        <w:pStyle w:val="a6"/>
        <w:rPr>
          <w:lang w:val="en-US"/>
        </w:rPr>
      </w:pPr>
      <w:r w:rsidRPr="00460B76">
        <w:rPr>
          <w:lang w:val="en-US"/>
        </w:rPr>
        <w:t xml:space="preserve">        return (-1);</w:t>
      </w:r>
    </w:p>
    <w:p w:rsidR="00C73189" w:rsidRPr="00460B76" w:rsidRDefault="00C73189" w:rsidP="002C379E">
      <w:pPr>
        <w:pStyle w:val="a6"/>
        <w:rPr>
          <w:lang w:val="en-US"/>
        </w:rPr>
      </w:pPr>
      <w:r w:rsidRPr="00460B76">
        <w:rPr>
          <w:lang w:val="en-US"/>
        </w:rPr>
        <w:t xml:space="preserve">    }</w:t>
      </w:r>
    </w:p>
    <w:p w:rsidR="00C73189" w:rsidRPr="00460B76" w:rsidRDefault="00C73189" w:rsidP="002C379E">
      <w:pPr>
        <w:pStyle w:val="a6"/>
        <w:rPr>
          <w:lang w:val="en-US"/>
        </w:rPr>
      </w:pPr>
    </w:p>
    <w:p w:rsidR="00C73189" w:rsidRPr="00460B76" w:rsidRDefault="00C73189" w:rsidP="002C379E">
      <w:pPr>
        <w:pStyle w:val="a6"/>
        <w:rPr>
          <w:lang w:val="en-US"/>
        </w:rPr>
      </w:pPr>
      <w:r w:rsidRPr="00460B76">
        <w:rPr>
          <w:lang w:val="en-US"/>
        </w:rPr>
        <w:t xml:space="preserve">    for (i = 0; i &lt; 2; i++) {                         </w:t>
      </w:r>
      <w:r w:rsidRPr="00460B76">
        <w:rPr>
          <w:lang w:val="en-US"/>
        </w:rPr>
        <w:tab/>
      </w:r>
      <w:r w:rsidRPr="00460B76">
        <w:rPr>
          <w:lang w:val="en-US"/>
        </w:rPr>
        <w:tab/>
        <w:t xml:space="preserve">/*  </w:t>
      </w:r>
      <w:r>
        <w:rPr>
          <w:rFonts w:hint="eastAsia"/>
        </w:rPr>
        <w:t>创建</w:t>
      </w:r>
      <w:r w:rsidRPr="002C379E">
        <w:rPr>
          <w:rFonts w:hint="eastAsia"/>
        </w:rPr>
        <w:t>线程</w:t>
      </w:r>
      <w:r w:rsidRPr="00460B76">
        <w:rPr>
          <w:lang w:val="en-US"/>
        </w:rPr>
        <w:t xml:space="preserve">               */</w:t>
      </w:r>
    </w:p>
    <w:p w:rsidR="00C73189" w:rsidRPr="00460B76" w:rsidRDefault="00C73189" w:rsidP="00952020">
      <w:pPr>
        <w:pStyle w:val="a6"/>
        <w:ind w:firstLineChars="400" w:firstLine="720"/>
        <w:rPr>
          <w:lang w:val="en-US"/>
        </w:rPr>
      </w:pPr>
      <w:r w:rsidRPr="00460B76">
        <w:rPr>
          <w:lang w:val="en-US"/>
        </w:rPr>
        <w:t xml:space="preserve">ret = pthread_create(&amp;(tid[i]), NULL, do_print, (void *)i);             </w:t>
      </w:r>
    </w:p>
    <w:p w:rsidR="00C73189" w:rsidRPr="00460B76" w:rsidRDefault="00C73189" w:rsidP="00952020">
      <w:pPr>
        <w:pStyle w:val="a6"/>
        <w:ind w:firstLineChars="400" w:firstLine="720"/>
        <w:rPr>
          <w:lang w:val="en-US"/>
        </w:rPr>
      </w:pPr>
      <w:r w:rsidRPr="00460B76">
        <w:rPr>
          <w:lang w:val="en-US"/>
        </w:rPr>
        <w:t>if (ret != 0) {</w:t>
      </w:r>
    </w:p>
    <w:p w:rsidR="00C73189" w:rsidRPr="00460B76" w:rsidRDefault="00C73189" w:rsidP="00231468">
      <w:pPr>
        <w:pStyle w:val="a6"/>
        <w:rPr>
          <w:lang w:val="en-US"/>
        </w:rPr>
      </w:pPr>
      <w:r w:rsidRPr="00460B76">
        <w:rPr>
          <w:lang w:val="en-US"/>
        </w:rPr>
        <w:t xml:space="preserve">            printf("can't create thread !");</w:t>
      </w:r>
    </w:p>
    <w:p w:rsidR="00C73189" w:rsidRPr="00460B76" w:rsidRDefault="00C73189" w:rsidP="00952020">
      <w:pPr>
        <w:pStyle w:val="a6"/>
        <w:ind w:firstLineChars="600" w:firstLine="1080"/>
        <w:rPr>
          <w:lang w:val="en-US"/>
        </w:rPr>
      </w:pPr>
      <w:r w:rsidRPr="00460B76">
        <w:rPr>
          <w:lang w:val="en-US"/>
        </w:rPr>
        <w:t xml:space="preserve">return (-1); </w:t>
      </w:r>
    </w:p>
    <w:p w:rsidR="00C73189" w:rsidRPr="00460B76" w:rsidRDefault="00C73189" w:rsidP="00231468">
      <w:pPr>
        <w:pStyle w:val="a6"/>
        <w:rPr>
          <w:lang w:val="en-US"/>
        </w:rPr>
      </w:pPr>
      <w:r w:rsidRPr="00460B76">
        <w:rPr>
          <w:lang w:val="en-US"/>
        </w:rPr>
        <w:t xml:space="preserve">        } </w:t>
      </w:r>
    </w:p>
    <w:p w:rsidR="00C73189" w:rsidRPr="00460B76" w:rsidRDefault="00C73189" w:rsidP="002C379E">
      <w:pPr>
        <w:pStyle w:val="a6"/>
        <w:rPr>
          <w:lang w:val="en-US"/>
        </w:rPr>
      </w:pPr>
      <w:r w:rsidRPr="00460B76">
        <w:rPr>
          <w:lang w:val="en-US"/>
        </w:rPr>
        <w:t xml:space="preserve">    }</w:t>
      </w:r>
    </w:p>
    <w:p w:rsidR="00C73189" w:rsidRPr="00460B76" w:rsidRDefault="00C73189" w:rsidP="002C379E">
      <w:pPr>
        <w:pStyle w:val="a6"/>
        <w:rPr>
          <w:lang w:val="en-US"/>
        </w:rPr>
      </w:pPr>
    </w:p>
    <w:p w:rsidR="00C73189" w:rsidRPr="00460B76" w:rsidRDefault="00C73189" w:rsidP="002C379E">
      <w:pPr>
        <w:pStyle w:val="a6"/>
        <w:rPr>
          <w:lang w:val="en-US"/>
        </w:rPr>
      </w:pPr>
      <w:r w:rsidRPr="00460B76">
        <w:rPr>
          <w:lang w:val="en-US"/>
        </w:rPr>
        <w:t xml:space="preserve">    pthread_join(tid[0], NULL);                            </w:t>
      </w:r>
      <w:r w:rsidRPr="00460B76">
        <w:rPr>
          <w:lang w:val="en-US"/>
        </w:rPr>
        <w:tab/>
        <w:t xml:space="preserve">/*  </w:t>
      </w:r>
      <w:r w:rsidRPr="002C379E">
        <w:rPr>
          <w:rFonts w:hint="eastAsia"/>
        </w:rPr>
        <w:t>等待线程结束</w:t>
      </w:r>
      <w:r w:rsidRPr="00460B76">
        <w:rPr>
          <w:rFonts w:hint="eastAsia"/>
          <w:lang w:val="en-US"/>
        </w:rPr>
        <w:t>，</w:t>
      </w:r>
      <w:r w:rsidRPr="002C379E">
        <w:rPr>
          <w:rFonts w:hint="eastAsia"/>
        </w:rPr>
        <w:t>并回收资源</w:t>
      </w:r>
      <w:r w:rsidRPr="00460B76">
        <w:rPr>
          <w:lang w:val="en-US"/>
        </w:rPr>
        <w:t>*/</w:t>
      </w:r>
    </w:p>
    <w:p w:rsidR="00C73189" w:rsidRPr="00460B76" w:rsidRDefault="00C73189" w:rsidP="002C379E">
      <w:pPr>
        <w:pStyle w:val="a6"/>
        <w:rPr>
          <w:lang w:val="en-US"/>
        </w:rPr>
      </w:pPr>
      <w:r w:rsidRPr="00460B76">
        <w:rPr>
          <w:lang w:val="en-US"/>
        </w:rPr>
        <w:t xml:space="preserve">    pthread_join(tid[1], NULL);</w:t>
      </w:r>
    </w:p>
    <w:p w:rsidR="00C73189" w:rsidRPr="00460B76" w:rsidRDefault="00C73189" w:rsidP="002C379E">
      <w:pPr>
        <w:pStyle w:val="a6"/>
        <w:rPr>
          <w:lang w:val="en-US"/>
        </w:rPr>
      </w:pPr>
      <w:r w:rsidRPr="00460B76">
        <w:rPr>
          <w:lang w:val="en-US"/>
        </w:rPr>
        <w:t xml:space="preserve">    pthread_mutex_destroy(&amp;lock);                          </w:t>
      </w:r>
      <w:r w:rsidRPr="00460B76">
        <w:rPr>
          <w:lang w:val="en-US"/>
        </w:rPr>
        <w:tab/>
        <w:t xml:space="preserve">/*  </w:t>
      </w:r>
      <w:r w:rsidRPr="002C379E">
        <w:rPr>
          <w:rFonts w:hint="eastAsia"/>
        </w:rPr>
        <w:t>销毁互斥锁</w:t>
      </w:r>
      <w:r w:rsidRPr="00460B76">
        <w:rPr>
          <w:lang w:val="en-US"/>
        </w:rPr>
        <w:t xml:space="preserve">             */</w:t>
      </w:r>
    </w:p>
    <w:p w:rsidR="00C73189" w:rsidRPr="002C379E" w:rsidRDefault="00C73189" w:rsidP="002C379E">
      <w:pPr>
        <w:pStyle w:val="a6"/>
      </w:pPr>
      <w:r w:rsidRPr="00460B76">
        <w:rPr>
          <w:lang w:val="en-US"/>
        </w:rPr>
        <w:t xml:space="preserve">    </w:t>
      </w:r>
      <w:r w:rsidRPr="002C379E">
        <w:t xml:space="preserve">return </w:t>
      </w:r>
      <w:r>
        <w:t>(</w:t>
      </w:r>
      <w:r w:rsidRPr="002C379E">
        <w:t>0</w:t>
      </w:r>
      <w:r>
        <w:t>)</w:t>
      </w:r>
      <w:r w:rsidRPr="002C379E">
        <w:t>;</w:t>
      </w:r>
    </w:p>
    <w:p w:rsidR="00C73189" w:rsidRPr="002C379E" w:rsidRDefault="00C73189" w:rsidP="002C379E">
      <w:pPr>
        <w:pStyle w:val="a6"/>
      </w:pPr>
      <w:r w:rsidRPr="002C379E">
        <w:lastRenderedPageBreak/>
        <w:t>}</w:t>
      </w:r>
    </w:p>
    <w:p w:rsidR="00C73189" w:rsidRPr="00D85B5E" w:rsidRDefault="00C73189" w:rsidP="004F2CEE">
      <w:pPr>
        <w:pStyle w:val="3"/>
        <w:numPr>
          <w:ilvl w:val="0"/>
          <w:numId w:val="0"/>
        </w:numPr>
        <w:rPr>
          <w:lang w:val="de-DE"/>
        </w:rPr>
      </w:pPr>
      <w:bookmarkStart w:id="827" w:name="_Toc424217326"/>
      <w:bookmarkStart w:id="828" w:name="_Toc424654874"/>
      <w:bookmarkStart w:id="829" w:name="_Toc424721542"/>
      <w:bookmarkStart w:id="830" w:name="_Toc424908986"/>
      <w:bookmarkStart w:id="831" w:name="_Toc424912250"/>
      <w:bookmarkStart w:id="832" w:name="_Toc425413932"/>
      <w:bookmarkStart w:id="833" w:name="_Toc427939240"/>
      <w:bookmarkStart w:id="834" w:name="_Toc427940516"/>
      <w:bookmarkStart w:id="835" w:name="_Toc427940743"/>
      <w:bookmarkStart w:id="836" w:name="_Toc427941681"/>
      <w:bookmarkStart w:id="837" w:name="_Toc428704854"/>
      <w:bookmarkStart w:id="838" w:name="_Toc428867477"/>
      <w:bookmarkStart w:id="839" w:name="_Toc429220998"/>
      <w:bookmarkStart w:id="840" w:name="_Toc431109719"/>
      <w:bookmarkStart w:id="841" w:name="_Toc432271032"/>
      <w:bookmarkStart w:id="842" w:name="_Toc432317373"/>
      <w:bookmarkStart w:id="843" w:name="_Toc469064068"/>
      <w:r>
        <w:rPr>
          <w:rFonts w:hint="eastAsia"/>
        </w:rPr>
        <w:t>实验步骤</w:t>
      </w:r>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p>
    <w:p w:rsidR="00C73189" w:rsidRDefault="00C73189" w:rsidP="008B21AD">
      <w:pPr>
        <w:pStyle w:val="23"/>
        <w:numPr>
          <w:ilvl w:val="0"/>
          <w:numId w:val="31"/>
        </w:numPr>
        <w:spacing w:before="62" w:after="62"/>
        <w:rPr>
          <w:lang w:val="de-DE"/>
        </w:rPr>
      </w:pPr>
      <w:r>
        <w:rPr>
          <w:rFonts w:hint="eastAsia"/>
          <w:lang w:val="de-DE"/>
        </w:rPr>
        <w:t>使用</w:t>
      </w:r>
      <w:r>
        <w:rPr>
          <w:lang w:val="de-DE"/>
        </w:rPr>
        <w:t>RealEvo-IDE</w:t>
      </w:r>
      <w:r>
        <w:rPr>
          <w:rFonts w:hint="eastAsia"/>
          <w:lang w:val="de-DE"/>
        </w:rPr>
        <w:t>打开并编译工程</w:t>
      </w:r>
      <w:r>
        <w:rPr>
          <w:lang w:val="de-DE"/>
        </w:rPr>
        <w:t>thread_mutex</w:t>
      </w:r>
      <w:r>
        <w:rPr>
          <w:rFonts w:hint="eastAsia"/>
          <w:lang w:val="de-DE"/>
        </w:rPr>
        <w:t>，并将生成的程序文件上传到</w:t>
      </w:r>
      <w:r w:rsidR="00F761D2">
        <w:rPr>
          <w:rFonts w:hint="eastAsia"/>
          <w:lang w:val="de-DE"/>
        </w:rPr>
        <w:t>验证平台</w:t>
      </w:r>
      <w:r>
        <w:rPr>
          <w:rFonts w:hint="eastAsia"/>
          <w:lang w:val="de-DE"/>
        </w:rPr>
        <w:t>；</w:t>
      </w:r>
    </w:p>
    <w:p w:rsidR="00C73189" w:rsidRDefault="00C73189" w:rsidP="008B21AD">
      <w:pPr>
        <w:pStyle w:val="23"/>
        <w:numPr>
          <w:ilvl w:val="0"/>
          <w:numId w:val="31"/>
        </w:numPr>
        <w:spacing w:before="62" w:after="62"/>
        <w:rPr>
          <w:lang w:val="de-DE"/>
        </w:rPr>
      </w:pPr>
      <w:r>
        <w:rPr>
          <w:rFonts w:hint="eastAsia"/>
          <w:lang w:val="de-DE"/>
        </w:rPr>
        <w:t>在</w:t>
      </w:r>
      <w:r w:rsidR="00F761D2">
        <w:rPr>
          <w:rFonts w:hint="eastAsia"/>
          <w:lang w:val="de-DE"/>
        </w:rPr>
        <w:t>验证平台</w:t>
      </w:r>
      <w:r>
        <w:rPr>
          <w:rFonts w:hint="eastAsia"/>
          <w:lang w:val="de-DE"/>
        </w:rPr>
        <w:t>上执行程序</w:t>
      </w:r>
      <w:r>
        <w:rPr>
          <w:lang w:val="de-DE"/>
        </w:rPr>
        <w:t>thread_mutex</w:t>
      </w:r>
      <w:r>
        <w:rPr>
          <w:rFonts w:hint="eastAsia"/>
          <w:lang w:val="de-DE"/>
        </w:rPr>
        <w:t>，控制台输出执行结果；</w:t>
      </w:r>
    </w:p>
    <w:p w:rsidR="00C73189" w:rsidRPr="00460B76" w:rsidRDefault="00C73189" w:rsidP="00961A3B">
      <w:pPr>
        <w:pStyle w:val="a6"/>
        <w:rPr>
          <w:lang w:val="en-US"/>
        </w:rPr>
      </w:pPr>
      <w:r w:rsidRPr="00460B76">
        <w:rPr>
          <w:lang w:val="en-US"/>
        </w:rPr>
        <w:t>[root@sylixos_station:/apps/thread_mutex]# ./thread_mutex</w:t>
      </w:r>
    </w:p>
    <w:p w:rsidR="00C73189" w:rsidRPr="00460B76" w:rsidRDefault="00C73189" w:rsidP="00961A3B">
      <w:pPr>
        <w:pStyle w:val="a6"/>
        <w:rPr>
          <w:lang w:val="en-US"/>
        </w:rPr>
      </w:pPr>
      <w:r w:rsidRPr="00460B76">
        <w:rPr>
          <w:lang w:val="en-US"/>
        </w:rPr>
        <w:t>job 0 started</w:t>
      </w:r>
    </w:p>
    <w:p w:rsidR="00C73189" w:rsidRPr="00460B76" w:rsidRDefault="00C73189" w:rsidP="00961A3B">
      <w:pPr>
        <w:pStyle w:val="a6"/>
        <w:rPr>
          <w:lang w:val="en-US"/>
        </w:rPr>
      </w:pPr>
      <w:r w:rsidRPr="00460B76">
        <w:rPr>
          <w:lang w:val="en-US"/>
        </w:rPr>
        <w:t>job 0 printing</w:t>
      </w:r>
    </w:p>
    <w:p w:rsidR="00C73189" w:rsidRPr="00460B76" w:rsidRDefault="00C73189" w:rsidP="00961A3B">
      <w:pPr>
        <w:pStyle w:val="a6"/>
        <w:rPr>
          <w:lang w:val="en-US"/>
        </w:rPr>
      </w:pPr>
      <w:r w:rsidRPr="00460B76">
        <w:rPr>
          <w:lang w:val="en-US"/>
        </w:rPr>
        <w:t>job 0 printing</w:t>
      </w:r>
    </w:p>
    <w:p w:rsidR="00C73189" w:rsidRPr="00460B76" w:rsidRDefault="00C73189" w:rsidP="00961A3B">
      <w:pPr>
        <w:pStyle w:val="a6"/>
        <w:rPr>
          <w:lang w:val="en-US"/>
        </w:rPr>
      </w:pPr>
      <w:r w:rsidRPr="00460B76">
        <w:rPr>
          <w:lang w:val="en-US"/>
        </w:rPr>
        <w:t>job 0 printing</w:t>
      </w:r>
    </w:p>
    <w:p w:rsidR="00C73189" w:rsidRPr="00460B76" w:rsidRDefault="00C73189" w:rsidP="00961A3B">
      <w:pPr>
        <w:pStyle w:val="a6"/>
        <w:rPr>
          <w:lang w:val="en-US"/>
        </w:rPr>
      </w:pPr>
      <w:r w:rsidRPr="00460B76">
        <w:rPr>
          <w:lang w:val="en-US"/>
        </w:rPr>
        <w:t>job 0 printing</w:t>
      </w:r>
    </w:p>
    <w:p w:rsidR="00C73189" w:rsidRPr="00460B76" w:rsidRDefault="00C73189" w:rsidP="00961A3B">
      <w:pPr>
        <w:pStyle w:val="a6"/>
        <w:rPr>
          <w:lang w:val="en-US"/>
        </w:rPr>
      </w:pPr>
      <w:r w:rsidRPr="00460B76">
        <w:rPr>
          <w:lang w:val="en-US"/>
        </w:rPr>
        <w:t>job 0 printing</w:t>
      </w:r>
    </w:p>
    <w:p w:rsidR="00C73189" w:rsidRPr="00460B76" w:rsidRDefault="00C73189" w:rsidP="00961A3B">
      <w:pPr>
        <w:pStyle w:val="a6"/>
        <w:rPr>
          <w:lang w:val="en-US"/>
        </w:rPr>
      </w:pPr>
      <w:r w:rsidRPr="00460B76">
        <w:rPr>
          <w:lang w:val="en-US"/>
        </w:rPr>
        <w:t>job 0 finished</w:t>
      </w:r>
    </w:p>
    <w:p w:rsidR="00C73189" w:rsidRPr="00460B76" w:rsidRDefault="00C73189" w:rsidP="00961A3B">
      <w:pPr>
        <w:pStyle w:val="a6"/>
        <w:rPr>
          <w:lang w:val="en-US"/>
        </w:rPr>
      </w:pPr>
      <w:r w:rsidRPr="00460B76">
        <w:rPr>
          <w:lang w:val="en-US"/>
        </w:rPr>
        <w:t>job 1 started</w:t>
      </w:r>
    </w:p>
    <w:p w:rsidR="00C73189" w:rsidRPr="00460B76" w:rsidRDefault="00C73189" w:rsidP="00961A3B">
      <w:pPr>
        <w:pStyle w:val="a6"/>
        <w:rPr>
          <w:lang w:val="en-US"/>
        </w:rPr>
      </w:pPr>
      <w:r w:rsidRPr="00460B76">
        <w:rPr>
          <w:lang w:val="en-US"/>
        </w:rPr>
        <w:t>job 1 printing</w:t>
      </w:r>
    </w:p>
    <w:p w:rsidR="00C73189" w:rsidRPr="00460B76" w:rsidRDefault="00C73189" w:rsidP="00961A3B">
      <w:pPr>
        <w:pStyle w:val="a6"/>
        <w:rPr>
          <w:lang w:val="en-US"/>
        </w:rPr>
      </w:pPr>
      <w:r w:rsidRPr="00460B76">
        <w:rPr>
          <w:lang w:val="en-US"/>
        </w:rPr>
        <w:t>job 1 printing</w:t>
      </w:r>
    </w:p>
    <w:p w:rsidR="00C73189" w:rsidRPr="00460B76" w:rsidRDefault="00C73189" w:rsidP="00961A3B">
      <w:pPr>
        <w:pStyle w:val="a6"/>
        <w:rPr>
          <w:lang w:val="en-US"/>
        </w:rPr>
      </w:pPr>
      <w:r w:rsidRPr="00460B76">
        <w:rPr>
          <w:lang w:val="en-US"/>
        </w:rPr>
        <w:t>job 1 printing</w:t>
      </w:r>
    </w:p>
    <w:p w:rsidR="00C73189" w:rsidRPr="00460B76" w:rsidRDefault="00C73189" w:rsidP="00961A3B">
      <w:pPr>
        <w:pStyle w:val="a6"/>
        <w:rPr>
          <w:lang w:val="en-US"/>
        </w:rPr>
      </w:pPr>
      <w:r w:rsidRPr="00460B76">
        <w:rPr>
          <w:lang w:val="en-US"/>
        </w:rPr>
        <w:t>job 1 printing</w:t>
      </w:r>
    </w:p>
    <w:p w:rsidR="00C73189" w:rsidRPr="00460B76" w:rsidRDefault="00C73189" w:rsidP="00961A3B">
      <w:pPr>
        <w:pStyle w:val="a6"/>
        <w:rPr>
          <w:lang w:val="en-US"/>
        </w:rPr>
      </w:pPr>
      <w:r w:rsidRPr="00460B76">
        <w:rPr>
          <w:lang w:val="en-US"/>
        </w:rPr>
        <w:t>job 1 printing</w:t>
      </w:r>
    </w:p>
    <w:p w:rsidR="00C73189" w:rsidRPr="00460B76" w:rsidRDefault="00C73189" w:rsidP="00961A3B">
      <w:pPr>
        <w:pStyle w:val="a6"/>
        <w:rPr>
          <w:lang w:val="en-US"/>
        </w:rPr>
      </w:pPr>
      <w:r w:rsidRPr="00460B76">
        <w:rPr>
          <w:lang w:val="en-US"/>
        </w:rPr>
        <w:t>job 1 finished</w:t>
      </w:r>
    </w:p>
    <w:p w:rsidR="00C73189" w:rsidRPr="00460B76" w:rsidRDefault="00C73189" w:rsidP="00961A3B">
      <w:pPr>
        <w:pStyle w:val="a6"/>
        <w:rPr>
          <w:lang w:val="en-US"/>
        </w:rPr>
      </w:pPr>
      <w:r w:rsidRPr="00460B76">
        <w:rPr>
          <w:lang w:val="en-US"/>
        </w:rPr>
        <w:t>[root@sylixos_station:/apps/thread_mutex]#</w:t>
      </w:r>
    </w:p>
    <w:p w:rsidR="00C73189" w:rsidRDefault="00C73189" w:rsidP="008B21AD">
      <w:pPr>
        <w:pStyle w:val="23"/>
        <w:numPr>
          <w:ilvl w:val="0"/>
          <w:numId w:val="31"/>
        </w:numPr>
        <w:spacing w:before="62" w:after="62"/>
        <w:rPr>
          <w:lang w:val="de-DE"/>
        </w:rPr>
      </w:pPr>
      <w:r>
        <w:rPr>
          <w:rFonts w:hint="eastAsia"/>
          <w:lang w:val="de-DE"/>
        </w:rPr>
        <w:t>将</w:t>
      </w:r>
      <w:r>
        <w:rPr>
          <w:lang w:val="de-DE"/>
        </w:rPr>
        <w:fldChar w:fldCharType="begin"/>
      </w:r>
      <w:r>
        <w:rPr>
          <w:lang w:val="de-DE"/>
        </w:rPr>
        <w:instrText xml:space="preserve"> REF _Ref425673094 \h </w:instrText>
      </w:r>
      <w:r>
        <w:rPr>
          <w:lang w:val="de-DE"/>
        </w:rPr>
      </w:r>
      <w:r>
        <w:rPr>
          <w:lang w:val="de-DE"/>
        </w:rPr>
        <w:fldChar w:fldCharType="separate"/>
      </w:r>
      <w:r w:rsidR="00B96029">
        <w:rPr>
          <w:rFonts w:hint="eastAsia"/>
        </w:rPr>
        <w:t>程序清单</w:t>
      </w:r>
      <w:r w:rsidR="00B96029">
        <w:rPr>
          <w:noProof/>
        </w:rPr>
        <w:t>5</w:t>
      </w:r>
      <w:r w:rsidR="00B96029">
        <w:t>.</w:t>
      </w:r>
      <w:r w:rsidR="00B96029">
        <w:rPr>
          <w:noProof/>
        </w:rPr>
        <w:t>4</w:t>
      </w:r>
      <w:r>
        <w:rPr>
          <w:lang w:val="de-DE"/>
        </w:rPr>
        <w:fldChar w:fldCharType="end"/>
      </w:r>
      <w:r>
        <w:rPr>
          <w:rFonts w:hint="eastAsia"/>
          <w:lang w:val="de-DE"/>
        </w:rPr>
        <w:t>中的互斥锁相关代码屏蔽掉，再次编译运行程序，对比程序两次执行的效果，对互斥锁会有形象认识。</w:t>
      </w:r>
    </w:p>
    <w:p w:rsidR="00C73189" w:rsidRPr="000C1270" w:rsidRDefault="00C73189" w:rsidP="004F2CEE">
      <w:pPr>
        <w:pStyle w:val="3"/>
        <w:numPr>
          <w:ilvl w:val="0"/>
          <w:numId w:val="0"/>
        </w:numPr>
      </w:pPr>
      <w:bookmarkStart w:id="844" w:name="_Toc428867478"/>
      <w:bookmarkStart w:id="845" w:name="_Toc429220999"/>
      <w:bookmarkStart w:id="846" w:name="_Toc431109720"/>
      <w:bookmarkStart w:id="847" w:name="_Toc432271033"/>
      <w:bookmarkStart w:id="848" w:name="_Toc432317374"/>
      <w:bookmarkStart w:id="849" w:name="_Toc469064069"/>
      <w:r>
        <w:rPr>
          <w:rFonts w:hint="eastAsia"/>
        </w:rPr>
        <w:t>扩展实验</w:t>
      </w:r>
      <w:bookmarkEnd w:id="844"/>
      <w:bookmarkEnd w:id="845"/>
      <w:bookmarkEnd w:id="846"/>
      <w:bookmarkEnd w:id="847"/>
      <w:bookmarkEnd w:id="848"/>
      <w:bookmarkEnd w:id="849"/>
    </w:p>
    <w:p w:rsidR="00C73189" w:rsidRDefault="00C73189" w:rsidP="00FB5709">
      <w:pPr>
        <w:pStyle w:val="23"/>
        <w:spacing w:before="62" w:after="62"/>
      </w:pPr>
      <w:r w:rsidRPr="00382F0A">
        <w:rPr>
          <w:rFonts w:hint="eastAsia"/>
        </w:rPr>
        <w:t>什么情况下会出现死锁</w:t>
      </w:r>
      <w:r>
        <w:rPr>
          <w:rFonts w:hint="eastAsia"/>
        </w:rPr>
        <w:t>，使用程序模拟死锁情形</w:t>
      </w:r>
      <w:r w:rsidRPr="00382F0A">
        <w:rPr>
          <w:rFonts w:hint="eastAsia"/>
        </w:rPr>
        <w:t>。</w:t>
      </w:r>
    </w:p>
    <w:p w:rsidR="00C73189" w:rsidRDefault="00C73189">
      <w:pPr>
        <w:widowControl/>
        <w:spacing w:beforeLines="0" w:afterLines="0"/>
        <w:jc w:val="left"/>
        <w:rPr>
          <w:rFonts w:ascii="Arial" w:eastAsia="黑体" w:hAnsi="Arial"/>
          <w:b/>
          <w:bCs/>
          <w:sz w:val="24"/>
          <w:szCs w:val="24"/>
        </w:rPr>
      </w:pPr>
      <w:r>
        <w:br w:type="page"/>
      </w:r>
    </w:p>
    <w:p w:rsidR="00C73189" w:rsidRPr="000C1270" w:rsidRDefault="00C73189" w:rsidP="004F2CEE">
      <w:pPr>
        <w:pStyle w:val="20"/>
        <w:numPr>
          <w:ilvl w:val="0"/>
          <w:numId w:val="0"/>
        </w:numPr>
      </w:pPr>
      <w:bookmarkStart w:id="850" w:name="_Toc469064070"/>
      <w:r>
        <w:rPr>
          <w:rFonts w:hint="eastAsia"/>
        </w:rPr>
        <w:t>实验四</w:t>
      </w:r>
      <w:r>
        <w:t xml:space="preserve">  </w:t>
      </w:r>
      <w:r>
        <w:rPr>
          <w:rFonts w:hint="eastAsia"/>
        </w:rPr>
        <w:t>线程同步实验</w:t>
      </w:r>
      <w:r>
        <w:t>—</w:t>
      </w:r>
      <w:r>
        <w:rPr>
          <w:rFonts w:hint="eastAsia"/>
        </w:rPr>
        <w:t>条件变量</w:t>
      </w:r>
      <w:bookmarkEnd w:id="850"/>
    </w:p>
    <w:p w:rsidR="00C73189" w:rsidRPr="007C6C4C" w:rsidRDefault="00C73189" w:rsidP="00EA770A">
      <w:pPr>
        <w:pStyle w:val="23"/>
        <w:spacing w:before="62" w:after="62"/>
        <w:ind w:firstLine="0"/>
      </w:pPr>
    </w:p>
    <w:p w:rsidR="00C73189" w:rsidRPr="000C1270" w:rsidRDefault="00C73189" w:rsidP="004F2CEE">
      <w:pPr>
        <w:pStyle w:val="3"/>
        <w:numPr>
          <w:ilvl w:val="0"/>
          <w:numId w:val="0"/>
        </w:numPr>
      </w:pPr>
      <w:bookmarkStart w:id="851" w:name="_Toc424217329"/>
      <w:bookmarkStart w:id="852" w:name="_Toc424654877"/>
      <w:bookmarkStart w:id="853" w:name="_Toc424721545"/>
      <w:bookmarkStart w:id="854" w:name="_Toc424908989"/>
      <w:bookmarkStart w:id="855" w:name="_Toc424912253"/>
      <w:bookmarkStart w:id="856" w:name="_Toc425413935"/>
      <w:bookmarkStart w:id="857" w:name="_Toc427939243"/>
      <w:bookmarkStart w:id="858" w:name="_Toc427940519"/>
      <w:bookmarkStart w:id="859" w:name="_Toc427940746"/>
      <w:bookmarkStart w:id="860" w:name="_Toc427941684"/>
      <w:bookmarkStart w:id="861" w:name="_Toc428704857"/>
      <w:bookmarkStart w:id="862" w:name="_Toc428867480"/>
      <w:bookmarkStart w:id="863" w:name="_Toc429221001"/>
      <w:bookmarkStart w:id="864" w:name="_Toc431109722"/>
      <w:bookmarkStart w:id="865" w:name="_Toc432271035"/>
      <w:bookmarkStart w:id="866" w:name="_Toc432317376"/>
      <w:bookmarkStart w:id="867" w:name="_Toc469064071"/>
      <w:r>
        <w:rPr>
          <w:rFonts w:hint="eastAsia"/>
        </w:rPr>
        <w:t>实验目的</w:t>
      </w:r>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p>
    <w:p w:rsidR="00C73189" w:rsidRDefault="00C73189" w:rsidP="004F2CEE">
      <w:pPr>
        <w:pStyle w:val="a"/>
      </w:pPr>
      <w:r>
        <w:rPr>
          <w:rFonts w:hint="eastAsia"/>
        </w:rPr>
        <w:t>了解条件变量的概念和作用</w:t>
      </w:r>
    </w:p>
    <w:p w:rsidR="00C73189" w:rsidRPr="007C6C4C" w:rsidRDefault="00C73189" w:rsidP="004F2CEE">
      <w:pPr>
        <w:pStyle w:val="a"/>
      </w:pPr>
      <w:r>
        <w:rPr>
          <w:rFonts w:hint="eastAsia"/>
        </w:rPr>
        <w:t>掌握条件变量相关函数及其使用方法</w:t>
      </w:r>
    </w:p>
    <w:p w:rsidR="00C73189" w:rsidRPr="000C1270" w:rsidRDefault="00C73189" w:rsidP="004F2CEE">
      <w:pPr>
        <w:pStyle w:val="3"/>
        <w:numPr>
          <w:ilvl w:val="0"/>
          <w:numId w:val="0"/>
        </w:numPr>
      </w:pPr>
      <w:bookmarkStart w:id="868" w:name="_Toc424217330"/>
      <w:bookmarkStart w:id="869" w:name="_Toc424654878"/>
      <w:bookmarkStart w:id="870" w:name="_Toc424721546"/>
      <w:bookmarkStart w:id="871" w:name="_Toc424908990"/>
      <w:bookmarkStart w:id="872" w:name="_Toc424912254"/>
      <w:bookmarkStart w:id="873" w:name="_Toc425413936"/>
      <w:bookmarkStart w:id="874" w:name="_Toc427939244"/>
      <w:bookmarkStart w:id="875" w:name="_Toc427940520"/>
      <w:bookmarkStart w:id="876" w:name="_Toc427940747"/>
      <w:bookmarkStart w:id="877" w:name="_Toc427941685"/>
      <w:bookmarkStart w:id="878" w:name="_Toc428704858"/>
      <w:bookmarkStart w:id="879" w:name="_Toc428867481"/>
      <w:bookmarkStart w:id="880" w:name="_Toc429221002"/>
      <w:bookmarkStart w:id="881" w:name="_Toc431109723"/>
      <w:bookmarkStart w:id="882" w:name="_Toc432271036"/>
      <w:bookmarkStart w:id="883" w:name="_Toc432317377"/>
      <w:bookmarkStart w:id="884" w:name="_Toc469064072"/>
      <w:r>
        <w:rPr>
          <w:rFonts w:hint="eastAsia"/>
        </w:rPr>
        <w:t>实验内容</w:t>
      </w:r>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p>
    <w:p w:rsidR="00C73189" w:rsidRDefault="00C73189" w:rsidP="004F2CEE">
      <w:pPr>
        <w:pStyle w:val="a"/>
      </w:pPr>
      <w:r>
        <w:rPr>
          <w:rFonts w:hint="eastAsia"/>
        </w:rPr>
        <w:t>阅读</w:t>
      </w:r>
      <w:r>
        <w:t>thread_cond.c</w:t>
      </w:r>
      <w:r>
        <w:rPr>
          <w:rFonts w:hint="eastAsia"/>
        </w:rPr>
        <w:t>文件，了解条件变量概念和相关函数使用方法</w:t>
      </w:r>
    </w:p>
    <w:p w:rsidR="00C73189" w:rsidRPr="007C6C4C" w:rsidRDefault="00C73189" w:rsidP="004F2CEE">
      <w:pPr>
        <w:pStyle w:val="a"/>
      </w:pPr>
      <w:r>
        <w:rPr>
          <w:rFonts w:hint="eastAsia"/>
        </w:rPr>
        <w:t>在</w:t>
      </w:r>
      <w:r>
        <w:t>RealEvo-IDE</w:t>
      </w:r>
      <w:r>
        <w:rPr>
          <w:rFonts w:hint="eastAsia"/>
        </w:rPr>
        <w:t>下编译</w:t>
      </w:r>
      <w:r>
        <w:t>thread_cond</w:t>
      </w:r>
      <w:r>
        <w:rPr>
          <w:rFonts w:hint="eastAsia"/>
        </w:rPr>
        <w:t>工程，并将程序上传到</w:t>
      </w:r>
      <w:r w:rsidR="00F761D2">
        <w:rPr>
          <w:rFonts w:hint="eastAsia"/>
        </w:rPr>
        <w:t>验证平台</w:t>
      </w:r>
      <w:r>
        <w:rPr>
          <w:rFonts w:hint="eastAsia"/>
        </w:rPr>
        <w:t>运行查看效果</w:t>
      </w:r>
    </w:p>
    <w:p w:rsidR="00C73189" w:rsidRPr="000C1270" w:rsidRDefault="00C73189" w:rsidP="004F2CEE">
      <w:pPr>
        <w:pStyle w:val="3"/>
        <w:numPr>
          <w:ilvl w:val="0"/>
          <w:numId w:val="0"/>
        </w:numPr>
      </w:pPr>
      <w:bookmarkStart w:id="885" w:name="_Toc424217331"/>
      <w:bookmarkStart w:id="886" w:name="_Toc424654879"/>
      <w:bookmarkStart w:id="887" w:name="_Toc424721547"/>
      <w:bookmarkStart w:id="888" w:name="_Toc424908991"/>
      <w:bookmarkStart w:id="889" w:name="_Toc424912255"/>
      <w:bookmarkStart w:id="890" w:name="_Toc425413937"/>
      <w:bookmarkStart w:id="891" w:name="_Toc427939245"/>
      <w:bookmarkStart w:id="892" w:name="_Toc427940521"/>
      <w:bookmarkStart w:id="893" w:name="_Toc427940748"/>
      <w:bookmarkStart w:id="894" w:name="_Toc427941686"/>
      <w:bookmarkStart w:id="895" w:name="_Toc428704859"/>
      <w:bookmarkStart w:id="896" w:name="_Toc428867482"/>
      <w:bookmarkStart w:id="897" w:name="_Toc429221003"/>
      <w:bookmarkStart w:id="898" w:name="_Toc431109724"/>
      <w:bookmarkStart w:id="899" w:name="_Toc432271037"/>
      <w:bookmarkStart w:id="900" w:name="_Toc432317378"/>
      <w:bookmarkStart w:id="901" w:name="_Toc469064073"/>
      <w:r>
        <w:rPr>
          <w:rFonts w:hint="eastAsia"/>
        </w:rPr>
        <w:t>实验环境</w:t>
      </w:r>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p>
    <w:p w:rsidR="00C73189" w:rsidRDefault="00C73189" w:rsidP="004F2CEE">
      <w:pPr>
        <w:pStyle w:val="a"/>
      </w:pPr>
      <w:r>
        <w:rPr>
          <w:rFonts w:hint="eastAsia"/>
        </w:rPr>
        <w:t>硬件：已经部署</w:t>
      </w:r>
      <w:r>
        <w:t>SylixOS</w:t>
      </w:r>
      <w:r>
        <w:rPr>
          <w:rFonts w:hint="eastAsia"/>
        </w:rPr>
        <w:t>操作系统的</w:t>
      </w:r>
      <w:r w:rsidR="00F761D2">
        <w:rPr>
          <w:rFonts w:hint="eastAsia"/>
        </w:rPr>
        <w:t>验证平台</w:t>
      </w:r>
      <w:r>
        <w:rPr>
          <w:rFonts w:hint="eastAsia"/>
        </w:rPr>
        <w:t>，一台</w:t>
      </w:r>
      <w:r>
        <w:t>PC</w:t>
      </w:r>
      <w:r>
        <w:rPr>
          <w:rFonts w:hint="eastAsia"/>
        </w:rPr>
        <w:t>主机</w:t>
      </w:r>
    </w:p>
    <w:p w:rsidR="00C73189" w:rsidRPr="00555DD8" w:rsidRDefault="00C73189" w:rsidP="004F2CEE">
      <w:pPr>
        <w:pStyle w:val="a"/>
      </w:pPr>
      <w:r>
        <w:rPr>
          <w:rFonts w:hint="eastAsia"/>
        </w:rPr>
        <w:t>软件：</w:t>
      </w:r>
      <w:r>
        <w:t>RealEvo-IDE</w:t>
      </w:r>
      <w:r>
        <w:rPr>
          <w:rFonts w:hint="eastAsia"/>
        </w:rPr>
        <w:t>、</w:t>
      </w:r>
      <w:r>
        <w:t>putty</w:t>
      </w:r>
    </w:p>
    <w:p w:rsidR="00C73189" w:rsidRPr="000C1270" w:rsidRDefault="00C73189" w:rsidP="004F2CEE">
      <w:pPr>
        <w:pStyle w:val="3"/>
        <w:numPr>
          <w:ilvl w:val="0"/>
          <w:numId w:val="0"/>
        </w:numPr>
      </w:pPr>
      <w:bookmarkStart w:id="902" w:name="_Toc424217332"/>
      <w:bookmarkStart w:id="903" w:name="_Toc424654880"/>
      <w:bookmarkStart w:id="904" w:name="_Toc424721548"/>
      <w:bookmarkStart w:id="905" w:name="_Toc424908992"/>
      <w:bookmarkStart w:id="906" w:name="_Toc424912256"/>
      <w:bookmarkStart w:id="907" w:name="_Toc425413938"/>
      <w:bookmarkStart w:id="908" w:name="_Toc427939246"/>
      <w:bookmarkStart w:id="909" w:name="_Toc427940522"/>
      <w:bookmarkStart w:id="910" w:name="_Toc427940749"/>
      <w:bookmarkStart w:id="911" w:name="_Toc427941687"/>
      <w:bookmarkStart w:id="912" w:name="_Toc428704860"/>
      <w:bookmarkStart w:id="913" w:name="_Toc428867483"/>
      <w:bookmarkStart w:id="914" w:name="_Toc429221004"/>
      <w:bookmarkStart w:id="915" w:name="_Toc431109725"/>
      <w:bookmarkStart w:id="916" w:name="_Toc432271038"/>
      <w:bookmarkStart w:id="917" w:name="_Toc432317379"/>
      <w:bookmarkStart w:id="918" w:name="_Toc469064074"/>
      <w:r>
        <w:rPr>
          <w:rFonts w:hint="eastAsia"/>
        </w:rPr>
        <w:t>实验原理</w:t>
      </w:r>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p>
    <w:p w:rsidR="00C73189" w:rsidRPr="00536A60" w:rsidRDefault="00C73189" w:rsidP="00EA770A">
      <w:pPr>
        <w:pStyle w:val="23"/>
        <w:spacing w:before="62" w:after="62"/>
      </w:pPr>
      <w:r w:rsidRPr="00536A60">
        <w:rPr>
          <w:rFonts w:hint="eastAsia"/>
        </w:rPr>
        <w:t>互斥锁</w:t>
      </w:r>
      <w:r>
        <w:rPr>
          <w:rFonts w:hint="eastAsia"/>
        </w:rPr>
        <w:t>能够解决多线程中访问资源冲突的问题，其状态非常简单，只有上锁和解</w:t>
      </w:r>
      <w:r w:rsidRPr="00536A60">
        <w:rPr>
          <w:rFonts w:hint="eastAsia"/>
        </w:rPr>
        <w:t>锁两种状态。当线程之间有其他需要同步的条件</w:t>
      </w:r>
      <w:r>
        <w:rPr>
          <w:rFonts w:hint="eastAsia"/>
        </w:rPr>
        <w:t>时，使用互斥锁会十分不方便。比如将线程设置为等待某一个条件满足后</w:t>
      </w:r>
      <w:r w:rsidRPr="00536A60">
        <w:rPr>
          <w:rFonts w:hint="eastAsia"/>
        </w:rPr>
        <w:t>开始工作，这个时候使用互斥锁，只能频繁的查询该状态，这样会宝贵的</w:t>
      </w:r>
      <w:r w:rsidRPr="00536A60">
        <w:t>CPU</w:t>
      </w:r>
      <w:r w:rsidRPr="00536A60">
        <w:rPr>
          <w:rFonts w:hint="eastAsia"/>
        </w:rPr>
        <w:t>资源。</w:t>
      </w:r>
      <w:r>
        <w:rPr>
          <w:rFonts w:hint="eastAsia"/>
        </w:rPr>
        <w:t>这时使用条件变量是一个更合适的解决方案。</w:t>
      </w:r>
    </w:p>
    <w:p w:rsidR="00C73189" w:rsidRDefault="00C73189" w:rsidP="00EA770A">
      <w:pPr>
        <w:pStyle w:val="23"/>
        <w:spacing w:before="62" w:after="62"/>
        <w:ind w:firstLine="0"/>
      </w:pPr>
      <w:r>
        <w:tab/>
      </w:r>
      <w:r>
        <w:rPr>
          <w:rFonts w:hint="eastAsia"/>
        </w:rPr>
        <w:t>条件变量能够给多个线程提供一个会合的场所，条件变量与互斥锁一起使用，允许线程以无竞争的方式等待特定的条件发生。条件变量本身需要使用互斥锁保护，在改变条件变量之前需要使用互斥锁对其上锁。条件变量的使用流程与互斥锁类似：</w:t>
      </w:r>
    </w:p>
    <w:p w:rsidR="00C73189" w:rsidRDefault="00C73189" w:rsidP="006D1BB5">
      <w:pPr>
        <w:pStyle w:val="a"/>
      </w:pPr>
      <w:r w:rsidRPr="006D1BB5">
        <w:tab/>
      </w:r>
      <w:r w:rsidRPr="006D1BB5">
        <w:rPr>
          <w:rFonts w:hint="eastAsia"/>
        </w:rPr>
        <w:t>使用</w:t>
      </w:r>
      <w:r w:rsidRPr="006D1BB5">
        <w:t>pthread_cond_t</w:t>
      </w:r>
      <w:r>
        <w:rPr>
          <w:rFonts w:hint="eastAsia"/>
        </w:rPr>
        <w:t>声明全局条件变量；</w:t>
      </w:r>
    </w:p>
    <w:p w:rsidR="00C73189" w:rsidRPr="006D1BB5" w:rsidRDefault="00C73189" w:rsidP="005C325C">
      <w:pPr>
        <w:pStyle w:val="a"/>
      </w:pPr>
      <w:r>
        <w:rPr>
          <w:rFonts w:hint="eastAsia"/>
        </w:rPr>
        <w:t>使用</w:t>
      </w:r>
      <w:r w:rsidRPr="007879AE">
        <w:t>pthread_cond_init</w:t>
      </w:r>
      <w:r>
        <w:rPr>
          <w:rFonts w:hint="eastAsia"/>
        </w:rPr>
        <w:t>函数初始化条件变量；</w:t>
      </w:r>
    </w:p>
    <w:p w:rsidR="00C73189" w:rsidRPr="006D1BB5" w:rsidRDefault="00C73189" w:rsidP="006D1BB5">
      <w:pPr>
        <w:pStyle w:val="a"/>
      </w:pPr>
      <w:r w:rsidRPr="006D1BB5">
        <w:rPr>
          <w:rFonts w:hint="eastAsia"/>
        </w:rPr>
        <w:t>使用</w:t>
      </w:r>
      <w:r w:rsidRPr="006D1BB5">
        <w:t>pthread_cond_wait</w:t>
      </w:r>
      <w:r w:rsidRPr="006D1BB5">
        <w:rPr>
          <w:rFonts w:hint="eastAsia"/>
        </w:rPr>
        <w:t>函数阻塞等待条件变量的线程</w:t>
      </w:r>
      <w:r>
        <w:rPr>
          <w:rFonts w:hint="eastAsia"/>
        </w:rPr>
        <w:t>；</w:t>
      </w:r>
    </w:p>
    <w:p w:rsidR="00C73189" w:rsidRDefault="00C73189" w:rsidP="006D1BB5">
      <w:pPr>
        <w:pStyle w:val="a"/>
      </w:pPr>
      <w:r w:rsidRPr="006D1BB5">
        <w:rPr>
          <w:rFonts w:hint="eastAsia"/>
        </w:rPr>
        <w:t>在其他线程里面使用</w:t>
      </w:r>
      <w:r w:rsidRPr="006D1BB5">
        <w:t>pthread_cond_signal</w:t>
      </w:r>
      <w:r w:rsidRPr="006D1BB5">
        <w:rPr>
          <w:rFonts w:hint="eastAsia"/>
        </w:rPr>
        <w:t>发送条件变量</w:t>
      </w:r>
      <w:r>
        <w:rPr>
          <w:rFonts w:hint="eastAsia"/>
        </w:rPr>
        <w:t>；</w:t>
      </w:r>
    </w:p>
    <w:p w:rsidR="00C73189" w:rsidRPr="006D1BB5" w:rsidRDefault="00C73189" w:rsidP="005C325C">
      <w:pPr>
        <w:pStyle w:val="a"/>
      </w:pPr>
      <w:r>
        <w:rPr>
          <w:rFonts w:hint="eastAsia"/>
        </w:rPr>
        <w:t>不再使用条件变量时，使用</w:t>
      </w:r>
      <w:r w:rsidRPr="00EE1A6F">
        <w:t>pthread_cond_destroy</w:t>
      </w:r>
      <w:r>
        <w:rPr>
          <w:rFonts w:hint="eastAsia"/>
        </w:rPr>
        <w:t>函数销毁条件变量。</w:t>
      </w:r>
    </w:p>
    <w:p w:rsidR="00C73189" w:rsidRDefault="00C73189" w:rsidP="005C325C">
      <w:pPr>
        <w:pStyle w:val="23"/>
        <w:spacing w:before="62" w:after="62"/>
        <w:ind w:firstLine="0"/>
      </w:pPr>
      <w:r>
        <w:tab/>
      </w:r>
      <w:r>
        <w:rPr>
          <w:rFonts w:hint="eastAsia"/>
        </w:rPr>
        <w:t>条件变量同样分为静态初始化和动态初始化两种方式，本实验例程使用静态初始化的方式演示互斥锁和条件变量的使用。与动态初始化相比，静态初始化最大的局限性是其属性只能为默认属性，而动态初始化可以设置自定义属性。但静态初始化使用要更简单。</w:t>
      </w:r>
    </w:p>
    <w:p w:rsidR="00C73189" w:rsidRPr="007879AE" w:rsidRDefault="00C73189" w:rsidP="005C325C">
      <w:pPr>
        <w:pStyle w:val="23"/>
        <w:spacing w:before="62" w:after="62"/>
      </w:pPr>
      <w:r w:rsidRPr="007879AE">
        <w:rPr>
          <w:rFonts w:hint="eastAsia"/>
        </w:rPr>
        <w:t>本实验例程中创建</w:t>
      </w:r>
      <w:r w:rsidRPr="007879AE">
        <w:t>3</w:t>
      </w:r>
      <w:r w:rsidRPr="007879AE">
        <w:rPr>
          <w:rFonts w:hint="eastAsia"/>
        </w:rPr>
        <w:t>个线程，线程</w:t>
      </w:r>
      <w:r w:rsidRPr="007879AE">
        <w:t>1</w:t>
      </w:r>
      <w:r w:rsidRPr="007879AE">
        <w:rPr>
          <w:rFonts w:hint="eastAsia"/>
        </w:rPr>
        <w:t>、</w:t>
      </w:r>
      <w:r w:rsidRPr="007879AE">
        <w:t>2</w:t>
      </w:r>
      <w:r w:rsidRPr="007879AE">
        <w:rPr>
          <w:rFonts w:hint="eastAsia"/>
        </w:rPr>
        <w:t>对一个全局变量进行加</w:t>
      </w:r>
      <w:r w:rsidRPr="007879AE">
        <w:t>1</w:t>
      </w:r>
      <w:r w:rsidRPr="007879AE">
        <w:rPr>
          <w:rFonts w:hint="eastAsia"/>
        </w:rPr>
        <w:t>操作，当全局变量的数值大于</w:t>
      </w:r>
      <w:r w:rsidRPr="007879AE">
        <w:t>10</w:t>
      </w:r>
      <w:r w:rsidRPr="007879AE">
        <w:rPr>
          <w:rFonts w:hint="eastAsia"/>
        </w:rPr>
        <w:t>的时候，线程</w:t>
      </w:r>
      <w:r w:rsidRPr="007879AE">
        <w:t>1</w:t>
      </w:r>
      <w:r w:rsidRPr="007879AE">
        <w:rPr>
          <w:rFonts w:hint="eastAsia"/>
        </w:rPr>
        <w:t>或</w:t>
      </w:r>
      <w:r w:rsidRPr="007879AE">
        <w:t>2</w:t>
      </w:r>
      <w:r w:rsidRPr="007879AE">
        <w:rPr>
          <w:rFonts w:hint="eastAsia"/>
        </w:rPr>
        <w:t>会发送条件变量给线程</w:t>
      </w:r>
      <w:r w:rsidRPr="007879AE">
        <w:t>3</w:t>
      </w:r>
      <w:r w:rsidRPr="007879AE">
        <w:rPr>
          <w:rFonts w:hint="eastAsia"/>
        </w:rPr>
        <w:t>，线程</w:t>
      </w:r>
      <w:r w:rsidRPr="007879AE">
        <w:t>3</w:t>
      </w:r>
      <w:r w:rsidRPr="007879AE">
        <w:rPr>
          <w:rFonts w:hint="eastAsia"/>
        </w:rPr>
        <w:t>会将此全局变量设置为</w:t>
      </w:r>
      <w:r w:rsidRPr="007879AE">
        <w:t>0</w:t>
      </w:r>
      <w:r w:rsidRPr="007879AE">
        <w:rPr>
          <w:rFonts w:hint="eastAsia"/>
        </w:rPr>
        <w:t>。延时一段时间后，三个线程自动退出。</w:t>
      </w:r>
    </w:p>
    <w:p w:rsidR="00C73189" w:rsidRDefault="00C73189" w:rsidP="00EA770A">
      <w:pPr>
        <w:pStyle w:val="23"/>
        <w:spacing w:before="62" w:after="62"/>
        <w:ind w:firstLine="0"/>
        <w:jc w:val="center"/>
      </w:pPr>
      <w:r>
        <w:rPr>
          <w:rFonts w:hint="eastAsia"/>
        </w:rPr>
        <w:t>程序清单</w:t>
      </w:r>
      <w:r w:rsidR="00221946">
        <w:fldChar w:fldCharType="begin"/>
      </w:r>
      <w:r w:rsidR="00221946">
        <w:instrText xml:space="preserve"> STYLEREF 1 \s </w:instrText>
      </w:r>
      <w:r w:rsidR="00221946">
        <w:fldChar w:fldCharType="separate"/>
      </w:r>
      <w:r w:rsidR="00B96029">
        <w:rPr>
          <w:noProof/>
        </w:rPr>
        <w:t>5</w:t>
      </w:r>
      <w:r w:rsidR="00221946">
        <w:rPr>
          <w:noProof/>
        </w:rPr>
        <w:fldChar w:fldCharType="end"/>
      </w:r>
      <w:r>
        <w:t>.</w:t>
      </w:r>
      <w:r>
        <w:fldChar w:fldCharType="begin"/>
      </w:r>
      <w:r>
        <w:instrText xml:space="preserve"> SEQ </w:instrText>
      </w:r>
      <w:r>
        <w:rPr>
          <w:rFonts w:hint="eastAsia"/>
        </w:rPr>
        <w:instrText>程序清单</w:instrText>
      </w:r>
      <w:r>
        <w:instrText xml:space="preserve"> \* ARABIC \s 1 </w:instrText>
      </w:r>
      <w:r>
        <w:fldChar w:fldCharType="separate"/>
      </w:r>
      <w:r w:rsidR="00B96029">
        <w:rPr>
          <w:noProof/>
        </w:rPr>
        <w:t>5</w:t>
      </w:r>
      <w:r>
        <w:fldChar w:fldCharType="end"/>
      </w:r>
      <w:r>
        <w:t xml:space="preserve">  thread_cond.c</w:t>
      </w:r>
    </w:p>
    <w:p w:rsidR="00C73189" w:rsidRPr="00460B76" w:rsidRDefault="00C73189" w:rsidP="003161AC">
      <w:pPr>
        <w:pStyle w:val="a6"/>
        <w:rPr>
          <w:lang w:val="en-US"/>
        </w:rPr>
      </w:pPr>
      <w:r w:rsidRPr="00460B76">
        <w:rPr>
          <w:lang w:val="en-US"/>
        </w:rPr>
        <w:t>#include &lt;stdio.h&gt;</w:t>
      </w:r>
    </w:p>
    <w:p w:rsidR="00C73189" w:rsidRPr="00460B76" w:rsidRDefault="00C73189" w:rsidP="003161AC">
      <w:pPr>
        <w:pStyle w:val="a6"/>
        <w:rPr>
          <w:lang w:val="en-US"/>
        </w:rPr>
      </w:pPr>
      <w:r w:rsidRPr="00460B76">
        <w:rPr>
          <w:lang w:val="en-US"/>
        </w:rPr>
        <w:t>#include &lt;string.h&gt;</w:t>
      </w:r>
    </w:p>
    <w:p w:rsidR="00C73189" w:rsidRPr="00460B76" w:rsidRDefault="00C73189" w:rsidP="003161AC">
      <w:pPr>
        <w:pStyle w:val="a6"/>
        <w:rPr>
          <w:lang w:val="en-US"/>
        </w:rPr>
      </w:pPr>
      <w:r w:rsidRPr="00460B76">
        <w:rPr>
          <w:lang w:val="en-US"/>
        </w:rPr>
        <w:t>#include &lt;pthread.h&gt;</w:t>
      </w:r>
    </w:p>
    <w:p w:rsidR="00C73189" w:rsidRPr="00460B76" w:rsidRDefault="00C73189" w:rsidP="003161AC">
      <w:pPr>
        <w:pStyle w:val="a6"/>
        <w:rPr>
          <w:lang w:val="en-US"/>
        </w:rPr>
      </w:pPr>
      <w:r w:rsidRPr="00460B76">
        <w:rPr>
          <w:lang w:val="en-US"/>
        </w:rPr>
        <w:t>#include &lt;stdlib.h&gt;</w:t>
      </w:r>
    </w:p>
    <w:p w:rsidR="00C73189" w:rsidRPr="00460B76" w:rsidRDefault="00C73189" w:rsidP="003161AC">
      <w:pPr>
        <w:pStyle w:val="a6"/>
        <w:rPr>
          <w:lang w:val="en-US"/>
        </w:rPr>
      </w:pPr>
      <w:r w:rsidRPr="00460B76">
        <w:rPr>
          <w:lang w:val="en-US"/>
        </w:rPr>
        <w:t>#include &lt;unistd.h&gt;</w:t>
      </w:r>
    </w:p>
    <w:p w:rsidR="00C73189" w:rsidRPr="00460B76" w:rsidRDefault="00C73189" w:rsidP="003161AC">
      <w:pPr>
        <w:pStyle w:val="a6"/>
        <w:rPr>
          <w:lang w:val="en-US"/>
        </w:rPr>
      </w:pPr>
      <w:r w:rsidRPr="00460B76">
        <w:rPr>
          <w:lang w:val="en-US"/>
        </w:rPr>
        <w:t>/******************************************************************************</w:t>
      </w:r>
    </w:p>
    <w:p w:rsidR="00C73189" w:rsidRPr="00460B76" w:rsidRDefault="00C73189" w:rsidP="003161AC">
      <w:pPr>
        <w:pStyle w:val="a6"/>
        <w:rPr>
          <w:lang w:val="en-US"/>
        </w:rPr>
      </w:pPr>
      <w:r w:rsidRPr="00460B76">
        <w:rPr>
          <w:lang w:val="en-US"/>
        </w:rPr>
        <w:t xml:space="preserve">** </w:t>
      </w:r>
      <w:r>
        <w:rPr>
          <w:rFonts w:hint="eastAsia"/>
        </w:rPr>
        <w:t>全局变量声明</w:t>
      </w:r>
      <w:r w:rsidRPr="00460B76">
        <w:rPr>
          <w:lang w:val="en-US"/>
        </w:rPr>
        <w:t xml:space="preserve"> </w:t>
      </w:r>
    </w:p>
    <w:p w:rsidR="00C73189" w:rsidRPr="00460B76" w:rsidRDefault="00C73189" w:rsidP="003161AC">
      <w:pPr>
        <w:pStyle w:val="a6"/>
        <w:rPr>
          <w:lang w:val="en-US"/>
        </w:rPr>
      </w:pPr>
      <w:r w:rsidRPr="00460B76">
        <w:rPr>
          <w:lang w:val="en-US"/>
        </w:rPr>
        <w:t>******************************************************************************/</w:t>
      </w:r>
    </w:p>
    <w:p w:rsidR="00C73189" w:rsidRPr="00460B76" w:rsidRDefault="00C73189" w:rsidP="003161AC">
      <w:pPr>
        <w:pStyle w:val="a6"/>
        <w:rPr>
          <w:lang w:val="en-US"/>
        </w:rPr>
      </w:pPr>
      <w:r w:rsidRPr="00460B76">
        <w:rPr>
          <w:lang w:val="en-US"/>
        </w:rPr>
        <w:t xml:space="preserve">int               </w:t>
      </w:r>
      <w:r w:rsidRPr="00460B76">
        <w:rPr>
          <w:lang w:val="en-US"/>
        </w:rPr>
        <w:tab/>
        <w:t xml:space="preserve">sum          </w:t>
      </w:r>
      <w:r w:rsidRPr="00460B76">
        <w:rPr>
          <w:lang w:val="en-US"/>
        </w:rPr>
        <w:tab/>
      </w:r>
      <w:r w:rsidRPr="00460B76">
        <w:rPr>
          <w:lang w:val="en-US"/>
        </w:rPr>
        <w:tab/>
        <w:t>= 0;</w:t>
      </w:r>
    </w:p>
    <w:p w:rsidR="00C73189" w:rsidRPr="00460B76" w:rsidRDefault="00C73189" w:rsidP="003161AC">
      <w:pPr>
        <w:pStyle w:val="a6"/>
        <w:rPr>
          <w:lang w:val="en-US"/>
        </w:rPr>
      </w:pPr>
      <w:r w:rsidRPr="00460B76">
        <w:rPr>
          <w:lang w:val="en-US"/>
        </w:rPr>
        <w:t>pthread_mutex_t</w:t>
      </w:r>
      <w:r w:rsidRPr="00460B76">
        <w:rPr>
          <w:lang w:val="en-US"/>
        </w:rPr>
        <w:tab/>
        <w:t xml:space="preserve">sumlock        </w:t>
      </w:r>
      <w:r w:rsidRPr="00460B76">
        <w:rPr>
          <w:lang w:val="en-US"/>
        </w:rPr>
        <w:tab/>
        <w:t xml:space="preserve">= PTHREAD_MUTEX_INITIALIZER;   /*  </w:t>
      </w:r>
      <w:r>
        <w:rPr>
          <w:rFonts w:hint="eastAsia"/>
        </w:rPr>
        <w:t>互斥锁</w:t>
      </w:r>
      <w:r w:rsidRPr="00460B76">
        <w:rPr>
          <w:lang w:val="en-US"/>
        </w:rPr>
        <w:t xml:space="preserve">         */</w:t>
      </w:r>
    </w:p>
    <w:p w:rsidR="00C73189" w:rsidRPr="00460B76" w:rsidRDefault="00C73189" w:rsidP="003161AC">
      <w:pPr>
        <w:pStyle w:val="a6"/>
        <w:rPr>
          <w:lang w:val="en-US"/>
        </w:rPr>
      </w:pPr>
      <w:r w:rsidRPr="00460B76">
        <w:rPr>
          <w:lang w:val="en-US"/>
        </w:rPr>
        <w:t xml:space="preserve">pthread_cond_t </w:t>
      </w:r>
      <w:r w:rsidRPr="00460B76">
        <w:rPr>
          <w:lang w:val="en-US"/>
        </w:rPr>
        <w:tab/>
        <w:t xml:space="preserve">cond_sum_ready </w:t>
      </w:r>
      <w:r w:rsidRPr="00460B76">
        <w:rPr>
          <w:lang w:val="en-US"/>
        </w:rPr>
        <w:tab/>
        <w:t xml:space="preserve">= PTHREAD_COND_INITIALIZER;    /*  </w:t>
      </w:r>
      <w:r>
        <w:rPr>
          <w:rFonts w:hint="eastAsia"/>
        </w:rPr>
        <w:t>条件变量</w:t>
      </w:r>
      <w:r w:rsidRPr="00460B76">
        <w:rPr>
          <w:lang w:val="en-US"/>
        </w:rPr>
        <w:t xml:space="preserve">       */</w:t>
      </w:r>
    </w:p>
    <w:p w:rsidR="00C73189" w:rsidRDefault="00C73189" w:rsidP="003161AC">
      <w:pPr>
        <w:pStyle w:val="a6"/>
      </w:pPr>
      <w:r>
        <w:lastRenderedPageBreak/>
        <w:t>/******************************************************************************</w:t>
      </w:r>
    </w:p>
    <w:p w:rsidR="00C73189" w:rsidRDefault="00C73189" w:rsidP="003161AC">
      <w:pPr>
        <w:pStyle w:val="a6"/>
      </w:pPr>
      <w:r>
        <w:t xml:space="preserve">** </w:t>
      </w:r>
      <w:r>
        <w:rPr>
          <w:rFonts w:hint="eastAsia"/>
        </w:rPr>
        <w:t>函数名称</w:t>
      </w:r>
      <w:r>
        <w:t>: cond</w:t>
      </w:r>
      <w:r w:rsidRPr="00BC4A52">
        <w:t>send</w:t>
      </w:r>
    </w:p>
    <w:p w:rsidR="00C73189" w:rsidRDefault="00C73189" w:rsidP="003161AC">
      <w:pPr>
        <w:pStyle w:val="a6"/>
      </w:pPr>
      <w:r>
        <w:t xml:space="preserve">** </w:t>
      </w:r>
      <w:r>
        <w:rPr>
          <w:rFonts w:hint="eastAsia"/>
        </w:rPr>
        <w:t>功能描述</w:t>
      </w:r>
      <w:r>
        <w:t xml:space="preserve">: </w:t>
      </w:r>
      <w:r>
        <w:rPr>
          <w:rFonts w:hint="eastAsia"/>
        </w:rPr>
        <w:t>发出条件变量的线程</w:t>
      </w:r>
    </w:p>
    <w:p w:rsidR="00C73189" w:rsidRPr="00460B76" w:rsidRDefault="00C73189" w:rsidP="003161AC">
      <w:pPr>
        <w:pStyle w:val="a6"/>
        <w:rPr>
          <w:lang w:val="en-US"/>
        </w:rPr>
      </w:pPr>
      <w:r w:rsidRPr="00460B76">
        <w:rPr>
          <w:lang w:val="en-US"/>
        </w:rPr>
        <w:t>******************************************************************************/</w:t>
      </w:r>
    </w:p>
    <w:p w:rsidR="00C73189" w:rsidRPr="00460B76" w:rsidRDefault="00C73189" w:rsidP="003161AC">
      <w:pPr>
        <w:pStyle w:val="a6"/>
        <w:rPr>
          <w:lang w:val="en-US"/>
        </w:rPr>
      </w:pPr>
      <w:r w:rsidRPr="00460B76">
        <w:rPr>
          <w:lang w:val="en-US"/>
        </w:rPr>
        <w:t>void *condsend (void *arg)</w:t>
      </w:r>
    </w:p>
    <w:p w:rsidR="00C73189" w:rsidRPr="00460B76" w:rsidRDefault="00C73189" w:rsidP="003161AC">
      <w:pPr>
        <w:pStyle w:val="a6"/>
        <w:rPr>
          <w:lang w:val="en-US"/>
        </w:rPr>
      </w:pPr>
      <w:r w:rsidRPr="00460B76">
        <w:rPr>
          <w:lang w:val="en-US"/>
        </w:rPr>
        <w:t>{</w:t>
      </w:r>
    </w:p>
    <w:p w:rsidR="00C73189" w:rsidRPr="00460B76" w:rsidRDefault="00C73189" w:rsidP="00C47E79">
      <w:pPr>
        <w:pStyle w:val="a6"/>
        <w:ind w:firstLine="420"/>
        <w:rPr>
          <w:lang w:val="en-US"/>
        </w:rPr>
      </w:pPr>
      <w:r w:rsidRPr="00460B76">
        <w:rPr>
          <w:lang w:val="en-US"/>
        </w:rPr>
        <w:t xml:space="preserve">int  </w:t>
      </w:r>
      <w:r w:rsidRPr="00460B76">
        <w:rPr>
          <w:lang w:val="en-US"/>
        </w:rPr>
        <w:tab/>
        <w:t>i;</w:t>
      </w:r>
    </w:p>
    <w:p w:rsidR="00C73189" w:rsidRPr="00460B76" w:rsidRDefault="00C73189" w:rsidP="00661D46">
      <w:pPr>
        <w:pStyle w:val="a6"/>
        <w:ind w:firstLine="420"/>
        <w:rPr>
          <w:lang w:val="en-US"/>
        </w:rPr>
      </w:pPr>
      <w:r w:rsidRPr="00460B76">
        <w:rPr>
          <w:lang w:val="en-US"/>
        </w:rPr>
        <w:t xml:space="preserve">int  </w:t>
      </w:r>
      <w:r w:rsidRPr="00460B76">
        <w:rPr>
          <w:lang w:val="en-US"/>
        </w:rPr>
        <w:tab/>
        <w:t>num = (int)arg;</w:t>
      </w:r>
    </w:p>
    <w:p w:rsidR="00C73189" w:rsidRPr="00460B76" w:rsidRDefault="00C73189" w:rsidP="003161AC">
      <w:pPr>
        <w:pStyle w:val="a6"/>
        <w:rPr>
          <w:lang w:val="en-US"/>
        </w:rPr>
      </w:pPr>
    </w:p>
    <w:p w:rsidR="00C73189" w:rsidRPr="00460B76" w:rsidRDefault="00C73189" w:rsidP="003161AC">
      <w:pPr>
        <w:pStyle w:val="a6"/>
        <w:rPr>
          <w:lang w:val="en-US"/>
        </w:rPr>
      </w:pPr>
      <w:r w:rsidRPr="00460B76">
        <w:rPr>
          <w:lang w:val="en-US"/>
        </w:rPr>
        <w:t xml:space="preserve">     for (i = 0; i &lt; 10; i++) {</w:t>
      </w:r>
    </w:p>
    <w:p w:rsidR="00C73189" w:rsidRPr="00460B76" w:rsidRDefault="00C73189" w:rsidP="003161AC">
      <w:pPr>
        <w:pStyle w:val="a6"/>
        <w:rPr>
          <w:lang w:val="en-US"/>
        </w:rPr>
      </w:pPr>
      <w:r w:rsidRPr="00460B76">
        <w:rPr>
          <w:lang w:val="en-US"/>
        </w:rPr>
        <w:t xml:space="preserve">        pthread_mutex_lock(&amp;sumlock);                   </w:t>
      </w:r>
      <w:r w:rsidRPr="00460B76">
        <w:rPr>
          <w:lang w:val="en-US"/>
        </w:rPr>
        <w:tab/>
        <w:t xml:space="preserve">/*  </w:t>
      </w:r>
      <w:r>
        <w:rPr>
          <w:rFonts w:hint="eastAsia"/>
        </w:rPr>
        <w:t>上锁</w:t>
      </w:r>
      <w:r w:rsidRPr="00460B76">
        <w:rPr>
          <w:lang w:val="en-US"/>
        </w:rPr>
        <w:t xml:space="preserve">                   */</w:t>
      </w:r>
    </w:p>
    <w:p w:rsidR="00C73189" w:rsidRPr="00460B76" w:rsidRDefault="00C73189" w:rsidP="003161AC">
      <w:pPr>
        <w:pStyle w:val="a6"/>
        <w:rPr>
          <w:lang w:val="en-US"/>
        </w:rPr>
      </w:pPr>
      <w:r w:rsidRPr="00460B76">
        <w:rPr>
          <w:lang w:val="en-US"/>
        </w:rPr>
        <w:t xml:space="preserve">        sum++;</w:t>
      </w:r>
    </w:p>
    <w:p w:rsidR="00C73189" w:rsidRPr="00460B76" w:rsidRDefault="00C73189" w:rsidP="0065681C">
      <w:pPr>
        <w:pStyle w:val="a6"/>
        <w:rPr>
          <w:lang w:val="en-US"/>
        </w:rPr>
      </w:pPr>
      <w:r w:rsidRPr="00460B76">
        <w:rPr>
          <w:lang w:val="en-US"/>
        </w:rPr>
        <w:t xml:space="preserve">        printf("t%d: read sum value = %d\n", num + 1, sum); </w:t>
      </w:r>
    </w:p>
    <w:p w:rsidR="00C73189" w:rsidRPr="00460B76" w:rsidRDefault="00C73189" w:rsidP="0065681C">
      <w:pPr>
        <w:pStyle w:val="a6"/>
        <w:rPr>
          <w:lang w:val="en-US"/>
        </w:rPr>
      </w:pPr>
      <w:r w:rsidRPr="00460B76">
        <w:rPr>
          <w:lang w:val="en-US"/>
        </w:rPr>
        <w:t xml:space="preserve"> </w:t>
      </w:r>
    </w:p>
    <w:p w:rsidR="00C73189" w:rsidRPr="00460B76" w:rsidRDefault="00C73189" w:rsidP="0065681C">
      <w:pPr>
        <w:pStyle w:val="a6"/>
        <w:rPr>
          <w:lang w:val="en-US"/>
        </w:rPr>
      </w:pPr>
      <w:r w:rsidRPr="00460B76">
        <w:rPr>
          <w:lang w:val="en-US"/>
        </w:rPr>
        <w:t xml:space="preserve">        if (sum &gt;= 10) {                                     </w:t>
      </w:r>
      <w:r w:rsidRPr="00460B76">
        <w:rPr>
          <w:lang w:val="en-US"/>
        </w:rPr>
        <w:tab/>
        <w:t xml:space="preserve">/*  </w:t>
      </w:r>
      <w:r>
        <w:rPr>
          <w:rFonts w:hint="eastAsia"/>
        </w:rPr>
        <w:t>满足条件发出条件变量</w:t>
      </w:r>
      <w:r w:rsidRPr="00460B76">
        <w:rPr>
          <w:lang w:val="en-US"/>
        </w:rPr>
        <w:t xml:space="preserve">   */</w:t>
      </w:r>
    </w:p>
    <w:p w:rsidR="00C73189" w:rsidRPr="00460B76" w:rsidRDefault="00C73189" w:rsidP="0065681C">
      <w:pPr>
        <w:pStyle w:val="a6"/>
        <w:rPr>
          <w:lang w:val="en-US"/>
        </w:rPr>
      </w:pPr>
      <w:r w:rsidRPr="00460B76">
        <w:rPr>
          <w:lang w:val="en-US"/>
        </w:rPr>
        <w:t xml:space="preserve">            pthread_cond_signal(&amp;cond_sum_ready);</w:t>
      </w:r>
    </w:p>
    <w:p w:rsidR="00C73189" w:rsidRPr="00460B76" w:rsidRDefault="00C73189" w:rsidP="0065681C">
      <w:pPr>
        <w:pStyle w:val="a6"/>
        <w:rPr>
          <w:lang w:val="en-US"/>
        </w:rPr>
      </w:pPr>
      <w:r w:rsidRPr="00460B76">
        <w:rPr>
          <w:lang w:val="en-US"/>
        </w:rPr>
        <w:t xml:space="preserve">        }</w:t>
      </w:r>
    </w:p>
    <w:p w:rsidR="00C73189" w:rsidRPr="00460B76" w:rsidRDefault="00C73189" w:rsidP="003161AC">
      <w:pPr>
        <w:pStyle w:val="a6"/>
        <w:rPr>
          <w:lang w:val="en-US"/>
        </w:rPr>
      </w:pPr>
      <w:r w:rsidRPr="00460B76">
        <w:rPr>
          <w:lang w:val="en-US"/>
        </w:rPr>
        <w:t xml:space="preserve">        pthread_mutex_unlock(&amp;sumlock);                  </w:t>
      </w:r>
      <w:r w:rsidRPr="00460B76">
        <w:rPr>
          <w:lang w:val="en-US"/>
        </w:rPr>
        <w:tab/>
        <w:t xml:space="preserve">/*  </w:t>
      </w:r>
      <w:r>
        <w:rPr>
          <w:rFonts w:hint="eastAsia"/>
        </w:rPr>
        <w:t>解锁</w:t>
      </w:r>
      <w:r w:rsidRPr="00460B76">
        <w:rPr>
          <w:lang w:val="en-US"/>
        </w:rPr>
        <w:t xml:space="preserve">                   */</w:t>
      </w:r>
    </w:p>
    <w:p w:rsidR="00C73189" w:rsidRPr="00460B76" w:rsidRDefault="00C73189" w:rsidP="00C47E79">
      <w:pPr>
        <w:pStyle w:val="a6"/>
        <w:ind w:firstLine="840"/>
        <w:rPr>
          <w:lang w:val="en-US"/>
        </w:rPr>
      </w:pPr>
      <w:r w:rsidRPr="00460B76">
        <w:rPr>
          <w:lang w:val="en-US"/>
        </w:rPr>
        <w:t>/*</w:t>
      </w:r>
    </w:p>
    <w:p w:rsidR="00C73189" w:rsidRPr="00460B76" w:rsidRDefault="00C73189" w:rsidP="003161AC">
      <w:pPr>
        <w:pStyle w:val="a6"/>
        <w:rPr>
          <w:lang w:val="en-US"/>
        </w:rPr>
      </w:pPr>
      <w:r w:rsidRPr="00460B76">
        <w:rPr>
          <w:lang w:val="en-US"/>
        </w:rPr>
        <w:t xml:space="preserve">         * </w:t>
      </w:r>
      <w:r>
        <w:rPr>
          <w:rFonts w:hint="eastAsia"/>
        </w:rPr>
        <w:t>延时</w:t>
      </w:r>
      <w:r w:rsidRPr="00460B76">
        <w:rPr>
          <w:lang w:val="en-US"/>
        </w:rPr>
        <w:t>1s</w:t>
      </w:r>
      <w:r w:rsidRPr="00460B76">
        <w:rPr>
          <w:rFonts w:hint="eastAsia"/>
          <w:lang w:val="en-US"/>
        </w:rPr>
        <w:t>，</w:t>
      </w:r>
      <w:r>
        <w:rPr>
          <w:rFonts w:hint="eastAsia"/>
        </w:rPr>
        <w:t>以更好的观察线程调度情况</w:t>
      </w:r>
    </w:p>
    <w:p w:rsidR="00C73189" w:rsidRPr="00460B76" w:rsidRDefault="00C73189" w:rsidP="003161AC">
      <w:pPr>
        <w:pStyle w:val="a6"/>
        <w:rPr>
          <w:lang w:val="en-US"/>
        </w:rPr>
      </w:pPr>
      <w:r w:rsidRPr="00460B76">
        <w:rPr>
          <w:lang w:val="en-US"/>
        </w:rPr>
        <w:t xml:space="preserve">         */</w:t>
      </w:r>
    </w:p>
    <w:p w:rsidR="00C73189" w:rsidRPr="00460B76" w:rsidRDefault="00C73189" w:rsidP="003161AC">
      <w:pPr>
        <w:pStyle w:val="a6"/>
        <w:rPr>
          <w:lang w:val="en-US"/>
        </w:rPr>
      </w:pPr>
      <w:r w:rsidRPr="00460B76">
        <w:rPr>
          <w:lang w:val="en-US"/>
        </w:rPr>
        <w:t xml:space="preserve">        sleep(1);</w:t>
      </w:r>
    </w:p>
    <w:p w:rsidR="00C73189" w:rsidRPr="00460B76" w:rsidRDefault="00C73189" w:rsidP="003161AC">
      <w:pPr>
        <w:pStyle w:val="a6"/>
        <w:rPr>
          <w:lang w:val="en-US"/>
        </w:rPr>
      </w:pPr>
      <w:r w:rsidRPr="00460B76">
        <w:rPr>
          <w:lang w:val="en-US"/>
        </w:rPr>
        <w:t xml:space="preserve">    }</w:t>
      </w:r>
    </w:p>
    <w:p w:rsidR="00C73189" w:rsidRPr="00460B76" w:rsidRDefault="00C73189" w:rsidP="003161AC">
      <w:pPr>
        <w:pStyle w:val="a6"/>
        <w:rPr>
          <w:lang w:val="en-US"/>
        </w:rPr>
      </w:pPr>
      <w:r w:rsidRPr="00460B76">
        <w:rPr>
          <w:lang w:val="en-US"/>
        </w:rPr>
        <w:t xml:space="preserve">    return (NULL);</w:t>
      </w:r>
    </w:p>
    <w:p w:rsidR="00C73189" w:rsidRPr="00460B76" w:rsidRDefault="00C73189" w:rsidP="003161AC">
      <w:pPr>
        <w:pStyle w:val="a6"/>
        <w:rPr>
          <w:lang w:val="en-US"/>
        </w:rPr>
      </w:pPr>
      <w:r w:rsidRPr="00460B76">
        <w:rPr>
          <w:lang w:val="en-US"/>
        </w:rPr>
        <w:t>}</w:t>
      </w:r>
    </w:p>
    <w:p w:rsidR="00C73189" w:rsidRPr="00460B76" w:rsidRDefault="00C73189" w:rsidP="003161AC">
      <w:pPr>
        <w:pStyle w:val="a6"/>
        <w:rPr>
          <w:lang w:val="en-US"/>
        </w:rPr>
      </w:pPr>
      <w:r w:rsidRPr="00460B76">
        <w:rPr>
          <w:lang w:val="en-US"/>
        </w:rPr>
        <w:t>/******************************************************************************</w:t>
      </w:r>
    </w:p>
    <w:p w:rsidR="00C73189" w:rsidRPr="00460B76" w:rsidRDefault="00C73189" w:rsidP="003161AC">
      <w:pPr>
        <w:pStyle w:val="a6"/>
        <w:rPr>
          <w:lang w:val="en-US"/>
        </w:rPr>
      </w:pPr>
      <w:r w:rsidRPr="00460B76">
        <w:rPr>
          <w:lang w:val="en-US"/>
        </w:rPr>
        <w:t xml:space="preserve">** </w:t>
      </w:r>
      <w:r>
        <w:rPr>
          <w:rFonts w:hint="eastAsia"/>
        </w:rPr>
        <w:t>函数名称</w:t>
      </w:r>
      <w:r w:rsidRPr="00460B76">
        <w:rPr>
          <w:lang w:val="en-US"/>
        </w:rPr>
        <w:t>: condrecv</w:t>
      </w:r>
    </w:p>
    <w:p w:rsidR="00C73189" w:rsidRDefault="00C73189" w:rsidP="003161AC">
      <w:pPr>
        <w:pStyle w:val="a6"/>
      </w:pPr>
      <w:r>
        <w:t xml:space="preserve">** </w:t>
      </w:r>
      <w:r>
        <w:rPr>
          <w:rFonts w:hint="eastAsia"/>
        </w:rPr>
        <w:t>功能描述</w:t>
      </w:r>
      <w:r>
        <w:t xml:space="preserve">: </w:t>
      </w:r>
      <w:r>
        <w:rPr>
          <w:rFonts w:hint="eastAsia"/>
        </w:rPr>
        <w:t>等待条件变量线程</w:t>
      </w:r>
    </w:p>
    <w:p w:rsidR="00C73189" w:rsidRPr="00460B76" w:rsidRDefault="00C73189" w:rsidP="003161AC">
      <w:pPr>
        <w:pStyle w:val="a6"/>
        <w:rPr>
          <w:lang w:val="en-US"/>
        </w:rPr>
      </w:pPr>
      <w:r w:rsidRPr="00460B76">
        <w:rPr>
          <w:lang w:val="en-US"/>
        </w:rPr>
        <w:t>******************************************************************************/</w:t>
      </w:r>
    </w:p>
    <w:p w:rsidR="00C73189" w:rsidRPr="00460B76" w:rsidRDefault="00C73189" w:rsidP="003161AC">
      <w:pPr>
        <w:pStyle w:val="a6"/>
        <w:rPr>
          <w:lang w:val="en-US"/>
        </w:rPr>
      </w:pPr>
      <w:r w:rsidRPr="00460B76">
        <w:rPr>
          <w:lang w:val="en-US"/>
        </w:rPr>
        <w:t>void *condrecv (void *arg)</w:t>
      </w:r>
    </w:p>
    <w:p w:rsidR="00C73189" w:rsidRPr="00460B76" w:rsidRDefault="00C73189" w:rsidP="003161AC">
      <w:pPr>
        <w:pStyle w:val="a6"/>
        <w:rPr>
          <w:lang w:val="en-US"/>
        </w:rPr>
      </w:pPr>
      <w:r w:rsidRPr="00460B76">
        <w:rPr>
          <w:lang w:val="en-US"/>
        </w:rPr>
        <w:t>{</w:t>
      </w:r>
    </w:p>
    <w:p w:rsidR="00C73189" w:rsidRPr="00460B76" w:rsidRDefault="00C73189" w:rsidP="00B00037">
      <w:pPr>
        <w:pStyle w:val="a6"/>
        <w:rPr>
          <w:lang w:val="en-US"/>
        </w:rPr>
      </w:pPr>
      <w:r w:rsidRPr="00460B76">
        <w:rPr>
          <w:lang w:val="en-US"/>
        </w:rPr>
        <w:tab/>
        <w:t>int i;</w:t>
      </w:r>
    </w:p>
    <w:p w:rsidR="00C73189" w:rsidRPr="00460B76" w:rsidRDefault="00C73189" w:rsidP="00B00037">
      <w:pPr>
        <w:pStyle w:val="a6"/>
        <w:rPr>
          <w:lang w:val="en-US"/>
        </w:rPr>
      </w:pPr>
    </w:p>
    <w:p w:rsidR="00C73189" w:rsidRPr="00460B76" w:rsidRDefault="00C73189" w:rsidP="00B00037">
      <w:pPr>
        <w:pStyle w:val="a6"/>
        <w:rPr>
          <w:lang w:val="en-US"/>
        </w:rPr>
      </w:pPr>
      <w:r w:rsidRPr="00460B76">
        <w:rPr>
          <w:lang w:val="en-US"/>
        </w:rPr>
        <w:tab/>
        <w:t xml:space="preserve">pthread_mutex_lock(&amp;sumlock);                       </w:t>
      </w:r>
      <w:r w:rsidRPr="00460B76">
        <w:rPr>
          <w:lang w:val="en-US"/>
        </w:rPr>
        <w:tab/>
        <w:t xml:space="preserve">/*  </w:t>
      </w:r>
      <w:r>
        <w:rPr>
          <w:rFonts w:hint="eastAsia"/>
        </w:rPr>
        <w:t>上锁</w:t>
      </w:r>
      <w:r w:rsidRPr="00460B76">
        <w:rPr>
          <w:lang w:val="en-US"/>
        </w:rPr>
        <w:t xml:space="preserve">                   */</w:t>
      </w:r>
    </w:p>
    <w:p w:rsidR="00C73189" w:rsidRPr="000F547F" w:rsidRDefault="00C73189" w:rsidP="00B00037">
      <w:pPr>
        <w:pStyle w:val="a6"/>
        <w:rPr>
          <w:lang w:val="en-US"/>
        </w:rPr>
      </w:pPr>
    </w:p>
    <w:p w:rsidR="00C73189" w:rsidRPr="00460B76" w:rsidRDefault="00C73189" w:rsidP="00B00037">
      <w:pPr>
        <w:pStyle w:val="a6"/>
        <w:rPr>
          <w:lang w:val="en-US"/>
        </w:rPr>
      </w:pPr>
      <w:r w:rsidRPr="00460B76">
        <w:rPr>
          <w:lang w:val="en-US"/>
        </w:rPr>
        <w:tab/>
        <w:t>for (i = 0;i &lt; 2; i++) {</w:t>
      </w:r>
    </w:p>
    <w:p w:rsidR="00C73189" w:rsidRPr="00460B76" w:rsidRDefault="00C73189" w:rsidP="00B00037">
      <w:pPr>
        <w:pStyle w:val="a6"/>
        <w:rPr>
          <w:lang w:val="en-US"/>
        </w:rPr>
      </w:pPr>
      <w:r w:rsidRPr="00460B76">
        <w:rPr>
          <w:lang w:val="en-US"/>
        </w:rPr>
        <w:t xml:space="preserve">       while (sum &lt; 10) {                                  </w:t>
      </w:r>
      <w:r w:rsidRPr="00460B76">
        <w:rPr>
          <w:lang w:val="en-US"/>
        </w:rPr>
        <w:tab/>
        <w:t xml:space="preserve">/*  </w:t>
      </w:r>
      <w:r>
        <w:rPr>
          <w:rFonts w:hint="eastAsia"/>
        </w:rPr>
        <w:t>等待条件变量</w:t>
      </w:r>
      <w:r w:rsidRPr="00460B76">
        <w:rPr>
          <w:lang w:val="en-US"/>
        </w:rPr>
        <w:t xml:space="preserve">           */</w:t>
      </w:r>
    </w:p>
    <w:p w:rsidR="00C73189" w:rsidRPr="00460B76" w:rsidRDefault="00C73189" w:rsidP="00B00037">
      <w:pPr>
        <w:pStyle w:val="a6"/>
        <w:rPr>
          <w:lang w:val="en-US"/>
        </w:rPr>
      </w:pPr>
      <w:r w:rsidRPr="00460B76">
        <w:rPr>
          <w:lang w:val="en-US"/>
        </w:rPr>
        <w:t xml:space="preserve">           pthread_cond_wait(&amp;cond_sum_ready, &amp;sumlock);</w:t>
      </w:r>
    </w:p>
    <w:p w:rsidR="00C73189" w:rsidRPr="00460B76" w:rsidRDefault="00C73189" w:rsidP="00B00037">
      <w:pPr>
        <w:pStyle w:val="a6"/>
        <w:rPr>
          <w:lang w:val="en-US"/>
        </w:rPr>
      </w:pPr>
      <w:r w:rsidRPr="00460B76">
        <w:rPr>
          <w:lang w:val="en-US"/>
        </w:rPr>
        <w:t xml:space="preserve">       }</w:t>
      </w:r>
    </w:p>
    <w:p w:rsidR="00C73189" w:rsidRPr="00460B76" w:rsidRDefault="00C73189" w:rsidP="00B00037">
      <w:pPr>
        <w:pStyle w:val="a6"/>
        <w:rPr>
          <w:lang w:val="en-US"/>
        </w:rPr>
      </w:pPr>
      <w:r w:rsidRPr="00460B76">
        <w:rPr>
          <w:lang w:val="en-US"/>
        </w:rPr>
        <w:t xml:space="preserve">       sum = 0;</w:t>
      </w:r>
    </w:p>
    <w:p w:rsidR="00C73189" w:rsidRPr="00460B76" w:rsidRDefault="00C73189" w:rsidP="00B00037">
      <w:pPr>
        <w:pStyle w:val="a6"/>
        <w:rPr>
          <w:lang w:val="en-US"/>
        </w:rPr>
      </w:pPr>
      <w:r w:rsidRPr="00460B76">
        <w:rPr>
          <w:lang w:val="en-US"/>
        </w:rPr>
        <w:t xml:space="preserve">       printf("t3: clear sum value\n");</w:t>
      </w:r>
    </w:p>
    <w:p w:rsidR="00C73189" w:rsidRPr="00460B76" w:rsidRDefault="00C73189" w:rsidP="00B00037">
      <w:pPr>
        <w:pStyle w:val="a6"/>
        <w:rPr>
          <w:lang w:val="en-US"/>
        </w:rPr>
      </w:pPr>
      <w:r w:rsidRPr="00460B76">
        <w:rPr>
          <w:lang w:val="en-US"/>
        </w:rPr>
        <w:tab/>
        <w:t>}</w:t>
      </w:r>
    </w:p>
    <w:p w:rsidR="00C73189" w:rsidRPr="00460B76" w:rsidRDefault="00C73189" w:rsidP="00952020">
      <w:pPr>
        <w:pStyle w:val="a6"/>
        <w:ind w:left="360" w:hangingChars="200" w:hanging="360"/>
        <w:rPr>
          <w:lang w:val="en-US"/>
        </w:rPr>
      </w:pPr>
      <w:r w:rsidRPr="00460B76">
        <w:rPr>
          <w:lang w:val="en-US"/>
        </w:rPr>
        <w:t xml:space="preserve">    pthread_mutex_unlock(&amp;sumlock);                  </w:t>
      </w:r>
      <w:r w:rsidRPr="00460B76">
        <w:rPr>
          <w:lang w:val="en-US"/>
        </w:rPr>
        <w:tab/>
      </w:r>
      <w:r w:rsidRPr="00460B76">
        <w:rPr>
          <w:lang w:val="en-US"/>
        </w:rPr>
        <w:tab/>
        <w:t xml:space="preserve">/*  </w:t>
      </w:r>
      <w:r>
        <w:rPr>
          <w:rFonts w:hint="eastAsia"/>
        </w:rPr>
        <w:t>解锁</w:t>
      </w:r>
      <w:r w:rsidRPr="00460B76">
        <w:rPr>
          <w:lang w:val="en-US"/>
        </w:rPr>
        <w:t xml:space="preserve">                   */    </w:t>
      </w:r>
    </w:p>
    <w:p w:rsidR="00C73189" w:rsidRPr="00460B76" w:rsidRDefault="00C73189" w:rsidP="00952020">
      <w:pPr>
        <w:pStyle w:val="a6"/>
        <w:ind w:left="360" w:hangingChars="200" w:hanging="360"/>
        <w:rPr>
          <w:lang w:val="en-US"/>
        </w:rPr>
      </w:pPr>
    </w:p>
    <w:p w:rsidR="00C73189" w:rsidRPr="00460B76" w:rsidRDefault="00C73189" w:rsidP="00952020">
      <w:pPr>
        <w:pStyle w:val="a6"/>
        <w:ind w:firstLineChars="200" w:firstLine="360"/>
        <w:rPr>
          <w:lang w:val="en-US"/>
        </w:rPr>
      </w:pPr>
      <w:r w:rsidRPr="00460B76">
        <w:rPr>
          <w:lang w:val="en-US"/>
        </w:rPr>
        <w:lastRenderedPageBreak/>
        <w:t>return (NULL);</w:t>
      </w:r>
    </w:p>
    <w:p w:rsidR="00C73189" w:rsidRPr="00460B76" w:rsidRDefault="00C73189" w:rsidP="003161AC">
      <w:pPr>
        <w:pStyle w:val="a6"/>
        <w:rPr>
          <w:lang w:val="en-US"/>
        </w:rPr>
      </w:pPr>
      <w:r w:rsidRPr="00460B76">
        <w:rPr>
          <w:lang w:val="en-US"/>
        </w:rPr>
        <w:t>}</w:t>
      </w:r>
    </w:p>
    <w:p w:rsidR="00C73189" w:rsidRPr="00460B76" w:rsidRDefault="00C73189" w:rsidP="003161AC">
      <w:pPr>
        <w:pStyle w:val="a6"/>
        <w:rPr>
          <w:lang w:val="en-US"/>
        </w:rPr>
      </w:pPr>
      <w:r w:rsidRPr="00460B76">
        <w:rPr>
          <w:lang w:val="en-US"/>
        </w:rPr>
        <w:t>/******************************************************************************</w:t>
      </w:r>
    </w:p>
    <w:p w:rsidR="00C73189" w:rsidRPr="00460B76" w:rsidRDefault="00C73189" w:rsidP="003161AC">
      <w:pPr>
        <w:pStyle w:val="a6"/>
        <w:rPr>
          <w:lang w:val="en-US"/>
        </w:rPr>
      </w:pPr>
      <w:r w:rsidRPr="00460B76">
        <w:rPr>
          <w:lang w:val="en-US"/>
        </w:rPr>
        <w:t xml:space="preserve">** </w:t>
      </w:r>
      <w:r>
        <w:rPr>
          <w:rFonts w:hint="eastAsia"/>
        </w:rPr>
        <w:t>函数名称</w:t>
      </w:r>
      <w:r w:rsidRPr="00460B76">
        <w:rPr>
          <w:lang w:val="en-US"/>
        </w:rPr>
        <w:t>: main</w:t>
      </w:r>
    </w:p>
    <w:p w:rsidR="00C73189" w:rsidRPr="00460B76" w:rsidRDefault="00C73189" w:rsidP="003161AC">
      <w:pPr>
        <w:pStyle w:val="a6"/>
        <w:rPr>
          <w:lang w:val="en-US"/>
        </w:rPr>
      </w:pPr>
      <w:r w:rsidRPr="00460B76">
        <w:rPr>
          <w:lang w:val="en-US"/>
        </w:rPr>
        <w:t xml:space="preserve">** </w:t>
      </w:r>
      <w:r>
        <w:rPr>
          <w:rFonts w:hint="eastAsia"/>
        </w:rPr>
        <w:t>功能描述</w:t>
      </w:r>
      <w:r w:rsidRPr="00460B76">
        <w:rPr>
          <w:lang w:val="en-US"/>
        </w:rPr>
        <w:t xml:space="preserve">: </w:t>
      </w:r>
      <w:r>
        <w:rPr>
          <w:rFonts w:hint="eastAsia"/>
        </w:rPr>
        <w:t>程序主函数</w:t>
      </w:r>
    </w:p>
    <w:p w:rsidR="00C73189" w:rsidRPr="00460B76" w:rsidRDefault="00C73189" w:rsidP="003161AC">
      <w:pPr>
        <w:pStyle w:val="a6"/>
        <w:rPr>
          <w:lang w:val="en-US"/>
        </w:rPr>
      </w:pPr>
      <w:r w:rsidRPr="00460B76">
        <w:rPr>
          <w:lang w:val="en-US"/>
        </w:rPr>
        <w:t>******************************************************************************/</w:t>
      </w:r>
    </w:p>
    <w:p w:rsidR="00C73189" w:rsidRPr="00460B76" w:rsidRDefault="00C73189" w:rsidP="003161AC">
      <w:pPr>
        <w:pStyle w:val="a6"/>
        <w:rPr>
          <w:lang w:val="en-US"/>
        </w:rPr>
      </w:pPr>
      <w:r w:rsidRPr="00460B76">
        <w:rPr>
          <w:lang w:val="en-US"/>
        </w:rPr>
        <w:t xml:space="preserve">int main (int  argc, char  *argv[]) </w:t>
      </w:r>
    </w:p>
    <w:p w:rsidR="00C73189" w:rsidRPr="00460B76" w:rsidRDefault="00C73189" w:rsidP="003161AC">
      <w:pPr>
        <w:pStyle w:val="a6"/>
        <w:rPr>
          <w:lang w:val="en-US"/>
        </w:rPr>
      </w:pPr>
      <w:r w:rsidRPr="00460B76">
        <w:rPr>
          <w:lang w:val="en-US"/>
        </w:rPr>
        <w:t>{</w:t>
      </w:r>
    </w:p>
    <w:p w:rsidR="00C73189" w:rsidRPr="00460B76" w:rsidRDefault="00C73189" w:rsidP="003161AC">
      <w:pPr>
        <w:pStyle w:val="a6"/>
        <w:rPr>
          <w:lang w:val="en-US"/>
        </w:rPr>
      </w:pPr>
      <w:r w:rsidRPr="00460B76">
        <w:rPr>
          <w:lang w:val="en-US"/>
        </w:rPr>
        <w:t xml:space="preserve">    int  </w:t>
      </w:r>
      <w:r w:rsidRPr="00460B76">
        <w:rPr>
          <w:lang w:val="en-US"/>
        </w:rPr>
        <w:tab/>
      </w:r>
      <w:r w:rsidRPr="00460B76">
        <w:rPr>
          <w:lang w:val="en-US"/>
        </w:rPr>
        <w:tab/>
        <w:t>ret;</w:t>
      </w:r>
    </w:p>
    <w:p w:rsidR="00C73189" w:rsidRPr="00460B76" w:rsidRDefault="00C73189" w:rsidP="003161AC">
      <w:pPr>
        <w:pStyle w:val="a6"/>
        <w:rPr>
          <w:lang w:val="en-US"/>
        </w:rPr>
      </w:pPr>
      <w:r w:rsidRPr="00460B76">
        <w:rPr>
          <w:lang w:val="en-US"/>
        </w:rPr>
        <w:t xml:space="preserve">    int  </w:t>
      </w:r>
      <w:r w:rsidRPr="00460B76">
        <w:rPr>
          <w:lang w:val="en-US"/>
        </w:rPr>
        <w:tab/>
        <w:t xml:space="preserve">   </w:t>
      </w:r>
      <w:r w:rsidRPr="00460B76">
        <w:rPr>
          <w:lang w:val="en-US"/>
        </w:rPr>
        <w:tab/>
        <w:t>i;</w:t>
      </w:r>
    </w:p>
    <w:p w:rsidR="00C73189" w:rsidRPr="00460B76" w:rsidRDefault="00C73189" w:rsidP="003161AC">
      <w:pPr>
        <w:pStyle w:val="a6"/>
        <w:rPr>
          <w:lang w:val="en-US"/>
        </w:rPr>
      </w:pPr>
      <w:r w:rsidRPr="00460B76">
        <w:rPr>
          <w:lang w:val="en-US"/>
        </w:rPr>
        <w:t xml:space="preserve">    pthread_t  </w:t>
      </w:r>
      <w:r w:rsidRPr="00460B76">
        <w:rPr>
          <w:lang w:val="en-US"/>
        </w:rPr>
        <w:tab/>
        <w:t>tid[3];</w:t>
      </w:r>
    </w:p>
    <w:p w:rsidR="00C73189" w:rsidRPr="00460B76" w:rsidRDefault="00C73189" w:rsidP="003161AC">
      <w:pPr>
        <w:pStyle w:val="a6"/>
        <w:rPr>
          <w:lang w:val="en-US"/>
        </w:rPr>
      </w:pPr>
      <w:r w:rsidRPr="00460B76">
        <w:rPr>
          <w:lang w:val="en-US"/>
        </w:rPr>
        <w:t xml:space="preserve">    </w:t>
      </w:r>
    </w:p>
    <w:p w:rsidR="00C73189" w:rsidRPr="00460B76" w:rsidRDefault="00C73189" w:rsidP="00952020">
      <w:pPr>
        <w:pStyle w:val="a6"/>
        <w:ind w:firstLineChars="200" w:firstLine="360"/>
        <w:rPr>
          <w:lang w:val="en-US"/>
        </w:rPr>
      </w:pPr>
      <w:r w:rsidRPr="00460B76">
        <w:rPr>
          <w:lang w:val="en-US"/>
        </w:rPr>
        <w:t xml:space="preserve">for (i = 0; i &lt; 2; i++) {                     </w:t>
      </w:r>
      <w:r w:rsidRPr="00460B76">
        <w:rPr>
          <w:lang w:val="en-US"/>
        </w:rPr>
        <w:tab/>
      </w:r>
      <w:r w:rsidRPr="00460B76">
        <w:rPr>
          <w:lang w:val="en-US"/>
        </w:rPr>
        <w:tab/>
      </w:r>
      <w:r w:rsidRPr="00460B76">
        <w:rPr>
          <w:lang w:val="en-US"/>
        </w:rPr>
        <w:tab/>
        <w:t xml:space="preserve">/*  </w:t>
      </w:r>
      <w:r>
        <w:rPr>
          <w:rFonts w:hint="eastAsia"/>
        </w:rPr>
        <w:t>创建发出条件变量线程</w:t>
      </w:r>
      <w:r w:rsidRPr="00460B76">
        <w:rPr>
          <w:lang w:val="en-US"/>
        </w:rPr>
        <w:t xml:space="preserve">   */</w:t>
      </w:r>
    </w:p>
    <w:p w:rsidR="00C73189" w:rsidRPr="00460B76" w:rsidRDefault="00C73189" w:rsidP="003161AC">
      <w:pPr>
        <w:pStyle w:val="a6"/>
        <w:rPr>
          <w:lang w:val="en-US"/>
        </w:rPr>
      </w:pPr>
      <w:r w:rsidRPr="00460B76">
        <w:rPr>
          <w:lang w:val="en-US"/>
        </w:rPr>
        <w:t xml:space="preserve">        ret = pthread_create(&amp;(tid[i]), NULL, condsend, (void *)i);         </w:t>
      </w:r>
    </w:p>
    <w:p w:rsidR="00C73189" w:rsidRPr="00460B76" w:rsidRDefault="00C73189" w:rsidP="00952020">
      <w:pPr>
        <w:pStyle w:val="a6"/>
        <w:ind w:firstLineChars="400" w:firstLine="720"/>
        <w:rPr>
          <w:lang w:val="en-US"/>
        </w:rPr>
      </w:pPr>
      <w:r w:rsidRPr="00460B76">
        <w:rPr>
          <w:lang w:val="en-US"/>
        </w:rPr>
        <w:t>if (ret != 0) {</w:t>
      </w:r>
    </w:p>
    <w:p w:rsidR="00C73189" w:rsidRPr="00460B76" w:rsidRDefault="00C73189" w:rsidP="003161AC">
      <w:pPr>
        <w:pStyle w:val="a6"/>
        <w:rPr>
          <w:lang w:val="en-US"/>
        </w:rPr>
      </w:pPr>
      <w:r w:rsidRPr="00460B76">
        <w:rPr>
          <w:lang w:val="en-US"/>
        </w:rPr>
        <w:t xml:space="preserve">             printf("can't create thread !");</w:t>
      </w:r>
    </w:p>
    <w:p w:rsidR="00C73189" w:rsidRPr="00460B76" w:rsidRDefault="00C73189" w:rsidP="003161AC">
      <w:pPr>
        <w:pStyle w:val="a6"/>
        <w:rPr>
          <w:lang w:val="en-US"/>
        </w:rPr>
      </w:pPr>
      <w:r w:rsidRPr="00460B76">
        <w:rPr>
          <w:lang w:val="en-US"/>
        </w:rPr>
        <w:t xml:space="preserve">             return (-1); </w:t>
      </w:r>
    </w:p>
    <w:p w:rsidR="00C73189" w:rsidRPr="00460B76" w:rsidRDefault="00C73189" w:rsidP="003161AC">
      <w:pPr>
        <w:pStyle w:val="a6"/>
        <w:rPr>
          <w:lang w:val="en-US"/>
        </w:rPr>
      </w:pPr>
      <w:r w:rsidRPr="00460B76">
        <w:rPr>
          <w:lang w:val="en-US"/>
        </w:rPr>
        <w:t xml:space="preserve">        }</w:t>
      </w:r>
    </w:p>
    <w:p w:rsidR="00C73189" w:rsidRPr="00460B76" w:rsidRDefault="00C73189" w:rsidP="003161AC">
      <w:pPr>
        <w:pStyle w:val="a6"/>
        <w:rPr>
          <w:lang w:val="en-US"/>
        </w:rPr>
      </w:pPr>
      <w:r w:rsidRPr="00460B76">
        <w:rPr>
          <w:lang w:val="en-US"/>
        </w:rPr>
        <w:t xml:space="preserve">    }</w:t>
      </w:r>
    </w:p>
    <w:p w:rsidR="00C73189" w:rsidRPr="00460B76" w:rsidRDefault="00C73189" w:rsidP="003161AC">
      <w:pPr>
        <w:pStyle w:val="a6"/>
        <w:rPr>
          <w:lang w:val="en-US"/>
        </w:rPr>
      </w:pPr>
    </w:p>
    <w:p w:rsidR="00C73189" w:rsidRPr="00460B76" w:rsidRDefault="00C73189" w:rsidP="003161AC">
      <w:pPr>
        <w:pStyle w:val="a6"/>
        <w:rPr>
          <w:lang w:val="en-US"/>
        </w:rPr>
      </w:pPr>
      <w:r w:rsidRPr="00460B76">
        <w:rPr>
          <w:lang w:val="en-US"/>
        </w:rPr>
        <w:t xml:space="preserve">    ret = pthread_create(&amp;(tid[2]), NULL, condrecv, NULL);/*  </w:t>
      </w:r>
      <w:r>
        <w:rPr>
          <w:rFonts w:hint="eastAsia"/>
        </w:rPr>
        <w:t>创建等待条件变量线程</w:t>
      </w:r>
      <w:r w:rsidRPr="00460B76">
        <w:rPr>
          <w:lang w:val="en-US"/>
        </w:rPr>
        <w:t xml:space="preserve"> */</w:t>
      </w:r>
    </w:p>
    <w:p w:rsidR="00C73189" w:rsidRPr="00460B76" w:rsidRDefault="00C73189" w:rsidP="003161AC">
      <w:pPr>
        <w:pStyle w:val="a6"/>
        <w:rPr>
          <w:lang w:val="en-US"/>
        </w:rPr>
      </w:pPr>
      <w:r w:rsidRPr="00460B76">
        <w:rPr>
          <w:lang w:val="en-US"/>
        </w:rPr>
        <w:t xml:space="preserve">    if (ret != 0) {</w:t>
      </w:r>
    </w:p>
    <w:p w:rsidR="00C73189" w:rsidRPr="00460B76" w:rsidRDefault="00C73189" w:rsidP="003161AC">
      <w:pPr>
        <w:pStyle w:val="a6"/>
        <w:rPr>
          <w:lang w:val="en-US"/>
        </w:rPr>
      </w:pPr>
      <w:r w:rsidRPr="00460B76">
        <w:rPr>
          <w:lang w:val="en-US"/>
        </w:rPr>
        <w:t xml:space="preserve">        printf("can't create thread !");</w:t>
      </w:r>
    </w:p>
    <w:p w:rsidR="00C73189" w:rsidRPr="00460B76" w:rsidRDefault="00C73189" w:rsidP="003161AC">
      <w:pPr>
        <w:pStyle w:val="a6"/>
        <w:rPr>
          <w:lang w:val="en-US"/>
        </w:rPr>
      </w:pPr>
      <w:r w:rsidRPr="00460B76">
        <w:rPr>
          <w:lang w:val="en-US"/>
        </w:rPr>
        <w:t xml:space="preserve">        return (-1);</w:t>
      </w:r>
    </w:p>
    <w:p w:rsidR="00C73189" w:rsidRPr="00460B76" w:rsidRDefault="00C73189" w:rsidP="005C325C">
      <w:pPr>
        <w:pStyle w:val="a6"/>
        <w:ind w:firstLine="420"/>
        <w:rPr>
          <w:lang w:val="en-US"/>
        </w:rPr>
      </w:pPr>
      <w:r w:rsidRPr="00460B76">
        <w:rPr>
          <w:lang w:val="en-US"/>
        </w:rPr>
        <w:t>}</w:t>
      </w:r>
    </w:p>
    <w:p w:rsidR="00C73189" w:rsidRPr="00460B76" w:rsidRDefault="00C73189" w:rsidP="003161AC">
      <w:pPr>
        <w:pStyle w:val="a6"/>
        <w:rPr>
          <w:lang w:val="en-US"/>
        </w:rPr>
      </w:pPr>
      <w:r w:rsidRPr="00460B76">
        <w:rPr>
          <w:lang w:val="en-US"/>
        </w:rPr>
        <w:t xml:space="preserve">    for (i = 0; i &lt; 3; i++) {</w:t>
      </w:r>
    </w:p>
    <w:p w:rsidR="00C73189" w:rsidRDefault="00C73189" w:rsidP="003161AC">
      <w:pPr>
        <w:pStyle w:val="a6"/>
      </w:pPr>
      <w:r w:rsidRPr="00460B76">
        <w:rPr>
          <w:lang w:val="en-US"/>
        </w:rPr>
        <w:t xml:space="preserve">        </w:t>
      </w:r>
      <w:r>
        <w:t xml:space="preserve">pthread_join(tid[i], NULL);                   </w:t>
      </w:r>
      <w:r>
        <w:tab/>
      </w:r>
      <w:r>
        <w:tab/>
        <w:t xml:space="preserve">/*  </w:t>
      </w:r>
      <w:r>
        <w:rPr>
          <w:rFonts w:hint="eastAsia"/>
        </w:rPr>
        <w:t>等待线程结束，并回收资源</w:t>
      </w:r>
      <w:r>
        <w:t>*/</w:t>
      </w:r>
    </w:p>
    <w:p w:rsidR="00C73189" w:rsidRDefault="00C73189" w:rsidP="00952020">
      <w:pPr>
        <w:pStyle w:val="a6"/>
        <w:ind w:firstLineChars="200" w:firstLine="360"/>
      </w:pPr>
      <w:r>
        <w:t>}</w:t>
      </w:r>
    </w:p>
    <w:p w:rsidR="00C73189" w:rsidRDefault="00C73189" w:rsidP="003161AC">
      <w:pPr>
        <w:pStyle w:val="a6"/>
      </w:pPr>
      <w:r>
        <w:t xml:space="preserve">    return (0);</w:t>
      </w:r>
    </w:p>
    <w:p w:rsidR="00C73189" w:rsidRDefault="00C73189" w:rsidP="003161AC">
      <w:pPr>
        <w:pStyle w:val="a6"/>
      </w:pPr>
      <w:r>
        <w:t>}</w:t>
      </w:r>
    </w:p>
    <w:p w:rsidR="00C73189" w:rsidRPr="00D85B5E" w:rsidRDefault="00C73189" w:rsidP="004F2CEE">
      <w:pPr>
        <w:pStyle w:val="3"/>
        <w:numPr>
          <w:ilvl w:val="0"/>
          <w:numId w:val="0"/>
        </w:numPr>
        <w:rPr>
          <w:lang w:val="de-DE"/>
        </w:rPr>
      </w:pPr>
      <w:bookmarkStart w:id="919" w:name="_Toc424217333"/>
      <w:bookmarkStart w:id="920" w:name="_Toc424654881"/>
      <w:bookmarkStart w:id="921" w:name="_Toc424721549"/>
      <w:bookmarkStart w:id="922" w:name="_Toc424908993"/>
      <w:bookmarkStart w:id="923" w:name="_Toc424912257"/>
      <w:bookmarkStart w:id="924" w:name="_Toc425413939"/>
      <w:bookmarkStart w:id="925" w:name="_Toc427939247"/>
      <w:bookmarkStart w:id="926" w:name="_Toc427940523"/>
      <w:bookmarkStart w:id="927" w:name="_Toc427940750"/>
      <w:bookmarkStart w:id="928" w:name="_Toc427941688"/>
      <w:bookmarkStart w:id="929" w:name="_Toc428704861"/>
      <w:bookmarkStart w:id="930" w:name="_Toc428867484"/>
      <w:bookmarkStart w:id="931" w:name="_Toc429221005"/>
      <w:bookmarkStart w:id="932" w:name="_Toc431109726"/>
      <w:bookmarkStart w:id="933" w:name="_Toc432271039"/>
      <w:bookmarkStart w:id="934" w:name="_Toc432317380"/>
      <w:bookmarkStart w:id="935" w:name="_Toc469064075"/>
      <w:r>
        <w:rPr>
          <w:rFonts w:hint="eastAsia"/>
        </w:rPr>
        <w:t>实验步骤</w:t>
      </w:r>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p>
    <w:p w:rsidR="00C73189" w:rsidRDefault="00C73189" w:rsidP="008B21AD">
      <w:pPr>
        <w:pStyle w:val="23"/>
        <w:numPr>
          <w:ilvl w:val="0"/>
          <w:numId w:val="32"/>
        </w:numPr>
        <w:spacing w:before="62" w:after="62"/>
        <w:rPr>
          <w:lang w:val="de-DE"/>
        </w:rPr>
      </w:pPr>
      <w:r>
        <w:rPr>
          <w:rFonts w:hint="eastAsia"/>
          <w:lang w:val="de-DE"/>
        </w:rPr>
        <w:t>使用</w:t>
      </w:r>
      <w:r>
        <w:rPr>
          <w:lang w:val="de-DE"/>
        </w:rPr>
        <w:t>RealEvo-IDE</w:t>
      </w:r>
      <w:r>
        <w:rPr>
          <w:rFonts w:hint="eastAsia"/>
          <w:lang w:val="de-DE"/>
        </w:rPr>
        <w:t>打开并编译工程</w:t>
      </w:r>
      <w:r>
        <w:rPr>
          <w:lang w:val="de-DE"/>
        </w:rPr>
        <w:t>thread_cond</w:t>
      </w:r>
      <w:r>
        <w:rPr>
          <w:rFonts w:hint="eastAsia"/>
          <w:lang w:val="de-DE"/>
        </w:rPr>
        <w:t>，将生成的程序文件上传到</w:t>
      </w:r>
      <w:r w:rsidR="00F761D2">
        <w:rPr>
          <w:rFonts w:hint="eastAsia"/>
          <w:lang w:val="de-DE"/>
        </w:rPr>
        <w:t>验证平台</w:t>
      </w:r>
      <w:r>
        <w:rPr>
          <w:rFonts w:hint="eastAsia"/>
          <w:lang w:val="de-DE"/>
        </w:rPr>
        <w:t>；</w:t>
      </w:r>
    </w:p>
    <w:p w:rsidR="00C73189" w:rsidRDefault="00C73189" w:rsidP="008B21AD">
      <w:pPr>
        <w:pStyle w:val="23"/>
        <w:numPr>
          <w:ilvl w:val="0"/>
          <w:numId w:val="32"/>
        </w:numPr>
        <w:spacing w:before="62" w:after="62"/>
        <w:rPr>
          <w:lang w:val="de-DE"/>
        </w:rPr>
      </w:pPr>
      <w:r>
        <w:rPr>
          <w:rFonts w:hint="eastAsia"/>
          <w:lang w:val="de-DE"/>
        </w:rPr>
        <w:t>在</w:t>
      </w:r>
      <w:r w:rsidR="00F761D2">
        <w:rPr>
          <w:rFonts w:hint="eastAsia"/>
          <w:lang w:val="de-DE"/>
        </w:rPr>
        <w:t>验证平台</w:t>
      </w:r>
      <w:r>
        <w:rPr>
          <w:rFonts w:hint="eastAsia"/>
          <w:lang w:val="de-DE"/>
        </w:rPr>
        <w:t>上执行程序</w:t>
      </w:r>
      <w:r>
        <w:rPr>
          <w:lang w:val="de-DE"/>
        </w:rPr>
        <w:t>thread_cond</w:t>
      </w:r>
      <w:r>
        <w:rPr>
          <w:rFonts w:hint="eastAsia"/>
          <w:lang w:val="de-DE"/>
        </w:rPr>
        <w:t>，控制台输出程序执行结果；</w:t>
      </w:r>
    </w:p>
    <w:p w:rsidR="00C73189" w:rsidRPr="00460B76" w:rsidRDefault="00C73189" w:rsidP="002B16B9">
      <w:pPr>
        <w:pStyle w:val="a6"/>
        <w:rPr>
          <w:lang w:val="en-US"/>
        </w:rPr>
      </w:pPr>
      <w:r w:rsidRPr="00460B76">
        <w:rPr>
          <w:lang w:val="en-US"/>
        </w:rPr>
        <w:t>[root@sylixos_station:/apps/thread_cond]# ./thread_cond</w:t>
      </w:r>
    </w:p>
    <w:p w:rsidR="00C73189" w:rsidRPr="00460B76" w:rsidRDefault="00C73189" w:rsidP="002B16B9">
      <w:pPr>
        <w:pStyle w:val="a6"/>
        <w:rPr>
          <w:lang w:val="en-US"/>
        </w:rPr>
      </w:pPr>
      <w:r w:rsidRPr="00460B76">
        <w:rPr>
          <w:lang w:val="en-US"/>
        </w:rPr>
        <w:t>t1: read sum value = 1</w:t>
      </w:r>
    </w:p>
    <w:p w:rsidR="00C73189" w:rsidRPr="00460B76" w:rsidRDefault="00C73189" w:rsidP="002B16B9">
      <w:pPr>
        <w:pStyle w:val="a6"/>
        <w:rPr>
          <w:lang w:val="en-US"/>
        </w:rPr>
      </w:pPr>
      <w:r w:rsidRPr="00460B76">
        <w:rPr>
          <w:lang w:val="en-US"/>
        </w:rPr>
        <w:t>t2: read sum value = 2</w:t>
      </w:r>
    </w:p>
    <w:p w:rsidR="00C73189" w:rsidRPr="00460B76" w:rsidRDefault="00C73189" w:rsidP="002B16B9">
      <w:pPr>
        <w:pStyle w:val="a6"/>
        <w:rPr>
          <w:lang w:val="en-US"/>
        </w:rPr>
      </w:pPr>
      <w:r w:rsidRPr="00460B76">
        <w:rPr>
          <w:lang w:val="en-US"/>
        </w:rPr>
        <w:t>t1: read sum value = 3</w:t>
      </w:r>
    </w:p>
    <w:p w:rsidR="00C73189" w:rsidRPr="00460B76" w:rsidRDefault="00C73189" w:rsidP="002B16B9">
      <w:pPr>
        <w:pStyle w:val="a6"/>
        <w:rPr>
          <w:lang w:val="en-US"/>
        </w:rPr>
      </w:pPr>
      <w:r w:rsidRPr="00460B76">
        <w:rPr>
          <w:lang w:val="en-US"/>
        </w:rPr>
        <w:t>t2: read sum value = 4</w:t>
      </w:r>
    </w:p>
    <w:p w:rsidR="00C73189" w:rsidRPr="00460B76" w:rsidRDefault="00C73189" w:rsidP="002B16B9">
      <w:pPr>
        <w:pStyle w:val="a6"/>
        <w:rPr>
          <w:lang w:val="en-US"/>
        </w:rPr>
      </w:pPr>
      <w:r w:rsidRPr="00460B76">
        <w:rPr>
          <w:lang w:val="en-US"/>
        </w:rPr>
        <w:t>t1: read sum value = 5</w:t>
      </w:r>
    </w:p>
    <w:p w:rsidR="00C73189" w:rsidRPr="00460B76" w:rsidRDefault="00C73189" w:rsidP="002B16B9">
      <w:pPr>
        <w:pStyle w:val="a6"/>
        <w:rPr>
          <w:lang w:val="en-US"/>
        </w:rPr>
      </w:pPr>
      <w:r w:rsidRPr="00460B76">
        <w:rPr>
          <w:lang w:val="en-US"/>
        </w:rPr>
        <w:t>t2: read sum value = 6</w:t>
      </w:r>
    </w:p>
    <w:p w:rsidR="00C73189" w:rsidRPr="00460B76" w:rsidRDefault="00C73189" w:rsidP="002B16B9">
      <w:pPr>
        <w:pStyle w:val="a6"/>
        <w:rPr>
          <w:lang w:val="en-US"/>
        </w:rPr>
      </w:pPr>
      <w:r w:rsidRPr="00460B76">
        <w:rPr>
          <w:lang w:val="en-US"/>
        </w:rPr>
        <w:t>t1: read sum value = 7</w:t>
      </w:r>
    </w:p>
    <w:p w:rsidR="00C73189" w:rsidRPr="00460B76" w:rsidRDefault="00C73189" w:rsidP="002B16B9">
      <w:pPr>
        <w:pStyle w:val="a6"/>
        <w:rPr>
          <w:lang w:val="en-US"/>
        </w:rPr>
      </w:pPr>
      <w:r w:rsidRPr="00460B76">
        <w:rPr>
          <w:lang w:val="en-US"/>
        </w:rPr>
        <w:t>t2: read sum value = 8</w:t>
      </w:r>
    </w:p>
    <w:p w:rsidR="00C73189" w:rsidRPr="00460B76" w:rsidRDefault="00C73189" w:rsidP="002B16B9">
      <w:pPr>
        <w:pStyle w:val="a6"/>
        <w:rPr>
          <w:lang w:val="en-US"/>
        </w:rPr>
      </w:pPr>
      <w:r w:rsidRPr="00460B76">
        <w:rPr>
          <w:lang w:val="en-US"/>
        </w:rPr>
        <w:t>t1: read sum value = 9</w:t>
      </w:r>
    </w:p>
    <w:p w:rsidR="00C73189" w:rsidRPr="00460B76" w:rsidRDefault="00C73189" w:rsidP="002B16B9">
      <w:pPr>
        <w:pStyle w:val="a6"/>
        <w:rPr>
          <w:lang w:val="en-US"/>
        </w:rPr>
      </w:pPr>
      <w:r w:rsidRPr="00460B76">
        <w:rPr>
          <w:lang w:val="en-US"/>
        </w:rPr>
        <w:t>t2: read sum value = 10</w:t>
      </w:r>
    </w:p>
    <w:p w:rsidR="00C73189" w:rsidRPr="00460B76" w:rsidRDefault="00C73189" w:rsidP="002B16B9">
      <w:pPr>
        <w:pStyle w:val="a6"/>
        <w:rPr>
          <w:lang w:val="en-US"/>
        </w:rPr>
      </w:pPr>
      <w:r w:rsidRPr="00460B76">
        <w:rPr>
          <w:lang w:val="en-US"/>
        </w:rPr>
        <w:lastRenderedPageBreak/>
        <w:t>t3: clear sum value</w:t>
      </w:r>
    </w:p>
    <w:p w:rsidR="00C73189" w:rsidRPr="00460B76" w:rsidRDefault="00C73189" w:rsidP="002B16B9">
      <w:pPr>
        <w:pStyle w:val="a6"/>
        <w:rPr>
          <w:lang w:val="en-US"/>
        </w:rPr>
      </w:pPr>
      <w:r w:rsidRPr="00460B76">
        <w:rPr>
          <w:lang w:val="en-US"/>
        </w:rPr>
        <w:t>t1: read sum value = 1</w:t>
      </w:r>
    </w:p>
    <w:p w:rsidR="00C73189" w:rsidRPr="00460B76" w:rsidRDefault="00C73189" w:rsidP="002B16B9">
      <w:pPr>
        <w:pStyle w:val="a6"/>
        <w:rPr>
          <w:lang w:val="en-US"/>
        </w:rPr>
      </w:pPr>
      <w:r w:rsidRPr="00460B76">
        <w:rPr>
          <w:lang w:val="en-US"/>
        </w:rPr>
        <w:t>t2: read sum value = 2</w:t>
      </w:r>
    </w:p>
    <w:p w:rsidR="00C73189" w:rsidRPr="00460B76" w:rsidRDefault="00C73189" w:rsidP="002B16B9">
      <w:pPr>
        <w:pStyle w:val="a6"/>
        <w:rPr>
          <w:lang w:val="en-US"/>
        </w:rPr>
      </w:pPr>
      <w:r w:rsidRPr="00460B76">
        <w:rPr>
          <w:lang w:val="en-US"/>
        </w:rPr>
        <w:t>t1: read sum value = 3</w:t>
      </w:r>
    </w:p>
    <w:p w:rsidR="00C73189" w:rsidRPr="00460B76" w:rsidRDefault="00C73189" w:rsidP="002B16B9">
      <w:pPr>
        <w:pStyle w:val="a6"/>
        <w:rPr>
          <w:lang w:val="en-US"/>
        </w:rPr>
      </w:pPr>
      <w:r w:rsidRPr="00460B76">
        <w:rPr>
          <w:lang w:val="en-US"/>
        </w:rPr>
        <w:t>t2: read sum value = 4</w:t>
      </w:r>
    </w:p>
    <w:p w:rsidR="00C73189" w:rsidRPr="00460B76" w:rsidRDefault="00C73189" w:rsidP="002B16B9">
      <w:pPr>
        <w:pStyle w:val="a6"/>
        <w:rPr>
          <w:lang w:val="en-US"/>
        </w:rPr>
      </w:pPr>
      <w:r w:rsidRPr="00460B76">
        <w:rPr>
          <w:lang w:val="en-US"/>
        </w:rPr>
        <w:t>t1: read sum value = 5</w:t>
      </w:r>
    </w:p>
    <w:p w:rsidR="00C73189" w:rsidRPr="00460B76" w:rsidRDefault="00C73189" w:rsidP="002B16B9">
      <w:pPr>
        <w:pStyle w:val="a6"/>
        <w:rPr>
          <w:lang w:val="en-US"/>
        </w:rPr>
      </w:pPr>
      <w:r w:rsidRPr="00460B76">
        <w:rPr>
          <w:lang w:val="en-US"/>
        </w:rPr>
        <w:t>t2: read sum value = 6</w:t>
      </w:r>
    </w:p>
    <w:p w:rsidR="00C73189" w:rsidRPr="00460B76" w:rsidRDefault="00C73189" w:rsidP="002B16B9">
      <w:pPr>
        <w:pStyle w:val="a6"/>
        <w:rPr>
          <w:lang w:val="en-US"/>
        </w:rPr>
      </w:pPr>
      <w:r w:rsidRPr="00460B76">
        <w:rPr>
          <w:lang w:val="en-US"/>
        </w:rPr>
        <w:t>t1: read sum value = 7</w:t>
      </w:r>
    </w:p>
    <w:p w:rsidR="00C73189" w:rsidRPr="00460B76" w:rsidRDefault="00C73189" w:rsidP="002B16B9">
      <w:pPr>
        <w:pStyle w:val="a6"/>
        <w:rPr>
          <w:lang w:val="en-US"/>
        </w:rPr>
      </w:pPr>
      <w:r w:rsidRPr="00460B76">
        <w:rPr>
          <w:lang w:val="en-US"/>
        </w:rPr>
        <w:t>t2: read sum value = 8</w:t>
      </w:r>
    </w:p>
    <w:p w:rsidR="00C73189" w:rsidRPr="00460B76" w:rsidRDefault="00C73189" w:rsidP="002B16B9">
      <w:pPr>
        <w:pStyle w:val="a6"/>
        <w:rPr>
          <w:lang w:val="en-US"/>
        </w:rPr>
      </w:pPr>
      <w:r w:rsidRPr="00460B76">
        <w:rPr>
          <w:lang w:val="en-US"/>
        </w:rPr>
        <w:t>t1: read sum value = 9</w:t>
      </w:r>
    </w:p>
    <w:p w:rsidR="00C73189" w:rsidRPr="00460B76" w:rsidRDefault="00C73189" w:rsidP="002B16B9">
      <w:pPr>
        <w:pStyle w:val="a6"/>
        <w:rPr>
          <w:lang w:val="en-US"/>
        </w:rPr>
      </w:pPr>
      <w:r w:rsidRPr="00460B76">
        <w:rPr>
          <w:lang w:val="en-US"/>
        </w:rPr>
        <w:t xml:space="preserve">t2: read sum value = 10 </w:t>
      </w:r>
    </w:p>
    <w:p w:rsidR="00C73189" w:rsidRPr="00460B76" w:rsidRDefault="00C73189" w:rsidP="00B52246">
      <w:pPr>
        <w:pStyle w:val="a6"/>
        <w:rPr>
          <w:lang w:val="en-US"/>
        </w:rPr>
      </w:pPr>
      <w:r w:rsidRPr="00460B76">
        <w:rPr>
          <w:lang w:val="en-US"/>
        </w:rPr>
        <w:t>t3: clear sum value</w:t>
      </w:r>
    </w:p>
    <w:p w:rsidR="00C73189" w:rsidRPr="00460B76" w:rsidRDefault="00C73189" w:rsidP="002B16B9">
      <w:pPr>
        <w:pStyle w:val="a6"/>
        <w:rPr>
          <w:lang w:val="en-US"/>
        </w:rPr>
      </w:pPr>
      <w:r w:rsidRPr="00460B76">
        <w:rPr>
          <w:lang w:val="en-US"/>
        </w:rPr>
        <w:t>[root@sylixos_station:/apps/thread_cond]#</w:t>
      </w:r>
    </w:p>
    <w:p w:rsidR="00C73189" w:rsidRPr="003161AC" w:rsidRDefault="00C73189" w:rsidP="004F2CEE">
      <w:pPr>
        <w:pStyle w:val="3"/>
        <w:numPr>
          <w:ilvl w:val="0"/>
          <w:numId w:val="0"/>
        </w:numPr>
        <w:rPr>
          <w:lang w:val="de-DE"/>
        </w:rPr>
      </w:pPr>
      <w:bookmarkStart w:id="936" w:name="_Toc428867485"/>
      <w:bookmarkStart w:id="937" w:name="_Toc429221006"/>
      <w:bookmarkStart w:id="938" w:name="_Toc431109727"/>
      <w:bookmarkStart w:id="939" w:name="_Toc432271040"/>
      <w:bookmarkStart w:id="940" w:name="_Toc432317381"/>
      <w:bookmarkStart w:id="941" w:name="_Toc469064076"/>
      <w:r>
        <w:rPr>
          <w:rFonts w:hint="eastAsia"/>
        </w:rPr>
        <w:t>扩展实验</w:t>
      </w:r>
      <w:bookmarkEnd w:id="936"/>
      <w:bookmarkEnd w:id="937"/>
      <w:bookmarkEnd w:id="938"/>
      <w:bookmarkEnd w:id="939"/>
      <w:bookmarkEnd w:id="940"/>
      <w:bookmarkEnd w:id="941"/>
    </w:p>
    <w:p w:rsidR="00C73189" w:rsidRPr="004C40D9" w:rsidRDefault="00C73189" w:rsidP="00EA770A">
      <w:pPr>
        <w:pStyle w:val="23"/>
        <w:spacing w:before="62" w:after="62"/>
        <w:rPr>
          <w:lang w:val="de-DE"/>
        </w:rPr>
      </w:pPr>
      <w:r>
        <w:rPr>
          <w:rFonts w:hint="eastAsia"/>
        </w:rPr>
        <w:t>对比互斥锁、条件变量静态初始化和动态初始化的区别，对程序运行有何影响并编程验证之。</w:t>
      </w:r>
    </w:p>
    <w:p w:rsidR="00C73189" w:rsidRDefault="00C73189" w:rsidP="00EA770A">
      <w:pPr>
        <w:pStyle w:val="23"/>
        <w:spacing w:before="62" w:after="62"/>
        <w:ind w:firstLine="0"/>
        <w:rPr>
          <w:lang w:val="de-DE"/>
        </w:rPr>
      </w:pPr>
    </w:p>
    <w:p w:rsidR="00C73189" w:rsidRDefault="00C73189" w:rsidP="00EA770A">
      <w:pPr>
        <w:pStyle w:val="23"/>
        <w:spacing w:before="62" w:after="62"/>
        <w:ind w:firstLine="0"/>
        <w:rPr>
          <w:lang w:val="de-DE"/>
        </w:rPr>
      </w:pPr>
    </w:p>
    <w:p w:rsidR="00C73189" w:rsidRPr="00BF3901" w:rsidRDefault="00C73189" w:rsidP="00EA770A">
      <w:pPr>
        <w:pStyle w:val="23"/>
        <w:spacing w:before="62" w:after="62"/>
        <w:ind w:firstLine="0"/>
        <w:rPr>
          <w:lang w:val="de-DE"/>
        </w:rPr>
      </w:pPr>
    </w:p>
    <w:p w:rsidR="00C73189" w:rsidRPr="000C1270" w:rsidRDefault="00C73189" w:rsidP="0074292F">
      <w:pPr>
        <w:pStyle w:val="11"/>
      </w:pPr>
      <w:bookmarkStart w:id="942" w:name="_Toc469064077"/>
      <w:r>
        <w:rPr>
          <w:rFonts w:hint="eastAsia"/>
        </w:rPr>
        <w:lastRenderedPageBreak/>
        <w:t>多进程实验</w:t>
      </w:r>
      <w:bookmarkEnd w:id="942"/>
    </w:p>
    <w:p w:rsidR="00C73189" w:rsidRDefault="00C73189" w:rsidP="00EA770A">
      <w:pPr>
        <w:pStyle w:val="23"/>
        <w:spacing w:before="62" w:after="62"/>
        <w:ind w:firstLine="0"/>
        <w:rPr>
          <w:lang w:val="de-DE"/>
        </w:rPr>
      </w:pPr>
      <w:r>
        <w:rPr>
          <w:lang w:val="de-DE"/>
        </w:rPr>
        <w:tab/>
      </w:r>
      <w:r>
        <w:rPr>
          <w:rFonts w:hint="eastAsia"/>
          <w:lang w:val="de-DE"/>
        </w:rPr>
        <w:t>本章主要讲述进程相关概念、进程的创建、退出和进程间的通信。针对进程的创建和进程间通信设计了</w:t>
      </w:r>
      <w:r>
        <w:rPr>
          <w:lang w:val="de-DE"/>
        </w:rPr>
        <w:t>3</w:t>
      </w:r>
      <w:r>
        <w:rPr>
          <w:rFonts w:hint="eastAsia"/>
          <w:lang w:val="de-DE"/>
        </w:rPr>
        <w:t>组实验，实验一主要讲述进程的创建，实验二和实验三讲述了进程间通信常用的</w:t>
      </w:r>
      <w:r>
        <w:rPr>
          <w:lang w:val="de-DE"/>
        </w:rPr>
        <w:t>2</w:t>
      </w:r>
      <w:r>
        <w:rPr>
          <w:rFonts w:hint="eastAsia"/>
          <w:lang w:val="de-DE"/>
        </w:rPr>
        <w:t>种方式。</w:t>
      </w:r>
    </w:p>
    <w:p w:rsidR="00C73189" w:rsidRDefault="00C73189">
      <w:pPr>
        <w:widowControl/>
        <w:spacing w:beforeLines="0" w:afterLines="0"/>
        <w:jc w:val="left"/>
        <w:rPr>
          <w:rFonts w:ascii="Arial" w:eastAsia="黑体" w:hAnsi="Arial"/>
          <w:b/>
          <w:bCs/>
          <w:sz w:val="24"/>
          <w:szCs w:val="24"/>
        </w:rPr>
      </w:pPr>
      <w:r>
        <w:br w:type="page"/>
      </w:r>
    </w:p>
    <w:p w:rsidR="00C73189" w:rsidRPr="000C1270" w:rsidRDefault="00C73189" w:rsidP="0074292F">
      <w:pPr>
        <w:pStyle w:val="20"/>
        <w:numPr>
          <w:ilvl w:val="0"/>
          <w:numId w:val="0"/>
        </w:numPr>
      </w:pPr>
      <w:bookmarkStart w:id="943" w:name="_Toc469064078"/>
      <w:r>
        <w:rPr>
          <w:rFonts w:hint="eastAsia"/>
        </w:rPr>
        <w:t>实验一</w:t>
      </w:r>
      <w:r>
        <w:t xml:space="preserve">  </w:t>
      </w:r>
      <w:r>
        <w:rPr>
          <w:rFonts w:hint="eastAsia"/>
        </w:rPr>
        <w:t>进程管理实验</w:t>
      </w:r>
      <w:bookmarkEnd w:id="943"/>
    </w:p>
    <w:p w:rsidR="00C73189" w:rsidRPr="007C6C4C" w:rsidRDefault="00C73189" w:rsidP="00EA770A">
      <w:pPr>
        <w:pStyle w:val="23"/>
        <w:spacing w:before="62" w:after="62"/>
        <w:ind w:firstLine="0"/>
      </w:pPr>
    </w:p>
    <w:p w:rsidR="00C73189" w:rsidRPr="000C1270" w:rsidRDefault="00C73189" w:rsidP="0074292F">
      <w:pPr>
        <w:pStyle w:val="3"/>
        <w:numPr>
          <w:ilvl w:val="0"/>
          <w:numId w:val="0"/>
        </w:numPr>
      </w:pPr>
      <w:bookmarkStart w:id="944" w:name="_Toc424216271"/>
      <w:bookmarkStart w:id="945" w:name="_Toc424217293"/>
      <w:bookmarkStart w:id="946" w:name="_Toc424654841"/>
      <w:bookmarkStart w:id="947" w:name="_Toc424721509"/>
      <w:bookmarkStart w:id="948" w:name="_Toc424909078"/>
      <w:bookmarkStart w:id="949" w:name="_Toc424912268"/>
      <w:bookmarkStart w:id="950" w:name="_Toc425413943"/>
      <w:bookmarkStart w:id="951" w:name="_Toc427939251"/>
      <w:bookmarkStart w:id="952" w:name="_Toc427940527"/>
      <w:bookmarkStart w:id="953" w:name="_Toc427940754"/>
      <w:bookmarkStart w:id="954" w:name="_Toc427941692"/>
      <w:bookmarkStart w:id="955" w:name="_Toc428704865"/>
      <w:bookmarkStart w:id="956" w:name="_Toc428867488"/>
      <w:bookmarkStart w:id="957" w:name="_Toc429221009"/>
      <w:bookmarkStart w:id="958" w:name="_Toc431109730"/>
      <w:bookmarkStart w:id="959" w:name="_Toc432271043"/>
      <w:bookmarkStart w:id="960" w:name="_Toc432317384"/>
      <w:bookmarkStart w:id="961" w:name="_Toc469064079"/>
      <w:r>
        <w:rPr>
          <w:rFonts w:hint="eastAsia"/>
        </w:rPr>
        <w:t>实验目的</w:t>
      </w:r>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p>
    <w:p w:rsidR="00C73189" w:rsidRDefault="00C73189" w:rsidP="0074292F">
      <w:pPr>
        <w:pStyle w:val="a"/>
      </w:pPr>
      <w:r>
        <w:rPr>
          <w:rFonts w:hint="eastAsia"/>
        </w:rPr>
        <w:t>了解</w:t>
      </w:r>
      <w:r>
        <w:t>SylixOS</w:t>
      </w:r>
      <w:r>
        <w:rPr>
          <w:rFonts w:hint="eastAsia"/>
        </w:rPr>
        <w:t>下进程的概念和原理</w:t>
      </w:r>
    </w:p>
    <w:p w:rsidR="00C73189" w:rsidRPr="007C6C4C" w:rsidRDefault="00C73189" w:rsidP="0074292F">
      <w:pPr>
        <w:pStyle w:val="a"/>
      </w:pPr>
      <w:r>
        <w:rPr>
          <w:rFonts w:hint="eastAsia"/>
        </w:rPr>
        <w:t>掌握进程创建、退出相关函数及其使用方法</w:t>
      </w:r>
    </w:p>
    <w:p w:rsidR="00C73189" w:rsidRPr="000C1270" w:rsidRDefault="00C73189" w:rsidP="0074292F">
      <w:pPr>
        <w:pStyle w:val="3"/>
        <w:numPr>
          <w:ilvl w:val="0"/>
          <w:numId w:val="0"/>
        </w:numPr>
      </w:pPr>
      <w:bookmarkStart w:id="962" w:name="_Toc424216272"/>
      <w:bookmarkStart w:id="963" w:name="_Toc424217294"/>
      <w:bookmarkStart w:id="964" w:name="_Toc424654842"/>
      <w:bookmarkStart w:id="965" w:name="_Toc424721510"/>
      <w:bookmarkStart w:id="966" w:name="_Toc424909079"/>
      <w:bookmarkStart w:id="967" w:name="_Toc424912269"/>
      <w:bookmarkStart w:id="968" w:name="_Toc425413944"/>
      <w:bookmarkStart w:id="969" w:name="_Toc427939252"/>
      <w:bookmarkStart w:id="970" w:name="_Toc427940528"/>
      <w:bookmarkStart w:id="971" w:name="_Toc427940755"/>
      <w:bookmarkStart w:id="972" w:name="_Toc427941693"/>
      <w:bookmarkStart w:id="973" w:name="_Toc428704866"/>
      <w:bookmarkStart w:id="974" w:name="_Toc428867489"/>
      <w:bookmarkStart w:id="975" w:name="_Toc429221010"/>
      <w:bookmarkStart w:id="976" w:name="_Toc431109731"/>
      <w:bookmarkStart w:id="977" w:name="_Toc432271044"/>
      <w:bookmarkStart w:id="978" w:name="_Toc432317385"/>
      <w:bookmarkStart w:id="979" w:name="_Toc469064080"/>
      <w:r>
        <w:rPr>
          <w:rFonts w:hint="eastAsia"/>
        </w:rPr>
        <w:t>实验内容</w:t>
      </w:r>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p>
    <w:p w:rsidR="00C73189" w:rsidRDefault="00C73189" w:rsidP="0074292F">
      <w:pPr>
        <w:pStyle w:val="a"/>
      </w:pPr>
      <w:r>
        <w:rPr>
          <w:rFonts w:hint="eastAsia"/>
        </w:rPr>
        <w:t>阅读</w:t>
      </w:r>
      <w:r>
        <w:t>proc_manage.c</w:t>
      </w:r>
      <w:r>
        <w:rPr>
          <w:rFonts w:hint="eastAsia"/>
        </w:rPr>
        <w:t>文件，了解进程相关函数及使用方法</w:t>
      </w:r>
      <w:r>
        <w:t xml:space="preserve"> </w:t>
      </w:r>
    </w:p>
    <w:p w:rsidR="00C73189" w:rsidRPr="007C6C4C" w:rsidRDefault="00C73189" w:rsidP="0074292F">
      <w:pPr>
        <w:pStyle w:val="a"/>
      </w:pPr>
      <w:r>
        <w:rPr>
          <w:rFonts w:hint="eastAsia"/>
        </w:rPr>
        <w:t>在</w:t>
      </w:r>
      <w:r>
        <w:t>RealEvo-IDE</w:t>
      </w:r>
      <w:r>
        <w:rPr>
          <w:rFonts w:hint="eastAsia"/>
        </w:rPr>
        <w:t>下编译</w:t>
      </w:r>
      <w:r>
        <w:t>proc_manage</w:t>
      </w:r>
      <w:r>
        <w:rPr>
          <w:rFonts w:hint="eastAsia"/>
        </w:rPr>
        <w:t>工程，并将程序上传到</w:t>
      </w:r>
      <w:r w:rsidR="00F761D2">
        <w:rPr>
          <w:rFonts w:hint="eastAsia"/>
        </w:rPr>
        <w:t>验证平台</w:t>
      </w:r>
      <w:r>
        <w:rPr>
          <w:rFonts w:hint="eastAsia"/>
        </w:rPr>
        <w:t>运行查看效果</w:t>
      </w:r>
    </w:p>
    <w:p w:rsidR="00C73189" w:rsidRPr="000C1270" w:rsidRDefault="00C73189" w:rsidP="0074292F">
      <w:pPr>
        <w:pStyle w:val="3"/>
        <w:numPr>
          <w:ilvl w:val="0"/>
          <w:numId w:val="0"/>
        </w:numPr>
      </w:pPr>
      <w:bookmarkStart w:id="980" w:name="_Toc424216273"/>
      <w:bookmarkStart w:id="981" w:name="_Toc424217295"/>
      <w:bookmarkStart w:id="982" w:name="_Toc424654843"/>
      <w:bookmarkStart w:id="983" w:name="_Toc424721511"/>
      <w:bookmarkStart w:id="984" w:name="_Toc424909080"/>
      <w:bookmarkStart w:id="985" w:name="_Toc424912270"/>
      <w:bookmarkStart w:id="986" w:name="_Toc425413945"/>
      <w:bookmarkStart w:id="987" w:name="_Toc427939253"/>
      <w:bookmarkStart w:id="988" w:name="_Toc427940529"/>
      <w:bookmarkStart w:id="989" w:name="_Toc427940756"/>
      <w:bookmarkStart w:id="990" w:name="_Toc427941694"/>
      <w:bookmarkStart w:id="991" w:name="_Toc428704867"/>
      <w:bookmarkStart w:id="992" w:name="_Toc428867490"/>
      <w:bookmarkStart w:id="993" w:name="_Toc429221011"/>
      <w:bookmarkStart w:id="994" w:name="_Toc431109732"/>
      <w:bookmarkStart w:id="995" w:name="_Toc432271045"/>
      <w:bookmarkStart w:id="996" w:name="_Toc432317386"/>
      <w:bookmarkStart w:id="997" w:name="_Toc469064081"/>
      <w:r>
        <w:rPr>
          <w:rFonts w:hint="eastAsia"/>
        </w:rPr>
        <w:t>实验环境</w:t>
      </w:r>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p>
    <w:p w:rsidR="00C73189" w:rsidRDefault="00C73189" w:rsidP="0074292F">
      <w:pPr>
        <w:pStyle w:val="a"/>
      </w:pPr>
      <w:r>
        <w:rPr>
          <w:rFonts w:hint="eastAsia"/>
        </w:rPr>
        <w:t>硬件：已经部署</w:t>
      </w:r>
      <w:r>
        <w:t>SylixOS</w:t>
      </w:r>
      <w:r>
        <w:rPr>
          <w:rFonts w:hint="eastAsia"/>
        </w:rPr>
        <w:t>操作系统的</w:t>
      </w:r>
      <w:r w:rsidR="00F761D2">
        <w:rPr>
          <w:rFonts w:hint="eastAsia"/>
        </w:rPr>
        <w:t>验证平台</w:t>
      </w:r>
      <w:r>
        <w:rPr>
          <w:rFonts w:hint="eastAsia"/>
        </w:rPr>
        <w:t>，一台</w:t>
      </w:r>
      <w:r>
        <w:t>PC</w:t>
      </w:r>
      <w:r>
        <w:rPr>
          <w:rFonts w:hint="eastAsia"/>
        </w:rPr>
        <w:t>主机</w:t>
      </w:r>
    </w:p>
    <w:p w:rsidR="00C73189" w:rsidRPr="00555DD8" w:rsidRDefault="00C73189" w:rsidP="0074292F">
      <w:pPr>
        <w:pStyle w:val="a"/>
      </w:pPr>
      <w:r>
        <w:rPr>
          <w:rFonts w:hint="eastAsia"/>
        </w:rPr>
        <w:t>软件：</w:t>
      </w:r>
      <w:r>
        <w:t>RealEvo-IDE</w:t>
      </w:r>
      <w:r>
        <w:rPr>
          <w:rFonts w:hint="eastAsia"/>
        </w:rPr>
        <w:t>、</w:t>
      </w:r>
      <w:r>
        <w:t>putty</w:t>
      </w:r>
    </w:p>
    <w:p w:rsidR="00C73189" w:rsidRPr="000C1270" w:rsidRDefault="00C73189" w:rsidP="0074292F">
      <w:pPr>
        <w:pStyle w:val="3"/>
        <w:numPr>
          <w:ilvl w:val="0"/>
          <w:numId w:val="0"/>
        </w:numPr>
      </w:pPr>
      <w:bookmarkStart w:id="998" w:name="_Toc424216274"/>
      <w:bookmarkStart w:id="999" w:name="_Toc424217296"/>
      <w:bookmarkStart w:id="1000" w:name="_Toc424654844"/>
      <w:bookmarkStart w:id="1001" w:name="_Toc424721512"/>
      <w:bookmarkStart w:id="1002" w:name="_Toc424909081"/>
      <w:bookmarkStart w:id="1003" w:name="_Toc424912271"/>
      <w:bookmarkStart w:id="1004" w:name="_Toc425413946"/>
      <w:bookmarkStart w:id="1005" w:name="_Toc427939254"/>
      <w:bookmarkStart w:id="1006" w:name="_Toc427940530"/>
      <w:bookmarkStart w:id="1007" w:name="_Toc427940757"/>
      <w:bookmarkStart w:id="1008" w:name="_Toc427941695"/>
      <w:bookmarkStart w:id="1009" w:name="_Toc428704868"/>
      <w:bookmarkStart w:id="1010" w:name="_Toc428867491"/>
      <w:bookmarkStart w:id="1011" w:name="_Toc429221012"/>
      <w:bookmarkStart w:id="1012" w:name="_Toc431109733"/>
      <w:bookmarkStart w:id="1013" w:name="_Toc432271046"/>
      <w:bookmarkStart w:id="1014" w:name="_Toc432317387"/>
      <w:bookmarkStart w:id="1015" w:name="_Toc469064082"/>
      <w:r>
        <w:rPr>
          <w:rFonts w:hint="eastAsia"/>
        </w:rPr>
        <w:t>实验原理</w:t>
      </w:r>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p>
    <w:p w:rsidR="00C73189" w:rsidRPr="00F6692D" w:rsidRDefault="00C73189" w:rsidP="00EA770A">
      <w:pPr>
        <w:pStyle w:val="23"/>
        <w:spacing w:before="62" w:after="62"/>
        <w:ind w:firstLine="0"/>
      </w:pPr>
      <w:r>
        <w:tab/>
      </w:r>
      <w:r>
        <w:rPr>
          <w:rFonts w:hint="eastAsia"/>
        </w:rPr>
        <w:t>进程是一个可执行程序的实例。</w:t>
      </w:r>
      <w:r w:rsidRPr="00F6692D">
        <w:rPr>
          <w:rFonts w:hint="eastAsia"/>
        </w:rPr>
        <w:t>一个编译后的</w:t>
      </w:r>
      <w:r>
        <w:rPr>
          <w:rFonts w:hint="eastAsia"/>
        </w:rPr>
        <w:t>可执行</w:t>
      </w:r>
      <w:r w:rsidRPr="00F6692D">
        <w:rPr>
          <w:rFonts w:hint="eastAsia"/>
        </w:rPr>
        <w:t>程序在操作系统中运行后，就成</w:t>
      </w:r>
      <w:r>
        <w:rPr>
          <w:rFonts w:hint="eastAsia"/>
        </w:rPr>
        <w:t>为</w:t>
      </w:r>
      <w:r w:rsidRPr="00F6692D">
        <w:rPr>
          <w:rFonts w:hint="eastAsia"/>
        </w:rPr>
        <w:t>了一个进程，如果执行了两次，就创造</w:t>
      </w:r>
      <w:r>
        <w:rPr>
          <w:rFonts w:hint="eastAsia"/>
        </w:rPr>
        <w:t>了两个进程。从资源管理的角度看，一个进程会独占一些资源，如地址空间、程序代码、文件描述符表和程序</w:t>
      </w:r>
      <w:r w:rsidRPr="00F6692D">
        <w:rPr>
          <w:rFonts w:hint="eastAsia"/>
        </w:rPr>
        <w:t>运行的其他必要数据集合。其他进程中的函数无法访问此进程的资源，同样此进程</w:t>
      </w:r>
      <w:r>
        <w:rPr>
          <w:rFonts w:hint="eastAsia"/>
        </w:rPr>
        <w:t>的函数</w:t>
      </w:r>
      <w:r w:rsidRPr="00F6692D">
        <w:rPr>
          <w:rFonts w:hint="eastAsia"/>
        </w:rPr>
        <w:t>也无法访问其他进程</w:t>
      </w:r>
      <w:r>
        <w:rPr>
          <w:rFonts w:hint="eastAsia"/>
        </w:rPr>
        <w:t>中</w:t>
      </w:r>
      <w:r w:rsidRPr="00F6692D">
        <w:rPr>
          <w:rFonts w:hint="eastAsia"/>
        </w:rPr>
        <w:t>的资源。比如进程</w:t>
      </w:r>
      <w:r w:rsidRPr="00F6692D">
        <w:t>1</w:t>
      </w:r>
      <w:r w:rsidRPr="00F6692D">
        <w:rPr>
          <w:rFonts w:hint="eastAsia"/>
        </w:rPr>
        <w:t>打开了串口</w:t>
      </w:r>
      <w:r w:rsidRPr="00F6692D">
        <w:t>1</w:t>
      </w:r>
      <w:r w:rsidRPr="00F6692D">
        <w:rPr>
          <w:rFonts w:hint="eastAsia"/>
        </w:rPr>
        <w:t>，那么进程</w:t>
      </w:r>
      <w:r w:rsidRPr="00F6692D">
        <w:t>2</w:t>
      </w:r>
      <w:r w:rsidRPr="00F6692D">
        <w:rPr>
          <w:rFonts w:hint="eastAsia"/>
        </w:rPr>
        <w:t>就无法</w:t>
      </w:r>
      <w:r w:rsidR="00897D4A">
        <w:rPr>
          <w:rFonts w:hint="eastAsia"/>
        </w:rPr>
        <w:t>使用进程</w:t>
      </w:r>
      <w:r w:rsidR="00897D4A">
        <w:rPr>
          <w:rFonts w:hint="eastAsia"/>
        </w:rPr>
        <w:t>1</w:t>
      </w:r>
      <w:r w:rsidR="00897D4A">
        <w:rPr>
          <w:rFonts w:hint="eastAsia"/>
        </w:rPr>
        <w:t>打开的</w:t>
      </w:r>
      <w:r w:rsidRPr="00F6692D">
        <w:rPr>
          <w:rFonts w:hint="eastAsia"/>
        </w:rPr>
        <w:t>串口</w:t>
      </w:r>
      <w:r w:rsidR="00897D4A">
        <w:rPr>
          <w:rFonts w:hint="eastAsia"/>
        </w:rPr>
        <w:t>文件描述符</w:t>
      </w:r>
      <w:r w:rsidR="008721CD">
        <w:rPr>
          <w:rFonts w:hint="eastAsia"/>
        </w:rPr>
        <w:t>向</w:t>
      </w:r>
      <w:r w:rsidR="00897D4A">
        <w:rPr>
          <w:rFonts w:hint="eastAsia"/>
        </w:rPr>
        <w:t>串口</w:t>
      </w:r>
      <w:r w:rsidRPr="00F6692D">
        <w:t>1</w:t>
      </w:r>
      <w:r w:rsidRPr="00F6692D">
        <w:rPr>
          <w:rFonts w:hint="eastAsia"/>
        </w:rPr>
        <w:t>收发数据。</w:t>
      </w:r>
    </w:p>
    <w:p w:rsidR="00C73189" w:rsidRDefault="00C73189" w:rsidP="00EA770A">
      <w:pPr>
        <w:pStyle w:val="23"/>
        <w:spacing w:before="62" w:after="62"/>
      </w:pPr>
      <w:r w:rsidRPr="00F6692D">
        <w:t>SylixOS</w:t>
      </w:r>
      <w:r w:rsidRPr="00F6692D">
        <w:rPr>
          <w:rFonts w:hint="eastAsia"/>
        </w:rPr>
        <w:t>进程的实现方式与</w:t>
      </w:r>
      <w:r w:rsidRPr="00F6692D">
        <w:t>Linux/Windows</w:t>
      </w:r>
      <w:r>
        <w:rPr>
          <w:rFonts w:hint="eastAsia"/>
        </w:rPr>
        <w:t>有所</w:t>
      </w:r>
      <w:r w:rsidRPr="00F6692D">
        <w:rPr>
          <w:rFonts w:hint="eastAsia"/>
        </w:rPr>
        <w:t>不同，这些不同是为了保证</w:t>
      </w:r>
      <w:r w:rsidRPr="00F6692D">
        <w:t>SylixOS</w:t>
      </w:r>
      <w:r>
        <w:rPr>
          <w:rFonts w:hint="eastAsia"/>
        </w:rPr>
        <w:t>的实时性原则。但在使用方法上与</w:t>
      </w:r>
      <w:r>
        <w:t>POSIX</w:t>
      </w:r>
      <w:r>
        <w:rPr>
          <w:rFonts w:hint="eastAsia"/>
        </w:rPr>
        <w:t>标准进程没有太大</w:t>
      </w:r>
      <w:r w:rsidRPr="00F6692D">
        <w:rPr>
          <w:rFonts w:hint="eastAsia"/>
        </w:rPr>
        <w:t>区别。除不支持</w:t>
      </w:r>
      <w:r w:rsidRPr="00F6692D">
        <w:t>fork</w:t>
      </w:r>
      <w:r>
        <w:rPr>
          <w:rFonts w:hint="eastAsia"/>
        </w:rPr>
        <w:t>函数外，支持其他</w:t>
      </w:r>
      <w:r w:rsidRPr="00F6692D">
        <w:t>POSIX</w:t>
      </w:r>
      <w:r>
        <w:rPr>
          <w:rFonts w:hint="eastAsia"/>
        </w:rPr>
        <w:t>标准</w:t>
      </w:r>
      <w:r w:rsidRPr="00F6692D">
        <w:rPr>
          <w:rFonts w:hint="eastAsia"/>
        </w:rPr>
        <w:t>的进程</w:t>
      </w:r>
      <w:r>
        <w:rPr>
          <w:rFonts w:hint="eastAsia"/>
        </w:rPr>
        <w:t>管理相关函数</w:t>
      </w:r>
      <w:r w:rsidRPr="00F6692D">
        <w:rPr>
          <w:rFonts w:hint="eastAsia"/>
        </w:rPr>
        <w:t>。</w:t>
      </w:r>
    </w:p>
    <w:p w:rsidR="00C73189" w:rsidRPr="00F6692D" w:rsidRDefault="00C73189" w:rsidP="00EA770A">
      <w:pPr>
        <w:pStyle w:val="23"/>
        <w:spacing w:before="62" w:after="62"/>
      </w:pPr>
      <w:r>
        <w:rPr>
          <w:rFonts w:hint="eastAsia"/>
        </w:rPr>
        <w:t>进程在操作系统中使用进程号（进程</w:t>
      </w:r>
      <w:r>
        <w:t>ID</w:t>
      </w:r>
      <w:r>
        <w:rPr>
          <w:rFonts w:hint="eastAsia"/>
        </w:rPr>
        <w:t>）表示，进程</w:t>
      </w:r>
      <w:r>
        <w:t>ID</w:t>
      </w:r>
      <w:r>
        <w:rPr>
          <w:rFonts w:hint="eastAsia"/>
        </w:rPr>
        <w:t>是一个非负整数，用以唯一标识系统中的某个进程。</w:t>
      </w:r>
    </w:p>
    <w:p w:rsidR="00C73189" w:rsidRDefault="00C73189" w:rsidP="00EA770A">
      <w:pPr>
        <w:pStyle w:val="23"/>
        <w:spacing w:before="62" w:after="62"/>
      </w:pPr>
      <w:r>
        <w:rPr>
          <w:rFonts w:hint="eastAsia"/>
        </w:rPr>
        <w:t>进程管理主要是指进程的创建和退出。在</w:t>
      </w:r>
      <w:r>
        <w:t>Linux/Unix</w:t>
      </w:r>
      <w:r>
        <w:rPr>
          <w:rFonts w:hint="eastAsia"/>
        </w:rPr>
        <w:t>中，进程的创建往往通过</w:t>
      </w:r>
      <w:r>
        <w:t>fork</w:t>
      </w:r>
      <w:r>
        <w:rPr>
          <w:rFonts w:hint="eastAsia"/>
        </w:rPr>
        <w:t>函数和</w:t>
      </w:r>
      <w:r>
        <w:t>exec</w:t>
      </w:r>
      <w:r>
        <w:rPr>
          <w:rFonts w:hint="eastAsia"/>
        </w:rPr>
        <w:t>函数配合使用来完成，</w:t>
      </w:r>
      <w:r>
        <w:t>fork</w:t>
      </w:r>
      <w:r>
        <w:rPr>
          <w:rFonts w:hint="eastAsia"/>
        </w:rPr>
        <w:t>函数从一个进程（父进程）复制出一个新的进程（子进程），随后子进程调用</w:t>
      </w:r>
      <w:r>
        <w:t>exec</w:t>
      </w:r>
      <w:r>
        <w:rPr>
          <w:rFonts w:hint="eastAsia"/>
        </w:rPr>
        <w:t>函数装载一个新的可执行文件替换当前进程代码，从而实现一个进程启动另外一个进程。但</w:t>
      </w:r>
      <w:r>
        <w:t>SylixOS</w:t>
      </w:r>
      <w:r>
        <w:rPr>
          <w:rFonts w:hint="eastAsia"/>
        </w:rPr>
        <w:t>中并不支持</w:t>
      </w:r>
      <w:r>
        <w:t>fork</w:t>
      </w:r>
      <w:r>
        <w:rPr>
          <w:rFonts w:hint="eastAsia"/>
        </w:rPr>
        <w:t>函数，因此在</w:t>
      </w:r>
      <w:r>
        <w:t>SylixOS</w:t>
      </w:r>
      <w:r>
        <w:rPr>
          <w:rFonts w:hint="eastAsia"/>
        </w:rPr>
        <w:t>系统中启动一个进程需要使用</w:t>
      </w:r>
      <w:r>
        <w:t>posix_spawn</w:t>
      </w:r>
      <w:r>
        <w:rPr>
          <w:rFonts w:hint="eastAsia"/>
        </w:rPr>
        <w:t>函数。对大多数应用来讲</w:t>
      </w:r>
      <w:r>
        <w:t>posix_spawn</w:t>
      </w:r>
      <w:r>
        <w:rPr>
          <w:rFonts w:hint="eastAsia"/>
        </w:rPr>
        <w:t>与</w:t>
      </w:r>
      <w:r>
        <w:t>fork+exec</w:t>
      </w:r>
      <w:r>
        <w:rPr>
          <w:rFonts w:hint="eastAsia"/>
        </w:rPr>
        <w:t>在功能上没有什么区别。</w:t>
      </w:r>
    </w:p>
    <w:p w:rsidR="00C73189" w:rsidRDefault="00C73189" w:rsidP="00AF6F9B">
      <w:pPr>
        <w:pStyle w:val="a9"/>
        <w:spacing w:before="62" w:after="62"/>
      </w:pPr>
      <w:r>
        <w:rPr>
          <w:rFonts w:hint="eastAsia"/>
        </w:rPr>
        <w:t>备注：</w:t>
      </w:r>
      <w:r>
        <w:t>posix_spawn</w:t>
      </w:r>
      <w:r>
        <w:rPr>
          <w:rFonts w:hint="eastAsia"/>
        </w:rPr>
        <w:t>系列函数为</w:t>
      </w:r>
      <w:r>
        <w:t>POSIX</w:t>
      </w:r>
      <w:r>
        <w:rPr>
          <w:rFonts w:hint="eastAsia"/>
        </w:rPr>
        <w:t>实时扩展协议部分标准接口规范。</w:t>
      </w:r>
    </w:p>
    <w:p w:rsidR="00C73189" w:rsidRPr="00460B76" w:rsidRDefault="00C73189" w:rsidP="0074292F">
      <w:pPr>
        <w:pStyle w:val="a6"/>
        <w:rPr>
          <w:lang w:val="en-US"/>
        </w:rPr>
      </w:pPr>
      <w:r w:rsidRPr="00460B76">
        <w:rPr>
          <w:lang w:val="en-US"/>
        </w:rPr>
        <w:t xml:space="preserve">int posix_spawn( pid_t                                </w:t>
      </w:r>
      <w:r w:rsidRPr="00460B76">
        <w:rPr>
          <w:lang w:val="en-US"/>
        </w:rPr>
        <w:tab/>
        <w:t>*pid,</w:t>
      </w:r>
    </w:p>
    <w:p w:rsidR="00C73189" w:rsidRPr="00460B76" w:rsidRDefault="00C73189" w:rsidP="0074292F">
      <w:pPr>
        <w:pStyle w:val="a6"/>
        <w:rPr>
          <w:lang w:val="en-US"/>
        </w:rPr>
      </w:pPr>
      <w:r w:rsidRPr="00460B76">
        <w:rPr>
          <w:lang w:val="en-US"/>
        </w:rPr>
        <w:t xml:space="preserve">                    const char                           </w:t>
      </w:r>
      <w:r w:rsidRPr="00460B76">
        <w:rPr>
          <w:lang w:val="en-US"/>
        </w:rPr>
        <w:tab/>
        <w:t>*path,</w:t>
      </w:r>
    </w:p>
    <w:p w:rsidR="00C73189" w:rsidRPr="00460B76" w:rsidRDefault="00C73189" w:rsidP="0074292F">
      <w:pPr>
        <w:pStyle w:val="a6"/>
        <w:rPr>
          <w:lang w:val="en-US"/>
        </w:rPr>
      </w:pPr>
      <w:r w:rsidRPr="00460B76">
        <w:rPr>
          <w:lang w:val="en-US"/>
        </w:rPr>
        <w:t xml:space="preserve">                    const posix_spawn_file_actions_t</w:t>
      </w:r>
      <w:r w:rsidRPr="00460B76">
        <w:rPr>
          <w:lang w:val="en-US"/>
        </w:rPr>
        <w:tab/>
        <w:t>*file_actions,</w:t>
      </w:r>
    </w:p>
    <w:p w:rsidR="00C73189" w:rsidRPr="00460B76" w:rsidRDefault="00C73189" w:rsidP="0074292F">
      <w:pPr>
        <w:pStyle w:val="a6"/>
        <w:rPr>
          <w:lang w:val="en-US"/>
        </w:rPr>
      </w:pPr>
      <w:r w:rsidRPr="00460B76">
        <w:rPr>
          <w:lang w:val="en-US"/>
        </w:rPr>
        <w:t xml:space="preserve">                    const posix_spawnattr_t           </w:t>
      </w:r>
      <w:r w:rsidRPr="00460B76">
        <w:rPr>
          <w:lang w:val="en-US"/>
        </w:rPr>
        <w:tab/>
        <w:t>*attrp,</w:t>
      </w:r>
    </w:p>
    <w:p w:rsidR="00C73189" w:rsidRPr="00460B76" w:rsidRDefault="00C73189" w:rsidP="0074292F">
      <w:pPr>
        <w:pStyle w:val="a6"/>
        <w:rPr>
          <w:lang w:val="en-US"/>
        </w:rPr>
      </w:pPr>
      <w:r w:rsidRPr="00460B76">
        <w:rPr>
          <w:lang w:val="en-US"/>
        </w:rPr>
        <w:t xml:space="preserve">                    char                                  </w:t>
      </w:r>
      <w:r w:rsidRPr="00460B76">
        <w:rPr>
          <w:lang w:val="en-US"/>
        </w:rPr>
        <w:tab/>
        <w:t>*const argv[],</w:t>
      </w:r>
    </w:p>
    <w:p w:rsidR="00C73189" w:rsidRPr="00460B76" w:rsidRDefault="00C73189" w:rsidP="0074292F">
      <w:pPr>
        <w:pStyle w:val="a6"/>
        <w:rPr>
          <w:lang w:val="en-US"/>
        </w:rPr>
      </w:pPr>
      <w:r w:rsidRPr="00460B76">
        <w:rPr>
          <w:lang w:val="en-US"/>
        </w:rPr>
        <w:t xml:space="preserve">                    char                                  </w:t>
      </w:r>
      <w:r w:rsidRPr="00460B76">
        <w:rPr>
          <w:lang w:val="en-US"/>
        </w:rPr>
        <w:tab/>
        <w:t>*const envp[]);</w:t>
      </w:r>
    </w:p>
    <w:p w:rsidR="00C73189" w:rsidRPr="000200AF" w:rsidRDefault="00C73189" w:rsidP="000200AF">
      <w:pPr>
        <w:pStyle w:val="a"/>
      </w:pPr>
      <w:r w:rsidRPr="000200AF">
        <w:rPr>
          <w:rFonts w:hint="eastAsia"/>
        </w:rPr>
        <w:t>函数执行成功返回值为</w:t>
      </w:r>
      <w:r w:rsidRPr="000200AF">
        <w:t>0</w:t>
      </w:r>
      <w:r>
        <w:rPr>
          <w:rFonts w:hint="eastAsia"/>
        </w:rPr>
        <w:t>，执行不成功返回错误号</w:t>
      </w:r>
    </w:p>
    <w:p w:rsidR="00C73189" w:rsidRDefault="00C73189" w:rsidP="0074292F">
      <w:pPr>
        <w:pStyle w:val="a"/>
        <w:rPr>
          <w:lang w:val="de-DE"/>
        </w:rPr>
      </w:pPr>
      <w:r>
        <w:rPr>
          <w:lang w:val="de-DE"/>
        </w:rPr>
        <w:t xml:space="preserve">pid     </w:t>
      </w:r>
      <w:r>
        <w:rPr>
          <w:lang w:val="de-DE"/>
        </w:rPr>
        <w:tab/>
      </w:r>
      <w:r>
        <w:rPr>
          <w:lang w:val="de-DE"/>
        </w:rPr>
        <w:tab/>
      </w:r>
      <w:r>
        <w:rPr>
          <w:rFonts w:hint="eastAsia"/>
          <w:lang w:val="de-DE"/>
        </w:rPr>
        <w:t>存放子进程的进程</w:t>
      </w:r>
      <w:r>
        <w:rPr>
          <w:lang w:val="de-DE"/>
        </w:rPr>
        <w:t>ID</w:t>
      </w:r>
    </w:p>
    <w:p w:rsidR="00C73189" w:rsidRDefault="00C73189" w:rsidP="0074292F">
      <w:pPr>
        <w:pStyle w:val="a"/>
        <w:rPr>
          <w:lang w:val="de-DE"/>
        </w:rPr>
      </w:pPr>
      <w:r>
        <w:rPr>
          <w:lang w:val="de-DE"/>
        </w:rPr>
        <w:t xml:space="preserve">path        </w:t>
      </w:r>
      <w:r>
        <w:rPr>
          <w:lang w:val="de-DE"/>
        </w:rPr>
        <w:tab/>
      </w:r>
      <w:r>
        <w:rPr>
          <w:rFonts w:hint="eastAsia"/>
          <w:lang w:val="de-DE"/>
        </w:rPr>
        <w:t>可执行程序文件路径</w:t>
      </w:r>
    </w:p>
    <w:p w:rsidR="00C73189" w:rsidRDefault="00C73189" w:rsidP="001A2396">
      <w:pPr>
        <w:pStyle w:val="a"/>
        <w:rPr>
          <w:lang w:val="de-DE"/>
        </w:rPr>
      </w:pPr>
      <w:r>
        <w:rPr>
          <w:lang w:val="de-DE"/>
        </w:rPr>
        <w:t xml:space="preserve">file_actions </w:t>
      </w:r>
      <w:r>
        <w:rPr>
          <w:lang w:val="de-DE"/>
        </w:rPr>
        <w:tab/>
      </w:r>
      <w:r w:rsidRPr="001A2396">
        <w:rPr>
          <w:rFonts w:hint="eastAsia"/>
          <w:lang w:val="de-DE"/>
        </w:rPr>
        <w:t>子进程启动时需要执行文件操作</w:t>
      </w:r>
      <w:r>
        <w:rPr>
          <w:rFonts w:hint="eastAsia"/>
          <w:lang w:val="de-DE"/>
        </w:rPr>
        <w:t>集合，可为</w:t>
      </w:r>
      <w:r>
        <w:rPr>
          <w:lang w:val="de-DE"/>
        </w:rPr>
        <w:t>NULL</w:t>
      </w:r>
    </w:p>
    <w:p w:rsidR="00C73189" w:rsidRDefault="00C73189" w:rsidP="0074292F">
      <w:pPr>
        <w:pStyle w:val="a"/>
        <w:rPr>
          <w:lang w:val="de-DE"/>
        </w:rPr>
      </w:pPr>
      <w:r>
        <w:rPr>
          <w:lang w:val="de-DE"/>
        </w:rPr>
        <w:t xml:space="preserve">attrp      </w:t>
      </w:r>
      <w:r>
        <w:rPr>
          <w:lang w:val="de-DE"/>
        </w:rPr>
        <w:tab/>
      </w:r>
      <w:r>
        <w:rPr>
          <w:rFonts w:hint="eastAsia"/>
          <w:lang w:val="de-DE"/>
        </w:rPr>
        <w:t>设定子进程创建属性，可为</w:t>
      </w:r>
      <w:r>
        <w:rPr>
          <w:lang w:val="de-DE"/>
        </w:rPr>
        <w:t>NULL</w:t>
      </w:r>
    </w:p>
    <w:p w:rsidR="00C73189" w:rsidRDefault="00C73189" w:rsidP="0074292F">
      <w:pPr>
        <w:pStyle w:val="a"/>
        <w:rPr>
          <w:lang w:val="de-DE"/>
        </w:rPr>
      </w:pPr>
      <w:r>
        <w:rPr>
          <w:lang w:val="de-DE"/>
        </w:rPr>
        <w:t xml:space="preserve">argv      </w:t>
      </w:r>
      <w:r>
        <w:rPr>
          <w:lang w:val="de-DE"/>
        </w:rPr>
        <w:tab/>
      </w:r>
      <w:r>
        <w:rPr>
          <w:rFonts w:hint="eastAsia"/>
          <w:lang w:val="de-DE"/>
        </w:rPr>
        <w:t>子进程的执行参数</w:t>
      </w:r>
    </w:p>
    <w:p w:rsidR="00C73189" w:rsidRDefault="00C73189" w:rsidP="0074292F">
      <w:pPr>
        <w:pStyle w:val="a"/>
        <w:rPr>
          <w:lang w:val="de-DE"/>
        </w:rPr>
      </w:pPr>
      <w:r>
        <w:rPr>
          <w:lang w:val="de-DE"/>
        </w:rPr>
        <w:t xml:space="preserve">envp        </w:t>
      </w:r>
      <w:r>
        <w:rPr>
          <w:rFonts w:hint="eastAsia"/>
          <w:lang w:val="de-DE"/>
        </w:rPr>
        <w:t>子进程环境变量</w:t>
      </w:r>
    </w:p>
    <w:p w:rsidR="00C73189" w:rsidRPr="003011BD" w:rsidRDefault="00C73189" w:rsidP="00952020">
      <w:pPr>
        <w:spacing w:before="62" w:after="62"/>
        <w:ind w:firstLineChars="200" w:firstLine="420"/>
        <w:rPr>
          <w:lang w:val="de-DE"/>
        </w:rPr>
      </w:pPr>
      <w:r>
        <w:rPr>
          <w:lang w:val="de-DE"/>
        </w:rPr>
        <w:lastRenderedPageBreak/>
        <w:t>waitpid</w:t>
      </w:r>
      <w:r>
        <w:rPr>
          <w:rFonts w:hint="eastAsia"/>
          <w:lang w:val="de-DE"/>
        </w:rPr>
        <w:t>函数（</w:t>
      </w:r>
      <w:r>
        <w:rPr>
          <w:lang w:val="de-DE"/>
        </w:rPr>
        <w:t>wait</w:t>
      </w:r>
      <w:r>
        <w:rPr>
          <w:rFonts w:hint="eastAsia"/>
          <w:lang w:val="de-DE"/>
        </w:rPr>
        <w:t>系列函数之一，详见</w:t>
      </w:r>
      <w:r>
        <w:rPr>
          <w:lang w:val="de-DE"/>
        </w:rPr>
        <w:t>sys/wait.h</w:t>
      </w:r>
      <w:r>
        <w:rPr>
          <w:rFonts w:hint="eastAsia"/>
          <w:lang w:val="de-DE"/>
        </w:rPr>
        <w:t>）是与</w:t>
      </w:r>
      <w:r>
        <w:rPr>
          <w:lang w:val="de-DE"/>
        </w:rPr>
        <w:t>posix_spawn</w:t>
      </w:r>
      <w:r>
        <w:rPr>
          <w:rFonts w:hint="eastAsia"/>
          <w:lang w:val="de-DE"/>
        </w:rPr>
        <w:t>函数经常配合使用的一个函数，</w:t>
      </w:r>
      <w:r>
        <w:rPr>
          <w:lang w:val="de-DE"/>
        </w:rPr>
        <w:t>waitpid</w:t>
      </w:r>
      <w:r>
        <w:rPr>
          <w:rFonts w:hint="eastAsia"/>
          <w:lang w:val="de-DE"/>
        </w:rPr>
        <w:t>用来等待一个特定的子进程结束，回收子进程的资源并返回子进程结束状态。</w:t>
      </w:r>
    </w:p>
    <w:p w:rsidR="00C73189" w:rsidRPr="00460B76" w:rsidRDefault="00C73189" w:rsidP="0074292F">
      <w:pPr>
        <w:pStyle w:val="a6"/>
        <w:rPr>
          <w:lang w:val="en-US"/>
        </w:rPr>
      </w:pPr>
      <w:r w:rsidRPr="00460B76">
        <w:rPr>
          <w:lang w:val="en-US"/>
        </w:rPr>
        <w:t>pid_t waitpid( pid_t</w:t>
      </w:r>
      <w:r w:rsidRPr="00460B76">
        <w:rPr>
          <w:lang w:val="en-US"/>
        </w:rPr>
        <w:tab/>
        <w:t xml:space="preserve"> pid,</w:t>
      </w:r>
    </w:p>
    <w:p w:rsidR="00C73189" w:rsidRPr="00460B76" w:rsidRDefault="00C73189" w:rsidP="0074292F">
      <w:pPr>
        <w:pStyle w:val="a6"/>
        <w:rPr>
          <w:lang w:val="en-US"/>
        </w:rPr>
      </w:pPr>
      <w:r w:rsidRPr="00460B76">
        <w:rPr>
          <w:lang w:val="en-US"/>
        </w:rPr>
        <w:t xml:space="preserve">                  int </w:t>
      </w:r>
      <w:r w:rsidRPr="00460B76">
        <w:rPr>
          <w:lang w:val="en-US"/>
        </w:rPr>
        <w:tab/>
        <w:t xml:space="preserve"> </w:t>
      </w:r>
      <w:r w:rsidRPr="00460B76">
        <w:rPr>
          <w:lang w:val="en-US"/>
        </w:rPr>
        <w:tab/>
        <w:t>*stat_loc,</w:t>
      </w:r>
    </w:p>
    <w:p w:rsidR="00C73189" w:rsidRPr="00460B76" w:rsidRDefault="00C73189" w:rsidP="0074292F">
      <w:pPr>
        <w:pStyle w:val="a6"/>
        <w:rPr>
          <w:lang w:val="en-US"/>
        </w:rPr>
      </w:pPr>
      <w:r w:rsidRPr="00460B76">
        <w:rPr>
          <w:lang w:val="en-US"/>
        </w:rPr>
        <w:t xml:space="preserve">                  int </w:t>
      </w:r>
      <w:r w:rsidRPr="00460B76">
        <w:rPr>
          <w:lang w:val="en-US"/>
        </w:rPr>
        <w:tab/>
      </w:r>
      <w:r w:rsidRPr="00460B76">
        <w:rPr>
          <w:lang w:val="en-US"/>
        </w:rPr>
        <w:tab/>
        <w:t xml:space="preserve"> options );</w:t>
      </w:r>
    </w:p>
    <w:p w:rsidR="00C73189" w:rsidRPr="00AE1C71" w:rsidRDefault="00C73189" w:rsidP="00725616">
      <w:pPr>
        <w:pStyle w:val="a"/>
        <w:rPr>
          <w:lang w:val="de-DE"/>
        </w:rPr>
      </w:pPr>
      <w:r w:rsidRPr="00725616">
        <w:rPr>
          <w:rFonts w:hint="eastAsia"/>
        </w:rPr>
        <w:t>函数返回值为已停止子进程的进程</w:t>
      </w:r>
      <w:r w:rsidRPr="00AE1C71">
        <w:rPr>
          <w:lang w:val="de-DE"/>
        </w:rPr>
        <w:t>ID</w:t>
      </w:r>
      <w:r>
        <w:rPr>
          <w:rFonts w:hint="eastAsia"/>
          <w:lang w:val="de-DE"/>
        </w:rPr>
        <w:t>，函数执行错误返回</w:t>
      </w:r>
      <w:r>
        <w:rPr>
          <w:lang w:val="de-DE"/>
        </w:rPr>
        <w:t>-1</w:t>
      </w:r>
    </w:p>
    <w:p w:rsidR="00C73189" w:rsidRDefault="00C73189" w:rsidP="0074292F">
      <w:pPr>
        <w:pStyle w:val="a"/>
        <w:rPr>
          <w:lang w:val="de-DE"/>
        </w:rPr>
      </w:pPr>
      <w:r>
        <w:rPr>
          <w:lang w:val="de-DE"/>
        </w:rPr>
        <w:t xml:space="preserve">pid   </w:t>
      </w:r>
      <w:r>
        <w:rPr>
          <w:lang w:val="de-DE"/>
        </w:rPr>
        <w:tab/>
      </w:r>
      <w:r>
        <w:rPr>
          <w:rFonts w:hint="eastAsia"/>
          <w:lang w:val="de-DE"/>
        </w:rPr>
        <w:t>标识等待结束的子进程</w:t>
      </w:r>
      <w:r>
        <w:rPr>
          <w:lang w:val="de-DE"/>
        </w:rPr>
        <w:t>ID</w:t>
      </w:r>
      <w:r>
        <w:rPr>
          <w:rFonts w:hint="eastAsia"/>
          <w:lang w:val="de-DE"/>
        </w:rPr>
        <w:t>，支持以下几种方式：</w:t>
      </w:r>
    </w:p>
    <w:p w:rsidR="00C73189" w:rsidRDefault="00C73189" w:rsidP="00AC7A81">
      <w:pPr>
        <w:pStyle w:val="a"/>
        <w:numPr>
          <w:ilvl w:val="0"/>
          <w:numId w:val="0"/>
        </w:numPr>
        <w:ind w:left="1679" w:firstLine="1"/>
        <w:rPr>
          <w:lang w:val="de-DE"/>
        </w:rPr>
      </w:pPr>
      <w:r>
        <w:rPr>
          <w:lang w:val="de-DE"/>
        </w:rPr>
        <w:t>&gt; 0</w:t>
      </w:r>
      <w:r>
        <w:rPr>
          <w:lang w:val="de-DE"/>
        </w:rPr>
        <w:tab/>
      </w:r>
      <w:r w:rsidRPr="00AC7A81">
        <w:rPr>
          <w:rFonts w:hint="eastAsia"/>
          <w:lang w:val="de-DE"/>
        </w:rPr>
        <w:t>等待指定</w:t>
      </w:r>
      <w:r>
        <w:rPr>
          <w:lang w:val="de-DE"/>
        </w:rPr>
        <w:t>PID</w:t>
      </w:r>
      <w:r w:rsidRPr="00AC7A81">
        <w:rPr>
          <w:rFonts w:hint="eastAsia"/>
          <w:lang w:val="de-DE"/>
        </w:rPr>
        <w:t>的子进程</w:t>
      </w:r>
    </w:p>
    <w:p w:rsidR="00C73189" w:rsidRDefault="00C73189" w:rsidP="00AC7A81">
      <w:pPr>
        <w:pStyle w:val="a"/>
        <w:numPr>
          <w:ilvl w:val="0"/>
          <w:numId w:val="0"/>
        </w:numPr>
        <w:ind w:left="1679" w:firstLine="1"/>
        <w:rPr>
          <w:lang w:val="de-DE"/>
        </w:rPr>
      </w:pPr>
      <w:r>
        <w:rPr>
          <w:lang w:val="de-DE"/>
        </w:rPr>
        <w:t>= 0</w:t>
      </w:r>
      <w:r>
        <w:rPr>
          <w:lang w:val="de-DE"/>
        </w:rPr>
        <w:tab/>
      </w:r>
      <w:r w:rsidRPr="00AC7A81">
        <w:rPr>
          <w:rFonts w:hint="eastAsia"/>
          <w:lang w:val="de-DE"/>
        </w:rPr>
        <w:t>子进程中组</w:t>
      </w:r>
      <w:r>
        <w:rPr>
          <w:lang w:val="de-DE"/>
        </w:rPr>
        <w:t>ID</w:t>
      </w:r>
      <w:r w:rsidRPr="00AC7A81">
        <w:rPr>
          <w:rFonts w:hint="eastAsia"/>
          <w:lang w:val="de-DE"/>
        </w:rPr>
        <w:t>相同的</w:t>
      </w:r>
    </w:p>
    <w:p w:rsidR="00C73189" w:rsidRDefault="00C73189" w:rsidP="00AC7A81">
      <w:pPr>
        <w:pStyle w:val="a"/>
        <w:numPr>
          <w:ilvl w:val="0"/>
          <w:numId w:val="0"/>
        </w:numPr>
        <w:ind w:left="1679" w:firstLine="1"/>
        <w:rPr>
          <w:lang w:val="de-DE"/>
        </w:rPr>
      </w:pPr>
      <w:r>
        <w:rPr>
          <w:lang w:val="de-DE"/>
        </w:rPr>
        <w:t>= -1</w:t>
      </w:r>
      <w:r>
        <w:rPr>
          <w:lang w:val="de-DE"/>
        </w:rPr>
        <w:tab/>
      </w:r>
      <w:r>
        <w:rPr>
          <w:rFonts w:hint="eastAsia"/>
          <w:lang w:val="de-DE"/>
        </w:rPr>
        <w:t>等待任意子进程</w:t>
      </w:r>
    </w:p>
    <w:p w:rsidR="00C73189" w:rsidRDefault="00C73189" w:rsidP="00AC7A81">
      <w:pPr>
        <w:pStyle w:val="a"/>
        <w:numPr>
          <w:ilvl w:val="0"/>
          <w:numId w:val="0"/>
        </w:numPr>
        <w:ind w:left="1679" w:firstLine="1"/>
        <w:rPr>
          <w:lang w:val="de-DE"/>
        </w:rPr>
      </w:pPr>
      <w:r>
        <w:rPr>
          <w:lang w:val="de-DE"/>
        </w:rPr>
        <w:t>&lt; -1</w:t>
      </w:r>
      <w:r w:rsidRPr="00AC7A81">
        <w:rPr>
          <w:rFonts w:hint="eastAsia"/>
          <w:lang w:val="de-DE"/>
        </w:rPr>
        <w:t>子进程中组</w:t>
      </w:r>
      <w:r>
        <w:rPr>
          <w:lang w:val="de-DE"/>
        </w:rPr>
        <w:t>ID</w:t>
      </w:r>
      <w:r w:rsidRPr="00AC7A81">
        <w:rPr>
          <w:rFonts w:hint="eastAsia"/>
          <w:lang w:val="de-DE"/>
        </w:rPr>
        <w:t>为</w:t>
      </w:r>
      <w:r>
        <w:rPr>
          <w:lang w:val="de-DE"/>
        </w:rPr>
        <w:t>pid</w:t>
      </w:r>
      <w:r w:rsidRPr="00AC7A81">
        <w:rPr>
          <w:rFonts w:hint="eastAsia"/>
          <w:lang w:val="de-DE"/>
        </w:rPr>
        <w:t>绝对值的子进程</w:t>
      </w:r>
    </w:p>
    <w:p w:rsidR="00C73189" w:rsidRDefault="00C73189" w:rsidP="0074292F">
      <w:pPr>
        <w:pStyle w:val="a"/>
        <w:rPr>
          <w:lang w:val="de-DE"/>
        </w:rPr>
      </w:pPr>
      <w:r>
        <w:rPr>
          <w:lang w:val="de-DE"/>
        </w:rPr>
        <w:t xml:space="preserve">stat_loc </w:t>
      </w:r>
      <w:r>
        <w:rPr>
          <w:lang w:val="de-DE"/>
        </w:rPr>
        <w:tab/>
      </w:r>
      <w:r>
        <w:rPr>
          <w:rFonts w:hint="eastAsia"/>
          <w:lang w:val="de-DE"/>
        </w:rPr>
        <w:t>返回进程结束的状态</w:t>
      </w:r>
    </w:p>
    <w:p w:rsidR="00C73189" w:rsidRDefault="00C73189" w:rsidP="00AE5A0F">
      <w:pPr>
        <w:pStyle w:val="a"/>
        <w:rPr>
          <w:lang w:val="de-DE"/>
        </w:rPr>
      </w:pPr>
      <w:r>
        <w:rPr>
          <w:lang w:val="de-DE"/>
        </w:rPr>
        <w:t xml:space="preserve">options  </w:t>
      </w:r>
      <w:r>
        <w:rPr>
          <w:lang w:val="de-DE"/>
        </w:rPr>
        <w:tab/>
      </w:r>
      <w:r>
        <w:rPr>
          <w:rFonts w:hint="eastAsia"/>
          <w:lang w:val="de-DE"/>
        </w:rPr>
        <w:t>功能选项位，</w:t>
      </w:r>
      <w:r>
        <w:rPr>
          <w:rFonts w:hint="eastAsia"/>
        </w:rPr>
        <w:t>由位掩码组成，支持的掩码位有：</w:t>
      </w:r>
    </w:p>
    <w:p w:rsidR="00C73189" w:rsidRDefault="00C73189" w:rsidP="00DF11AB">
      <w:pPr>
        <w:pStyle w:val="a"/>
        <w:numPr>
          <w:ilvl w:val="0"/>
          <w:numId w:val="0"/>
        </w:numPr>
        <w:ind w:left="1680"/>
        <w:rPr>
          <w:lang w:val="de-DE"/>
        </w:rPr>
      </w:pPr>
      <w:r w:rsidRPr="00DF11AB">
        <w:rPr>
          <w:lang w:val="de-DE"/>
        </w:rPr>
        <w:t>WNOHANG</w:t>
      </w:r>
      <w:r>
        <w:rPr>
          <w:lang w:val="de-DE"/>
        </w:rPr>
        <w:t xml:space="preserve"> </w:t>
      </w:r>
      <w:r>
        <w:rPr>
          <w:lang w:val="de-DE"/>
        </w:rPr>
        <w:tab/>
      </w:r>
      <w:r>
        <w:rPr>
          <w:lang w:val="de-DE"/>
        </w:rPr>
        <w:tab/>
      </w:r>
      <w:r>
        <w:rPr>
          <w:rFonts w:hint="eastAsia"/>
          <w:lang w:val="de-DE"/>
        </w:rPr>
        <w:t>不阻塞，如果有子进程结束则回收，无则直接退出</w:t>
      </w:r>
    </w:p>
    <w:p w:rsidR="00C73189" w:rsidRPr="00AE5A0F" w:rsidRDefault="00C73189" w:rsidP="00DF11AB">
      <w:pPr>
        <w:pStyle w:val="a"/>
        <w:numPr>
          <w:ilvl w:val="0"/>
          <w:numId w:val="0"/>
        </w:numPr>
        <w:ind w:left="3356" w:hanging="1676"/>
        <w:rPr>
          <w:lang w:val="de-DE"/>
        </w:rPr>
      </w:pPr>
      <w:r w:rsidRPr="00DF11AB">
        <w:rPr>
          <w:lang w:val="de-DE"/>
        </w:rPr>
        <w:t>WUNTRACED</w:t>
      </w:r>
      <w:r>
        <w:rPr>
          <w:lang w:val="de-DE"/>
        </w:rPr>
        <w:tab/>
      </w:r>
      <w:r w:rsidRPr="00DF11AB">
        <w:rPr>
          <w:rFonts w:hint="eastAsia"/>
          <w:lang w:val="de-DE"/>
        </w:rPr>
        <w:t>若子进程进入暂停状态，则马上返回，但子进程的结束状态不予以理会。</w:t>
      </w:r>
      <w:r w:rsidRPr="00DF11AB">
        <w:rPr>
          <w:lang w:val="de-DE"/>
        </w:rPr>
        <w:t>WIFSTOPPED(status)</w:t>
      </w:r>
      <w:r>
        <w:rPr>
          <w:rFonts w:hint="eastAsia"/>
          <w:lang w:val="de-DE"/>
        </w:rPr>
        <w:t>宏确定返回值是否对应与一个暂停子进程</w:t>
      </w:r>
    </w:p>
    <w:p w:rsidR="00C73189" w:rsidRDefault="00C73189" w:rsidP="00952020">
      <w:pPr>
        <w:pStyle w:val="23"/>
        <w:spacing w:before="62" w:after="62"/>
        <w:ind w:firstLineChars="200"/>
        <w:rPr>
          <w:lang w:val="de-DE"/>
        </w:rPr>
      </w:pPr>
      <w:r>
        <w:rPr>
          <w:rFonts w:hint="eastAsia"/>
          <w:lang w:val="de-DE"/>
        </w:rPr>
        <w:t>与进程退出相关的函数有</w:t>
      </w:r>
      <w:r>
        <w:rPr>
          <w:lang w:val="de-DE"/>
        </w:rPr>
        <w:t>kill</w:t>
      </w:r>
      <w:r>
        <w:rPr>
          <w:rFonts w:hint="eastAsia"/>
          <w:lang w:val="de-DE"/>
        </w:rPr>
        <w:t>和</w:t>
      </w:r>
      <w:r>
        <w:rPr>
          <w:lang w:val="de-DE"/>
        </w:rPr>
        <w:t>exit</w:t>
      </w:r>
      <w:r>
        <w:rPr>
          <w:rFonts w:hint="eastAsia"/>
          <w:lang w:val="de-DE"/>
        </w:rPr>
        <w:t>，其中</w:t>
      </w:r>
      <w:r>
        <w:rPr>
          <w:lang w:val="de-DE"/>
        </w:rPr>
        <w:t>kill</w:t>
      </w:r>
      <w:r>
        <w:rPr>
          <w:rFonts w:hint="eastAsia"/>
          <w:lang w:val="de-DE"/>
        </w:rPr>
        <w:t>函数是用来向进程发送信号，</w:t>
      </w:r>
      <w:r>
        <w:rPr>
          <w:rFonts w:hint="eastAsia"/>
        </w:rPr>
        <w:t>其中有些信号可以杀死进程</w:t>
      </w:r>
      <w:r>
        <w:rPr>
          <w:rFonts w:hint="eastAsia"/>
          <w:lang w:val="de-DE"/>
        </w:rPr>
        <w:t>，而</w:t>
      </w:r>
      <w:r>
        <w:rPr>
          <w:lang w:val="de-DE"/>
        </w:rPr>
        <w:t>exit</w:t>
      </w:r>
      <w:r>
        <w:rPr>
          <w:rFonts w:hint="eastAsia"/>
          <w:lang w:val="de-DE"/>
        </w:rPr>
        <w:t>是实现进程自身退出的</w:t>
      </w:r>
      <w:r>
        <w:rPr>
          <w:lang w:val="de-DE"/>
        </w:rPr>
        <w:t>API</w:t>
      </w:r>
      <w:r>
        <w:rPr>
          <w:rFonts w:hint="eastAsia"/>
          <w:lang w:val="de-DE"/>
        </w:rPr>
        <w:t>。这里我们主要介绍</w:t>
      </w:r>
      <w:r>
        <w:rPr>
          <w:lang w:val="de-DE"/>
        </w:rPr>
        <w:t>exit</w:t>
      </w:r>
      <w:r>
        <w:rPr>
          <w:rFonts w:hint="eastAsia"/>
          <w:lang w:val="de-DE"/>
        </w:rPr>
        <w:t>的使用，</w:t>
      </w:r>
      <w:r>
        <w:rPr>
          <w:lang w:val="de-DE"/>
        </w:rPr>
        <w:t>exit</w:t>
      </w:r>
      <w:r>
        <w:rPr>
          <w:rFonts w:hint="eastAsia"/>
          <w:lang w:val="de-DE"/>
        </w:rPr>
        <w:t>的使用比较简单，通常情况下在需要退出进程的地方使用</w:t>
      </w:r>
      <w:r>
        <w:rPr>
          <w:lang w:val="de-DE"/>
        </w:rPr>
        <w:t>exit</w:t>
      </w:r>
      <w:r>
        <w:rPr>
          <w:rFonts w:hint="eastAsia"/>
          <w:lang w:val="de-DE"/>
        </w:rPr>
        <w:t>函数即可。</w:t>
      </w:r>
    </w:p>
    <w:p w:rsidR="00C73189" w:rsidRDefault="00C73189" w:rsidP="00EA770A">
      <w:pPr>
        <w:pStyle w:val="23"/>
        <w:spacing w:before="62" w:after="62"/>
        <w:ind w:firstLine="0"/>
        <w:rPr>
          <w:lang w:val="de-DE"/>
        </w:rPr>
      </w:pPr>
      <w:r>
        <w:rPr>
          <w:lang w:val="de-DE"/>
        </w:rPr>
        <w:tab/>
      </w:r>
      <w:r>
        <w:rPr>
          <w:rFonts w:hint="eastAsia"/>
          <w:lang w:val="de-DE"/>
        </w:rPr>
        <w:t>本实验例程使用</w:t>
      </w:r>
      <w:r w:rsidRPr="003011BD">
        <w:t>posix_spawn</w:t>
      </w:r>
      <w:r>
        <w:rPr>
          <w:rFonts w:hint="eastAsia"/>
        </w:rPr>
        <w:t>函数启动一个</w:t>
      </w:r>
      <w:r>
        <w:t>helloworld</w:t>
      </w:r>
      <w:r>
        <w:rPr>
          <w:rFonts w:hint="eastAsia"/>
        </w:rPr>
        <w:t>进程，随后输出父进程和子进程的进程</w:t>
      </w:r>
      <w:r>
        <w:t>ID</w:t>
      </w:r>
      <w:r>
        <w:rPr>
          <w:rFonts w:hint="eastAsia"/>
        </w:rPr>
        <w:t>，并在实验结束时验证</w:t>
      </w:r>
      <w:r>
        <w:t>exit</w:t>
      </w:r>
      <w:r>
        <w:rPr>
          <w:rFonts w:hint="eastAsia"/>
        </w:rPr>
        <w:t>函数的作用。</w:t>
      </w:r>
    </w:p>
    <w:p w:rsidR="00C73189" w:rsidRPr="00181635" w:rsidRDefault="00C73189" w:rsidP="0074292F">
      <w:pPr>
        <w:pStyle w:val="a8"/>
        <w:rPr>
          <w:lang w:val="de-DE"/>
        </w:rPr>
      </w:pPr>
      <w:bookmarkStart w:id="1016" w:name="_Ref425579723"/>
      <w:r>
        <w:rPr>
          <w:rFonts w:hint="eastAsia"/>
        </w:rPr>
        <w:t>程序清单</w:t>
      </w:r>
      <w:r w:rsidRPr="001064EA">
        <w:rPr>
          <w:lang w:val="de-DE"/>
        </w:rPr>
        <w:fldChar w:fldCharType="begin"/>
      </w:r>
      <w:r w:rsidRPr="001064EA">
        <w:rPr>
          <w:lang w:val="de-DE"/>
        </w:rPr>
        <w:instrText xml:space="preserve"> STYLEREF 1 \s </w:instrText>
      </w:r>
      <w:r w:rsidRPr="001064EA">
        <w:rPr>
          <w:lang w:val="de-DE"/>
        </w:rPr>
        <w:fldChar w:fldCharType="separate"/>
      </w:r>
      <w:r w:rsidR="00B96029">
        <w:rPr>
          <w:noProof/>
          <w:lang w:val="de-DE"/>
        </w:rPr>
        <w:t>6</w:t>
      </w:r>
      <w:r w:rsidRPr="001064EA">
        <w:rPr>
          <w:lang w:val="de-DE"/>
        </w:rPr>
        <w:fldChar w:fldCharType="end"/>
      </w:r>
      <w:r w:rsidRPr="001064EA">
        <w:rPr>
          <w:lang w:val="de-DE"/>
        </w:rPr>
        <w:t>.</w:t>
      </w:r>
      <w:r w:rsidRPr="001064EA">
        <w:rPr>
          <w:lang w:val="de-DE"/>
        </w:rPr>
        <w:fldChar w:fldCharType="begin"/>
      </w:r>
      <w:r w:rsidRPr="001064EA">
        <w:rPr>
          <w:lang w:val="de-DE"/>
        </w:rPr>
        <w:instrText xml:space="preserve"> SEQ </w:instrText>
      </w:r>
      <w:r>
        <w:rPr>
          <w:rFonts w:hint="eastAsia"/>
        </w:rPr>
        <w:instrText>程序清单</w:instrText>
      </w:r>
      <w:r w:rsidRPr="001064EA">
        <w:rPr>
          <w:lang w:val="de-DE"/>
        </w:rPr>
        <w:instrText xml:space="preserve"> \* ARABIC \s 1 </w:instrText>
      </w:r>
      <w:r w:rsidRPr="001064EA">
        <w:rPr>
          <w:lang w:val="de-DE"/>
        </w:rPr>
        <w:fldChar w:fldCharType="separate"/>
      </w:r>
      <w:r w:rsidR="00B96029">
        <w:rPr>
          <w:noProof/>
          <w:lang w:val="de-DE"/>
        </w:rPr>
        <w:t>1</w:t>
      </w:r>
      <w:r w:rsidRPr="001064EA">
        <w:rPr>
          <w:lang w:val="de-DE"/>
        </w:rPr>
        <w:fldChar w:fldCharType="end"/>
      </w:r>
      <w:bookmarkEnd w:id="1016"/>
      <w:r w:rsidRPr="00181635">
        <w:rPr>
          <w:lang w:val="de-DE"/>
        </w:rPr>
        <w:t xml:space="preserve">    proc_manage.c</w:t>
      </w:r>
      <w:r>
        <w:rPr>
          <w:rFonts w:hint="eastAsia"/>
        </w:rPr>
        <w:t>代码</w:t>
      </w:r>
    </w:p>
    <w:p w:rsidR="00C73189" w:rsidRDefault="00C73189" w:rsidP="00F37CA7">
      <w:pPr>
        <w:pStyle w:val="a6"/>
      </w:pPr>
      <w:r>
        <w:t>#include &lt;spawn.h&gt;</w:t>
      </w:r>
    </w:p>
    <w:p w:rsidR="00C73189" w:rsidRDefault="00C73189" w:rsidP="00F37CA7">
      <w:pPr>
        <w:pStyle w:val="a6"/>
      </w:pPr>
      <w:r>
        <w:t>#include &lt;stdio.h&gt;</w:t>
      </w:r>
    </w:p>
    <w:p w:rsidR="00C73189" w:rsidRDefault="00C73189" w:rsidP="00F37CA7">
      <w:pPr>
        <w:pStyle w:val="a6"/>
      </w:pPr>
      <w:r>
        <w:t>#include &lt;unistd.h&gt;</w:t>
      </w:r>
    </w:p>
    <w:p w:rsidR="00C73189" w:rsidRDefault="00C73189" w:rsidP="00F37CA7">
      <w:pPr>
        <w:pStyle w:val="a6"/>
      </w:pPr>
      <w:r>
        <w:t>#include &lt;sys/types.h&gt;</w:t>
      </w:r>
    </w:p>
    <w:p w:rsidR="00C73189" w:rsidRDefault="00C73189" w:rsidP="00F37CA7">
      <w:pPr>
        <w:pStyle w:val="a6"/>
      </w:pPr>
      <w:r>
        <w:t>#include &lt;sys/wait.h&gt;</w:t>
      </w:r>
    </w:p>
    <w:p w:rsidR="00C73189" w:rsidRDefault="00C73189" w:rsidP="00F37CA7">
      <w:pPr>
        <w:pStyle w:val="a6"/>
      </w:pPr>
      <w:r>
        <w:t>/******************************************************************************</w:t>
      </w:r>
    </w:p>
    <w:p w:rsidR="00C73189" w:rsidRDefault="00C73189" w:rsidP="00F37CA7">
      <w:pPr>
        <w:pStyle w:val="a6"/>
      </w:pPr>
      <w:r>
        <w:t xml:space="preserve">** </w:t>
      </w:r>
      <w:r>
        <w:rPr>
          <w:rFonts w:hint="eastAsia"/>
        </w:rPr>
        <w:t>全局变量</w:t>
      </w:r>
    </w:p>
    <w:p w:rsidR="00C73189" w:rsidRDefault="00C73189" w:rsidP="00F37CA7">
      <w:pPr>
        <w:pStyle w:val="a6"/>
      </w:pPr>
      <w:r>
        <w:t>******************************************************************************/</w:t>
      </w:r>
    </w:p>
    <w:p w:rsidR="00C73189" w:rsidRDefault="00C73189" w:rsidP="00F37CA7">
      <w:pPr>
        <w:pStyle w:val="a6"/>
      </w:pPr>
      <w:r>
        <w:t>extern char **environ;</w:t>
      </w:r>
    </w:p>
    <w:p w:rsidR="00C73189" w:rsidRDefault="00C73189" w:rsidP="00F37CA7">
      <w:pPr>
        <w:pStyle w:val="a6"/>
      </w:pPr>
      <w:r>
        <w:t>/******************************************************************************</w:t>
      </w:r>
    </w:p>
    <w:p w:rsidR="00C73189" w:rsidRDefault="00C73189" w:rsidP="00F37CA7">
      <w:pPr>
        <w:pStyle w:val="a6"/>
      </w:pPr>
      <w:r>
        <w:t xml:space="preserve">** </w:t>
      </w:r>
      <w:r>
        <w:rPr>
          <w:rFonts w:hint="eastAsia"/>
        </w:rPr>
        <w:t>函数名称</w:t>
      </w:r>
      <w:r>
        <w:t>: main</w:t>
      </w:r>
    </w:p>
    <w:p w:rsidR="00C73189" w:rsidRDefault="00C73189" w:rsidP="00F37CA7">
      <w:pPr>
        <w:pStyle w:val="a6"/>
      </w:pPr>
      <w:r>
        <w:t xml:space="preserve">** </w:t>
      </w:r>
      <w:r>
        <w:rPr>
          <w:rFonts w:hint="eastAsia"/>
        </w:rPr>
        <w:t>功能描述</w:t>
      </w:r>
      <w:r>
        <w:t xml:space="preserve">: </w:t>
      </w:r>
      <w:r>
        <w:rPr>
          <w:rFonts w:hint="eastAsia"/>
        </w:rPr>
        <w:t>程序主函数</w:t>
      </w:r>
    </w:p>
    <w:p w:rsidR="00C73189" w:rsidRDefault="00C73189" w:rsidP="00F37CA7">
      <w:pPr>
        <w:pStyle w:val="a6"/>
      </w:pPr>
      <w:r>
        <w:t>******************************************************************************/</w:t>
      </w:r>
    </w:p>
    <w:p w:rsidR="00C73189" w:rsidRDefault="00C73189" w:rsidP="00F37CA7">
      <w:pPr>
        <w:pStyle w:val="a6"/>
      </w:pPr>
      <w:r>
        <w:t>int main (int argc, char *argv[])</w:t>
      </w:r>
    </w:p>
    <w:p w:rsidR="00C73189" w:rsidRDefault="00C73189" w:rsidP="00F37CA7">
      <w:pPr>
        <w:pStyle w:val="a6"/>
      </w:pPr>
      <w:r>
        <w:t>{</w:t>
      </w:r>
    </w:p>
    <w:p w:rsidR="00C73189" w:rsidRDefault="00C73189" w:rsidP="00F37CA7">
      <w:pPr>
        <w:pStyle w:val="a6"/>
      </w:pPr>
      <w:r>
        <w:t xml:space="preserve">    int                           </w:t>
      </w:r>
      <w:r>
        <w:tab/>
        <w:t>ret ;</w:t>
      </w:r>
    </w:p>
    <w:p w:rsidR="00C73189" w:rsidRPr="00460B76" w:rsidRDefault="00C73189" w:rsidP="00952020">
      <w:pPr>
        <w:pStyle w:val="a6"/>
        <w:ind w:firstLineChars="200" w:firstLine="360"/>
        <w:rPr>
          <w:lang w:val="en-US"/>
        </w:rPr>
      </w:pPr>
      <w:r w:rsidRPr="00460B76">
        <w:rPr>
          <w:lang w:val="en-US"/>
        </w:rPr>
        <w:t xml:space="preserve">int                            </w:t>
      </w:r>
      <w:r w:rsidRPr="00460B76">
        <w:rPr>
          <w:lang w:val="en-US"/>
        </w:rPr>
        <w:tab/>
        <w:t>stat ;</w:t>
      </w:r>
    </w:p>
    <w:p w:rsidR="00C73189" w:rsidRPr="00460B76" w:rsidRDefault="00C73189" w:rsidP="00F37CA7">
      <w:pPr>
        <w:pStyle w:val="a6"/>
        <w:rPr>
          <w:lang w:val="en-US"/>
        </w:rPr>
      </w:pPr>
      <w:r w:rsidRPr="00460B76">
        <w:rPr>
          <w:lang w:val="en-US"/>
        </w:rPr>
        <w:t xml:space="preserve">    pid_t                         </w:t>
      </w:r>
      <w:r w:rsidRPr="00460B76">
        <w:rPr>
          <w:lang w:val="en-US"/>
        </w:rPr>
        <w:tab/>
        <w:t>pid ;</w:t>
      </w:r>
    </w:p>
    <w:p w:rsidR="00C73189" w:rsidRPr="00460B76" w:rsidRDefault="00C73189" w:rsidP="00F37CA7">
      <w:pPr>
        <w:pStyle w:val="a6"/>
        <w:rPr>
          <w:lang w:val="en-US"/>
        </w:rPr>
      </w:pPr>
      <w:r w:rsidRPr="00460B76">
        <w:rPr>
          <w:lang w:val="en-US"/>
        </w:rPr>
        <w:t xml:space="preserve">    pid_t                         </w:t>
      </w:r>
      <w:r w:rsidRPr="00460B76">
        <w:rPr>
          <w:lang w:val="en-US"/>
        </w:rPr>
        <w:tab/>
        <w:t>child_pid ;</w:t>
      </w:r>
    </w:p>
    <w:p w:rsidR="00C73189" w:rsidRPr="00460B76" w:rsidRDefault="00C73189" w:rsidP="00F37CA7">
      <w:pPr>
        <w:pStyle w:val="a6"/>
        <w:rPr>
          <w:lang w:val="en-US"/>
        </w:rPr>
      </w:pPr>
      <w:r w:rsidRPr="00460B76">
        <w:rPr>
          <w:lang w:val="en-US"/>
        </w:rPr>
        <w:t xml:space="preserve">    char                           *</w:t>
      </w:r>
      <w:r w:rsidRPr="00460B76">
        <w:rPr>
          <w:lang w:val="en-US"/>
        </w:rPr>
        <w:tab/>
        <w:t>args[3]</w:t>
      </w:r>
      <w:r w:rsidRPr="00460B76">
        <w:rPr>
          <w:lang w:val="en-US"/>
        </w:rPr>
        <w:tab/>
        <w:t>= {"hello", "-l", NULL};</w:t>
      </w:r>
    </w:p>
    <w:p w:rsidR="00C73189" w:rsidRPr="00460B76" w:rsidRDefault="00C73189" w:rsidP="00F37CA7">
      <w:pPr>
        <w:pStyle w:val="a6"/>
        <w:rPr>
          <w:lang w:val="en-US"/>
        </w:rPr>
      </w:pPr>
      <w:r w:rsidRPr="00460B76">
        <w:rPr>
          <w:lang w:val="en-US"/>
        </w:rPr>
        <w:t xml:space="preserve">    posix_spawnattr_t            </w:t>
      </w:r>
      <w:r w:rsidRPr="00460B76">
        <w:rPr>
          <w:lang w:val="en-US"/>
        </w:rPr>
        <w:tab/>
        <w:t>attr ;</w:t>
      </w:r>
    </w:p>
    <w:p w:rsidR="00C73189" w:rsidRPr="00460B76" w:rsidRDefault="00C73189" w:rsidP="00F37CA7">
      <w:pPr>
        <w:pStyle w:val="a6"/>
        <w:rPr>
          <w:lang w:val="en-US"/>
        </w:rPr>
      </w:pPr>
      <w:r w:rsidRPr="00460B76">
        <w:rPr>
          <w:lang w:val="en-US"/>
        </w:rPr>
        <w:lastRenderedPageBreak/>
        <w:t xml:space="preserve">    posix_spawn_file_actions_t </w:t>
      </w:r>
      <w:r w:rsidRPr="00460B76">
        <w:rPr>
          <w:lang w:val="en-US"/>
        </w:rPr>
        <w:tab/>
        <w:t>fact ;</w:t>
      </w:r>
    </w:p>
    <w:p w:rsidR="00C73189" w:rsidRPr="00460B76" w:rsidRDefault="00C73189" w:rsidP="00F37CA7">
      <w:pPr>
        <w:pStyle w:val="a6"/>
        <w:rPr>
          <w:lang w:val="en-US"/>
        </w:rPr>
      </w:pPr>
    </w:p>
    <w:p w:rsidR="00C73189" w:rsidRPr="00460B76" w:rsidRDefault="00C73189" w:rsidP="00F37CA7">
      <w:pPr>
        <w:pStyle w:val="a6"/>
        <w:rPr>
          <w:lang w:val="en-US"/>
        </w:rPr>
      </w:pPr>
      <w:r w:rsidRPr="00460B76">
        <w:rPr>
          <w:lang w:val="en-US"/>
        </w:rPr>
        <w:t xml:space="preserve">    posix_spawnattr_init(&amp;attr);                        </w:t>
      </w:r>
      <w:r w:rsidRPr="00460B76">
        <w:rPr>
          <w:lang w:val="en-US"/>
        </w:rPr>
        <w:tab/>
        <w:t xml:space="preserve">/*  </w:t>
      </w:r>
      <w:r>
        <w:rPr>
          <w:rFonts w:hint="eastAsia"/>
        </w:rPr>
        <w:t>初始化</w:t>
      </w:r>
      <w:r w:rsidRPr="00460B76">
        <w:rPr>
          <w:lang w:val="en-US"/>
        </w:rPr>
        <w:t xml:space="preserve"> spawn </w:t>
      </w:r>
      <w:r>
        <w:rPr>
          <w:rFonts w:hint="eastAsia"/>
        </w:rPr>
        <w:t>函数参数</w:t>
      </w:r>
      <w:r w:rsidRPr="00460B76">
        <w:rPr>
          <w:lang w:val="en-US"/>
        </w:rPr>
        <w:t xml:space="preserve"> */</w:t>
      </w:r>
    </w:p>
    <w:p w:rsidR="00C73189" w:rsidRPr="00460B76" w:rsidRDefault="00C73189" w:rsidP="00F37CA7">
      <w:pPr>
        <w:pStyle w:val="a6"/>
        <w:rPr>
          <w:lang w:val="en-US"/>
        </w:rPr>
      </w:pPr>
      <w:r w:rsidRPr="00460B76">
        <w:rPr>
          <w:lang w:val="en-US"/>
        </w:rPr>
        <w:t xml:space="preserve">    posix_spawn_file_actions_init(&amp;fact);</w:t>
      </w:r>
    </w:p>
    <w:p w:rsidR="00C73189" w:rsidRPr="00460B76" w:rsidRDefault="00C73189" w:rsidP="00F37CA7">
      <w:pPr>
        <w:pStyle w:val="a6"/>
        <w:rPr>
          <w:lang w:val="en-US"/>
        </w:rPr>
      </w:pPr>
    </w:p>
    <w:p w:rsidR="00C73189" w:rsidRPr="00460B76" w:rsidRDefault="00C73189" w:rsidP="00F37CA7">
      <w:pPr>
        <w:pStyle w:val="a6"/>
        <w:rPr>
          <w:lang w:val="en-US"/>
        </w:rPr>
      </w:pPr>
      <w:r w:rsidRPr="00460B76">
        <w:rPr>
          <w:lang w:val="en-US"/>
        </w:rPr>
        <w:t xml:space="preserve">    ret = posix_spawn(&amp;child_pid, "./helloworld",     </w:t>
      </w:r>
      <w:r w:rsidRPr="00460B76">
        <w:rPr>
          <w:lang w:val="en-US"/>
        </w:rPr>
        <w:tab/>
        <w:t xml:space="preserve">/*  </w:t>
      </w:r>
      <w:r>
        <w:rPr>
          <w:rFonts w:hint="eastAsia"/>
        </w:rPr>
        <w:t>创建子进程</w:t>
      </w:r>
      <w:r w:rsidRPr="00460B76">
        <w:rPr>
          <w:lang w:val="en-US"/>
        </w:rPr>
        <w:t xml:space="preserve">             */</w:t>
      </w:r>
    </w:p>
    <w:p w:rsidR="00C73189" w:rsidRPr="00460B76" w:rsidRDefault="00C73189" w:rsidP="00F37CA7">
      <w:pPr>
        <w:pStyle w:val="a6"/>
        <w:rPr>
          <w:lang w:val="en-US"/>
        </w:rPr>
      </w:pPr>
      <w:r w:rsidRPr="00460B76">
        <w:rPr>
          <w:lang w:val="en-US"/>
        </w:rPr>
        <w:t xml:space="preserve">    </w:t>
      </w:r>
      <w:r w:rsidRPr="00460B76">
        <w:rPr>
          <w:lang w:val="en-US"/>
        </w:rPr>
        <w:tab/>
      </w:r>
      <w:r w:rsidRPr="00460B76">
        <w:rPr>
          <w:lang w:val="en-US"/>
        </w:rPr>
        <w:tab/>
        <w:t xml:space="preserve">                 &amp;fact, &amp;attr, args, environ);</w:t>
      </w:r>
    </w:p>
    <w:p w:rsidR="00C73189" w:rsidRPr="00460B76" w:rsidRDefault="00C73189" w:rsidP="00F37CA7">
      <w:pPr>
        <w:pStyle w:val="a6"/>
        <w:rPr>
          <w:lang w:val="en-US"/>
        </w:rPr>
      </w:pPr>
      <w:r w:rsidRPr="00460B76">
        <w:rPr>
          <w:lang w:val="en-US"/>
        </w:rPr>
        <w:t xml:space="preserve">    if (ret &lt; 0) {</w:t>
      </w:r>
    </w:p>
    <w:p w:rsidR="00C73189" w:rsidRPr="00460B76" w:rsidRDefault="00C73189" w:rsidP="00952020">
      <w:pPr>
        <w:pStyle w:val="a6"/>
        <w:ind w:firstLineChars="450" w:firstLine="810"/>
        <w:rPr>
          <w:lang w:val="en-US"/>
        </w:rPr>
      </w:pPr>
      <w:r w:rsidRPr="00460B76">
        <w:rPr>
          <w:lang w:val="en-US"/>
        </w:rPr>
        <w:t>printf("child process create faile");</w:t>
      </w:r>
    </w:p>
    <w:p w:rsidR="00C73189" w:rsidRPr="00460B76" w:rsidRDefault="00C73189" w:rsidP="00952020">
      <w:pPr>
        <w:pStyle w:val="a6"/>
        <w:ind w:firstLineChars="450" w:firstLine="810"/>
        <w:rPr>
          <w:lang w:val="en-US"/>
        </w:rPr>
      </w:pPr>
      <w:r w:rsidRPr="00460B76">
        <w:rPr>
          <w:lang w:val="en-US"/>
        </w:rPr>
        <w:t>return  (-1);</w:t>
      </w:r>
    </w:p>
    <w:p w:rsidR="00C73189" w:rsidRPr="00460B76" w:rsidRDefault="00C73189" w:rsidP="00F37CA7">
      <w:pPr>
        <w:pStyle w:val="a6"/>
        <w:rPr>
          <w:lang w:val="en-US"/>
        </w:rPr>
      </w:pPr>
      <w:r w:rsidRPr="00460B76">
        <w:rPr>
          <w:lang w:val="en-US"/>
        </w:rPr>
        <w:t xml:space="preserve">    }</w:t>
      </w:r>
    </w:p>
    <w:p w:rsidR="00C73189" w:rsidRPr="00460B76" w:rsidRDefault="00C73189" w:rsidP="00832E89">
      <w:pPr>
        <w:pStyle w:val="a6"/>
        <w:ind w:firstLine="420"/>
        <w:rPr>
          <w:lang w:val="en-US"/>
        </w:rPr>
      </w:pPr>
    </w:p>
    <w:p w:rsidR="00C73189" w:rsidRPr="00460B76" w:rsidRDefault="00C73189" w:rsidP="00832E89">
      <w:pPr>
        <w:pStyle w:val="a6"/>
        <w:ind w:firstLine="420"/>
        <w:rPr>
          <w:lang w:val="en-US"/>
        </w:rPr>
      </w:pPr>
      <w:r w:rsidRPr="00460B76">
        <w:rPr>
          <w:lang w:val="en-US"/>
        </w:rPr>
        <w:t xml:space="preserve">printf("pid=%d, child pid = %d\n",  </w:t>
      </w:r>
      <w:r w:rsidRPr="00460B76">
        <w:rPr>
          <w:lang w:val="en-US"/>
        </w:rPr>
        <w:tab/>
      </w:r>
      <w:r w:rsidRPr="00460B76">
        <w:rPr>
          <w:lang w:val="en-US"/>
        </w:rPr>
        <w:tab/>
      </w:r>
      <w:r w:rsidRPr="00460B76">
        <w:rPr>
          <w:lang w:val="en-US"/>
        </w:rPr>
        <w:tab/>
      </w:r>
      <w:r w:rsidRPr="00460B76">
        <w:rPr>
          <w:lang w:val="en-US"/>
        </w:rPr>
        <w:tab/>
        <w:t xml:space="preserve">/*  </w:t>
      </w:r>
      <w:r>
        <w:rPr>
          <w:rFonts w:hint="eastAsia"/>
        </w:rPr>
        <w:t>输出子父进程</w:t>
      </w:r>
      <w:r w:rsidRPr="00460B76">
        <w:rPr>
          <w:lang w:val="en-US"/>
        </w:rPr>
        <w:t xml:space="preserve"> ID       */</w:t>
      </w:r>
    </w:p>
    <w:p w:rsidR="00C73189" w:rsidRPr="00460B76" w:rsidRDefault="00C73189" w:rsidP="00952020">
      <w:pPr>
        <w:pStyle w:val="a6"/>
        <w:ind w:firstLineChars="900" w:firstLine="1620"/>
        <w:rPr>
          <w:lang w:val="en-US"/>
        </w:rPr>
      </w:pPr>
      <w:r w:rsidRPr="00460B76">
        <w:rPr>
          <w:lang w:val="en-US"/>
        </w:rPr>
        <w:t>getpid(), child_pid);</w:t>
      </w:r>
    </w:p>
    <w:p w:rsidR="00C73189" w:rsidRPr="00460B76" w:rsidRDefault="00C73189" w:rsidP="00F37CA7">
      <w:pPr>
        <w:pStyle w:val="a6"/>
        <w:rPr>
          <w:lang w:val="en-US"/>
        </w:rPr>
      </w:pPr>
    </w:p>
    <w:p w:rsidR="00C73189" w:rsidRPr="00460B76" w:rsidRDefault="00C73189" w:rsidP="00F37CA7">
      <w:pPr>
        <w:pStyle w:val="a6"/>
        <w:rPr>
          <w:lang w:val="en-US"/>
        </w:rPr>
      </w:pPr>
      <w:r w:rsidRPr="00460B76">
        <w:rPr>
          <w:lang w:val="en-US"/>
        </w:rPr>
        <w:t xml:space="preserve">    pid = waitpid(child_pid, &amp;stat, 0);                    /*  </w:t>
      </w:r>
      <w:r>
        <w:rPr>
          <w:rFonts w:hint="eastAsia"/>
        </w:rPr>
        <w:t>等待子进程结束</w:t>
      </w:r>
      <w:r w:rsidRPr="00460B76">
        <w:rPr>
          <w:lang w:val="en-US"/>
        </w:rPr>
        <w:t xml:space="preserve">         */</w:t>
      </w:r>
    </w:p>
    <w:p w:rsidR="00C73189" w:rsidRPr="00460B76" w:rsidRDefault="00C73189" w:rsidP="00F37CA7">
      <w:pPr>
        <w:pStyle w:val="a6"/>
        <w:rPr>
          <w:lang w:val="en-US"/>
        </w:rPr>
      </w:pPr>
      <w:r w:rsidRPr="00460B76">
        <w:rPr>
          <w:lang w:val="en-US"/>
        </w:rPr>
        <w:t xml:space="preserve">    printf("%d stat is %d\n", pid, stat); </w:t>
      </w:r>
    </w:p>
    <w:p w:rsidR="00C73189" w:rsidRPr="00460B76" w:rsidRDefault="00C73189" w:rsidP="00F37CA7">
      <w:pPr>
        <w:pStyle w:val="a6"/>
        <w:rPr>
          <w:lang w:val="en-US"/>
        </w:rPr>
      </w:pPr>
    </w:p>
    <w:p w:rsidR="00C73189" w:rsidRPr="00460B76" w:rsidRDefault="00C73189" w:rsidP="00F37CA7">
      <w:pPr>
        <w:pStyle w:val="a6"/>
        <w:rPr>
          <w:lang w:val="en-US"/>
        </w:rPr>
      </w:pPr>
      <w:r w:rsidRPr="00460B76">
        <w:rPr>
          <w:lang w:val="en-US"/>
        </w:rPr>
        <w:t xml:space="preserve">    posix_spawnattr_destroy(&amp;attr);</w:t>
      </w:r>
    </w:p>
    <w:p w:rsidR="00C73189" w:rsidRPr="00460B76" w:rsidRDefault="00C73189" w:rsidP="00952020">
      <w:pPr>
        <w:pStyle w:val="a6"/>
        <w:ind w:firstLineChars="200" w:firstLine="360"/>
        <w:rPr>
          <w:lang w:val="en-US"/>
        </w:rPr>
      </w:pPr>
      <w:r w:rsidRPr="00460B76">
        <w:rPr>
          <w:lang w:val="en-US"/>
        </w:rPr>
        <w:t>posix_spawn_file_actions_destroy(&amp;fact);</w:t>
      </w:r>
    </w:p>
    <w:p w:rsidR="00C73189" w:rsidRPr="00460B76" w:rsidRDefault="00C73189" w:rsidP="00952020">
      <w:pPr>
        <w:pStyle w:val="a6"/>
        <w:ind w:firstLineChars="200" w:firstLine="360"/>
        <w:rPr>
          <w:lang w:val="en-US"/>
        </w:rPr>
      </w:pPr>
    </w:p>
    <w:p w:rsidR="00C73189" w:rsidRDefault="00C73189" w:rsidP="00F37CA7">
      <w:pPr>
        <w:pStyle w:val="a6"/>
      </w:pPr>
      <w:r w:rsidRPr="00460B76">
        <w:rPr>
          <w:lang w:val="en-US"/>
        </w:rPr>
        <w:t xml:space="preserve">    </w:t>
      </w:r>
      <w:r>
        <w:t>exit(0);</w:t>
      </w:r>
    </w:p>
    <w:p w:rsidR="00C73189" w:rsidRDefault="00C73189" w:rsidP="00F37CA7">
      <w:pPr>
        <w:pStyle w:val="a6"/>
      </w:pPr>
      <w:r>
        <w:t xml:space="preserve">    return (0);</w:t>
      </w:r>
    </w:p>
    <w:p w:rsidR="00C73189" w:rsidRDefault="00C73189" w:rsidP="00F37CA7">
      <w:pPr>
        <w:pStyle w:val="a6"/>
      </w:pPr>
      <w:r>
        <w:t>}</w:t>
      </w:r>
    </w:p>
    <w:p w:rsidR="00C73189" w:rsidRPr="00D85B5E" w:rsidRDefault="00C73189" w:rsidP="0074292F">
      <w:pPr>
        <w:pStyle w:val="3"/>
        <w:numPr>
          <w:ilvl w:val="0"/>
          <w:numId w:val="0"/>
        </w:numPr>
        <w:rPr>
          <w:lang w:val="de-DE"/>
        </w:rPr>
      </w:pPr>
      <w:bookmarkStart w:id="1017" w:name="_Toc424216275"/>
      <w:bookmarkStart w:id="1018" w:name="_Toc424217297"/>
      <w:bookmarkStart w:id="1019" w:name="_Toc424654845"/>
      <w:bookmarkStart w:id="1020" w:name="_Toc424721513"/>
      <w:bookmarkStart w:id="1021" w:name="_Toc424909082"/>
      <w:bookmarkStart w:id="1022" w:name="_Toc424912272"/>
      <w:bookmarkStart w:id="1023" w:name="_Toc425413947"/>
      <w:bookmarkStart w:id="1024" w:name="_Toc427939255"/>
      <w:bookmarkStart w:id="1025" w:name="_Toc427940531"/>
      <w:bookmarkStart w:id="1026" w:name="_Toc427940758"/>
      <w:bookmarkStart w:id="1027" w:name="_Toc427941696"/>
      <w:bookmarkStart w:id="1028" w:name="_Toc428704869"/>
      <w:bookmarkStart w:id="1029" w:name="_Toc428867492"/>
      <w:bookmarkStart w:id="1030" w:name="_Toc429221013"/>
      <w:bookmarkStart w:id="1031" w:name="_Toc431109734"/>
      <w:bookmarkStart w:id="1032" w:name="_Toc432271047"/>
      <w:bookmarkStart w:id="1033" w:name="_Toc432317388"/>
      <w:bookmarkStart w:id="1034" w:name="_Toc469064083"/>
      <w:r>
        <w:rPr>
          <w:rFonts w:hint="eastAsia"/>
        </w:rPr>
        <w:t>实验步骤</w:t>
      </w:r>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p>
    <w:p w:rsidR="00C73189" w:rsidRDefault="00C73189" w:rsidP="008B21AD">
      <w:pPr>
        <w:pStyle w:val="23"/>
        <w:numPr>
          <w:ilvl w:val="0"/>
          <w:numId w:val="36"/>
        </w:numPr>
        <w:spacing w:before="62" w:after="62"/>
        <w:rPr>
          <w:lang w:val="de-DE"/>
        </w:rPr>
      </w:pPr>
      <w:r>
        <w:rPr>
          <w:rFonts w:hint="eastAsia"/>
          <w:lang w:val="de-DE"/>
        </w:rPr>
        <w:t>使用</w:t>
      </w:r>
      <w:r>
        <w:rPr>
          <w:lang w:val="de-DE"/>
        </w:rPr>
        <w:t>RealEvo-IDE</w:t>
      </w:r>
      <w:r>
        <w:rPr>
          <w:rFonts w:hint="eastAsia"/>
          <w:lang w:val="de-DE"/>
        </w:rPr>
        <w:t>打开并编译工程</w:t>
      </w:r>
      <w:r>
        <w:rPr>
          <w:lang w:val="de-DE"/>
        </w:rPr>
        <w:t>proc_manage</w:t>
      </w:r>
      <w:r>
        <w:rPr>
          <w:rFonts w:hint="eastAsia"/>
          <w:lang w:val="de-DE"/>
        </w:rPr>
        <w:t>，将生成的程序文件上传到</w:t>
      </w:r>
      <w:r w:rsidR="00F761D2">
        <w:rPr>
          <w:rFonts w:hint="eastAsia"/>
          <w:lang w:val="de-DE"/>
        </w:rPr>
        <w:t>验证平台</w:t>
      </w:r>
      <w:r>
        <w:rPr>
          <w:rFonts w:hint="eastAsia"/>
          <w:lang w:val="de-DE"/>
        </w:rPr>
        <w:t>；</w:t>
      </w:r>
    </w:p>
    <w:p w:rsidR="00C73189" w:rsidRDefault="00C73189" w:rsidP="008B21AD">
      <w:pPr>
        <w:pStyle w:val="23"/>
        <w:numPr>
          <w:ilvl w:val="0"/>
          <w:numId w:val="36"/>
        </w:numPr>
        <w:spacing w:before="62" w:after="62"/>
        <w:rPr>
          <w:lang w:val="de-DE"/>
        </w:rPr>
      </w:pPr>
      <w:r>
        <w:rPr>
          <w:rFonts w:hint="eastAsia"/>
          <w:lang w:val="de-DE"/>
        </w:rPr>
        <w:t>将</w:t>
      </w:r>
      <w:r>
        <w:rPr>
          <w:lang w:val="de-DE"/>
        </w:rPr>
        <w:fldChar w:fldCharType="begin"/>
      </w:r>
      <w:r>
        <w:rPr>
          <w:lang w:val="de-DE"/>
        </w:rPr>
        <w:instrText xml:space="preserve"> REF _Ref425673891 \r \h </w:instrText>
      </w:r>
      <w:r>
        <w:rPr>
          <w:lang w:val="de-DE"/>
        </w:rPr>
      </w:r>
      <w:r>
        <w:rPr>
          <w:lang w:val="de-DE"/>
        </w:rPr>
        <w:fldChar w:fldCharType="separate"/>
      </w:r>
      <w:r w:rsidR="00B96029">
        <w:rPr>
          <w:rFonts w:hint="eastAsia"/>
          <w:lang w:val="de-DE"/>
        </w:rPr>
        <w:t>第</w:t>
      </w:r>
      <w:r w:rsidR="00B96029">
        <w:rPr>
          <w:rFonts w:hint="eastAsia"/>
          <w:lang w:val="de-DE"/>
        </w:rPr>
        <w:t>1</w:t>
      </w:r>
      <w:r w:rsidR="00B96029">
        <w:rPr>
          <w:rFonts w:hint="eastAsia"/>
          <w:lang w:val="de-DE"/>
        </w:rPr>
        <w:t>章</w:t>
      </w:r>
      <w:r>
        <w:rPr>
          <w:lang w:val="de-DE"/>
        </w:rPr>
        <w:fldChar w:fldCharType="end"/>
      </w:r>
      <w:r>
        <w:rPr>
          <w:rFonts w:hint="eastAsia"/>
          <w:lang w:val="de-DE"/>
        </w:rPr>
        <w:t>实验程序文件</w:t>
      </w:r>
      <w:r>
        <w:rPr>
          <w:lang w:val="de-DE"/>
        </w:rPr>
        <w:t>helloworld</w:t>
      </w:r>
      <w:r>
        <w:rPr>
          <w:rFonts w:hint="eastAsia"/>
          <w:lang w:val="de-DE"/>
        </w:rPr>
        <w:t>拷贝到</w:t>
      </w:r>
      <w:r>
        <w:rPr>
          <w:lang w:val="de-DE"/>
        </w:rPr>
        <w:t>proc_manage</w:t>
      </w:r>
      <w:r>
        <w:rPr>
          <w:rFonts w:hint="eastAsia"/>
          <w:lang w:val="de-DE"/>
        </w:rPr>
        <w:t>程序所在目录；</w:t>
      </w:r>
    </w:p>
    <w:p w:rsidR="00C73189" w:rsidRDefault="00C73189" w:rsidP="008B21AD">
      <w:pPr>
        <w:pStyle w:val="23"/>
        <w:numPr>
          <w:ilvl w:val="0"/>
          <w:numId w:val="36"/>
        </w:numPr>
        <w:spacing w:before="62" w:after="62"/>
        <w:rPr>
          <w:lang w:val="de-DE"/>
        </w:rPr>
      </w:pPr>
      <w:r>
        <w:rPr>
          <w:rFonts w:hint="eastAsia"/>
          <w:lang w:val="de-DE"/>
        </w:rPr>
        <w:t>在</w:t>
      </w:r>
      <w:r w:rsidR="00F761D2">
        <w:rPr>
          <w:rFonts w:hint="eastAsia"/>
          <w:lang w:val="de-DE"/>
        </w:rPr>
        <w:t>验证平台</w:t>
      </w:r>
      <w:r>
        <w:rPr>
          <w:rFonts w:hint="eastAsia"/>
          <w:lang w:val="de-DE"/>
        </w:rPr>
        <w:t>上执行程序</w:t>
      </w:r>
      <w:r w:rsidRPr="00224110">
        <w:rPr>
          <w:lang w:val="de-DE"/>
        </w:rPr>
        <w:t>proc_manage</w:t>
      </w:r>
      <w:r>
        <w:rPr>
          <w:rFonts w:hint="eastAsia"/>
          <w:lang w:val="de-DE"/>
        </w:rPr>
        <w:t>，控制台输出程序执行结果；</w:t>
      </w:r>
      <w:r>
        <w:rPr>
          <w:lang w:val="de-DE"/>
        </w:rPr>
        <w:t xml:space="preserve">  </w:t>
      </w:r>
    </w:p>
    <w:p w:rsidR="00C73189" w:rsidRPr="00460B76" w:rsidRDefault="00C73189" w:rsidP="0074292F">
      <w:pPr>
        <w:pStyle w:val="a6"/>
        <w:rPr>
          <w:lang w:val="en-US"/>
        </w:rPr>
      </w:pPr>
      <w:r w:rsidRPr="00460B76">
        <w:rPr>
          <w:lang w:val="en-US"/>
        </w:rPr>
        <w:t>[root@sylixos_station:/apps/proc_manage]# ls</w:t>
      </w:r>
    </w:p>
    <w:p w:rsidR="00C73189" w:rsidRPr="00460B76" w:rsidRDefault="00C73189" w:rsidP="0074292F">
      <w:pPr>
        <w:pStyle w:val="a6"/>
        <w:rPr>
          <w:lang w:val="en-US"/>
        </w:rPr>
      </w:pPr>
      <w:r w:rsidRPr="00460B76">
        <w:rPr>
          <w:lang w:val="en-US"/>
        </w:rPr>
        <w:t>helloworld      proc_manage</w:t>
      </w:r>
    </w:p>
    <w:p w:rsidR="00C73189" w:rsidRPr="00460B76" w:rsidRDefault="00C73189" w:rsidP="0074292F">
      <w:pPr>
        <w:pStyle w:val="a6"/>
        <w:rPr>
          <w:lang w:val="en-US"/>
        </w:rPr>
      </w:pPr>
      <w:r w:rsidRPr="00460B76">
        <w:rPr>
          <w:lang w:val="en-US"/>
        </w:rPr>
        <w:t>[root@sylixos_station:/apps/proc_manage]# ./proc_manage</w:t>
      </w:r>
    </w:p>
    <w:p w:rsidR="00C73189" w:rsidRPr="00460B76" w:rsidRDefault="00C73189" w:rsidP="0074292F">
      <w:pPr>
        <w:pStyle w:val="a6"/>
        <w:rPr>
          <w:lang w:val="en-US"/>
        </w:rPr>
      </w:pPr>
      <w:r w:rsidRPr="00460B76">
        <w:rPr>
          <w:lang w:val="en-US"/>
        </w:rPr>
        <w:t>pid=15,child pid = 16</w:t>
      </w:r>
    </w:p>
    <w:p w:rsidR="00C73189" w:rsidRPr="00460B76" w:rsidRDefault="00C73189" w:rsidP="0074292F">
      <w:pPr>
        <w:pStyle w:val="a6"/>
        <w:rPr>
          <w:lang w:val="en-US"/>
        </w:rPr>
      </w:pPr>
      <w:r w:rsidRPr="00460B76">
        <w:rPr>
          <w:lang w:val="en-US"/>
        </w:rPr>
        <w:t>Hello World!</w:t>
      </w:r>
    </w:p>
    <w:p w:rsidR="00C73189" w:rsidRPr="00460B76" w:rsidRDefault="00C73189" w:rsidP="0074292F">
      <w:pPr>
        <w:pStyle w:val="a6"/>
        <w:rPr>
          <w:lang w:val="en-US"/>
        </w:rPr>
      </w:pPr>
      <w:r w:rsidRPr="00460B76">
        <w:rPr>
          <w:lang w:val="en-US"/>
        </w:rPr>
        <w:t>16 stat is 0</w:t>
      </w:r>
    </w:p>
    <w:p w:rsidR="00C73189" w:rsidRPr="00460B76" w:rsidRDefault="00C73189" w:rsidP="0074292F">
      <w:pPr>
        <w:pStyle w:val="a6"/>
        <w:rPr>
          <w:lang w:val="en-US"/>
        </w:rPr>
      </w:pPr>
      <w:r w:rsidRPr="00460B76">
        <w:rPr>
          <w:lang w:val="en-US"/>
        </w:rPr>
        <w:t xml:space="preserve"> [root@sylixos_station:/apps/proc_manage]#</w:t>
      </w:r>
    </w:p>
    <w:p w:rsidR="00C73189" w:rsidRPr="00460B76" w:rsidRDefault="00C73189" w:rsidP="00001FFC">
      <w:pPr>
        <w:pStyle w:val="a"/>
        <w:numPr>
          <w:ilvl w:val="0"/>
          <w:numId w:val="0"/>
        </w:numPr>
        <w:ind w:left="839" w:hanging="419"/>
      </w:pPr>
      <w:r w:rsidRPr="00460B76">
        <w:t>Hello World</w:t>
      </w:r>
      <w:r w:rsidRPr="00460B76">
        <w:rPr>
          <w:rFonts w:hint="eastAsia"/>
        </w:rPr>
        <w:t>！</w:t>
      </w:r>
      <w:r>
        <w:rPr>
          <w:rFonts w:hint="eastAsia"/>
          <w:lang w:val="de-DE"/>
        </w:rPr>
        <w:t>字符是程序</w:t>
      </w:r>
      <w:r w:rsidRPr="00460B76">
        <w:t>helloworld</w:t>
      </w:r>
      <w:r>
        <w:rPr>
          <w:rFonts w:hint="eastAsia"/>
          <w:lang w:val="de-DE"/>
        </w:rPr>
        <w:t>输出。</w:t>
      </w:r>
    </w:p>
    <w:p w:rsidR="00C73189" w:rsidRPr="00460B76" w:rsidRDefault="00C73189" w:rsidP="0074292F">
      <w:pPr>
        <w:pStyle w:val="3"/>
        <w:numPr>
          <w:ilvl w:val="0"/>
          <w:numId w:val="0"/>
        </w:numPr>
      </w:pPr>
      <w:bookmarkStart w:id="1035" w:name="_Toc428867493"/>
      <w:bookmarkStart w:id="1036" w:name="_Toc429221014"/>
      <w:bookmarkStart w:id="1037" w:name="_Toc431109735"/>
      <w:bookmarkStart w:id="1038" w:name="_Toc432271048"/>
      <w:bookmarkStart w:id="1039" w:name="_Toc432317389"/>
      <w:bookmarkStart w:id="1040" w:name="_Toc469064084"/>
      <w:r>
        <w:rPr>
          <w:rFonts w:hint="eastAsia"/>
        </w:rPr>
        <w:t>扩展实验</w:t>
      </w:r>
      <w:bookmarkEnd w:id="1035"/>
      <w:bookmarkEnd w:id="1036"/>
      <w:bookmarkEnd w:id="1037"/>
      <w:bookmarkEnd w:id="1038"/>
      <w:bookmarkEnd w:id="1039"/>
      <w:bookmarkEnd w:id="1040"/>
    </w:p>
    <w:p w:rsidR="00C73189" w:rsidRDefault="00C73189" w:rsidP="00EA770A">
      <w:pPr>
        <w:pStyle w:val="23"/>
        <w:spacing w:before="62" w:after="62"/>
        <w:rPr>
          <w:lang w:val="de-DE"/>
        </w:rPr>
      </w:pPr>
      <w:r>
        <w:rPr>
          <w:rFonts w:hint="eastAsia"/>
          <w:lang w:val="de-DE"/>
        </w:rPr>
        <w:t>结合文件操作实现程序的自动升级</w:t>
      </w:r>
      <w:r w:rsidRPr="00460B76">
        <w:rPr>
          <w:rFonts w:hint="eastAsia"/>
        </w:rPr>
        <w:t>，</w:t>
      </w:r>
      <w:r>
        <w:rPr>
          <w:rFonts w:hint="eastAsia"/>
          <w:lang w:val="de-DE"/>
        </w:rPr>
        <w:t>比如使用</w:t>
      </w:r>
      <w:r w:rsidRPr="00460B76">
        <w:t>SD</w:t>
      </w:r>
      <w:r>
        <w:rPr>
          <w:rFonts w:hint="eastAsia"/>
          <w:lang w:val="de-DE"/>
        </w:rPr>
        <w:t>卡实现自动升级</w:t>
      </w:r>
      <w:r w:rsidRPr="00460B76">
        <w:t>SylixOS</w:t>
      </w:r>
      <w:r>
        <w:rPr>
          <w:rFonts w:hint="eastAsia"/>
          <w:lang w:val="de-DE"/>
        </w:rPr>
        <w:t>中的应用程序。</w:t>
      </w:r>
    </w:p>
    <w:p w:rsidR="001562B7" w:rsidRPr="00460B76" w:rsidRDefault="001562B7" w:rsidP="001562B7">
      <w:pPr>
        <w:pStyle w:val="23"/>
        <w:spacing w:before="62" w:after="62"/>
        <w:ind w:firstLine="0"/>
      </w:pPr>
      <w:r>
        <w:rPr>
          <w:lang w:val="de-DE"/>
        </w:rPr>
        <w:br w:type="page"/>
      </w:r>
    </w:p>
    <w:p w:rsidR="00C73189" w:rsidRPr="000C1270" w:rsidRDefault="00C73189" w:rsidP="0074292F">
      <w:pPr>
        <w:pStyle w:val="20"/>
        <w:numPr>
          <w:ilvl w:val="0"/>
          <w:numId w:val="0"/>
        </w:numPr>
      </w:pPr>
      <w:bookmarkStart w:id="1041" w:name="_Toc469064085"/>
      <w:r>
        <w:rPr>
          <w:rFonts w:hint="eastAsia"/>
        </w:rPr>
        <w:t>实验二</w:t>
      </w:r>
      <w:r>
        <w:t xml:space="preserve">  </w:t>
      </w:r>
      <w:r>
        <w:rPr>
          <w:rFonts w:hint="eastAsia"/>
        </w:rPr>
        <w:t>进程间通信实验</w:t>
      </w:r>
      <w:r>
        <w:t>—</w:t>
      </w:r>
      <w:r>
        <w:rPr>
          <w:rFonts w:hint="eastAsia"/>
        </w:rPr>
        <w:t>共享内存</w:t>
      </w:r>
      <w:bookmarkEnd w:id="1041"/>
    </w:p>
    <w:p w:rsidR="00C73189" w:rsidRPr="007C6C4C" w:rsidRDefault="00C73189" w:rsidP="00EA770A">
      <w:pPr>
        <w:pStyle w:val="23"/>
        <w:spacing w:before="62" w:after="62"/>
        <w:ind w:firstLine="0"/>
      </w:pPr>
    </w:p>
    <w:p w:rsidR="00C73189" w:rsidRPr="000C1270" w:rsidRDefault="00C73189" w:rsidP="0074292F">
      <w:pPr>
        <w:pStyle w:val="3"/>
        <w:numPr>
          <w:ilvl w:val="0"/>
          <w:numId w:val="0"/>
        </w:numPr>
      </w:pPr>
      <w:bookmarkStart w:id="1042" w:name="_Toc424216278"/>
      <w:bookmarkStart w:id="1043" w:name="_Toc424217300"/>
      <w:bookmarkStart w:id="1044" w:name="_Toc424654848"/>
      <w:bookmarkStart w:id="1045" w:name="_Toc424721516"/>
      <w:bookmarkStart w:id="1046" w:name="_Toc424909085"/>
      <w:bookmarkStart w:id="1047" w:name="_Toc424912275"/>
      <w:bookmarkStart w:id="1048" w:name="_Toc425413950"/>
      <w:bookmarkStart w:id="1049" w:name="_Toc427939258"/>
      <w:bookmarkStart w:id="1050" w:name="_Toc427940534"/>
      <w:bookmarkStart w:id="1051" w:name="_Toc427940761"/>
      <w:bookmarkStart w:id="1052" w:name="_Toc427941699"/>
      <w:bookmarkStart w:id="1053" w:name="_Toc428704872"/>
      <w:bookmarkStart w:id="1054" w:name="_Toc428867495"/>
      <w:bookmarkStart w:id="1055" w:name="_Toc429221016"/>
      <w:bookmarkStart w:id="1056" w:name="_Toc431109737"/>
      <w:bookmarkStart w:id="1057" w:name="_Toc432271050"/>
      <w:bookmarkStart w:id="1058" w:name="_Toc432317391"/>
      <w:bookmarkStart w:id="1059" w:name="_Toc469064086"/>
      <w:r>
        <w:rPr>
          <w:rFonts w:hint="eastAsia"/>
        </w:rPr>
        <w:t>实验目的</w:t>
      </w:r>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p>
    <w:p w:rsidR="00C73189" w:rsidRDefault="00C73189" w:rsidP="0074292F">
      <w:pPr>
        <w:pStyle w:val="a"/>
      </w:pPr>
      <w:r>
        <w:rPr>
          <w:rFonts w:hint="eastAsia"/>
        </w:rPr>
        <w:t>了解共享内存、信号量的概念和作用</w:t>
      </w:r>
    </w:p>
    <w:p w:rsidR="00C73189" w:rsidRPr="007C6C4C" w:rsidRDefault="00C73189" w:rsidP="0074292F">
      <w:pPr>
        <w:pStyle w:val="a"/>
      </w:pPr>
      <w:r>
        <w:rPr>
          <w:rFonts w:hint="eastAsia"/>
        </w:rPr>
        <w:t>掌握共享内存、信号量相关函数和使用方法</w:t>
      </w:r>
    </w:p>
    <w:p w:rsidR="00C73189" w:rsidRPr="000C1270" w:rsidRDefault="00C73189" w:rsidP="0074292F">
      <w:pPr>
        <w:pStyle w:val="3"/>
        <w:numPr>
          <w:ilvl w:val="0"/>
          <w:numId w:val="0"/>
        </w:numPr>
      </w:pPr>
      <w:bookmarkStart w:id="1060" w:name="_Toc424216279"/>
      <w:bookmarkStart w:id="1061" w:name="_Toc424217301"/>
      <w:bookmarkStart w:id="1062" w:name="_Toc424654849"/>
      <w:bookmarkStart w:id="1063" w:name="_Toc424721517"/>
      <w:bookmarkStart w:id="1064" w:name="_Toc424909086"/>
      <w:bookmarkStart w:id="1065" w:name="_Toc424912276"/>
      <w:bookmarkStart w:id="1066" w:name="_Toc425413951"/>
      <w:bookmarkStart w:id="1067" w:name="_Toc427939259"/>
      <w:bookmarkStart w:id="1068" w:name="_Toc427940535"/>
      <w:bookmarkStart w:id="1069" w:name="_Toc427940762"/>
      <w:bookmarkStart w:id="1070" w:name="_Toc427941700"/>
      <w:bookmarkStart w:id="1071" w:name="_Toc428704873"/>
      <w:bookmarkStart w:id="1072" w:name="_Toc428867496"/>
      <w:bookmarkStart w:id="1073" w:name="_Toc429221017"/>
      <w:bookmarkStart w:id="1074" w:name="_Toc431109738"/>
      <w:bookmarkStart w:id="1075" w:name="_Toc432271051"/>
      <w:bookmarkStart w:id="1076" w:name="_Toc432317392"/>
      <w:bookmarkStart w:id="1077" w:name="_Toc469064087"/>
      <w:r>
        <w:rPr>
          <w:rFonts w:hint="eastAsia"/>
        </w:rPr>
        <w:t>实验内容</w:t>
      </w:r>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p>
    <w:p w:rsidR="00C73189" w:rsidRDefault="00C73189" w:rsidP="0074292F">
      <w:pPr>
        <w:pStyle w:val="a"/>
      </w:pPr>
      <w:r>
        <w:rPr>
          <w:rFonts w:hint="eastAsia"/>
        </w:rPr>
        <w:t>阅读</w:t>
      </w:r>
      <w:r>
        <w:t>proc_mmap_client.c</w:t>
      </w:r>
      <w:r>
        <w:rPr>
          <w:rFonts w:hint="eastAsia"/>
        </w:rPr>
        <w:t>、</w:t>
      </w:r>
      <w:r>
        <w:t>proc_mmap_server.c</w:t>
      </w:r>
      <w:r>
        <w:rPr>
          <w:rFonts w:hint="eastAsia"/>
        </w:rPr>
        <w:t>文件，了解共享内存、信号量相关函数和使用方法</w:t>
      </w:r>
      <w:r>
        <w:t xml:space="preserve"> </w:t>
      </w:r>
    </w:p>
    <w:p w:rsidR="00C73189" w:rsidRPr="007C6C4C" w:rsidRDefault="00C73189" w:rsidP="0074292F">
      <w:pPr>
        <w:pStyle w:val="a"/>
      </w:pPr>
      <w:r>
        <w:rPr>
          <w:rFonts w:hint="eastAsia"/>
        </w:rPr>
        <w:t>在</w:t>
      </w:r>
      <w:r>
        <w:t>RealEvo-IDE</w:t>
      </w:r>
      <w:r>
        <w:rPr>
          <w:rFonts w:hint="eastAsia"/>
        </w:rPr>
        <w:t>下编译</w:t>
      </w:r>
      <w:r>
        <w:t>proc_mmap_client</w:t>
      </w:r>
      <w:r>
        <w:rPr>
          <w:rFonts w:hint="eastAsia"/>
        </w:rPr>
        <w:t>和</w:t>
      </w:r>
      <w:r>
        <w:t>proc_mmap_server</w:t>
      </w:r>
      <w:r>
        <w:rPr>
          <w:rFonts w:hint="eastAsia"/>
        </w:rPr>
        <w:t>工程，并将程序上传到</w:t>
      </w:r>
      <w:r w:rsidR="00F761D2">
        <w:rPr>
          <w:rFonts w:hint="eastAsia"/>
        </w:rPr>
        <w:t>验证平台</w:t>
      </w:r>
      <w:r>
        <w:rPr>
          <w:rFonts w:hint="eastAsia"/>
        </w:rPr>
        <w:t>运行查看效果</w:t>
      </w:r>
    </w:p>
    <w:p w:rsidR="00C73189" w:rsidRPr="000C1270" w:rsidRDefault="00C73189" w:rsidP="0074292F">
      <w:pPr>
        <w:pStyle w:val="3"/>
        <w:numPr>
          <w:ilvl w:val="0"/>
          <w:numId w:val="0"/>
        </w:numPr>
      </w:pPr>
      <w:bookmarkStart w:id="1078" w:name="_Toc424216280"/>
      <w:bookmarkStart w:id="1079" w:name="_Toc424217302"/>
      <w:bookmarkStart w:id="1080" w:name="_Toc424654850"/>
      <w:bookmarkStart w:id="1081" w:name="_Toc424721518"/>
      <w:bookmarkStart w:id="1082" w:name="_Toc424909087"/>
      <w:bookmarkStart w:id="1083" w:name="_Toc424912277"/>
      <w:bookmarkStart w:id="1084" w:name="_Toc425413952"/>
      <w:bookmarkStart w:id="1085" w:name="_Toc427939260"/>
      <w:bookmarkStart w:id="1086" w:name="_Toc427940536"/>
      <w:bookmarkStart w:id="1087" w:name="_Toc427940763"/>
      <w:bookmarkStart w:id="1088" w:name="_Toc427941701"/>
      <w:bookmarkStart w:id="1089" w:name="_Toc428704874"/>
      <w:bookmarkStart w:id="1090" w:name="_Toc428867497"/>
      <w:bookmarkStart w:id="1091" w:name="_Toc429221018"/>
      <w:bookmarkStart w:id="1092" w:name="_Toc431109739"/>
      <w:bookmarkStart w:id="1093" w:name="_Toc432271052"/>
      <w:bookmarkStart w:id="1094" w:name="_Toc432317393"/>
      <w:bookmarkStart w:id="1095" w:name="_Toc469064088"/>
      <w:r>
        <w:rPr>
          <w:rFonts w:hint="eastAsia"/>
        </w:rPr>
        <w:t>实验环境</w:t>
      </w:r>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p>
    <w:p w:rsidR="00C73189" w:rsidRDefault="00C73189" w:rsidP="0074292F">
      <w:pPr>
        <w:pStyle w:val="a"/>
      </w:pPr>
      <w:r>
        <w:rPr>
          <w:rFonts w:hint="eastAsia"/>
        </w:rPr>
        <w:t>硬件：已经部署</w:t>
      </w:r>
      <w:r>
        <w:t>SylixOS</w:t>
      </w:r>
      <w:r>
        <w:rPr>
          <w:rFonts w:hint="eastAsia"/>
        </w:rPr>
        <w:t>操作系统的</w:t>
      </w:r>
      <w:r w:rsidR="00F761D2">
        <w:rPr>
          <w:rFonts w:hint="eastAsia"/>
        </w:rPr>
        <w:t>验证平台</w:t>
      </w:r>
      <w:r>
        <w:rPr>
          <w:rFonts w:hint="eastAsia"/>
        </w:rPr>
        <w:t>，一台</w:t>
      </w:r>
      <w:r>
        <w:t>PC</w:t>
      </w:r>
      <w:r>
        <w:rPr>
          <w:rFonts w:hint="eastAsia"/>
        </w:rPr>
        <w:t>主机</w:t>
      </w:r>
    </w:p>
    <w:p w:rsidR="00C73189" w:rsidRPr="00555DD8" w:rsidRDefault="00C73189" w:rsidP="0074292F">
      <w:pPr>
        <w:pStyle w:val="a"/>
      </w:pPr>
      <w:r>
        <w:rPr>
          <w:rFonts w:hint="eastAsia"/>
        </w:rPr>
        <w:t>软件：</w:t>
      </w:r>
      <w:r>
        <w:t>RealEvo-IDE</w:t>
      </w:r>
      <w:r>
        <w:rPr>
          <w:rFonts w:hint="eastAsia"/>
        </w:rPr>
        <w:t>、</w:t>
      </w:r>
      <w:r>
        <w:t>putty</w:t>
      </w:r>
    </w:p>
    <w:p w:rsidR="00C73189" w:rsidRPr="000C1270" w:rsidRDefault="00C73189" w:rsidP="0074292F">
      <w:pPr>
        <w:pStyle w:val="3"/>
        <w:numPr>
          <w:ilvl w:val="0"/>
          <w:numId w:val="0"/>
        </w:numPr>
      </w:pPr>
      <w:bookmarkStart w:id="1096" w:name="_Toc424216281"/>
      <w:bookmarkStart w:id="1097" w:name="_Toc424217303"/>
      <w:bookmarkStart w:id="1098" w:name="_Toc424654851"/>
      <w:bookmarkStart w:id="1099" w:name="_Toc424721519"/>
      <w:bookmarkStart w:id="1100" w:name="_Toc424909088"/>
      <w:bookmarkStart w:id="1101" w:name="_Toc424912278"/>
      <w:bookmarkStart w:id="1102" w:name="_Toc425413953"/>
      <w:bookmarkStart w:id="1103" w:name="_Toc427939261"/>
      <w:bookmarkStart w:id="1104" w:name="_Toc427940537"/>
      <w:bookmarkStart w:id="1105" w:name="_Toc427940764"/>
      <w:bookmarkStart w:id="1106" w:name="_Toc427941702"/>
      <w:bookmarkStart w:id="1107" w:name="_Toc428704875"/>
      <w:bookmarkStart w:id="1108" w:name="_Toc428867498"/>
      <w:bookmarkStart w:id="1109" w:name="_Toc429221019"/>
      <w:bookmarkStart w:id="1110" w:name="_Toc431109740"/>
      <w:bookmarkStart w:id="1111" w:name="_Toc432271053"/>
      <w:bookmarkStart w:id="1112" w:name="_Toc432317394"/>
      <w:bookmarkStart w:id="1113" w:name="_Toc469064089"/>
      <w:r>
        <w:rPr>
          <w:rFonts w:hint="eastAsia"/>
        </w:rPr>
        <w:t>实验原理</w:t>
      </w:r>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p>
    <w:p w:rsidR="00C73189" w:rsidRPr="0009422C" w:rsidRDefault="00C73189" w:rsidP="00EA770A">
      <w:pPr>
        <w:pStyle w:val="23"/>
        <w:spacing w:before="62" w:after="62"/>
      </w:pPr>
      <w:r w:rsidRPr="0009422C">
        <w:rPr>
          <w:rFonts w:hint="eastAsia"/>
        </w:rPr>
        <w:t>共享内存是允许两个或多个进</w:t>
      </w:r>
      <w:r>
        <w:rPr>
          <w:rFonts w:hint="eastAsia"/>
        </w:rPr>
        <w:t>程读写一个共享的物理存储区域。因为数据不需要在进程间进行复制，因此共享内存是</w:t>
      </w:r>
      <w:r w:rsidRPr="0009422C">
        <w:rPr>
          <w:rFonts w:hint="eastAsia"/>
        </w:rPr>
        <w:t>速度最快的进程间通信方式。</w:t>
      </w:r>
      <w:r>
        <w:rPr>
          <w:rFonts w:hint="eastAsia"/>
        </w:rPr>
        <w:t>但共享内存本身也存在一些不足，由于共享内存的数据会被两个或多个进程操作，如果两个进程同时向共享内存写入数据，会产生冲突。而且当一个进程向共享内存区域写入数据后，另外的进程也无法“知道”共享内存的数据发生了变化。因此共享内存通常会与另一种进程通信方式如：信号量组合使用。由信号量实现两个进程的同步，共享内存实现数据的交换。</w:t>
      </w:r>
    </w:p>
    <w:p w:rsidR="00C73189" w:rsidRPr="00304EE0" w:rsidRDefault="00C73189" w:rsidP="0074292F">
      <w:pPr>
        <w:spacing w:before="62" w:after="62"/>
      </w:pPr>
      <w:r>
        <w:tab/>
      </w:r>
      <w:r>
        <w:rPr>
          <w:rFonts w:hint="eastAsia"/>
        </w:rPr>
        <w:t>信号量分为互斥信号量与普通信号量，互斥信号量</w:t>
      </w:r>
      <w:r w:rsidRPr="00304EE0">
        <w:rPr>
          <w:rFonts w:hint="eastAsia"/>
        </w:rPr>
        <w:t>用来解决多个进程</w:t>
      </w:r>
      <w:r>
        <w:rPr>
          <w:rFonts w:hint="eastAsia"/>
        </w:rPr>
        <w:t>（或线程）</w:t>
      </w:r>
      <w:r w:rsidRPr="00304EE0">
        <w:rPr>
          <w:rFonts w:hint="eastAsia"/>
        </w:rPr>
        <w:t>对共享数据对象访问时的</w:t>
      </w:r>
      <w:r>
        <w:rPr>
          <w:rFonts w:hint="eastAsia"/>
        </w:rPr>
        <w:t>互斥</w:t>
      </w:r>
      <w:r w:rsidRPr="00304EE0">
        <w:rPr>
          <w:rFonts w:hint="eastAsia"/>
        </w:rPr>
        <w:t>问题</w:t>
      </w:r>
      <w:r>
        <w:rPr>
          <w:rFonts w:hint="eastAsia"/>
        </w:rPr>
        <w:t>；普通信号量（计数信号量或二值信号量）用来解决（进程）线程直接同步通信问题。可以把信号量理解为是一个特殊的变量，程序对其访问都是原子操作，且只允许对它进行发送和获取</w:t>
      </w:r>
      <w:r w:rsidRPr="00304EE0">
        <w:rPr>
          <w:rFonts w:hint="eastAsia"/>
        </w:rPr>
        <w:t>操作。当信号量被发送一次，其数值就增加</w:t>
      </w:r>
      <w:r w:rsidRPr="00304EE0">
        <w:t>1</w:t>
      </w:r>
      <w:r w:rsidRPr="00304EE0">
        <w:rPr>
          <w:rFonts w:hint="eastAsia"/>
        </w:rPr>
        <w:t>，当信号量大于</w:t>
      </w:r>
      <w:r w:rsidRPr="00304EE0">
        <w:t>0</w:t>
      </w:r>
      <w:r>
        <w:rPr>
          <w:rFonts w:hint="eastAsia"/>
        </w:rPr>
        <w:t>的时候，等待此信号量的进程</w:t>
      </w:r>
      <w:r w:rsidRPr="00304EE0">
        <w:rPr>
          <w:rFonts w:hint="eastAsia"/>
        </w:rPr>
        <w:t>会</w:t>
      </w:r>
      <w:r>
        <w:rPr>
          <w:rFonts w:hint="eastAsia"/>
        </w:rPr>
        <w:t>从阻塞状态转为就绪状态</w:t>
      </w:r>
      <w:r w:rsidRPr="00304EE0">
        <w:rPr>
          <w:rFonts w:hint="eastAsia"/>
        </w:rPr>
        <w:t>，并将信号量减</w:t>
      </w:r>
      <w:r w:rsidRPr="00304EE0">
        <w:t>1</w:t>
      </w:r>
      <w:r>
        <w:rPr>
          <w:rFonts w:hint="eastAsia"/>
        </w:rPr>
        <w:t>。进程间通过信号量</w:t>
      </w:r>
      <w:r w:rsidRPr="00304EE0">
        <w:rPr>
          <w:rFonts w:hint="eastAsia"/>
        </w:rPr>
        <w:t>来实现简单的同步。</w:t>
      </w:r>
      <w:r>
        <w:rPr>
          <w:rFonts w:hint="eastAsia"/>
        </w:rPr>
        <w:t>信号量有命名信号量和匿名信号量，本实验使用命名信号量实现进程间的同步。</w:t>
      </w:r>
    </w:p>
    <w:p w:rsidR="00C73189" w:rsidRDefault="00C73189" w:rsidP="00EA770A">
      <w:pPr>
        <w:pStyle w:val="23"/>
        <w:spacing w:before="62" w:after="62"/>
        <w:ind w:firstLine="0"/>
      </w:pPr>
      <w:r>
        <w:tab/>
      </w:r>
      <w:r>
        <w:rPr>
          <w:rFonts w:hint="eastAsia"/>
        </w:rPr>
        <w:t>共享内存的使用流程：</w:t>
      </w:r>
    </w:p>
    <w:p w:rsidR="00C73189" w:rsidRDefault="00C73189" w:rsidP="0074292F">
      <w:pPr>
        <w:pStyle w:val="a"/>
      </w:pPr>
      <w:r>
        <w:rPr>
          <w:rFonts w:hint="eastAsia"/>
        </w:rPr>
        <w:t>创建打开共享内存文件并设置文件大小；</w:t>
      </w:r>
    </w:p>
    <w:p w:rsidR="00C73189" w:rsidRDefault="00C73189" w:rsidP="0074292F">
      <w:pPr>
        <w:pStyle w:val="a"/>
      </w:pPr>
      <w:r>
        <w:rPr>
          <w:rFonts w:hint="eastAsia"/>
        </w:rPr>
        <w:t>将内存文件映射到实际的物理内存上；</w:t>
      </w:r>
    </w:p>
    <w:p w:rsidR="00C73189" w:rsidRDefault="00C73189" w:rsidP="0074292F">
      <w:pPr>
        <w:pStyle w:val="a"/>
      </w:pPr>
      <w:r>
        <w:rPr>
          <w:rFonts w:hint="eastAsia"/>
        </w:rPr>
        <w:t>创建信号量实现使用共享内存通信的两个进程间的同步；</w:t>
      </w:r>
    </w:p>
    <w:p w:rsidR="00C73189" w:rsidRDefault="00C73189" w:rsidP="0074292F">
      <w:pPr>
        <w:pStyle w:val="a"/>
      </w:pPr>
      <w:r>
        <w:rPr>
          <w:rFonts w:hint="eastAsia"/>
        </w:rPr>
        <w:t>对内存进行读写操作；</w:t>
      </w:r>
    </w:p>
    <w:p w:rsidR="00C73189" w:rsidRDefault="00C73189" w:rsidP="0074292F">
      <w:pPr>
        <w:pStyle w:val="a"/>
      </w:pPr>
      <w:r>
        <w:rPr>
          <w:rFonts w:hint="eastAsia"/>
        </w:rPr>
        <w:t>取消共享内存的内存映射、关闭共享内存文件。</w:t>
      </w:r>
    </w:p>
    <w:p w:rsidR="00C73189" w:rsidRDefault="00C73189" w:rsidP="00EA770A">
      <w:pPr>
        <w:pStyle w:val="23"/>
        <w:spacing w:before="62" w:after="62"/>
        <w:rPr>
          <w:lang w:val="de-DE"/>
        </w:rPr>
      </w:pPr>
      <w:r>
        <w:rPr>
          <w:rFonts w:hint="eastAsia"/>
        </w:rPr>
        <w:t>本实验例程</w:t>
      </w:r>
      <w:r>
        <w:rPr>
          <w:rFonts w:hint="eastAsia"/>
          <w:lang w:val="de-DE"/>
        </w:rPr>
        <w:t>使用共享内存实现两个进程间的数据交换，使用信号量实现两个进程的同步。本实验进程中</w:t>
      </w:r>
      <w:r w:rsidRPr="00E2059E">
        <w:rPr>
          <w:rFonts w:hint="eastAsia"/>
          <w:lang w:val="de-DE"/>
        </w:rPr>
        <w:t>一个</w:t>
      </w:r>
      <w:r>
        <w:rPr>
          <w:rFonts w:hint="eastAsia"/>
          <w:lang w:val="de-DE"/>
        </w:rPr>
        <w:t>作为</w:t>
      </w:r>
      <w:r w:rsidRPr="00E2059E">
        <w:rPr>
          <w:rFonts w:hint="eastAsia"/>
          <w:lang w:val="de-DE"/>
        </w:rPr>
        <w:t>服务</w:t>
      </w:r>
      <w:r>
        <w:rPr>
          <w:rFonts w:hint="eastAsia"/>
          <w:lang w:val="de-DE"/>
        </w:rPr>
        <w:t>器、</w:t>
      </w:r>
      <w:r w:rsidRPr="00E2059E">
        <w:rPr>
          <w:rFonts w:hint="eastAsia"/>
          <w:lang w:val="de-DE"/>
        </w:rPr>
        <w:t>一个</w:t>
      </w:r>
      <w:r>
        <w:rPr>
          <w:rFonts w:hint="eastAsia"/>
          <w:lang w:val="de-DE"/>
        </w:rPr>
        <w:t>作为</w:t>
      </w:r>
      <w:r w:rsidRPr="00E2059E">
        <w:rPr>
          <w:rFonts w:hint="eastAsia"/>
          <w:lang w:val="de-DE"/>
        </w:rPr>
        <w:t>客户端，服务</w:t>
      </w:r>
      <w:r>
        <w:rPr>
          <w:rFonts w:hint="eastAsia"/>
          <w:lang w:val="de-DE"/>
        </w:rPr>
        <w:t>器</w:t>
      </w:r>
      <w:r w:rsidRPr="00E2059E">
        <w:rPr>
          <w:rFonts w:hint="eastAsia"/>
          <w:lang w:val="de-DE"/>
        </w:rPr>
        <w:t>接受客户端传递的数据。</w:t>
      </w:r>
    </w:p>
    <w:p w:rsidR="00C73189" w:rsidRDefault="00C73189" w:rsidP="00EA770A">
      <w:pPr>
        <w:pStyle w:val="23"/>
        <w:spacing w:before="62" w:after="62"/>
        <w:ind w:firstLine="0"/>
        <w:rPr>
          <w:b/>
          <w:lang w:val="de-DE"/>
        </w:rPr>
      </w:pPr>
      <w:r>
        <w:rPr>
          <w:rFonts w:hint="eastAsia"/>
          <w:b/>
          <w:lang w:val="de-DE"/>
        </w:rPr>
        <w:t>代码分析</w:t>
      </w:r>
      <w:r w:rsidRPr="009218A7">
        <w:rPr>
          <w:b/>
          <w:lang w:val="de-DE"/>
        </w:rPr>
        <w:t>—client</w:t>
      </w:r>
    </w:p>
    <w:p w:rsidR="00C73189" w:rsidRDefault="00C73189" w:rsidP="00EA770A">
      <w:pPr>
        <w:pStyle w:val="23"/>
        <w:spacing w:before="62" w:after="62"/>
        <w:ind w:firstLine="0"/>
        <w:rPr>
          <w:lang w:val="de-DE"/>
        </w:rPr>
      </w:pPr>
      <w:r>
        <w:rPr>
          <w:lang w:val="de-DE"/>
        </w:rPr>
        <w:tab/>
      </w:r>
      <w:r>
        <w:rPr>
          <w:rFonts w:hint="eastAsia"/>
          <w:lang w:val="de-DE"/>
        </w:rPr>
        <w:t>收到控制台输入数据后，将数据写入共享内存，并通过信号量通知</w:t>
      </w:r>
      <w:r>
        <w:rPr>
          <w:lang w:val="de-DE"/>
        </w:rPr>
        <w:t>server</w:t>
      </w:r>
      <w:r>
        <w:rPr>
          <w:rFonts w:hint="eastAsia"/>
          <w:lang w:val="de-DE"/>
        </w:rPr>
        <w:t>进程读取。</w:t>
      </w:r>
    </w:p>
    <w:p w:rsidR="00C73189" w:rsidRPr="00181635" w:rsidRDefault="00C73189" w:rsidP="0074292F">
      <w:pPr>
        <w:pStyle w:val="a8"/>
        <w:rPr>
          <w:lang w:val="de-DE"/>
        </w:rPr>
      </w:pPr>
      <w:r>
        <w:rPr>
          <w:rFonts w:hint="eastAsia"/>
        </w:rPr>
        <w:t>程序清单</w:t>
      </w:r>
      <w:r w:rsidRPr="001064EA">
        <w:rPr>
          <w:lang w:val="de-DE"/>
        </w:rPr>
        <w:fldChar w:fldCharType="begin"/>
      </w:r>
      <w:r w:rsidRPr="001064EA">
        <w:rPr>
          <w:lang w:val="de-DE"/>
        </w:rPr>
        <w:instrText xml:space="preserve"> STYLEREF 1 \s </w:instrText>
      </w:r>
      <w:r w:rsidRPr="001064EA">
        <w:rPr>
          <w:lang w:val="de-DE"/>
        </w:rPr>
        <w:fldChar w:fldCharType="separate"/>
      </w:r>
      <w:r w:rsidR="00B96029">
        <w:rPr>
          <w:noProof/>
          <w:lang w:val="de-DE"/>
        </w:rPr>
        <w:t>6</w:t>
      </w:r>
      <w:r w:rsidRPr="001064EA">
        <w:rPr>
          <w:lang w:val="de-DE"/>
        </w:rPr>
        <w:fldChar w:fldCharType="end"/>
      </w:r>
      <w:r w:rsidRPr="001064EA">
        <w:rPr>
          <w:lang w:val="de-DE"/>
        </w:rPr>
        <w:t>.</w:t>
      </w:r>
      <w:r w:rsidRPr="001064EA">
        <w:rPr>
          <w:lang w:val="de-DE"/>
        </w:rPr>
        <w:fldChar w:fldCharType="begin"/>
      </w:r>
      <w:r w:rsidRPr="001064EA">
        <w:rPr>
          <w:lang w:val="de-DE"/>
        </w:rPr>
        <w:instrText xml:space="preserve"> SEQ </w:instrText>
      </w:r>
      <w:r>
        <w:rPr>
          <w:rFonts w:hint="eastAsia"/>
        </w:rPr>
        <w:instrText>程序清单</w:instrText>
      </w:r>
      <w:r w:rsidRPr="001064EA">
        <w:rPr>
          <w:lang w:val="de-DE"/>
        </w:rPr>
        <w:instrText xml:space="preserve"> \* ARABIC \s 1 </w:instrText>
      </w:r>
      <w:r w:rsidRPr="001064EA">
        <w:rPr>
          <w:lang w:val="de-DE"/>
        </w:rPr>
        <w:fldChar w:fldCharType="separate"/>
      </w:r>
      <w:r w:rsidR="00B96029">
        <w:rPr>
          <w:noProof/>
          <w:lang w:val="de-DE"/>
        </w:rPr>
        <w:t>2</w:t>
      </w:r>
      <w:r w:rsidRPr="001064EA">
        <w:rPr>
          <w:lang w:val="de-DE"/>
        </w:rPr>
        <w:fldChar w:fldCharType="end"/>
      </w:r>
      <w:r w:rsidRPr="00181635">
        <w:rPr>
          <w:lang w:val="de-DE"/>
        </w:rPr>
        <w:t xml:space="preserve">  proc_mmap_client.c</w:t>
      </w:r>
      <w:r>
        <w:rPr>
          <w:rFonts w:hint="eastAsia"/>
        </w:rPr>
        <w:t>代码</w:t>
      </w:r>
    </w:p>
    <w:p w:rsidR="00C73189" w:rsidRDefault="00C73189" w:rsidP="003D345B">
      <w:pPr>
        <w:pStyle w:val="a6"/>
      </w:pPr>
      <w:r>
        <w:t>#include &lt;stdio.h&gt;</w:t>
      </w:r>
    </w:p>
    <w:p w:rsidR="00C73189" w:rsidRDefault="00C73189" w:rsidP="003D345B">
      <w:pPr>
        <w:pStyle w:val="a6"/>
      </w:pPr>
      <w:r>
        <w:t>#include &lt;sys/stat.h&gt;</w:t>
      </w:r>
    </w:p>
    <w:p w:rsidR="00C73189" w:rsidRDefault="00C73189" w:rsidP="003D345B">
      <w:pPr>
        <w:pStyle w:val="a6"/>
      </w:pPr>
      <w:r>
        <w:t>#include &lt;fcntl.h&gt;</w:t>
      </w:r>
    </w:p>
    <w:p w:rsidR="00C73189" w:rsidRDefault="00C73189" w:rsidP="003D345B">
      <w:pPr>
        <w:pStyle w:val="a6"/>
      </w:pPr>
      <w:r>
        <w:lastRenderedPageBreak/>
        <w:t>#include &lt;sys/mman.h&gt;</w:t>
      </w:r>
    </w:p>
    <w:p w:rsidR="00C73189" w:rsidRPr="00460B76" w:rsidRDefault="00C73189" w:rsidP="003D345B">
      <w:pPr>
        <w:pStyle w:val="a6"/>
        <w:rPr>
          <w:lang w:val="en-US"/>
        </w:rPr>
      </w:pPr>
      <w:r w:rsidRPr="00460B76">
        <w:rPr>
          <w:lang w:val="en-US"/>
        </w:rPr>
        <w:t>#include &lt;unistd.h&gt;</w:t>
      </w:r>
    </w:p>
    <w:p w:rsidR="00C73189" w:rsidRPr="00460B76" w:rsidRDefault="00C73189" w:rsidP="003D345B">
      <w:pPr>
        <w:pStyle w:val="a6"/>
        <w:rPr>
          <w:lang w:val="en-US"/>
        </w:rPr>
      </w:pPr>
      <w:r w:rsidRPr="00460B76">
        <w:rPr>
          <w:lang w:val="en-US"/>
        </w:rPr>
        <w:t>#include &lt;semaphore.h&gt;</w:t>
      </w:r>
    </w:p>
    <w:p w:rsidR="00C73189" w:rsidRPr="00460B76" w:rsidRDefault="00C73189" w:rsidP="003D345B">
      <w:pPr>
        <w:pStyle w:val="a6"/>
        <w:rPr>
          <w:lang w:val="en-US"/>
        </w:rPr>
      </w:pPr>
      <w:r w:rsidRPr="00460B76">
        <w:rPr>
          <w:lang w:val="en-US"/>
        </w:rPr>
        <w:t>#include &lt;string.h&gt;</w:t>
      </w:r>
    </w:p>
    <w:p w:rsidR="00C73189" w:rsidRPr="00460B76" w:rsidRDefault="00C73189" w:rsidP="003D345B">
      <w:pPr>
        <w:pStyle w:val="a6"/>
        <w:rPr>
          <w:lang w:val="en-US"/>
        </w:rPr>
      </w:pPr>
    </w:p>
    <w:p w:rsidR="00C73189" w:rsidRPr="00460B76" w:rsidRDefault="00C73189" w:rsidP="003D345B">
      <w:pPr>
        <w:pStyle w:val="a6"/>
        <w:rPr>
          <w:lang w:val="en-US"/>
        </w:rPr>
      </w:pPr>
      <w:r w:rsidRPr="00460B76">
        <w:rPr>
          <w:lang w:val="en-US"/>
        </w:rPr>
        <w:t xml:space="preserve">#define MAPSIZE 100                                       </w:t>
      </w:r>
      <w:r w:rsidRPr="00460B76">
        <w:rPr>
          <w:lang w:val="en-US"/>
        </w:rPr>
        <w:tab/>
        <w:t xml:space="preserve">/*  </w:t>
      </w:r>
      <w:r>
        <w:rPr>
          <w:rFonts w:hint="eastAsia"/>
        </w:rPr>
        <w:t>共享内存大小</w:t>
      </w:r>
      <w:r w:rsidRPr="00460B76">
        <w:rPr>
          <w:lang w:val="en-US"/>
        </w:rPr>
        <w:t xml:space="preserve">           */</w:t>
      </w:r>
    </w:p>
    <w:p w:rsidR="00C73189" w:rsidRPr="00460B76" w:rsidRDefault="00C73189" w:rsidP="003D345B">
      <w:pPr>
        <w:pStyle w:val="a6"/>
        <w:rPr>
          <w:lang w:val="en-US"/>
        </w:rPr>
      </w:pPr>
      <w:r w:rsidRPr="00460B76">
        <w:rPr>
          <w:lang w:val="en-US"/>
        </w:rPr>
        <w:t xml:space="preserve">#define MAPNAME "test"                                    </w:t>
      </w:r>
      <w:r w:rsidRPr="00460B76">
        <w:rPr>
          <w:lang w:val="en-US"/>
        </w:rPr>
        <w:tab/>
        <w:t xml:space="preserve">/*  </w:t>
      </w:r>
      <w:r>
        <w:rPr>
          <w:rFonts w:hint="eastAsia"/>
        </w:rPr>
        <w:t>共享内存名称</w:t>
      </w:r>
      <w:r w:rsidRPr="00460B76">
        <w:rPr>
          <w:lang w:val="en-US"/>
        </w:rPr>
        <w:t xml:space="preserve">           */</w:t>
      </w:r>
    </w:p>
    <w:p w:rsidR="00C73189" w:rsidRPr="00460B76" w:rsidRDefault="00C73189" w:rsidP="003D345B">
      <w:pPr>
        <w:pStyle w:val="a6"/>
        <w:rPr>
          <w:lang w:val="en-US"/>
        </w:rPr>
      </w:pPr>
      <w:r w:rsidRPr="00460B76">
        <w:rPr>
          <w:lang w:val="en-US"/>
        </w:rPr>
        <w:t>/******************************************************************************</w:t>
      </w:r>
    </w:p>
    <w:p w:rsidR="00C73189" w:rsidRPr="00460B76" w:rsidRDefault="00C73189" w:rsidP="003D345B">
      <w:pPr>
        <w:pStyle w:val="a6"/>
        <w:rPr>
          <w:lang w:val="en-US"/>
        </w:rPr>
      </w:pPr>
      <w:r w:rsidRPr="00460B76">
        <w:rPr>
          <w:lang w:val="en-US"/>
        </w:rPr>
        <w:t xml:space="preserve">** </w:t>
      </w:r>
      <w:r>
        <w:rPr>
          <w:rFonts w:hint="eastAsia"/>
        </w:rPr>
        <w:t>函数名称</w:t>
      </w:r>
      <w:r w:rsidRPr="00460B76">
        <w:rPr>
          <w:lang w:val="en-US"/>
        </w:rPr>
        <w:t>: main</w:t>
      </w:r>
    </w:p>
    <w:p w:rsidR="00C73189" w:rsidRPr="00460B76" w:rsidRDefault="00C73189" w:rsidP="003D345B">
      <w:pPr>
        <w:pStyle w:val="a6"/>
        <w:rPr>
          <w:lang w:val="en-US"/>
        </w:rPr>
      </w:pPr>
      <w:r w:rsidRPr="00460B76">
        <w:rPr>
          <w:lang w:val="en-US"/>
        </w:rPr>
        <w:t xml:space="preserve">** </w:t>
      </w:r>
      <w:r>
        <w:rPr>
          <w:rFonts w:hint="eastAsia"/>
        </w:rPr>
        <w:t>功能描述</w:t>
      </w:r>
      <w:r w:rsidRPr="00460B76">
        <w:rPr>
          <w:lang w:val="en-US"/>
        </w:rPr>
        <w:t xml:space="preserve">: </w:t>
      </w:r>
      <w:r>
        <w:rPr>
          <w:rFonts w:hint="eastAsia"/>
        </w:rPr>
        <w:t>程序主函数</w:t>
      </w:r>
    </w:p>
    <w:p w:rsidR="00C73189" w:rsidRPr="00460B76" w:rsidRDefault="00C73189" w:rsidP="003D345B">
      <w:pPr>
        <w:pStyle w:val="a6"/>
        <w:rPr>
          <w:lang w:val="en-US"/>
        </w:rPr>
      </w:pPr>
      <w:r w:rsidRPr="00460B76">
        <w:rPr>
          <w:lang w:val="en-US"/>
        </w:rPr>
        <w:t>******************************************************************************/</w:t>
      </w:r>
    </w:p>
    <w:p w:rsidR="00C73189" w:rsidRPr="00460B76" w:rsidRDefault="00C73189" w:rsidP="005C325C">
      <w:pPr>
        <w:pStyle w:val="a6"/>
        <w:rPr>
          <w:lang w:val="en-US"/>
        </w:rPr>
      </w:pPr>
      <w:r w:rsidRPr="00460B76">
        <w:rPr>
          <w:lang w:val="en-US"/>
        </w:rPr>
        <w:t>int  main (int  argc, char  *argv[])</w:t>
      </w:r>
    </w:p>
    <w:p w:rsidR="00C73189" w:rsidRPr="00460B76" w:rsidRDefault="00C73189" w:rsidP="005C325C">
      <w:pPr>
        <w:pStyle w:val="a6"/>
        <w:rPr>
          <w:lang w:val="en-US"/>
        </w:rPr>
      </w:pPr>
      <w:r w:rsidRPr="00460B76">
        <w:rPr>
          <w:lang w:val="en-US"/>
        </w:rPr>
        <w:t>{</w:t>
      </w:r>
    </w:p>
    <w:p w:rsidR="00C73189" w:rsidRPr="00460B76" w:rsidRDefault="00C73189" w:rsidP="005C325C">
      <w:pPr>
        <w:pStyle w:val="a6"/>
        <w:rPr>
          <w:lang w:val="en-US"/>
        </w:rPr>
      </w:pPr>
      <w:r w:rsidRPr="00460B76">
        <w:rPr>
          <w:lang w:val="en-US"/>
        </w:rPr>
        <w:tab/>
        <w:t>int     shmfd;</w:t>
      </w:r>
    </w:p>
    <w:p w:rsidR="00C73189" w:rsidRPr="00460B76" w:rsidRDefault="00C73189" w:rsidP="005C325C">
      <w:pPr>
        <w:pStyle w:val="a6"/>
        <w:rPr>
          <w:lang w:val="en-US"/>
        </w:rPr>
      </w:pPr>
      <w:r w:rsidRPr="00460B76">
        <w:rPr>
          <w:lang w:val="en-US"/>
        </w:rPr>
        <w:tab/>
        <w:t>char   *ptr;</w:t>
      </w:r>
    </w:p>
    <w:p w:rsidR="00C73189" w:rsidRPr="00460B76" w:rsidRDefault="00C73189" w:rsidP="005C325C">
      <w:pPr>
        <w:pStyle w:val="a6"/>
        <w:rPr>
          <w:lang w:val="en-US"/>
        </w:rPr>
      </w:pPr>
      <w:r w:rsidRPr="00460B76">
        <w:rPr>
          <w:lang w:val="en-US"/>
        </w:rPr>
        <w:tab/>
        <w:t>sem_t  *semfd;</w:t>
      </w:r>
    </w:p>
    <w:p w:rsidR="00C73189" w:rsidRPr="00460B76" w:rsidRDefault="00C73189" w:rsidP="005C325C">
      <w:pPr>
        <w:pStyle w:val="a6"/>
        <w:rPr>
          <w:lang w:val="en-US"/>
        </w:rPr>
      </w:pPr>
    </w:p>
    <w:p w:rsidR="00C73189" w:rsidRPr="00460B76" w:rsidRDefault="00C73189" w:rsidP="005C325C">
      <w:pPr>
        <w:pStyle w:val="a6"/>
        <w:rPr>
          <w:lang w:val="en-US"/>
        </w:rPr>
      </w:pPr>
      <w:r w:rsidRPr="00460B76">
        <w:rPr>
          <w:lang w:val="en-US"/>
        </w:rPr>
        <w:t xml:space="preserve">  </w:t>
      </w:r>
      <w:r w:rsidRPr="00460B76">
        <w:rPr>
          <w:lang w:val="en-US"/>
        </w:rPr>
        <w:tab/>
        <w:t>printf("client input:");</w:t>
      </w:r>
    </w:p>
    <w:p w:rsidR="00C73189" w:rsidRPr="00460B76" w:rsidRDefault="00C73189" w:rsidP="005C325C">
      <w:pPr>
        <w:pStyle w:val="a6"/>
        <w:ind w:firstLine="420"/>
        <w:rPr>
          <w:lang w:val="en-US"/>
        </w:rPr>
      </w:pPr>
      <w:r w:rsidRPr="00460B76">
        <w:rPr>
          <w:lang w:val="en-US"/>
        </w:rPr>
        <w:t xml:space="preserve">fflush(stdout);                                  </w:t>
      </w:r>
      <w:r w:rsidRPr="00460B76">
        <w:rPr>
          <w:lang w:val="en-US"/>
        </w:rPr>
        <w:tab/>
      </w:r>
      <w:r w:rsidRPr="00460B76">
        <w:rPr>
          <w:lang w:val="en-US"/>
        </w:rPr>
        <w:tab/>
        <w:t xml:space="preserve">/*  </w:t>
      </w:r>
      <w:r w:rsidRPr="003110CB">
        <w:rPr>
          <w:rFonts w:hint="eastAsia"/>
        </w:rPr>
        <w:t>刷新缓冲区</w:t>
      </w:r>
      <w:r w:rsidRPr="00460B76">
        <w:rPr>
          <w:rFonts w:hint="eastAsia"/>
          <w:lang w:val="en-US"/>
        </w:rPr>
        <w:t>，</w:t>
      </w:r>
      <w:r w:rsidRPr="003110CB">
        <w:rPr>
          <w:rFonts w:hint="eastAsia"/>
        </w:rPr>
        <w:t>将字符输出</w:t>
      </w:r>
      <w:r w:rsidRPr="00460B76">
        <w:rPr>
          <w:lang w:val="en-US"/>
        </w:rPr>
        <w:t xml:space="preserve"> */</w:t>
      </w:r>
    </w:p>
    <w:p w:rsidR="00C73189" w:rsidRPr="00460B76" w:rsidRDefault="00C73189" w:rsidP="005C325C">
      <w:pPr>
        <w:pStyle w:val="a6"/>
        <w:rPr>
          <w:lang w:val="en-US"/>
        </w:rPr>
      </w:pPr>
      <w:r w:rsidRPr="00460B76">
        <w:rPr>
          <w:lang w:val="en-US"/>
        </w:rPr>
        <w:t xml:space="preserve">  </w:t>
      </w:r>
      <w:r w:rsidRPr="00460B76">
        <w:rPr>
          <w:lang w:val="en-US"/>
        </w:rPr>
        <w:tab/>
      </w:r>
    </w:p>
    <w:p w:rsidR="00C73189" w:rsidRPr="00460B76" w:rsidRDefault="00C73189" w:rsidP="005C325C">
      <w:pPr>
        <w:pStyle w:val="a6"/>
        <w:ind w:firstLine="420"/>
        <w:rPr>
          <w:lang w:val="en-US"/>
        </w:rPr>
      </w:pPr>
      <w:r w:rsidRPr="00460B76">
        <w:rPr>
          <w:lang w:val="en-US"/>
        </w:rPr>
        <w:t xml:space="preserve">shmfd = shm_open(MAPNAME, O_RDWR, 0);                </w:t>
      </w:r>
      <w:r w:rsidRPr="00460B76">
        <w:rPr>
          <w:lang w:val="en-US"/>
        </w:rPr>
        <w:tab/>
        <w:t xml:space="preserve">/*  </w:t>
      </w:r>
      <w:r>
        <w:rPr>
          <w:rFonts w:hint="eastAsia"/>
        </w:rPr>
        <w:t>创建共享内存文件</w:t>
      </w:r>
      <w:r w:rsidRPr="00460B76">
        <w:rPr>
          <w:lang w:val="en-US"/>
        </w:rPr>
        <w:t xml:space="preserve">       */</w:t>
      </w:r>
    </w:p>
    <w:p w:rsidR="00C73189" w:rsidRPr="00460B76" w:rsidRDefault="00C73189" w:rsidP="005C325C">
      <w:pPr>
        <w:pStyle w:val="a6"/>
        <w:rPr>
          <w:lang w:val="en-US"/>
        </w:rPr>
      </w:pPr>
      <w:r w:rsidRPr="00460B76">
        <w:rPr>
          <w:lang w:val="en-US"/>
        </w:rPr>
        <w:tab/>
        <w:t xml:space="preserve">if (shmfd  &lt; 0) { </w:t>
      </w:r>
    </w:p>
    <w:p w:rsidR="00C73189" w:rsidRPr="00460B76" w:rsidRDefault="00C73189" w:rsidP="005C325C">
      <w:pPr>
        <w:pStyle w:val="a6"/>
        <w:rPr>
          <w:lang w:val="en-US"/>
        </w:rPr>
      </w:pPr>
      <w:r w:rsidRPr="00460B76">
        <w:rPr>
          <w:lang w:val="en-US"/>
        </w:rPr>
        <w:tab/>
      </w:r>
      <w:r w:rsidRPr="00460B76">
        <w:rPr>
          <w:lang w:val="en-US"/>
        </w:rPr>
        <w:tab/>
        <w:t>printf("open shared memory error\n");</w:t>
      </w:r>
    </w:p>
    <w:p w:rsidR="00C73189" w:rsidRPr="00460B76" w:rsidRDefault="00C73189" w:rsidP="005C325C">
      <w:pPr>
        <w:pStyle w:val="a6"/>
        <w:rPr>
          <w:lang w:val="en-US"/>
        </w:rPr>
      </w:pPr>
      <w:r w:rsidRPr="00460B76">
        <w:rPr>
          <w:lang w:val="en-US"/>
        </w:rPr>
        <w:tab/>
      </w:r>
      <w:r w:rsidRPr="00460B76">
        <w:rPr>
          <w:lang w:val="en-US"/>
        </w:rPr>
        <w:tab/>
        <w:t>return  (-1);</w:t>
      </w:r>
    </w:p>
    <w:p w:rsidR="00C73189" w:rsidRPr="00460B76" w:rsidRDefault="00C73189" w:rsidP="005C325C">
      <w:pPr>
        <w:pStyle w:val="a6"/>
        <w:rPr>
          <w:lang w:val="en-US"/>
        </w:rPr>
      </w:pPr>
      <w:r w:rsidRPr="00460B76">
        <w:rPr>
          <w:lang w:val="en-US"/>
        </w:rPr>
        <w:tab/>
        <w:t>}</w:t>
      </w:r>
    </w:p>
    <w:p w:rsidR="00C73189" w:rsidRPr="00460B76" w:rsidRDefault="00C73189" w:rsidP="005C325C">
      <w:pPr>
        <w:pStyle w:val="a6"/>
        <w:rPr>
          <w:lang w:val="en-US"/>
        </w:rPr>
      </w:pPr>
      <w:r w:rsidRPr="00460B76">
        <w:rPr>
          <w:lang w:val="en-US"/>
        </w:rPr>
        <w:tab/>
        <w:t xml:space="preserve">ftruncate(shmfd, MAPSIZE);                            </w:t>
      </w:r>
      <w:r w:rsidRPr="00460B76">
        <w:rPr>
          <w:lang w:val="en-US"/>
        </w:rPr>
        <w:tab/>
        <w:t xml:space="preserve">/*  </w:t>
      </w:r>
      <w:r>
        <w:rPr>
          <w:rFonts w:hint="eastAsia"/>
        </w:rPr>
        <w:t>设置共享内存大小</w:t>
      </w:r>
      <w:r w:rsidRPr="00460B76">
        <w:rPr>
          <w:lang w:val="en-US"/>
        </w:rPr>
        <w:t xml:space="preserve">       */</w:t>
      </w:r>
    </w:p>
    <w:p w:rsidR="00C73189" w:rsidRPr="00460B76" w:rsidRDefault="00C73189" w:rsidP="005C325C">
      <w:pPr>
        <w:pStyle w:val="a6"/>
        <w:rPr>
          <w:lang w:val="en-US"/>
        </w:rPr>
      </w:pPr>
    </w:p>
    <w:p w:rsidR="00C73189" w:rsidRPr="00460B76" w:rsidRDefault="00C73189" w:rsidP="005C325C">
      <w:pPr>
        <w:pStyle w:val="a6"/>
        <w:rPr>
          <w:lang w:val="en-US"/>
        </w:rPr>
      </w:pPr>
      <w:r w:rsidRPr="00460B76">
        <w:rPr>
          <w:lang w:val="en-US"/>
        </w:rPr>
        <w:tab/>
        <w:t xml:space="preserve">semfd = sem_open(MAPNAME, 0);                      </w:t>
      </w:r>
      <w:r w:rsidRPr="00460B76">
        <w:rPr>
          <w:lang w:val="en-US"/>
        </w:rPr>
        <w:tab/>
        <w:t xml:space="preserve">/*  </w:t>
      </w:r>
      <w:r>
        <w:rPr>
          <w:rFonts w:hint="eastAsia"/>
        </w:rPr>
        <w:t>创建信号量</w:t>
      </w:r>
      <w:r w:rsidRPr="00460B76">
        <w:rPr>
          <w:lang w:val="en-US"/>
        </w:rPr>
        <w:t xml:space="preserve">             */</w:t>
      </w:r>
    </w:p>
    <w:p w:rsidR="00C73189" w:rsidRPr="00460B76" w:rsidRDefault="00C73189" w:rsidP="005C325C">
      <w:pPr>
        <w:pStyle w:val="a6"/>
        <w:rPr>
          <w:lang w:val="en-US"/>
        </w:rPr>
      </w:pPr>
      <w:r w:rsidRPr="00460B76">
        <w:rPr>
          <w:lang w:val="en-US"/>
        </w:rPr>
        <w:tab/>
        <w:t>if (semfd == SEM_FAILED) {</w:t>
      </w:r>
    </w:p>
    <w:p w:rsidR="00C73189" w:rsidRPr="00460B76" w:rsidRDefault="00C73189" w:rsidP="005C325C">
      <w:pPr>
        <w:pStyle w:val="a6"/>
        <w:rPr>
          <w:lang w:val="en-US"/>
        </w:rPr>
      </w:pPr>
      <w:r w:rsidRPr="00460B76">
        <w:rPr>
          <w:lang w:val="en-US"/>
        </w:rPr>
        <w:tab/>
      </w:r>
      <w:r w:rsidRPr="00460B76">
        <w:rPr>
          <w:lang w:val="en-US"/>
        </w:rPr>
        <w:tab/>
        <w:t>printf("open semaphore error\n");</w:t>
      </w:r>
    </w:p>
    <w:p w:rsidR="00C73189" w:rsidRPr="00460B76" w:rsidRDefault="00C73189" w:rsidP="005C325C">
      <w:pPr>
        <w:pStyle w:val="a6"/>
        <w:rPr>
          <w:lang w:val="en-US"/>
        </w:rPr>
      </w:pPr>
      <w:r w:rsidRPr="00460B76">
        <w:rPr>
          <w:lang w:val="en-US"/>
        </w:rPr>
        <w:tab/>
      </w:r>
      <w:r w:rsidRPr="00460B76">
        <w:rPr>
          <w:lang w:val="en-US"/>
        </w:rPr>
        <w:tab/>
        <w:t>return  (-1);</w:t>
      </w:r>
    </w:p>
    <w:p w:rsidR="00C73189" w:rsidRPr="00460B76" w:rsidRDefault="00C73189" w:rsidP="005C325C">
      <w:pPr>
        <w:pStyle w:val="a6"/>
        <w:rPr>
          <w:lang w:val="en-US"/>
        </w:rPr>
      </w:pPr>
      <w:r w:rsidRPr="00460B76">
        <w:rPr>
          <w:lang w:val="en-US"/>
        </w:rPr>
        <w:tab/>
        <w:t>}</w:t>
      </w:r>
    </w:p>
    <w:p w:rsidR="00C73189" w:rsidRPr="00460B76" w:rsidRDefault="00C73189" w:rsidP="005C325C">
      <w:pPr>
        <w:pStyle w:val="a6"/>
        <w:rPr>
          <w:lang w:val="en-US"/>
        </w:rPr>
      </w:pPr>
      <w:r w:rsidRPr="00460B76">
        <w:rPr>
          <w:lang w:val="en-US"/>
        </w:rPr>
        <w:t xml:space="preserve">    /*</w:t>
      </w:r>
    </w:p>
    <w:p w:rsidR="00C73189" w:rsidRPr="00460B76" w:rsidRDefault="00C73189" w:rsidP="005C325C">
      <w:pPr>
        <w:pStyle w:val="a6"/>
        <w:rPr>
          <w:lang w:val="en-US"/>
        </w:rPr>
      </w:pPr>
      <w:r w:rsidRPr="00460B76">
        <w:rPr>
          <w:lang w:val="en-US"/>
        </w:rPr>
        <w:t xml:space="preserve">     * </w:t>
      </w:r>
      <w:r>
        <w:rPr>
          <w:rFonts w:hint="eastAsia"/>
        </w:rPr>
        <w:t>将共享内存文件映射的实际物理内存</w:t>
      </w:r>
    </w:p>
    <w:p w:rsidR="00C73189" w:rsidRPr="00460B76" w:rsidRDefault="00C73189" w:rsidP="005C325C">
      <w:pPr>
        <w:pStyle w:val="a6"/>
        <w:rPr>
          <w:lang w:val="en-US"/>
        </w:rPr>
      </w:pPr>
      <w:r w:rsidRPr="00460B76">
        <w:rPr>
          <w:lang w:val="en-US"/>
        </w:rPr>
        <w:t xml:space="preserve">     */</w:t>
      </w:r>
    </w:p>
    <w:p w:rsidR="00C73189" w:rsidRPr="00460B76" w:rsidRDefault="00C73189" w:rsidP="005C325C">
      <w:pPr>
        <w:pStyle w:val="a6"/>
        <w:rPr>
          <w:lang w:val="en-US"/>
        </w:rPr>
      </w:pPr>
      <w:r w:rsidRPr="00460B76">
        <w:rPr>
          <w:lang w:val="en-US"/>
        </w:rPr>
        <w:tab/>
        <w:t>ptr = mmap(NULL, MAPSIZE, PROT_READ | PROT_WRITE, MAP_SHARED, shmfd, 0);</w:t>
      </w:r>
    </w:p>
    <w:p w:rsidR="00C73189" w:rsidRPr="00460B76" w:rsidRDefault="00C73189" w:rsidP="005C325C">
      <w:pPr>
        <w:pStyle w:val="a6"/>
        <w:rPr>
          <w:lang w:val="en-US"/>
        </w:rPr>
      </w:pPr>
      <w:r w:rsidRPr="00460B76">
        <w:rPr>
          <w:lang w:val="en-US"/>
        </w:rPr>
        <w:tab/>
        <w:t>if (ptr ==  MAP_FAILED) {</w:t>
      </w:r>
    </w:p>
    <w:p w:rsidR="00C73189" w:rsidRPr="00460B76" w:rsidRDefault="00C73189" w:rsidP="005C325C">
      <w:pPr>
        <w:pStyle w:val="a6"/>
        <w:rPr>
          <w:lang w:val="en-US"/>
        </w:rPr>
      </w:pPr>
      <w:r w:rsidRPr="00460B76">
        <w:rPr>
          <w:lang w:val="en-US"/>
        </w:rPr>
        <w:t xml:space="preserve">     </w:t>
      </w:r>
      <w:r w:rsidRPr="00460B76">
        <w:rPr>
          <w:lang w:val="en-US"/>
        </w:rPr>
        <w:tab/>
        <w:t>printf("mmap failed");</w:t>
      </w:r>
    </w:p>
    <w:p w:rsidR="00C73189" w:rsidRPr="00460B76" w:rsidRDefault="00C73189" w:rsidP="005C325C">
      <w:pPr>
        <w:pStyle w:val="a6"/>
        <w:rPr>
          <w:lang w:val="en-US"/>
        </w:rPr>
      </w:pPr>
      <w:r w:rsidRPr="00460B76">
        <w:rPr>
          <w:lang w:val="en-US"/>
        </w:rPr>
        <w:tab/>
      </w:r>
      <w:r w:rsidRPr="00460B76">
        <w:rPr>
          <w:lang w:val="en-US"/>
        </w:rPr>
        <w:tab/>
        <w:t>return  (-1);</w:t>
      </w:r>
    </w:p>
    <w:p w:rsidR="00C73189" w:rsidRPr="00460B76" w:rsidRDefault="00C73189" w:rsidP="005C325C">
      <w:pPr>
        <w:pStyle w:val="a6"/>
        <w:rPr>
          <w:lang w:val="en-US"/>
        </w:rPr>
      </w:pPr>
      <w:r w:rsidRPr="00460B76">
        <w:rPr>
          <w:lang w:val="en-US"/>
        </w:rPr>
        <w:tab/>
        <w:t>}</w:t>
      </w:r>
    </w:p>
    <w:p w:rsidR="00C73189" w:rsidRPr="00460B76" w:rsidRDefault="00C73189" w:rsidP="005C325C">
      <w:pPr>
        <w:pStyle w:val="a6"/>
        <w:rPr>
          <w:lang w:val="en-US"/>
        </w:rPr>
      </w:pPr>
    </w:p>
    <w:p w:rsidR="00C73189" w:rsidRPr="00460B76" w:rsidRDefault="00C73189" w:rsidP="005C325C">
      <w:pPr>
        <w:pStyle w:val="a6"/>
        <w:rPr>
          <w:lang w:val="en-US"/>
        </w:rPr>
      </w:pPr>
      <w:r w:rsidRPr="00460B76">
        <w:rPr>
          <w:lang w:val="en-US"/>
        </w:rPr>
        <w:tab/>
        <w:t xml:space="preserve">fgets(ptr, MAPSIZE, stdin); </w:t>
      </w:r>
      <w:r w:rsidRPr="00460B76">
        <w:rPr>
          <w:lang w:val="en-US"/>
        </w:rPr>
        <w:tab/>
        <w:t xml:space="preserve">               </w:t>
      </w:r>
      <w:r w:rsidRPr="00460B76">
        <w:rPr>
          <w:lang w:val="en-US"/>
        </w:rPr>
        <w:tab/>
      </w:r>
      <w:r w:rsidRPr="00460B76">
        <w:rPr>
          <w:lang w:val="en-US"/>
        </w:rPr>
        <w:tab/>
        <w:t xml:space="preserve">/*  </w:t>
      </w:r>
      <w:r>
        <w:rPr>
          <w:rFonts w:hint="eastAsia"/>
        </w:rPr>
        <w:t>等待控制台的数据输入</w:t>
      </w:r>
      <w:r w:rsidRPr="00460B76">
        <w:rPr>
          <w:lang w:val="en-US"/>
        </w:rPr>
        <w:t xml:space="preserve">   */</w:t>
      </w:r>
    </w:p>
    <w:p w:rsidR="00C73189" w:rsidRPr="00460B76" w:rsidRDefault="00C73189" w:rsidP="005C325C">
      <w:pPr>
        <w:pStyle w:val="a6"/>
        <w:rPr>
          <w:lang w:val="en-US"/>
        </w:rPr>
      </w:pPr>
      <w:r w:rsidRPr="00460B76">
        <w:rPr>
          <w:lang w:val="en-US"/>
        </w:rPr>
        <w:tab/>
        <w:t xml:space="preserve">sem_post(semfd);                                   </w:t>
      </w:r>
      <w:r w:rsidRPr="00460B76">
        <w:rPr>
          <w:lang w:val="en-US"/>
        </w:rPr>
        <w:tab/>
        <w:t xml:space="preserve">     /*  </w:t>
      </w:r>
      <w:r>
        <w:rPr>
          <w:rFonts w:hint="eastAsia"/>
        </w:rPr>
        <w:t>发送信号量</w:t>
      </w:r>
      <w:r w:rsidRPr="00460B76">
        <w:rPr>
          <w:lang w:val="en-US"/>
        </w:rPr>
        <w:t xml:space="preserve">             */</w:t>
      </w:r>
    </w:p>
    <w:p w:rsidR="00C73189" w:rsidRPr="00460B76" w:rsidRDefault="00C73189" w:rsidP="005C325C">
      <w:pPr>
        <w:pStyle w:val="a6"/>
        <w:rPr>
          <w:lang w:val="en-US"/>
        </w:rPr>
      </w:pPr>
    </w:p>
    <w:p w:rsidR="00C73189" w:rsidRPr="00460B76" w:rsidRDefault="00C73189" w:rsidP="005C325C">
      <w:pPr>
        <w:pStyle w:val="a6"/>
        <w:rPr>
          <w:lang w:val="en-US"/>
        </w:rPr>
      </w:pPr>
      <w:r w:rsidRPr="00460B76">
        <w:rPr>
          <w:lang w:val="en-US"/>
        </w:rPr>
        <w:lastRenderedPageBreak/>
        <w:t xml:space="preserve">     munmap(ptr, MAPSIZE);                                 </w:t>
      </w:r>
      <w:r w:rsidRPr="00460B76">
        <w:rPr>
          <w:lang w:val="en-US"/>
        </w:rPr>
        <w:tab/>
        <w:t xml:space="preserve">/*  </w:t>
      </w:r>
      <w:r>
        <w:rPr>
          <w:rFonts w:hint="eastAsia"/>
        </w:rPr>
        <w:t>取消共享内存映射</w:t>
      </w:r>
      <w:r w:rsidRPr="00460B76">
        <w:rPr>
          <w:lang w:val="en-US"/>
        </w:rPr>
        <w:t xml:space="preserve">       */</w:t>
      </w:r>
    </w:p>
    <w:p w:rsidR="00C73189" w:rsidRPr="00460B76" w:rsidRDefault="00C73189" w:rsidP="005C325C">
      <w:pPr>
        <w:pStyle w:val="a6"/>
        <w:rPr>
          <w:lang w:val="en-US"/>
        </w:rPr>
      </w:pPr>
    </w:p>
    <w:p w:rsidR="00C73189" w:rsidRPr="00460B76" w:rsidRDefault="00C73189" w:rsidP="005C325C">
      <w:pPr>
        <w:pStyle w:val="a6"/>
        <w:rPr>
          <w:lang w:val="en-US"/>
        </w:rPr>
      </w:pPr>
      <w:r w:rsidRPr="00460B76">
        <w:rPr>
          <w:lang w:val="en-US"/>
        </w:rPr>
        <w:t xml:space="preserve">     close(shmfd);                                           </w:t>
      </w:r>
      <w:r w:rsidRPr="00460B76">
        <w:rPr>
          <w:lang w:val="en-US"/>
        </w:rPr>
        <w:tab/>
        <w:t xml:space="preserve">/*  </w:t>
      </w:r>
      <w:r>
        <w:rPr>
          <w:rFonts w:hint="eastAsia"/>
        </w:rPr>
        <w:t>关闭共享内存文件</w:t>
      </w:r>
      <w:r w:rsidRPr="00460B76">
        <w:rPr>
          <w:lang w:val="en-US"/>
        </w:rPr>
        <w:t xml:space="preserve">       */</w:t>
      </w:r>
    </w:p>
    <w:p w:rsidR="00C73189" w:rsidRPr="00460B76" w:rsidRDefault="00C73189" w:rsidP="005C325C">
      <w:pPr>
        <w:pStyle w:val="a6"/>
        <w:rPr>
          <w:lang w:val="en-US"/>
        </w:rPr>
      </w:pPr>
      <w:r w:rsidRPr="00460B76">
        <w:rPr>
          <w:lang w:val="en-US"/>
        </w:rPr>
        <w:t xml:space="preserve">     sem_close(semfd);                                     </w:t>
      </w:r>
      <w:r w:rsidRPr="00460B76">
        <w:rPr>
          <w:lang w:val="en-US"/>
        </w:rPr>
        <w:tab/>
        <w:t xml:space="preserve">/*  </w:t>
      </w:r>
      <w:r>
        <w:rPr>
          <w:rFonts w:hint="eastAsia"/>
        </w:rPr>
        <w:t>关闭信号量</w:t>
      </w:r>
      <w:r w:rsidRPr="00460B76">
        <w:rPr>
          <w:lang w:val="en-US"/>
        </w:rPr>
        <w:t xml:space="preserve">             */</w:t>
      </w:r>
    </w:p>
    <w:p w:rsidR="00C73189" w:rsidRPr="00460B76" w:rsidRDefault="00C73189" w:rsidP="005C325C">
      <w:pPr>
        <w:pStyle w:val="a6"/>
        <w:rPr>
          <w:lang w:val="en-US"/>
        </w:rPr>
      </w:pPr>
      <w:r w:rsidRPr="00460B76">
        <w:rPr>
          <w:lang w:val="en-US"/>
        </w:rPr>
        <w:t xml:space="preserve">     sleep(1);</w:t>
      </w:r>
    </w:p>
    <w:p w:rsidR="00C73189" w:rsidRPr="00460B76" w:rsidRDefault="00C73189" w:rsidP="005C325C">
      <w:pPr>
        <w:pStyle w:val="a6"/>
        <w:rPr>
          <w:lang w:val="en-US"/>
        </w:rPr>
      </w:pPr>
      <w:r w:rsidRPr="00460B76">
        <w:rPr>
          <w:lang w:val="en-US"/>
        </w:rPr>
        <w:t xml:space="preserve">     return (0);</w:t>
      </w:r>
    </w:p>
    <w:p w:rsidR="00C73189" w:rsidRPr="00460B76" w:rsidRDefault="00C73189" w:rsidP="005C325C">
      <w:pPr>
        <w:pStyle w:val="a6"/>
        <w:rPr>
          <w:lang w:val="en-US"/>
        </w:rPr>
      </w:pPr>
      <w:r w:rsidRPr="00460B76">
        <w:rPr>
          <w:lang w:val="en-US"/>
        </w:rPr>
        <w:t xml:space="preserve">} </w:t>
      </w:r>
    </w:p>
    <w:p w:rsidR="00C73189" w:rsidRPr="00460B76" w:rsidRDefault="00C73189" w:rsidP="00EA770A">
      <w:pPr>
        <w:pStyle w:val="23"/>
        <w:spacing w:before="62" w:after="62"/>
        <w:ind w:firstLine="0"/>
        <w:rPr>
          <w:b/>
        </w:rPr>
      </w:pPr>
      <w:r>
        <w:rPr>
          <w:rFonts w:hint="eastAsia"/>
          <w:b/>
          <w:lang w:val="de-DE"/>
        </w:rPr>
        <w:t>代码分析</w:t>
      </w:r>
      <w:r w:rsidRPr="00460B76">
        <w:rPr>
          <w:b/>
        </w:rPr>
        <w:t>—server</w:t>
      </w:r>
    </w:p>
    <w:p w:rsidR="00C73189" w:rsidRPr="00460B76" w:rsidRDefault="00C73189" w:rsidP="00EA770A">
      <w:pPr>
        <w:pStyle w:val="23"/>
        <w:spacing w:before="62" w:after="62"/>
        <w:ind w:firstLine="0"/>
      </w:pPr>
      <w:r w:rsidRPr="00460B76">
        <w:tab/>
      </w:r>
      <w:r>
        <w:rPr>
          <w:rFonts w:hint="eastAsia"/>
          <w:lang w:val="de-DE"/>
        </w:rPr>
        <w:t>接收到</w:t>
      </w:r>
      <w:r w:rsidRPr="00460B76">
        <w:t>cilent</w:t>
      </w:r>
      <w:r>
        <w:rPr>
          <w:rFonts w:hint="eastAsia"/>
          <w:lang w:val="de-DE"/>
        </w:rPr>
        <w:t>进程发送的信号量后</w:t>
      </w:r>
      <w:r w:rsidRPr="00460B76">
        <w:rPr>
          <w:rFonts w:hint="eastAsia"/>
        </w:rPr>
        <w:t>，</w:t>
      </w:r>
      <w:r>
        <w:rPr>
          <w:rFonts w:hint="eastAsia"/>
          <w:lang w:val="de-DE"/>
        </w:rPr>
        <w:t>读取共享内存的数据并输出显示。</w:t>
      </w:r>
    </w:p>
    <w:p w:rsidR="00C73189" w:rsidRPr="00460B76" w:rsidRDefault="00C73189" w:rsidP="005F77E5">
      <w:pPr>
        <w:pStyle w:val="a8"/>
      </w:pPr>
      <w:r>
        <w:rPr>
          <w:rFonts w:hint="eastAsia"/>
        </w:rPr>
        <w:t>程序清单</w:t>
      </w:r>
      <w:r w:rsidRPr="00460B76">
        <w:t xml:space="preserve"> </w:t>
      </w:r>
      <w:r w:rsidR="00221946">
        <w:fldChar w:fldCharType="begin"/>
      </w:r>
      <w:r w:rsidR="00221946">
        <w:instrText xml:space="preserve"> STYLEREF 1 \s </w:instrText>
      </w:r>
      <w:r w:rsidR="00221946">
        <w:fldChar w:fldCharType="separate"/>
      </w:r>
      <w:r w:rsidR="00B96029">
        <w:rPr>
          <w:noProof/>
        </w:rPr>
        <w:t>6</w:t>
      </w:r>
      <w:r w:rsidR="00221946">
        <w:rPr>
          <w:noProof/>
        </w:rPr>
        <w:fldChar w:fldCharType="end"/>
      </w:r>
      <w:r w:rsidRPr="00460B76">
        <w:t>.</w:t>
      </w:r>
      <w:r w:rsidRPr="00460B76">
        <w:fldChar w:fldCharType="begin"/>
      </w:r>
      <w:r w:rsidRPr="00460B76">
        <w:instrText xml:space="preserve"> SEQ </w:instrText>
      </w:r>
      <w:r>
        <w:rPr>
          <w:rFonts w:hint="eastAsia"/>
          <w:lang w:val="de-DE"/>
        </w:rPr>
        <w:instrText>程序清单</w:instrText>
      </w:r>
      <w:r w:rsidRPr="00460B76">
        <w:instrText xml:space="preserve"> \* ARABIC \s 1 </w:instrText>
      </w:r>
      <w:r w:rsidRPr="00460B76">
        <w:fldChar w:fldCharType="separate"/>
      </w:r>
      <w:r w:rsidR="00B96029">
        <w:rPr>
          <w:noProof/>
        </w:rPr>
        <w:t>3</w:t>
      </w:r>
      <w:r w:rsidRPr="00460B76">
        <w:fldChar w:fldCharType="end"/>
      </w:r>
      <w:r w:rsidRPr="00460B76">
        <w:t xml:space="preserve">  proc_mmap_server.c</w:t>
      </w:r>
    </w:p>
    <w:p w:rsidR="00C73189" w:rsidRPr="00460B76" w:rsidRDefault="00C73189" w:rsidP="003D345B">
      <w:pPr>
        <w:pStyle w:val="a6"/>
        <w:rPr>
          <w:lang w:val="en-US"/>
        </w:rPr>
      </w:pPr>
      <w:r w:rsidRPr="00460B76">
        <w:rPr>
          <w:lang w:val="en-US"/>
        </w:rPr>
        <w:t>#include &lt;stdio.h&gt;</w:t>
      </w:r>
    </w:p>
    <w:p w:rsidR="00C73189" w:rsidRPr="00460B76" w:rsidRDefault="00C73189" w:rsidP="003D345B">
      <w:pPr>
        <w:pStyle w:val="a6"/>
        <w:rPr>
          <w:lang w:val="en-US"/>
        </w:rPr>
      </w:pPr>
      <w:r w:rsidRPr="00460B76">
        <w:rPr>
          <w:lang w:val="en-US"/>
        </w:rPr>
        <w:t>#include &lt;sys/stat.h&gt;</w:t>
      </w:r>
    </w:p>
    <w:p w:rsidR="00C73189" w:rsidRPr="00460B76" w:rsidRDefault="00C73189" w:rsidP="003D345B">
      <w:pPr>
        <w:pStyle w:val="a6"/>
        <w:rPr>
          <w:lang w:val="en-US"/>
        </w:rPr>
      </w:pPr>
      <w:r w:rsidRPr="00460B76">
        <w:rPr>
          <w:lang w:val="en-US"/>
        </w:rPr>
        <w:t>#include &lt;fcntl.h&gt;</w:t>
      </w:r>
    </w:p>
    <w:p w:rsidR="00C73189" w:rsidRPr="00460B76" w:rsidRDefault="00C73189" w:rsidP="003D345B">
      <w:pPr>
        <w:pStyle w:val="a6"/>
        <w:rPr>
          <w:lang w:val="en-US"/>
        </w:rPr>
      </w:pPr>
      <w:r w:rsidRPr="00460B76">
        <w:rPr>
          <w:lang w:val="en-US"/>
        </w:rPr>
        <w:t>#include &lt;sys/mman.h&gt;</w:t>
      </w:r>
    </w:p>
    <w:p w:rsidR="00C73189" w:rsidRPr="00460B76" w:rsidRDefault="00C73189" w:rsidP="003D345B">
      <w:pPr>
        <w:pStyle w:val="a6"/>
        <w:rPr>
          <w:lang w:val="en-US"/>
        </w:rPr>
      </w:pPr>
      <w:r w:rsidRPr="00460B76">
        <w:rPr>
          <w:lang w:val="en-US"/>
        </w:rPr>
        <w:t>#include &lt;unistd.h&gt;</w:t>
      </w:r>
    </w:p>
    <w:p w:rsidR="00C73189" w:rsidRPr="00460B76" w:rsidRDefault="00C73189" w:rsidP="003D345B">
      <w:pPr>
        <w:pStyle w:val="a6"/>
        <w:rPr>
          <w:lang w:val="en-US"/>
        </w:rPr>
      </w:pPr>
      <w:r w:rsidRPr="00460B76">
        <w:rPr>
          <w:lang w:val="en-US"/>
        </w:rPr>
        <w:t>#include &lt;semaphore.h&gt;</w:t>
      </w:r>
    </w:p>
    <w:p w:rsidR="00C73189" w:rsidRPr="00460B76" w:rsidRDefault="00C73189" w:rsidP="003D345B">
      <w:pPr>
        <w:pStyle w:val="a6"/>
        <w:rPr>
          <w:lang w:val="en-US"/>
        </w:rPr>
      </w:pPr>
      <w:r w:rsidRPr="00460B76">
        <w:rPr>
          <w:lang w:val="en-US"/>
        </w:rPr>
        <w:t>#include &lt;string.h&gt;</w:t>
      </w:r>
    </w:p>
    <w:p w:rsidR="00C73189" w:rsidRPr="00460B76" w:rsidRDefault="00C73189" w:rsidP="003D345B">
      <w:pPr>
        <w:pStyle w:val="a6"/>
        <w:rPr>
          <w:lang w:val="en-US"/>
        </w:rPr>
      </w:pPr>
      <w:r w:rsidRPr="00460B76">
        <w:rPr>
          <w:lang w:val="en-US"/>
        </w:rPr>
        <w:t>/******************************************************************************</w:t>
      </w:r>
    </w:p>
    <w:p w:rsidR="00C73189" w:rsidRPr="00460B76" w:rsidRDefault="00C73189" w:rsidP="003D345B">
      <w:pPr>
        <w:pStyle w:val="a6"/>
        <w:rPr>
          <w:lang w:val="en-US"/>
        </w:rPr>
      </w:pPr>
      <w:r w:rsidRPr="00460B76">
        <w:rPr>
          <w:lang w:val="en-US"/>
        </w:rPr>
        <w:t xml:space="preserve">** </w:t>
      </w:r>
      <w:r>
        <w:rPr>
          <w:rFonts w:hint="eastAsia"/>
        </w:rPr>
        <w:t>宏定义</w:t>
      </w:r>
    </w:p>
    <w:p w:rsidR="00C73189" w:rsidRPr="00460B76" w:rsidRDefault="00C73189" w:rsidP="003D345B">
      <w:pPr>
        <w:pStyle w:val="a6"/>
        <w:rPr>
          <w:lang w:val="en-US"/>
        </w:rPr>
      </w:pPr>
      <w:r w:rsidRPr="00460B76">
        <w:rPr>
          <w:lang w:val="en-US"/>
        </w:rPr>
        <w:t>******************************************************************************/</w:t>
      </w:r>
    </w:p>
    <w:p w:rsidR="00C73189" w:rsidRPr="00460B76" w:rsidRDefault="00C73189" w:rsidP="003D345B">
      <w:pPr>
        <w:pStyle w:val="a6"/>
        <w:rPr>
          <w:lang w:val="en-US"/>
        </w:rPr>
      </w:pPr>
      <w:r w:rsidRPr="00460B76">
        <w:rPr>
          <w:lang w:val="en-US"/>
        </w:rPr>
        <w:t xml:space="preserve">#define MAPSIZE 100                                          </w:t>
      </w:r>
      <w:r w:rsidRPr="00460B76">
        <w:rPr>
          <w:lang w:val="en-US"/>
        </w:rPr>
        <w:tab/>
        <w:t xml:space="preserve">/*  </w:t>
      </w:r>
      <w:r>
        <w:rPr>
          <w:rFonts w:hint="eastAsia"/>
        </w:rPr>
        <w:t>共享内存大小</w:t>
      </w:r>
      <w:r w:rsidRPr="00460B76">
        <w:rPr>
          <w:lang w:val="en-US"/>
        </w:rPr>
        <w:t xml:space="preserve">           */</w:t>
      </w:r>
    </w:p>
    <w:p w:rsidR="00C73189" w:rsidRPr="00460B76" w:rsidRDefault="00C73189" w:rsidP="003D345B">
      <w:pPr>
        <w:pStyle w:val="a6"/>
        <w:rPr>
          <w:lang w:val="en-US"/>
        </w:rPr>
      </w:pPr>
      <w:r w:rsidRPr="00460B76">
        <w:rPr>
          <w:lang w:val="en-US"/>
        </w:rPr>
        <w:t xml:space="preserve">#define MAPNAME "test"                                      </w:t>
      </w:r>
      <w:r w:rsidRPr="00460B76">
        <w:rPr>
          <w:lang w:val="en-US"/>
        </w:rPr>
        <w:tab/>
        <w:t xml:space="preserve">/*  </w:t>
      </w:r>
      <w:r>
        <w:rPr>
          <w:rFonts w:hint="eastAsia"/>
        </w:rPr>
        <w:t>共享内存名称</w:t>
      </w:r>
      <w:r w:rsidRPr="00460B76">
        <w:rPr>
          <w:lang w:val="en-US"/>
        </w:rPr>
        <w:t xml:space="preserve">           */</w:t>
      </w:r>
    </w:p>
    <w:p w:rsidR="00C73189" w:rsidRPr="00460B76" w:rsidRDefault="00C73189" w:rsidP="003D345B">
      <w:pPr>
        <w:pStyle w:val="a6"/>
        <w:rPr>
          <w:lang w:val="en-US"/>
        </w:rPr>
      </w:pPr>
      <w:r w:rsidRPr="00460B76">
        <w:rPr>
          <w:lang w:val="en-US"/>
        </w:rPr>
        <w:t>/******************************************************************************</w:t>
      </w:r>
    </w:p>
    <w:p w:rsidR="00C73189" w:rsidRPr="00460B76" w:rsidRDefault="00C73189" w:rsidP="003D345B">
      <w:pPr>
        <w:pStyle w:val="a6"/>
        <w:rPr>
          <w:lang w:val="en-US"/>
        </w:rPr>
      </w:pPr>
      <w:r w:rsidRPr="00460B76">
        <w:rPr>
          <w:lang w:val="en-US"/>
        </w:rPr>
        <w:t xml:space="preserve">** </w:t>
      </w:r>
      <w:r>
        <w:rPr>
          <w:rFonts w:hint="eastAsia"/>
        </w:rPr>
        <w:t>函数名称</w:t>
      </w:r>
      <w:r w:rsidRPr="00460B76">
        <w:rPr>
          <w:lang w:val="en-US"/>
        </w:rPr>
        <w:t>: main</w:t>
      </w:r>
    </w:p>
    <w:p w:rsidR="00C73189" w:rsidRPr="00460B76" w:rsidRDefault="00C73189" w:rsidP="003D345B">
      <w:pPr>
        <w:pStyle w:val="a6"/>
        <w:rPr>
          <w:lang w:val="en-US"/>
        </w:rPr>
      </w:pPr>
      <w:r w:rsidRPr="00460B76">
        <w:rPr>
          <w:lang w:val="en-US"/>
        </w:rPr>
        <w:t xml:space="preserve">** </w:t>
      </w:r>
      <w:r>
        <w:rPr>
          <w:rFonts w:hint="eastAsia"/>
        </w:rPr>
        <w:t>功能描述</w:t>
      </w:r>
      <w:r w:rsidRPr="00460B76">
        <w:rPr>
          <w:lang w:val="en-US"/>
        </w:rPr>
        <w:t xml:space="preserve">: </w:t>
      </w:r>
      <w:r>
        <w:rPr>
          <w:rFonts w:hint="eastAsia"/>
        </w:rPr>
        <w:t>程序主函数</w:t>
      </w:r>
    </w:p>
    <w:p w:rsidR="00C73189" w:rsidRPr="00460B76" w:rsidRDefault="00C73189" w:rsidP="003D345B">
      <w:pPr>
        <w:pStyle w:val="a6"/>
        <w:rPr>
          <w:lang w:val="en-US"/>
        </w:rPr>
      </w:pPr>
      <w:r w:rsidRPr="00460B76">
        <w:rPr>
          <w:lang w:val="en-US"/>
        </w:rPr>
        <w:t>******************************************************************************/</w:t>
      </w:r>
    </w:p>
    <w:p w:rsidR="00C73189" w:rsidRPr="00460B76" w:rsidRDefault="00C73189" w:rsidP="005C325C">
      <w:pPr>
        <w:pStyle w:val="a6"/>
        <w:rPr>
          <w:lang w:val="en-US"/>
        </w:rPr>
      </w:pPr>
      <w:r w:rsidRPr="00460B76">
        <w:rPr>
          <w:lang w:val="en-US"/>
        </w:rPr>
        <w:t>int  main (int  argc, char  *argv[])</w:t>
      </w:r>
    </w:p>
    <w:p w:rsidR="00C73189" w:rsidRPr="00460B76" w:rsidRDefault="00C73189" w:rsidP="005C325C">
      <w:pPr>
        <w:pStyle w:val="a6"/>
        <w:rPr>
          <w:lang w:val="en-US"/>
        </w:rPr>
      </w:pPr>
      <w:r w:rsidRPr="00460B76">
        <w:rPr>
          <w:lang w:val="en-US"/>
        </w:rPr>
        <w:t>{</w:t>
      </w:r>
    </w:p>
    <w:p w:rsidR="00C73189" w:rsidRPr="00460B76" w:rsidRDefault="00C73189" w:rsidP="005C325C">
      <w:pPr>
        <w:pStyle w:val="a6"/>
        <w:rPr>
          <w:lang w:val="en-US"/>
        </w:rPr>
      </w:pPr>
      <w:r w:rsidRPr="00460B76">
        <w:rPr>
          <w:lang w:val="en-US"/>
        </w:rPr>
        <w:tab/>
        <w:t xml:space="preserve">int    </w:t>
      </w:r>
      <w:r w:rsidRPr="00460B76">
        <w:rPr>
          <w:lang w:val="en-US"/>
        </w:rPr>
        <w:tab/>
        <w:t xml:space="preserve"> shmfd;</w:t>
      </w:r>
    </w:p>
    <w:p w:rsidR="00C73189" w:rsidRPr="00460B76" w:rsidRDefault="00C73189" w:rsidP="005C325C">
      <w:pPr>
        <w:pStyle w:val="a6"/>
        <w:rPr>
          <w:lang w:val="en-US"/>
        </w:rPr>
      </w:pPr>
      <w:r w:rsidRPr="00460B76">
        <w:rPr>
          <w:lang w:val="en-US"/>
        </w:rPr>
        <w:tab/>
        <w:t xml:space="preserve">char </w:t>
      </w:r>
      <w:r w:rsidRPr="00460B76">
        <w:rPr>
          <w:lang w:val="en-US"/>
        </w:rPr>
        <w:tab/>
        <w:t>*ptr;</w:t>
      </w:r>
    </w:p>
    <w:p w:rsidR="00C73189" w:rsidRPr="00460B76" w:rsidRDefault="00C73189" w:rsidP="005C325C">
      <w:pPr>
        <w:pStyle w:val="a6"/>
        <w:rPr>
          <w:lang w:val="en-US"/>
        </w:rPr>
      </w:pPr>
      <w:r w:rsidRPr="00460B76">
        <w:rPr>
          <w:lang w:val="en-US"/>
        </w:rPr>
        <w:tab/>
        <w:t xml:space="preserve">sem_t </w:t>
      </w:r>
      <w:r w:rsidRPr="00460B76">
        <w:rPr>
          <w:lang w:val="en-US"/>
        </w:rPr>
        <w:tab/>
        <w:t>*semfd;</w:t>
      </w:r>
    </w:p>
    <w:p w:rsidR="00C73189" w:rsidRPr="00460B76" w:rsidRDefault="00C73189" w:rsidP="005C325C">
      <w:pPr>
        <w:pStyle w:val="a6"/>
        <w:rPr>
          <w:lang w:val="en-US"/>
        </w:rPr>
      </w:pPr>
    </w:p>
    <w:p w:rsidR="00C73189" w:rsidRPr="00460B76" w:rsidRDefault="00C73189" w:rsidP="005C325C">
      <w:pPr>
        <w:pStyle w:val="a6"/>
        <w:rPr>
          <w:lang w:val="en-US"/>
        </w:rPr>
      </w:pPr>
      <w:r w:rsidRPr="00460B76">
        <w:rPr>
          <w:lang w:val="en-US"/>
        </w:rPr>
        <w:tab/>
        <w:t>shmfd = shm_open(MAPNAME, O_RDWR | O_CREAT, 0644);</w:t>
      </w:r>
      <w:r w:rsidRPr="00460B76">
        <w:rPr>
          <w:lang w:val="en-US"/>
        </w:rPr>
        <w:tab/>
        <w:t xml:space="preserve">/*  </w:t>
      </w:r>
      <w:r>
        <w:rPr>
          <w:rFonts w:hint="eastAsia"/>
        </w:rPr>
        <w:t>创建共享内存</w:t>
      </w:r>
      <w:r w:rsidRPr="00460B76">
        <w:rPr>
          <w:lang w:val="en-US"/>
        </w:rPr>
        <w:t xml:space="preserve">           */</w:t>
      </w:r>
    </w:p>
    <w:p w:rsidR="00C73189" w:rsidRPr="00460B76" w:rsidRDefault="00C73189" w:rsidP="005C325C">
      <w:pPr>
        <w:pStyle w:val="a6"/>
        <w:rPr>
          <w:lang w:val="en-US"/>
        </w:rPr>
      </w:pPr>
      <w:r w:rsidRPr="00460B76">
        <w:rPr>
          <w:lang w:val="en-US"/>
        </w:rPr>
        <w:tab/>
        <w:t>if (shmfd  &lt; 0) {</w:t>
      </w:r>
    </w:p>
    <w:p w:rsidR="00C73189" w:rsidRPr="00460B76" w:rsidRDefault="00C73189" w:rsidP="005C325C">
      <w:pPr>
        <w:pStyle w:val="a6"/>
        <w:rPr>
          <w:lang w:val="en-US"/>
        </w:rPr>
      </w:pPr>
      <w:r w:rsidRPr="00460B76">
        <w:rPr>
          <w:lang w:val="en-US"/>
        </w:rPr>
        <w:tab/>
      </w:r>
      <w:r w:rsidRPr="00460B76">
        <w:rPr>
          <w:lang w:val="en-US"/>
        </w:rPr>
        <w:tab/>
        <w:t>printf("open shared memory error\n");</w:t>
      </w:r>
    </w:p>
    <w:p w:rsidR="00C73189" w:rsidRPr="00460B76" w:rsidRDefault="00C73189" w:rsidP="005C325C">
      <w:pPr>
        <w:pStyle w:val="a6"/>
        <w:rPr>
          <w:lang w:val="en-US"/>
        </w:rPr>
      </w:pPr>
      <w:r w:rsidRPr="00460B76">
        <w:rPr>
          <w:lang w:val="en-US"/>
        </w:rPr>
        <w:tab/>
      </w:r>
      <w:r w:rsidRPr="00460B76">
        <w:rPr>
          <w:lang w:val="en-US"/>
        </w:rPr>
        <w:tab/>
        <w:t>return  (-1);</w:t>
      </w:r>
    </w:p>
    <w:p w:rsidR="00C73189" w:rsidRPr="00460B76" w:rsidRDefault="00C73189" w:rsidP="005C325C">
      <w:pPr>
        <w:pStyle w:val="a6"/>
        <w:rPr>
          <w:lang w:val="en-US"/>
        </w:rPr>
      </w:pPr>
      <w:r w:rsidRPr="00460B76">
        <w:rPr>
          <w:lang w:val="en-US"/>
        </w:rPr>
        <w:tab/>
        <w:t>}</w:t>
      </w:r>
    </w:p>
    <w:p w:rsidR="00C73189" w:rsidRPr="00460B76" w:rsidRDefault="00C73189" w:rsidP="005C325C">
      <w:pPr>
        <w:pStyle w:val="a6"/>
        <w:rPr>
          <w:lang w:val="en-US"/>
        </w:rPr>
      </w:pPr>
      <w:r w:rsidRPr="00460B76">
        <w:rPr>
          <w:lang w:val="en-US"/>
        </w:rPr>
        <w:tab/>
        <w:t xml:space="preserve">ftruncate(shmfd, MAPSIZE);                             </w:t>
      </w:r>
      <w:r w:rsidRPr="00460B76">
        <w:rPr>
          <w:lang w:val="en-US"/>
        </w:rPr>
        <w:tab/>
        <w:t xml:space="preserve">/*  </w:t>
      </w:r>
      <w:r>
        <w:rPr>
          <w:rFonts w:hint="eastAsia"/>
        </w:rPr>
        <w:t>设置共享内存大小</w:t>
      </w:r>
      <w:r w:rsidRPr="00460B76">
        <w:rPr>
          <w:lang w:val="en-US"/>
        </w:rPr>
        <w:t xml:space="preserve">       */</w:t>
      </w:r>
    </w:p>
    <w:p w:rsidR="00C73189" w:rsidRPr="00460B76" w:rsidRDefault="00C73189" w:rsidP="005C325C">
      <w:pPr>
        <w:pStyle w:val="a6"/>
        <w:rPr>
          <w:lang w:val="en-US"/>
        </w:rPr>
      </w:pPr>
    </w:p>
    <w:p w:rsidR="00C73189" w:rsidRPr="00460B76" w:rsidRDefault="00C73189" w:rsidP="005C325C">
      <w:pPr>
        <w:pStyle w:val="a6"/>
        <w:rPr>
          <w:lang w:val="en-US"/>
        </w:rPr>
      </w:pPr>
      <w:r w:rsidRPr="00460B76">
        <w:rPr>
          <w:lang w:val="en-US"/>
        </w:rPr>
        <w:tab/>
        <w:t xml:space="preserve">semfd = sem_open(MAPNAME, O_CREAT, 0644, 0);    </w:t>
      </w:r>
      <w:r w:rsidRPr="00460B76">
        <w:rPr>
          <w:lang w:val="en-US"/>
        </w:rPr>
        <w:tab/>
        <w:t xml:space="preserve">/*  </w:t>
      </w:r>
      <w:r>
        <w:rPr>
          <w:rFonts w:hint="eastAsia"/>
        </w:rPr>
        <w:t>创建信号量</w:t>
      </w:r>
      <w:r w:rsidRPr="00460B76">
        <w:rPr>
          <w:lang w:val="en-US"/>
        </w:rPr>
        <w:t xml:space="preserve">             */</w:t>
      </w:r>
    </w:p>
    <w:p w:rsidR="00C73189" w:rsidRPr="00460B76" w:rsidRDefault="00C73189" w:rsidP="005C325C">
      <w:pPr>
        <w:pStyle w:val="a6"/>
        <w:rPr>
          <w:lang w:val="en-US"/>
        </w:rPr>
      </w:pPr>
      <w:r w:rsidRPr="00460B76">
        <w:rPr>
          <w:lang w:val="en-US"/>
        </w:rPr>
        <w:tab/>
        <w:t>if (semfd == SEM_FAILED) {</w:t>
      </w:r>
    </w:p>
    <w:p w:rsidR="00C73189" w:rsidRPr="00460B76" w:rsidRDefault="00C73189" w:rsidP="005C325C">
      <w:pPr>
        <w:pStyle w:val="a6"/>
        <w:rPr>
          <w:lang w:val="en-US"/>
        </w:rPr>
      </w:pPr>
      <w:r w:rsidRPr="00460B76">
        <w:rPr>
          <w:lang w:val="en-US"/>
        </w:rPr>
        <w:tab/>
      </w:r>
      <w:r w:rsidRPr="00460B76">
        <w:rPr>
          <w:lang w:val="en-US"/>
        </w:rPr>
        <w:tab/>
        <w:t>printf("open semaphore error\n");</w:t>
      </w:r>
    </w:p>
    <w:p w:rsidR="00C73189" w:rsidRPr="00460B76" w:rsidRDefault="00C73189" w:rsidP="005C325C">
      <w:pPr>
        <w:pStyle w:val="a6"/>
        <w:rPr>
          <w:lang w:val="en-US"/>
        </w:rPr>
      </w:pPr>
      <w:r w:rsidRPr="00460B76">
        <w:rPr>
          <w:lang w:val="en-US"/>
        </w:rPr>
        <w:tab/>
      </w:r>
      <w:r w:rsidRPr="00460B76">
        <w:rPr>
          <w:lang w:val="en-US"/>
        </w:rPr>
        <w:tab/>
        <w:t>return  (-1);</w:t>
      </w:r>
    </w:p>
    <w:p w:rsidR="00C73189" w:rsidRPr="00460B76" w:rsidRDefault="00C73189" w:rsidP="005C325C">
      <w:pPr>
        <w:pStyle w:val="a6"/>
        <w:rPr>
          <w:lang w:val="en-US"/>
        </w:rPr>
      </w:pPr>
      <w:r w:rsidRPr="00460B76">
        <w:rPr>
          <w:lang w:val="en-US"/>
        </w:rPr>
        <w:tab/>
        <w:t>}</w:t>
      </w:r>
    </w:p>
    <w:p w:rsidR="00C73189" w:rsidRPr="00460B76" w:rsidRDefault="00C73189" w:rsidP="005C325C">
      <w:pPr>
        <w:pStyle w:val="a6"/>
        <w:rPr>
          <w:lang w:val="en-US"/>
        </w:rPr>
      </w:pPr>
      <w:r w:rsidRPr="00460B76">
        <w:rPr>
          <w:lang w:val="en-US"/>
        </w:rPr>
        <w:lastRenderedPageBreak/>
        <w:t xml:space="preserve">    /*</w:t>
      </w:r>
    </w:p>
    <w:p w:rsidR="00C73189" w:rsidRPr="00460B76" w:rsidRDefault="00C73189" w:rsidP="005C325C">
      <w:pPr>
        <w:pStyle w:val="a6"/>
        <w:rPr>
          <w:lang w:val="en-US"/>
        </w:rPr>
      </w:pPr>
      <w:r w:rsidRPr="00460B76">
        <w:rPr>
          <w:lang w:val="en-US"/>
        </w:rPr>
        <w:t xml:space="preserve">     * </w:t>
      </w:r>
      <w:r>
        <w:rPr>
          <w:rFonts w:hint="eastAsia"/>
        </w:rPr>
        <w:t>将共享内存文件映射的实际物理内存</w:t>
      </w:r>
    </w:p>
    <w:p w:rsidR="00C73189" w:rsidRPr="00460B76" w:rsidRDefault="00C73189" w:rsidP="005C325C">
      <w:pPr>
        <w:pStyle w:val="a6"/>
        <w:rPr>
          <w:lang w:val="en-US"/>
        </w:rPr>
      </w:pPr>
      <w:r w:rsidRPr="00460B76">
        <w:rPr>
          <w:lang w:val="en-US"/>
        </w:rPr>
        <w:t xml:space="preserve">     */</w:t>
      </w:r>
    </w:p>
    <w:p w:rsidR="00C73189" w:rsidRPr="00460B76" w:rsidRDefault="00C73189" w:rsidP="005C325C">
      <w:pPr>
        <w:pStyle w:val="a6"/>
        <w:rPr>
          <w:lang w:val="en-US"/>
        </w:rPr>
      </w:pPr>
      <w:r w:rsidRPr="00460B76">
        <w:rPr>
          <w:lang w:val="en-US"/>
        </w:rPr>
        <w:tab/>
        <w:t>ptr = mmap(NULL, MAPSIZE, PROT_READ | PROT_WRITE, MAP_SHARED, shmfd, 0);</w:t>
      </w:r>
    </w:p>
    <w:p w:rsidR="00C73189" w:rsidRPr="00460B76" w:rsidRDefault="00C73189" w:rsidP="005C325C">
      <w:pPr>
        <w:pStyle w:val="a6"/>
        <w:rPr>
          <w:lang w:val="en-US"/>
        </w:rPr>
      </w:pPr>
      <w:r w:rsidRPr="00460B76">
        <w:rPr>
          <w:lang w:val="en-US"/>
        </w:rPr>
        <w:tab/>
        <w:t>if (ptr ==  MAP_FAILED) {</w:t>
      </w:r>
    </w:p>
    <w:p w:rsidR="00C73189" w:rsidRPr="00460B76" w:rsidRDefault="00C73189" w:rsidP="005C325C">
      <w:pPr>
        <w:pStyle w:val="a6"/>
        <w:rPr>
          <w:lang w:val="en-US"/>
        </w:rPr>
      </w:pPr>
      <w:r w:rsidRPr="00460B76">
        <w:rPr>
          <w:lang w:val="en-US"/>
        </w:rPr>
        <w:t xml:space="preserve">     </w:t>
      </w:r>
      <w:r w:rsidRPr="00460B76">
        <w:rPr>
          <w:lang w:val="en-US"/>
        </w:rPr>
        <w:tab/>
        <w:t>printf("mmap failed");</w:t>
      </w:r>
    </w:p>
    <w:p w:rsidR="00C73189" w:rsidRPr="00460B76" w:rsidRDefault="00C73189" w:rsidP="005C325C">
      <w:pPr>
        <w:pStyle w:val="a6"/>
        <w:rPr>
          <w:lang w:val="en-US"/>
        </w:rPr>
      </w:pPr>
      <w:r w:rsidRPr="00460B76">
        <w:rPr>
          <w:lang w:val="en-US"/>
        </w:rPr>
        <w:tab/>
      </w:r>
      <w:r w:rsidRPr="00460B76">
        <w:rPr>
          <w:lang w:val="en-US"/>
        </w:rPr>
        <w:tab/>
        <w:t>return  (-1);</w:t>
      </w:r>
    </w:p>
    <w:p w:rsidR="00C73189" w:rsidRPr="00460B76" w:rsidRDefault="00C73189" w:rsidP="005C325C">
      <w:pPr>
        <w:pStyle w:val="a6"/>
        <w:rPr>
          <w:lang w:val="en-US"/>
        </w:rPr>
      </w:pPr>
      <w:r w:rsidRPr="00460B76">
        <w:rPr>
          <w:lang w:val="en-US"/>
        </w:rPr>
        <w:tab/>
        <w:t>}</w:t>
      </w:r>
    </w:p>
    <w:p w:rsidR="00C73189" w:rsidRPr="00460B76" w:rsidRDefault="00C73189" w:rsidP="005C325C">
      <w:pPr>
        <w:pStyle w:val="a6"/>
        <w:rPr>
          <w:lang w:val="en-US"/>
        </w:rPr>
      </w:pPr>
      <w:r w:rsidRPr="00460B76">
        <w:rPr>
          <w:lang w:val="en-US"/>
        </w:rPr>
        <w:tab/>
        <w:t>strcpy(ptr, "\0");</w:t>
      </w:r>
    </w:p>
    <w:p w:rsidR="00C73189" w:rsidRPr="00460B76" w:rsidRDefault="00C73189" w:rsidP="005C325C">
      <w:pPr>
        <w:pStyle w:val="a6"/>
        <w:rPr>
          <w:lang w:val="en-US"/>
        </w:rPr>
      </w:pPr>
      <w:r w:rsidRPr="00460B76">
        <w:rPr>
          <w:lang w:val="en-US"/>
        </w:rPr>
        <w:tab/>
        <w:t>/*</w:t>
      </w:r>
    </w:p>
    <w:p w:rsidR="00C73189" w:rsidRPr="00460B76" w:rsidRDefault="00C73189" w:rsidP="005C325C">
      <w:pPr>
        <w:pStyle w:val="a6"/>
        <w:rPr>
          <w:lang w:val="en-US"/>
        </w:rPr>
      </w:pPr>
      <w:r w:rsidRPr="00460B76">
        <w:rPr>
          <w:lang w:val="en-US"/>
        </w:rPr>
        <w:tab/>
        <w:t xml:space="preserve"> * </w:t>
      </w:r>
      <w:r>
        <w:rPr>
          <w:rFonts w:hint="eastAsia"/>
        </w:rPr>
        <w:t>等待信号量</w:t>
      </w:r>
      <w:r w:rsidRPr="00460B76">
        <w:rPr>
          <w:lang w:val="en-US"/>
        </w:rPr>
        <w:t>,</w:t>
      </w:r>
      <w:r>
        <w:rPr>
          <w:rFonts w:hint="eastAsia"/>
        </w:rPr>
        <w:t>将共享内存里面的信息输出到控制台</w:t>
      </w:r>
    </w:p>
    <w:p w:rsidR="00C73189" w:rsidRPr="00460B76" w:rsidRDefault="00C73189" w:rsidP="005C325C">
      <w:pPr>
        <w:pStyle w:val="a6"/>
        <w:rPr>
          <w:lang w:val="en-US"/>
        </w:rPr>
      </w:pPr>
      <w:r w:rsidRPr="00460B76">
        <w:rPr>
          <w:lang w:val="en-US"/>
        </w:rPr>
        <w:tab/>
        <w:t xml:space="preserve"> */</w:t>
      </w:r>
    </w:p>
    <w:p w:rsidR="00C73189" w:rsidRPr="00460B76" w:rsidRDefault="00C73189" w:rsidP="005C325C">
      <w:pPr>
        <w:pStyle w:val="a6"/>
        <w:rPr>
          <w:lang w:val="en-US"/>
        </w:rPr>
      </w:pPr>
      <w:r w:rsidRPr="00460B76">
        <w:rPr>
          <w:lang w:val="en-US"/>
        </w:rPr>
        <w:tab/>
        <w:t>sem_wait(semfd);</w:t>
      </w:r>
    </w:p>
    <w:p w:rsidR="00C73189" w:rsidRPr="00460B76" w:rsidRDefault="00C73189" w:rsidP="005C325C">
      <w:pPr>
        <w:pStyle w:val="a6"/>
        <w:rPr>
          <w:lang w:val="en-US"/>
        </w:rPr>
      </w:pPr>
      <w:r w:rsidRPr="00460B76">
        <w:rPr>
          <w:lang w:val="en-US"/>
        </w:rPr>
        <w:tab/>
        <w:t>printf("\nserver recv:%s", ptr);</w:t>
      </w:r>
    </w:p>
    <w:p w:rsidR="00C73189" w:rsidRPr="00460B76" w:rsidRDefault="00C73189" w:rsidP="005C325C">
      <w:pPr>
        <w:pStyle w:val="a6"/>
        <w:rPr>
          <w:lang w:val="en-US"/>
        </w:rPr>
      </w:pPr>
      <w:r w:rsidRPr="00460B76">
        <w:rPr>
          <w:lang w:val="en-US"/>
        </w:rPr>
        <w:tab/>
        <w:t>strcpy(ptr, "\0");</w:t>
      </w:r>
    </w:p>
    <w:p w:rsidR="00C73189" w:rsidRPr="00460B76" w:rsidRDefault="00C73189" w:rsidP="005C325C">
      <w:pPr>
        <w:pStyle w:val="a6"/>
        <w:rPr>
          <w:lang w:val="en-US"/>
        </w:rPr>
      </w:pPr>
    </w:p>
    <w:p w:rsidR="00C73189" w:rsidRPr="00460B76" w:rsidRDefault="00C73189" w:rsidP="00952020">
      <w:pPr>
        <w:pStyle w:val="a6"/>
        <w:ind w:firstLineChars="250" w:firstLine="450"/>
        <w:rPr>
          <w:lang w:val="en-US"/>
        </w:rPr>
      </w:pPr>
      <w:r w:rsidRPr="00460B76">
        <w:rPr>
          <w:lang w:val="en-US"/>
        </w:rPr>
        <w:t xml:space="preserve">munmap(ptr, MAPSIZE);                              </w:t>
      </w:r>
      <w:r w:rsidRPr="00460B76">
        <w:rPr>
          <w:lang w:val="en-US"/>
        </w:rPr>
        <w:tab/>
      </w:r>
      <w:r w:rsidRPr="00460B76">
        <w:rPr>
          <w:lang w:val="en-US"/>
        </w:rPr>
        <w:tab/>
        <w:t xml:space="preserve">/*  </w:t>
      </w:r>
      <w:r>
        <w:rPr>
          <w:rFonts w:hint="eastAsia"/>
        </w:rPr>
        <w:t>取消共享内存映射</w:t>
      </w:r>
      <w:r w:rsidRPr="00460B76">
        <w:rPr>
          <w:lang w:val="en-US"/>
        </w:rPr>
        <w:t xml:space="preserve">       */</w:t>
      </w:r>
    </w:p>
    <w:p w:rsidR="00C73189" w:rsidRPr="00460B76" w:rsidRDefault="00C73189" w:rsidP="00952020">
      <w:pPr>
        <w:pStyle w:val="a6"/>
        <w:ind w:firstLineChars="250" w:firstLine="450"/>
        <w:rPr>
          <w:lang w:val="en-US"/>
        </w:rPr>
      </w:pPr>
      <w:r w:rsidRPr="00460B76">
        <w:rPr>
          <w:lang w:val="en-US"/>
        </w:rPr>
        <w:t xml:space="preserve">close(shmfd);                                            </w:t>
      </w:r>
      <w:r w:rsidRPr="00460B76">
        <w:rPr>
          <w:lang w:val="en-US"/>
        </w:rPr>
        <w:tab/>
        <w:t xml:space="preserve">/*  </w:t>
      </w:r>
      <w:r>
        <w:rPr>
          <w:rFonts w:hint="eastAsia"/>
        </w:rPr>
        <w:t>关闭共享内存文件</w:t>
      </w:r>
      <w:r w:rsidRPr="00460B76">
        <w:rPr>
          <w:lang w:val="en-US"/>
        </w:rPr>
        <w:t xml:space="preserve">       */</w:t>
      </w:r>
    </w:p>
    <w:p w:rsidR="00C73189" w:rsidRPr="00460B76" w:rsidRDefault="00C73189" w:rsidP="005C325C">
      <w:pPr>
        <w:pStyle w:val="a6"/>
        <w:rPr>
          <w:lang w:val="en-US"/>
        </w:rPr>
      </w:pPr>
      <w:r w:rsidRPr="00460B76">
        <w:rPr>
          <w:lang w:val="en-US"/>
        </w:rPr>
        <w:t xml:space="preserve">     sem_close(semfd);                                    </w:t>
      </w:r>
      <w:r w:rsidRPr="00460B76">
        <w:rPr>
          <w:lang w:val="en-US"/>
        </w:rPr>
        <w:tab/>
        <w:t xml:space="preserve">/*  </w:t>
      </w:r>
      <w:r>
        <w:rPr>
          <w:rFonts w:hint="eastAsia"/>
        </w:rPr>
        <w:t>关闭信号量</w:t>
      </w:r>
      <w:r w:rsidRPr="00460B76">
        <w:rPr>
          <w:lang w:val="en-US"/>
        </w:rPr>
        <w:t xml:space="preserve">             */</w:t>
      </w:r>
    </w:p>
    <w:p w:rsidR="00C73189" w:rsidRDefault="00C73189" w:rsidP="00952020">
      <w:pPr>
        <w:pStyle w:val="a6"/>
        <w:ind w:firstLineChars="250" w:firstLine="450"/>
      </w:pPr>
      <w:r>
        <w:t xml:space="preserve">sem_unlink(MAPNAME);                                 </w:t>
      </w:r>
      <w:r>
        <w:tab/>
        <w:t xml:space="preserve">/*  </w:t>
      </w:r>
      <w:r>
        <w:rPr>
          <w:rFonts w:hint="eastAsia"/>
        </w:rPr>
        <w:t>取消信号量</w:t>
      </w:r>
      <w:r>
        <w:t xml:space="preserve">             */</w:t>
      </w:r>
    </w:p>
    <w:p w:rsidR="00C73189" w:rsidRDefault="00C73189" w:rsidP="00952020">
      <w:pPr>
        <w:pStyle w:val="a6"/>
        <w:ind w:firstLineChars="250" w:firstLine="450"/>
      </w:pPr>
      <w:r>
        <w:t xml:space="preserve">shm_unlink(MAPNAME);                                   </w:t>
      </w:r>
      <w:r>
        <w:tab/>
        <w:t xml:space="preserve">/*  </w:t>
      </w:r>
      <w:r>
        <w:rPr>
          <w:rFonts w:hint="eastAsia"/>
        </w:rPr>
        <w:t>取消共享内存</w:t>
      </w:r>
      <w:r>
        <w:t xml:space="preserve">           */</w:t>
      </w:r>
    </w:p>
    <w:p w:rsidR="00C73189" w:rsidRDefault="00C73189" w:rsidP="005C325C">
      <w:pPr>
        <w:pStyle w:val="a6"/>
      </w:pPr>
    </w:p>
    <w:p w:rsidR="00C73189" w:rsidRDefault="00C73189" w:rsidP="005C325C">
      <w:pPr>
        <w:pStyle w:val="a6"/>
      </w:pPr>
      <w:r>
        <w:tab/>
        <w:t>return  (0);</w:t>
      </w:r>
    </w:p>
    <w:p w:rsidR="00C73189" w:rsidRPr="009218A7" w:rsidRDefault="00C73189" w:rsidP="005C325C">
      <w:pPr>
        <w:pStyle w:val="a6"/>
      </w:pPr>
      <w:r>
        <w:t xml:space="preserve">} </w:t>
      </w:r>
    </w:p>
    <w:p w:rsidR="00C73189" w:rsidRPr="00D85B5E" w:rsidRDefault="00C73189" w:rsidP="0074292F">
      <w:pPr>
        <w:pStyle w:val="3"/>
        <w:numPr>
          <w:ilvl w:val="0"/>
          <w:numId w:val="0"/>
        </w:numPr>
        <w:rPr>
          <w:lang w:val="de-DE"/>
        </w:rPr>
      </w:pPr>
      <w:bookmarkStart w:id="1114" w:name="_Toc424216282"/>
      <w:bookmarkStart w:id="1115" w:name="_Toc424217304"/>
      <w:bookmarkStart w:id="1116" w:name="_Toc424654852"/>
      <w:bookmarkStart w:id="1117" w:name="_Toc424721520"/>
      <w:bookmarkStart w:id="1118" w:name="_Toc424909089"/>
      <w:bookmarkStart w:id="1119" w:name="_Toc424912279"/>
      <w:bookmarkStart w:id="1120" w:name="_Toc425413954"/>
      <w:bookmarkStart w:id="1121" w:name="_Toc427939262"/>
      <w:bookmarkStart w:id="1122" w:name="_Toc427940538"/>
      <w:bookmarkStart w:id="1123" w:name="_Toc427940765"/>
      <w:bookmarkStart w:id="1124" w:name="_Toc427941703"/>
      <w:bookmarkStart w:id="1125" w:name="_Toc428704876"/>
      <w:bookmarkStart w:id="1126" w:name="_Toc428867499"/>
      <w:bookmarkStart w:id="1127" w:name="_Toc429221020"/>
      <w:bookmarkStart w:id="1128" w:name="_Toc431109741"/>
      <w:bookmarkStart w:id="1129" w:name="_Toc432271054"/>
      <w:bookmarkStart w:id="1130" w:name="_Toc432317395"/>
      <w:bookmarkStart w:id="1131" w:name="_Toc469064090"/>
      <w:r>
        <w:rPr>
          <w:rFonts w:hint="eastAsia"/>
        </w:rPr>
        <w:t>实验步骤</w:t>
      </w:r>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p>
    <w:p w:rsidR="00C73189" w:rsidRDefault="00C73189" w:rsidP="008B21AD">
      <w:pPr>
        <w:pStyle w:val="23"/>
        <w:numPr>
          <w:ilvl w:val="0"/>
          <w:numId w:val="34"/>
        </w:numPr>
        <w:spacing w:before="62" w:after="62"/>
        <w:rPr>
          <w:lang w:val="de-DE"/>
        </w:rPr>
      </w:pPr>
      <w:r>
        <w:rPr>
          <w:rFonts w:hint="eastAsia"/>
          <w:lang w:val="de-DE"/>
        </w:rPr>
        <w:t>使用</w:t>
      </w:r>
      <w:r>
        <w:rPr>
          <w:lang w:val="de-DE"/>
        </w:rPr>
        <w:t>RealEvo-IDE</w:t>
      </w:r>
      <w:r>
        <w:rPr>
          <w:rFonts w:hint="eastAsia"/>
          <w:lang w:val="de-DE"/>
        </w:rPr>
        <w:t>打开并编译工程</w:t>
      </w:r>
      <w:r>
        <w:rPr>
          <w:lang w:val="de-DE"/>
        </w:rPr>
        <w:t>proc_mmap_server</w:t>
      </w:r>
      <w:r>
        <w:rPr>
          <w:rFonts w:hint="eastAsia"/>
          <w:lang w:val="de-DE"/>
        </w:rPr>
        <w:t>、</w:t>
      </w:r>
      <w:r>
        <w:rPr>
          <w:lang w:val="de-DE"/>
        </w:rPr>
        <w:t>proc_mmap_client</w:t>
      </w:r>
      <w:r>
        <w:rPr>
          <w:rFonts w:hint="eastAsia"/>
          <w:lang w:val="de-DE"/>
        </w:rPr>
        <w:t>，将生成的程序文件上传到</w:t>
      </w:r>
      <w:r w:rsidR="00F761D2">
        <w:rPr>
          <w:rFonts w:hint="eastAsia"/>
          <w:lang w:val="de-DE"/>
        </w:rPr>
        <w:t>验证平台</w:t>
      </w:r>
      <w:r>
        <w:rPr>
          <w:rFonts w:hint="eastAsia"/>
          <w:lang w:val="de-DE"/>
        </w:rPr>
        <w:t>。修改上传文件目录，将文件传送目录均设置为</w:t>
      </w:r>
      <w:r>
        <w:rPr>
          <w:lang w:val="de-DE"/>
        </w:rPr>
        <w:t>/apps/proc_mmap</w:t>
      </w:r>
      <w:r>
        <w:rPr>
          <w:rFonts w:hint="eastAsia"/>
          <w:lang w:val="de-DE"/>
        </w:rPr>
        <w:t>；</w:t>
      </w:r>
    </w:p>
    <w:p w:rsidR="00C73189" w:rsidRDefault="00C73189" w:rsidP="008B21AD">
      <w:pPr>
        <w:pStyle w:val="23"/>
        <w:numPr>
          <w:ilvl w:val="0"/>
          <w:numId w:val="34"/>
        </w:numPr>
        <w:spacing w:before="62" w:after="62"/>
        <w:rPr>
          <w:lang w:val="de-DE"/>
        </w:rPr>
      </w:pPr>
      <w:r>
        <w:rPr>
          <w:rFonts w:hint="eastAsia"/>
          <w:lang w:val="de-DE"/>
        </w:rPr>
        <w:t>首先执行程序</w:t>
      </w:r>
      <w:r>
        <w:rPr>
          <w:lang w:val="de-DE"/>
        </w:rPr>
        <w:t>proc_mmap_server</w:t>
      </w:r>
      <w:r>
        <w:rPr>
          <w:rFonts w:hint="eastAsia"/>
          <w:lang w:val="de-DE"/>
        </w:rPr>
        <w:t>，执行命令添加“</w:t>
      </w:r>
      <w:r>
        <w:rPr>
          <w:lang w:val="de-DE"/>
        </w:rPr>
        <w:t>&amp;</w:t>
      </w:r>
      <w:r>
        <w:rPr>
          <w:rFonts w:hint="eastAsia"/>
          <w:lang w:val="de-DE"/>
        </w:rPr>
        <w:t>”字符，表示在后台运行，随后执行程序</w:t>
      </w:r>
      <w:r>
        <w:rPr>
          <w:lang w:val="de-DE"/>
        </w:rPr>
        <w:t>proc_mmap_client</w:t>
      </w:r>
      <w:r>
        <w:rPr>
          <w:rFonts w:hint="eastAsia"/>
          <w:lang w:val="de-DE"/>
        </w:rPr>
        <w:t>；</w:t>
      </w:r>
    </w:p>
    <w:p w:rsidR="00C73189" w:rsidRDefault="00C73189" w:rsidP="008B21AD">
      <w:pPr>
        <w:pStyle w:val="23"/>
        <w:numPr>
          <w:ilvl w:val="0"/>
          <w:numId w:val="34"/>
        </w:numPr>
        <w:spacing w:before="62" w:after="62"/>
        <w:rPr>
          <w:lang w:val="de-DE"/>
        </w:rPr>
      </w:pPr>
      <w:r>
        <w:rPr>
          <w:rFonts w:hint="eastAsia"/>
          <w:lang w:val="de-DE"/>
        </w:rPr>
        <w:t>根据提示字符输入数据，</w:t>
      </w:r>
      <w:r>
        <w:rPr>
          <w:lang w:val="de-DE"/>
        </w:rPr>
        <w:t>server</w:t>
      </w:r>
      <w:r>
        <w:rPr>
          <w:rFonts w:hint="eastAsia"/>
          <w:lang w:val="de-DE"/>
        </w:rPr>
        <w:t>会输出接收到的数据。</w:t>
      </w:r>
    </w:p>
    <w:p w:rsidR="00C73189" w:rsidRPr="00460B76" w:rsidRDefault="00C73189" w:rsidP="0074292F">
      <w:pPr>
        <w:pStyle w:val="a6"/>
        <w:rPr>
          <w:lang w:val="en-US"/>
        </w:rPr>
      </w:pPr>
      <w:r w:rsidRPr="00460B76">
        <w:rPr>
          <w:lang w:val="en-US"/>
        </w:rPr>
        <w:t>[root@sylixos_station:/apps/proc_mmap]# ./proc_mmap_server &amp;</w:t>
      </w:r>
    </w:p>
    <w:p w:rsidR="00C73189" w:rsidRPr="00460B76" w:rsidRDefault="00C73189" w:rsidP="0074292F">
      <w:pPr>
        <w:pStyle w:val="a6"/>
        <w:rPr>
          <w:lang w:val="en-US"/>
        </w:rPr>
      </w:pPr>
      <w:r w:rsidRPr="00460B76">
        <w:rPr>
          <w:lang w:val="en-US"/>
        </w:rPr>
        <w:t>[root@sylixos_station:/apps/proc_mmap]# ./proc_mmap_client</w:t>
      </w:r>
    </w:p>
    <w:p w:rsidR="00C73189" w:rsidRPr="00460B76" w:rsidRDefault="00C73189" w:rsidP="0074292F">
      <w:pPr>
        <w:pStyle w:val="a6"/>
        <w:rPr>
          <w:lang w:val="en-US"/>
        </w:rPr>
      </w:pPr>
      <w:r w:rsidRPr="00460B76">
        <w:rPr>
          <w:lang w:val="en-US"/>
        </w:rPr>
        <w:t>client input:hello this is mmap client</w:t>
      </w:r>
    </w:p>
    <w:p w:rsidR="00C73189" w:rsidRPr="00460B76" w:rsidRDefault="00C73189" w:rsidP="0074292F">
      <w:pPr>
        <w:pStyle w:val="a6"/>
        <w:rPr>
          <w:lang w:val="en-US"/>
        </w:rPr>
      </w:pPr>
      <w:r w:rsidRPr="00460B76">
        <w:rPr>
          <w:lang w:val="en-US"/>
        </w:rPr>
        <w:t>server recv:hello this is mmap client</w:t>
      </w:r>
    </w:p>
    <w:p w:rsidR="00C73189" w:rsidRPr="00460B76" w:rsidRDefault="00C73189" w:rsidP="0074292F">
      <w:pPr>
        <w:pStyle w:val="a6"/>
        <w:rPr>
          <w:lang w:val="en-US"/>
        </w:rPr>
      </w:pPr>
      <w:r w:rsidRPr="00460B76">
        <w:rPr>
          <w:lang w:val="en-US"/>
        </w:rPr>
        <w:t>[root@sylixos_station:/apps/proc_mmap]#</w:t>
      </w:r>
    </w:p>
    <w:p w:rsidR="00C73189" w:rsidRPr="000C1270" w:rsidRDefault="00C73189" w:rsidP="0074292F">
      <w:pPr>
        <w:pStyle w:val="3"/>
        <w:numPr>
          <w:ilvl w:val="0"/>
          <w:numId w:val="0"/>
        </w:numPr>
      </w:pPr>
      <w:bookmarkStart w:id="1132" w:name="_Toc428867500"/>
      <w:bookmarkStart w:id="1133" w:name="_Toc429221021"/>
      <w:bookmarkStart w:id="1134" w:name="_Toc431109742"/>
      <w:bookmarkStart w:id="1135" w:name="_Toc432271055"/>
      <w:bookmarkStart w:id="1136" w:name="_Toc432317396"/>
      <w:bookmarkStart w:id="1137" w:name="_Toc469064091"/>
      <w:r>
        <w:rPr>
          <w:rFonts w:hint="eastAsia"/>
        </w:rPr>
        <w:t>扩展实验</w:t>
      </w:r>
      <w:bookmarkEnd w:id="1132"/>
      <w:bookmarkEnd w:id="1133"/>
      <w:bookmarkEnd w:id="1134"/>
      <w:bookmarkEnd w:id="1135"/>
      <w:bookmarkEnd w:id="1136"/>
      <w:bookmarkEnd w:id="1137"/>
    </w:p>
    <w:p w:rsidR="00C73189" w:rsidRPr="00BF75AB" w:rsidRDefault="00C73189" w:rsidP="00EA770A">
      <w:pPr>
        <w:pStyle w:val="23"/>
        <w:spacing w:before="62" w:after="62"/>
      </w:pPr>
      <w:r w:rsidRPr="00BF75AB">
        <w:rPr>
          <w:rFonts w:hint="eastAsia"/>
        </w:rPr>
        <w:t>不使用信号量同步，有无其他同步共享内存的方式，效率与信号量有何区别</w:t>
      </w:r>
      <w:r>
        <w:rPr>
          <w:rFonts w:hint="eastAsia"/>
        </w:rPr>
        <w:t>，编程验证之</w:t>
      </w:r>
      <w:r w:rsidRPr="00BF75AB">
        <w:rPr>
          <w:rFonts w:hint="eastAsia"/>
        </w:rPr>
        <w:t>。</w:t>
      </w:r>
    </w:p>
    <w:p w:rsidR="00C73189" w:rsidRDefault="00C73189">
      <w:pPr>
        <w:widowControl/>
        <w:spacing w:beforeLines="0" w:afterLines="0"/>
        <w:jc w:val="left"/>
        <w:rPr>
          <w:rFonts w:ascii="Arial" w:eastAsia="黑体" w:hAnsi="Arial"/>
          <w:b/>
          <w:bCs/>
          <w:sz w:val="24"/>
          <w:szCs w:val="24"/>
        </w:rPr>
      </w:pPr>
      <w:r>
        <w:br w:type="page"/>
      </w:r>
    </w:p>
    <w:p w:rsidR="00C73189" w:rsidRPr="000C1270" w:rsidRDefault="00C73189" w:rsidP="0074292F">
      <w:pPr>
        <w:pStyle w:val="20"/>
        <w:numPr>
          <w:ilvl w:val="0"/>
          <w:numId w:val="0"/>
        </w:numPr>
      </w:pPr>
      <w:bookmarkStart w:id="1138" w:name="_Toc469064092"/>
      <w:r>
        <w:rPr>
          <w:rFonts w:hint="eastAsia"/>
        </w:rPr>
        <w:t>实验三</w:t>
      </w:r>
      <w:r>
        <w:t xml:space="preserve">  </w:t>
      </w:r>
      <w:r>
        <w:rPr>
          <w:rFonts w:hint="eastAsia"/>
        </w:rPr>
        <w:t>进程间通信实验</w:t>
      </w:r>
      <w:r>
        <w:t>—</w:t>
      </w:r>
      <w:r>
        <w:rPr>
          <w:rFonts w:hint="eastAsia"/>
        </w:rPr>
        <w:t>消息队列</w:t>
      </w:r>
      <w:bookmarkEnd w:id="1138"/>
    </w:p>
    <w:p w:rsidR="00C73189" w:rsidRPr="007C6C4C" w:rsidRDefault="00C73189" w:rsidP="00EA770A">
      <w:pPr>
        <w:pStyle w:val="23"/>
        <w:spacing w:before="62" w:after="62"/>
        <w:ind w:firstLine="0"/>
      </w:pPr>
    </w:p>
    <w:p w:rsidR="00C73189" w:rsidRPr="000C1270" w:rsidRDefault="00C73189" w:rsidP="0074292F">
      <w:pPr>
        <w:pStyle w:val="3"/>
        <w:numPr>
          <w:ilvl w:val="0"/>
          <w:numId w:val="0"/>
        </w:numPr>
      </w:pPr>
      <w:bookmarkStart w:id="1139" w:name="_Toc424216285"/>
      <w:bookmarkStart w:id="1140" w:name="_Toc424217307"/>
      <w:bookmarkStart w:id="1141" w:name="_Toc424654855"/>
      <w:bookmarkStart w:id="1142" w:name="_Toc424721523"/>
      <w:bookmarkStart w:id="1143" w:name="_Toc424909092"/>
      <w:bookmarkStart w:id="1144" w:name="_Toc424912282"/>
      <w:bookmarkStart w:id="1145" w:name="_Toc425413957"/>
      <w:bookmarkStart w:id="1146" w:name="_Toc427939265"/>
      <w:bookmarkStart w:id="1147" w:name="_Toc427940541"/>
      <w:bookmarkStart w:id="1148" w:name="_Toc427940768"/>
      <w:bookmarkStart w:id="1149" w:name="_Toc427941706"/>
      <w:bookmarkStart w:id="1150" w:name="_Toc428704879"/>
      <w:bookmarkStart w:id="1151" w:name="_Toc428867502"/>
      <w:bookmarkStart w:id="1152" w:name="_Toc429221023"/>
      <w:bookmarkStart w:id="1153" w:name="_Toc431109744"/>
      <w:bookmarkStart w:id="1154" w:name="_Toc432271057"/>
      <w:bookmarkStart w:id="1155" w:name="_Toc432317398"/>
      <w:bookmarkStart w:id="1156" w:name="_Toc469064093"/>
      <w:r>
        <w:rPr>
          <w:rFonts w:hint="eastAsia"/>
        </w:rPr>
        <w:t>实验目的</w:t>
      </w:r>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p>
    <w:p w:rsidR="00C73189" w:rsidRDefault="00C73189" w:rsidP="0074292F">
      <w:pPr>
        <w:pStyle w:val="a"/>
      </w:pPr>
      <w:r>
        <w:rPr>
          <w:rFonts w:hint="eastAsia"/>
        </w:rPr>
        <w:t>了解消息队列的概念和作用</w:t>
      </w:r>
    </w:p>
    <w:p w:rsidR="00C73189" w:rsidRPr="007C6C4C" w:rsidRDefault="00C73189" w:rsidP="0074292F">
      <w:pPr>
        <w:pStyle w:val="a"/>
      </w:pPr>
      <w:r>
        <w:rPr>
          <w:rFonts w:hint="eastAsia"/>
        </w:rPr>
        <w:t>掌握消息队列相关函数和使用方法</w:t>
      </w:r>
    </w:p>
    <w:p w:rsidR="00C73189" w:rsidRPr="000C1270" w:rsidRDefault="00C73189" w:rsidP="0074292F">
      <w:pPr>
        <w:pStyle w:val="3"/>
        <w:numPr>
          <w:ilvl w:val="0"/>
          <w:numId w:val="0"/>
        </w:numPr>
      </w:pPr>
      <w:bookmarkStart w:id="1157" w:name="_Toc424216286"/>
      <w:bookmarkStart w:id="1158" w:name="_Toc424217308"/>
      <w:bookmarkStart w:id="1159" w:name="_Toc424654856"/>
      <w:bookmarkStart w:id="1160" w:name="_Toc424721524"/>
      <w:bookmarkStart w:id="1161" w:name="_Toc424909093"/>
      <w:bookmarkStart w:id="1162" w:name="_Toc424912283"/>
      <w:bookmarkStart w:id="1163" w:name="_Toc425413958"/>
      <w:bookmarkStart w:id="1164" w:name="_Toc427939266"/>
      <w:bookmarkStart w:id="1165" w:name="_Toc427940542"/>
      <w:bookmarkStart w:id="1166" w:name="_Toc427940769"/>
      <w:bookmarkStart w:id="1167" w:name="_Toc427941707"/>
      <w:bookmarkStart w:id="1168" w:name="_Toc428704880"/>
      <w:bookmarkStart w:id="1169" w:name="_Toc428867503"/>
      <w:bookmarkStart w:id="1170" w:name="_Toc429221024"/>
      <w:bookmarkStart w:id="1171" w:name="_Toc431109745"/>
      <w:bookmarkStart w:id="1172" w:name="_Toc432271058"/>
      <w:bookmarkStart w:id="1173" w:name="_Toc432317399"/>
      <w:bookmarkStart w:id="1174" w:name="_Toc469064094"/>
      <w:r>
        <w:rPr>
          <w:rFonts w:hint="eastAsia"/>
        </w:rPr>
        <w:t>实验内容</w:t>
      </w:r>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p>
    <w:p w:rsidR="00C73189" w:rsidRDefault="00C73189" w:rsidP="0074292F">
      <w:pPr>
        <w:pStyle w:val="a"/>
      </w:pPr>
      <w:bookmarkStart w:id="1175" w:name="_Toc424216287"/>
      <w:bookmarkStart w:id="1176" w:name="_Toc424217309"/>
      <w:bookmarkStart w:id="1177" w:name="_Toc424654857"/>
      <w:bookmarkStart w:id="1178" w:name="_Toc424721525"/>
      <w:r>
        <w:rPr>
          <w:rFonts w:hint="eastAsia"/>
        </w:rPr>
        <w:t>阅读</w:t>
      </w:r>
      <w:r>
        <w:t>proc_msg_client.c</w:t>
      </w:r>
      <w:r>
        <w:rPr>
          <w:rFonts w:hint="eastAsia"/>
        </w:rPr>
        <w:t>、</w:t>
      </w:r>
      <w:r>
        <w:t>proc_msg_server.c</w:t>
      </w:r>
      <w:r>
        <w:rPr>
          <w:rFonts w:hint="eastAsia"/>
        </w:rPr>
        <w:t>文件，了解消息队列相关函数及使用方法</w:t>
      </w:r>
    </w:p>
    <w:p w:rsidR="00C73189" w:rsidRPr="007C6C4C" w:rsidRDefault="00C73189" w:rsidP="0074292F">
      <w:pPr>
        <w:pStyle w:val="a"/>
      </w:pPr>
      <w:r>
        <w:rPr>
          <w:rFonts w:hint="eastAsia"/>
        </w:rPr>
        <w:t>在</w:t>
      </w:r>
      <w:r>
        <w:t>RealEvo-IDE</w:t>
      </w:r>
      <w:r>
        <w:rPr>
          <w:rFonts w:hint="eastAsia"/>
        </w:rPr>
        <w:t>下编译</w:t>
      </w:r>
      <w:r>
        <w:t>proc_msg_client</w:t>
      </w:r>
      <w:r>
        <w:rPr>
          <w:rFonts w:hint="eastAsia"/>
        </w:rPr>
        <w:t>和</w:t>
      </w:r>
      <w:r>
        <w:t>proc_msg_server</w:t>
      </w:r>
      <w:r>
        <w:rPr>
          <w:rFonts w:hint="eastAsia"/>
        </w:rPr>
        <w:t>工程，并将程序上传到</w:t>
      </w:r>
      <w:r w:rsidR="00F761D2">
        <w:rPr>
          <w:rFonts w:hint="eastAsia"/>
        </w:rPr>
        <w:t>验证平台</w:t>
      </w:r>
      <w:r>
        <w:rPr>
          <w:rFonts w:hint="eastAsia"/>
        </w:rPr>
        <w:t>运行查看效果</w:t>
      </w:r>
    </w:p>
    <w:p w:rsidR="00C73189" w:rsidRPr="000C1270" w:rsidRDefault="00C73189" w:rsidP="0074292F">
      <w:pPr>
        <w:pStyle w:val="3"/>
        <w:numPr>
          <w:ilvl w:val="0"/>
          <w:numId w:val="0"/>
        </w:numPr>
      </w:pPr>
      <w:bookmarkStart w:id="1179" w:name="_Toc424909094"/>
      <w:bookmarkStart w:id="1180" w:name="_Toc424912284"/>
      <w:bookmarkStart w:id="1181" w:name="_Toc425413959"/>
      <w:bookmarkStart w:id="1182" w:name="_Toc427939267"/>
      <w:bookmarkStart w:id="1183" w:name="_Toc427940543"/>
      <w:bookmarkStart w:id="1184" w:name="_Toc427940770"/>
      <w:bookmarkStart w:id="1185" w:name="_Toc427941708"/>
      <w:bookmarkStart w:id="1186" w:name="_Toc428704881"/>
      <w:bookmarkStart w:id="1187" w:name="_Toc428867504"/>
      <w:bookmarkStart w:id="1188" w:name="_Toc429221025"/>
      <w:bookmarkStart w:id="1189" w:name="_Toc431109746"/>
      <w:bookmarkStart w:id="1190" w:name="_Toc432271059"/>
      <w:bookmarkStart w:id="1191" w:name="_Toc432317400"/>
      <w:bookmarkStart w:id="1192" w:name="_Toc469064095"/>
      <w:r>
        <w:rPr>
          <w:rFonts w:hint="eastAsia"/>
        </w:rPr>
        <w:t>实验环境</w:t>
      </w:r>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p>
    <w:p w:rsidR="00C73189" w:rsidRDefault="00C73189" w:rsidP="0074292F">
      <w:pPr>
        <w:pStyle w:val="a"/>
      </w:pPr>
      <w:r>
        <w:rPr>
          <w:rFonts w:hint="eastAsia"/>
        </w:rPr>
        <w:t>硬件：已经部署</w:t>
      </w:r>
      <w:r>
        <w:t>SylixOS</w:t>
      </w:r>
      <w:r>
        <w:rPr>
          <w:rFonts w:hint="eastAsia"/>
        </w:rPr>
        <w:t>操作系统的</w:t>
      </w:r>
      <w:r w:rsidR="00F761D2">
        <w:rPr>
          <w:rFonts w:hint="eastAsia"/>
        </w:rPr>
        <w:t>验证平台</w:t>
      </w:r>
      <w:r>
        <w:rPr>
          <w:rFonts w:hint="eastAsia"/>
        </w:rPr>
        <w:t>，一台</w:t>
      </w:r>
      <w:r>
        <w:t>PC</w:t>
      </w:r>
      <w:r>
        <w:rPr>
          <w:rFonts w:hint="eastAsia"/>
        </w:rPr>
        <w:t>主机</w:t>
      </w:r>
    </w:p>
    <w:p w:rsidR="00C73189" w:rsidRPr="00555DD8" w:rsidRDefault="00C73189" w:rsidP="0074292F">
      <w:pPr>
        <w:pStyle w:val="a"/>
      </w:pPr>
      <w:r>
        <w:rPr>
          <w:rFonts w:hint="eastAsia"/>
        </w:rPr>
        <w:t>软件：</w:t>
      </w:r>
      <w:r>
        <w:t>RealEvo-IDE</w:t>
      </w:r>
      <w:r>
        <w:rPr>
          <w:rFonts w:hint="eastAsia"/>
        </w:rPr>
        <w:t>、</w:t>
      </w:r>
      <w:r>
        <w:t>putty</w:t>
      </w:r>
    </w:p>
    <w:p w:rsidR="00C73189" w:rsidRPr="000C1270" w:rsidRDefault="00C73189" w:rsidP="0074292F">
      <w:pPr>
        <w:pStyle w:val="3"/>
        <w:numPr>
          <w:ilvl w:val="0"/>
          <w:numId w:val="0"/>
        </w:numPr>
      </w:pPr>
      <w:bookmarkStart w:id="1193" w:name="_Toc424216288"/>
      <w:bookmarkStart w:id="1194" w:name="_Toc424217310"/>
      <w:bookmarkStart w:id="1195" w:name="_Toc424654858"/>
      <w:bookmarkStart w:id="1196" w:name="_Toc424721526"/>
      <w:bookmarkStart w:id="1197" w:name="_Toc424909095"/>
      <w:bookmarkStart w:id="1198" w:name="_Toc424912285"/>
      <w:bookmarkStart w:id="1199" w:name="_Toc425413960"/>
      <w:bookmarkStart w:id="1200" w:name="_Toc427939268"/>
      <w:bookmarkStart w:id="1201" w:name="_Toc427940544"/>
      <w:bookmarkStart w:id="1202" w:name="_Toc427940771"/>
      <w:bookmarkStart w:id="1203" w:name="_Toc427941709"/>
      <w:bookmarkStart w:id="1204" w:name="_Toc428704882"/>
      <w:bookmarkStart w:id="1205" w:name="_Toc428867505"/>
      <w:bookmarkStart w:id="1206" w:name="_Toc429221026"/>
      <w:bookmarkStart w:id="1207" w:name="_Toc431109747"/>
      <w:bookmarkStart w:id="1208" w:name="_Toc432271060"/>
      <w:bookmarkStart w:id="1209" w:name="_Toc432317401"/>
      <w:bookmarkStart w:id="1210" w:name="_Toc469064096"/>
      <w:r>
        <w:rPr>
          <w:rFonts w:hint="eastAsia"/>
        </w:rPr>
        <w:t>实验原理</w:t>
      </w:r>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p>
    <w:p w:rsidR="00C73189" w:rsidRDefault="00C73189" w:rsidP="00EA770A">
      <w:pPr>
        <w:pStyle w:val="23"/>
        <w:spacing w:before="62" w:after="62"/>
        <w:ind w:firstLine="0"/>
      </w:pPr>
      <w:r>
        <w:tab/>
      </w:r>
      <w:r>
        <w:rPr>
          <w:rFonts w:hint="eastAsia"/>
        </w:rPr>
        <w:t>消息队列是</w:t>
      </w:r>
      <w:r w:rsidRPr="006741EC">
        <w:rPr>
          <w:rFonts w:hint="eastAsia"/>
        </w:rPr>
        <w:t>内核</w:t>
      </w:r>
      <w:r>
        <w:rPr>
          <w:rFonts w:hint="eastAsia"/>
        </w:rPr>
        <w:t>提供给</w:t>
      </w:r>
      <w:r w:rsidRPr="006741EC">
        <w:rPr>
          <w:rFonts w:hint="eastAsia"/>
        </w:rPr>
        <w:t>各个进程之间传递消息</w:t>
      </w:r>
      <w:r>
        <w:rPr>
          <w:rFonts w:hint="eastAsia"/>
        </w:rPr>
        <w:t>的通信机制。消息队列的使用流程：</w:t>
      </w:r>
    </w:p>
    <w:p w:rsidR="00C73189" w:rsidRDefault="00C73189" w:rsidP="00DE2525">
      <w:pPr>
        <w:pStyle w:val="a"/>
      </w:pPr>
      <w:r>
        <w:rPr>
          <w:rFonts w:hint="eastAsia"/>
        </w:rPr>
        <w:t>使用</w:t>
      </w:r>
      <w:r w:rsidRPr="00DE2525">
        <w:t xml:space="preserve">mq_open </w:t>
      </w:r>
      <w:r>
        <w:rPr>
          <w:rFonts w:hint="eastAsia"/>
        </w:rPr>
        <w:t>函数创建消息队列，创建队列时会设置消息队列的操作权限和消息关联的键；</w:t>
      </w:r>
      <w:r>
        <w:t xml:space="preserve"> </w:t>
      </w:r>
    </w:p>
    <w:p w:rsidR="00C73189" w:rsidRDefault="00C73189" w:rsidP="00BF194E">
      <w:pPr>
        <w:pStyle w:val="a"/>
      </w:pPr>
      <w:r>
        <w:rPr>
          <w:rFonts w:hint="eastAsia"/>
        </w:rPr>
        <w:t>使用</w:t>
      </w:r>
      <w:r w:rsidRPr="00BF194E">
        <w:t xml:space="preserve">mq_send </w:t>
      </w:r>
      <w:r>
        <w:rPr>
          <w:rFonts w:hint="eastAsia"/>
        </w:rPr>
        <w:t>函数向消息队列发送一个消息；</w:t>
      </w:r>
    </w:p>
    <w:p w:rsidR="00C73189" w:rsidRDefault="00C73189" w:rsidP="005A569A">
      <w:pPr>
        <w:pStyle w:val="a"/>
      </w:pPr>
      <w:r>
        <w:rPr>
          <w:rFonts w:hint="eastAsia"/>
        </w:rPr>
        <w:t>使用</w:t>
      </w:r>
      <w:r w:rsidRPr="005A569A">
        <w:t xml:space="preserve">mq_receive </w:t>
      </w:r>
      <w:r>
        <w:rPr>
          <w:rFonts w:hint="eastAsia"/>
        </w:rPr>
        <w:t>函数从消息队列中读取一个消息；</w:t>
      </w:r>
    </w:p>
    <w:p w:rsidR="00C73189" w:rsidRDefault="00C73189" w:rsidP="00A92634">
      <w:pPr>
        <w:pStyle w:val="a"/>
        <w:spacing w:before="48" w:after="48"/>
      </w:pPr>
      <w:r>
        <w:tab/>
      </w:r>
      <w:r>
        <w:rPr>
          <w:rFonts w:hint="eastAsia"/>
        </w:rPr>
        <w:t>如果不再需要消息通信，使用</w:t>
      </w:r>
      <w:r w:rsidRPr="00BA39E1">
        <w:t xml:space="preserve">mq_close </w:t>
      </w:r>
      <w:r>
        <w:rPr>
          <w:rFonts w:hint="eastAsia"/>
        </w:rPr>
        <w:t>函数关闭此消息队列；</w:t>
      </w:r>
    </w:p>
    <w:p w:rsidR="00C73189" w:rsidRDefault="00C73189" w:rsidP="007B54AA">
      <w:pPr>
        <w:pStyle w:val="a"/>
      </w:pPr>
      <w:r>
        <w:rPr>
          <w:rFonts w:hint="eastAsia"/>
        </w:rPr>
        <w:t>使用</w:t>
      </w:r>
      <w:r w:rsidRPr="000E0C56">
        <w:t>mq_unlink</w:t>
      </w:r>
      <w:r>
        <w:rPr>
          <w:rFonts w:hint="eastAsia"/>
        </w:rPr>
        <w:t>函数删除此消息队列。</w:t>
      </w:r>
    </w:p>
    <w:p w:rsidR="00C73189" w:rsidRDefault="00C73189" w:rsidP="00952020">
      <w:pPr>
        <w:pStyle w:val="a"/>
        <w:numPr>
          <w:ilvl w:val="0"/>
          <w:numId w:val="0"/>
        </w:numPr>
        <w:spacing w:before="48" w:after="48"/>
        <w:ind w:firstLineChars="200" w:firstLine="420"/>
      </w:pPr>
      <w:r>
        <w:rPr>
          <w:rFonts w:hint="eastAsia"/>
        </w:rPr>
        <w:t>本实验使用消息实现两个进程间的通信，进程分为服务器和客户端。客户端工程用来</w:t>
      </w:r>
      <w:r w:rsidRPr="00F048D7">
        <w:rPr>
          <w:rFonts w:hint="eastAsia"/>
        </w:rPr>
        <w:t>发送消息，</w:t>
      </w:r>
      <w:r>
        <w:rPr>
          <w:rFonts w:hint="eastAsia"/>
        </w:rPr>
        <w:t>服务器进程接收消息并将接收到的消息内容输出显示</w:t>
      </w:r>
      <w:r w:rsidRPr="00F048D7">
        <w:rPr>
          <w:rFonts w:hint="eastAsia"/>
        </w:rPr>
        <w:t>，当消息内容是“</w:t>
      </w:r>
      <w:r w:rsidRPr="004B64F8">
        <w:rPr>
          <w:rFonts w:ascii="Courier New" w:hAnsi="Courier New"/>
          <w:sz w:val="18"/>
          <w:szCs w:val="18"/>
          <w:lang w:val="de-DE"/>
        </w:rPr>
        <w:t>exit</w:t>
      </w:r>
      <w:r>
        <w:rPr>
          <w:rFonts w:hint="eastAsia"/>
        </w:rPr>
        <w:t>”时</w:t>
      </w:r>
      <w:r w:rsidRPr="00F048D7">
        <w:rPr>
          <w:rFonts w:hint="eastAsia"/>
        </w:rPr>
        <w:t>，</w:t>
      </w:r>
      <w:r>
        <w:rPr>
          <w:rFonts w:hint="eastAsia"/>
        </w:rPr>
        <w:t>两个进程</w:t>
      </w:r>
      <w:r w:rsidRPr="00F048D7">
        <w:rPr>
          <w:rFonts w:hint="eastAsia"/>
        </w:rPr>
        <w:t>退出。</w:t>
      </w:r>
    </w:p>
    <w:p w:rsidR="00C73189" w:rsidRDefault="00C73189" w:rsidP="00952020">
      <w:pPr>
        <w:pStyle w:val="23"/>
        <w:spacing w:before="62" w:after="62"/>
        <w:ind w:firstLineChars="200"/>
      </w:pPr>
      <w:r>
        <w:rPr>
          <w:rFonts w:hint="eastAsia"/>
        </w:rPr>
        <w:t>在客户端程序里，是打开消息队列而非创建，在退出后对应操作是关闭消息队列。消息队列的创建和删除均在服务器程序里进行。</w:t>
      </w:r>
    </w:p>
    <w:p w:rsidR="00C73189" w:rsidRPr="00924306" w:rsidRDefault="00C73189" w:rsidP="00EA770A">
      <w:pPr>
        <w:pStyle w:val="23"/>
        <w:spacing w:before="62" w:after="62"/>
        <w:ind w:firstLine="0"/>
        <w:rPr>
          <w:b/>
        </w:rPr>
      </w:pPr>
      <w:r w:rsidRPr="00924306">
        <w:rPr>
          <w:rFonts w:hint="eastAsia"/>
          <w:b/>
        </w:rPr>
        <w:t>程序代码</w:t>
      </w:r>
      <w:r w:rsidRPr="00924306">
        <w:rPr>
          <w:b/>
        </w:rPr>
        <w:t>—client</w:t>
      </w:r>
    </w:p>
    <w:p w:rsidR="00C73189" w:rsidRDefault="00C73189" w:rsidP="00EA770A">
      <w:pPr>
        <w:pStyle w:val="23"/>
        <w:spacing w:before="62" w:after="62"/>
        <w:ind w:firstLine="0"/>
      </w:pPr>
      <w:r>
        <w:tab/>
      </w:r>
      <w:r>
        <w:rPr>
          <w:rFonts w:hint="eastAsia"/>
        </w:rPr>
        <w:t>用来接收控制台输入数据，并将数据发送到消息队列。</w:t>
      </w:r>
    </w:p>
    <w:p w:rsidR="00C73189" w:rsidRDefault="00C73189" w:rsidP="005F77E5">
      <w:pPr>
        <w:pStyle w:val="a8"/>
      </w:pPr>
      <w:r>
        <w:rPr>
          <w:rFonts w:hint="eastAsia"/>
        </w:rPr>
        <w:t>程序清单</w:t>
      </w:r>
      <w:r>
        <w:t xml:space="preserve"> </w:t>
      </w:r>
      <w:r w:rsidR="00221946">
        <w:fldChar w:fldCharType="begin"/>
      </w:r>
      <w:r w:rsidR="00221946">
        <w:instrText xml:space="preserve"> STYLEREF 1 \s </w:instrText>
      </w:r>
      <w:r w:rsidR="00221946">
        <w:fldChar w:fldCharType="separate"/>
      </w:r>
      <w:r w:rsidR="00B96029">
        <w:rPr>
          <w:noProof/>
        </w:rPr>
        <w:t>6</w:t>
      </w:r>
      <w:r w:rsidR="00221946">
        <w:rPr>
          <w:noProof/>
        </w:rPr>
        <w:fldChar w:fldCharType="end"/>
      </w:r>
      <w:r>
        <w:t>.</w:t>
      </w:r>
      <w:r>
        <w:fldChar w:fldCharType="begin"/>
      </w:r>
      <w:r>
        <w:instrText xml:space="preserve"> SEQ </w:instrText>
      </w:r>
      <w:r>
        <w:rPr>
          <w:rFonts w:hint="eastAsia"/>
        </w:rPr>
        <w:instrText>程序清单</w:instrText>
      </w:r>
      <w:r>
        <w:instrText xml:space="preserve"> \* ARABIC \s 1 </w:instrText>
      </w:r>
      <w:r>
        <w:fldChar w:fldCharType="separate"/>
      </w:r>
      <w:r w:rsidR="00B96029">
        <w:rPr>
          <w:noProof/>
        </w:rPr>
        <w:t>4</w:t>
      </w:r>
      <w:r>
        <w:fldChar w:fldCharType="end"/>
      </w:r>
      <w:r>
        <w:t xml:space="preserve">  proc_msg_client.c</w:t>
      </w:r>
    </w:p>
    <w:p w:rsidR="00C73189" w:rsidRPr="00460B76" w:rsidRDefault="00C73189" w:rsidP="00C925A6">
      <w:pPr>
        <w:pStyle w:val="a6"/>
        <w:rPr>
          <w:lang w:val="en-US"/>
        </w:rPr>
      </w:pPr>
      <w:r w:rsidRPr="00460B76">
        <w:rPr>
          <w:lang w:val="en-US"/>
        </w:rPr>
        <w:t>#include &lt;unistd.h&gt;</w:t>
      </w:r>
    </w:p>
    <w:p w:rsidR="00C73189" w:rsidRPr="00460B76" w:rsidRDefault="00C73189" w:rsidP="00C925A6">
      <w:pPr>
        <w:pStyle w:val="a6"/>
        <w:rPr>
          <w:lang w:val="en-US"/>
        </w:rPr>
      </w:pPr>
      <w:r w:rsidRPr="00460B76">
        <w:rPr>
          <w:lang w:val="en-US"/>
        </w:rPr>
        <w:t>#include &lt;stdlib.h&gt;</w:t>
      </w:r>
    </w:p>
    <w:p w:rsidR="00C73189" w:rsidRPr="00460B76" w:rsidRDefault="00C73189" w:rsidP="00C925A6">
      <w:pPr>
        <w:pStyle w:val="a6"/>
        <w:rPr>
          <w:lang w:val="en-US"/>
        </w:rPr>
      </w:pPr>
      <w:r w:rsidRPr="00460B76">
        <w:rPr>
          <w:lang w:val="en-US"/>
        </w:rPr>
        <w:t>#include &lt;stdio.h&gt;</w:t>
      </w:r>
    </w:p>
    <w:p w:rsidR="00C73189" w:rsidRPr="00460B76" w:rsidRDefault="00C73189" w:rsidP="00C925A6">
      <w:pPr>
        <w:pStyle w:val="a6"/>
        <w:rPr>
          <w:lang w:val="en-US"/>
        </w:rPr>
      </w:pPr>
      <w:r w:rsidRPr="00460B76">
        <w:rPr>
          <w:lang w:val="en-US"/>
        </w:rPr>
        <w:t>#include &lt;string.h&gt;</w:t>
      </w:r>
    </w:p>
    <w:p w:rsidR="00C73189" w:rsidRPr="00460B76" w:rsidRDefault="00C73189" w:rsidP="00C925A6">
      <w:pPr>
        <w:pStyle w:val="a6"/>
        <w:rPr>
          <w:lang w:val="en-US"/>
        </w:rPr>
      </w:pPr>
      <w:r w:rsidRPr="00460B76">
        <w:rPr>
          <w:lang w:val="en-US"/>
        </w:rPr>
        <w:t>#include &lt;sched.h&gt;</w:t>
      </w:r>
    </w:p>
    <w:p w:rsidR="00C73189" w:rsidRPr="00460B76" w:rsidRDefault="00C73189" w:rsidP="00C925A6">
      <w:pPr>
        <w:pStyle w:val="a6"/>
        <w:rPr>
          <w:lang w:val="en-US"/>
        </w:rPr>
      </w:pPr>
      <w:r w:rsidRPr="00460B76">
        <w:rPr>
          <w:lang w:val="en-US"/>
        </w:rPr>
        <w:t>#include &lt;mqueue.h&gt;</w:t>
      </w:r>
    </w:p>
    <w:p w:rsidR="00C73189" w:rsidRPr="00460B76" w:rsidRDefault="00C73189" w:rsidP="00C925A6">
      <w:pPr>
        <w:pStyle w:val="a6"/>
        <w:rPr>
          <w:lang w:val="en-US"/>
        </w:rPr>
      </w:pPr>
      <w:r w:rsidRPr="00460B76">
        <w:rPr>
          <w:lang w:val="en-US"/>
        </w:rPr>
        <w:t>/******************************************************************************</w:t>
      </w:r>
    </w:p>
    <w:p w:rsidR="00C73189" w:rsidRPr="00460B76" w:rsidRDefault="00C73189" w:rsidP="00C925A6">
      <w:pPr>
        <w:pStyle w:val="a6"/>
        <w:rPr>
          <w:lang w:val="en-US"/>
        </w:rPr>
      </w:pPr>
      <w:r w:rsidRPr="00460B76">
        <w:rPr>
          <w:lang w:val="en-US"/>
        </w:rPr>
        <w:t xml:space="preserve">** </w:t>
      </w:r>
      <w:r>
        <w:rPr>
          <w:rFonts w:hint="eastAsia"/>
        </w:rPr>
        <w:t>宏定义</w:t>
      </w:r>
    </w:p>
    <w:p w:rsidR="00C73189" w:rsidRPr="00460B76" w:rsidRDefault="00C73189" w:rsidP="00C925A6">
      <w:pPr>
        <w:pStyle w:val="a6"/>
        <w:rPr>
          <w:lang w:val="en-US"/>
        </w:rPr>
      </w:pPr>
      <w:r w:rsidRPr="00460B76">
        <w:rPr>
          <w:lang w:val="en-US"/>
        </w:rPr>
        <w:t>******************************************************************************/</w:t>
      </w:r>
    </w:p>
    <w:p w:rsidR="00C73189" w:rsidRPr="00460B76" w:rsidRDefault="00C73189" w:rsidP="00C925A6">
      <w:pPr>
        <w:pStyle w:val="a6"/>
        <w:rPr>
          <w:lang w:val="en-US"/>
        </w:rPr>
      </w:pPr>
      <w:r w:rsidRPr="00460B76">
        <w:rPr>
          <w:lang w:val="en-US"/>
        </w:rPr>
        <w:t>#define QUEUE_NAME</w:t>
      </w:r>
      <w:r w:rsidRPr="00460B76">
        <w:rPr>
          <w:lang w:val="en-US"/>
        </w:rPr>
        <w:tab/>
      </w:r>
      <w:r w:rsidRPr="00460B76">
        <w:rPr>
          <w:lang w:val="en-US"/>
        </w:rPr>
        <w:tab/>
        <w:t>"test_queue"</w:t>
      </w:r>
    </w:p>
    <w:p w:rsidR="00C73189" w:rsidRPr="00460B76" w:rsidRDefault="00C73189" w:rsidP="00C925A6">
      <w:pPr>
        <w:pStyle w:val="a6"/>
        <w:rPr>
          <w:lang w:val="en-US"/>
        </w:rPr>
      </w:pPr>
      <w:r w:rsidRPr="00460B76">
        <w:rPr>
          <w:lang w:val="en-US"/>
        </w:rPr>
        <w:t xml:space="preserve">#define MAX_SIZE   </w:t>
      </w:r>
      <w:r w:rsidRPr="00460B76">
        <w:rPr>
          <w:lang w:val="en-US"/>
        </w:rPr>
        <w:tab/>
      </w:r>
      <w:r w:rsidRPr="00460B76">
        <w:rPr>
          <w:lang w:val="en-US"/>
        </w:rPr>
        <w:tab/>
        <w:t>1024</w:t>
      </w:r>
    </w:p>
    <w:p w:rsidR="00C73189" w:rsidRPr="00460B76" w:rsidRDefault="00C73189" w:rsidP="00C925A6">
      <w:pPr>
        <w:pStyle w:val="a6"/>
        <w:rPr>
          <w:lang w:val="en-US"/>
        </w:rPr>
      </w:pPr>
      <w:r w:rsidRPr="00460B76">
        <w:rPr>
          <w:lang w:val="en-US"/>
        </w:rPr>
        <w:t xml:space="preserve">#define MSG_STOP    </w:t>
      </w:r>
      <w:r w:rsidRPr="00460B76">
        <w:rPr>
          <w:lang w:val="en-US"/>
        </w:rPr>
        <w:tab/>
      </w:r>
      <w:r w:rsidRPr="00460B76">
        <w:rPr>
          <w:lang w:val="en-US"/>
        </w:rPr>
        <w:tab/>
        <w:t>"exit"</w:t>
      </w:r>
    </w:p>
    <w:p w:rsidR="00C73189" w:rsidRPr="00460B76" w:rsidRDefault="00C73189" w:rsidP="00C925A6">
      <w:pPr>
        <w:pStyle w:val="a6"/>
        <w:rPr>
          <w:lang w:val="en-US"/>
        </w:rPr>
      </w:pPr>
      <w:r w:rsidRPr="00460B76">
        <w:rPr>
          <w:lang w:val="en-US"/>
        </w:rPr>
        <w:t>/******************************************************************************</w:t>
      </w:r>
    </w:p>
    <w:p w:rsidR="00C73189" w:rsidRPr="00460B76" w:rsidRDefault="00C73189" w:rsidP="00C925A6">
      <w:pPr>
        <w:pStyle w:val="a6"/>
        <w:rPr>
          <w:lang w:val="en-US"/>
        </w:rPr>
      </w:pPr>
      <w:r w:rsidRPr="00460B76">
        <w:rPr>
          <w:lang w:val="en-US"/>
        </w:rPr>
        <w:lastRenderedPageBreak/>
        <w:t xml:space="preserve">** </w:t>
      </w:r>
      <w:r>
        <w:rPr>
          <w:rFonts w:hint="eastAsia"/>
        </w:rPr>
        <w:t>函数名称</w:t>
      </w:r>
      <w:r w:rsidRPr="00460B76">
        <w:rPr>
          <w:lang w:val="en-US"/>
        </w:rPr>
        <w:t>: main</w:t>
      </w:r>
    </w:p>
    <w:p w:rsidR="00C73189" w:rsidRPr="00460B76" w:rsidRDefault="00C73189" w:rsidP="00C925A6">
      <w:pPr>
        <w:pStyle w:val="a6"/>
        <w:rPr>
          <w:lang w:val="en-US"/>
        </w:rPr>
      </w:pPr>
      <w:r w:rsidRPr="00460B76">
        <w:rPr>
          <w:lang w:val="en-US"/>
        </w:rPr>
        <w:t xml:space="preserve">** </w:t>
      </w:r>
      <w:r>
        <w:rPr>
          <w:rFonts w:hint="eastAsia"/>
        </w:rPr>
        <w:t>功能描述</w:t>
      </w:r>
      <w:r w:rsidRPr="00460B76">
        <w:rPr>
          <w:lang w:val="en-US"/>
        </w:rPr>
        <w:t xml:space="preserve">: </w:t>
      </w:r>
      <w:r>
        <w:rPr>
          <w:rFonts w:hint="eastAsia"/>
        </w:rPr>
        <w:t>程序主函数</w:t>
      </w:r>
    </w:p>
    <w:p w:rsidR="00C73189" w:rsidRPr="00460B76" w:rsidRDefault="00C73189" w:rsidP="00C925A6">
      <w:pPr>
        <w:pStyle w:val="a6"/>
        <w:rPr>
          <w:lang w:val="en-US"/>
        </w:rPr>
      </w:pPr>
      <w:r w:rsidRPr="00460B76">
        <w:rPr>
          <w:lang w:val="en-US"/>
        </w:rPr>
        <w:t>******************************************************************************/</w:t>
      </w:r>
    </w:p>
    <w:p w:rsidR="00C73189" w:rsidRPr="00460B76" w:rsidRDefault="00C73189" w:rsidP="00C925A6">
      <w:pPr>
        <w:pStyle w:val="a6"/>
        <w:rPr>
          <w:lang w:val="en-US"/>
        </w:rPr>
      </w:pPr>
      <w:r w:rsidRPr="00460B76">
        <w:rPr>
          <w:lang w:val="en-US"/>
        </w:rPr>
        <w:t>int main (int argc, char **argv)</w:t>
      </w:r>
    </w:p>
    <w:p w:rsidR="00C73189" w:rsidRPr="00460B76" w:rsidRDefault="00C73189" w:rsidP="00C925A6">
      <w:pPr>
        <w:pStyle w:val="a6"/>
        <w:rPr>
          <w:lang w:val="en-US"/>
        </w:rPr>
      </w:pPr>
      <w:r w:rsidRPr="00460B76">
        <w:rPr>
          <w:lang w:val="en-US"/>
        </w:rPr>
        <w:t>{</w:t>
      </w:r>
    </w:p>
    <w:p w:rsidR="00C73189" w:rsidRPr="00460B76" w:rsidRDefault="00C73189" w:rsidP="00952020">
      <w:pPr>
        <w:pStyle w:val="a6"/>
        <w:ind w:firstLineChars="200" w:firstLine="360"/>
        <w:rPr>
          <w:lang w:val="en-US"/>
        </w:rPr>
      </w:pPr>
      <w:r w:rsidRPr="00460B76">
        <w:rPr>
          <w:lang w:val="en-US"/>
        </w:rPr>
        <w:t>int    ret;</w:t>
      </w:r>
    </w:p>
    <w:p w:rsidR="00C73189" w:rsidRPr="00460B76" w:rsidRDefault="00C73189" w:rsidP="00952020">
      <w:pPr>
        <w:pStyle w:val="a6"/>
        <w:ind w:firstLineChars="200" w:firstLine="360"/>
        <w:rPr>
          <w:lang w:val="en-US"/>
        </w:rPr>
      </w:pPr>
      <w:r w:rsidRPr="00460B76">
        <w:rPr>
          <w:lang w:val="en-US"/>
        </w:rPr>
        <w:t>mqd_t  mq;</w:t>
      </w:r>
    </w:p>
    <w:p w:rsidR="00C73189" w:rsidRPr="00460B76" w:rsidRDefault="00C73189" w:rsidP="00C925A6">
      <w:pPr>
        <w:pStyle w:val="a6"/>
        <w:rPr>
          <w:lang w:val="en-US"/>
        </w:rPr>
      </w:pPr>
      <w:r w:rsidRPr="00460B76">
        <w:rPr>
          <w:lang w:val="en-US"/>
        </w:rPr>
        <w:t xml:space="preserve">    char   buffer[MAX_SIZE];</w:t>
      </w:r>
    </w:p>
    <w:p w:rsidR="00C73189" w:rsidRPr="00460B76" w:rsidRDefault="00C73189" w:rsidP="00C925A6">
      <w:pPr>
        <w:pStyle w:val="a6"/>
        <w:rPr>
          <w:lang w:val="en-US"/>
        </w:rPr>
      </w:pPr>
    </w:p>
    <w:p w:rsidR="00C73189" w:rsidRPr="00460B76" w:rsidRDefault="00C73189" w:rsidP="00C925A6">
      <w:pPr>
        <w:pStyle w:val="a6"/>
        <w:rPr>
          <w:lang w:val="en-US"/>
        </w:rPr>
      </w:pPr>
      <w:r w:rsidRPr="00460B76">
        <w:rPr>
          <w:lang w:val="en-US"/>
        </w:rPr>
        <w:t xml:space="preserve">    mq = mq_open(QUEUE_NAME, O_WRONLY);                 </w:t>
      </w:r>
      <w:r w:rsidRPr="00460B76">
        <w:rPr>
          <w:lang w:val="en-US"/>
        </w:rPr>
        <w:tab/>
        <w:t xml:space="preserve">/*  </w:t>
      </w:r>
      <w:r>
        <w:rPr>
          <w:rFonts w:hint="eastAsia"/>
        </w:rPr>
        <w:t>打开一个消息队列</w:t>
      </w:r>
      <w:r w:rsidRPr="00460B76">
        <w:rPr>
          <w:lang w:val="en-US"/>
        </w:rPr>
        <w:t xml:space="preserve">       */</w:t>
      </w:r>
    </w:p>
    <w:p w:rsidR="00C73189" w:rsidRPr="00460B76" w:rsidRDefault="00C73189" w:rsidP="00C925A6">
      <w:pPr>
        <w:pStyle w:val="a6"/>
        <w:rPr>
          <w:lang w:val="en-US"/>
        </w:rPr>
      </w:pPr>
      <w:r w:rsidRPr="00460B76">
        <w:rPr>
          <w:lang w:val="en-US"/>
        </w:rPr>
        <w:t xml:space="preserve">    if (mq == MQ_FAILED) {</w:t>
      </w:r>
    </w:p>
    <w:p w:rsidR="00C73189" w:rsidRPr="00460B76" w:rsidRDefault="00C73189" w:rsidP="005C325C">
      <w:pPr>
        <w:pStyle w:val="a6"/>
        <w:rPr>
          <w:lang w:val="en-US"/>
        </w:rPr>
      </w:pPr>
      <w:r w:rsidRPr="00460B76">
        <w:rPr>
          <w:lang w:val="en-US"/>
        </w:rPr>
        <w:t xml:space="preserve">    </w:t>
      </w:r>
      <w:r w:rsidRPr="00460B76">
        <w:rPr>
          <w:lang w:val="en-US"/>
        </w:rPr>
        <w:tab/>
        <w:t xml:space="preserve">   printf("open msg faile");</w:t>
      </w:r>
    </w:p>
    <w:p w:rsidR="00C73189" w:rsidRPr="00460B76" w:rsidRDefault="00C73189" w:rsidP="005C325C">
      <w:pPr>
        <w:pStyle w:val="a6"/>
        <w:rPr>
          <w:lang w:val="en-US"/>
        </w:rPr>
      </w:pPr>
      <w:r w:rsidRPr="00460B76">
        <w:rPr>
          <w:lang w:val="en-US"/>
        </w:rPr>
        <w:tab/>
        <w:t xml:space="preserve">   return (-1);</w:t>
      </w:r>
    </w:p>
    <w:p w:rsidR="00C73189" w:rsidRPr="00460B76" w:rsidRDefault="00C73189" w:rsidP="00C925A6">
      <w:pPr>
        <w:pStyle w:val="a6"/>
        <w:rPr>
          <w:lang w:val="en-US"/>
        </w:rPr>
      </w:pPr>
      <w:r w:rsidRPr="00460B76">
        <w:rPr>
          <w:lang w:val="en-US"/>
        </w:rPr>
        <w:t xml:space="preserve">    }</w:t>
      </w:r>
    </w:p>
    <w:p w:rsidR="00C73189" w:rsidRPr="00460B76" w:rsidRDefault="00C73189" w:rsidP="00C925A6">
      <w:pPr>
        <w:pStyle w:val="a6"/>
        <w:rPr>
          <w:lang w:val="en-US"/>
        </w:rPr>
      </w:pPr>
      <w:r w:rsidRPr="00460B76">
        <w:rPr>
          <w:lang w:val="en-US"/>
        </w:rPr>
        <w:t xml:space="preserve">    printf("send to server (enter \"exit\" to stop it):\n");</w:t>
      </w:r>
    </w:p>
    <w:p w:rsidR="00C73189" w:rsidRDefault="00C73189" w:rsidP="00C925A6">
      <w:pPr>
        <w:pStyle w:val="a6"/>
      </w:pPr>
      <w:r w:rsidRPr="00460B76">
        <w:rPr>
          <w:lang w:val="en-US"/>
        </w:rPr>
        <w:t xml:space="preserve">    </w:t>
      </w:r>
      <w:r>
        <w:t>/*</w:t>
      </w:r>
    </w:p>
    <w:p w:rsidR="00C73189" w:rsidRDefault="00C73189" w:rsidP="00C925A6">
      <w:pPr>
        <w:pStyle w:val="a6"/>
      </w:pPr>
      <w:r>
        <w:t xml:space="preserve">     * </w:t>
      </w:r>
      <w:r>
        <w:rPr>
          <w:rFonts w:hint="eastAsia"/>
        </w:rPr>
        <w:t>循环接收数据并发送，获取数据</w:t>
      </w:r>
      <w:r>
        <w:t xml:space="preserve"> exit </w:t>
      </w:r>
      <w:r>
        <w:rPr>
          <w:rFonts w:hint="eastAsia"/>
        </w:rPr>
        <w:t>后退出程序</w:t>
      </w:r>
    </w:p>
    <w:p w:rsidR="00C73189" w:rsidRDefault="00C73189" w:rsidP="00C925A6">
      <w:pPr>
        <w:pStyle w:val="a6"/>
      </w:pPr>
      <w:r>
        <w:t xml:space="preserve">     */</w:t>
      </w:r>
    </w:p>
    <w:p w:rsidR="00C73189" w:rsidRDefault="00C73189" w:rsidP="00C925A6">
      <w:pPr>
        <w:pStyle w:val="a6"/>
      </w:pPr>
      <w:r>
        <w:t xml:space="preserve">    while (1) {</w:t>
      </w:r>
    </w:p>
    <w:p w:rsidR="00C73189" w:rsidRDefault="00C73189" w:rsidP="00C925A6">
      <w:pPr>
        <w:pStyle w:val="a6"/>
      </w:pPr>
      <w:r>
        <w:t xml:space="preserve">        printf("c</w:t>
      </w:r>
      <w:r w:rsidRPr="00D21755">
        <w:t>lient input:</w:t>
      </w:r>
      <w:r>
        <w:t xml:space="preserve"> ");</w:t>
      </w:r>
    </w:p>
    <w:p w:rsidR="00C73189" w:rsidRDefault="00C73189" w:rsidP="00C925A6">
      <w:pPr>
        <w:pStyle w:val="a6"/>
      </w:pPr>
      <w:r>
        <w:t xml:space="preserve">        fflush(stdout);                                    </w:t>
      </w:r>
      <w:r>
        <w:tab/>
        <w:t xml:space="preserve">/*  </w:t>
      </w:r>
      <w:r>
        <w:rPr>
          <w:rFonts w:hint="eastAsia"/>
        </w:rPr>
        <w:t>刷新缓冲区</w:t>
      </w:r>
      <w:r>
        <w:t xml:space="preserve">             */</w:t>
      </w:r>
    </w:p>
    <w:p w:rsidR="00C73189" w:rsidRDefault="00C73189" w:rsidP="00C925A6">
      <w:pPr>
        <w:pStyle w:val="a6"/>
      </w:pPr>
    </w:p>
    <w:p w:rsidR="00C73189" w:rsidRDefault="00C73189" w:rsidP="00C925A6">
      <w:pPr>
        <w:pStyle w:val="a6"/>
      </w:pPr>
      <w:r>
        <w:t xml:space="preserve">        memset(buffer, 0, MAX_SIZE);</w:t>
      </w:r>
    </w:p>
    <w:p w:rsidR="00C73189" w:rsidRDefault="00C73189" w:rsidP="00C925A6">
      <w:pPr>
        <w:pStyle w:val="a6"/>
      </w:pPr>
      <w:r>
        <w:t xml:space="preserve">        fgets(buffer, MAX_SIZE, stdin);                </w:t>
      </w:r>
      <w:r>
        <w:tab/>
        <w:t xml:space="preserve">/*  </w:t>
      </w:r>
      <w:r>
        <w:rPr>
          <w:rFonts w:hint="eastAsia"/>
        </w:rPr>
        <w:t>获取控制台输入</w:t>
      </w:r>
      <w:r>
        <w:t xml:space="preserve">         */</w:t>
      </w:r>
    </w:p>
    <w:p w:rsidR="00C73189" w:rsidRDefault="00C73189" w:rsidP="00C925A6">
      <w:pPr>
        <w:pStyle w:val="a6"/>
      </w:pPr>
    </w:p>
    <w:p w:rsidR="00C73189" w:rsidRDefault="00C73189" w:rsidP="00C925A6">
      <w:pPr>
        <w:pStyle w:val="a6"/>
      </w:pPr>
      <w:r>
        <w:t xml:space="preserve">        ret = mq_send(mq, buffer, MAX_SIZE, 0);    </w:t>
      </w:r>
      <w:r>
        <w:tab/>
      </w:r>
      <w:r>
        <w:tab/>
        <w:t xml:space="preserve">/* </w:t>
      </w:r>
      <w:r>
        <w:rPr>
          <w:rFonts w:hint="eastAsia"/>
        </w:rPr>
        <w:t>通过消息队列发送数据</w:t>
      </w:r>
      <w:r>
        <w:t xml:space="preserve">    */</w:t>
      </w:r>
    </w:p>
    <w:p w:rsidR="00C73189" w:rsidRDefault="00C73189" w:rsidP="00C925A6">
      <w:pPr>
        <w:pStyle w:val="a6"/>
      </w:pPr>
      <w:r>
        <w:t xml:space="preserve">        if (ret &lt; 0) {</w:t>
      </w:r>
    </w:p>
    <w:p w:rsidR="00C73189" w:rsidRDefault="00C73189" w:rsidP="00C925A6">
      <w:pPr>
        <w:pStyle w:val="a6"/>
      </w:pPr>
      <w:r>
        <w:t xml:space="preserve">        </w:t>
      </w:r>
      <w:r>
        <w:tab/>
        <w:t xml:space="preserve">   printf("message send faile");</w:t>
      </w:r>
    </w:p>
    <w:p w:rsidR="00C73189" w:rsidRDefault="00C73189" w:rsidP="00C925A6">
      <w:pPr>
        <w:pStyle w:val="a6"/>
      </w:pPr>
      <w:r>
        <w:t xml:space="preserve">            break;   </w:t>
      </w:r>
    </w:p>
    <w:p w:rsidR="00C73189" w:rsidRDefault="00C73189" w:rsidP="00C925A6">
      <w:pPr>
        <w:pStyle w:val="a6"/>
      </w:pPr>
      <w:r>
        <w:t xml:space="preserve">        }</w:t>
      </w:r>
    </w:p>
    <w:p w:rsidR="00C73189" w:rsidRDefault="00C73189" w:rsidP="00C925A6">
      <w:pPr>
        <w:pStyle w:val="a6"/>
      </w:pPr>
      <w:r>
        <w:tab/>
      </w:r>
      <w:r>
        <w:tab/>
      </w:r>
      <w:r>
        <w:tab/>
      </w:r>
      <w:r>
        <w:tab/>
      </w:r>
      <w:r>
        <w:tab/>
      </w:r>
      <w:r>
        <w:tab/>
      </w:r>
      <w:r>
        <w:tab/>
      </w:r>
      <w:r>
        <w:tab/>
      </w:r>
      <w:r>
        <w:tab/>
      </w:r>
      <w:r>
        <w:tab/>
      </w:r>
      <w:r>
        <w:tab/>
      </w:r>
      <w:r>
        <w:tab/>
      </w:r>
      <w:r>
        <w:tab/>
      </w:r>
      <w:r>
        <w:tab/>
        <w:t xml:space="preserve">/*  </w:t>
      </w:r>
      <w:r>
        <w:rPr>
          <w:rFonts w:hint="eastAsia"/>
        </w:rPr>
        <w:t>检验是否是</w:t>
      </w:r>
      <w:r>
        <w:t xml:space="preserve"> exit       */</w:t>
      </w:r>
    </w:p>
    <w:p w:rsidR="00C73189" w:rsidRPr="00460B76" w:rsidRDefault="00C73189" w:rsidP="00C925A6">
      <w:pPr>
        <w:pStyle w:val="a6"/>
        <w:rPr>
          <w:lang w:val="en-US"/>
        </w:rPr>
      </w:pPr>
      <w:r>
        <w:t xml:space="preserve">        </w:t>
      </w:r>
      <w:r w:rsidRPr="00460B76">
        <w:rPr>
          <w:lang w:val="en-US"/>
        </w:rPr>
        <w:t>ret = strncmp(buffer, MSG_STOP, strlen(MSG_STOP));</w:t>
      </w:r>
    </w:p>
    <w:p w:rsidR="00C73189" w:rsidRPr="00460B76" w:rsidRDefault="00C73189" w:rsidP="00C925A6">
      <w:pPr>
        <w:pStyle w:val="a6"/>
        <w:rPr>
          <w:lang w:val="en-US"/>
        </w:rPr>
      </w:pPr>
      <w:r w:rsidRPr="00460B76">
        <w:rPr>
          <w:lang w:val="en-US"/>
        </w:rPr>
        <w:t xml:space="preserve">        if (ret == 0) {</w:t>
      </w:r>
    </w:p>
    <w:p w:rsidR="00C73189" w:rsidRPr="00460B76" w:rsidRDefault="00C73189" w:rsidP="00C925A6">
      <w:pPr>
        <w:pStyle w:val="a6"/>
        <w:rPr>
          <w:lang w:val="en-US"/>
        </w:rPr>
      </w:pPr>
      <w:r w:rsidRPr="00460B76">
        <w:rPr>
          <w:lang w:val="en-US"/>
        </w:rPr>
        <w:t xml:space="preserve">        </w:t>
      </w:r>
      <w:r w:rsidRPr="00460B76">
        <w:rPr>
          <w:lang w:val="en-US"/>
        </w:rPr>
        <w:tab/>
        <w:t xml:space="preserve">   break;</w:t>
      </w:r>
    </w:p>
    <w:p w:rsidR="00C73189" w:rsidRPr="00460B76" w:rsidRDefault="00C73189" w:rsidP="005C325C">
      <w:pPr>
        <w:pStyle w:val="a6"/>
        <w:rPr>
          <w:lang w:val="en-US"/>
        </w:rPr>
      </w:pPr>
      <w:r w:rsidRPr="00460B76">
        <w:rPr>
          <w:lang w:val="en-US"/>
        </w:rPr>
        <w:t xml:space="preserve">        }</w:t>
      </w:r>
    </w:p>
    <w:p w:rsidR="00C73189" w:rsidRPr="00460B76" w:rsidRDefault="00C73189" w:rsidP="002F7EC5">
      <w:pPr>
        <w:pStyle w:val="a6"/>
        <w:rPr>
          <w:lang w:val="en-US"/>
        </w:rPr>
      </w:pPr>
      <w:r w:rsidRPr="00460B76">
        <w:rPr>
          <w:lang w:val="en-US"/>
        </w:rPr>
        <w:t xml:space="preserve">            sched_yield();</w:t>
      </w:r>
    </w:p>
    <w:p w:rsidR="00C73189" w:rsidRPr="00460B76" w:rsidRDefault="00C73189" w:rsidP="00952020">
      <w:pPr>
        <w:pStyle w:val="a6"/>
        <w:ind w:firstLineChars="200" w:firstLine="360"/>
        <w:rPr>
          <w:lang w:val="en-US"/>
        </w:rPr>
      </w:pPr>
      <w:r w:rsidRPr="00460B76">
        <w:rPr>
          <w:lang w:val="en-US"/>
        </w:rPr>
        <w:t>}</w:t>
      </w:r>
    </w:p>
    <w:p w:rsidR="00C73189" w:rsidRPr="00460B76" w:rsidRDefault="00C73189" w:rsidP="00C925A6">
      <w:pPr>
        <w:pStyle w:val="a6"/>
        <w:rPr>
          <w:lang w:val="en-US"/>
        </w:rPr>
      </w:pPr>
      <w:r w:rsidRPr="00460B76">
        <w:rPr>
          <w:lang w:val="en-US"/>
        </w:rPr>
        <w:t xml:space="preserve">    mq_close(mq);                                          </w:t>
      </w:r>
      <w:r w:rsidRPr="00460B76">
        <w:rPr>
          <w:lang w:val="en-US"/>
        </w:rPr>
        <w:tab/>
        <w:t xml:space="preserve">/*  </w:t>
      </w:r>
      <w:r>
        <w:rPr>
          <w:rFonts w:hint="eastAsia"/>
        </w:rPr>
        <w:t>关闭消息队列</w:t>
      </w:r>
      <w:r w:rsidRPr="00460B76">
        <w:rPr>
          <w:lang w:val="en-US"/>
        </w:rPr>
        <w:t xml:space="preserve">           */</w:t>
      </w:r>
    </w:p>
    <w:p w:rsidR="00C73189" w:rsidRPr="00460B76" w:rsidRDefault="00C73189" w:rsidP="00C925A6">
      <w:pPr>
        <w:pStyle w:val="a6"/>
        <w:rPr>
          <w:lang w:val="en-US"/>
        </w:rPr>
      </w:pPr>
    </w:p>
    <w:p w:rsidR="00C73189" w:rsidRPr="00460B76" w:rsidRDefault="00C73189" w:rsidP="00C925A6">
      <w:pPr>
        <w:pStyle w:val="a6"/>
        <w:rPr>
          <w:lang w:val="en-US"/>
        </w:rPr>
      </w:pPr>
      <w:r w:rsidRPr="00460B76">
        <w:rPr>
          <w:lang w:val="en-US"/>
        </w:rPr>
        <w:t xml:space="preserve">    return (0);</w:t>
      </w:r>
    </w:p>
    <w:p w:rsidR="00C73189" w:rsidRDefault="00C73189" w:rsidP="00C925A6">
      <w:pPr>
        <w:pStyle w:val="a6"/>
        <w:rPr>
          <w:lang w:val="en-US"/>
        </w:rPr>
      </w:pPr>
      <w:r w:rsidRPr="00460B76">
        <w:rPr>
          <w:lang w:val="en-US"/>
        </w:rPr>
        <w:t>}</w:t>
      </w:r>
    </w:p>
    <w:p w:rsidR="00C73189" w:rsidRPr="00460B76" w:rsidRDefault="00C73189" w:rsidP="00EA770A">
      <w:pPr>
        <w:pStyle w:val="23"/>
        <w:spacing w:before="62" w:after="62"/>
        <w:ind w:firstLine="0"/>
        <w:rPr>
          <w:b/>
        </w:rPr>
      </w:pPr>
      <w:r w:rsidRPr="00924306">
        <w:rPr>
          <w:rFonts w:hint="eastAsia"/>
          <w:b/>
        </w:rPr>
        <w:t>程序代码</w:t>
      </w:r>
      <w:r w:rsidRPr="00460B76">
        <w:rPr>
          <w:b/>
        </w:rPr>
        <w:t>—server</w:t>
      </w:r>
    </w:p>
    <w:p w:rsidR="00C73189" w:rsidRDefault="00C73189" w:rsidP="00EA770A">
      <w:pPr>
        <w:pStyle w:val="23"/>
        <w:spacing w:before="62" w:after="62"/>
        <w:ind w:firstLine="0"/>
      </w:pPr>
      <w:r w:rsidRPr="00460B76">
        <w:tab/>
      </w:r>
      <w:r>
        <w:rPr>
          <w:rFonts w:hint="eastAsia"/>
        </w:rPr>
        <w:t>接收消息并显示消息内容。</w:t>
      </w:r>
    </w:p>
    <w:p w:rsidR="00E911A2" w:rsidRPr="00460B76" w:rsidRDefault="00E911A2" w:rsidP="00EA770A">
      <w:pPr>
        <w:pStyle w:val="23"/>
        <w:spacing w:before="62" w:after="62"/>
        <w:ind w:firstLine="0"/>
      </w:pPr>
    </w:p>
    <w:p w:rsidR="00C73189" w:rsidRPr="00460B76" w:rsidRDefault="00C73189" w:rsidP="005F77E5">
      <w:pPr>
        <w:pStyle w:val="a8"/>
      </w:pPr>
      <w:r>
        <w:rPr>
          <w:rFonts w:hint="eastAsia"/>
        </w:rPr>
        <w:lastRenderedPageBreak/>
        <w:t>程序清单</w:t>
      </w:r>
      <w:r w:rsidRPr="00460B76">
        <w:t xml:space="preserve"> </w:t>
      </w:r>
      <w:r w:rsidR="00221946">
        <w:fldChar w:fldCharType="begin"/>
      </w:r>
      <w:r w:rsidR="00221946">
        <w:instrText xml:space="preserve"> STYLEREF 1 \s </w:instrText>
      </w:r>
      <w:r w:rsidR="00221946">
        <w:fldChar w:fldCharType="separate"/>
      </w:r>
      <w:r w:rsidR="00B96029">
        <w:rPr>
          <w:noProof/>
        </w:rPr>
        <w:t>6</w:t>
      </w:r>
      <w:r w:rsidR="00221946">
        <w:rPr>
          <w:noProof/>
        </w:rPr>
        <w:fldChar w:fldCharType="end"/>
      </w:r>
      <w:r w:rsidRPr="00460B76">
        <w:t>.</w:t>
      </w:r>
      <w:r w:rsidRPr="00460B76">
        <w:fldChar w:fldCharType="begin"/>
      </w:r>
      <w:r w:rsidRPr="00460B76">
        <w:instrText xml:space="preserve"> SEQ </w:instrText>
      </w:r>
      <w:r>
        <w:rPr>
          <w:rFonts w:hint="eastAsia"/>
          <w:lang w:val="de-DE"/>
        </w:rPr>
        <w:instrText>程序清单</w:instrText>
      </w:r>
      <w:r w:rsidRPr="00460B76">
        <w:instrText xml:space="preserve"> \* ARABIC \s 1 </w:instrText>
      </w:r>
      <w:r w:rsidRPr="00460B76">
        <w:fldChar w:fldCharType="separate"/>
      </w:r>
      <w:r w:rsidR="00B96029">
        <w:rPr>
          <w:noProof/>
        </w:rPr>
        <w:t>5</w:t>
      </w:r>
      <w:r w:rsidRPr="00460B76">
        <w:fldChar w:fldCharType="end"/>
      </w:r>
      <w:r w:rsidRPr="00460B76">
        <w:t xml:space="preserve">  proc_msg_server.c</w:t>
      </w:r>
    </w:p>
    <w:p w:rsidR="00C73189" w:rsidRPr="00460B76" w:rsidRDefault="00C73189" w:rsidP="003C5FA2">
      <w:pPr>
        <w:pStyle w:val="a6"/>
        <w:rPr>
          <w:lang w:val="en-US"/>
        </w:rPr>
      </w:pPr>
      <w:r w:rsidRPr="00460B76">
        <w:rPr>
          <w:lang w:val="en-US"/>
        </w:rPr>
        <w:t>#include &lt;unistd.h&gt;</w:t>
      </w:r>
    </w:p>
    <w:p w:rsidR="00C73189" w:rsidRPr="00460B76" w:rsidRDefault="00C73189" w:rsidP="003C5FA2">
      <w:pPr>
        <w:pStyle w:val="a6"/>
        <w:rPr>
          <w:lang w:val="en-US"/>
        </w:rPr>
      </w:pPr>
      <w:r w:rsidRPr="00460B76">
        <w:rPr>
          <w:lang w:val="en-US"/>
        </w:rPr>
        <w:t>#include &lt;stdlib.h&gt;</w:t>
      </w:r>
    </w:p>
    <w:p w:rsidR="00C73189" w:rsidRPr="00460B76" w:rsidRDefault="00C73189" w:rsidP="003C5FA2">
      <w:pPr>
        <w:pStyle w:val="a6"/>
        <w:rPr>
          <w:lang w:val="en-US"/>
        </w:rPr>
      </w:pPr>
      <w:r w:rsidRPr="00460B76">
        <w:rPr>
          <w:lang w:val="en-US"/>
        </w:rPr>
        <w:t>#include &lt;stdio.h&gt;</w:t>
      </w:r>
    </w:p>
    <w:p w:rsidR="00C73189" w:rsidRPr="00460B76" w:rsidRDefault="00C73189" w:rsidP="003C5FA2">
      <w:pPr>
        <w:pStyle w:val="a6"/>
        <w:rPr>
          <w:lang w:val="en-US"/>
        </w:rPr>
      </w:pPr>
      <w:r w:rsidRPr="00460B76">
        <w:rPr>
          <w:lang w:val="en-US"/>
        </w:rPr>
        <w:t>#include &lt;string.h&gt;</w:t>
      </w:r>
    </w:p>
    <w:p w:rsidR="00C73189" w:rsidRPr="00460B76" w:rsidRDefault="00C73189" w:rsidP="003C5FA2">
      <w:pPr>
        <w:pStyle w:val="a6"/>
        <w:rPr>
          <w:lang w:val="en-US"/>
        </w:rPr>
      </w:pPr>
      <w:r w:rsidRPr="00460B76">
        <w:rPr>
          <w:lang w:val="en-US"/>
        </w:rPr>
        <w:t>#include &lt;mqueue.h&gt;</w:t>
      </w:r>
    </w:p>
    <w:p w:rsidR="00C73189" w:rsidRPr="00460B76" w:rsidRDefault="00C73189" w:rsidP="003C5FA2">
      <w:pPr>
        <w:pStyle w:val="a6"/>
        <w:rPr>
          <w:lang w:val="en-US"/>
        </w:rPr>
      </w:pPr>
      <w:r w:rsidRPr="00460B76">
        <w:rPr>
          <w:lang w:val="en-US"/>
        </w:rPr>
        <w:t>/******************************************************************************</w:t>
      </w:r>
    </w:p>
    <w:p w:rsidR="00C73189" w:rsidRPr="00460B76" w:rsidRDefault="00C73189" w:rsidP="003C5FA2">
      <w:pPr>
        <w:pStyle w:val="a6"/>
        <w:rPr>
          <w:lang w:val="en-US"/>
        </w:rPr>
      </w:pPr>
      <w:r w:rsidRPr="00460B76">
        <w:rPr>
          <w:lang w:val="en-US"/>
        </w:rPr>
        <w:t xml:space="preserve">** </w:t>
      </w:r>
      <w:r>
        <w:rPr>
          <w:rFonts w:hint="eastAsia"/>
        </w:rPr>
        <w:t>宏定义</w:t>
      </w:r>
    </w:p>
    <w:p w:rsidR="00C73189" w:rsidRPr="00460B76" w:rsidRDefault="00C73189" w:rsidP="003C5FA2">
      <w:pPr>
        <w:pStyle w:val="a6"/>
        <w:rPr>
          <w:lang w:val="en-US"/>
        </w:rPr>
      </w:pPr>
      <w:r w:rsidRPr="00460B76">
        <w:rPr>
          <w:lang w:val="en-US"/>
        </w:rPr>
        <w:t>******************************************************************************/</w:t>
      </w:r>
    </w:p>
    <w:p w:rsidR="00C73189" w:rsidRPr="00460B76" w:rsidRDefault="00C73189" w:rsidP="003C5FA2">
      <w:pPr>
        <w:pStyle w:val="a6"/>
        <w:rPr>
          <w:lang w:val="en-US"/>
        </w:rPr>
      </w:pPr>
      <w:r w:rsidRPr="00460B76">
        <w:rPr>
          <w:lang w:val="en-US"/>
        </w:rPr>
        <w:t xml:space="preserve">#define QUEUE_NAME  </w:t>
      </w:r>
      <w:r w:rsidRPr="00460B76">
        <w:rPr>
          <w:lang w:val="en-US"/>
        </w:rPr>
        <w:tab/>
        <w:t>"test_queue"</w:t>
      </w:r>
    </w:p>
    <w:p w:rsidR="00C73189" w:rsidRPr="00460B76" w:rsidRDefault="00C73189" w:rsidP="003C5FA2">
      <w:pPr>
        <w:pStyle w:val="a6"/>
        <w:rPr>
          <w:lang w:val="en-US"/>
        </w:rPr>
      </w:pPr>
      <w:r w:rsidRPr="00460B76">
        <w:rPr>
          <w:lang w:val="en-US"/>
        </w:rPr>
        <w:t xml:space="preserve">#define MAX_SIZE    </w:t>
      </w:r>
      <w:r w:rsidRPr="00460B76">
        <w:rPr>
          <w:lang w:val="en-US"/>
        </w:rPr>
        <w:tab/>
      </w:r>
      <w:r w:rsidRPr="00460B76">
        <w:rPr>
          <w:lang w:val="en-US"/>
        </w:rPr>
        <w:tab/>
        <w:t>1024</w:t>
      </w:r>
    </w:p>
    <w:p w:rsidR="00C73189" w:rsidRPr="00460B76" w:rsidRDefault="00C73189" w:rsidP="003C5FA2">
      <w:pPr>
        <w:pStyle w:val="a6"/>
        <w:rPr>
          <w:lang w:val="en-US"/>
        </w:rPr>
      </w:pPr>
      <w:r w:rsidRPr="00460B76">
        <w:rPr>
          <w:lang w:val="en-US"/>
        </w:rPr>
        <w:t xml:space="preserve">#define MSG_STOP    </w:t>
      </w:r>
      <w:r w:rsidRPr="00460B76">
        <w:rPr>
          <w:lang w:val="en-US"/>
        </w:rPr>
        <w:tab/>
      </w:r>
      <w:r w:rsidRPr="00460B76">
        <w:rPr>
          <w:lang w:val="en-US"/>
        </w:rPr>
        <w:tab/>
        <w:t>"exit"</w:t>
      </w:r>
    </w:p>
    <w:p w:rsidR="00C73189" w:rsidRPr="00460B76" w:rsidRDefault="00C73189" w:rsidP="003C5FA2">
      <w:pPr>
        <w:pStyle w:val="a6"/>
        <w:rPr>
          <w:lang w:val="en-US"/>
        </w:rPr>
      </w:pPr>
      <w:r w:rsidRPr="00460B76">
        <w:rPr>
          <w:lang w:val="en-US"/>
        </w:rPr>
        <w:t>/******************************************************************************</w:t>
      </w:r>
    </w:p>
    <w:p w:rsidR="00C73189" w:rsidRPr="00460B76" w:rsidRDefault="00C73189" w:rsidP="003C5FA2">
      <w:pPr>
        <w:pStyle w:val="a6"/>
        <w:rPr>
          <w:lang w:val="en-US"/>
        </w:rPr>
      </w:pPr>
      <w:r w:rsidRPr="00460B76">
        <w:rPr>
          <w:lang w:val="en-US"/>
        </w:rPr>
        <w:t xml:space="preserve">** </w:t>
      </w:r>
      <w:r>
        <w:rPr>
          <w:rFonts w:hint="eastAsia"/>
        </w:rPr>
        <w:t>函数名称</w:t>
      </w:r>
      <w:r w:rsidRPr="00460B76">
        <w:rPr>
          <w:lang w:val="en-US"/>
        </w:rPr>
        <w:t>: main</w:t>
      </w:r>
    </w:p>
    <w:p w:rsidR="00C73189" w:rsidRPr="00460B76" w:rsidRDefault="00C73189" w:rsidP="003C5FA2">
      <w:pPr>
        <w:pStyle w:val="a6"/>
        <w:rPr>
          <w:lang w:val="en-US"/>
        </w:rPr>
      </w:pPr>
      <w:r w:rsidRPr="00460B76">
        <w:rPr>
          <w:lang w:val="en-US"/>
        </w:rPr>
        <w:t xml:space="preserve">** </w:t>
      </w:r>
      <w:r>
        <w:rPr>
          <w:rFonts w:hint="eastAsia"/>
        </w:rPr>
        <w:t>功能描述</w:t>
      </w:r>
      <w:r w:rsidRPr="00460B76">
        <w:rPr>
          <w:lang w:val="en-US"/>
        </w:rPr>
        <w:t xml:space="preserve">: </w:t>
      </w:r>
      <w:r>
        <w:rPr>
          <w:rFonts w:hint="eastAsia"/>
        </w:rPr>
        <w:t>程序主函数</w:t>
      </w:r>
    </w:p>
    <w:p w:rsidR="00C73189" w:rsidRPr="00460B76" w:rsidRDefault="00C73189" w:rsidP="003C5FA2">
      <w:pPr>
        <w:pStyle w:val="a6"/>
        <w:rPr>
          <w:lang w:val="en-US"/>
        </w:rPr>
      </w:pPr>
      <w:r w:rsidRPr="00460B76">
        <w:rPr>
          <w:lang w:val="en-US"/>
        </w:rPr>
        <w:t>******************************************************************************/</w:t>
      </w:r>
    </w:p>
    <w:p w:rsidR="00C73189" w:rsidRPr="00460B76" w:rsidRDefault="00C73189" w:rsidP="003C5FA2">
      <w:pPr>
        <w:pStyle w:val="a6"/>
        <w:rPr>
          <w:lang w:val="en-US"/>
        </w:rPr>
      </w:pPr>
      <w:r w:rsidRPr="00460B76">
        <w:rPr>
          <w:lang w:val="en-US"/>
        </w:rPr>
        <w:t>int  main (int  argc, char  **argv)</w:t>
      </w:r>
    </w:p>
    <w:p w:rsidR="00C73189" w:rsidRPr="00460B76" w:rsidRDefault="00C73189" w:rsidP="003C5FA2">
      <w:pPr>
        <w:pStyle w:val="a6"/>
        <w:rPr>
          <w:lang w:val="en-US"/>
        </w:rPr>
      </w:pPr>
      <w:r w:rsidRPr="00460B76">
        <w:rPr>
          <w:lang w:val="en-US"/>
        </w:rPr>
        <w:t>{</w:t>
      </w:r>
    </w:p>
    <w:p w:rsidR="00C73189" w:rsidRPr="00460B76" w:rsidRDefault="00C73189" w:rsidP="003C5FA2">
      <w:pPr>
        <w:pStyle w:val="a6"/>
        <w:rPr>
          <w:lang w:val="en-US"/>
        </w:rPr>
      </w:pPr>
      <w:r w:rsidRPr="00460B76">
        <w:rPr>
          <w:lang w:val="en-US"/>
        </w:rPr>
        <w:t xml:space="preserve">    mqd_t             </w:t>
      </w:r>
      <w:r w:rsidRPr="00460B76">
        <w:rPr>
          <w:lang w:val="en-US"/>
        </w:rPr>
        <w:tab/>
        <w:t>mq;</w:t>
      </w:r>
    </w:p>
    <w:p w:rsidR="00C73189" w:rsidRPr="00460B76" w:rsidRDefault="00C73189" w:rsidP="003C5FA2">
      <w:pPr>
        <w:pStyle w:val="a6"/>
        <w:rPr>
          <w:lang w:val="en-US"/>
        </w:rPr>
      </w:pPr>
      <w:r w:rsidRPr="00460B76">
        <w:rPr>
          <w:lang w:val="en-US"/>
        </w:rPr>
        <w:t xml:space="preserve">    char              </w:t>
      </w:r>
      <w:r w:rsidRPr="00460B76">
        <w:rPr>
          <w:lang w:val="en-US"/>
        </w:rPr>
        <w:tab/>
        <w:t>buffer[MAX_SIZE + 1];</w:t>
      </w:r>
    </w:p>
    <w:p w:rsidR="00C73189" w:rsidRPr="00460B76" w:rsidRDefault="00C73189" w:rsidP="003C5FA2">
      <w:pPr>
        <w:pStyle w:val="a6"/>
        <w:rPr>
          <w:lang w:val="en-US"/>
        </w:rPr>
      </w:pPr>
      <w:r w:rsidRPr="00460B76">
        <w:rPr>
          <w:lang w:val="en-US"/>
        </w:rPr>
        <w:t xml:space="preserve">    ssize_t         </w:t>
      </w:r>
      <w:r w:rsidRPr="00460B76">
        <w:rPr>
          <w:lang w:val="en-US"/>
        </w:rPr>
        <w:tab/>
        <w:t>bytes_read;</w:t>
      </w:r>
    </w:p>
    <w:p w:rsidR="00C73189" w:rsidRPr="00460B76" w:rsidRDefault="00C73189" w:rsidP="003C5FA2">
      <w:pPr>
        <w:pStyle w:val="a6"/>
        <w:rPr>
          <w:lang w:val="en-US"/>
        </w:rPr>
      </w:pPr>
      <w:r w:rsidRPr="00460B76">
        <w:rPr>
          <w:lang w:val="en-US"/>
        </w:rPr>
        <w:t xml:space="preserve">    int               </w:t>
      </w:r>
      <w:r w:rsidRPr="00460B76">
        <w:rPr>
          <w:lang w:val="en-US"/>
        </w:rPr>
        <w:tab/>
        <w:t>ret;</w:t>
      </w:r>
    </w:p>
    <w:p w:rsidR="00C73189" w:rsidRPr="00460B76" w:rsidRDefault="00C73189" w:rsidP="003C5FA2">
      <w:pPr>
        <w:pStyle w:val="a6"/>
        <w:rPr>
          <w:lang w:val="en-US"/>
        </w:rPr>
      </w:pPr>
      <w:r w:rsidRPr="00460B76">
        <w:rPr>
          <w:lang w:val="en-US"/>
        </w:rPr>
        <w:t xml:space="preserve">    struct  mq_attr </w:t>
      </w:r>
      <w:r w:rsidRPr="00460B76">
        <w:rPr>
          <w:lang w:val="en-US"/>
        </w:rPr>
        <w:tab/>
        <w:t>attr;</w:t>
      </w:r>
    </w:p>
    <w:p w:rsidR="00C73189" w:rsidRPr="00460B76" w:rsidRDefault="00C73189" w:rsidP="003C5FA2">
      <w:pPr>
        <w:pStyle w:val="a6"/>
        <w:rPr>
          <w:lang w:val="en-US"/>
        </w:rPr>
      </w:pPr>
    </w:p>
    <w:p w:rsidR="00C73189" w:rsidRPr="00460B76" w:rsidRDefault="00C73189" w:rsidP="003C5FA2">
      <w:pPr>
        <w:pStyle w:val="a6"/>
        <w:rPr>
          <w:lang w:val="en-US"/>
        </w:rPr>
      </w:pPr>
      <w:r w:rsidRPr="00460B76">
        <w:rPr>
          <w:lang w:val="en-US"/>
        </w:rPr>
        <w:t xml:space="preserve">    attr.mq_flags </w:t>
      </w:r>
      <w:r w:rsidRPr="00460B76">
        <w:rPr>
          <w:lang w:val="en-US"/>
        </w:rPr>
        <w:tab/>
        <w:t>= 0;</w:t>
      </w:r>
    </w:p>
    <w:p w:rsidR="00C73189" w:rsidRPr="00460B76" w:rsidRDefault="00C73189" w:rsidP="003C5FA2">
      <w:pPr>
        <w:pStyle w:val="a6"/>
        <w:rPr>
          <w:lang w:val="en-US"/>
        </w:rPr>
      </w:pPr>
      <w:r w:rsidRPr="00460B76">
        <w:rPr>
          <w:lang w:val="en-US"/>
        </w:rPr>
        <w:t xml:space="preserve">    attr.mq_maxmsg  </w:t>
      </w:r>
      <w:r w:rsidRPr="00460B76">
        <w:rPr>
          <w:lang w:val="en-US"/>
        </w:rPr>
        <w:tab/>
        <w:t xml:space="preserve">= 10;                                </w:t>
      </w:r>
      <w:r w:rsidRPr="00460B76">
        <w:rPr>
          <w:lang w:val="en-US"/>
        </w:rPr>
        <w:tab/>
        <w:t>/*</w:t>
      </w:r>
      <w:r>
        <w:rPr>
          <w:rFonts w:hint="eastAsia"/>
        </w:rPr>
        <w:t>消息队列容纳</w:t>
      </w:r>
      <w:r w:rsidRPr="00460B76">
        <w:rPr>
          <w:lang w:val="en-US"/>
        </w:rPr>
        <w:t xml:space="preserve"> 10 </w:t>
      </w:r>
      <w:r>
        <w:rPr>
          <w:rFonts w:hint="eastAsia"/>
        </w:rPr>
        <w:t>个消息</w:t>
      </w:r>
      <w:r w:rsidRPr="00460B76">
        <w:rPr>
          <w:lang w:val="en-US"/>
        </w:rPr>
        <w:t xml:space="preserve">  */</w:t>
      </w:r>
    </w:p>
    <w:p w:rsidR="00C73189" w:rsidRPr="00460B76" w:rsidRDefault="00C73189" w:rsidP="003C5FA2">
      <w:pPr>
        <w:pStyle w:val="a6"/>
        <w:rPr>
          <w:lang w:val="en-US"/>
        </w:rPr>
      </w:pPr>
      <w:r w:rsidRPr="00460B76">
        <w:rPr>
          <w:lang w:val="en-US"/>
        </w:rPr>
        <w:t xml:space="preserve">    attr.mq_msgsize </w:t>
      </w:r>
      <w:r w:rsidRPr="00460B76">
        <w:rPr>
          <w:lang w:val="en-US"/>
        </w:rPr>
        <w:tab/>
        <w:t xml:space="preserve">= MAX_SIZE;                            </w:t>
      </w:r>
      <w:r w:rsidRPr="00460B76">
        <w:rPr>
          <w:lang w:val="en-US"/>
        </w:rPr>
        <w:tab/>
        <w:t xml:space="preserve">/* </w:t>
      </w:r>
      <w:r>
        <w:rPr>
          <w:rFonts w:hint="eastAsia"/>
        </w:rPr>
        <w:t>每条消息的最大字节数</w:t>
      </w:r>
      <w:r w:rsidRPr="00460B76">
        <w:rPr>
          <w:lang w:val="en-US"/>
        </w:rPr>
        <w:t xml:space="preserve">    */</w:t>
      </w:r>
    </w:p>
    <w:p w:rsidR="00C73189" w:rsidRPr="00460B76" w:rsidRDefault="00C73189" w:rsidP="003C5FA2">
      <w:pPr>
        <w:pStyle w:val="a6"/>
        <w:rPr>
          <w:lang w:val="en-US"/>
        </w:rPr>
      </w:pPr>
      <w:r w:rsidRPr="00460B76">
        <w:rPr>
          <w:lang w:val="en-US"/>
        </w:rPr>
        <w:t xml:space="preserve">    attr.mq_curmsgs </w:t>
      </w:r>
      <w:r w:rsidRPr="00460B76">
        <w:rPr>
          <w:lang w:val="en-US"/>
        </w:rPr>
        <w:tab/>
        <w:t>= 0;</w:t>
      </w:r>
    </w:p>
    <w:p w:rsidR="00C73189" w:rsidRPr="00460B76" w:rsidRDefault="00C73189" w:rsidP="003C5FA2">
      <w:pPr>
        <w:pStyle w:val="a6"/>
        <w:rPr>
          <w:lang w:val="en-US"/>
        </w:rPr>
      </w:pPr>
    </w:p>
    <w:p w:rsidR="00C73189" w:rsidRPr="00460B76" w:rsidRDefault="00C73189" w:rsidP="00CC3F47">
      <w:pPr>
        <w:pStyle w:val="a6"/>
        <w:ind w:firstLine="360"/>
        <w:rPr>
          <w:lang w:val="en-US"/>
        </w:rPr>
      </w:pPr>
      <w:r w:rsidRPr="00460B76">
        <w:rPr>
          <w:lang w:val="en-US"/>
        </w:rPr>
        <w:t xml:space="preserve">mq = mq_open(QUEUE_NAME, O_CREAT | O_RDONLY, </w:t>
      </w:r>
      <w:r w:rsidRPr="00460B76">
        <w:rPr>
          <w:lang w:val="en-US"/>
        </w:rPr>
        <w:tab/>
      </w:r>
      <w:r w:rsidRPr="00460B76">
        <w:rPr>
          <w:lang w:val="en-US"/>
        </w:rPr>
        <w:tab/>
        <w:t xml:space="preserve">/* </w:t>
      </w:r>
      <w:r>
        <w:rPr>
          <w:rFonts w:hint="eastAsia"/>
        </w:rPr>
        <w:t>创建一个消息队列</w:t>
      </w:r>
      <w:r w:rsidRPr="00460B76">
        <w:rPr>
          <w:lang w:val="en-US"/>
        </w:rPr>
        <w:t xml:space="preserve">        */   </w:t>
      </w:r>
    </w:p>
    <w:p w:rsidR="00C73189" w:rsidRPr="00460B76" w:rsidRDefault="00C73189" w:rsidP="00952020">
      <w:pPr>
        <w:pStyle w:val="a6"/>
        <w:ind w:firstLineChars="1200" w:firstLine="2160"/>
        <w:rPr>
          <w:lang w:val="en-US"/>
        </w:rPr>
      </w:pPr>
      <w:r w:rsidRPr="00460B76">
        <w:rPr>
          <w:lang w:val="en-US"/>
        </w:rPr>
        <w:t>0644, &amp;attr);</w:t>
      </w:r>
    </w:p>
    <w:p w:rsidR="00C73189" w:rsidRPr="00460B76" w:rsidRDefault="00C73189" w:rsidP="003C5FA2">
      <w:pPr>
        <w:pStyle w:val="a6"/>
        <w:rPr>
          <w:lang w:val="en-US"/>
        </w:rPr>
      </w:pPr>
      <w:r w:rsidRPr="00460B76">
        <w:rPr>
          <w:lang w:val="en-US"/>
        </w:rPr>
        <w:t xml:space="preserve">    if (mq == MQ_FAILED) {</w:t>
      </w:r>
    </w:p>
    <w:p w:rsidR="00C73189" w:rsidRPr="00460B76" w:rsidRDefault="00C73189" w:rsidP="00952020">
      <w:pPr>
        <w:pStyle w:val="a6"/>
        <w:ind w:firstLineChars="400" w:firstLine="720"/>
        <w:rPr>
          <w:lang w:val="en-US"/>
        </w:rPr>
      </w:pPr>
      <w:r w:rsidRPr="00460B76">
        <w:rPr>
          <w:lang w:val="en-US"/>
        </w:rPr>
        <w:t>printf("open msg failed\n");</w:t>
      </w:r>
    </w:p>
    <w:p w:rsidR="00C73189" w:rsidRPr="00460B76" w:rsidRDefault="00C73189" w:rsidP="003C5FA2">
      <w:pPr>
        <w:pStyle w:val="a6"/>
        <w:rPr>
          <w:lang w:val="en-US"/>
        </w:rPr>
      </w:pPr>
      <w:r w:rsidRPr="00460B76">
        <w:rPr>
          <w:lang w:val="en-US"/>
        </w:rPr>
        <w:t xml:space="preserve">        return (-1); </w:t>
      </w:r>
    </w:p>
    <w:p w:rsidR="00C73189" w:rsidRPr="00460B76" w:rsidRDefault="00C73189" w:rsidP="003C5FA2">
      <w:pPr>
        <w:pStyle w:val="a6"/>
        <w:rPr>
          <w:lang w:val="en-US"/>
        </w:rPr>
      </w:pPr>
      <w:r w:rsidRPr="00460B76">
        <w:rPr>
          <w:lang w:val="en-US"/>
        </w:rPr>
        <w:t xml:space="preserve">    }</w:t>
      </w:r>
    </w:p>
    <w:p w:rsidR="00C73189" w:rsidRPr="00460B76" w:rsidRDefault="00C73189" w:rsidP="003C5FA2">
      <w:pPr>
        <w:pStyle w:val="a6"/>
        <w:rPr>
          <w:lang w:val="en-US"/>
        </w:rPr>
      </w:pPr>
    </w:p>
    <w:p w:rsidR="00C73189" w:rsidRPr="00460B76" w:rsidRDefault="00C73189" w:rsidP="003C5FA2">
      <w:pPr>
        <w:pStyle w:val="a6"/>
        <w:rPr>
          <w:lang w:val="en-US"/>
        </w:rPr>
      </w:pPr>
      <w:r w:rsidRPr="00460B76">
        <w:rPr>
          <w:lang w:val="en-US"/>
        </w:rPr>
        <w:t xml:space="preserve">    while (1) {</w:t>
      </w:r>
      <w:r w:rsidRPr="00460B76">
        <w:rPr>
          <w:lang w:val="en-US"/>
        </w:rPr>
        <w:tab/>
      </w:r>
      <w:r w:rsidRPr="00460B76">
        <w:rPr>
          <w:lang w:val="en-US"/>
        </w:rPr>
        <w:tab/>
      </w:r>
      <w:r w:rsidRPr="00460B76">
        <w:rPr>
          <w:lang w:val="en-US"/>
        </w:rPr>
        <w:tab/>
      </w:r>
      <w:r w:rsidRPr="00460B76">
        <w:rPr>
          <w:lang w:val="en-US"/>
        </w:rPr>
        <w:tab/>
      </w:r>
      <w:r w:rsidRPr="00460B76">
        <w:rPr>
          <w:lang w:val="en-US"/>
        </w:rPr>
        <w:tab/>
      </w:r>
      <w:r w:rsidRPr="00460B76">
        <w:rPr>
          <w:lang w:val="en-US"/>
        </w:rPr>
        <w:tab/>
      </w:r>
      <w:r w:rsidRPr="00460B76">
        <w:rPr>
          <w:lang w:val="en-US"/>
        </w:rPr>
        <w:tab/>
      </w:r>
      <w:r w:rsidRPr="00460B76">
        <w:rPr>
          <w:lang w:val="en-US"/>
        </w:rPr>
        <w:tab/>
      </w:r>
      <w:r w:rsidRPr="00460B76">
        <w:rPr>
          <w:lang w:val="en-US"/>
        </w:rPr>
        <w:tab/>
      </w:r>
      <w:r w:rsidRPr="00460B76">
        <w:rPr>
          <w:lang w:val="en-US"/>
        </w:rPr>
        <w:tab/>
      </w:r>
      <w:r w:rsidRPr="00460B76">
        <w:rPr>
          <w:lang w:val="en-US"/>
        </w:rPr>
        <w:tab/>
        <w:t xml:space="preserve">/* </w:t>
      </w:r>
      <w:r>
        <w:rPr>
          <w:rFonts w:hint="eastAsia"/>
        </w:rPr>
        <w:t>从消息队列读取消息</w:t>
      </w:r>
      <w:r w:rsidRPr="00460B76">
        <w:rPr>
          <w:lang w:val="en-US"/>
        </w:rPr>
        <w:t xml:space="preserve">     */</w:t>
      </w:r>
    </w:p>
    <w:p w:rsidR="00C73189" w:rsidRPr="00460B76" w:rsidRDefault="00C73189" w:rsidP="003C5FA2">
      <w:pPr>
        <w:pStyle w:val="a6"/>
        <w:rPr>
          <w:lang w:val="en-US"/>
        </w:rPr>
      </w:pPr>
      <w:r w:rsidRPr="00460B76">
        <w:rPr>
          <w:lang w:val="en-US"/>
        </w:rPr>
        <w:t xml:space="preserve">        bytes_read = mq_receive(mq, buffer, MAX_SIZE, NULL);</w:t>
      </w:r>
    </w:p>
    <w:p w:rsidR="00C73189" w:rsidRPr="00460B76" w:rsidRDefault="00C73189" w:rsidP="003C5FA2">
      <w:pPr>
        <w:pStyle w:val="a6"/>
        <w:rPr>
          <w:lang w:val="en-US"/>
        </w:rPr>
      </w:pPr>
      <w:r w:rsidRPr="00460B76">
        <w:rPr>
          <w:lang w:val="en-US"/>
        </w:rPr>
        <w:t xml:space="preserve">        if (bytes_read  &lt;= 0) {</w:t>
      </w:r>
    </w:p>
    <w:p w:rsidR="00C73189" w:rsidRPr="00460B76" w:rsidRDefault="00C73189" w:rsidP="003C5FA2">
      <w:pPr>
        <w:pStyle w:val="a6"/>
        <w:rPr>
          <w:lang w:val="en-US"/>
        </w:rPr>
      </w:pPr>
      <w:r w:rsidRPr="00460B76">
        <w:rPr>
          <w:lang w:val="en-US"/>
        </w:rPr>
        <w:t xml:space="preserve">            printf("message recv faile\n");</w:t>
      </w:r>
    </w:p>
    <w:p w:rsidR="00C73189" w:rsidRPr="00460B76" w:rsidRDefault="00C73189" w:rsidP="003C5FA2">
      <w:pPr>
        <w:pStyle w:val="a6"/>
        <w:rPr>
          <w:lang w:val="en-US"/>
        </w:rPr>
      </w:pPr>
      <w:r w:rsidRPr="00460B76">
        <w:rPr>
          <w:lang w:val="en-US"/>
        </w:rPr>
        <w:t xml:space="preserve">            break; </w:t>
      </w:r>
    </w:p>
    <w:p w:rsidR="00C73189" w:rsidRPr="00460B76" w:rsidRDefault="00C73189" w:rsidP="003C5FA2">
      <w:pPr>
        <w:pStyle w:val="a6"/>
        <w:rPr>
          <w:lang w:val="en-US"/>
        </w:rPr>
      </w:pPr>
      <w:r w:rsidRPr="00460B76">
        <w:rPr>
          <w:lang w:val="en-US"/>
        </w:rPr>
        <w:t xml:space="preserve">        }</w:t>
      </w:r>
    </w:p>
    <w:p w:rsidR="00C73189" w:rsidRPr="00460B76" w:rsidRDefault="00C73189" w:rsidP="003C5FA2">
      <w:pPr>
        <w:pStyle w:val="a6"/>
        <w:rPr>
          <w:lang w:val="en-US"/>
        </w:rPr>
      </w:pPr>
    </w:p>
    <w:p w:rsidR="00C73189" w:rsidRPr="00460B76" w:rsidRDefault="00C73189" w:rsidP="003C5FA2">
      <w:pPr>
        <w:pStyle w:val="a6"/>
        <w:rPr>
          <w:lang w:val="en-US"/>
        </w:rPr>
      </w:pPr>
      <w:r w:rsidRPr="00460B76">
        <w:rPr>
          <w:lang w:val="en-US"/>
        </w:rPr>
        <w:t xml:space="preserve">        buffer[bytes_read] = '\0';</w:t>
      </w:r>
    </w:p>
    <w:p w:rsidR="00C73189" w:rsidRPr="000F547F" w:rsidRDefault="00C73189" w:rsidP="003C5FA2">
      <w:pPr>
        <w:pStyle w:val="a6"/>
        <w:rPr>
          <w:lang w:val="en-US"/>
        </w:rPr>
      </w:pPr>
    </w:p>
    <w:p w:rsidR="00C73189" w:rsidRPr="00460B76" w:rsidRDefault="00C73189" w:rsidP="003C5FA2">
      <w:pPr>
        <w:pStyle w:val="a6"/>
        <w:rPr>
          <w:lang w:val="en-US"/>
        </w:rPr>
      </w:pPr>
      <w:r w:rsidRPr="00460B76">
        <w:rPr>
          <w:lang w:val="en-US"/>
        </w:rPr>
        <w:t xml:space="preserve">        ret = strncmp(buffer, MSG_STOP, strlen(MSG_STOP));/* </w:t>
      </w:r>
      <w:r>
        <w:rPr>
          <w:rFonts w:hint="eastAsia"/>
        </w:rPr>
        <w:t>检验是否是</w:t>
      </w:r>
      <w:r w:rsidRPr="00460B76">
        <w:rPr>
          <w:lang w:val="en-US"/>
        </w:rPr>
        <w:t xml:space="preserve"> exit     */</w:t>
      </w:r>
    </w:p>
    <w:p w:rsidR="00C73189" w:rsidRPr="00460B76" w:rsidRDefault="00C73189" w:rsidP="003C5FA2">
      <w:pPr>
        <w:pStyle w:val="a6"/>
        <w:rPr>
          <w:lang w:val="en-US"/>
        </w:rPr>
      </w:pPr>
      <w:r w:rsidRPr="00460B76">
        <w:rPr>
          <w:lang w:val="en-US"/>
        </w:rPr>
        <w:t xml:space="preserve">        if (ret == 0) {</w:t>
      </w:r>
    </w:p>
    <w:p w:rsidR="00C73189" w:rsidRPr="00460B76" w:rsidRDefault="00C73189" w:rsidP="003C5FA2">
      <w:pPr>
        <w:pStyle w:val="a6"/>
        <w:rPr>
          <w:lang w:val="en-US"/>
        </w:rPr>
      </w:pPr>
      <w:r w:rsidRPr="00460B76">
        <w:rPr>
          <w:lang w:val="en-US"/>
        </w:rPr>
        <w:t xml:space="preserve">            break;</w:t>
      </w:r>
    </w:p>
    <w:p w:rsidR="00C73189" w:rsidRPr="00460B76" w:rsidRDefault="00C73189" w:rsidP="003C5FA2">
      <w:pPr>
        <w:pStyle w:val="a6"/>
        <w:rPr>
          <w:lang w:val="en-US"/>
        </w:rPr>
      </w:pPr>
      <w:r w:rsidRPr="00460B76">
        <w:rPr>
          <w:lang w:val="en-US"/>
        </w:rPr>
        <w:t xml:space="preserve">        }</w:t>
      </w:r>
    </w:p>
    <w:p w:rsidR="00C73189" w:rsidRPr="00460B76" w:rsidRDefault="00C73189" w:rsidP="003C5FA2">
      <w:pPr>
        <w:pStyle w:val="a6"/>
        <w:rPr>
          <w:lang w:val="en-US"/>
        </w:rPr>
      </w:pPr>
      <w:r w:rsidRPr="00460B76">
        <w:rPr>
          <w:lang w:val="en-US"/>
        </w:rPr>
        <w:t xml:space="preserve">        printf("received: %s\n", buffer);</w:t>
      </w:r>
    </w:p>
    <w:p w:rsidR="00C73189" w:rsidRDefault="00C73189" w:rsidP="003C5FA2">
      <w:pPr>
        <w:pStyle w:val="a6"/>
      </w:pPr>
      <w:r w:rsidRPr="00460B76">
        <w:rPr>
          <w:lang w:val="en-US"/>
        </w:rPr>
        <w:t xml:space="preserve">    </w:t>
      </w:r>
      <w:r>
        <w:t>}</w:t>
      </w:r>
    </w:p>
    <w:p w:rsidR="00C73189" w:rsidRDefault="00C73189" w:rsidP="003C5FA2">
      <w:pPr>
        <w:pStyle w:val="a6"/>
      </w:pPr>
    </w:p>
    <w:p w:rsidR="00C73189" w:rsidRDefault="00C73189" w:rsidP="003C5FA2">
      <w:pPr>
        <w:pStyle w:val="a6"/>
      </w:pPr>
      <w:r>
        <w:t xml:space="preserve">    mq_close(mq);                                   </w:t>
      </w:r>
      <w:r>
        <w:tab/>
      </w:r>
      <w:r>
        <w:tab/>
      </w:r>
      <w:r>
        <w:tab/>
        <w:t xml:space="preserve">/*  </w:t>
      </w:r>
      <w:r>
        <w:rPr>
          <w:rFonts w:hint="eastAsia"/>
        </w:rPr>
        <w:t>关闭消息队列</w:t>
      </w:r>
      <w:r>
        <w:t xml:space="preserve">           */</w:t>
      </w:r>
    </w:p>
    <w:p w:rsidR="00C73189" w:rsidRDefault="00C73189" w:rsidP="003C5FA2">
      <w:pPr>
        <w:pStyle w:val="a6"/>
      </w:pPr>
      <w:r>
        <w:t xml:space="preserve">    mq_unlink(QUEUE_NAME);                         </w:t>
      </w:r>
      <w:r>
        <w:tab/>
      </w:r>
      <w:r>
        <w:tab/>
      </w:r>
      <w:r>
        <w:tab/>
        <w:t xml:space="preserve">/*  </w:t>
      </w:r>
      <w:r>
        <w:rPr>
          <w:rFonts w:hint="eastAsia"/>
        </w:rPr>
        <w:t>删除消息队列</w:t>
      </w:r>
      <w:r>
        <w:t xml:space="preserve">           */</w:t>
      </w:r>
    </w:p>
    <w:p w:rsidR="00C73189" w:rsidRDefault="00C73189" w:rsidP="003C5FA2">
      <w:pPr>
        <w:pStyle w:val="a6"/>
      </w:pPr>
    </w:p>
    <w:p w:rsidR="00C73189" w:rsidRDefault="00C73189" w:rsidP="003C5FA2">
      <w:pPr>
        <w:pStyle w:val="a6"/>
      </w:pPr>
      <w:r>
        <w:t xml:space="preserve">    return (0);</w:t>
      </w:r>
    </w:p>
    <w:p w:rsidR="00C73189" w:rsidRPr="00924306" w:rsidRDefault="00C73189" w:rsidP="003C5FA2">
      <w:pPr>
        <w:pStyle w:val="a6"/>
      </w:pPr>
      <w:r>
        <w:t>}</w:t>
      </w:r>
      <w:r w:rsidRPr="00924306">
        <w:t xml:space="preserve"> </w:t>
      </w:r>
    </w:p>
    <w:p w:rsidR="00C73189" w:rsidRPr="00D85B5E" w:rsidRDefault="00C73189" w:rsidP="0074292F">
      <w:pPr>
        <w:pStyle w:val="3"/>
        <w:numPr>
          <w:ilvl w:val="0"/>
          <w:numId w:val="0"/>
        </w:numPr>
        <w:rPr>
          <w:lang w:val="de-DE"/>
        </w:rPr>
      </w:pPr>
      <w:bookmarkStart w:id="1211" w:name="_Toc424216289"/>
      <w:bookmarkStart w:id="1212" w:name="_Toc424217311"/>
      <w:bookmarkStart w:id="1213" w:name="_Toc424654859"/>
      <w:bookmarkStart w:id="1214" w:name="_Toc424721527"/>
      <w:bookmarkStart w:id="1215" w:name="_Toc424909096"/>
      <w:bookmarkStart w:id="1216" w:name="_Toc424912286"/>
      <w:bookmarkStart w:id="1217" w:name="_Toc425413961"/>
      <w:bookmarkStart w:id="1218" w:name="_Toc427939269"/>
      <w:bookmarkStart w:id="1219" w:name="_Toc427940545"/>
      <w:bookmarkStart w:id="1220" w:name="_Toc427940772"/>
      <w:bookmarkStart w:id="1221" w:name="_Toc427941710"/>
      <w:bookmarkStart w:id="1222" w:name="_Toc428704883"/>
      <w:bookmarkStart w:id="1223" w:name="_Toc428867506"/>
      <w:bookmarkStart w:id="1224" w:name="_Toc429221027"/>
      <w:bookmarkStart w:id="1225" w:name="_Toc431109748"/>
      <w:bookmarkStart w:id="1226" w:name="_Toc432271061"/>
      <w:bookmarkStart w:id="1227" w:name="_Toc432317402"/>
      <w:bookmarkStart w:id="1228" w:name="_Toc469064097"/>
      <w:r>
        <w:rPr>
          <w:rFonts w:hint="eastAsia"/>
        </w:rPr>
        <w:t>实验步骤</w:t>
      </w:r>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p>
    <w:p w:rsidR="00C73189" w:rsidRDefault="00C73189" w:rsidP="008B21AD">
      <w:pPr>
        <w:pStyle w:val="23"/>
        <w:numPr>
          <w:ilvl w:val="0"/>
          <w:numId w:val="35"/>
        </w:numPr>
        <w:spacing w:before="62" w:after="62"/>
        <w:rPr>
          <w:lang w:val="de-DE"/>
        </w:rPr>
      </w:pPr>
      <w:r>
        <w:rPr>
          <w:rFonts w:hint="eastAsia"/>
          <w:lang w:val="de-DE"/>
        </w:rPr>
        <w:t>使用</w:t>
      </w:r>
      <w:r>
        <w:rPr>
          <w:lang w:val="de-DE"/>
        </w:rPr>
        <w:t>RealEvo-IDE</w:t>
      </w:r>
      <w:r>
        <w:rPr>
          <w:rFonts w:hint="eastAsia"/>
          <w:lang w:val="de-DE"/>
        </w:rPr>
        <w:t>打开并编译工程</w:t>
      </w:r>
      <w:r>
        <w:rPr>
          <w:lang w:val="de-DE"/>
        </w:rPr>
        <w:t>proc_msg_server</w:t>
      </w:r>
      <w:r>
        <w:rPr>
          <w:rFonts w:hint="eastAsia"/>
          <w:lang w:val="de-DE"/>
        </w:rPr>
        <w:t>、</w:t>
      </w:r>
      <w:r>
        <w:rPr>
          <w:lang w:val="de-DE"/>
        </w:rPr>
        <w:t>proc_msg_client</w:t>
      </w:r>
      <w:r>
        <w:rPr>
          <w:rFonts w:hint="eastAsia"/>
          <w:lang w:val="de-DE"/>
        </w:rPr>
        <w:t>，将生成的程序文件上传到</w:t>
      </w:r>
      <w:r w:rsidR="00F761D2">
        <w:rPr>
          <w:rFonts w:hint="eastAsia"/>
          <w:lang w:val="de-DE"/>
        </w:rPr>
        <w:t>验证平台</w:t>
      </w:r>
      <w:r>
        <w:rPr>
          <w:rFonts w:hint="eastAsia"/>
          <w:lang w:val="de-DE"/>
        </w:rPr>
        <w:t>，修改上传文件目录，将文件均传送到</w:t>
      </w:r>
      <w:r>
        <w:rPr>
          <w:lang w:val="de-DE"/>
        </w:rPr>
        <w:t>/apps/proc_msg</w:t>
      </w:r>
      <w:r>
        <w:rPr>
          <w:rFonts w:hint="eastAsia"/>
          <w:lang w:val="de-DE"/>
        </w:rPr>
        <w:t>目录；</w:t>
      </w:r>
    </w:p>
    <w:p w:rsidR="00C73189" w:rsidRDefault="00C73189" w:rsidP="008B21AD">
      <w:pPr>
        <w:pStyle w:val="23"/>
        <w:numPr>
          <w:ilvl w:val="0"/>
          <w:numId w:val="35"/>
        </w:numPr>
        <w:spacing w:before="62" w:after="62"/>
        <w:rPr>
          <w:lang w:val="de-DE"/>
        </w:rPr>
      </w:pPr>
      <w:r>
        <w:rPr>
          <w:rFonts w:hint="eastAsia"/>
          <w:lang w:val="de-DE"/>
        </w:rPr>
        <w:t>首先执行程序</w:t>
      </w:r>
      <w:r>
        <w:rPr>
          <w:lang w:val="de-DE"/>
        </w:rPr>
        <w:t>proc_msg_server</w:t>
      </w:r>
      <w:r>
        <w:rPr>
          <w:rFonts w:hint="eastAsia"/>
          <w:lang w:val="de-DE"/>
        </w:rPr>
        <w:t>，执行命令添加“</w:t>
      </w:r>
      <w:r>
        <w:rPr>
          <w:lang w:val="de-DE"/>
        </w:rPr>
        <w:t>&amp;</w:t>
      </w:r>
      <w:r>
        <w:rPr>
          <w:rFonts w:hint="eastAsia"/>
          <w:lang w:val="de-DE"/>
        </w:rPr>
        <w:t>”字符，让其在后台运行，随后执行程序</w:t>
      </w:r>
      <w:r>
        <w:rPr>
          <w:lang w:val="de-DE"/>
        </w:rPr>
        <w:t>proc_msg_client</w:t>
      </w:r>
      <w:r>
        <w:rPr>
          <w:rFonts w:hint="eastAsia"/>
          <w:lang w:val="de-DE"/>
        </w:rPr>
        <w:t>；</w:t>
      </w:r>
    </w:p>
    <w:p w:rsidR="00C73189" w:rsidRPr="00E1058B" w:rsidRDefault="00C73189" w:rsidP="008B21AD">
      <w:pPr>
        <w:pStyle w:val="23"/>
        <w:numPr>
          <w:ilvl w:val="0"/>
          <w:numId w:val="35"/>
        </w:numPr>
        <w:spacing w:before="62" w:after="62"/>
        <w:rPr>
          <w:lang w:val="de-DE"/>
        </w:rPr>
      </w:pPr>
      <w:r>
        <w:rPr>
          <w:rFonts w:hint="eastAsia"/>
          <w:lang w:val="de-DE"/>
        </w:rPr>
        <w:t>根据提示字符输入数据，</w:t>
      </w:r>
      <w:r>
        <w:rPr>
          <w:lang w:val="de-DE"/>
        </w:rPr>
        <w:t>server</w:t>
      </w:r>
      <w:r>
        <w:rPr>
          <w:rFonts w:hint="eastAsia"/>
          <w:lang w:val="de-DE"/>
        </w:rPr>
        <w:t>输出其接收到的数据</w:t>
      </w:r>
      <w:r w:rsidRPr="00E1058B">
        <w:rPr>
          <w:rFonts w:hint="eastAsia"/>
          <w:lang w:val="de-DE"/>
        </w:rPr>
        <w:t>。</w:t>
      </w:r>
    </w:p>
    <w:p w:rsidR="00C73189" w:rsidRPr="00460B76" w:rsidRDefault="00C73189" w:rsidP="005C325C">
      <w:pPr>
        <w:pStyle w:val="a6"/>
        <w:rPr>
          <w:lang w:val="en-US"/>
        </w:rPr>
      </w:pPr>
      <w:r w:rsidRPr="00460B76">
        <w:rPr>
          <w:lang w:val="en-US"/>
        </w:rPr>
        <w:t>[root@sylixos_station:/apps/proc_msg]# ./proc_msg_server &amp;</w:t>
      </w:r>
    </w:p>
    <w:p w:rsidR="00C73189" w:rsidRPr="00460B76" w:rsidRDefault="00C73189" w:rsidP="005C325C">
      <w:pPr>
        <w:pStyle w:val="a6"/>
        <w:rPr>
          <w:lang w:val="en-US"/>
        </w:rPr>
      </w:pPr>
      <w:r w:rsidRPr="00460B76">
        <w:rPr>
          <w:lang w:val="en-US"/>
        </w:rPr>
        <w:t>[root@sylixos_station:/apps/proc_msg]# ./proc_msg_client</w:t>
      </w:r>
    </w:p>
    <w:p w:rsidR="00C73189" w:rsidRPr="00460B76" w:rsidRDefault="00C73189" w:rsidP="005C325C">
      <w:pPr>
        <w:pStyle w:val="a6"/>
        <w:rPr>
          <w:lang w:val="en-US"/>
        </w:rPr>
      </w:pPr>
      <w:r w:rsidRPr="00460B76">
        <w:rPr>
          <w:lang w:val="en-US"/>
        </w:rPr>
        <w:t>send to server (enter "exit" to stop it):</w:t>
      </w:r>
    </w:p>
    <w:p w:rsidR="00C73189" w:rsidRPr="00460B76" w:rsidRDefault="00C73189" w:rsidP="005C325C">
      <w:pPr>
        <w:pStyle w:val="a6"/>
        <w:rPr>
          <w:lang w:val="en-US"/>
        </w:rPr>
      </w:pPr>
      <w:r w:rsidRPr="00460B76">
        <w:rPr>
          <w:lang w:val="en-US"/>
        </w:rPr>
        <w:t>client input: hello this is msg from client</w:t>
      </w:r>
    </w:p>
    <w:p w:rsidR="00C73189" w:rsidRPr="00460B76" w:rsidRDefault="00C73189" w:rsidP="005C325C">
      <w:pPr>
        <w:pStyle w:val="a6"/>
        <w:rPr>
          <w:lang w:val="en-US"/>
        </w:rPr>
      </w:pPr>
      <w:r w:rsidRPr="00460B76">
        <w:rPr>
          <w:lang w:val="en-US"/>
        </w:rPr>
        <w:t>received: hello this is msg from client</w:t>
      </w:r>
    </w:p>
    <w:p w:rsidR="00C73189" w:rsidRPr="00460B76" w:rsidRDefault="00C73189" w:rsidP="005C325C">
      <w:pPr>
        <w:pStyle w:val="a6"/>
        <w:rPr>
          <w:lang w:val="en-US"/>
        </w:rPr>
      </w:pPr>
    </w:p>
    <w:p w:rsidR="00C73189" w:rsidRPr="00460B76" w:rsidRDefault="00C73189" w:rsidP="005C325C">
      <w:pPr>
        <w:pStyle w:val="a6"/>
        <w:rPr>
          <w:lang w:val="en-US"/>
        </w:rPr>
      </w:pPr>
      <w:r w:rsidRPr="00460B76">
        <w:rPr>
          <w:lang w:val="en-US"/>
        </w:rPr>
        <w:t>client input: exit</w:t>
      </w:r>
    </w:p>
    <w:p w:rsidR="00C73189" w:rsidRPr="00460B76" w:rsidRDefault="00C73189" w:rsidP="005C325C">
      <w:pPr>
        <w:pStyle w:val="a6"/>
        <w:rPr>
          <w:lang w:val="en-US"/>
        </w:rPr>
      </w:pPr>
      <w:r w:rsidRPr="00460B76">
        <w:rPr>
          <w:lang w:val="en-US"/>
        </w:rPr>
        <w:t>[root@sylixos_station:/apps/proc_msg]#</w:t>
      </w:r>
    </w:p>
    <w:p w:rsidR="00C73189" w:rsidRPr="000C1270" w:rsidRDefault="00C73189" w:rsidP="0074292F">
      <w:pPr>
        <w:pStyle w:val="3"/>
        <w:numPr>
          <w:ilvl w:val="0"/>
          <w:numId w:val="0"/>
        </w:numPr>
      </w:pPr>
      <w:bookmarkStart w:id="1229" w:name="_Toc428867507"/>
      <w:bookmarkStart w:id="1230" w:name="_Toc429221028"/>
      <w:bookmarkStart w:id="1231" w:name="_Toc431109749"/>
      <w:bookmarkStart w:id="1232" w:name="_Toc432271062"/>
      <w:bookmarkStart w:id="1233" w:name="_Toc432317403"/>
      <w:bookmarkStart w:id="1234" w:name="_Toc469064098"/>
      <w:r>
        <w:rPr>
          <w:rFonts w:hint="eastAsia"/>
        </w:rPr>
        <w:t>扩展实验</w:t>
      </w:r>
      <w:bookmarkEnd w:id="1229"/>
      <w:bookmarkEnd w:id="1230"/>
      <w:bookmarkEnd w:id="1231"/>
      <w:bookmarkEnd w:id="1232"/>
      <w:bookmarkEnd w:id="1233"/>
      <w:bookmarkEnd w:id="1234"/>
    </w:p>
    <w:p w:rsidR="00C73189" w:rsidRPr="00BF75AB" w:rsidRDefault="00C73189" w:rsidP="00EA770A">
      <w:pPr>
        <w:pStyle w:val="23"/>
        <w:spacing w:before="62" w:after="62"/>
      </w:pPr>
      <w:r w:rsidRPr="00BF75AB">
        <w:rPr>
          <w:rFonts w:hint="eastAsia"/>
        </w:rPr>
        <w:t>消息队列与共享内存相比有什么优点和不足</w:t>
      </w:r>
      <w:r>
        <w:rPr>
          <w:rFonts w:hint="eastAsia"/>
        </w:rPr>
        <w:t>，编程验证之。</w:t>
      </w:r>
    </w:p>
    <w:p w:rsidR="00C73189" w:rsidRPr="00DF35BB" w:rsidRDefault="00C73189" w:rsidP="00EA770A">
      <w:pPr>
        <w:pStyle w:val="23"/>
        <w:spacing w:before="62" w:after="62"/>
        <w:ind w:firstLine="0"/>
        <w:rPr>
          <w:lang w:val="de-DE"/>
        </w:rPr>
      </w:pPr>
    </w:p>
    <w:p w:rsidR="00C73189" w:rsidRPr="000F547F" w:rsidRDefault="00C73189" w:rsidP="00EA770A">
      <w:pPr>
        <w:pStyle w:val="23"/>
        <w:spacing w:before="62" w:after="62"/>
        <w:ind w:firstLine="0"/>
        <w:rPr>
          <w:lang w:val="de-DE"/>
        </w:rPr>
      </w:pPr>
    </w:p>
    <w:p w:rsidR="00C73189" w:rsidRPr="000C1270" w:rsidRDefault="00C73189" w:rsidP="00983B61">
      <w:pPr>
        <w:pStyle w:val="11"/>
      </w:pPr>
      <w:bookmarkStart w:id="1235" w:name="_Ref424825019"/>
      <w:bookmarkStart w:id="1236" w:name="_Toc469064099"/>
      <w:r>
        <w:rPr>
          <w:rFonts w:hint="eastAsia"/>
        </w:rPr>
        <w:lastRenderedPageBreak/>
        <w:t>串口收发实验</w:t>
      </w:r>
      <w:bookmarkEnd w:id="1235"/>
      <w:bookmarkEnd w:id="1236"/>
    </w:p>
    <w:p w:rsidR="00C73189" w:rsidRDefault="00C73189" w:rsidP="00EA770A">
      <w:pPr>
        <w:pStyle w:val="23"/>
        <w:spacing w:before="62" w:after="62"/>
      </w:pPr>
      <w:r>
        <w:rPr>
          <w:rFonts w:hint="eastAsia"/>
        </w:rPr>
        <w:t>串口是指</w:t>
      </w:r>
      <w:r>
        <w:t>RS232-C</w:t>
      </w:r>
      <w:r>
        <w:rPr>
          <w:rFonts w:hint="eastAsia"/>
        </w:rPr>
        <w:t>接口，串口几乎是计算机领域最简单的通信接口，也是使用最广泛的通信接口。虽然现在在</w:t>
      </w:r>
      <w:r>
        <w:t>PC</w:t>
      </w:r>
      <w:r>
        <w:rPr>
          <w:rFonts w:hint="eastAsia"/>
        </w:rPr>
        <w:t>主机上已经很少看到，但在嵌入式领域中通常是必备接口。在实际应用中，由于电气特性不同，串口有多种应用方式，如</w:t>
      </w:r>
      <w:r>
        <w:t>TTL</w:t>
      </w:r>
      <w:r>
        <w:rPr>
          <w:rFonts w:hint="eastAsia"/>
        </w:rPr>
        <w:t>电平、标准</w:t>
      </w:r>
      <w:r>
        <w:t>RS232</w:t>
      </w:r>
      <w:r>
        <w:rPr>
          <w:rFonts w:hint="eastAsia"/>
        </w:rPr>
        <w:t>电平、</w:t>
      </w:r>
      <w:r>
        <w:t>RS422</w:t>
      </w:r>
      <w:r>
        <w:rPr>
          <w:rFonts w:hint="eastAsia"/>
        </w:rPr>
        <w:t>差分电平等，但对软件编程基本没有影响。</w:t>
      </w:r>
    </w:p>
    <w:p w:rsidR="00C73189" w:rsidRPr="009E603B" w:rsidRDefault="00C73189" w:rsidP="00EA770A">
      <w:pPr>
        <w:pStyle w:val="23"/>
        <w:spacing w:before="62" w:after="62"/>
        <w:ind w:firstLine="0"/>
      </w:pPr>
      <w:r>
        <w:tab/>
      </w:r>
    </w:p>
    <w:p w:rsidR="00C73189" w:rsidRDefault="00C73189">
      <w:pPr>
        <w:widowControl/>
        <w:spacing w:beforeLines="0" w:afterLines="0"/>
        <w:jc w:val="left"/>
        <w:rPr>
          <w:rFonts w:ascii="Arial" w:eastAsia="黑体" w:hAnsi="Arial"/>
          <w:b/>
          <w:bCs/>
          <w:sz w:val="24"/>
          <w:szCs w:val="24"/>
        </w:rPr>
      </w:pPr>
      <w:r>
        <w:br w:type="page"/>
      </w:r>
    </w:p>
    <w:p w:rsidR="00C73189" w:rsidRPr="000C1270" w:rsidRDefault="00C73189" w:rsidP="008604B4">
      <w:pPr>
        <w:pStyle w:val="20"/>
        <w:numPr>
          <w:ilvl w:val="0"/>
          <w:numId w:val="0"/>
        </w:numPr>
      </w:pPr>
      <w:bookmarkStart w:id="1237" w:name="_Toc469064100"/>
      <w:r>
        <w:rPr>
          <w:rFonts w:hint="eastAsia"/>
        </w:rPr>
        <w:t>实验一</w:t>
      </w:r>
      <w:r>
        <w:t xml:space="preserve">  </w:t>
      </w:r>
      <w:r>
        <w:rPr>
          <w:rFonts w:hint="eastAsia"/>
        </w:rPr>
        <w:t>串口收发实验</w:t>
      </w:r>
      <w:bookmarkEnd w:id="1237"/>
    </w:p>
    <w:p w:rsidR="00C73189" w:rsidRPr="007C6C4C" w:rsidRDefault="00C73189" w:rsidP="00EA770A">
      <w:pPr>
        <w:pStyle w:val="23"/>
        <w:spacing w:before="62" w:after="62"/>
        <w:ind w:firstLine="0"/>
      </w:pPr>
    </w:p>
    <w:p w:rsidR="00C73189" w:rsidRPr="000C1270" w:rsidRDefault="00C73189" w:rsidP="00983B61">
      <w:pPr>
        <w:pStyle w:val="3"/>
        <w:numPr>
          <w:ilvl w:val="0"/>
          <w:numId w:val="0"/>
        </w:numPr>
      </w:pPr>
      <w:bookmarkStart w:id="1238" w:name="_Toc424217359"/>
      <w:bookmarkStart w:id="1239" w:name="_Toc424654907"/>
      <w:bookmarkStart w:id="1240" w:name="_Toc424721575"/>
      <w:bookmarkStart w:id="1241" w:name="_Toc424909004"/>
      <w:bookmarkStart w:id="1242" w:name="_Toc424912290"/>
      <w:bookmarkStart w:id="1243" w:name="_Toc425413965"/>
      <w:bookmarkStart w:id="1244" w:name="_Toc427939273"/>
      <w:bookmarkStart w:id="1245" w:name="_Toc427940549"/>
      <w:bookmarkStart w:id="1246" w:name="_Toc427940777"/>
      <w:bookmarkStart w:id="1247" w:name="_Toc427941715"/>
      <w:bookmarkStart w:id="1248" w:name="_Toc428704887"/>
      <w:bookmarkStart w:id="1249" w:name="_Toc428867510"/>
      <w:bookmarkStart w:id="1250" w:name="_Toc429221031"/>
      <w:bookmarkStart w:id="1251" w:name="_Toc431109752"/>
      <w:bookmarkStart w:id="1252" w:name="_Toc432271065"/>
      <w:bookmarkStart w:id="1253" w:name="_Toc432317406"/>
      <w:bookmarkStart w:id="1254" w:name="_Toc469064101"/>
      <w:r>
        <w:rPr>
          <w:rFonts w:hint="eastAsia"/>
        </w:rPr>
        <w:t>实验目的</w:t>
      </w:r>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p>
    <w:p w:rsidR="00C73189" w:rsidRDefault="00C73189" w:rsidP="00983B61">
      <w:pPr>
        <w:pStyle w:val="a"/>
      </w:pPr>
      <w:r>
        <w:rPr>
          <w:rFonts w:hint="eastAsia"/>
        </w:rPr>
        <w:t>了解串口使用需要的配置和通信流程</w:t>
      </w:r>
    </w:p>
    <w:p w:rsidR="00C73189" w:rsidRPr="007C6C4C" w:rsidRDefault="00C73189" w:rsidP="00983B61">
      <w:pPr>
        <w:pStyle w:val="a"/>
      </w:pPr>
      <w:r>
        <w:rPr>
          <w:rFonts w:hint="eastAsia"/>
        </w:rPr>
        <w:t>掌握串口参数配置函数和使用方法</w:t>
      </w:r>
    </w:p>
    <w:p w:rsidR="00C73189" w:rsidRPr="000C1270" w:rsidRDefault="00C73189" w:rsidP="00983B61">
      <w:pPr>
        <w:pStyle w:val="3"/>
        <w:numPr>
          <w:ilvl w:val="0"/>
          <w:numId w:val="0"/>
        </w:numPr>
      </w:pPr>
      <w:bookmarkStart w:id="1255" w:name="_Toc424217360"/>
      <w:bookmarkStart w:id="1256" w:name="_Toc424654908"/>
      <w:bookmarkStart w:id="1257" w:name="_Toc424721576"/>
      <w:bookmarkStart w:id="1258" w:name="_Toc424909005"/>
      <w:bookmarkStart w:id="1259" w:name="_Toc424912291"/>
      <w:bookmarkStart w:id="1260" w:name="_Toc425413966"/>
      <w:bookmarkStart w:id="1261" w:name="_Toc427939274"/>
      <w:bookmarkStart w:id="1262" w:name="_Toc427940550"/>
      <w:bookmarkStart w:id="1263" w:name="_Toc427940778"/>
      <w:bookmarkStart w:id="1264" w:name="_Toc427941716"/>
      <w:bookmarkStart w:id="1265" w:name="_Toc428704888"/>
      <w:bookmarkStart w:id="1266" w:name="_Toc428867511"/>
      <w:bookmarkStart w:id="1267" w:name="_Toc429221032"/>
      <w:bookmarkStart w:id="1268" w:name="_Toc431109753"/>
      <w:bookmarkStart w:id="1269" w:name="_Toc432271066"/>
      <w:bookmarkStart w:id="1270" w:name="_Toc432317407"/>
      <w:bookmarkStart w:id="1271" w:name="_Toc469064102"/>
      <w:r>
        <w:rPr>
          <w:rFonts w:hint="eastAsia"/>
        </w:rPr>
        <w:t>实验内容</w:t>
      </w:r>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p>
    <w:p w:rsidR="00C73189" w:rsidRDefault="00C73189" w:rsidP="00983B61">
      <w:pPr>
        <w:pStyle w:val="a"/>
      </w:pPr>
      <w:r>
        <w:rPr>
          <w:rFonts w:hint="eastAsia"/>
        </w:rPr>
        <w:t>阅读</w:t>
      </w:r>
      <w:r>
        <w:t>uart_test.c</w:t>
      </w:r>
      <w:r>
        <w:rPr>
          <w:rFonts w:hint="eastAsia"/>
        </w:rPr>
        <w:t>代码，了解串口通信需要设置的参数和相关函数使用方法</w:t>
      </w:r>
    </w:p>
    <w:p w:rsidR="00C73189" w:rsidRPr="007C6C4C" w:rsidRDefault="00C73189" w:rsidP="00983B61">
      <w:pPr>
        <w:pStyle w:val="a"/>
      </w:pPr>
      <w:r>
        <w:rPr>
          <w:rFonts w:hint="eastAsia"/>
        </w:rPr>
        <w:t>在</w:t>
      </w:r>
      <w:r>
        <w:t>RealEvo-IDE</w:t>
      </w:r>
      <w:r>
        <w:rPr>
          <w:rFonts w:hint="eastAsia"/>
        </w:rPr>
        <w:t>下编译</w:t>
      </w:r>
      <w:r>
        <w:t>uart_test</w:t>
      </w:r>
      <w:r>
        <w:rPr>
          <w:rFonts w:hint="eastAsia"/>
        </w:rPr>
        <w:t>工程，并将程序上传到</w:t>
      </w:r>
      <w:r w:rsidR="00F761D2">
        <w:rPr>
          <w:rFonts w:hint="eastAsia"/>
        </w:rPr>
        <w:t>验证平台</w:t>
      </w:r>
      <w:r>
        <w:rPr>
          <w:rFonts w:hint="eastAsia"/>
        </w:rPr>
        <w:t>运行查看效果</w:t>
      </w:r>
    </w:p>
    <w:p w:rsidR="00C73189" w:rsidRPr="000C1270" w:rsidRDefault="00C73189" w:rsidP="00983B61">
      <w:pPr>
        <w:pStyle w:val="3"/>
        <w:numPr>
          <w:ilvl w:val="0"/>
          <w:numId w:val="0"/>
        </w:numPr>
      </w:pPr>
      <w:bookmarkStart w:id="1272" w:name="_Toc424217361"/>
      <w:bookmarkStart w:id="1273" w:name="_Toc424654909"/>
      <w:bookmarkStart w:id="1274" w:name="_Toc424721577"/>
      <w:bookmarkStart w:id="1275" w:name="_Toc424909006"/>
      <w:bookmarkStart w:id="1276" w:name="_Toc424912292"/>
      <w:bookmarkStart w:id="1277" w:name="_Toc425413967"/>
      <w:bookmarkStart w:id="1278" w:name="_Toc427939275"/>
      <w:bookmarkStart w:id="1279" w:name="_Toc427940551"/>
      <w:bookmarkStart w:id="1280" w:name="_Toc427940779"/>
      <w:bookmarkStart w:id="1281" w:name="_Toc427941717"/>
      <w:bookmarkStart w:id="1282" w:name="_Toc428704889"/>
      <w:bookmarkStart w:id="1283" w:name="_Toc428867512"/>
      <w:bookmarkStart w:id="1284" w:name="_Toc429221033"/>
      <w:bookmarkStart w:id="1285" w:name="_Toc431109754"/>
      <w:bookmarkStart w:id="1286" w:name="_Toc432271067"/>
      <w:bookmarkStart w:id="1287" w:name="_Toc432317408"/>
      <w:bookmarkStart w:id="1288" w:name="_Toc469064103"/>
      <w:r>
        <w:rPr>
          <w:rFonts w:hint="eastAsia"/>
        </w:rPr>
        <w:t>实验环境</w:t>
      </w:r>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p>
    <w:p w:rsidR="00C73189" w:rsidRDefault="00C73189" w:rsidP="00983B61">
      <w:pPr>
        <w:pStyle w:val="a"/>
      </w:pPr>
      <w:r>
        <w:rPr>
          <w:rFonts w:hint="eastAsia"/>
        </w:rPr>
        <w:t>硬件：已经部署</w:t>
      </w:r>
      <w:r>
        <w:t>SylixOS</w:t>
      </w:r>
      <w:r>
        <w:rPr>
          <w:rFonts w:hint="eastAsia"/>
        </w:rPr>
        <w:t>操作系统的</w:t>
      </w:r>
      <w:r w:rsidR="00F761D2">
        <w:rPr>
          <w:rFonts w:hint="eastAsia"/>
        </w:rPr>
        <w:t>验证平台</w:t>
      </w:r>
      <w:r>
        <w:rPr>
          <w:rFonts w:hint="eastAsia"/>
        </w:rPr>
        <w:t>，一台</w:t>
      </w:r>
      <w:r>
        <w:t>PC</w:t>
      </w:r>
      <w:r>
        <w:rPr>
          <w:rFonts w:hint="eastAsia"/>
        </w:rPr>
        <w:t>主机</w:t>
      </w:r>
    </w:p>
    <w:p w:rsidR="00C73189" w:rsidRPr="00555DD8" w:rsidRDefault="00C73189" w:rsidP="00983B61">
      <w:pPr>
        <w:pStyle w:val="a"/>
      </w:pPr>
      <w:r>
        <w:rPr>
          <w:rFonts w:hint="eastAsia"/>
        </w:rPr>
        <w:t>软件：</w:t>
      </w:r>
      <w:r>
        <w:t>RealEvo-IDE</w:t>
      </w:r>
      <w:r>
        <w:rPr>
          <w:rFonts w:hint="eastAsia"/>
        </w:rPr>
        <w:t>、</w:t>
      </w:r>
      <w:r>
        <w:t>putty</w:t>
      </w:r>
      <w:r>
        <w:rPr>
          <w:rFonts w:hint="eastAsia"/>
        </w:rPr>
        <w:t>、串口调试助手</w:t>
      </w:r>
    </w:p>
    <w:p w:rsidR="00C73189" w:rsidRPr="000C1270" w:rsidRDefault="00C73189" w:rsidP="00983B61">
      <w:pPr>
        <w:pStyle w:val="3"/>
        <w:numPr>
          <w:ilvl w:val="0"/>
          <w:numId w:val="0"/>
        </w:numPr>
      </w:pPr>
      <w:bookmarkStart w:id="1289" w:name="_Toc424217362"/>
      <w:bookmarkStart w:id="1290" w:name="_Toc424654910"/>
      <w:bookmarkStart w:id="1291" w:name="_Toc424721578"/>
      <w:bookmarkStart w:id="1292" w:name="_Toc424909007"/>
      <w:bookmarkStart w:id="1293" w:name="_Toc424912293"/>
      <w:bookmarkStart w:id="1294" w:name="_Toc425413968"/>
      <w:bookmarkStart w:id="1295" w:name="_Toc427939276"/>
      <w:bookmarkStart w:id="1296" w:name="_Toc427940552"/>
      <w:bookmarkStart w:id="1297" w:name="_Toc427940780"/>
      <w:bookmarkStart w:id="1298" w:name="_Toc427941718"/>
      <w:bookmarkStart w:id="1299" w:name="_Toc428704890"/>
      <w:bookmarkStart w:id="1300" w:name="_Toc428867513"/>
      <w:bookmarkStart w:id="1301" w:name="_Toc429221034"/>
      <w:bookmarkStart w:id="1302" w:name="_Toc431109755"/>
      <w:bookmarkStart w:id="1303" w:name="_Toc432271068"/>
      <w:bookmarkStart w:id="1304" w:name="_Toc432317409"/>
      <w:bookmarkStart w:id="1305" w:name="_Toc469064104"/>
      <w:r>
        <w:rPr>
          <w:rFonts w:hint="eastAsia"/>
        </w:rPr>
        <w:t>实验原理</w:t>
      </w:r>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p>
    <w:p w:rsidR="00C73189" w:rsidRDefault="00C73189" w:rsidP="00EA770A">
      <w:pPr>
        <w:pStyle w:val="23"/>
        <w:spacing w:before="62" w:after="62"/>
        <w:ind w:firstLine="0"/>
      </w:pPr>
      <w:r>
        <w:tab/>
      </w:r>
      <w:r>
        <w:rPr>
          <w:rFonts w:hint="eastAsia"/>
        </w:rPr>
        <w:t>在</w:t>
      </w:r>
      <w:r>
        <w:t>SylixOS</w:t>
      </w:r>
      <w:r>
        <w:rPr>
          <w:rFonts w:hint="eastAsia"/>
        </w:rPr>
        <w:t>中串口是以文件的方式被管理，操作流程与普通文件操作流程相似。由于串口通信需要配置一些与通信相关的参数</w:t>
      </w:r>
      <w:r>
        <w:t xml:space="preserve"> </w:t>
      </w:r>
      <w:r>
        <w:rPr>
          <w:rFonts w:hint="eastAsia"/>
        </w:rPr>
        <w:t>，串口编程还需要一些额外的函数配合。</w:t>
      </w:r>
    </w:p>
    <w:p w:rsidR="00C73189" w:rsidRDefault="00C73189" w:rsidP="00DB0EBD">
      <w:pPr>
        <w:pStyle w:val="23"/>
        <w:spacing w:before="62" w:after="62"/>
      </w:pPr>
      <w:r>
        <w:rPr>
          <w:rFonts w:hint="eastAsia"/>
        </w:rPr>
        <w:t>串口操作流程为：</w:t>
      </w:r>
    </w:p>
    <w:p w:rsidR="00C73189" w:rsidRDefault="00C73189" w:rsidP="00B15CFB">
      <w:pPr>
        <w:pStyle w:val="a"/>
      </w:pPr>
      <w:r>
        <w:tab/>
      </w:r>
      <w:r>
        <w:rPr>
          <w:rFonts w:hint="eastAsia"/>
        </w:rPr>
        <w:t>使用</w:t>
      </w:r>
      <w:r>
        <w:t>open</w:t>
      </w:r>
      <w:r>
        <w:rPr>
          <w:rFonts w:hint="eastAsia"/>
        </w:rPr>
        <w:t>函数打开串口设备，串口设备常用</w:t>
      </w:r>
      <w:r>
        <w:t>/dev/ttyS*</w:t>
      </w:r>
      <w:r>
        <w:rPr>
          <w:rFonts w:hint="eastAsia"/>
        </w:rPr>
        <w:t>表示；</w:t>
      </w:r>
    </w:p>
    <w:p w:rsidR="00C73189" w:rsidRDefault="00C73189" w:rsidP="00B15CFB">
      <w:pPr>
        <w:pStyle w:val="a"/>
      </w:pPr>
      <w:r>
        <w:rPr>
          <w:rFonts w:hint="eastAsia"/>
        </w:rPr>
        <w:t>设置串口的波特率；</w:t>
      </w:r>
    </w:p>
    <w:p w:rsidR="00C73189" w:rsidRDefault="00C73189" w:rsidP="00B15CFB">
      <w:pPr>
        <w:pStyle w:val="a"/>
      </w:pPr>
      <w:r>
        <w:rPr>
          <w:rFonts w:hint="eastAsia"/>
        </w:rPr>
        <w:t>设置串口的数据位、停止位、校验等；</w:t>
      </w:r>
    </w:p>
    <w:p w:rsidR="00C73189" w:rsidRDefault="00C73189" w:rsidP="00B15CFB">
      <w:pPr>
        <w:pStyle w:val="a"/>
      </w:pPr>
      <w:r>
        <w:rPr>
          <w:rFonts w:hint="eastAsia"/>
        </w:rPr>
        <w:t>使用</w:t>
      </w:r>
      <w:r>
        <w:t>read/write</w:t>
      </w:r>
      <w:r>
        <w:rPr>
          <w:rFonts w:hint="eastAsia"/>
        </w:rPr>
        <w:t>函数对串口进行读写操作；</w:t>
      </w:r>
    </w:p>
    <w:p w:rsidR="00C73189" w:rsidRPr="00817A71" w:rsidRDefault="00C73189" w:rsidP="00B15CFB">
      <w:pPr>
        <w:pStyle w:val="a"/>
      </w:pPr>
      <w:r>
        <w:rPr>
          <w:rFonts w:hint="eastAsia"/>
        </w:rPr>
        <w:t>串口使用完毕后，使用</w:t>
      </w:r>
      <w:r>
        <w:t>close</w:t>
      </w:r>
      <w:r>
        <w:rPr>
          <w:rFonts w:hint="eastAsia"/>
        </w:rPr>
        <w:t>函数关闭设备。</w:t>
      </w:r>
    </w:p>
    <w:p w:rsidR="00C73189" w:rsidRDefault="00C73189" w:rsidP="00EA770A">
      <w:pPr>
        <w:pStyle w:val="23"/>
        <w:spacing w:before="62" w:after="62"/>
      </w:pPr>
      <w:r>
        <w:rPr>
          <w:rFonts w:hint="eastAsia"/>
        </w:rPr>
        <w:t>本实验例程完成一个串口基本的收发通信功能，当串口接收到外部输入数据后，会再将数据通过本串口发出。本例程中串口参数的配置相关代码封装成了独立的函数，这些函数可以在其它工程中直接使用。</w:t>
      </w:r>
    </w:p>
    <w:p w:rsidR="00C73189" w:rsidRDefault="00C73189" w:rsidP="005F77E5">
      <w:pPr>
        <w:pStyle w:val="a8"/>
      </w:pPr>
      <w:r>
        <w:rPr>
          <w:rFonts w:hint="eastAsia"/>
        </w:rPr>
        <w:t>程序清单</w:t>
      </w:r>
      <w:r>
        <w:t xml:space="preserve"> </w:t>
      </w:r>
      <w:r w:rsidR="00221946">
        <w:fldChar w:fldCharType="begin"/>
      </w:r>
      <w:r w:rsidR="00221946">
        <w:instrText xml:space="preserve"> STYLEREF 1 \s </w:instrText>
      </w:r>
      <w:r w:rsidR="00221946">
        <w:fldChar w:fldCharType="separate"/>
      </w:r>
      <w:r w:rsidR="00B96029">
        <w:rPr>
          <w:noProof/>
        </w:rPr>
        <w:t>7</w:t>
      </w:r>
      <w:r w:rsidR="00221946">
        <w:rPr>
          <w:noProof/>
        </w:rPr>
        <w:fldChar w:fldCharType="end"/>
      </w:r>
      <w:r>
        <w:t>.</w:t>
      </w:r>
      <w:r>
        <w:fldChar w:fldCharType="begin"/>
      </w:r>
      <w:r>
        <w:instrText xml:space="preserve"> SEQ </w:instrText>
      </w:r>
      <w:r>
        <w:rPr>
          <w:rFonts w:hint="eastAsia"/>
        </w:rPr>
        <w:instrText>程序清单</w:instrText>
      </w:r>
      <w:r>
        <w:instrText xml:space="preserve"> \* ARABIC \s 1 </w:instrText>
      </w:r>
      <w:r>
        <w:fldChar w:fldCharType="separate"/>
      </w:r>
      <w:r w:rsidR="00B96029">
        <w:rPr>
          <w:noProof/>
        </w:rPr>
        <w:t>1</w:t>
      </w:r>
      <w:r>
        <w:fldChar w:fldCharType="end"/>
      </w:r>
      <w:r>
        <w:t xml:space="preserve">  uart_test.c</w:t>
      </w:r>
      <w:r>
        <w:rPr>
          <w:rFonts w:hint="eastAsia"/>
        </w:rPr>
        <w:t>文件的</w:t>
      </w:r>
      <w:r>
        <w:t>main</w:t>
      </w:r>
      <w:r>
        <w:rPr>
          <w:rFonts w:hint="eastAsia"/>
        </w:rPr>
        <w:t>函数</w:t>
      </w:r>
    </w:p>
    <w:p w:rsidR="00C73189" w:rsidRPr="00460B76" w:rsidRDefault="00C73189" w:rsidP="00573705">
      <w:pPr>
        <w:pStyle w:val="a6"/>
        <w:rPr>
          <w:lang w:val="en-US"/>
        </w:rPr>
      </w:pPr>
      <w:r w:rsidRPr="00460B76">
        <w:rPr>
          <w:lang w:val="en-US"/>
        </w:rPr>
        <w:t>#include &lt;stdio.h&gt;</w:t>
      </w:r>
    </w:p>
    <w:p w:rsidR="00C73189" w:rsidRPr="00460B76" w:rsidRDefault="00C73189" w:rsidP="00573705">
      <w:pPr>
        <w:pStyle w:val="a6"/>
        <w:rPr>
          <w:lang w:val="en-US"/>
        </w:rPr>
      </w:pPr>
      <w:r w:rsidRPr="00460B76">
        <w:rPr>
          <w:lang w:val="en-US"/>
        </w:rPr>
        <w:t>#include &lt;stdlib.h&gt;</w:t>
      </w:r>
    </w:p>
    <w:p w:rsidR="00C73189" w:rsidRPr="00460B76" w:rsidRDefault="00C73189" w:rsidP="00573705">
      <w:pPr>
        <w:pStyle w:val="a6"/>
        <w:rPr>
          <w:lang w:val="en-US"/>
        </w:rPr>
      </w:pPr>
      <w:r w:rsidRPr="00460B76">
        <w:rPr>
          <w:lang w:val="en-US"/>
        </w:rPr>
        <w:t>#include &lt;unistd.h&gt;</w:t>
      </w:r>
    </w:p>
    <w:p w:rsidR="00C73189" w:rsidRPr="00460B76" w:rsidRDefault="00C73189" w:rsidP="00573705">
      <w:pPr>
        <w:pStyle w:val="a6"/>
        <w:rPr>
          <w:lang w:val="en-US"/>
        </w:rPr>
      </w:pPr>
      <w:r w:rsidRPr="00460B76">
        <w:rPr>
          <w:lang w:val="en-US"/>
        </w:rPr>
        <w:t>#include &lt;sys/types.h&gt;</w:t>
      </w:r>
    </w:p>
    <w:p w:rsidR="00C73189" w:rsidRPr="00460B76" w:rsidRDefault="00C73189" w:rsidP="00573705">
      <w:pPr>
        <w:pStyle w:val="a6"/>
        <w:rPr>
          <w:lang w:val="en-US"/>
        </w:rPr>
      </w:pPr>
      <w:r w:rsidRPr="00460B76">
        <w:rPr>
          <w:lang w:val="en-US"/>
        </w:rPr>
        <w:t>#include &lt;sys/stat.h&gt;</w:t>
      </w:r>
    </w:p>
    <w:p w:rsidR="00C73189" w:rsidRPr="00460B76" w:rsidRDefault="00C73189" w:rsidP="00573705">
      <w:pPr>
        <w:pStyle w:val="a6"/>
        <w:rPr>
          <w:lang w:val="en-US"/>
        </w:rPr>
      </w:pPr>
      <w:r w:rsidRPr="00460B76">
        <w:rPr>
          <w:lang w:val="en-US"/>
        </w:rPr>
        <w:t>#include &lt;fcntl.h&gt;</w:t>
      </w:r>
    </w:p>
    <w:p w:rsidR="00C73189" w:rsidRPr="00460B76" w:rsidRDefault="00C73189" w:rsidP="00573705">
      <w:pPr>
        <w:pStyle w:val="a6"/>
        <w:rPr>
          <w:lang w:val="en-US"/>
        </w:rPr>
      </w:pPr>
      <w:r w:rsidRPr="00460B76">
        <w:rPr>
          <w:lang w:val="en-US"/>
        </w:rPr>
        <w:t>#include &lt;termios.h&gt;</w:t>
      </w:r>
    </w:p>
    <w:p w:rsidR="00C73189" w:rsidRPr="00460B76" w:rsidRDefault="00C73189" w:rsidP="00573705">
      <w:pPr>
        <w:pStyle w:val="a6"/>
        <w:rPr>
          <w:lang w:val="en-US"/>
        </w:rPr>
      </w:pPr>
      <w:r w:rsidRPr="00460B76">
        <w:rPr>
          <w:lang w:val="en-US"/>
        </w:rPr>
        <w:t>#include &lt;errno.h&gt;</w:t>
      </w:r>
    </w:p>
    <w:p w:rsidR="00C73189" w:rsidRPr="00460B76" w:rsidRDefault="00C73189" w:rsidP="00573705">
      <w:pPr>
        <w:pStyle w:val="a6"/>
        <w:rPr>
          <w:lang w:val="en-US"/>
        </w:rPr>
      </w:pPr>
      <w:r w:rsidRPr="00460B76">
        <w:rPr>
          <w:lang w:val="en-US"/>
        </w:rPr>
        <w:t>#include &lt;string.h&gt;</w:t>
      </w:r>
    </w:p>
    <w:p w:rsidR="00C73189" w:rsidRPr="00460B76" w:rsidRDefault="00C73189" w:rsidP="00F5058C">
      <w:pPr>
        <w:pStyle w:val="a6"/>
        <w:rPr>
          <w:lang w:val="en-US"/>
        </w:rPr>
      </w:pPr>
      <w:r w:rsidRPr="00460B76">
        <w:rPr>
          <w:lang w:val="en-US"/>
        </w:rPr>
        <w:t>/******************************************************************************</w:t>
      </w:r>
    </w:p>
    <w:p w:rsidR="00C73189" w:rsidRPr="00460B76" w:rsidRDefault="00C73189" w:rsidP="00F5058C">
      <w:pPr>
        <w:pStyle w:val="a6"/>
        <w:rPr>
          <w:lang w:val="en-US"/>
        </w:rPr>
      </w:pPr>
      <w:r w:rsidRPr="00460B76">
        <w:rPr>
          <w:lang w:val="en-US"/>
        </w:rPr>
        <w:t xml:space="preserve">** </w:t>
      </w:r>
      <w:r>
        <w:rPr>
          <w:rFonts w:hint="eastAsia"/>
        </w:rPr>
        <w:t>函数名称</w:t>
      </w:r>
      <w:r w:rsidRPr="00460B76">
        <w:rPr>
          <w:lang w:val="en-US"/>
        </w:rPr>
        <w:t>: main</w:t>
      </w:r>
    </w:p>
    <w:p w:rsidR="00C73189" w:rsidRPr="00460B76" w:rsidRDefault="00C73189" w:rsidP="00F5058C">
      <w:pPr>
        <w:pStyle w:val="a6"/>
        <w:rPr>
          <w:lang w:val="en-US"/>
        </w:rPr>
      </w:pPr>
      <w:r w:rsidRPr="00460B76">
        <w:rPr>
          <w:lang w:val="en-US"/>
        </w:rPr>
        <w:t xml:space="preserve">** </w:t>
      </w:r>
      <w:r>
        <w:rPr>
          <w:rFonts w:hint="eastAsia"/>
        </w:rPr>
        <w:t>功能描述</w:t>
      </w:r>
      <w:r w:rsidRPr="00460B76">
        <w:rPr>
          <w:lang w:val="en-US"/>
        </w:rPr>
        <w:t xml:space="preserve">: </w:t>
      </w:r>
      <w:r>
        <w:rPr>
          <w:rFonts w:hint="eastAsia"/>
        </w:rPr>
        <w:t>程序主函数</w:t>
      </w:r>
    </w:p>
    <w:p w:rsidR="00C73189" w:rsidRPr="00460B76" w:rsidRDefault="00C73189" w:rsidP="00F5058C">
      <w:pPr>
        <w:pStyle w:val="a6"/>
        <w:rPr>
          <w:lang w:val="en-US"/>
        </w:rPr>
      </w:pPr>
      <w:r w:rsidRPr="00460B76">
        <w:rPr>
          <w:lang w:val="en-US"/>
        </w:rPr>
        <w:t>******************************************************************************/</w:t>
      </w:r>
    </w:p>
    <w:p w:rsidR="00C73189" w:rsidRPr="00460B76" w:rsidRDefault="00C73189" w:rsidP="00944B6B">
      <w:pPr>
        <w:pStyle w:val="a6"/>
        <w:rPr>
          <w:lang w:val="en-US"/>
        </w:rPr>
      </w:pPr>
      <w:r w:rsidRPr="00460B76">
        <w:rPr>
          <w:lang w:val="en-US"/>
        </w:rPr>
        <w:t>int main (int argc, char *argv[])</w:t>
      </w:r>
    </w:p>
    <w:p w:rsidR="00C73189" w:rsidRPr="00460B76" w:rsidRDefault="00C73189" w:rsidP="00944B6B">
      <w:pPr>
        <w:pStyle w:val="a6"/>
        <w:rPr>
          <w:lang w:val="en-US"/>
        </w:rPr>
      </w:pPr>
      <w:r w:rsidRPr="00460B76">
        <w:rPr>
          <w:lang w:val="en-US"/>
        </w:rPr>
        <w:t>{</w:t>
      </w:r>
    </w:p>
    <w:p w:rsidR="00C73189" w:rsidRPr="00460B76" w:rsidRDefault="00C73189" w:rsidP="00944B6B">
      <w:pPr>
        <w:pStyle w:val="a6"/>
        <w:rPr>
          <w:lang w:val="en-US"/>
        </w:rPr>
      </w:pPr>
      <w:r w:rsidRPr="00460B76">
        <w:rPr>
          <w:lang w:val="en-US"/>
        </w:rPr>
        <w:tab/>
        <w:t xml:space="preserve">int   </w:t>
      </w:r>
      <w:r w:rsidRPr="00460B76">
        <w:rPr>
          <w:lang w:val="en-US"/>
        </w:rPr>
        <w:tab/>
        <w:t>ret;</w:t>
      </w:r>
    </w:p>
    <w:p w:rsidR="00C73189" w:rsidRPr="00460B76" w:rsidRDefault="00C73189" w:rsidP="00944B6B">
      <w:pPr>
        <w:pStyle w:val="a6"/>
        <w:rPr>
          <w:lang w:val="en-US"/>
        </w:rPr>
      </w:pPr>
      <w:r w:rsidRPr="00460B76">
        <w:rPr>
          <w:lang w:val="en-US"/>
        </w:rPr>
        <w:tab/>
        <w:t xml:space="preserve">int   </w:t>
      </w:r>
      <w:r w:rsidRPr="00460B76">
        <w:rPr>
          <w:lang w:val="en-US"/>
        </w:rPr>
        <w:tab/>
        <w:t>nread;</w:t>
      </w:r>
    </w:p>
    <w:p w:rsidR="00C73189" w:rsidRPr="00460B76" w:rsidRDefault="00C73189" w:rsidP="00944B6B">
      <w:pPr>
        <w:pStyle w:val="a6"/>
        <w:rPr>
          <w:lang w:val="en-US"/>
        </w:rPr>
      </w:pPr>
      <w:r w:rsidRPr="00460B76">
        <w:rPr>
          <w:lang w:val="en-US"/>
        </w:rPr>
        <w:tab/>
        <w:t xml:space="preserve">int     </w:t>
      </w:r>
      <w:r w:rsidRPr="00460B76">
        <w:rPr>
          <w:lang w:val="en-US"/>
        </w:rPr>
        <w:tab/>
        <w:t>fd_tty;</w:t>
      </w:r>
    </w:p>
    <w:p w:rsidR="00C73189" w:rsidRPr="00460B76" w:rsidRDefault="00C73189" w:rsidP="00944B6B">
      <w:pPr>
        <w:pStyle w:val="a6"/>
        <w:rPr>
          <w:lang w:val="en-US"/>
        </w:rPr>
      </w:pPr>
      <w:r w:rsidRPr="00460B76">
        <w:rPr>
          <w:lang w:val="en-US"/>
        </w:rPr>
        <w:lastRenderedPageBreak/>
        <w:tab/>
        <w:t xml:space="preserve">char   </w:t>
      </w:r>
      <w:r w:rsidRPr="00460B76">
        <w:rPr>
          <w:lang w:val="en-US"/>
        </w:rPr>
        <w:tab/>
        <w:t>buff[512];</w:t>
      </w:r>
    </w:p>
    <w:p w:rsidR="00C73189" w:rsidRPr="00460B76" w:rsidRDefault="00C73189" w:rsidP="00944B6B">
      <w:pPr>
        <w:pStyle w:val="a6"/>
        <w:rPr>
          <w:lang w:val="en-US"/>
        </w:rPr>
      </w:pPr>
      <w:r w:rsidRPr="00460B76">
        <w:rPr>
          <w:lang w:val="en-US"/>
        </w:rPr>
        <w:tab/>
        <w:t>/*</w:t>
      </w:r>
    </w:p>
    <w:p w:rsidR="00C73189" w:rsidRPr="00460B76" w:rsidRDefault="00C73189" w:rsidP="00944B6B">
      <w:pPr>
        <w:pStyle w:val="a6"/>
        <w:rPr>
          <w:lang w:val="en-US"/>
        </w:rPr>
      </w:pPr>
      <w:r w:rsidRPr="00460B76">
        <w:rPr>
          <w:lang w:val="en-US"/>
        </w:rPr>
        <w:tab/>
        <w:t xml:space="preserve"> * </w:t>
      </w:r>
      <w:r>
        <w:rPr>
          <w:rFonts w:hint="eastAsia"/>
        </w:rPr>
        <w:t>参数个数小于</w:t>
      </w:r>
      <w:r w:rsidRPr="00460B76">
        <w:rPr>
          <w:lang w:val="en-US"/>
        </w:rPr>
        <w:t>2</w:t>
      </w:r>
      <w:r>
        <w:rPr>
          <w:rFonts w:hint="eastAsia"/>
        </w:rPr>
        <w:t>则返回</w:t>
      </w:r>
    </w:p>
    <w:p w:rsidR="00C73189" w:rsidRPr="00460B76" w:rsidRDefault="00C73189" w:rsidP="00944B6B">
      <w:pPr>
        <w:pStyle w:val="a6"/>
        <w:rPr>
          <w:lang w:val="en-US"/>
        </w:rPr>
      </w:pPr>
      <w:r w:rsidRPr="00460B76">
        <w:rPr>
          <w:lang w:val="en-US"/>
        </w:rPr>
        <w:tab/>
        <w:t xml:space="preserve"> */</w:t>
      </w:r>
    </w:p>
    <w:p w:rsidR="00C73189" w:rsidRPr="00460B76" w:rsidRDefault="00C73189" w:rsidP="00944B6B">
      <w:pPr>
        <w:pStyle w:val="a6"/>
        <w:rPr>
          <w:lang w:val="en-US"/>
        </w:rPr>
      </w:pPr>
      <w:r w:rsidRPr="00460B76">
        <w:rPr>
          <w:lang w:val="en-US"/>
        </w:rPr>
        <w:tab/>
        <w:t>if (argc &lt; 2) {</w:t>
      </w:r>
    </w:p>
    <w:p w:rsidR="00C73189" w:rsidRPr="00460B76" w:rsidRDefault="00C73189" w:rsidP="00944B6B">
      <w:pPr>
        <w:pStyle w:val="a6"/>
        <w:rPr>
          <w:lang w:val="en-US"/>
        </w:rPr>
      </w:pPr>
      <w:r w:rsidRPr="00460B76">
        <w:rPr>
          <w:lang w:val="en-US"/>
        </w:rPr>
        <w:tab/>
      </w:r>
      <w:r w:rsidRPr="00460B76">
        <w:rPr>
          <w:lang w:val="en-US"/>
        </w:rPr>
        <w:tab/>
        <w:t>printf("useage: %s dev\n", argv[0]);</w:t>
      </w:r>
    </w:p>
    <w:p w:rsidR="00C73189" w:rsidRPr="00460B76" w:rsidRDefault="00C73189" w:rsidP="00944B6B">
      <w:pPr>
        <w:pStyle w:val="a6"/>
        <w:rPr>
          <w:lang w:val="en-US"/>
        </w:rPr>
      </w:pPr>
      <w:r w:rsidRPr="00460B76">
        <w:rPr>
          <w:lang w:val="en-US"/>
        </w:rPr>
        <w:tab/>
      </w:r>
      <w:r w:rsidRPr="00460B76">
        <w:rPr>
          <w:lang w:val="en-US"/>
        </w:rPr>
        <w:tab/>
        <w:t>return  (-1);</w:t>
      </w:r>
    </w:p>
    <w:p w:rsidR="00C73189" w:rsidRPr="00460B76" w:rsidRDefault="00C73189" w:rsidP="00944B6B">
      <w:pPr>
        <w:pStyle w:val="a6"/>
        <w:rPr>
          <w:lang w:val="en-US"/>
        </w:rPr>
      </w:pPr>
      <w:r w:rsidRPr="00460B76">
        <w:rPr>
          <w:lang w:val="en-US"/>
        </w:rPr>
        <w:tab/>
        <w:t>}</w:t>
      </w:r>
    </w:p>
    <w:p w:rsidR="00C73189" w:rsidRPr="00460B76" w:rsidRDefault="00C73189" w:rsidP="00944B6B">
      <w:pPr>
        <w:pStyle w:val="a6"/>
        <w:rPr>
          <w:lang w:val="en-US"/>
        </w:rPr>
      </w:pPr>
    </w:p>
    <w:p w:rsidR="00C73189" w:rsidRPr="00460B76" w:rsidRDefault="00C73189" w:rsidP="00944B6B">
      <w:pPr>
        <w:pStyle w:val="a6"/>
        <w:rPr>
          <w:lang w:val="en-US"/>
        </w:rPr>
      </w:pPr>
      <w:r w:rsidRPr="00460B76">
        <w:rPr>
          <w:lang w:val="en-US"/>
        </w:rPr>
        <w:tab/>
        <w:t xml:space="preserve">fd_tty = open(argv[1], O_RDWR);                </w:t>
      </w:r>
      <w:r w:rsidRPr="00460B76">
        <w:rPr>
          <w:lang w:val="en-US"/>
        </w:rPr>
        <w:tab/>
      </w:r>
      <w:r w:rsidRPr="00460B76">
        <w:rPr>
          <w:lang w:val="en-US"/>
        </w:rPr>
        <w:tab/>
        <w:t xml:space="preserve">/*  </w:t>
      </w:r>
      <w:r>
        <w:rPr>
          <w:rFonts w:hint="eastAsia"/>
        </w:rPr>
        <w:t>打开串口</w:t>
      </w:r>
      <w:r w:rsidRPr="00460B76">
        <w:rPr>
          <w:lang w:val="en-US"/>
        </w:rPr>
        <w:t xml:space="preserve">               */</w:t>
      </w:r>
    </w:p>
    <w:p w:rsidR="00C73189" w:rsidRPr="00460B76" w:rsidRDefault="00C73189" w:rsidP="00944B6B">
      <w:pPr>
        <w:pStyle w:val="a6"/>
        <w:rPr>
          <w:lang w:val="en-US"/>
        </w:rPr>
      </w:pPr>
      <w:r w:rsidRPr="00460B76">
        <w:rPr>
          <w:lang w:val="en-US"/>
        </w:rPr>
        <w:tab/>
        <w:t>if (fd_tty &lt; 0) {</w:t>
      </w:r>
    </w:p>
    <w:p w:rsidR="00C73189" w:rsidRPr="00460B76" w:rsidRDefault="00C73189" w:rsidP="00944B6B">
      <w:pPr>
        <w:pStyle w:val="a6"/>
        <w:rPr>
          <w:lang w:val="en-US"/>
        </w:rPr>
      </w:pPr>
      <w:r w:rsidRPr="00460B76">
        <w:rPr>
          <w:lang w:val="en-US"/>
        </w:rPr>
        <w:tab/>
      </w:r>
      <w:r w:rsidRPr="00460B76">
        <w:rPr>
          <w:lang w:val="en-US"/>
        </w:rPr>
        <w:tab/>
        <w:t>printf("open device %s fail</w:t>
      </w:r>
      <w:r w:rsidR="00095809">
        <w:rPr>
          <w:rFonts w:hint="eastAsia"/>
          <w:lang w:val="en-US"/>
        </w:rPr>
        <w:t>e</w:t>
      </w:r>
      <w:r w:rsidRPr="00460B76">
        <w:rPr>
          <w:lang w:val="en-US"/>
        </w:rPr>
        <w:t>d\n", argv[1]);</w:t>
      </w:r>
    </w:p>
    <w:p w:rsidR="00C73189" w:rsidRPr="00460B76" w:rsidRDefault="00C73189" w:rsidP="00944B6B">
      <w:pPr>
        <w:pStyle w:val="a6"/>
        <w:rPr>
          <w:lang w:val="en-US"/>
        </w:rPr>
      </w:pPr>
      <w:r w:rsidRPr="00460B76">
        <w:rPr>
          <w:lang w:val="en-US"/>
        </w:rPr>
        <w:tab/>
      </w:r>
      <w:r w:rsidRPr="00460B76">
        <w:rPr>
          <w:lang w:val="en-US"/>
        </w:rPr>
        <w:tab/>
        <w:t>return  (-1);</w:t>
      </w:r>
    </w:p>
    <w:p w:rsidR="00C73189" w:rsidRPr="00460B76" w:rsidRDefault="00C73189" w:rsidP="00944B6B">
      <w:pPr>
        <w:pStyle w:val="a6"/>
        <w:rPr>
          <w:lang w:val="en-US"/>
        </w:rPr>
      </w:pPr>
      <w:r w:rsidRPr="00460B76">
        <w:rPr>
          <w:lang w:val="en-US"/>
        </w:rPr>
        <w:tab/>
        <w:t>}</w:t>
      </w:r>
    </w:p>
    <w:p w:rsidR="00C73189" w:rsidRPr="00460B76" w:rsidRDefault="00C73189" w:rsidP="00944B6B">
      <w:pPr>
        <w:pStyle w:val="a6"/>
        <w:rPr>
          <w:lang w:val="en-US"/>
        </w:rPr>
      </w:pPr>
    </w:p>
    <w:p w:rsidR="00C73189" w:rsidRPr="00460B76" w:rsidRDefault="00C73189" w:rsidP="00944B6B">
      <w:pPr>
        <w:pStyle w:val="a6"/>
        <w:rPr>
          <w:lang w:val="en-US"/>
        </w:rPr>
      </w:pPr>
      <w:r w:rsidRPr="00460B76">
        <w:rPr>
          <w:lang w:val="en-US"/>
        </w:rPr>
        <w:tab/>
        <w:t xml:space="preserve">ret = set_speed(fd_tty, 115200);           </w:t>
      </w:r>
      <w:r w:rsidRPr="00460B76">
        <w:rPr>
          <w:lang w:val="en-US"/>
        </w:rPr>
        <w:tab/>
      </w:r>
      <w:r w:rsidRPr="00460B76">
        <w:rPr>
          <w:lang w:val="en-US"/>
        </w:rPr>
        <w:tab/>
      </w:r>
      <w:r w:rsidRPr="00460B76">
        <w:rPr>
          <w:lang w:val="en-US"/>
        </w:rPr>
        <w:tab/>
        <w:t xml:space="preserve">/*  </w:t>
      </w:r>
      <w:r>
        <w:rPr>
          <w:rFonts w:hint="eastAsia"/>
        </w:rPr>
        <w:t>设置串口波特率</w:t>
      </w:r>
      <w:r w:rsidRPr="00460B76">
        <w:rPr>
          <w:lang w:val="en-US"/>
        </w:rPr>
        <w:t xml:space="preserve">         */</w:t>
      </w:r>
    </w:p>
    <w:p w:rsidR="00C73189" w:rsidRPr="00460B76" w:rsidRDefault="00C73189" w:rsidP="00113040">
      <w:pPr>
        <w:pStyle w:val="a6"/>
        <w:rPr>
          <w:lang w:val="en-US"/>
        </w:rPr>
      </w:pPr>
      <w:r w:rsidRPr="00460B76">
        <w:rPr>
          <w:lang w:val="en-US"/>
        </w:rPr>
        <w:t xml:space="preserve"> </w:t>
      </w:r>
      <w:r w:rsidRPr="00460B76">
        <w:rPr>
          <w:lang w:val="en-US"/>
        </w:rPr>
        <w:tab/>
        <w:t>if (ret != 0) {</w:t>
      </w:r>
    </w:p>
    <w:p w:rsidR="00C73189" w:rsidRPr="00460B76" w:rsidRDefault="00C73189" w:rsidP="00113040">
      <w:pPr>
        <w:pStyle w:val="a6"/>
        <w:rPr>
          <w:lang w:val="en-US"/>
        </w:rPr>
      </w:pPr>
      <w:r w:rsidRPr="00460B76">
        <w:rPr>
          <w:lang w:val="en-US"/>
        </w:rPr>
        <w:tab/>
      </w:r>
      <w:r w:rsidRPr="00460B76">
        <w:rPr>
          <w:lang w:val="en-US"/>
        </w:rPr>
        <w:tab/>
        <w:t>close(fd_tty);</w:t>
      </w:r>
    </w:p>
    <w:p w:rsidR="00C73189" w:rsidRPr="00460B76" w:rsidRDefault="00C73189" w:rsidP="00113040">
      <w:pPr>
        <w:pStyle w:val="a6"/>
        <w:rPr>
          <w:lang w:val="en-US"/>
        </w:rPr>
      </w:pPr>
      <w:r w:rsidRPr="00460B76">
        <w:rPr>
          <w:lang w:val="en-US"/>
        </w:rPr>
        <w:tab/>
      </w:r>
      <w:r w:rsidRPr="00460B76">
        <w:rPr>
          <w:lang w:val="en-US"/>
        </w:rPr>
        <w:tab/>
        <w:t>return  (-1);</w:t>
      </w:r>
    </w:p>
    <w:p w:rsidR="00C73189" w:rsidRPr="00460B76" w:rsidRDefault="00C73189" w:rsidP="00944B6B">
      <w:pPr>
        <w:pStyle w:val="a6"/>
        <w:rPr>
          <w:lang w:val="en-US"/>
        </w:rPr>
      </w:pPr>
      <w:r w:rsidRPr="00460B76">
        <w:rPr>
          <w:lang w:val="en-US"/>
        </w:rPr>
        <w:tab/>
        <w:t>}</w:t>
      </w:r>
    </w:p>
    <w:p w:rsidR="00C73189" w:rsidRPr="00460B76" w:rsidRDefault="00C73189" w:rsidP="00944B6B">
      <w:pPr>
        <w:pStyle w:val="a6"/>
        <w:rPr>
          <w:lang w:val="en-US"/>
        </w:rPr>
      </w:pPr>
      <w:r w:rsidRPr="00460B76">
        <w:rPr>
          <w:lang w:val="en-US"/>
        </w:rPr>
        <w:tab/>
        <w:t xml:space="preserve">ret = set_parity(fd_tty, 8, 1, 'n');         </w:t>
      </w:r>
      <w:r w:rsidRPr="00460B76">
        <w:rPr>
          <w:lang w:val="en-US"/>
        </w:rPr>
        <w:tab/>
      </w:r>
      <w:r w:rsidRPr="00460B76">
        <w:rPr>
          <w:lang w:val="en-US"/>
        </w:rPr>
        <w:tab/>
        <w:t>/*</w:t>
      </w:r>
      <w:r>
        <w:rPr>
          <w:rFonts w:hint="eastAsia"/>
        </w:rPr>
        <w:t>数据位</w:t>
      </w:r>
      <w:r w:rsidRPr="00460B76">
        <w:rPr>
          <w:lang w:val="en-US"/>
        </w:rPr>
        <w:t xml:space="preserve"> 8</w:t>
      </w:r>
      <w:r w:rsidRPr="00460B76">
        <w:rPr>
          <w:rFonts w:hint="eastAsia"/>
          <w:lang w:val="en-US"/>
        </w:rPr>
        <w:t>，</w:t>
      </w:r>
      <w:r>
        <w:rPr>
          <w:rFonts w:hint="eastAsia"/>
        </w:rPr>
        <w:t>停止位</w:t>
      </w:r>
      <w:r w:rsidRPr="00460B76">
        <w:rPr>
          <w:lang w:val="en-US"/>
        </w:rPr>
        <w:t xml:space="preserve"> 1</w:t>
      </w:r>
      <w:r w:rsidRPr="00460B76">
        <w:rPr>
          <w:rFonts w:hint="eastAsia"/>
          <w:lang w:val="en-US"/>
        </w:rPr>
        <w:t>，</w:t>
      </w:r>
      <w:r>
        <w:rPr>
          <w:rFonts w:hint="eastAsia"/>
        </w:rPr>
        <w:t>无校验</w:t>
      </w:r>
      <w:r w:rsidRPr="00460B76">
        <w:rPr>
          <w:lang w:val="en-US"/>
        </w:rPr>
        <w:t>*/</w:t>
      </w:r>
    </w:p>
    <w:p w:rsidR="00C73189" w:rsidRPr="00460B76" w:rsidRDefault="00C73189" w:rsidP="00944B6B">
      <w:pPr>
        <w:pStyle w:val="a6"/>
        <w:rPr>
          <w:lang w:val="en-US"/>
        </w:rPr>
      </w:pPr>
      <w:r w:rsidRPr="00460B76">
        <w:rPr>
          <w:lang w:val="en-US"/>
        </w:rPr>
        <w:tab/>
        <w:t>if (ret != 0) {</w:t>
      </w:r>
    </w:p>
    <w:p w:rsidR="00C73189" w:rsidRPr="00460B76" w:rsidRDefault="00C73189" w:rsidP="00944B6B">
      <w:pPr>
        <w:pStyle w:val="a6"/>
        <w:rPr>
          <w:lang w:val="en-US"/>
        </w:rPr>
      </w:pPr>
      <w:r w:rsidRPr="00460B76">
        <w:rPr>
          <w:lang w:val="en-US"/>
        </w:rPr>
        <w:tab/>
      </w:r>
      <w:r w:rsidRPr="00460B76">
        <w:rPr>
          <w:lang w:val="en-US"/>
        </w:rPr>
        <w:tab/>
        <w:t>close(fd_tty);</w:t>
      </w:r>
    </w:p>
    <w:p w:rsidR="00C73189" w:rsidRDefault="00C73189" w:rsidP="00944B6B">
      <w:pPr>
        <w:pStyle w:val="a6"/>
      </w:pPr>
      <w:r w:rsidRPr="00460B76">
        <w:rPr>
          <w:lang w:val="en-US"/>
        </w:rPr>
        <w:tab/>
      </w:r>
      <w:r w:rsidRPr="00460B76">
        <w:rPr>
          <w:lang w:val="en-US"/>
        </w:rPr>
        <w:tab/>
      </w:r>
      <w:r w:rsidRPr="000B3029">
        <w:t>return  (-1);</w:t>
      </w:r>
      <w:r>
        <w:t xml:space="preserve"> </w:t>
      </w:r>
    </w:p>
    <w:p w:rsidR="00C73189" w:rsidRDefault="00C73189" w:rsidP="00944B6B">
      <w:pPr>
        <w:pStyle w:val="a6"/>
      </w:pPr>
      <w:r>
        <w:tab/>
        <w:t>}</w:t>
      </w:r>
    </w:p>
    <w:p w:rsidR="00C73189" w:rsidRDefault="00C73189" w:rsidP="00944B6B">
      <w:pPr>
        <w:pStyle w:val="a6"/>
      </w:pPr>
      <w:r>
        <w:tab/>
        <w:t>/*</w:t>
      </w:r>
    </w:p>
    <w:p w:rsidR="00C73189" w:rsidRDefault="00C73189" w:rsidP="00944B6B">
      <w:pPr>
        <w:pStyle w:val="a6"/>
      </w:pPr>
      <w:r>
        <w:tab/>
        <w:t xml:space="preserve"> * </w:t>
      </w:r>
      <w:r>
        <w:rPr>
          <w:rFonts w:hint="eastAsia"/>
        </w:rPr>
        <w:t>在</w:t>
      </w:r>
      <w:r>
        <w:t xml:space="preserve"> while </w:t>
      </w:r>
      <w:r>
        <w:rPr>
          <w:rFonts w:hint="eastAsia"/>
        </w:rPr>
        <w:t>循环中，不断的检查数据，若收到数据，将数据通过此串口发送回主机</w:t>
      </w:r>
    </w:p>
    <w:p w:rsidR="00C73189" w:rsidRPr="00460B76" w:rsidRDefault="00C73189" w:rsidP="00944B6B">
      <w:pPr>
        <w:pStyle w:val="a6"/>
        <w:rPr>
          <w:lang w:val="en-US"/>
        </w:rPr>
      </w:pPr>
      <w:r>
        <w:tab/>
        <w:t xml:space="preserve"> </w:t>
      </w:r>
      <w:r w:rsidRPr="00460B76">
        <w:rPr>
          <w:lang w:val="en-US"/>
        </w:rPr>
        <w:t>*/</w:t>
      </w:r>
    </w:p>
    <w:p w:rsidR="00C73189" w:rsidRPr="00460B76" w:rsidRDefault="00C73189" w:rsidP="00944B6B">
      <w:pPr>
        <w:pStyle w:val="a6"/>
        <w:rPr>
          <w:lang w:val="en-US"/>
        </w:rPr>
      </w:pPr>
      <w:r w:rsidRPr="00460B76">
        <w:rPr>
          <w:lang w:val="en-US"/>
        </w:rPr>
        <w:tab/>
        <w:t>while(1) {</w:t>
      </w:r>
    </w:p>
    <w:p w:rsidR="00C73189" w:rsidRPr="00460B76" w:rsidRDefault="00C73189" w:rsidP="00944B6B">
      <w:pPr>
        <w:pStyle w:val="a6"/>
        <w:rPr>
          <w:lang w:val="en-US"/>
        </w:rPr>
      </w:pPr>
      <w:r w:rsidRPr="00460B76">
        <w:rPr>
          <w:lang w:val="en-US"/>
        </w:rPr>
        <w:tab/>
      </w:r>
      <w:r w:rsidRPr="00460B76">
        <w:rPr>
          <w:lang w:val="en-US"/>
        </w:rPr>
        <w:tab/>
        <w:t>nread = read(fd_tty,buff, 255);</w:t>
      </w:r>
    </w:p>
    <w:p w:rsidR="00C73189" w:rsidRPr="00460B76" w:rsidRDefault="00C73189" w:rsidP="00944B6B">
      <w:pPr>
        <w:pStyle w:val="a6"/>
        <w:rPr>
          <w:lang w:val="en-US"/>
        </w:rPr>
      </w:pPr>
      <w:r w:rsidRPr="00460B76">
        <w:rPr>
          <w:lang w:val="en-US"/>
        </w:rPr>
        <w:tab/>
      </w:r>
      <w:r w:rsidRPr="00460B76">
        <w:rPr>
          <w:lang w:val="en-US"/>
        </w:rPr>
        <w:tab/>
        <w:t xml:space="preserve">if (nread &gt; 0) {                                </w:t>
      </w:r>
      <w:r w:rsidRPr="00460B76">
        <w:rPr>
          <w:lang w:val="en-US"/>
        </w:rPr>
        <w:tab/>
      </w:r>
      <w:r w:rsidRPr="00460B76">
        <w:rPr>
          <w:lang w:val="en-US"/>
        </w:rPr>
        <w:tab/>
        <w:t xml:space="preserve">/*  </w:t>
      </w:r>
      <w:r>
        <w:rPr>
          <w:rFonts w:hint="eastAsia"/>
        </w:rPr>
        <w:t>接收数据</w:t>
      </w:r>
      <w:r w:rsidRPr="00460B76">
        <w:rPr>
          <w:lang w:val="en-US"/>
        </w:rPr>
        <w:t xml:space="preserve">               */</w:t>
      </w:r>
    </w:p>
    <w:p w:rsidR="00C73189" w:rsidRPr="00460B76" w:rsidRDefault="00C73189" w:rsidP="00944B6B">
      <w:pPr>
        <w:pStyle w:val="a6"/>
        <w:rPr>
          <w:lang w:val="en-US"/>
        </w:rPr>
      </w:pPr>
      <w:r w:rsidRPr="00460B76">
        <w:rPr>
          <w:lang w:val="en-US"/>
        </w:rPr>
        <w:tab/>
      </w:r>
      <w:r w:rsidRPr="00460B76">
        <w:rPr>
          <w:lang w:val="en-US"/>
        </w:rPr>
        <w:tab/>
      </w:r>
      <w:r w:rsidRPr="00460B76">
        <w:rPr>
          <w:lang w:val="en-US"/>
        </w:rPr>
        <w:tab/>
        <w:t xml:space="preserve"> write(fd_tty, buff, nread);              </w:t>
      </w:r>
      <w:r w:rsidRPr="00460B76">
        <w:rPr>
          <w:lang w:val="en-US"/>
        </w:rPr>
        <w:tab/>
        <w:t xml:space="preserve">/*  </w:t>
      </w:r>
      <w:r>
        <w:rPr>
          <w:rFonts w:hint="eastAsia"/>
        </w:rPr>
        <w:t>将数据通过原串口输出</w:t>
      </w:r>
      <w:r w:rsidRPr="00460B76">
        <w:rPr>
          <w:lang w:val="en-US"/>
        </w:rPr>
        <w:t xml:space="preserve">   */</w:t>
      </w:r>
    </w:p>
    <w:p w:rsidR="00C73189" w:rsidRPr="00460B76" w:rsidRDefault="00C73189" w:rsidP="00944B6B">
      <w:pPr>
        <w:pStyle w:val="a6"/>
        <w:rPr>
          <w:lang w:val="en-US"/>
        </w:rPr>
      </w:pPr>
      <w:r w:rsidRPr="00460B76">
        <w:rPr>
          <w:lang w:val="en-US"/>
        </w:rPr>
        <w:tab/>
      </w:r>
      <w:r w:rsidRPr="00460B76">
        <w:rPr>
          <w:lang w:val="en-US"/>
        </w:rPr>
        <w:tab/>
        <w:t>}</w:t>
      </w:r>
    </w:p>
    <w:p w:rsidR="00C73189" w:rsidRPr="00460B76" w:rsidRDefault="00C73189" w:rsidP="00944B6B">
      <w:pPr>
        <w:pStyle w:val="a6"/>
        <w:rPr>
          <w:lang w:val="en-US"/>
        </w:rPr>
      </w:pPr>
      <w:r w:rsidRPr="00460B76">
        <w:rPr>
          <w:lang w:val="en-US"/>
        </w:rPr>
        <w:tab/>
        <w:t>}</w:t>
      </w:r>
    </w:p>
    <w:p w:rsidR="00C73189" w:rsidRPr="00460B76" w:rsidRDefault="007F0B95" w:rsidP="00944B6B">
      <w:pPr>
        <w:pStyle w:val="a6"/>
        <w:rPr>
          <w:lang w:val="en-US"/>
        </w:rPr>
      </w:pPr>
      <w:r>
        <w:rPr>
          <w:rFonts w:hint="eastAsia"/>
          <w:lang w:val="en-US"/>
        </w:rPr>
        <w:t xml:space="preserve">   </w:t>
      </w:r>
      <w:r>
        <w:rPr>
          <w:lang w:val="en-US"/>
        </w:rPr>
        <w:t xml:space="preserve">  sync();</w:t>
      </w:r>
    </w:p>
    <w:p w:rsidR="00C73189" w:rsidRPr="00460B76" w:rsidRDefault="00C73189" w:rsidP="00944B6B">
      <w:pPr>
        <w:pStyle w:val="a6"/>
        <w:rPr>
          <w:lang w:val="en-US"/>
        </w:rPr>
      </w:pPr>
      <w:r w:rsidRPr="00460B76">
        <w:rPr>
          <w:lang w:val="en-US"/>
        </w:rPr>
        <w:tab/>
        <w:t>close(fd_tty);</w:t>
      </w:r>
    </w:p>
    <w:p w:rsidR="00C73189" w:rsidRPr="00460B76" w:rsidRDefault="00C73189" w:rsidP="00944B6B">
      <w:pPr>
        <w:pStyle w:val="a6"/>
        <w:rPr>
          <w:lang w:val="en-US"/>
        </w:rPr>
      </w:pPr>
      <w:r w:rsidRPr="00460B76">
        <w:rPr>
          <w:lang w:val="en-US"/>
        </w:rPr>
        <w:tab/>
        <w:t>return  (0);</w:t>
      </w:r>
    </w:p>
    <w:p w:rsidR="00C73189" w:rsidRPr="00460B76" w:rsidRDefault="00C73189" w:rsidP="00944B6B">
      <w:pPr>
        <w:pStyle w:val="a6"/>
        <w:rPr>
          <w:lang w:val="en-US"/>
        </w:rPr>
      </w:pPr>
      <w:r w:rsidRPr="00460B76">
        <w:rPr>
          <w:lang w:val="en-US"/>
        </w:rPr>
        <w:t>}</w:t>
      </w:r>
    </w:p>
    <w:p w:rsidR="00C73189" w:rsidRPr="00460B76" w:rsidRDefault="00C73189" w:rsidP="00EA770A">
      <w:pPr>
        <w:pStyle w:val="23"/>
        <w:spacing w:before="62" w:after="62"/>
        <w:ind w:firstLine="0"/>
      </w:pPr>
      <w:r w:rsidRPr="00460B76">
        <w:tab/>
      </w:r>
      <w:r>
        <w:rPr>
          <w:rFonts w:hint="eastAsia"/>
        </w:rPr>
        <w:t>设置波特率的函数</w:t>
      </w:r>
      <w:r w:rsidRPr="00460B76">
        <w:t>set_speed</w:t>
      </w:r>
      <w:r>
        <w:rPr>
          <w:rFonts w:hint="eastAsia"/>
        </w:rPr>
        <w:t>原型如</w:t>
      </w:r>
      <w:r w:rsidRPr="00460B76">
        <w:fldChar w:fldCharType="begin"/>
      </w:r>
      <w:r w:rsidRPr="00460B76">
        <w:instrText xml:space="preserve"> REF _Ref425854341 \h </w:instrText>
      </w:r>
      <w:r w:rsidRPr="00460B76">
        <w:fldChar w:fldCharType="separate"/>
      </w:r>
      <w:r w:rsidR="00B96029">
        <w:rPr>
          <w:rFonts w:hint="eastAsia"/>
        </w:rPr>
        <w:t>程序清单</w:t>
      </w:r>
      <w:r w:rsidR="00B96029" w:rsidRPr="00460B76">
        <w:t xml:space="preserve"> </w:t>
      </w:r>
      <w:r w:rsidR="00B96029">
        <w:rPr>
          <w:noProof/>
        </w:rPr>
        <w:t>7</w:t>
      </w:r>
      <w:r w:rsidR="00B96029" w:rsidRPr="00460B76">
        <w:t>.</w:t>
      </w:r>
      <w:r w:rsidR="00B96029">
        <w:rPr>
          <w:noProof/>
        </w:rPr>
        <w:t>2</w:t>
      </w:r>
      <w:r w:rsidRPr="00460B76">
        <w:fldChar w:fldCharType="end"/>
      </w:r>
      <w:r w:rsidRPr="00460B76">
        <w:rPr>
          <w:rFonts w:hint="eastAsia"/>
        </w:rPr>
        <w:t>，</w:t>
      </w:r>
      <w:r>
        <w:rPr>
          <w:rFonts w:hint="eastAsia"/>
        </w:rPr>
        <w:t>代码中有详细注释</w:t>
      </w:r>
      <w:r w:rsidRPr="00460B76">
        <w:rPr>
          <w:rFonts w:hint="eastAsia"/>
        </w:rPr>
        <w:t>，</w:t>
      </w:r>
      <w:r>
        <w:rPr>
          <w:rFonts w:hint="eastAsia"/>
        </w:rPr>
        <w:t>可以详细了解串口波特率的设置流程和方法。</w:t>
      </w:r>
    </w:p>
    <w:p w:rsidR="00C73189" w:rsidRPr="00460B76" w:rsidRDefault="00C73189" w:rsidP="005F77E5">
      <w:pPr>
        <w:pStyle w:val="a8"/>
      </w:pPr>
      <w:bookmarkStart w:id="1306" w:name="_Ref425854341"/>
      <w:r>
        <w:rPr>
          <w:rFonts w:hint="eastAsia"/>
        </w:rPr>
        <w:t>程序清单</w:t>
      </w:r>
      <w:r w:rsidRPr="00460B76">
        <w:t xml:space="preserve"> </w:t>
      </w:r>
      <w:r w:rsidR="00221946">
        <w:fldChar w:fldCharType="begin"/>
      </w:r>
      <w:r w:rsidR="00221946">
        <w:instrText xml:space="preserve"> STYLEREF 1 \s </w:instrText>
      </w:r>
      <w:r w:rsidR="00221946">
        <w:fldChar w:fldCharType="separate"/>
      </w:r>
      <w:r w:rsidR="00B96029">
        <w:rPr>
          <w:noProof/>
        </w:rPr>
        <w:t>7</w:t>
      </w:r>
      <w:r w:rsidR="00221946">
        <w:rPr>
          <w:noProof/>
        </w:rPr>
        <w:fldChar w:fldCharType="end"/>
      </w:r>
      <w:r w:rsidRPr="00460B76">
        <w:t>.</w:t>
      </w:r>
      <w:r w:rsidRPr="00460B76">
        <w:fldChar w:fldCharType="begin"/>
      </w:r>
      <w:r w:rsidRPr="00460B76">
        <w:instrText xml:space="preserve"> SEQ </w:instrText>
      </w:r>
      <w:r>
        <w:rPr>
          <w:rFonts w:hint="eastAsia"/>
          <w:lang w:val="de-DE"/>
        </w:rPr>
        <w:instrText>程序清单</w:instrText>
      </w:r>
      <w:r w:rsidRPr="00460B76">
        <w:instrText xml:space="preserve"> \* ARABIC \s 1 </w:instrText>
      </w:r>
      <w:r w:rsidRPr="00460B76">
        <w:fldChar w:fldCharType="separate"/>
      </w:r>
      <w:r w:rsidR="00B96029">
        <w:rPr>
          <w:noProof/>
        </w:rPr>
        <w:t>2</w:t>
      </w:r>
      <w:r w:rsidRPr="00460B76">
        <w:fldChar w:fldCharType="end"/>
      </w:r>
      <w:bookmarkEnd w:id="1306"/>
      <w:r w:rsidRPr="00460B76">
        <w:t xml:space="preserve">  uart_test.c</w:t>
      </w:r>
      <w:r>
        <w:rPr>
          <w:rFonts w:hint="eastAsia"/>
        </w:rPr>
        <w:t>串口速率设置函数</w:t>
      </w:r>
      <w:r w:rsidRPr="00460B76">
        <w:t>set_speed</w:t>
      </w:r>
    </w:p>
    <w:p w:rsidR="00C73189" w:rsidRPr="00460B76" w:rsidRDefault="00C73189" w:rsidP="000147AA">
      <w:pPr>
        <w:pStyle w:val="a6"/>
        <w:rPr>
          <w:lang w:val="en-US"/>
        </w:rPr>
      </w:pPr>
      <w:r w:rsidRPr="00460B76">
        <w:rPr>
          <w:lang w:val="en-US"/>
        </w:rPr>
        <w:t>int set_speed (int fd, int speed)</w:t>
      </w:r>
    </w:p>
    <w:p w:rsidR="00C73189" w:rsidRPr="00460B76" w:rsidRDefault="00C73189" w:rsidP="000147AA">
      <w:pPr>
        <w:pStyle w:val="a6"/>
        <w:rPr>
          <w:lang w:val="en-US"/>
        </w:rPr>
      </w:pPr>
      <w:r w:rsidRPr="00460B76">
        <w:rPr>
          <w:lang w:val="en-US"/>
        </w:rPr>
        <w:t>{</w:t>
      </w:r>
    </w:p>
    <w:p w:rsidR="00C73189" w:rsidRPr="00460B76" w:rsidRDefault="00C73189" w:rsidP="000147AA">
      <w:pPr>
        <w:pStyle w:val="a6"/>
        <w:rPr>
          <w:lang w:val="en-US"/>
        </w:rPr>
      </w:pPr>
      <w:r w:rsidRPr="00460B76">
        <w:rPr>
          <w:lang w:val="en-US"/>
        </w:rPr>
        <w:tab/>
        <w:t xml:space="preserve">int            </w:t>
      </w:r>
      <w:r w:rsidRPr="00460B76">
        <w:rPr>
          <w:lang w:val="en-US"/>
        </w:rPr>
        <w:tab/>
        <w:t>ret;</w:t>
      </w:r>
    </w:p>
    <w:p w:rsidR="00C73189" w:rsidRPr="00460B76" w:rsidRDefault="00C73189" w:rsidP="000147AA">
      <w:pPr>
        <w:pStyle w:val="a6"/>
        <w:rPr>
          <w:lang w:val="en-US"/>
        </w:rPr>
      </w:pPr>
      <w:r w:rsidRPr="00460B76">
        <w:rPr>
          <w:lang w:val="en-US"/>
        </w:rPr>
        <w:lastRenderedPageBreak/>
        <w:tab/>
        <w:t xml:space="preserve">struct termios </w:t>
      </w:r>
      <w:r w:rsidRPr="00460B76">
        <w:rPr>
          <w:lang w:val="en-US"/>
        </w:rPr>
        <w:tab/>
        <w:t>opt;</w:t>
      </w:r>
    </w:p>
    <w:p w:rsidR="00C73189" w:rsidRPr="00460B76" w:rsidRDefault="00C73189" w:rsidP="000147AA">
      <w:pPr>
        <w:pStyle w:val="a6"/>
        <w:rPr>
          <w:lang w:val="en-US"/>
        </w:rPr>
      </w:pPr>
    </w:p>
    <w:p w:rsidR="00C73189" w:rsidRPr="00460B76" w:rsidRDefault="00C73189" w:rsidP="000147AA">
      <w:pPr>
        <w:pStyle w:val="a6"/>
        <w:rPr>
          <w:lang w:val="en-US"/>
        </w:rPr>
      </w:pPr>
      <w:r w:rsidRPr="00460B76">
        <w:rPr>
          <w:lang w:val="en-US"/>
        </w:rPr>
        <w:tab/>
        <w:t xml:space="preserve">ret = tcgetattr(fd, &amp;opt);                         </w:t>
      </w:r>
      <w:r w:rsidRPr="00460B76">
        <w:rPr>
          <w:lang w:val="en-US"/>
        </w:rPr>
        <w:tab/>
        <w:t>/*</w:t>
      </w:r>
      <w:r>
        <w:rPr>
          <w:rFonts w:hint="eastAsia"/>
        </w:rPr>
        <w:t>获取串口的</w:t>
      </w:r>
      <w:r w:rsidRPr="00460B76">
        <w:rPr>
          <w:lang w:val="en-US"/>
        </w:rPr>
        <w:t xml:space="preserve"> termios </w:t>
      </w:r>
      <w:r>
        <w:rPr>
          <w:rFonts w:hint="eastAsia"/>
        </w:rPr>
        <w:t>信息</w:t>
      </w:r>
      <w:r w:rsidRPr="00460B76">
        <w:rPr>
          <w:lang w:val="en-US"/>
        </w:rPr>
        <w:t xml:space="preserve"> */</w:t>
      </w:r>
    </w:p>
    <w:p w:rsidR="00C73189" w:rsidRPr="00460B76" w:rsidRDefault="00C73189" w:rsidP="000147AA">
      <w:pPr>
        <w:pStyle w:val="a6"/>
        <w:rPr>
          <w:lang w:val="en-US"/>
        </w:rPr>
      </w:pPr>
      <w:r w:rsidRPr="00460B76">
        <w:rPr>
          <w:lang w:val="en-US"/>
        </w:rPr>
        <w:tab/>
        <w:t>if (ret !=  0) {</w:t>
      </w:r>
    </w:p>
    <w:p w:rsidR="00C73189" w:rsidRPr="00460B76" w:rsidRDefault="00C73189" w:rsidP="000147AA">
      <w:pPr>
        <w:pStyle w:val="a6"/>
        <w:rPr>
          <w:lang w:val="en-US"/>
        </w:rPr>
      </w:pPr>
      <w:r w:rsidRPr="00460B76">
        <w:rPr>
          <w:lang w:val="en-US"/>
        </w:rPr>
        <w:tab/>
      </w:r>
      <w:r w:rsidRPr="00460B76">
        <w:rPr>
          <w:lang w:val="en-US"/>
        </w:rPr>
        <w:tab/>
        <w:t>printf("Get Serial speed failed");</w:t>
      </w:r>
    </w:p>
    <w:p w:rsidR="00C73189" w:rsidRPr="00460B76" w:rsidRDefault="00C73189" w:rsidP="000147AA">
      <w:pPr>
        <w:pStyle w:val="a6"/>
        <w:rPr>
          <w:lang w:val="en-US"/>
        </w:rPr>
      </w:pPr>
      <w:r w:rsidRPr="00460B76">
        <w:rPr>
          <w:lang w:val="en-US"/>
        </w:rPr>
        <w:tab/>
      </w:r>
      <w:r w:rsidRPr="00460B76">
        <w:rPr>
          <w:lang w:val="en-US"/>
        </w:rPr>
        <w:tab/>
        <w:t>return (1);</w:t>
      </w:r>
    </w:p>
    <w:p w:rsidR="00C73189" w:rsidRPr="00460B76" w:rsidRDefault="00C73189" w:rsidP="000147AA">
      <w:pPr>
        <w:pStyle w:val="a6"/>
        <w:rPr>
          <w:lang w:val="en-US"/>
        </w:rPr>
      </w:pPr>
      <w:r w:rsidRPr="00460B76">
        <w:rPr>
          <w:lang w:val="en-US"/>
        </w:rPr>
        <w:tab/>
        <w:t>}</w:t>
      </w:r>
    </w:p>
    <w:p w:rsidR="00C73189" w:rsidRPr="00460B76" w:rsidRDefault="00C73189" w:rsidP="000147AA">
      <w:pPr>
        <w:pStyle w:val="a6"/>
        <w:rPr>
          <w:lang w:val="en-US"/>
        </w:rPr>
      </w:pPr>
      <w:r w:rsidRPr="00460B76">
        <w:rPr>
          <w:lang w:val="en-US"/>
        </w:rPr>
        <w:tab/>
        <w:t xml:space="preserve">tcflush(fd, TCIOFLUSH);                             </w:t>
      </w:r>
      <w:r w:rsidRPr="00460B76">
        <w:rPr>
          <w:lang w:val="en-US"/>
        </w:rPr>
        <w:tab/>
        <w:t xml:space="preserve">/*  </w:t>
      </w:r>
      <w:r>
        <w:rPr>
          <w:rFonts w:hint="eastAsia"/>
        </w:rPr>
        <w:t>刷新输入输出数据</w:t>
      </w:r>
      <w:r w:rsidRPr="00460B76">
        <w:rPr>
          <w:lang w:val="en-US"/>
        </w:rPr>
        <w:t xml:space="preserve">       */</w:t>
      </w:r>
    </w:p>
    <w:p w:rsidR="00C73189" w:rsidRPr="00460B76" w:rsidRDefault="00C73189" w:rsidP="000147AA">
      <w:pPr>
        <w:pStyle w:val="a6"/>
        <w:rPr>
          <w:lang w:val="en-US"/>
        </w:rPr>
      </w:pPr>
    </w:p>
    <w:p w:rsidR="00C73189" w:rsidRPr="00460B76" w:rsidRDefault="00C73189" w:rsidP="000147AA">
      <w:pPr>
        <w:pStyle w:val="a6"/>
        <w:rPr>
          <w:lang w:val="en-US"/>
        </w:rPr>
      </w:pPr>
      <w:r w:rsidRPr="00460B76">
        <w:rPr>
          <w:lang w:val="en-US"/>
        </w:rPr>
        <w:tab/>
        <w:t xml:space="preserve">cfsetispeed(&amp;opt, speed);               </w:t>
      </w:r>
      <w:r w:rsidRPr="00460B76">
        <w:rPr>
          <w:lang w:val="en-US"/>
        </w:rPr>
        <w:tab/>
        <w:t xml:space="preserve">           </w:t>
      </w:r>
      <w:r w:rsidRPr="00460B76">
        <w:rPr>
          <w:lang w:val="en-US"/>
        </w:rPr>
        <w:tab/>
        <w:t xml:space="preserve">/*  </w:t>
      </w:r>
      <w:r>
        <w:rPr>
          <w:rFonts w:hint="eastAsia"/>
        </w:rPr>
        <w:t>设置输入波特率</w:t>
      </w:r>
      <w:r w:rsidRPr="00460B76">
        <w:rPr>
          <w:lang w:val="en-US"/>
        </w:rPr>
        <w:t xml:space="preserve">         */</w:t>
      </w:r>
    </w:p>
    <w:p w:rsidR="00C73189" w:rsidRPr="00460B76" w:rsidRDefault="00C73189" w:rsidP="000147AA">
      <w:pPr>
        <w:pStyle w:val="a6"/>
        <w:rPr>
          <w:lang w:val="en-US"/>
        </w:rPr>
      </w:pPr>
      <w:r w:rsidRPr="00460B76">
        <w:rPr>
          <w:lang w:val="en-US"/>
        </w:rPr>
        <w:tab/>
        <w:t xml:space="preserve">cfsetospeed(&amp;opt, speed);               </w:t>
      </w:r>
      <w:r w:rsidRPr="00460B76">
        <w:rPr>
          <w:lang w:val="en-US"/>
        </w:rPr>
        <w:tab/>
        <w:t xml:space="preserve">            </w:t>
      </w:r>
      <w:r w:rsidRPr="00460B76">
        <w:rPr>
          <w:lang w:val="en-US"/>
        </w:rPr>
        <w:tab/>
        <w:t xml:space="preserve">/*  </w:t>
      </w:r>
      <w:r>
        <w:rPr>
          <w:rFonts w:hint="eastAsia"/>
        </w:rPr>
        <w:t>设置输出波特率</w:t>
      </w:r>
      <w:r w:rsidRPr="00460B76">
        <w:rPr>
          <w:lang w:val="en-US"/>
        </w:rPr>
        <w:t xml:space="preserve">         */</w:t>
      </w:r>
    </w:p>
    <w:p w:rsidR="00C73189" w:rsidRPr="00460B76" w:rsidRDefault="00C73189" w:rsidP="000147AA">
      <w:pPr>
        <w:pStyle w:val="a6"/>
        <w:rPr>
          <w:lang w:val="en-US"/>
        </w:rPr>
      </w:pPr>
      <w:r w:rsidRPr="00460B76">
        <w:rPr>
          <w:lang w:val="en-US"/>
        </w:rPr>
        <w:tab/>
        <w:t>/*</w:t>
      </w:r>
    </w:p>
    <w:p w:rsidR="00C73189" w:rsidRPr="00460B76" w:rsidRDefault="00C73189" w:rsidP="000147AA">
      <w:pPr>
        <w:pStyle w:val="a6"/>
        <w:rPr>
          <w:lang w:val="en-US"/>
        </w:rPr>
      </w:pPr>
      <w:r w:rsidRPr="00460B76">
        <w:rPr>
          <w:lang w:val="en-US"/>
        </w:rPr>
        <w:tab/>
        <w:t xml:space="preserve"> * </w:t>
      </w:r>
      <w:r>
        <w:rPr>
          <w:rFonts w:hint="eastAsia"/>
        </w:rPr>
        <w:t>用于设置终端的相关参数</w:t>
      </w:r>
      <w:r w:rsidRPr="00460B76">
        <w:rPr>
          <w:lang w:val="en-US"/>
        </w:rPr>
        <w:t xml:space="preserve">, TCSANOW </w:t>
      </w:r>
      <w:r>
        <w:rPr>
          <w:rFonts w:hint="eastAsia"/>
        </w:rPr>
        <w:t>不等数据传输完毕就立即改变属性</w:t>
      </w:r>
    </w:p>
    <w:p w:rsidR="00C73189" w:rsidRPr="00460B76" w:rsidRDefault="00C73189" w:rsidP="000147AA">
      <w:pPr>
        <w:pStyle w:val="a6"/>
        <w:rPr>
          <w:lang w:val="en-US"/>
        </w:rPr>
      </w:pPr>
      <w:r w:rsidRPr="00460B76">
        <w:rPr>
          <w:lang w:val="en-US"/>
        </w:rPr>
        <w:tab/>
        <w:t xml:space="preserve"> */</w:t>
      </w:r>
    </w:p>
    <w:p w:rsidR="00C73189" w:rsidRPr="00460B76" w:rsidRDefault="00C73189" w:rsidP="000147AA">
      <w:pPr>
        <w:pStyle w:val="a6"/>
        <w:rPr>
          <w:lang w:val="en-US"/>
        </w:rPr>
      </w:pPr>
      <w:r w:rsidRPr="00460B76">
        <w:rPr>
          <w:lang w:val="en-US"/>
        </w:rPr>
        <w:tab/>
        <w:t>ret = tcsetattr(fd, TCSANOW, &amp;opt);</w:t>
      </w:r>
    </w:p>
    <w:p w:rsidR="00C73189" w:rsidRPr="00460B76" w:rsidRDefault="00C73189" w:rsidP="000147AA">
      <w:pPr>
        <w:pStyle w:val="a6"/>
        <w:rPr>
          <w:lang w:val="en-US"/>
        </w:rPr>
      </w:pPr>
      <w:r w:rsidRPr="00460B76">
        <w:rPr>
          <w:lang w:val="en-US"/>
        </w:rPr>
        <w:tab/>
        <w:t>if (ret != 0) {</w:t>
      </w:r>
    </w:p>
    <w:p w:rsidR="00C73189" w:rsidRPr="00460B76" w:rsidRDefault="00C73189" w:rsidP="000147AA">
      <w:pPr>
        <w:pStyle w:val="a6"/>
        <w:rPr>
          <w:lang w:val="en-US"/>
        </w:rPr>
      </w:pPr>
      <w:r w:rsidRPr="00460B76">
        <w:rPr>
          <w:lang w:val="en-US"/>
        </w:rPr>
        <w:tab/>
      </w:r>
      <w:r w:rsidRPr="00460B76">
        <w:rPr>
          <w:lang w:val="en-US"/>
        </w:rPr>
        <w:tab/>
        <w:t>printf("Setup Serial speed failed");</w:t>
      </w:r>
    </w:p>
    <w:p w:rsidR="00C73189" w:rsidRPr="00460B76" w:rsidRDefault="00C73189" w:rsidP="000147AA">
      <w:pPr>
        <w:pStyle w:val="a6"/>
        <w:rPr>
          <w:lang w:val="en-US"/>
        </w:rPr>
      </w:pPr>
      <w:r w:rsidRPr="00460B76">
        <w:rPr>
          <w:lang w:val="en-US"/>
        </w:rPr>
        <w:tab/>
      </w:r>
      <w:r w:rsidRPr="00460B76">
        <w:rPr>
          <w:lang w:val="en-US"/>
        </w:rPr>
        <w:tab/>
        <w:t>return (2);</w:t>
      </w:r>
    </w:p>
    <w:p w:rsidR="00C73189" w:rsidRPr="00460B76" w:rsidRDefault="00C73189" w:rsidP="000147AA">
      <w:pPr>
        <w:pStyle w:val="a6"/>
        <w:rPr>
          <w:lang w:val="en-US"/>
        </w:rPr>
      </w:pPr>
      <w:r w:rsidRPr="00460B76">
        <w:rPr>
          <w:lang w:val="en-US"/>
        </w:rPr>
        <w:tab/>
        <w:t>}</w:t>
      </w:r>
    </w:p>
    <w:p w:rsidR="00C73189" w:rsidRPr="00460B76" w:rsidRDefault="00C73189" w:rsidP="000147AA">
      <w:pPr>
        <w:pStyle w:val="a6"/>
        <w:rPr>
          <w:lang w:val="en-US"/>
        </w:rPr>
      </w:pPr>
      <w:r w:rsidRPr="00460B76">
        <w:rPr>
          <w:lang w:val="en-US"/>
        </w:rPr>
        <w:tab/>
        <w:t>return (0);</w:t>
      </w:r>
    </w:p>
    <w:p w:rsidR="00C73189" w:rsidRPr="00460B76" w:rsidRDefault="00C73189" w:rsidP="000147AA">
      <w:pPr>
        <w:pStyle w:val="a6"/>
        <w:rPr>
          <w:lang w:val="en-US"/>
        </w:rPr>
      </w:pPr>
      <w:r w:rsidRPr="00460B76">
        <w:rPr>
          <w:lang w:val="en-US"/>
        </w:rPr>
        <w:t xml:space="preserve">}  </w:t>
      </w:r>
    </w:p>
    <w:p w:rsidR="00C73189" w:rsidRPr="00460B76" w:rsidRDefault="00C73189" w:rsidP="00EA770A">
      <w:pPr>
        <w:pStyle w:val="23"/>
        <w:spacing w:before="62" w:after="62"/>
        <w:ind w:firstLine="0"/>
      </w:pPr>
      <w:r w:rsidRPr="00460B76">
        <w:tab/>
      </w:r>
      <w:r>
        <w:rPr>
          <w:rFonts w:hint="eastAsia"/>
        </w:rPr>
        <w:t>设置数据位等参数的函数</w:t>
      </w:r>
      <w:r w:rsidRPr="00460B76">
        <w:t>set_parity</w:t>
      </w:r>
      <w:r>
        <w:rPr>
          <w:rFonts w:hint="eastAsia"/>
        </w:rPr>
        <w:t>详细代码如</w:t>
      </w:r>
      <w:r w:rsidRPr="00460B76">
        <w:fldChar w:fldCharType="begin"/>
      </w:r>
      <w:r w:rsidRPr="00460B76">
        <w:instrText xml:space="preserve"> REF _Ref425854439 \h </w:instrText>
      </w:r>
      <w:r w:rsidRPr="00460B76">
        <w:fldChar w:fldCharType="separate"/>
      </w:r>
      <w:r w:rsidR="00B96029">
        <w:rPr>
          <w:rFonts w:hint="eastAsia"/>
        </w:rPr>
        <w:t>程序清单</w:t>
      </w:r>
      <w:r w:rsidR="00B96029" w:rsidRPr="00460B76">
        <w:t xml:space="preserve"> </w:t>
      </w:r>
      <w:r w:rsidR="00B96029">
        <w:rPr>
          <w:noProof/>
        </w:rPr>
        <w:t>7</w:t>
      </w:r>
      <w:r w:rsidR="00B96029" w:rsidRPr="00460B76">
        <w:t>.</w:t>
      </w:r>
      <w:r w:rsidR="00B96029">
        <w:rPr>
          <w:noProof/>
        </w:rPr>
        <w:t>3</w:t>
      </w:r>
      <w:r w:rsidRPr="00460B76">
        <w:fldChar w:fldCharType="end"/>
      </w:r>
      <w:r>
        <w:rPr>
          <w:rFonts w:hint="eastAsia"/>
        </w:rPr>
        <w:t>。</w:t>
      </w:r>
    </w:p>
    <w:p w:rsidR="00C73189" w:rsidRPr="00460B76" w:rsidRDefault="00C73189" w:rsidP="005F77E5">
      <w:pPr>
        <w:pStyle w:val="a8"/>
      </w:pPr>
      <w:bookmarkStart w:id="1307" w:name="_Ref425854439"/>
      <w:r>
        <w:rPr>
          <w:rFonts w:hint="eastAsia"/>
        </w:rPr>
        <w:t>程序清单</w:t>
      </w:r>
      <w:r w:rsidRPr="00460B76">
        <w:t xml:space="preserve"> </w:t>
      </w:r>
      <w:r w:rsidR="00221946">
        <w:fldChar w:fldCharType="begin"/>
      </w:r>
      <w:r w:rsidR="00221946">
        <w:instrText xml:space="preserve"> STYLEREF 1 \s </w:instrText>
      </w:r>
      <w:r w:rsidR="00221946">
        <w:fldChar w:fldCharType="separate"/>
      </w:r>
      <w:r w:rsidR="00B96029">
        <w:rPr>
          <w:noProof/>
        </w:rPr>
        <w:t>7</w:t>
      </w:r>
      <w:r w:rsidR="00221946">
        <w:rPr>
          <w:noProof/>
        </w:rPr>
        <w:fldChar w:fldCharType="end"/>
      </w:r>
      <w:r w:rsidRPr="00460B76">
        <w:t>.</w:t>
      </w:r>
      <w:r w:rsidRPr="00460B76">
        <w:fldChar w:fldCharType="begin"/>
      </w:r>
      <w:r w:rsidRPr="00460B76">
        <w:instrText xml:space="preserve"> SEQ </w:instrText>
      </w:r>
      <w:r>
        <w:rPr>
          <w:rFonts w:hint="eastAsia"/>
          <w:lang w:val="de-DE"/>
        </w:rPr>
        <w:instrText>程序清单</w:instrText>
      </w:r>
      <w:r w:rsidRPr="00460B76">
        <w:instrText xml:space="preserve"> \* ARABIC \s 1 </w:instrText>
      </w:r>
      <w:r w:rsidRPr="00460B76">
        <w:fldChar w:fldCharType="separate"/>
      </w:r>
      <w:r w:rsidR="00B96029">
        <w:rPr>
          <w:noProof/>
        </w:rPr>
        <w:t>3</w:t>
      </w:r>
      <w:r w:rsidRPr="00460B76">
        <w:fldChar w:fldCharType="end"/>
      </w:r>
      <w:bookmarkEnd w:id="1307"/>
      <w:r w:rsidRPr="00460B76">
        <w:t xml:space="preserve">  uart_test.c</w:t>
      </w:r>
      <w:r>
        <w:rPr>
          <w:rFonts w:hint="eastAsia"/>
        </w:rPr>
        <w:t>串口参数设置函数</w:t>
      </w:r>
      <w:r w:rsidRPr="00460B76">
        <w:t>set_parity</w:t>
      </w:r>
    </w:p>
    <w:p w:rsidR="00C73189" w:rsidRPr="00460B76" w:rsidRDefault="00C73189" w:rsidP="00CD0021">
      <w:pPr>
        <w:pStyle w:val="a6"/>
        <w:rPr>
          <w:lang w:val="en-US"/>
        </w:rPr>
      </w:pPr>
      <w:r w:rsidRPr="00460B76">
        <w:rPr>
          <w:lang w:val="en-US"/>
        </w:rPr>
        <w:t>int set_parity (int fd, int databits, int stopbits, int parity)</w:t>
      </w:r>
    </w:p>
    <w:p w:rsidR="00C73189" w:rsidRPr="00460B76" w:rsidRDefault="00C73189" w:rsidP="00CD0021">
      <w:pPr>
        <w:pStyle w:val="a6"/>
        <w:rPr>
          <w:lang w:val="en-US"/>
        </w:rPr>
      </w:pPr>
      <w:r w:rsidRPr="00460B76">
        <w:rPr>
          <w:lang w:val="en-US"/>
        </w:rPr>
        <w:t>{</w:t>
      </w:r>
    </w:p>
    <w:p w:rsidR="00C73189" w:rsidRPr="00460B76" w:rsidRDefault="00C73189" w:rsidP="00CD0021">
      <w:pPr>
        <w:pStyle w:val="a6"/>
        <w:rPr>
          <w:lang w:val="en-US"/>
        </w:rPr>
      </w:pPr>
      <w:r w:rsidRPr="00460B76">
        <w:rPr>
          <w:lang w:val="en-US"/>
        </w:rPr>
        <w:tab/>
        <w:t xml:space="preserve">int     </w:t>
      </w:r>
      <w:r w:rsidRPr="00460B76">
        <w:rPr>
          <w:lang w:val="en-US"/>
        </w:rPr>
        <w:tab/>
      </w:r>
      <w:r w:rsidRPr="00460B76">
        <w:rPr>
          <w:lang w:val="en-US"/>
        </w:rPr>
        <w:tab/>
      </w:r>
      <w:r w:rsidRPr="00460B76">
        <w:rPr>
          <w:lang w:val="en-US"/>
        </w:rPr>
        <w:tab/>
        <w:t>ret;</w:t>
      </w:r>
    </w:p>
    <w:p w:rsidR="00C73189" w:rsidRPr="00460B76" w:rsidRDefault="00C73189" w:rsidP="00CD0021">
      <w:pPr>
        <w:pStyle w:val="a6"/>
        <w:rPr>
          <w:lang w:val="en-US"/>
        </w:rPr>
      </w:pPr>
      <w:r w:rsidRPr="00460B76">
        <w:rPr>
          <w:lang w:val="en-US"/>
        </w:rPr>
        <w:tab/>
        <w:t xml:space="preserve">struct termios </w:t>
      </w:r>
      <w:r w:rsidRPr="00460B76">
        <w:rPr>
          <w:lang w:val="en-US"/>
        </w:rPr>
        <w:tab/>
        <w:t>options;</w:t>
      </w:r>
    </w:p>
    <w:p w:rsidR="00C73189" w:rsidRPr="00460B76" w:rsidRDefault="00C73189" w:rsidP="00CD0021">
      <w:pPr>
        <w:pStyle w:val="a6"/>
        <w:rPr>
          <w:lang w:val="en-US"/>
        </w:rPr>
      </w:pPr>
    </w:p>
    <w:p w:rsidR="00C73189" w:rsidRPr="00460B76" w:rsidRDefault="00C73189" w:rsidP="00CD0021">
      <w:pPr>
        <w:pStyle w:val="a6"/>
        <w:rPr>
          <w:lang w:val="en-US"/>
        </w:rPr>
      </w:pPr>
      <w:r w:rsidRPr="00460B76">
        <w:rPr>
          <w:lang w:val="en-US"/>
        </w:rPr>
        <w:tab/>
        <w:t>ret = tcgetattr(fd, &amp;options);</w:t>
      </w:r>
    </w:p>
    <w:p w:rsidR="00C73189" w:rsidRPr="00460B76" w:rsidRDefault="00C73189" w:rsidP="00CD0021">
      <w:pPr>
        <w:pStyle w:val="a6"/>
        <w:rPr>
          <w:lang w:val="en-US"/>
        </w:rPr>
      </w:pPr>
      <w:r w:rsidRPr="00460B76">
        <w:rPr>
          <w:lang w:val="en-US"/>
        </w:rPr>
        <w:tab/>
        <w:t>if  (ret !=  0) {</w:t>
      </w:r>
    </w:p>
    <w:p w:rsidR="00C73189" w:rsidRPr="00460B76" w:rsidRDefault="00C73189" w:rsidP="00CD0021">
      <w:pPr>
        <w:pStyle w:val="a6"/>
        <w:rPr>
          <w:lang w:val="en-US"/>
        </w:rPr>
      </w:pPr>
      <w:r w:rsidRPr="00460B76">
        <w:rPr>
          <w:lang w:val="en-US"/>
        </w:rPr>
        <w:tab/>
      </w:r>
      <w:r w:rsidRPr="00460B76">
        <w:rPr>
          <w:lang w:val="en-US"/>
        </w:rPr>
        <w:tab/>
        <w:t xml:space="preserve">printf("Setup Serial failed"); </w:t>
      </w:r>
    </w:p>
    <w:p w:rsidR="00C73189" w:rsidRPr="00460B76" w:rsidRDefault="00C73189" w:rsidP="00CD0021">
      <w:pPr>
        <w:pStyle w:val="a6"/>
        <w:rPr>
          <w:lang w:val="en-US"/>
        </w:rPr>
      </w:pPr>
      <w:r w:rsidRPr="00460B76">
        <w:rPr>
          <w:lang w:val="en-US"/>
        </w:rPr>
        <w:tab/>
      </w:r>
      <w:r w:rsidRPr="00460B76">
        <w:rPr>
          <w:lang w:val="en-US"/>
        </w:rPr>
        <w:tab/>
        <w:t>return(1);</w:t>
      </w:r>
    </w:p>
    <w:p w:rsidR="00C73189" w:rsidRPr="00460B76" w:rsidRDefault="00C73189" w:rsidP="00CD0021">
      <w:pPr>
        <w:pStyle w:val="a6"/>
        <w:rPr>
          <w:lang w:val="en-US"/>
        </w:rPr>
      </w:pPr>
      <w:r w:rsidRPr="00460B76">
        <w:rPr>
          <w:lang w:val="en-US"/>
        </w:rPr>
        <w:tab/>
        <w:t>}</w:t>
      </w:r>
    </w:p>
    <w:p w:rsidR="00C73189" w:rsidRPr="00460B76" w:rsidRDefault="00C73189" w:rsidP="00CD0021">
      <w:pPr>
        <w:pStyle w:val="a6"/>
        <w:rPr>
          <w:lang w:val="en-US"/>
        </w:rPr>
      </w:pPr>
    </w:p>
    <w:p w:rsidR="00C73189" w:rsidRPr="00460B76" w:rsidRDefault="00C73189" w:rsidP="00CD0021">
      <w:pPr>
        <w:pStyle w:val="a6"/>
        <w:rPr>
          <w:lang w:val="en-US"/>
        </w:rPr>
      </w:pPr>
      <w:r w:rsidRPr="00460B76">
        <w:rPr>
          <w:lang w:val="en-US"/>
        </w:rPr>
        <w:tab/>
        <w:t>options.c_cflag &amp;= ~CSIZE;</w:t>
      </w:r>
    </w:p>
    <w:p w:rsidR="00C73189" w:rsidRPr="00460B76" w:rsidRDefault="00C73189" w:rsidP="00CD0021">
      <w:pPr>
        <w:pStyle w:val="a6"/>
        <w:rPr>
          <w:lang w:val="en-US"/>
        </w:rPr>
      </w:pPr>
      <w:r w:rsidRPr="00460B76">
        <w:rPr>
          <w:lang w:val="en-US"/>
        </w:rPr>
        <w:tab/>
        <w:t xml:space="preserve">switch (databits) {                               </w:t>
      </w:r>
      <w:r w:rsidRPr="00460B76">
        <w:rPr>
          <w:lang w:val="en-US"/>
        </w:rPr>
        <w:tab/>
      </w:r>
      <w:r w:rsidRPr="00460B76">
        <w:rPr>
          <w:lang w:val="en-US"/>
        </w:rPr>
        <w:tab/>
        <w:t xml:space="preserve">/*  </w:t>
      </w:r>
      <w:r w:rsidRPr="00CD0021">
        <w:rPr>
          <w:rFonts w:hint="eastAsia"/>
        </w:rPr>
        <w:t>设置数据位数</w:t>
      </w:r>
      <w:r w:rsidRPr="00460B76">
        <w:rPr>
          <w:lang w:val="en-US"/>
        </w:rPr>
        <w:t xml:space="preserve">           */</w:t>
      </w:r>
    </w:p>
    <w:p w:rsidR="00C73189" w:rsidRPr="00460B76" w:rsidRDefault="00C73189" w:rsidP="00CD0021">
      <w:pPr>
        <w:pStyle w:val="a6"/>
        <w:rPr>
          <w:lang w:val="en-US"/>
        </w:rPr>
      </w:pPr>
      <w:r w:rsidRPr="00460B76">
        <w:rPr>
          <w:lang w:val="en-US"/>
        </w:rPr>
        <w:tab/>
        <w:t>case 5:</w:t>
      </w:r>
    </w:p>
    <w:p w:rsidR="00C73189" w:rsidRPr="00460B76" w:rsidRDefault="00C73189" w:rsidP="00CD0021">
      <w:pPr>
        <w:pStyle w:val="a6"/>
        <w:rPr>
          <w:lang w:val="en-US"/>
        </w:rPr>
      </w:pPr>
      <w:r w:rsidRPr="00460B76">
        <w:rPr>
          <w:lang w:val="en-US"/>
        </w:rPr>
        <w:tab/>
      </w:r>
      <w:r w:rsidRPr="00460B76">
        <w:rPr>
          <w:lang w:val="en-US"/>
        </w:rPr>
        <w:tab/>
        <w:t>options.c_cflag |= CS5;</w:t>
      </w:r>
    </w:p>
    <w:p w:rsidR="00C73189" w:rsidRPr="00460B76" w:rsidRDefault="00C73189" w:rsidP="00CD0021">
      <w:pPr>
        <w:pStyle w:val="a6"/>
        <w:rPr>
          <w:lang w:val="en-US"/>
        </w:rPr>
      </w:pPr>
      <w:r w:rsidRPr="00460B76">
        <w:rPr>
          <w:lang w:val="en-US"/>
        </w:rPr>
        <w:tab/>
      </w:r>
      <w:r w:rsidRPr="00460B76">
        <w:rPr>
          <w:lang w:val="en-US"/>
        </w:rPr>
        <w:tab/>
        <w:t>break;</w:t>
      </w:r>
    </w:p>
    <w:p w:rsidR="00C73189" w:rsidRPr="00460B76" w:rsidRDefault="00C73189" w:rsidP="00CD0021">
      <w:pPr>
        <w:pStyle w:val="a6"/>
        <w:rPr>
          <w:lang w:val="en-US"/>
        </w:rPr>
      </w:pPr>
    </w:p>
    <w:p w:rsidR="00C73189" w:rsidRPr="00460B76" w:rsidRDefault="00C73189" w:rsidP="00CD0021">
      <w:pPr>
        <w:pStyle w:val="a6"/>
        <w:rPr>
          <w:lang w:val="en-US"/>
        </w:rPr>
      </w:pPr>
      <w:r w:rsidRPr="00460B76">
        <w:rPr>
          <w:lang w:val="en-US"/>
        </w:rPr>
        <w:tab/>
        <w:t>case 6:</w:t>
      </w:r>
    </w:p>
    <w:p w:rsidR="00C73189" w:rsidRPr="00460B76" w:rsidRDefault="00C73189" w:rsidP="00CD0021">
      <w:pPr>
        <w:pStyle w:val="a6"/>
        <w:rPr>
          <w:lang w:val="en-US"/>
        </w:rPr>
      </w:pPr>
      <w:r w:rsidRPr="00460B76">
        <w:rPr>
          <w:lang w:val="en-US"/>
        </w:rPr>
        <w:tab/>
      </w:r>
      <w:r w:rsidRPr="00460B76">
        <w:rPr>
          <w:lang w:val="en-US"/>
        </w:rPr>
        <w:tab/>
        <w:t>options.c_cflag |= CS6;</w:t>
      </w:r>
    </w:p>
    <w:p w:rsidR="00C73189" w:rsidRPr="00460B76" w:rsidRDefault="00C73189" w:rsidP="00CD0021">
      <w:pPr>
        <w:pStyle w:val="a6"/>
        <w:rPr>
          <w:lang w:val="en-US"/>
        </w:rPr>
      </w:pPr>
      <w:r w:rsidRPr="00460B76">
        <w:rPr>
          <w:lang w:val="en-US"/>
        </w:rPr>
        <w:tab/>
      </w:r>
      <w:r w:rsidRPr="00460B76">
        <w:rPr>
          <w:lang w:val="en-US"/>
        </w:rPr>
        <w:tab/>
        <w:t>break;</w:t>
      </w:r>
    </w:p>
    <w:p w:rsidR="00C73189" w:rsidRPr="00460B76" w:rsidRDefault="00C73189" w:rsidP="00CD0021">
      <w:pPr>
        <w:pStyle w:val="a6"/>
        <w:rPr>
          <w:lang w:val="en-US"/>
        </w:rPr>
      </w:pPr>
    </w:p>
    <w:p w:rsidR="00C73189" w:rsidRPr="00460B76" w:rsidRDefault="00C73189" w:rsidP="00CD0021">
      <w:pPr>
        <w:pStyle w:val="a6"/>
        <w:rPr>
          <w:lang w:val="en-US"/>
        </w:rPr>
      </w:pPr>
      <w:r w:rsidRPr="00460B76">
        <w:rPr>
          <w:lang w:val="en-US"/>
        </w:rPr>
        <w:lastRenderedPageBreak/>
        <w:tab/>
        <w:t>case 7:</w:t>
      </w:r>
    </w:p>
    <w:p w:rsidR="00C73189" w:rsidRPr="00460B76" w:rsidRDefault="00C73189" w:rsidP="00CD0021">
      <w:pPr>
        <w:pStyle w:val="a6"/>
        <w:rPr>
          <w:lang w:val="en-US"/>
        </w:rPr>
      </w:pPr>
      <w:r w:rsidRPr="00460B76">
        <w:rPr>
          <w:lang w:val="en-US"/>
        </w:rPr>
        <w:tab/>
      </w:r>
      <w:r w:rsidRPr="00460B76">
        <w:rPr>
          <w:lang w:val="en-US"/>
        </w:rPr>
        <w:tab/>
        <w:t>options.c_cflag |= CS7;</w:t>
      </w:r>
    </w:p>
    <w:p w:rsidR="00C73189" w:rsidRPr="00460B76" w:rsidRDefault="00C73189" w:rsidP="00CD0021">
      <w:pPr>
        <w:pStyle w:val="a6"/>
        <w:rPr>
          <w:lang w:val="en-US"/>
        </w:rPr>
      </w:pPr>
      <w:r w:rsidRPr="00460B76">
        <w:rPr>
          <w:lang w:val="en-US"/>
        </w:rPr>
        <w:tab/>
      </w:r>
      <w:r w:rsidRPr="00460B76">
        <w:rPr>
          <w:lang w:val="en-US"/>
        </w:rPr>
        <w:tab/>
        <w:t>break;</w:t>
      </w:r>
    </w:p>
    <w:p w:rsidR="00C73189" w:rsidRPr="00460B76" w:rsidRDefault="00C73189" w:rsidP="00CD0021">
      <w:pPr>
        <w:pStyle w:val="a6"/>
        <w:rPr>
          <w:lang w:val="en-US"/>
        </w:rPr>
      </w:pPr>
    </w:p>
    <w:p w:rsidR="00C73189" w:rsidRPr="00460B76" w:rsidRDefault="00C73189" w:rsidP="00CD0021">
      <w:pPr>
        <w:pStyle w:val="a6"/>
        <w:rPr>
          <w:lang w:val="en-US"/>
        </w:rPr>
      </w:pPr>
      <w:r w:rsidRPr="00460B76">
        <w:rPr>
          <w:lang w:val="en-US"/>
        </w:rPr>
        <w:tab/>
        <w:t>case 8:</w:t>
      </w:r>
    </w:p>
    <w:p w:rsidR="00C73189" w:rsidRPr="00460B76" w:rsidRDefault="00C73189" w:rsidP="00CD0021">
      <w:pPr>
        <w:pStyle w:val="a6"/>
        <w:rPr>
          <w:lang w:val="en-US"/>
        </w:rPr>
      </w:pPr>
      <w:r w:rsidRPr="00460B76">
        <w:rPr>
          <w:lang w:val="en-US"/>
        </w:rPr>
        <w:tab/>
      </w:r>
      <w:r w:rsidRPr="00460B76">
        <w:rPr>
          <w:lang w:val="en-US"/>
        </w:rPr>
        <w:tab/>
        <w:t>options.c_cflag |= CS8;</w:t>
      </w:r>
    </w:p>
    <w:p w:rsidR="00C73189" w:rsidRPr="00460B76" w:rsidRDefault="00C73189" w:rsidP="00CD0021">
      <w:pPr>
        <w:pStyle w:val="a6"/>
        <w:rPr>
          <w:lang w:val="en-US"/>
        </w:rPr>
      </w:pPr>
      <w:r w:rsidRPr="00460B76">
        <w:rPr>
          <w:lang w:val="en-US"/>
        </w:rPr>
        <w:tab/>
      </w:r>
      <w:r w:rsidRPr="00460B76">
        <w:rPr>
          <w:lang w:val="en-US"/>
        </w:rPr>
        <w:tab/>
        <w:t>break;</w:t>
      </w:r>
    </w:p>
    <w:p w:rsidR="00C73189" w:rsidRPr="00460B76" w:rsidRDefault="00C73189" w:rsidP="00CD0021">
      <w:pPr>
        <w:pStyle w:val="a6"/>
        <w:rPr>
          <w:lang w:val="en-US"/>
        </w:rPr>
      </w:pPr>
    </w:p>
    <w:p w:rsidR="00C73189" w:rsidRPr="00460B76" w:rsidRDefault="00C73189" w:rsidP="00CD0021">
      <w:pPr>
        <w:pStyle w:val="a6"/>
        <w:rPr>
          <w:lang w:val="en-US"/>
        </w:rPr>
      </w:pPr>
      <w:r w:rsidRPr="00460B76">
        <w:rPr>
          <w:lang w:val="en-US"/>
        </w:rPr>
        <w:tab/>
        <w:t>default:</w:t>
      </w:r>
    </w:p>
    <w:p w:rsidR="00C73189" w:rsidRPr="00460B76" w:rsidRDefault="00C73189" w:rsidP="00CD0021">
      <w:pPr>
        <w:pStyle w:val="a6"/>
        <w:rPr>
          <w:lang w:val="en-US"/>
        </w:rPr>
      </w:pPr>
      <w:r w:rsidRPr="00460B76">
        <w:rPr>
          <w:lang w:val="en-US"/>
        </w:rPr>
        <w:tab/>
      </w:r>
      <w:r w:rsidRPr="00460B76">
        <w:rPr>
          <w:lang w:val="en-US"/>
        </w:rPr>
        <w:tab/>
        <w:t xml:space="preserve">printf("Unsupported data size\n"); </w:t>
      </w:r>
    </w:p>
    <w:p w:rsidR="00C73189" w:rsidRPr="00460B76" w:rsidRDefault="00C73189" w:rsidP="00CD0021">
      <w:pPr>
        <w:pStyle w:val="a6"/>
        <w:rPr>
          <w:lang w:val="en-US"/>
        </w:rPr>
      </w:pPr>
      <w:r w:rsidRPr="00460B76">
        <w:rPr>
          <w:lang w:val="en-US"/>
        </w:rPr>
        <w:tab/>
      </w:r>
      <w:r w:rsidRPr="00460B76">
        <w:rPr>
          <w:lang w:val="en-US"/>
        </w:rPr>
        <w:tab/>
        <w:t>return (2);</w:t>
      </w:r>
    </w:p>
    <w:p w:rsidR="00C73189" w:rsidRPr="00460B76" w:rsidRDefault="00C73189" w:rsidP="00CD0021">
      <w:pPr>
        <w:pStyle w:val="a6"/>
        <w:rPr>
          <w:lang w:val="en-US"/>
        </w:rPr>
      </w:pPr>
      <w:r w:rsidRPr="00460B76">
        <w:rPr>
          <w:lang w:val="en-US"/>
        </w:rPr>
        <w:tab/>
        <w:t>}</w:t>
      </w:r>
    </w:p>
    <w:p w:rsidR="00C73189" w:rsidRPr="00460B76" w:rsidRDefault="00C73189" w:rsidP="00CD0021">
      <w:pPr>
        <w:pStyle w:val="a6"/>
        <w:rPr>
          <w:lang w:val="en-US"/>
        </w:rPr>
      </w:pPr>
    </w:p>
    <w:p w:rsidR="00C73189" w:rsidRPr="00460B76" w:rsidRDefault="00C73189" w:rsidP="00CD0021">
      <w:pPr>
        <w:pStyle w:val="a6"/>
        <w:rPr>
          <w:lang w:val="en-US"/>
        </w:rPr>
      </w:pPr>
      <w:r w:rsidRPr="00460B76">
        <w:rPr>
          <w:lang w:val="en-US"/>
        </w:rPr>
        <w:tab/>
        <w:t xml:space="preserve">switch (parity) {                                    </w:t>
      </w:r>
      <w:r w:rsidRPr="00460B76">
        <w:rPr>
          <w:lang w:val="en-US"/>
        </w:rPr>
        <w:tab/>
        <w:t xml:space="preserve">/*  </w:t>
      </w:r>
      <w:r w:rsidRPr="00CD0021">
        <w:rPr>
          <w:rFonts w:hint="eastAsia"/>
        </w:rPr>
        <w:t>设置校验方式</w:t>
      </w:r>
      <w:r w:rsidRPr="00460B76">
        <w:rPr>
          <w:lang w:val="en-US"/>
        </w:rPr>
        <w:t xml:space="preserve">           */</w:t>
      </w:r>
    </w:p>
    <w:p w:rsidR="00C73189" w:rsidRPr="00460B76" w:rsidRDefault="00C73189" w:rsidP="00CD0021">
      <w:pPr>
        <w:pStyle w:val="a6"/>
        <w:rPr>
          <w:lang w:val="en-US"/>
        </w:rPr>
      </w:pPr>
      <w:r w:rsidRPr="00460B76">
        <w:rPr>
          <w:lang w:val="en-US"/>
        </w:rPr>
        <w:tab/>
        <w:t>case 'n':</w:t>
      </w:r>
    </w:p>
    <w:p w:rsidR="00C73189" w:rsidRPr="00460B76" w:rsidRDefault="00C73189" w:rsidP="00CD0021">
      <w:pPr>
        <w:pStyle w:val="a6"/>
        <w:rPr>
          <w:lang w:val="en-US"/>
        </w:rPr>
      </w:pPr>
      <w:r w:rsidRPr="00460B76">
        <w:rPr>
          <w:lang w:val="en-US"/>
        </w:rPr>
        <w:tab/>
        <w:t>case 'N':</w:t>
      </w:r>
    </w:p>
    <w:p w:rsidR="00C73189" w:rsidRPr="00460B76" w:rsidRDefault="00C73189" w:rsidP="00CD0021">
      <w:pPr>
        <w:pStyle w:val="a6"/>
        <w:rPr>
          <w:lang w:val="en-US"/>
        </w:rPr>
      </w:pPr>
      <w:r w:rsidRPr="00460B76">
        <w:rPr>
          <w:lang w:val="en-US"/>
        </w:rPr>
        <w:tab/>
      </w:r>
      <w:r w:rsidRPr="00460B76">
        <w:rPr>
          <w:lang w:val="en-US"/>
        </w:rPr>
        <w:tab/>
        <w:t>options.c_cflag &amp;= ~PARENB;</w:t>
      </w:r>
    </w:p>
    <w:p w:rsidR="00C73189" w:rsidRPr="00460B76" w:rsidRDefault="00C73189" w:rsidP="00CD0021">
      <w:pPr>
        <w:pStyle w:val="a6"/>
        <w:rPr>
          <w:lang w:val="en-US"/>
        </w:rPr>
      </w:pPr>
      <w:r w:rsidRPr="00460B76">
        <w:rPr>
          <w:lang w:val="en-US"/>
        </w:rPr>
        <w:tab/>
      </w:r>
      <w:r w:rsidRPr="00460B76">
        <w:rPr>
          <w:lang w:val="en-US"/>
        </w:rPr>
        <w:tab/>
        <w:t>options.c_iflag &amp;= ~INPCK;</w:t>
      </w:r>
    </w:p>
    <w:p w:rsidR="00C73189" w:rsidRPr="00460B76" w:rsidRDefault="00C73189" w:rsidP="00CD0021">
      <w:pPr>
        <w:pStyle w:val="a6"/>
        <w:rPr>
          <w:lang w:val="en-US"/>
        </w:rPr>
      </w:pPr>
      <w:r w:rsidRPr="00460B76">
        <w:rPr>
          <w:lang w:val="en-US"/>
        </w:rPr>
        <w:tab/>
      </w:r>
      <w:r w:rsidRPr="00460B76">
        <w:rPr>
          <w:lang w:val="en-US"/>
        </w:rPr>
        <w:tab/>
        <w:t>break;</w:t>
      </w:r>
    </w:p>
    <w:p w:rsidR="00C73189" w:rsidRPr="00460B76" w:rsidRDefault="00C73189" w:rsidP="00CD0021">
      <w:pPr>
        <w:pStyle w:val="a6"/>
        <w:rPr>
          <w:lang w:val="en-US"/>
        </w:rPr>
      </w:pPr>
    </w:p>
    <w:p w:rsidR="00C73189" w:rsidRPr="00460B76" w:rsidRDefault="00C73189" w:rsidP="00CD0021">
      <w:pPr>
        <w:pStyle w:val="a6"/>
        <w:rPr>
          <w:lang w:val="en-US"/>
        </w:rPr>
      </w:pPr>
      <w:r w:rsidRPr="00460B76">
        <w:rPr>
          <w:lang w:val="en-US"/>
        </w:rPr>
        <w:tab/>
        <w:t>case 'o':</w:t>
      </w:r>
    </w:p>
    <w:p w:rsidR="00C73189" w:rsidRPr="00460B76" w:rsidRDefault="00C73189" w:rsidP="00CD0021">
      <w:pPr>
        <w:pStyle w:val="a6"/>
        <w:rPr>
          <w:lang w:val="en-US"/>
        </w:rPr>
      </w:pPr>
      <w:r w:rsidRPr="00460B76">
        <w:rPr>
          <w:lang w:val="en-US"/>
        </w:rPr>
        <w:tab/>
        <w:t>case 'O':</w:t>
      </w:r>
    </w:p>
    <w:p w:rsidR="00C73189" w:rsidRPr="00460B76" w:rsidRDefault="00C73189" w:rsidP="00CD0021">
      <w:pPr>
        <w:pStyle w:val="a6"/>
        <w:rPr>
          <w:lang w:val="en-US"/>
        </w:rPr>
      </w:pPr>
      <w:r w:rsidRPr="00460B76">
        <w:rPr>
          <w:lang w:val="en-US"/>
        </w:rPr>
        <w:tab/>
      </w:r>
      <w:r w:rsidRPr="00460B76">
        <w:rPr>
          <w:lang w:val="en-US"/>
        </w:rPr>
        <w:tab/>
        <w:t>options.c_cflag |= (PARODD | PARENB);</w:t>
      </w:r>
    </w:p>
    <w:p w:rsidR="00C73189" w:rsidRPr="00460B76" w:rsidRDefault="00C73189" w:rsidP="00CD0021">
      <w:pPr>
        <w:pStyle w:val="a6"/>
        <w:rPr>
          <w:lang w:val="en-US"/>
        </w:rPr>
      </w:pPr>
      <w:r w:rsidRPr="00460B76">
        <w:rPr>
          <w:lang w:val="en-US"/>
        </w:rPr>
        <w:tab/>
      </w:r>
      <w:r w:rsidRPr="00460B76">
        <w:rPr>
          <w:lang w:val="en-US"/>
        </w:rPr>
        <w:tab/>
        <w:t>options.c_iflag |= INPCK;</w:t>
      </w:r>
    </w:p>
    <w:p w:rsidR="00C73189" w:rsidRPr="00460B76" w:rsidRDefault="00C73189" w:rsidP="00CD0021">
      <w:pPr>
        <w:pStyle w:val="a6"/>
        <w:rPr>
          <w:lang w:val="en-US"/>
        </w:rPr>
      </w:pPr>
      <w:r w:rsidRPr="00460B76">
        <w:rPr>
          <w:lang w:val="en-US"/>
        </w:rPr>
        <w:tab/>
      </w:r>
      <w:r w:rsidRPr="00460B76">
        <w:rPr>
          <w:lang w:val="en-US"/>
        </w:rPr>
        <w:tab/>
        <w:t>break;</w:t>
      </w:r>
    </w:p>
    <w:p w:rsidR="00C73189" w:rsidRPr="00460B76" w:rsidRDefault="00C73189" w:rsidP="00CD0021">
      <w:pPr>
        <w:pStyle w:val="a6"/>
        <w:rPr>
          <w:lang w:val="en-US"/>
        </w:rPr>
      </w:pPr>
    </w:p>
    <w:p w:rsidR="00C73189" w:rsidRPr="00460B76" w:rsidRDefault="00C73189" w:rsidP="00CD0021">
      <w:pPr>
        <w:pStyle w:val="a6"/>
        <w:rPr>
          <w:lang w:val="en-US"/>
        </w:rPr>
      </w:pPr>
      <w:r w:rsidRPr="00460B76">
        <w:rPr>
          <w:lang w:val="en-US"/>
        </w:rPr>
        <w:tab/>
        <w:t>case 'e':</w:t>
      </w:r>
    </w:p>
    <w:p w:rsidR="00C73189" w:rsidRPr="00460B76" w:rsidRDefault="00C73189" w:rsidP="00CD0021">
      <w:pPr>
        <w:pStyle w:val="a6"/>
        <w:rPr>
          <w:lang w:val="en-US"/>
        </w:rPr>
      </w:pPr>
      <w:r w:rsidRPr="00460B76">
        <w:rPr>
          <w:lang w:val="en-US"/>
        </w:rPr>
        <w:tab/>
        <w:t>case 'E':</w:t>
      </w:r>
    </w:p>
    <w:p w:rsidR="00C73189" w:rsidRPr="00460B76" w:rsidRDefault="00C73189" w:rsidP="00CD0021">
      <w:pPr>
        <w:pStyle w:val="a6"/>
        <w:rPr>
          <w:lang w:val="en-US"/>
        </w:rPr>
      </w:pPr>
      <w:r w:rsidRPr="00460B76">
        <w:rPr>
          <w:lang w:val="en-US"/>
        </w:rPr>
        <w:tab/>
      </w:r>
      <w:r w:rsidRPr="00460B76">
        <w:rPr>
          <w:lang w:val="en-US"/>
        </w:rPr>
        <w:tab/>
        <w:t>options.c_cflag |= PARENB;</w:t>
      </w:r>
    </w:p>
    <w:p w:rsidR="00C73189" w:rsidRPr="00460B76" w:rsidRDefault="00C73189" w:rsidP="00CD0021">
      <w:pPr>
        <w:pStyle w:val="a6"/>
        <w:rPr>
          <w:lang w:val="en-US"/>
        </w:rPr>
      </w:pPr>
      <w:r w:rsidRPr="00460B76">
        <w:rPr>
          <w:lang w:val="en-US"/>
        </w:rPr>
        <w:tab/>
      </w:r>
      <w:r w:rsidRPr="00460B76">
        <w:rPr>
          <w:lang w:val="en-US"/>
        </w:rPr>
        <w:tab/>
        <w:t>options.c_cflag &amp;= ~PARODD;</w:t>
      </w:r>
    </w:p>
    <w:p w:rsidR="00C73189" w:rsidRPr="00460B76" w:rsidRDefault="00C73189" w:rsidP="00CD0021">
      <w:pPr>
        <w:pStyle w:val="a6"/>
        <w:rPr>
          <w:lang w:val="en-US"/>
        </w:rPr>
      </w:pPr>
      <w:r w:rsidRPr="00460B76">
        <w:rPr>
          <w:lang w:val="en-US"/>
        </w:rPr>
        <w:tab/>
      </w:r>
      <w:r w:rsidRPr="00460B76">
        <w:rPr>
          <w:lang w:val="en-US"/>
        </w:rPr>
        <w:tab/>
        <w:t>options.c_iflag |= INPCK;</w:t>
      </w:r>
    </w:p>
    <w:p w:rsidR="00C73189" w:rsidRPr="00460B76" w:rsidRDefault="00C73189" w:rsidP="00CD0021">
      <w:pPr>
        <w:pStyle w:val="a6"/>
        <w:rPr>
          <w:lang w:val="en-US"/>
        </w:rPr>
      </w:pPr>
      <w:r w:rsidRPr="00460B76">
        <w:rPr>
          <w:lang w:val="en-US"/>
        </w:rPr>
        <w:tab/>
      </w:r>
      <w:r w:rsidRPr="00460B76">
        <w:rPr>
          <w:lang w:val="en-US"/>
        </w:rPr>
        <w:tab/>
        <w:t>break;</w:t>
      </w:r>
    </w:p>
    <w:p w:rsidR="00C73189" w:rsidRPr="00460B76" w:rsidRDefault="00C73189" w:rsidP="00CD0021">
      <w:pPr>
        <w:pStyle w:val="a6"/>
        <w:rPr>
          <w:lang w:val="en-US"/>
        </w:rPr>
      </w:pPr>
    </w:p>
    <w:p w:rsidR="00C73189" w:rsidRPr="00460B76" w:rsidRDefault="00C73189" w:rsidP="00CD0021">
      <w:pPr>
        <w:pStyle w:val="a6"/>
        <w:rPr>
          <w:lang w:val="en-US"/>
        </w:rPr>
      </w:pPr>
      <w:r w:rsidRPr="00460B76">
        <w:rPr>
          <w:lang w:val="en-US"/>
        </w:rPr>
        <w:tab/>
        <w:t>default:</w:t>
      </w:r>
    </w:p>
    <w:p w:rsidR="00C73189" w:rsidRPr="00460B76" w:rsidRDefault="00C73189" w:rsidP="00CD0021">
      <w:pPr>
        <w:pStyle w:val="a6"/>
        <w:rPr>
          <w:lang w:val="en-US"/>
        </w:rPr>
      </w:pPr>
      <w:r w:rsidRPr="00460B76">
        <w:rPr>
          <w:lang w:val="en-US"/>
        </w:rPr>
        <w:tab/>
      </w:r>
      <w:r w:rsidRPr="00460B76">
        <w:rPr>
          <w:lang w:val="en-US"/>
        </w:rPr>
        <w:tab/>
        <w:t>printf("Unsupported parity\n");</w:t>
      </w:r>
    </w:p>
    <w:p w:rsidR="00C73189" w:rsidRPr="00460B76" w:rsidRDefault="00C73189" w:rsidP="00CD0021">
      <w:pPr>
        <w:pStyle w:val="a6"/>
        <w:rPr>
          <w:lang w:val="en-US"/>
        </w:rPr>
      </w:pPr>
      <w:r w:rsidRPr="00460B76">
        <w:rPr>
          <w:lang w:val="en-US"/>
        </w:rPr>
        <w:tab/>
      </w:r>
      <w:r w:rsidRPr="00460B76">
        <w:rPr>
          <w:lang w:val="en-US"/>
        </w:rPr>
        <w:tab/>
        <w:t>return (3);</w:t>
      </w:r>
    </w:p>
    <w:p w:rsidR="00C73189" w:rsidRPr="00460B76" w:rsidRDefault="00C73189" w:rsidP="00CD0021">
      <w:pPr>
        <w:pStyle w:val="a6"/>
        <w:rPr>
          <w:lang w:val="en-US"/>
        </w:rPr>
      </w:pPr>
      <w:r w:rsidRPr="00460B76">
        <w:rPr>
          <w:lang w:val="en-US"/>
        </w:rPr>
        <w:tab/>
        <w:t xml:space="preserve">} </w:t>
      </w:r>
    </w:p>
    <w:p w:rsidR="00C73189" w:rsidRPr="00460B76" w:rsidRDefault="00C73189" w:rsidP="00CD0021">
      <w:pPr>
        <w:pStyle w:val="a6"/>
        <w:rPr>
          <w:lang w:val="en-US"/>
        </w:rPr>
      </w:pPr>
    </w:p>
    <w:p w:rsidR="00C73189" w:rsidRPr="00460B76" w:rsidRDefault="00C73189" w:rsidP="00CD0021">
      <w:pPr>
        <w:pStyle w:val="a6"/>
        <w:rPr>
          <w:lang w:val="en-US"/>
        </w:rPr>
      </w:pPr>
      <w:r w:rsidRPr="00460B76">
        <w:rPr>
          <w:lang w:val="en-US"/>
        </w:rPr>
        <w:tab/>
        <w:t>switch (stopbits) {</w:t>
      </w:r>
      <w:r w:rsidRPr="00460B76">
        <w:rPr>
          <w:lang w:val="en-US"/>
        </w:rPr>
        <w:tab/>
        <w:t xml:space="preserve">                                   </w:t>
      </w:r>
      <w:r w:rsidRPr="00460B76">
        <w:rPr>
          <w:lang w:val="en-US"/>
        </w:rPr>
        <w:tab/>
        <w:t xml:space="preserve">/* </w:t>
      </w:r>
      <w:r w:rsidRPr="00CD0021">
        <w:rPr>
          <w:rFonts w:hint="eastAsia"/>
        </w:rPr>
        <w:t>设置停止位</w:t>
      </w:r>
      <w:r w:rsidRPr="00460B76">
        <w:rPr>
          <w:lang w:val="en-US"/>
        </w:rPr>
        <w:t xml:space="preserve">              */</w:t>
      </w:r>
    </w:p>
    <w:p w:rsidR="00C73189" w:rsidRPr="00460B76" w:rsidRDefault="00C73189" w:rsidP="00CD0021">
      <w:pPr>
        <w:pStyle w:val="a6"/>
        <w:rPr>
          <w:lang w:val="en-US"/>
        </w:rPr>
      </w:pPr>
      <w:r w:rsidRPr="00460B76">
        <w:rPr>
          <w:lang w:val="en-US"/>
        </w:rPr>
        <w:tab/>
        <w:t>case 1:</w:t>
      </w:r>
    </w:p>
    <w:p w:rsidR="00C73189" w:rsidRPr="00460B76" w:rsidRDefault="00C73189" w:rsidP="00CD0021">
      <w:pPr>
        <w:pStyle w:val="a6"/>
        <w:rPr>
          <w:lang w:val="en-US"/>
        </w:rPr>
      </w:pPr>
      <w:r w:rsidRPr="00460B76">
        <w:rPr>
          <w:lang w:val="en-US"/>
        </w:rPr>
        <w:tab/>
      </w:r>
      <w:r w:rsidRPr="00460B76">
        <w:rPr>
          <w:lang w:val="en-US"/>
        </w:rPr>
        <w:tab/>
        <w:t>options.c_cflag &amp;= ~CSTOPB;</w:t>
      </w:r>
    </w:p>
    <w:p w:rsidR="00C73189" w:rsidRPr="00460B76" w:rsidRDefault="00C73189" w:rsidP="00CD0021">
      <w:pPr>
        <w:pStyle w:val="a6"/>
        <w:rPr>
          <w:lang w:val="en-US"/>
        </w:rPr>
      </w:pPr>
      <w:r w:rsidRPr="00460B76">
        <w:rPr>
          <w:lang w:val="en-US"/>
        </w:rPr>
        <w:tab/>
      </w:r>
      <w:r w:rsidRPr="00460B76">
        <w:rPr>
          <w:lang w:val="en-US"/>
        </w:rPr>
        <w:tab/>
        <w:t>break;</w:t>
      </w:r>
    </w:p>
    <w:p w:rsidR="00C73189" w:rsidRPr="00460B76" w:rsidRDefault="00C73189" w:rsidP="00CD0021">
      <w:pPr>
        <w:pStyle w:val="a6"/>
        <w:rPr>
          <w:lang w:val="en-US"/>
        </w:rPr>
      </w:pPr>
    </w:p>
    <w:p w:rsidR="00C73189" w:rsidRPr="00460B76" w:rsidRDefault="00C73189" w:rsidP="00CD0021">
      <w:pPr>
        <w:pStyle w:val="a6"/>
        <w:rPr>
          <w:lang w:val="en-US"/>
        </w:rPr>
      </w:pPr>
      <w:r w:rsidRPr="00460B76">
        <w:rPr>
          <w:lang w:val="en-US"/>
        </w:rPr>
        <w:tab/>
        <w:t>case 2:</w:t>
      </w:r>
    </w:p>
    <w:p w:rsidR="00C73189" w:rsidRPr="00460B76" w:rsidRDefault="00C73189" w:rsidP="00CD0021">
      <w:pPr>
        <w:pStyle w:val="a6"/>
        <w:rPr>
          <w:lang w:val="en-US"/>
        </w:rPr>
      </w:pPr>
      <w:r w:rsidRPr="00460B76">
        <w:rPr>
          <w:lang w:val="en-US"/>
        </w:rPr>
        <w:lastRenderedPageBreak/>
        <w:tab/>
      </w:r>
      <w:r w:rsidRPr="00460B76">
        <w:rPr>
          <w:lang w:val="en-US"/>
        </w:rPr>
        <w:tab/>
        <w:t>options.c_cflag |= CSTOPB;</w:t>
      </w:r>
    </w:p>
    <w:p w:rsidR="00C73189" w:rsidRPr="00460B76" w:rsidRDefault="00C73189" w:rsidP="00CD0021">
      <w:pPr>
        <w:pStyle w:val="a6"/>
        <w:rPr>
          <w:lang w:val="en-US"/>
        </w:rPr>
      </w:pPr>
      <w:r w:rsidRPr="00460B76">
        <w:rPr>
          <w:lang w:val="en-US"/>
        </w:rPr>
        <w:tab/>
      </w:r>
      <w:r w:rsidRPr="00460B76">
        <w:rPr>
          <w:lang w:val="en-US"/>
        </w:rPr>
        <w:tab/>
        <w:t>break;</w:t>
      </w:r>
    </w:p>
    <w:p w:rsidR="00C73189" w:rsidRPr="00460B76" w:rsidRDefault="00C73189" w:rsidP="00CD0021">
      <w:pPr>
        <w:pStyle w:val="a6"/>
        <w:rPr>
          <w:lang w:val="en-US"/>
        </w:rPr>
      </w:pPr>
    </w:p>
    <w:p w:rsidR="00C73189" w:rsidRPr="00460B76" w:rsidRDefault="00C73189" w:rsidP="00CD0021">
      <w:pPr>
        <w:pStyle w:val="a6"/>
        <w:rPr>
          <w:lang w:val="en-US"/>
        </w:rPr>
      </w:pPr>
      <w:r w:rsidRPr="00460B76">
        <w:rPr>
          <w:lang w:val="en-US"/>
        </w:rPr>
        <w:tab/>
        <w:t>default:</w:t>
      </w:r>
    </w:p>
    <w:p w:rsidR="00C73189" w:rsidRPr="00460B76" w:rsidRDefault="00C73189" w:rsidP="00CD0021">
      <w:pPr>
        <w:pStyle w:val="a6"/>
        <w:rPr>
          <w:lang w:val="en-US"/>
        </w:rPr>
      </w:pPr>
      <w:r w:rsidRPr="00460B76">
        <w:rPr>
          <w:lang w:val="en-US"/>
        </w:rPr>
        <w:tab/>
      </w:r>
      <w:r w:rsidRPr="00460B76">
        <w:rPr>
          <w:lang w:val="en-US"/>
        </w:rPr>
        <w:tab/>
        <w:t xml:space="preserve">printf("Unsupported stop bits\n"); </w:t>
      </w:r>
    </w:p>
    <w:p w:rsidR="00C73189" w:rsidRPr="00460B76" w:rsidRDefault="00C73189" w:rsidP="00CD0021">
      <w:pPr>
        <w:pStyle w:val="a6"/>
        <w:rPr>
          <w:lang w:val="en-US"/>
        </w:rPr>
      </w:pPr>
      <w:r w:rsidRPr="00460B76">
        <w:rPr>
          <w:lang w:val="en-US"/>
        </w:rPr>
        <w:tab/>
      </w:r>
      <w:r w:rsidRPr="00460B76">
        <w:rPr>
          <w:lang w:val="en-US"/>
        </w:rPr>
        <w:tab/>
        <w:t>return (4);</w:t>
      </w:r>
    </w:p>
    <w:p w:rsidR="00C73189" w:rsidRPr="00460B76" w:rsidRDefault="00C73189" w:rsidP="00CD0021">
      <w:pPr>
        <w:pStyle w:val="a6"/>
        <w:rPr>
          <w:lang w:val="en-US"/>
        </w:rPr>
      </w:pPr>
      <w:r w:rsidRPr="00460B76">
        <w:rPr>
          <w:lang w:val="en-US"/>
        </w:rPr>
        <w:tab/>
        <w:t>}</w:t>
      </w:r>
    </w:p>
    <w:p w:rsidR="00C73189" w:rsidRPr="00460B76" w:rsidRDefault="00C73189" w:rsidP="00CD0021">
      <w:pPr>
        <w:pStyle w:val="a6"/>
        <w:rPr>
          <w:lang w:val="en-US"/>
        </w:rPr>
      </w:pPr>
      <w:r w:rsidRPr="00460B76">
        <w:rPr>
          <w:lang w:val="en-US"/>
        </w:rPr>
        <w:tab/>
        <w:t xml:space="preserve">tcflush(fd, TCIOFLUSH);                              </w:t>
      </w:r>
      <w:r w:rsidRPr="00460B76">
        <w:rPr>
          <w:lang w:val="en-US"/>
        </w:rPr>
        <w:tab/>
        <w:t xml:space="preserve">/* </w:t>
      </w:r>
      <w:r w:rsidR="00B537EE">
        <w:rPr>
          <w:rFonts w:hint="eastAsia"/>
        </w:rPr>
        <w:t>清除</w:t>
      </w:r>
      <w:r w:rsidR="00D37844">
        <w:rPr>
          <w:rFonts w:hint="eastAsia"/>
        </w:rPr>
        <w:t>串口收发缓冲区</w:t>
      </w:r>
      <w:r w:rsidRPr="00460B76">
        <w:rPr>
          <w:lang w:val="en-US"/>
        </w:rPr>
        <w:t xml:space="preserve">      */</w:t>
      </w:r>
    </w:p>
    <w:p w:rsidR="00C73189" w:rsidRPr="00460B76" w:rsidRDefault="00C73189" w:rsidP="00CD0021">
      <w:pPr>
        <w:pStyle w:val="a6"/>
        <w:rPr>
          <w:lang w:val="en-US"/>
        </w:rPr>
      </w:pPr>
      <w:r w:rsidRPr="00460B76">
        <w:rPr>
          <w:lang w:val="en-US"/>
        </w:rPr>
        <w:tab/>
        <w:t>/*</w:t>
      </w:r>
    </w:p>
    <w:p w:rsidR="00C73189" w:rsidRPr="00460B76" w:rsidRDefault="00C73189" w:rsidP="00CD0021">
      <w:pPr>
        <w:pStyle w:val="a6"/>
        <w:rPr>
          <w:lang w:val="en-US"/>
        </w:rPr>
      </w:pPr>
      <w:r w:rsidRPr="00460B76">
        <w:rPr>
          <w:lang w:val="en-US"/>
        </w:rPr>
        <w:tab/>
        <w:t xml:space="preserve"> * </w:t>
      </w:r>
      <w:r w:rsidRPr="00CD0021">
        <w:rPr>
          <w:rFonts w:hint="eastAsia"/>
        </w:rPr>
        <w:t>用于设置终端的相关参数</w:t>
      </w:r>
      <w:r w:rsidRPr="00460B76">
        <w:rPr>
          <w:lang w:val="en-US"/>
        </w:rPr>
        <w:t>,TCSANOW</w:t>
      </w:r>
      <w:r w:rsidRPr="00460B76">
        <w:rPr>
          <w:rFonts w:hint="eastAsia"/>
          <w:lang w:val="en-US"/>
        </w:rPr>
        <w:t>：</w:t>
      </w:r>
      <w:r w:rsidRPr="00CD0021">
        <w:rPr>
          <w:rFonts w:hint="eastAsia"/>
        </w:rPr>
        <w:t>不等数据传输完毕就立即改变属性</w:t>
      </w:r>
    </w:p>
    <w:p w:rsidR="00C73189" w:rsidRPr="00460B76" w:rsidRDefault="00C73189" w:rsidP="00CD0021">
      <w:pPr>
        <w:pStyle w:val="a6"/>
        <w:rPr>
          <w:lang w:val="en-US"/>
        </w:rPr>
      </w:pPr>
      <w:r w:rsidRPr="00460B76">
        <w:rPr>
          <w:lang w:val="en-US"/>
        </w:rPr>
        <w:tab/>
        <w:t xml:space="preserve"> */</w:t>
      </w:r>
    </w:p>
    <w:p w:rsidR="00C73189" w:rsidRPr="00460B76" w:rsidRDefault="00C73189" w:rsidP="00CD0021">
      <w:pPr>
        <w:pStyle w:val="a6"/>
        <w:rPr>
          <w:lang w:val="en-US"/>
        </w:rPr>
      </w:pPr>
      <w:r w:rsidRPr="00460B76">
        <w:rPr>
          <w:lang w:val="en-US"/>
        </w:rPr>
        <w:tab/>
        <w:t>ret = tcsetattr(fd, TCSANOW, &amp;options);</w:t>
      </w:r>
    </w:p>
    <w:p w:rsidR="00C73189" w:rsidRPr="00460B76" w:rsidRDefault="00C73189" w:rsidP="00CD0021">
      <w:pPr>
        <w:pStyle w:val="a6"/>
        <w:rPr>
          <w:lang w:val="en-US"/>
        </w:rPr>
      </w:pPr>
      <w:r w:rsidRPr="00460B76">
        <w:rPr>
          <w:lang w:val="en-US"/>
        </w:rPr>
        <w:tab/>
        <w:t>if (ret != 0) {</w:t>
      </w:r>
    </w:p>
    <w:p w:rsidR="00C73189" w:rsidRPr="00460B76" w:rsidRDefault="00C73189" w:rsidP="00CD0021">
      <w:pPr>
        <w:pStyle w:val="a6"/>
        <w:rPr>
          <w:lang w:val="en-US"/>
        </w:rPr>
      </w:pPr>
      <w:r w:rsidRPr="00460B76">
        <w:rPr>
          <w:lang w:val="en-US"/>
        </w:rPr>
        <w:tab/>
      </w:r>
      <w:r w:rsidRPr="00460B76">
        <w:rPr>
          <w:lang w:val="en-US"/>
        </w:rPr>
        <w:tab/>
        <w:t xml:space="preserve">printf("Setup Serial failed"); </w:t>
      </w:r>
    </w:p>
    <w:p w:rsidR="00C73189" w:rsidRPr="00CD0021" w:rsidRDefault="00C73189" w:rsidP="00CD0021">
      <w:pPr>
        <w:pStyle w:val="a6"/>
      </w:pPr>
      <w:r w:rsidRPr="00460B76">
        <w:rPr>
          <w:lang w:val="en-US"/>
        </w:rPr>
        <w:tab/>
      </w:r>
      <w:r w:rsidRPr="00460B76">
        <w:rPr>
          <w:lang w:val="en-US"/>
        </w:rPr>
        <w:tab/>
      </w:r>
      <w:r w:rsidRPr="00CD0021">
        <w:t>return (</w:t>
      </w:r>
      <w:r>
        <w:t>5</w:t>
      </w:r>
      <w:r w:rsidRPr="00CD0021">
        <w:t>);</w:t>
      </w:r>
    </w:p>
    <w:p w:rsidR="00C73189" w:rsidRPr="00CD0021" w:rsidRDefault="00C73189" w:rsidP="00CD0021">
      <w:pPr>
        <w:pStyle w:val="a6"/>
      </w:pPr>
      <w:r w:rsidRPr="00CD0021">
        <w:tab/>
        <w:t>}</w:t>
      </w:r>
    </w:p>
    <w:p w:rsidR="00C73189" w:rsidRPr="00CD0021" w:rsidRDefault="00C73189" w:rsidP="00CD0021">
      <w:pPr>
        <w:pStyle w:val="a6"/>
      </w:pPr>
      <w:r w:rsidRPr="00CD0021">
        <w:tab/>
        <w:t>return (</w:t>
      </w:r>
      <w:r>
        <w:t>0</w:t>
      </w:r>
      <w:r w:rsidRPr="00CD0021">
        <w:t>);</w:t>
      </w:r>
    </w:p>
    <w:p w:rsidR="00C73189" w:rsidRPr="00CD0021" w:rsidRDefault="00C73189" w:rsidP="00CD0021">
      <w:pPr>
        <w:pStyle w:val="a6"/>
      </w:pPr>
      <w:r w:rsidRPr="00CD0021">
        <w:t>}</w:t>
      </w:r>
    </w:p>
    <w:p w:rsidR="00C73189" w:rsidRPr="00D85B5E" w:rsidRDefault="00C73189" w:rsidP="00983B61">
      <w:pPr>
        <w:pStyle w:val="3"/>
        <w:numPr>
          <w:ilvl w:val="0"/>
          <w:numId w:val="0"/>
        </w:numPr>
        <w:rPr>
          <w:lang w:val="de-DE"/>
        </w:rPr>
      </w:pPr>
      <w:bookmarkStart w:id="1308" w:name="_Toc424217363"/>
      <w:bookmarkStart w:id="1309" w:name="_Toc424654911"/>
      <w:bookmarkStart w:id="1310" w:name="_Toc424721579"/>
      <w:bookmarkStart w:id="1311" w:name="_Toc424909008"/>
      <w:bookmarkStart w:id="1312" w:name="_Toc424912294"/>
      <w:bookmarkStart w:id="1313" w:name="_Toc425413969"/>
      <w:bookmarkStart w:id="1314" w:name="_Toc427939277"/>
      <w:bookmarkStart w:id="1315" w:name="_Toc427940553"/>
      <w:bookmarkStart w:id="1316" w:name="_Toc427940781"/>
      <w:bookmarkStart w:id="1317" w:name="_Toc427941719"/>
      <w:bookmarkStart w:id="1318" w:name="_Toc428704891"/>
      <w:bookmarkStart w:id="1319" w:name="_Toc428867514"/>
      <w:bookmarkStart w:id="1320" w:name="_Toc429221035"/>
      <w:bookmarkStart w:id="1321" w:name="_Toc431109756"/>
      <w:bookmarkStart w:id="1322" w:name="_Toc432271069"/>
      <w:bookmarkStart w:id="1323" w:name="_Toc432317410"/>
      <w:bookmarkStart w:id="1324" w:name="_Toc469064105"/>
      <w:r>
        <w:rPr>
          <w:rFonts w:hint="eastAsia"/>
        </w:rPr>
        <w:t>实验步骤</w:t>
      </w:r>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p>
    <w:p w:rsidR="00C73189" w:rsidRPr="00CC741D" w:rsidRDefault="00C73189" w:rsidP="008B21AD">
      <w:pPr>
        <w:pStyle w:val="23"/>
        <w:numPr>
          <w:ilvl w:val="0"/>
          <w:numId w:val="10"/>
        </w:numPr>
        <w:spacing w:before="62" w:after="62"/>
        <w:rPr>
          <w:lang w:val="de-DE"/>
        </w:rPr>
      </w:pPr>
      <w:r w:rsidRPr="00CC741D">
        <w:rPr>
          <w:rFonts w:hint="eastAsia"/>
          <w:lang w:val="de-DE"/>
        </w:rPr>
        <w:t>使用</w:t>
      </w:r>
      <w:r>
        <w:rPr>
          <w:lang w:val="de-DE"/>
        </w:rPr>
        <w:t>RealEvo-IDE</w:t>
      </w:r>
      <w:r w:rsidRPr="00CC741D">
        <w:rPr>
          <w:rFonts w:hint="eastAsia"/>
          <w:lang w:val="de-DE"/>
        </w:rPr>
        <w:t>打开并编译</w:t>
      </w:r>
      <w:r w:rsidRPr="00CC741D">
        <w:rPr>
          <w:lang w:val="de-DE"/>
        </w:rPr>
        <w:t>uart_test</w:t>
      </w:r>
      <w:r w:rsidRPr="00CC741D">
        <w:rPr>
          <w:rFonts w:hint="eastAsia"/>
          <w:lang w:val="de-DE"/>
        </w:rPr>
        <w:t>工程</w:t>
      </w:r>
      <w:r>
        <w:rPr>
          <w:rFonts w:hint="eastAsia"/>
          <w:lang w:val="de-DE"/>
        </w:rPr>
        <w:t>，将生成</w:t>
      </w:r>
      <w:r w:rsidRPr="00CC741D">
        <w:rPr>
          <w:rFonts w:hint="eastAsia"/>
          <w:lang w:val="de-DE"/>
        </w:rPr>
        <w:t>的工程文件上传到</w:t>
      </w:r>
      <w:r w:rsidR="00F761D2">
        <w:rPr>
          <w:rFonts w:hint="eastAsia"/>
          <w:lang w:val="de-DE"/>
        </w:rPr>
        <w:t>验证平台</w:t>
      </w:r>
      <w:r w:rsidRPr="00CC741D">
        <w:rPr>
          <w:rFonts w:hint="eastAsia"/>
          <w:lang w:val="de-DE"/>
        </w:rPr>
        <w:t>并执行</w:t>
      </w:r>
      <w:r>
        <w:rPr>
          <w:rFonts w:hint="eastAsia"/>
          <w:lang w:val="de-DE"/>
        </w:rPr>
        <w:t>；</w:t>
      </w:r>
    </w:p>
    <w:p w:rsidR="00C73189" w:rsidRPr="00460B76" w:rsidRDefault="00C73189" w:rsidP="00AF33E9">
      <w:pPr>
        <w:pStyle w:val="a6"/>
        <w:rPr>
          <w:lang w:val="en-US"/>
        </w:rPr>
      </w:pPr>
      <w:r w:rsidRPr="00460B76">
        <w:rPr>
          <w:lang w:val="en-US"/>
        </w:rPr>
        <w:t>[root@sylixos_station:/apps/uart_test]# ./uart_test /dev/ttyS1</w:t>
      </w:r>
    </w:p>
    <w:p w:rsidR="00C73189" w:rsidRDefault="00C73189" w:rsidP="008B21AD">
      <w:pPr>
        <w:pStyle w:val="23"/>
        <w:numPr>
          <w:ilvl w:val="0"/>
          <w:numId w:val="10"/>
        </w:numPr>
        <w:spacing w:before="62" w:after="62"/>
        <w:rPr>
          <w:lang w:val="de-DE"/>
        </w:rPr>
      </w:pPr>
      <w:r>
        <w:rPr>
          <w:rFonts w:hint="eastAsia"/>
          <w:lang w:val="de-DE"/>
        </w:rPr>
        <w:t>将与</w:t>
      </w:r>
      <w:r>
        <w:rPr>
          <w:lang w:val="de-DE"/>
        </w:rPr>
        <w:t>PC</w:t>
      </w:r>
      <w:r>
        <w:rPr>
          <w:rFonts w:hint="eastAsia"/>
          <w:lang w:val="de-DE"/>
        </w:rPr>
        <w:t>主机串口连接的</w:t>
      </w:r>
      <w:r>
        <w:rPr>
          <w:lang w:val="de-DE"/>
        </w:rPr>
        <w:t>DB9</w:t>
      </w:r>
      <w:r>
        <w:rPr>
          <w:rFonts w:hint="eastAsia"/>
          <w:lang w:val="de-DE"/>
        </w:rPr>
        <w:t>更换到</w:t>
      </w:r>
      <w:r w:rsidR="00F761D2">
        <w:rPr>
          <w:rFonts w:hint="eastAsia"/>
          <w:lang w:val="de-DE"/>
        </w:rPr>
        <w:t>验证平台</w:t>
      </w:r>
      <w:r>
        <w:rPr>
          <w:rFonts w:hint="eastAsia"/>
          <w:lang w:val="de-DE"/>
        </w:rPr>
        <w:t>另外一个串口</w:t>
      </w:r>
      <w:r>
        <w:rPr>
          <w:lang w:val="de-DE"/>
        </w:rPr>
        <w:t>DB9</w:t>
      </w:r>
      <w:r>
        <w:rPr>
          <w:rFonts w:hint="eastAsia"/>
          <w:lang w:val="de-DE"/>
        </w:rPr>
        <w:t>上，由于</w:t>
      </w:r>
      <w:r w:rsidR="00F761D2">
        <w:rPr>
          <w:rFonts w:hint="eastAsia"/>
          <w:lang w:val="de-DE"/>
        </w:rPr>
        <w:t>验证平台</w:t>
      </w:r>
      <w:r>
        <w:rPr>
          <w:rFonts w:hint="eastAsia"/>
          <w:lang w:val="de-DE"/>
        </w:rPr>
        <w:t>会把收到的数据发送回</w:t>
      </w:r>
      <w:r>
        <w:rPr>
          <w:lang w:val="de-DE"/>
        </w:rPr>
        <w:t>PC</w:t>
      </w:r>
      <w:r>
        <w:rPr>
          <w:rFonts w:hint="eastAsia"/>
          <w:lang w:val="de-DE"/>
        </w:rPr>
        <w:t>主机，因此向控制台中输入任意字符，都会被回显到控制台上；</w:t>
      </w:r>
    </w:p>
    <w:p w:rsidR="00C73189" w:rsidRDefault="00C73189" w:rsidP="008B21AD">
      <w:pPr>
        <w:pStyle w:val="23"/>
        <w:numPr>
          <w:ilvl w:val="0"/>
          <w:numId w:val="10"/>
        </w:numPr>
        <w:spacing w:before="62" w:after="62"/>
        <w:rPr>
          <w:lang w:val="de-DE"/>
        </w:rPr>
      </w:pPr>
      <w:r>
        <w:rPr>
          <w:rFonts w:hint="eastAsia"/>
          <w:lang w:val="de-DE"/>
        </w:rPr>
        <w:t>将串口线与</w:t>
      </w:r>
      <w:r w:rsidR="00F761D2">
        <w:rPr>
          <w:rFonts w:hint="eastAsia"/>
          <w:lang w:val="de-DE"/>
        </w:rPr>
        <w:t>验证平台</w:t>
      </w:r>
      <w:r>
        <w:rPr>
          <w:rFonts w:hint="eastAsia"/>
          <w:lang w:val="de-DE"/>
        </w:rPr>
        <w:t>断开，在控制台中输入任意字符，都不会有反应，证明上一步骤中的字符确实为</w:t>
      </w:r>
      <w:r w:rsidR="00F761D2">
        <w:rPr>
          <w:rFonts w:hint="eastAsia"/>
          <w:lang w:val="de-DE"/>
        </w:rPr>
        <w:t>验证平台</w:t>
      </w:r>
      <w:r>
        <w:rPr>
          <w:rFonts w:hint="eastAsia"/>
          <w:lang w:val="de-DE"/>
        </w:rPr>
        <w:t>自身串口返回数据；</w:t>
      </w:r>
    </w:p>
    <w:p w:rsidR="00C73189" w:rsidRDefault="00C73189" w:rsidP="008B21AD">
      <w:pPr>
        <w:pStyle w:val="23"/>
        <w:numPr>
          <w:ilvl w:val="0"/>
          <w:numId w:val="10"/>
        </w:numPr>
        <w:spacing w:before="62" w:after="62"/>
        <w:rPr>
          <w:lang w:val="de-DE"/>
        </w:rPr>
      </w:pPr>
      <w:r>
        <w:rPr>
          <w:rFonts w:hint="eastAsia"/>
          <w:lang w:val="de-DE"/>
        </w:rPr>
        <w:t>程序设计没有添加自动退出的功能，回到</w:t>
      </w:r>
      <w:r>
        <w:rPr>
          <w:lang w:val="de-DE"/>
        </w:rPr>
        <w:t>SylixOS</w:t>
      </w:r>
      <w:r>
        <w:rPr>
          <w:rFonts w:hint="eastAsia"/>
          <w:lang w:val="de-DE"/>
        </w:rPr>
        <w:t>的</w:t>
      </w:r>
      <w:r>
        <w:rPr>
          <w:lang w:val="de-DE"/>
        </w:rPr>
        <w:t>shell</w:t>
      </w:r>
      <w:r>
        <w:rPr>
          <w:rFonts w:hint="eastAsia"/>
          <w:lang w:val="de-DE"/>
        </w:rPr>
        <w:t>控制台，使用“</w:t>
      </w:r>
      <w:r>
        <w:rPr>
          <w:lang w:val="de-DE"/>
        </w:rPr>
        <w:t>Ctrl+C</w:t>
      </w:r>
      <w:r>
        <w:rPr>
          <w:rFonts w:hint="eastAsia"/>
          <w:lang w:val="de-DE"/>
        </w:rPr>
        <w:t>”可以退出串口测试例程。</w:t>
      </w:r>
    </w:p>
    <w:p w:rsidR="00C73189" w:rsidRPr="000C1270" w:rsidRDefault="00C73189" w:rsidP="00983B61">
      <w:pPr>
        <w:pStyle w:val="3"/>
        <w:numPr>
          <w:ilvl w:val="0"/>
          <w:numId w:val="0"/>
        </w:numPr>
      </w:pPr>
      <w:bookmarkStart w:id="1325" w:name="_Toc428867515"/>
      <w:bookmarkStart w:id="1326" w:name="_Toc429221036"/>
      <w:bookmarkStart w:id="1327" w:name="_Toc431109757"/>
      <w:bookmarkStart w:id="1328" w:name="_Toc432271070"/>
      <w:bookmarkStart w:id="1329" w:name="_Toc432317411"/>
      <w:bookmarkStart w:id="1330" w:name="_Toc469064106"/>
      <w:r>
        <w:rPr>
          <w:rFonts w:hint="eastAsia"/>
        </w:rPr>
        <w:t>扩展实验</w:t>
      </w:r>
      <w:bookmarkEnd w:id="1325"/>
      <w:bookmarkEnd w:id="1326"/>
      <w:bookmarkEnd w:id="1327"/>
      <w:bookmarkEnd w:id="1328"/>
      <w:bookmarkEnd w:id="1329"/>
      <w:bookmarkEnd w:id="1330"/>
    </w:p>
    <w:p w:rsidR="00C73189" w:rsidRPr="00BF75AB" w:rsidRDefault="00C73189" w:rsidP="00EA770A">
      <w:pPr>
        <w:pStyle w:val="23"/>
        <w:spacing w:before="62" w:after="62"/>
      </w:pPr>
      <w:r>
        <w:rPr>
          <w:rFonts w:hint="eastAsia"/>
        </w:rPr>
        <w:t>编程实现</w:t>
      </w:r>
      <w:r w:rsidR="00A75079">
        <w:rPr>
          <w:rFonts w:hint="eastAsia"/>
        </w:rPr>
        <w:t>串口</w:t>
      </w:r>
      <w:r w:rsidR="00A75079">
        <w:rPr>
          <w:rFonts w:hint="eastAsia"/>
        </w:rPr>
        <w:t>shell</w:t>
      </w:r>
      <w:r w:rsidR="00A75079">
        <w:rPr>
          <w:rFonts w:hint="eastAsia"/>
        </w:rPr>
        <w:t>服务程序，支持常用的</w:t>
      </w:r>
      <w:r w:rsidR="00A75079">
        <w:rPr>
          <w:rFonts w:hint="eastAsia"/>
        </w:rPr>
        <w:t>ls/mkdir/rmdir/cd/rm/cp</w:t>
      </w:r>
      <w:r w:rsidR="00A75079">
        <w:rPr>
          <w:rFonts w:hint="eastAsia"/>
        </w:rPr>
        <w:t>等功能。</w:t>
      </w:r>
    </w:p>
    <w:p w:rsidR="00C73189" w:rsidRPr="00D81081" w:rsidRDefault="00C73189" w:rsidP="00EA770A">
      <w:pPr>
        <w:pStyle w:val="23"/>
        <w:spacing w:before="62" w:after="62"/>
        <w:ind w:firstLine="0"/>
      </w:pPr>
    </w:p>
    <w:p w:rsidR="00C73189" w:rsidRPr="000C1270" w:rsidRDefault="00C73189" w:rsidP="00A96694">
      <w:pPr>
        <w:pStyle w:val="11"/>
      </w:pPr>
      <w:bookmarkStart w:id="1331" w:name="_Toc469064107"/>
      <w:r>
        <w:rPr>
          <w:rFonts w:hint="eastAsia"/>
        </w:rPr>
        <w:lastRenderedPageBreak/>
        <w:t>网络通信实验</w:t>
      </w:r>
      <w:bookmarkEnd w:id="1331"/>
    </w:p>
    <w:p w:rsidR="00B47ACA" w:rsidRDefault="00C73189" w:rsidP="00CD39F0">
      <w:pPr>
        <w:pStyle w:val="23"/>
        <w:spacing w:before="62" w:after="62"/>
      </w:pPr>
      <w:r w:rsidRPr="00795C51">
        <w:rPr>
          <w:rFonts w:hint="eastAsia"/>
        </w:rPr>
        <w:t>以太网接口是目前应用最</w:t>
      </w:r>
      <w:r>
        <w:rPr>
          <w:rFonts w:hint="eastAsia"/>
        </w:rPr>
        <w:t>为广泛的高速通信接口，其通信速度通常为</w:t>
      </w:r>
      <w:r>
        <w:t>10Mbps</w:t>
      </w:r>
      <w:r>
        <w:rPr>
          <w:rFonts w:hint="eastAsia"/>
        </w:rPr>
        <w:t>、</w:t>
      </w:r>
      <w:r>
        <w:t>100Mbps</w:t>
      </w:r>
      <w:r>
        <w:rPr>
          <w:rFonts w:hint="eastAsia"/>
        </w:rPr>
        <w:t>、</w:t>
      </w:r>
      <w:r>
        <w:t>1000Mbps</w:t>
      </w:r>
      <w:r>
        <w:rPr>
          <w:rFonts w:hint="eastAsia"/>
        </w:rPr>
        <w:t>。一般以太网接口配合</w:t>
      </w:r>
      <w:r w:rsidRPr="00795C51">
        <w:t>TCP/IP</w:t>
      </w:r>
      <w:r>
        <w:rPr>
          <w:rFonts w:hint="eastAsia"/>
        </w:rPr>
        <w:t>协议使用（也可以用于其他协议栈）</w:t>
      </w:r>
      <w:r w:rsidR="00B47ACA">
        <w:rPr>
          <w:rFonts w:hint="eastAsia"/>
        </w:rPr>
        <w:t>。</w:t>
      </w:r>
    </w:p>
    <w:p w:rsidR="00C73189" w:rsidRPr="00795C51" w:rsidRDefault="00C73189" w:rsidP="00CD39F0">
      <w:pPr>
        <w:pStyle w:val="23"/>
        <w:spacing w:before="62" w:after="62"/>
      </w:pPr>
      <w:r>
        <w:rPr>
          <w:rFonts w:hint="eastAsia"/>
        </w:rPr>
        <w:t>在本章</w:t>
      </w:r>
      <w:r w:rsidRPr="00795C51">
        <w:rPr>
          <w:rFonts w:hint="eastAsia"/>
        </w:rPr>
        <w:t>中</w:t>
      </w:r>
      <w:r>
        <w:rPr>
          <w:rFonts w:hint="eastAsia"/>
        </w:rPr>
        <w:t>使用</w:t>
      </w:r>
      <w:r>
        <w:t>TCP/IP</w:t>
      </w:r>
      <w:r>
        <w:rPr>
          <w:rFonts w:hint="eastAsia"/>
        </w:rPr>
        <w:t>协议栈进行以太网通信，但</w:t>
      </w:r>
      <w:r w:rsidRPr="00795C51">
        <w:rPr>
          <w:rFonts w:hint="eastAsia"/>
        </w:rPr>
        <w:t>对</w:t>
      </w:r>
      <w:r w:rsidRPr="00795C51">
        <w:t>TCP/IP</w:t>
      </w:r>
      <w:r w:rsidRPr="00795C51">
        <w:rPr>
          <w:rFonts w:hint="eastAsia"/>
        </w:rPr>
        <w:t>协议</w:t>
      </w:r>
      <w:r>
        <w:rPr>
          <w:rFonts w:hint="eastAsia"/>
        </w:rPr>
        <w:t>内部原理</w:t>
      </w:r>
      <w:r w:rsidRPr="00795C51">
        <w:rPr>
          <w:rFonts w:hint="eastAsia"/>
        </w:rPr>
        <w:t>不做深入分析，主要讲解</w:t>
      </w:r>
      <w:r w:rsidRPr="00795C51">
        <w:t>TCP/IP</w:t>
      </w:r>
      <w:r w:rsidRPr="00795C51">
        <w:rPr>
          <w:rFonts w:hint="eastAsia"/>
        </w:rPr>
        <w:t>协议的应用，</w:t>
      </w:r>
      <w:r w:rsidRPr="00795C51">
        <w:t>TCP/IP</w:t>
      </w:r>
      <w:r>
        <w:rPr>
          <w:rFonts w:hint="eastAsia"/>
        </w:rPr>
        <w:t>协议相关知识读者可以参考其他专业书籍，在不同的操作系统下</w:t>
      </w:r>
      <w:r w:rsidRPr="00795C51">
        <w:t>TCP/IP</w:t>
      </w:r>
      <w:r>
        <w:rPr>
          <w:rFonts w:hint="eastAsia"/>
        </w:rPr>
        <w:t>协议的应用接口基本相同（</w:t>
      </w:r>
      <w:r>
        <w:t>socket</w:t>
      </w:r>
      <w:r>
        <w:rPr>
          <w:rFonts w:hint="eastAsia"/>
        </w:rPr>
        <w:t>）</w:t>
      </w:r>
      <w:r w:rsidRPr="00795C51">
        <w:rPr>
          <w:rFonts w:hint="eastAsia"/>
        </w:rPr>
        <w:t>。</w:t>
      </w:r>
      <w:r>
        <w:rPr>
          <w:rFonts w:hint="eastAsia"/>
        </w:rPr>
        <w:t>本章设计了四个实验，分别讲述了</w:t>
      </w:r>
      <w:r>
        <w:t>UDP</w:t>
      </w:r>
      <w:r>
        <w:rPr>
          <w:rFonts w:hint="eastAsia"/>
        </w:rPr>
        <w:t>、</w:t>
      </w:r>
      <w:r>
        <w:t>TCP</w:t>
      </w:r>
      <w:r>
        <w:rPr>
          <w:rFonts w:hint="eastAsia"/>
        </w:rPr>
        <w:t>客户端、</w:t>
      </w:r>
      <w:r>
        <w:t>TCP</w:t>
      </w:r>
      <w:r>
        <w:rPr>
          <w:rFonts w:hint="eastAsia"/>
        </w:rPr>
        <w:t>服务器、</w:t>
      </w:r>
      <w:r>
        <w:t>web</w:t>
      </w:r>
      <w:r>
        <w:rPr>
          <w:rFonts w:hint="eastAsia"/>
        </w:rPr>
        <w:t>服务器的编程和使用。</w:t>
      </w:r>
    </w:p>
    <w:p w:rsidR="00C73189" w:rsidRDefault="00C73189">
      <w:pPr>
        <w:widowControl/>
        <w:spacing w:beforeLines="0" w:afterLines="0"/>
        <w:jc w:val="left"/>
        <w:rPr>
          <w:rFonts w:ascii="Arial" w:eastAsia="黑体" w:hAnsi="Arial"/>
          <w:b/>
          <w:bCs/>
          <w:sz w:val="24"/>
          <w:szCs w:val="24"/>
        </w:rPr>
      </w:pPr>
      <w:r>
        <w:br w:type="page"/>
      </w:r>
    </w:p>
    <w:p w:rsidR="00C73189" w:rsidRPr="000C1270" w:rsidRDefault="00C73189" w:rsidP="00536705">
      <w:pPr>
        <w:pStyle w:val="20"/>
        <w:numPr>
          <w:ilvl w:val="0"/>
          <w:numId w:val="0"/>
        </w:numPr>
      </w:pPr>
      <w:bookmarkStart w:id="1332" w:name="_Toc469064108"/>
      <w:r>
        <w:rPr>
          <w:rFonts w:hint="eastAsia"/>
        </w:rPr>
        <w:t>实验一</w:t>
      </w:r>
      <w:r>
        <w:t xml:space="preserve">  UDP</w:t>
      </w:r>
      <w:r>
        <w:rPr>
          <w:rFonts w:hint="eastAsia"/>
        </w:rPr>
        <w:t>实验</w:t>
      </w:r>
      <w:bookmarkEnd w:id="1332"/>
    </w:p>
    <w:p w:rsidR="00C73189" w:rsidRPr="007C6C4C" w:rsidRDefault="00C73189" w:rsidP="00EA770A">
      <w:pPr>
        <w:pStyle w:val="23"/>
        <w:spacing w:before="62" w:after="62"/>
        <w:ind w:firstLine="0"/>
      </w:pPr>
    </w:p>
    <w:p w:rsidR="00C73189" w:rsidRPr="000C1270" w:rsidRDefault="00C73189" w:rsidP="00536705">
      <w:pPr>
        <w:pStyle w:val="3"/>
        <w:numPr>
          <w:ilvl w:val="0"/>
          <w:numId w:val="0"/>
        </w:numPr>
      </w:pPr>
      <w:bookmarkStart w:id="1333" w:name="_Toc424217367"/>
      <w:bookmarkStart w:id="1334" w:name="_Toc424654915"/>
      <w:bookmarkStart w:id="1335" w:name="_Toc424721583"/>
      <w:bookmarkStart w:id="1336" w:name="_Toc424909012"/>
      <w:bookmarkStart w:id="1337" w:name="_Toc424912298"/>
      <w:bookmarkStart w:id="1338" w:name="_Toc425413973"/>
      <w:bookmarkStart w:id="1339" w:name="_Toc427939281"/>
      <w:bookmarkStart w:id="1340" w:name="_Toc427940557"/>
      <w:bookmarkStart w:id="1341" w:name="_Toc427940785"/>
      <w:bookmarkStart w:id="1342" w:name="_Toc427941723"/>
      <w:bookmarkStart w:id="1343" w:name="_Toc428704895"/>
      <w:bookmarkStart w:id="1344" w:name="_Toc428867518"/>
      <w:bookmarkStart w:id="1345" w:name="_Toc429221039"/>
      <w:bookmarkStart w:id="1346" w:name="_Toc431109760"/>
      <w:bookmarkStart w:id="1347" w:name="_Toc432271073"/>
      <w:bookmarkStart w:id="1348" w:name="_Toc432317414"/>
      <w:bookmarkStart w:id="1349" w:name="_Toc469064109"/>
      <w:r>
        <w:rPr>
          <w:rFonts w:hint="eastAsia"/>
        </w:rPr>
        <w:t>实验目的</w:t>
      </w:r>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p>
    <w:p w:rsidR="00C73189" w:rsidRDefault="00C73189" w:rsidP="00536705">
      <w:pPr>
        <w:pStyle w:val="a"/>
      </w:pPr>
      <w:r>
        <w:rPr>
          <w:rFonts w:hint="eastAsia"/>
        </w:rPr>
        <w:t>了解</w:t>
      </w:r>
      <w:r>
        <w:t>UDP</w:t>
      </w:r>
      <w:r>
        <w:rPr>
          <w:rFonts w:hint="eastAsia"/>
        </w:rPr>
        <w:t>通信的特点和工作流程</w:t>
      </w:r>
    </w:p>
    <w:p w:rsidR="00C73189" w:rsidRPr="007C6C4C" w:rsidRDefault="00C73189" w:rsidP="00E92CE6">
      <w:pPr>
        <w:pStyle w:val="a"/>
      </w:pPr>
      <w:r>
        <w:rPr>
          <w:rFonts w:hint="eastAsia"/>
        </w:rPr>
        <w:t>掌握</w:t>
      </w:r>
      <w:r>
        <w:t>socket</w:t>
      </w:r>
      <w:r>
        <w:rPr>
          <w:rFonts w:hint="eastAsia"/>
        </w:rPr>
        <w:t>接口中</w:t>
      </w:r>
      <w:r>
        <w:t>UDP</w:t>
      </w:r>
      <w:r>
        <w:rPr>
          <w:rFonts w:hint="eastAsia"/>
        </w:rPr>
        <w:t>操作相关函数及使用方法</w:t>
      </w:r>
    </w:p>
    <w:p w:rsidR="00C73189" w:rsidRPr="000C1270" w:rsidRDefault="00C73189" w:rsidP="00536705">
      <w:pPr>
        <w:pStyle w:val="3"/>
        <w:numPr>
          <w:ilvl w:val="0"/>
          <w:numId w:val="0"/>
        </w:numPr>
      </w:pPr>
      <w:bookmarkStart w:id="1350" w:name="_Toc424217368"/>
      <w:bookmarkStart w:id="1351" w:name="_Toc424654916"/>
      <w:bookmarkStart w:id="1352" w:name="_Toc424721584"/>
      <w:bookmarkStart w:id="1353" w:name="_Toc424909013"/>
      <w:bookmarkStart w:id="1354" w:name="_Toc424912299"/>
      <w:bookmarkStart w:id="1355" w:name="_Toc425413974"/>
      <w:bookmarkStart w:id="1356" w:name="_Toc427939282"/>
      <w:bookmarkStart w:id="1357" w:name="_Toc427940558"/>
      <w:bookmarkStart w:id="1358" w:name="_Toc427940786"/>
      <w:bookmarkStart w:id="1359" w:name="_Toc427941724"/>
      <w:bookmarkStart w:id="1360" w:name="_Toc428704896"/>
      <w:bookmarkStart w:id="1361" w:name="_Toc428867519"/>
      <w:bookmarkStart w:id="1362" w:name="_Toc429221040"/>
      <w:bookmarkStart w:id="1363" w:name="_Toc431109761"/>
      <w:bookmarkStart w:id="1364" w:name="_Toc432271074"/>
      <w:bookmarkStart w:id="1365" w:name="_Toc432317415"/>
      <w:bookmarkStart w:id="1366" w:name="_Toc469064110"/>
      <w:r>
        <w:rPr>
          <w:rFonts w:hint="eastAsia"/>
        </w:rPr>
        <w:t>实验内容</w:t>
      </w:r>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p>
    <w:p w:rsidR="00C73189" w:rsidRDefault="00C73189" w:rsidP="00536705">
      <w:pPr>
        <w:pStyle w:val="a"/>
      </w:pPr>
      <w:r>
        <w:rPr>
          <w:rFonts w:hint="eastAsia"/>
        </w:rPr>
        <w:t>阅读</w:t>
      </w:r>
      <w:r>
        <w:t>udp_test.c</w:t>
      </w:r>
      <w:r>
        <w:rPr>
          <w:rFonts w:hint="eastAsia"/>
        </w:rPr>
        <w:t>内的程序代码，了解</w:t>
      </w:r>
      <w:r>
        <w:t>UDP</w:t>
      </w:r>
      <w:r>
        <w:rPr>
          <w:rFonts w:hint="eastAsia"/>
        </w:rPr>
        <w:t>通信流程及</w:t>
      </w:r>
      <w:r>
        <w:t>socket</w:t>
      </w:r>
      <w:r>
        <w:rPr>
          <w:rFonts w:hint="eastAsia"/>
        </w:rPr>
        <w:t>函数使用方法</w:t>
      </w:r>
      <w:r>
        <w:t xml:space="preserve"> </w:t>
      </w:r>
    </w:p>
    <w:p w:rsidR="00C73189" w:rsidRPr="007C6C4C" w:rsidRDefault="00C73189" w:rsidP="00536705">
      <w:pPr>
        <w:pStyle w:val="a"/>
      </w:pPr>
      <w:r>
        <w:rPr>
          <w:rFonts w:hint="eastAsia"/>
        </w:rPr>
        <w:t>在</w:t>
      </w:r>
      <w:r>
        <w:t>RealEvo-IDE</w:t>
      </w:r>
      <w:r>
        <w:rPr>
          <w:rFonts w:hint="eastAsia"/>
        </w:rPr>
        <w:t>下编译</w:t>
      </w:r>
      <w:r>
        <w:t>udp_test</w:t>
      </w:r>
      <w:r>
        <w:rPr>
          <w:rFonts w:hint="eastAsia"/>
        </w:rPr>
        <w:t>工程，将程序上传到</w:t>
      </w:r>
      <w:r w:rsidR="00F761D2">
        <w:rPr>
          <w:rFonts w:hint="eastAsia"/>
        </w:rPr>
        <w:t>验证平台</w:t>
      </w:r>
      <w:r>
        <w:rPr>
          <w:rFonts w:hint="eastAsia"/>
        </w:rPr>
        <w:t>运行查看效果</w:t>
      </w:r>
    </w:p>
    <w:p w:rsidR="00C73189" w:rsidRPr="000C1270" w:rsidRDefault="00C73189" w:rsidP="00536705">
      <w:pPr>
        <w:pStyle w:val="3"/>
        <w:numPr>
          <w:ilvl w:val="0"/>
          <w:numId w:val="0"/>
        </w:numPr>
      </w:pPr>
      <w:bookmarkStart w:id="1367" w:name="_Toc424217369"/>
      <w:bookmarkStart w:id="1368" w:name="_Toc424654917"/>
      <w:bookmarkStart w:id="1369" w:name="_Toc424721585"/>
      <w:bookmarkStart w:id="1370" w:name="_Toc424909014"/>
      <w:bookmarkStart w:id="1371" w:name="_Toc424912300"/>
      <w:bookmarkStart w:id="1372" w:name="_Toc425413975"/>
      <w:bookmarkStart w:id="1373" w:name="_Toc427939283"/>
      <w:bookmarkStart w:id="1374" w:name="_Toc427940559"/>
      <w:bookmarkStart w:id="1375" w:name="_Toc427940787"/>
      <w:bookmarkStart w:id="1376" w:name="_Toc427941725"/>
      <w:bookmarkStart w:id="1377" w:name="_Toc428704897"/>
      <w:bookmarkStart w:id="1378" w:name="_Toc428867520"/>
      <w:bookmarkStart w:id="1379" w:name="_Toc429221041"/>
      <w:bookmarkStart w:id="1380" w:name="_Toc431109762"/>
      <w:bookmarkStart w:id="1381" w:name="_Toc432271075"/>
      <w:bookmarkStart w:id="1382" w:name="_Toc432317416"/>
      <w:bookmarkStart w:id="1383" w:name="_Toc469064111"/>
      <w:r>
        <w:rPr>
          <w:rFonts w:hint="eastAsia"/>
        </w:rPr>
        <w:t>实验环境</w:t>
      </w:r>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p>
    <w:p w:rsidR="00C73189" w:rsidRDefault="00C73189" w:rsidP="00536705">
      <w:pPr>
        <w:pStyle w:val="a"/>
      </w:pPr>
      <w:r>
        <w:rPr>
          <w:rFonts w:hint="eastAsia"/>
        </w:rPr>
        <w:t>硬件：已经部署</w:t>
      </w:r>
      <w:r>
        <w:t>SylixOS</w:t>
      </w:r>
      <w:r>
        <w:rPr>
          <w:rFonts w:hint="eastAsia"/>
        </w:rPr>
        <w:t>操作系统的</w:t>
      </w:r>
      <w:r w:rsidR="00F761D2">
        <w:rPr>
          <w:rFonts w:hint="eastAsia"/>
        </w:rPr>
        <w:t>验证平台</w:t>
      </w:r>
      <w:r>
        <w:rPr>
          <w:rFonts w:hint="eastAsia"/>
        </w:rPr>
        <w:t>，一台</w:t>
      </w:r>
      <w:r>
        <w:t>PC</w:t>
      </w:r>
      <w:r>
        <w:rPr>
          <w:rFonts w:hint="eastAsia"/>
        </w:rPr>
        <w:t>主机</w:t>
      </w:r>
    </w:p>
    <w:p w:rsidR="00C73189" w:rsidRPr="00555DD8" w:rsidRDefault="00C73189" w:rsidP="00536705">
      <w:pPr>
        <w:pStyle w:val="a"/>
      </w:pPr>
      <w:r>
        <w:rPr>
          <w:rFonts w:hint="eastAsia"/>
        </w:rPr>
        <w:t>软件：</w:t>
      </w:r>
      <w:r>
        <w:t>RealEvo-IDE</w:t>
      </w:r>
      <w:r>
        <w:rPr>
          <w:rFonts w:hint="eastAsia"/>
        </w:rPr>
        <w:t>、</w:t>
      </w:r>
      <w:r>
        <w:t>putty</w:t>
      </w:r>
    </w:p>
    <w:p w:rsidR="00C73189" w:rsidRPr="000C1270" w:rsidRDefault="00C73189" w:rsidP="00536705">
      <w:pPr>
        <w:pStyle w:val="3"/>
        <w:numPr>
          <w:ilvl w:val="0"/>
          <w:numId w:val="0"/>
        </w:numPr>
      </w:pPr>
      <w:bookmarkStart w:id="1384" w:name="_Toc424217370"/>
      <w:bookmarkStart w:id="1385" w:name="_Toc424654918"/>
      <w:bookmarkStart w:id="1386" w:name="_Toc424721586"/>
      <w:bookmarkStart w:id="1387" w:name="_Toc424909015"/>
      <w:bookmarkStart w:id="1388" w:name="_Toc424912301"/>
      <w:bookmarkStart w:id="1389" w:name="_Toc425413976"/>
      <w:bookmarkStart w:id="1390" w:name="_Toc427939284"/>
      <w:bookmarkStart w:id="1391" w:name="_Toc427940560"/>
      <w:bookmarkStart w:id="1392" w:name="_Toc427940788"/>
      <w:bookmarkStart w:id="1393" w:name="_Toc427941726"/>
      <w:bookmarkStart w:id="1394" w:name="_Toc428704898"/>
      <w:bookmarkStart w:id="1395" w:name="_Toc428867521"/>
      <w:bookmarkStart w:id="1396" w:name="_Toc429221042"/>
      <w:bookmarkStart w:id="1397" w:name="_Toc431109763"/>
      <w:bookmarkStart w:id="1398" w:name="_Toc432271076"/>
      <w:bookmarkStart w:id="1399" w:name="_Toc432317417"/>
      <w:bookmarkStart w:id="1400" w:name="_Toc469064112"/>
      <w:r>
        <w:rPr>
          <w:rFonts w:hint="eastAsia"/>
        </w:rPr>
        <w:t>实验原理</w:t>
      </w:r>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p>
    <w:p w:rsidR="00C73189" w:rsidRDefault="00C73189" w:rsidP="007B1764">
      <w:pPr>
        <w:pStyle w:val="23"/>
        <w:spacing w:before="62" w:after="62"/>
        <w:ind w:firstLine="0"/>
      </w:pPr>
      <w:r>
        <w:tab/>
        <w:t>UDP</w:t>
      </w:r>
      <w:r>
        <w:rPr>
          <w:rFonts w:hint="eastAsia"/>
        </w:rPr>
        <w:t>是不可靠的通信方式，它不保证通信的可靠性与有序性，其突出优点是数据传输效率高，节约系统资源，可以在开销很小的情况下实现单点对多点的通信。尤其是</w:t>
      </w:r>
      <w:r>
        <w:t>UDP</w:t>
      </w:r>
      <w:r>
        <w:rPr>
          <w:rFonts w:hint="eastAsia"/>
        </w:rPr>
        <w:t>较高的传输效率在很多对简单的丢包不敏感的场合有着非常大的优势。</w:t>
      </w:r>
    </w:p>
    <w:p w:rsidR="00C73189" w:rsidRDefault="00C73189" w:rsidP="004B7D67">
      <w:pPr>
        <w:pStyle w:val="23"/>
        <w:spacing w:before="62" w:after="62"/>
      </w:pPr>
      <w:r w:rsidRPr="00E52261">
        <w:t>UDP</w:t>
      </w:r>
      <w:r>
        <w:rPr>
          <w:rFonts w:hint="eastAsia"/>
        </w:rPr>
        <w:t>本身不分为客户端和服务端模型、但为了程序设计方便，在逻辑上我们一般分为客户端和服务端模型。服务器</w:t>
      </w:r>
      <w:r w:rsidRPr="00E52261">
        <w:rPr>
          <w:rFonts w:hint="eastAsia"/>
        </w:rPr>
        <w:t>主要包</w:t>
      </w:r>
      <w:r>
        <w:rPr>
          <w:rFonts w:hint="eastAsia"/>
        </w:rPr>
        <w:t>含建立套接字、将套接字与</w:t>
      </w:r>
      <w:r>
        <w:t>IP</w:t>
      </w:r>
      <w:r>
        <w:rPr>
          <w:rFonts w:hint="eastAsia"/>
        </w:rPr>
        <w:t>地址绑定、读写数据、关闭套接字等</w:t>
      </w:r>
      <w:r w:rsidRPr="00E52261">
        <w:rPr>
          <w:rFonts w:hint="eastAsia"/>
        </w:rPr>
        <w:t>过</w:t>
      </w:r>
      <w:r>
        <w:rPr>
          <w:rFonts w:hint="eastAsia"/>
        </w:rPr>
        <w:t>程。客户端包含建立套接字、读写数据、关闭套接字等过程。</w:t>
      </w:r>
    </w:p>
    <w:p w:rsidR="00C73189" w:rsidRDefault="00C73189" w:rsidP="004B7D67">
      <w:pPr>
        <w:pStyle w:val="23"/>
        <w:spacing w:before="62" w:after="62"/>
        <w:jc w:val="center"/>
      </w:pPr>
      <w:r>
        <w:object w:dxaOrig="10883" w:dyaOrig="7595">
          <v:shape id="_x0000_i1036" type="#_x0000_t75" style="width:6in;height:302.4pt" o:ole="">
            <v:imagedata r:id="rId30" o:title=""/>
          </v:shape>
          <o:OLEObject Type="Embed" ProgID="Visio.Drawing.11" ShapeID="_x0000_i1036" DrawAspect="Content" ObjectID="_1542805747" r:id="rId31"/>
        </w:object>
      </w:r>
      <w:bookmarkStart w:id="1401" w:name="_Ref424280789"/>
      <w:r w:rsidRPr="00E31D57">
        <w:rPr>
          <w:rFonts w:hint="eastAsia"/>
          <w:sz w:val="18"/>
          <w:szCs w:val="18"/>
        </w:rPr>
        <w:t>图</w:t>
      </w:r>
      <w:r w:rsidRPr="00E31D57">
        <w:rPr>
          <w:sz w:val="18"/>
          <w:szCs w:val="18"/>
        </w:rPr>
        <w:t xml:space="preserve"> </w:t>
      </w:r>
      <w:r w:rsidR="009C5060">
        <w:rPr>
          <w:sz w:val="18"/>
          <w:szCs w:val="18"/>
        </w:rPr>
        <w:fldChar w:fldCharType="begin"/>
      </w:r>
      <w:r w:rsidR="009C5060">
        <w:rPr>
          <w:sz w:val="18"/>
          <w:szCs w:val="18"/>
        </w:rPr>
        <w:instrText xml:space="preserve"> STYLEREF 1 \s </w:instrText>
      </w:r>
      <w:r w:rsidR="009C5060">
        <w:rPr>
          <w:sz w:val="18"/>
          <w:szCs w:val="18"/>
        </w:rPr>
        <w:fldChar w:fldCharType="separate"/>
      </w:r>
      <w:r w:rsidR="00B96029">
        <w:rPr>
          <w:noProof/>
          <w:sz w:val="18"/>
          <w:szCs w:val="18"/>
        </w:rPr>
        <w:t>8</w:t>
      </w:r>
      <w:r w:rsidR="009C5060">
        <w:rPr>
          <w:sz w:val="18"/>
          <w:szCs w:val="18"/>
        </w:rPr>
        <w:fldChar w:fldCharType="end"/>
      </w:r>
      <w:r w:rsidR="009C5060">
        <w:rPr>
          <w:sz w:val="18"/>
          <w:szCs w:val="18"/>
        </w:rPr>
        <w:t>.</w:t>
      </w:r>
      <w:r w:rsidR="009C5060">
        <w:rPr>
          <w:sz w:val="18"/>
          <w:szCs w:val="18"/>
        </w:rPr>
        <w:fldChar w:fldCharType="begin"/>
      </w:r>
      <w:r w:rsidR="009C5060">
        <w:rPr>
          <w:sz w:val="18"/>
          <w:szCs w:val="18"/>
        </w:rPr>
        <w:instrText xml:space="preserve"> SEQ </w:instrText>
      </w:r>
      <w:r w:rsidR="009C5060">
        <w:rPr>
          <w:sz w:val="18"/>
          <w:szCs w:val="18"/>
        </w:rPr>
        <w:instrText>图</w:instrText>
      </w:r>
      <w:r w:rsidR="009C5060">
        <w:rPr>
          <w:sz w:val="18"/>
          <w:szCs w:val="18"/>
        </w:rPr>
        <w:instrText xml:space="preserve"> \* ARABIC \s 1 </w:instrText>
      </w:r>
      <w:r w:rsidR="009C5060">
        <w:rPr>
          <w:sz w:val="18"/>
          <w:szCs w:val="18"/>
        </w:rPr>
        <w:fldChar w:fldCharType="separate"/>
      </w:r>
      <w:r w:rsidR="00B96029">
        <w:rPr>
          <w:noProof/>
          <w:sz w:val="18"/>
          <w:szCs w:val="18"/>
        </w:rPr>
        <w:t>1</w:t>
      </w:r>
      <w:r w:rsidR="009C5060">
        <w:rPr>
          <w:sz w:val="18"/>
          <w:szCs w:val="18"/>
        </w:rPr>
        <w:fldChar w:fldCharType="end"/>
      </w:r>
      <w:bookmarkEnd w:id="1401"/>
      <w:r w:rsidRPr="00E31D57">
        <w:rPr>
          <w:sz w:val="18"/>
          <w:szCs w:val="18"/>
        </w:rPr>
        <w:t xml:space="preserve">  UDP</w:t>
      </w:r>
      <w:r w:rsidRPr="00E31D57">
        <w:rPr>
          <w:rFonts w:hint="eastAsia"/>
          <w:sz w:val="18"/>
          <w:szCs w:val="18"/>
        </w:rPr>
        <w:t>通信流程图</w:t>
      </w:r>
    </w:p>
    <w:p w:rsidR="00C73189" w:rsidRPr="00762CEB" w:rsidRDefault="00C73189" w:rsidP="00EA770A">
      <w:pPr>
        <w:pStyle w:val="23"/>
        <w:spacing w:before="62" w:after="62"/>
      </w:pPr>
      <w:r>
        <w:t>UDP</w:t>
      </w:r>
      <w:r>
        <w:rPr>
          <w:rFonts w:hint="eastAsia"/>
        </w:rPr>
        <w:t>通信流程如</w:t>
      </w:r>
      <w:r>
        <w:fldChar w:fldCharType="begin"/>
      </w:r>
      <w:r>
        <w:instrText xml:space="preserve"> REF _Ref424280789 \h </w:instrText>
      </w:r>
      <w:r>
        <w:fldChar w:fldCharType="separate"/>
      </w:r>
      <w:r w:rsidR="00B96029" w:rsidRPr="00E31D57">
        <w:rPr>
          <w:rFonts w:hint="eastAsia"/>
          <w:sz w:val="18"/>
          <w:szCs w:val="18"/>
        </w:rPr>
        <w:t>图</w:t>
      </w:r>
      <w:r w:rsidR="00B96029" w:rsidRPr="00E31D57">
        <w:rPr>
          <w:sz w:val="18"/>
          <w:szCs w:val="18"/>
        </w:rPr>
        <w:t xml:space="preserve"> </w:t>
      </w:r>
      <w:r w:rsidR="00B96029">
        <w:rPr>
          <w:noProof/>
          <w:sz w:val="18"/>
          <w:szCs w:val="18"/>
        </w:rPr>
        <w:t>8</w:t>
      </w:r>
      <w:r w:rsidR="00B96029">
        <w:rPr>
          <w:sz w:val="18"/>
          <w:szCs w:val="18"/>
        </w:rPr>
        <w:t>.</w:t>
      </w:r>
      <w:r w:rsidR="00B96029">
        <w:rPr>
          <w:noProof/>
          <w:sz w:val="18"/>
          <w:szCs w:val="18"/>
        </w:rPr>
        <w:t>1</w:t>
      </w:r>
      <w:r>
        <w:fldChar w:fldCharType="end"/>
      </w:r>
      <w:r>
        <w:rPr>
          <w:rFonts w:hint="eastAsia"/>
        </w:rPr>
        <w:t>所示，</w:t>
      </w:r>
      <w:r w:rsidRPr="00E92CE6">
        <w:rPr>
          <w:rFonts w:hint="eastAsia"/>
        </w:rPr>
        <w:t>首先调用</w:t>
      </w:r>
      <w:r w:rsidRPr="00E92CE6">
        <w:t>socket</w:t>
      </w:r>
      <w:r>
        <w:rPr>
          <w:rFonts w:hint="eastAsia"/>
        </w:rPr>
        <w:t>函数创建</w:t>
      </w:r>
      <w:r w:rsidRPr="00E92CE6">
        <w:rPr>
          <w:rFonts w:hint="eastAsia"/>
        </w:rPr>
        <w:t>套接字，然后调用</w:t>
      </w:r>
      <w:r w:rsidRPr="00E92CE6">
        <w:t>bind</w:t>
      </w:r>
      <w:r>
        <w:rPr>
          <w:rFonts w:hint="eastAsia"/>
        </w:rPr>
        <w:t>函数绑定本地地址，随后</w:t>
      </w:r>
      <w:r w:rsidRPr="00E92CE6">
        <w:rPr>
          <w:rFonts w:hint="eastAsia"/>
        </w:rPr>
        <w:t>使用</w:t>
      </w:r>
      <w:r w:rsidRPr="00E92CE6">
        <w:t>sendto</w:t>
      </w:r>
      <w:r w:rsidRPr="00E92CE6">
        <w:rPr>
          <w:rFonts w:hint="eastAsia"/>
        </w:rPr>
        <w:t>、</w:t>
      </w:r>
      <w:r w:rsidRPr="00E92CE6">
        <w:t>recvfrom</w:t>
      </w:r>
      <w:r>
        <w:rPr>
          <w:rFonts w:hint="eastAsia"/>
        </w:rPr>
        <w:t>函数发送和接收</w:t>
      </w:r>
      <w:r w:rsidRPr="00E92CE6">
        <w:rPr>
          <w:rFonts w:hint="eastAsia"/>
        </w:rPr>
        <w:t>数据</w:t>
      </w:r>
      <w:r>
        <w:rPr>
          <w:rFonts w:hint="eastAsia"/>
        </w:rPr>
        <w:t>。</w:t>
      </w:r>
      <w:r>
        <w:fldChar w:fldCharType="begin"/>
      </w:r>
      <w:r>
        <w:instrText xml:space="preserve"> REF _Ref424280789 \h </w:instrText>
      </w:r>
      <w:r>
        <w:fldChar w:fldCharType="separate"/>
      </w:r>
      <w:r w:rsidR="00B96029" w:rsidRPr="00E31D57">
        <w:rPr>
          <w:rFonts w:hint="eastAsia"/>
          <w:sz w:val="18"/>
          <w:szCs w:val="18"/>
        </w:rPr>
        <w:t>图</w:t>
      </w:r>
      <w:r w:rsidR="00B96029" w:rsidRPr="00E31D57">
        <w:rPr>
          <w:sz w:val="18"/>
          <w:szCs w:val="18"/>
        </w:rPr>
        <w:t xml:space="preserve"> </w:t>
      </w:r>
      <w:r w:rsidR="00B96029">
        <w:rPr>
          <w:noProof/>
          <w:sz w:val="18"/>
          <w:szCs w:val="18"/>
        </w:rPr>
        <w:t>8</w:t>
      </w:r>
      <w:r w:rsidR="00B96029">
        <w:rPr>
          <w:sz w:val="18"/>
          <w:szCs w:val="18"/>
        </w:rPr>
        <w:t>.</w:t>
      </w:r>
      <w:r w:rsidR="00B96029">
        <w:rPr>
          <w:noProof/>
          <w:sz w:val="18"/>
          <w:szCs w:val="18"/>
        </w:rPr>
        <w:t>1</w:t>
      </w:r>
      <w:r>
        <w:fldChar w:fldCharType="end"/>
      </w:r>
      <w:r>
        <w:rPr>
          <w:rFonts w:hint="eastAsia"/>
        </w:rPr>
        <w:t>中可以看到</w:t>
      </w:r>
      <w:r>
        <w:t>UDP</w:t>
      </w:r>
      <w:r>
        <w:rPr>
          <w:rFonts w:hint="eastAsia"/>
        </w:rPr>
        <w:t>的</w:t>
      </w:r>
      <w:r w:rsidRPr="00762CEB">
        <w:rPr>
          <w:rFonts w:hint="eastAsia"/>
        </w:rPr>
        <w:t>服务器</w:t>
      </w:r>
      <w:r>
        <w:rPr>
          <w:rFonts w:hint="eastAsia"/>
        </w:rPr>
        <w:t>编</w:t>
      </w:r>
      <w:r>
        <w:rPr>
          <w:rFonts w:hint="eastAsia"/>
        </w:rPr>
        <w:lastRenderedPageBreak/>
        <w:t>程和客户端编程并没有本质区别</w:t>
      </w:r>
      <w:r w:rsidRPr="00762CEB">
        <w:rPr>
          <w:rFonts w:hint="eastAsia"/>
        </w:rPr>
        <w:t>，</w:t>
      </w:r>
      <w:r>
        <w:rPr>
          <w:rFonts w:hint="eastAsia"/>
        </w:rPr>
        <w:t>实现的工作内容基本相同。在</w:t>
      </w:r>
      <w:r>
        <w:t>UDP</w:t>
      </w:r>
      <w:r>
        <w:rPr>
          <w:rFonts w:hint="eastAsia"/>
        </w:rPr>
        <w:t>通信流程中，</w:t>
      </w:r>
      <w:r w:rsidRPr="00762CEB">
        <w:rPr>
          <w:rFonts w:hint="eastAsia"/>
        </w:rPr>
        <w:t>调用</w:t>
      </w:r>
      <w:r>
        <w:t>bind</w:t>
      </w:r>
      <w:r>
        <w:rPr>
          <w:rFonts w:hint="eastAsia"/>
        </w:rPr>
        <w:t>函数的过程可以省略（协议栈将随机分配本地端口号），建立套接字后，可以直接进行数据收发</w:t>
      </w:r>
      <w:r w:rsidRPr="00762CEB">
        <w:rPr>
          <w:rFonts w:hint="eastAsia"/>
        </w:rPr>
        <w:t>。</w:t>
      </w:r>
    </w:p>
    <w:p w:rsidR="00C73189" w:rsidRDefault="00C73189" w:rsidP="00EA770A">
      <w:pPr>
        <w:pStyle w:val="23"/>
        <w:spacing w:before="62" w:after="62"/>
        <w:ind w:firstLine="0"/>
      </w:pPr>
      <w:r>
        <w:tab/>
        <w:t>socket</w:t>
      </w:r>
      <w:r>
        <w:rPr>
          <w:rFonts w:hint="eastAsia"/>
        </w:rPr>
        <w:t>编程分为阻塞模式和非阻塞模式。所谓阻塞模式是当套接字缓冲区内没有数据可读时，</w:t>
      </w:r>
      <w:r>
        <w:t>recvfrom</w:t>
      </w:r>
      <w:r>
        <w:rPr>
          <w:rFonts w:hint="eastAsia"/>
        </w:rPr>
        <w:t>函数会让其所在线程进入睡眠状态，直到数据到来。线程睡眠后，</w:t>
      </w:r>
      <w:r>
        <w:t>CPU</w:t>
      </w:r>
      <w:r>
        <w:rPr>
          <w:rFonts w:hint="eastAsia"/>
        </w:rPr>
        <w:t>可以去处理其他任务，因此阻塞模式下能节约系统资源，在</w:t>
      </w:r>
      <w:r>
        <w:t>SylixOS</w:t>
      </w:r>
      <w:r>
        <w:rPr>
          <w:rFonts w:hint="eastAsia"/>
        </w:rPr>
        <w:t>中默认是以阻塞方式工作。但有些情况下需要以非阻塞方式工作，比如线程在执行监督任务，需要返回套接字缓冲区有无数据状态或者使用</w:t>
      </w:r>
      <w:r>
        <w:t>select</w:t>
      </w:r>
      <w:r>
        <w:rPr>
          <w:rFonts w:hint="eastAsia"/>
        </w:rPr>
        <w:t>函数与其他文件描述符进行复用阻塞。</w:t>
      </w:r>
      <w:r>
        <w:t>socket</w:t>
      </w:r>
      <w:r>
        <w:rPr>
          <w:rFonts w:hint="eastAsia"/>
        </w:rPr>
        <w:t>阻塞与非阻塞模式可以使用</w:t>
      </w:r>
      <w:r>
        <w:t>ioctl/fcntl</w:t>
      </w:r>
      <w:r>
        <w:rPr>
          <w:rFonts w:hint="eastAsia"/>
        </w:rPr>
        <w:t>等函数设置。</w:t>
      </w:r>
    </w:p>
    <w:p w:rsidR="00C73189" w:rsidRPr="00A16203" w:rsidRDefault="00C73189" w:rsidP="00EA770A">
      <w:pPr>
        <w:pStyle w:val="23"/>
        <w:spacing w:before="62" w:after="62"/>
        <w:ind w:firstLine="0"/>
      </w:pPr>
      <w:r>
        <w:tab/>
      </w:r>
      <w:r>
        <w:rPr>
          <w:rFonts w:hint="eastAsia"/>
        </w:rPr>
        <w:t>本实验例程实现了一个基本的</w:t>
      </w:r>
      <w:r>
        <w:t>UDP</w:t>
      </w:r>
      <w:r>
        <w:rPr>
          <w:rFonts w:hint="eastAsia"/>
        </w:rPr>
        <w:t>通信，程序运行后，使用</w:t>
      </w:r>
      <w:r>
        <w:t>UDP</w:t>
      </w:r>
      <w:r>
        <w:rPr>
          <w:rFonts w:hint="eastAsia"/>
        </w:rPr>
        <w:t>协议发送一组数据，随后等待接收从以太网上发送过来的</w:t>
      </w:r>
      <w:r>
        <w:t>UDP</w:t>
      </w:r>
      <w:r>
        <w:rPr>
          <w:rFonts w:hint="eastAsia"/>
        </w:rPr>
        <w:t>数据包。接到</w:t>
      </w:r>
      <w:r>
        <w:t>UDP</w:t>
      </w:r>
      <w:r>
        <w:rPr>
          <w:rFonts w:hint="eastAsia"/>
        </w:rPr>
        <w:t>数据包后将数据显示到控制台上，随后程序退出。</w:t>
      </w:r>
    </w:p>
    <w:p w:rsidR="00C73189" w:rsidRPr="00B428B2" w:rsidRDefault="00C73189" w:rsidP="00EA770A">
      <w:pPr>
        <w:pStyle w:val="23"/>
        <w:spacing w:before="62" w:after="62"/>
        <w:ind w:firstLine="0"/>
        <w:rPr>
          <w:b/>
        </w:rPr>
      </w:pPr>
      <w:r w:rsidRPr="001C750B">
        <w:rPr>
          <w:rFonts w:hint="eastAsia"/>
          <w:b/>
        </w:rPr>
        <w:t>代码分析：</w:t>
      </w:r>
    </w:p>
    <w:p w:rsidR="00C73189" w:rsidRPr="00E92CE6" w:rsidRDefault="00C73189" w:rsidP="005F77E5">
      <w:pPr>
        <w:pStyle w:val="a8"/>
      </w:pPr>
      <w:bookmarkStart w:id="1402" w:name="_Ref425582031"/>
      <w:r>
        <w:rPr>
          <w:rFonts w:hint="eastAsia"/>
        </w:rPr>
        <w:t>程序清单</w:t>
      </w:r>
      <w:r>
        <w:t xml:space="preserve"> </w:t>
      </w:r>
      <w:r w:rsidR="00221946">
        <w:fldChar w:fldCharType="begin"/>
      </w:r>
      <w:r w:rsidR="00221946">
        <w:instrText xml:space="preserve"> STYLEREF 1 \s </w:instrText>
      </w:r>
      <w:r w:rsidR="00221946">
        <w:fldChar w:fldCharType="separate"/>
      </w:r>
      <w:r w:rsidR="00B96029">
        <w:rPr>
          <w:noProof/>
        </w:rPr>
        <w:t>8</w:t>
      </w:r>
      <w:r w:rsidR="00221946">
        <w:rPr>
          <w:noProof/>
        </w:rPr>
        <w:fldChar w:fldCharType="end"/>
      </w:r>
      <w:r>
        <w:t>.</w:t>
      </w:r>
      <w:r>
        <w:fldChar w:fldCharType="begin"/>
      </w:r>
      <w:r>
        <w:instrText xml:space="preserve"> SEQ </w:instrText>
      </w:r>
      <w:r>
        <w:rPr>
          <w:rFonts w:hint="eastAsia"/>
        </w:rPr>
        <w:instrText>程序清单</w:instrText>
      </w:r>
      <w:r>
        <w:instrText xml:space="preserve"> \* ARABIC \s 1 </w:instrText>
      </w:r>
      <w:r>
        <w:fldChar w:fldCharType="separate"/>
      </w:r>
      <w:r w:rsidR="00B96029">
        <w:rPr>
          <w:noProof/>
        </w:rPr>
        <w:t>1</w:t>
      </w:r>
      <w:r>
        <w:fldChar w:fldCharType="end"/>
      </w:r>
      <w:bookmarkEnd w:id="1402"/>
      <w:r>
        <w:t xml:space="preserve">  udp_test.c</w:t>
      </w:r>
    </w:p>
    <w:p w:rsidR="00C73189" w:rsidRPr="00460B76" w:rsidRDefault="00C73189" w:rsidP="005500F0">
      <w:pPr>
        <w:pStyle w:val="a6"/>
        <w:rPr>
          <w:lang w:val="en-US"/>
        </w:rPr>
      </w:pPr>
      <w:r w:rsidRPr="00460B76">
        <w:rPr>
          <w:lang w:val="en-US"/>
        </w:rPr>
        <w:t>#include &lt;unistd.h&gt;</w:t>
      </w:r>
    </w:p>
    <w:p w:rsidR="00C73189" w:rsidRPr="00460B76" w:rsidRDefault="00C73189" w:rsidP="005500F0">
      <w:pPr>
        <w:pStyle w:val="a6"/>
        <w:rPr>
          <w:lang w:val="en-US"/>
        </w:rPr>
      </w:pPr>
      <w:r w:rsidRPr="00460B76">
        <w:rPr>
          <w:lang w:val="en-US"/>
        </w:rPr>
        <w:t>#include &lt;stdio.h&gt;</w:t>
      </w:r>
    </w:p>
    <w:p w:rsidR="00C73189" w:rsidRPr="00460B76" w:rsidRDefault="00C73189" w:rsidP="005500F0">
      <w:pPr>
        <w:pStyle w:val="a6"/>
        <w:rPr>
          <w:lang w:val="en-US"/>
        </w:rPr>
      </w:pPr>
      <w:r w:rsidRPr="00460B76">
        <w:rPr>
          <w:lang w:val="en-US"/>
        </w:rPr>
        <w:t>#include &lt;stdlib.h&gt;</w:t>
      </w:r>
    </w:p>
    <w:p w:rsidR="00C73189" w:rsidRPr="00460B76" w:rsidRDefault="00C73189" w:rsidP="005500F0">
      <w:pPr>
        <w:pStyle w:val="a6"/>
        <w:rPr>
          <w:lang w:val="en-US"/>
        </w:rPr>
      </w:pPr>
      <w:r w:rsidRPr="00460B76">
        <w:rPr>
          <w:lang w:val="en-US"/>
        </w:rPr>
        <w:t>#include &lt;string.h&gt;</w:t>
      </w:r>
    </w:p>
    <w:p w:rsidR="00C73189" w:rsidRPr="00460B76" w:rsidRDefault="00C73189" w:rsidP="005500F0">
      <w:pPr>
        <w:pStyle w:val="a6"/>
        <w:rPr>
          <w:lang w:val="en-US"/>
        </w:rPr>
      </w:pPr>
      <w:r w:rsidRPr="00460B76">
        <w:rPr>
          <w:lang w:val="en-US"/>
        </w:rPr>
        <w:t>#include &lt;sys/types.h&gt;</w:t>
      </w:r>
    </w:p>
    <w:p w:rsidR="00C73189" w:rsidRPr="00460B76" w:rsidRDefault="00C73189" w:rsidP="005500F0">
      <w:pPr>
        <w:pStyle w:val="a6"/>
        <w:rPr>
          <w:lang w:val="en-US"/>
        </w:rPr>
      </w:pPr>
      <w:r w:rsidRPr="00460B76">
        <w:rPr>
          <w:lang w:val="en-US"/>
        </w:rPr>
        <w:t>#include &lt;sys/socket.h&gt;</w:t>
      </w:r>
    </w:p>
    <w:p w:rsidR="00C73189" w:rsidRPr="00460B76" w:rsidRDefault="00C73189" w:rsidP="005500F0">
      <w:pPr>
        <w:pStyle w:val="a6"/>
        <w:rPr>
          <w:lang w:val="en-US"/>
        </w:rPr>
      </w:pPr>
      <w:r w:rsidRPr="00460B76">
        <w:rPr>
          <w:lang w:val="en-US"/>
        </w:rPr>
        <w:t>#include &lt;netinet/in.h&gt;</w:t>
      </w:r>
    </w:p>
    <w:p w:rsidR="00C73189" w:rsidRPr="00460B76" w:rsidRDefault="00C73189" w:rsidP="005500F0">
      <w:pPr>
        <w:pStyle w:val="a6"/>
        <w:rPr>
          <w:lang w:val="en-US"/>
        </w:rPr>
      </w:pPr>
      <w:r w:rsidRPr="00460B76">
        <w:rPr>
          <w:lang w:val="en-US"/>
        </w:rPr>
        <w:t>#include &lt;arpa/inet.h&gt;</w:t>
      </w:r>
    </w:p>
    <w:p w:rsidR="00C73189" w:rsidRPr="00460B76" w:rsidRDefault="00C73189" w:rsidP="001C750B">
      <w:pPr>
        <w:pStyle w:val="a6"/>
        <w:rPr>
          <w:lang w:val="en-US"/>
        </w:rPr>
      </w:pPr>
      <w:r w:rsidRPr="00460B76">
        <w:rPr>
          <w:lang w:val="en-US"/>
        </w:rPr>
        <w:t>/******************************************************************************</w:t>
      </w:r>
    </w:p>
    <w:p w:rsidR="00C73189" w:rsidRPr="00460B76" w:rsidRDefault="00C73189" w:rsidP="001C750B">
      <w:pPr>
        <w:pStyle w:val="a6"/>
        <w:rPr>
          <w:lang w:val="en-US"/>
        </w:rPr>
      </w:pPr>
      <w:r w:rsidRPr="00460B76">
        <w:rPr>
          <w:lang w:val="en-US"/>
        </w:rPr>
        <w:t xml:space="preserve">  </w:t>
      </w:r>
      <w:r w:rsidRPr="001C750B">
        <w:rPr>
          <w:rFonts w:hint="eastAsia"/>
        </w:rPr>
        <w:t>宏定义</w:t>
      </w:r>
    </w:p>
    <w:p w:rsidR="00C73189" w:rsidRPr="00460B76" w:rsidRDefault="00C73189" w:rsidP="001C750B">
      <w:pPr>
        <w:pStyle w:val="a6"/>
        <w:rPr>
          <w:lang w:val="en-US"/>
        </w:rPr>
      </w:pPr>
      <w:r w:rsidRPr="00460B76">
        <w:rPr>
          <w:lang w:val="en-US"/>
        </w:rPr>
        <w:t>******************************************************************************/</w:t>
      </w:r>
    </w:p>
    <w:p w:rsidR="00C73189" w:rsidRPr="00460B76" w:rsidRDefault="00C73189" w:rsidP="001C750B">
      <w:pPr>
        <w:pStyle w:val="a6"/>
        <w:rPr>
          <w:lang w:val="en-US"/>
        </w:rPr>
      </w:pPr>
      <w:r w:rsidRPr="00460B76">
        <w:rPr>
          <w:lang w:val="en-US"/>
        </w:rPr>
        <w:t>#define SERVER_IP</w:t>
      </w:r>
      <w:r w:rsidRPr="00460B76">
        <w:rPr>
          <w:lang w:val="en-US"/>
        </w:rPr>
        <w:tab/>
        <w:t xml:space="preserve">  "</w:t>
      </w:r>
      <w:r w:rsidR="0074461A">
        <w:rPr>
          <w:lang w:val="en-US"/>
        </w:rPr>
        <w:t>192.168.1.55</w:t>
      </w:r>
      <w:r w:rsidRPr="00460B76">
        <w:rPr>
          <w:lang w:val="en-US"/>
        </w:rPr>
        <w:t xml:space="preserve">"                   </w:t>
      </w:r>
      <w:r w:rsidRPr="00460B76">
        <w:rPr>
          <w:lang w:val="en-US"/>
        </w:rPr>
        <w:tab/>
        <w:t>/*  PC</w:t>
      </w:r>
      <w:r w:rsidRPr="001C750B">
        <w:rPr>
          <w:rFonts w:hint="eastAsia"/>
        </w:rPr>
        <w:t>主机的</w:t>
      </w:r>
      <w:r w:rsidRPr="00460B76">
        <w:rPr>
          <w:lang w:val="en-US"/>
        </w:rPr>
        <w:t>IP</w:t>
      </w:r>
      <w:r w:rsidRPr="001C750B">
        <w:rPr>
          <w:rFonts w:hint="eastAsia"/>
        </w:rPr>
        <w:t>地址</w:t>
      </w:r>
      <w:r w:rsidRPr="00460B76">
        <w:rPr>
          <w:lang w:val="en-US"/>
        </w:rPr>
        <w:t xml:space="preserve">      */</w:t>
      </w:r>
    </w:p>
    <w:p w:rsidR="00C73189" w:rsidRPr="00460B76" w:rsidRDefault="00C73189" w:rsidP="001C750B">
      <w:pPr>
        <w:pStyle w:val="a6"/>
        <w:rPr>
          <w:lang w:val="en-US"/>
        </w:rPr>
      </w:pPr>
      <w:r w:rsidRPr="00460B76">
        <w:rPr>
          <w:lang w:val="en-US"/>
        </w:rPr>
        <w:t>#define SERVER_PORT</w:t>
      </w:r>
      <w:r w:rsidRPr="00460B76">
        <w:rPr>
          <w:lang w:val="en-US"/>
        </w:rPr>
        <w:tab/>
        <w:t xml:space="preserve">  (8000)                             </w:t>
      </w:r>
      <w:r w:rsidRPr="00460B76">
        <w:rPr>
          <w:lang w:val="en-US"/>
        </w:rPr>
        <w:tab/>
        <w:t>/*  PC</w:t>
      </w:r>
      <w:r w:rsidRPr="001C750B">
        <w:rPr>
          <w:rFonts w:hint="eastAsia"/>
        </w:rPr>
        <w:t>主机的</w:t>
      </w:r>
      <w:r w:rsidRPr="00460B76">
        <w:rPr>
          <w:lang w:val="en-US"/>
        </w:rPr>
        <w:t>IP</w:t>
      </w:r>
      <w:r w:rsidRPr="001C750B">
        <w:rPr>
          <w:rFonts w:hint="eastAsia"/>
        </w:rPr>
        <w:t>端口</w:t>
      </w:r>
      <w:r w:rsidRPr="00460B76">
        <w:rPr>
          <w:lang w:val="en-US"/>
        </w:rPr>
        <w:t xml:space="preserve">      */</w:t>
      </w:r>
    </w:p>
    <w:p w:rsidR="00C73189" w:rsidRPr="00460B76" w:rsidRDefault="00C73189" w:rsidP="001C750B">
      <w:pPr>
        <w:pStyle w:val="a6"/>
        <w:rPr>
          <w:lang w:val="en-US"/>
        </w:rPr>
      </w:pPr>
      <w:r w:rsidRPr="00460B76">
        <w:rPr>
          <w:lang w:val="en-US"/>
        </w:rPr>
        <w:t>#define BUFF_SIZE</w:t>
      </w:r>
      <w:r w:rsidRPr="00460B76">
        <w:rPr>
          <w:lang w:val="en-US"/>
        </w:rPr>
        <w:tab/>
        <w:t xml:space="preserve">  (1024 * 4)                        </w:t>
      </w:r>
      <w:r w:rsidRPr="00460B76">
        <w:rPr>
          <w:lang w:val="en-US"/>
        </w:rPr>
        <w:tab/>
        <w:t xml:space="preserve">/*  </w:t>
      </w:r>
      <w:r w:rsidRPr="001C750B">
        <w:rPr>
          <w:rFonts w:hint="eastAsia"/>
        </w:rPr>
        <w:t>通信缓冲区长度</w:t>
      </w:r>
      <w:r w:rsidRPr="00460B76">
        <w:rPr>
          <w:lang w:val="en-US"/>
        </w:rPr>
        <w:t xml:space="preserve">        */</w:t>
      </w:r>
    </w:p>
    <w:p w:rsidR="00C73189" w:rsidRPr="00460B76" w:rsidRDefault="00C73189" w:rsidP="001C750B">
      <w:pPr>
        <w:pStyle w:val="a6"/>
        <w:rPr>
          <w:lang w:val="en-US"/>
        </w:rPr>
      </w:pPr>
      <w:r w:rsidRPr="00460B76">
        <w:rPr>
          <w:lang w:val="en-US"/>
        </w:rPr>
        <w:t>/******************************************************************************</w:t>
      </w:r>
    </w:p>
    <w:p w:rsidR="00C73189" w:rsidRPr="00460B76" w:rsidRDefault="00C73189" w:rsidP="001C750B">
      <w:pPr>
        <w:pStyle w:val="a6"/>
        <w:rPr>
          <w:lang w:val="en-US"/>
        </w:rPr>
      </w:pPr>
      <w:r w:rsidRPr="00460B76">
        <w:rPr>
          <w:lang w:val="en-US"/>
        </w:rPr>
        <w:t xml:space="preserve">** </w:t>
      </w:r>
      <w:r w:rsidRPr="001C750B">
        <w:rPr>
          <w:rFonts w:hint="eastAsia"/>
        </w:rPr>
        <w:t>函数名称</w:t>
      </w:r>
      <w:r w:rsidRPr="00460B76">
        <w:rPr>
          <w:lang w:val="en-US"/>
        </w:rPr>
        <w:t>: main</w:t>
      </w:r>
    </w:p>
    <w:p w:rsidR="00C73189" w:rsidRPr="00460B76" w:rsidRDefault="00C73189" w:rsidP="001C750B">
      <w:pPr>
        <w:pStyle w:val="a6"/>
        <w:rPr>
          <w:lang w:val="en-US"/>
        </w:rPr>
      </w:pPr>
      <w:r w:rsidRPr="00460B76">
        <w:rPr>
          <w:lang w:val="en-US"/>
        </w:rPr>
        <w:t xml:space="preserve">** </w:t>
      </w:r>
      <w:r w:rsidRPr="001C750B">
        <w:rPr>
          <w:rFonts w:hint="eastAsia"/>
        </w:rPr>
        <w:t>功能描述</w:t>
      </w:r>
      <w:r w:rsidRPr="00460B76">
        <w:rPr>
          <w:lang w:val="en-US"/>
        </w:rPr>
        <w:t xml:space="preserve">: </w:t>
      </w:r>
      <w:r w:rsidRPr="001C750B">
        <w:rPr>
          <w:rFonts w:hint="eastAsia"/>
        </w:rPr>
        <w:t>程序主函数</w:t>
      </w:r>
    </w:p>
    <w:p w:rsidR="00C73189" w:rsidRPr="00460B76" w:rsidRDefault="00C73189" w:rsidP="001C750B">
      <w:pPr>
        <w:pStyle w:val="a6"/>
        <w:rPr>
          <w:lang w:val="en-US"/>
        </w:rPr>
      </w:pPr>
      <w:r w:rsidRPr="00460B76">
        <w:rPr>
          <w:lang w:val="en-US"/>
        </w:rPr>
        <w:t>******************************************************************************/</w:t>
      </w:r>
    </w:p>
    <w:p w:rsidR="00C73189" w:rsidRPr="00460B76" w:rsidRDefault="00C73189" w:rsidP="001C750B">
      <w:pPr>
        <w:pStyle w:val="a6"/>
        <w:rPr>
          <w:lang w:val="en-US"/>
        </w:rPr>
      </w:pPr>
      <w:r w:rsidRPr="00460B76">
        <w:rPr>
          <w:lang w:val="en-US"/>
        </w:rPr>
        <w:t>int main (int argc, char *argv[])</w:t>
      </w:r>
    </w:p>
    <w:p w:rsidR="00C73189" w:rsidRPr="00460B76" w:rsidRDefault="00C73189" w:rsidP="001C750B">
      <w:pPr>
        <w:pStyle w:val="a6"/>
        <w:rPr>
          <w:lang w:val="en-US"/>
        </w:rPr>
      </w:pPr>
      <w:r w:rsidRPr="00460B76">
        <w:rPr>
          <w:lang w:val="en-US"/>
        </w:rPr>
        <w:t>{</w:t>
      </w:r>
    </w:p>
    <w:p w:rsidR="00C73189" w:rsidRPr="00460B76" w:rsidRDefault="00C73189" w:rsidP="00952020">
      <w:pPr>
        <w:pStyle w:val="a6"/>
        <w:ind w:firstLineChars="200" w:firstLine="360"/>
        <w:rPr>
          <w:lang w:val="en-US"/>
        </w:rPr>
      </w:pPr>
      <w:r w:rsidRPr="00460B76">
        <w:rPr>
          <w:lang w:val="en-US"/>
        </w:rPr>
        <w:t>int                     ret;</w:t>
      </w:r>
    </w:p>
    <w:p w:rsidR="00C73189" w:rsidRPr="00460B76" w:rsidRDefault="00C73189" w:rsidP="00952020">
      <w:pPr>
        <w:pStyle w:val="a6"/>
        <w:ind w:firstLineChars="200" w:firstLine="360"/>
        <w:rPr>
          <w:lang w:val="en-US"/>
        </w:rPr>
      </w:pPr>
      <w:r w:rsidRPr="00460B76">
        <w:rPr>
          <w:lang w:val="en-US"/>
        </w:rPr>
        <w:t>int                     sockfd;</w:t>
      </w:r>
    </w:p>
    <w:p w:rsidR="00C73189" w:rsidRPr="00460B76" w:rsidRDefault="00C73189" w:rsidP="00952020">
      <w:pPr>
        <w:pStyle w:val="a6"/>
        <w:ind w:firstLineChars="200" w:firstLine="360"/>
        <w:rPr>
          <w:lang w:val="en-US"/>
        </w:rPr>
      </w:pPr>
      <w:r w:rsidRPr="00460B76">
        <w:rPr>
          <w:lang w:val="en-US"/>
        </w:rPr>
        <w:t>struct  sockaddr_in  server_addr;</w:t>
      </w:r>
    </w:p>
    <w:p w:rsidR="00C73189" w:rsidRPr="00460B76" w:rsidRDefault="00C73189" w:rsidP="001C750B">
      <w:pPr>
        <w:pStyle w:val="a6"/>
        <w:rPr>
          <w:lang w:val="en-US"/>
        </w:rPr>
      </w:pPr>
      <w:r w:rsidRPr="00460B76">
        <w:rPr>
          <w:lang w:val="en-US"/>
        </w:rPr>
        <w:t xml:space="preserve">    char                    test_str[BUFF_SIZE]</w:t>
      </w:r>
      <w:r w:rsidRPr="00460B76">
        <w:rPr>
          <w:lang w:val="en-US"/>
        </w:rPr>
        <w:tab/>
        <w:t>= "this is udp_test";</w:t>
      </w:r>
    </w:p>
    <w:p w:rsidR="00C73189" w:rsidRPr="00460B76" w:rsidRDefault="00C73189" w:rsidP="001C750B">
      <w:pPr>
        <w:pStyle w:val="a6"/>
        <w:rPr>
          <w:lang w:val="en-US"/>
        </w:rPr>
      </w:pPr>
      <w:r w:rsidRPr="00460B76">
        <w:rPr>
          <w:lang w:val="en-US"/>
        </w:rPr>
        <w:t xml:space="preserve">    socklen_t             </w:t>
      </w:r>
      <w:r w:rsidRPr="00460B76">
        <w:rPr>
          <w:lang w:val="en-US"/>
        </w:rPr>
        <w:tab/>
        <w:t xml:space="preserve"> addr_len              </w:t>
      </w:r>
      <w:r w:rsidRPr="00460B76">
        <w:rPr>
          <w:lang w:val="en-US"/>
        </w:rPr>
        <w:tab/>
        <w:t>= sizeof(server_addr);</w:t>
      </w:r>
    </w:p>
    <w:p w:rsidR="00C73189" w:rsidRPr="00460B76" w:rsidRDefault="00C73189" w:rsidP="001C750B">
      <w:pPr>
        <w:pStyle w:val="a6"/>
        <w:rPr>
          <w:lang w:val="en-US"/>
        </w:rPr>
      </w:pPr>
      <w:r w:rsidRPr="00460B76">
        <w:rPr>
          <w:lang w:val="en-US"/>
        </w:rPr>
        <w:t xml:space="preserve">    /*</w:t>
      </w:r>
    </w:p>
    <w:p w:rsidR="00C73189" w:rsidRPr="00460B76" w:rsidRDefault="00C73189" w:rsidP="001C750B">
      <w:pPr>
        <w:pStyle w:val="a6"/>
        <w:rPr>
          <w:lang w:val="en-US"/>
        </w:rPr>
      </w:pPr>
      <w:r w:rsidRPr="00460B76">
        <w:rPr>
          <w:lang w:val="en-US"/>
        </w:rPr>
        <w:t xml:space="preserve">     * </w:t>
      </w:r>
      <w:r w:rsidRPr="001C750B">
        <w:rPr>
          <w:rFonts w:hint="eastAsia"/>
        </w:rPr>
        <w:t>建立</w:t>
      </w:r>
      <w:r w:rsidR="00B23C69">
        <w:rPr>
          <w:rFonts w:hint="eastAsia"/>
        </w:rPr>
        <w:t>UDP</w:t>
      </w:r>
      <w:r w:rsidRPr="001C750B">
        <w:rPr>
          <w:rFonts w:hint="eastAsia"/>
        </w:rPr>
        <w:t>的</w:t>
      </w:r>
      <w:r w:rsidRPr="00460B76">
        <w:rPr>
          <w:lang w:val="en-US"/>
        </w:rPr>
        <w:t>socket(</w:t>
      </w:r>
      <w:r w:rsidRPr="001C750B">
        <w:rPr>
          <w:rFonts w:hint="eastAsia"/>
        </w:rPr>
        <w:t>套接字</w:t>
      </w:r>
      <w:r w:rsidRPr="00460B76">
        <w:rPr>
          <w:lang w:val="en-US"/>
        </w:rPr>
        <w:t>)</w:t>
      </w:r>
    </w:p>
    <w:p w:rsidR="00C73189" w:rsidRPr="00460B76" w:rsidRDefault="00C73189" w:rsidP="001C750B">
      <w:pPr>
        <w:pStyle w:val="a6"/>
        <w:rPr>
          <w:lang w:val="en-US"/>
        </w:rPr>
      </w:pPr>
      <w:r w:rsidRPr="00460B76">
        <w:rPr>
          <w:lang w:val="en-US"/>
        </w:rPr>
        <w:t xml:space="preserve">     */</w:t>
      </w:r>
    </w:p>
    <w:p w:rsidR="00C73189" w:rsidRPr="00460B76" w:rsidRDefault="00C73189" w:rsidP="001C750B">
      <w:pPr>
        <w:pStyle w:val="a6"/>
        <w:rPr>
          <w:lang w:val="en-US"/>
        </w:rPr>
      </w:pPr>
      <w:r w:rsidRPr="00460B76">
        <w:rPr>
          <w:lang w:val="en-US"/>
        </w:rPr>
        <w:t xml:space="preserve">    sockfd = socket(AF_INET, SOCK_DGRAM, IPPROTO_UDP);</w:t>
      </w:r>
    </w:p>
    <w:p w:rsidR="00C73189" w:rsidRPr="00460B76" w:rsidRDefault="00C73189" w:rsidP="001C750B">
      <w:pPr>
        <w:pStyle w:val="a6"/>
        <w:rPr>
          <w:lang w:val="en-US"/>
        </w:rPr>
      </w:pPr>
      <w:r w:rsidRPr="00460B76">
        <w:rPr>
          <w:lang w:val="en-US"/>
        </w:rPr>
        <w:t xml:space="preserve">    if (sockfd &lt; 0) {</w:t>
      </w:r>
    </w:p>
    <w:p w:rsidR="00C73189" w:rsidRPr="00460B76" w:rsidRDefault="00C73189" w:rsidP="001C750B">
      <w:pPr>
        <w:pStyle w:val="a6"/>
        <w:rPr>
          <w:lang w:val="en-US"/>
        </w:rPr>
      </w:pPr>
      <w:r w:rsidRPr="00460B76">
        <w:rPr>
          <w:lang w:val="en-US"/>
        </w:rPr>
        <w:t xml:space="preserve">        printf("socket error");</w:t>
      </w:r>
    </w:p>
    <w:p w:rsidR="00C73189" w:rsidRPr="00460B76" w:rsidRDefault="00C73189" w:rsidP="001C750B">
      <w:pPr>
        <w:pStyle w:val="a6"/>
        <w:rPr>
          <w:lang w:val="en-US"/>
        </w:rPr>
      </w:pPr>
      <w:r w:rsidRPr="00460B76">
        <w:rPr>
          <w:lang w:val="en-US"/>
        </w:rPr>
        <w:lastRenderedPageBreak/>
        <w:t xml:space="preserve">        return (-1);</w:t>
      </w:r>
    </w:p>
    <w:p w:rsidR="00C73189" w:rsidRPr="00460B76" w:rsidRDefault="00C73189" w:rsidP="001C750B">
      <w:pPr>
        <w:pStyle w:val="a6"/>
        <w:rPr>
          <w:lang w:val="en-US"/>
        </w:rPr>
      </w:pPr>
      <w:r w:rsidRPr="00460B76">
        <w:rPr>
          <w:lang w:val="en-US"/>
        </w:rPr>
        <w:t xml:space="preserve">    }</w:t>
      </w:r>
    </w:p>
    <w:p w:rsidR="00C73189" w:rsidRPr="00460B76" w:rsidRDefault="00C73189" w:rsidP="001C750B">
      <w:pPr>
        <w:pStyle w:val="a6"/>
        <w:rPr>
          <w:lang w:val="en-US"/>
        </w:rPr>
      </w:pPr>
      <w:r w:rsidRPr="00460B76">
        <w:rPr>
          <w:lang w:val="en-US"/>
        </w:rPr>
        <w:t xml:space="preserve">    /*</w:t>
      </w:r>
    </w:p>
    <w:p w:rsidR="00C73189" w:rsidRPr="00460B76" w:rsidRDefault="00C73189" w:rsidP="001C750B">
      <w:pPr>
        <w:pStyle w:val="a6"/>
        <w:rPr>
          <w:lang w:val="en-US"/>
        </w:rPr>
      </w:pPr>
      <w:r w:rsidRPr="00460B76">
        <w:rPr>
          <w:lang w:val="en-US"/>
        </w:rPr>
        <w:t xml:space="preserve">     * </w:t>
      </w:r>
      <w:r w:rsidRPr="001C750B">
        <w:rPr>
          <w:rFonts w:hint="eastAsia"/>
        </w:rPr>
        <w:t>设置</w:t>
      </w:r>
      <w:r w:rsidRPr="00460B76">
        <w:rPr>
          <w:lang w:val="en-US"/>
        </w:rPr>
        <w:t>IP</w:t>
      </w:r>
      <w:r w:rsidRPr="001C750B">
        <w:rPr>
          <w:rFonts w:hint="eastAsia"/>
        </w:rPr>
        <w:t>地址、端口</w:t>
      </w:r>
      <w:r w:rsidRPr="00460B76">
        <w:rPr>
          <w:rFonts w:hint="eastAsia"/>
          <w:lang w:val="en-US"/>
        </w:rPr>
        <w:t>，</w:t>
      </w:r>
    </w:p>
    <w:p w:rsidR="00C73189" w:rsidRPr="00460B76" w:rsidRDefault="00C73189" w:rsidP="001C750B">
      <w:pPr>
        <w:pStyle w:val="a6"/>
        <w:rPr>
          <w:lang w:val="en-US"/>
        </w:rPr>
      </w:pPr>
      <w:r w:rsidRPr="00460B76">
        <w:rPr>
          <w:lang w:val="en-US"/>
        </w:rPr>
        <w:t xml:space="preserve">     */</w:t>
      </w:r>
    </w:p>
    <w:p w:rsidR="00C73189" w:rsidRPr="00460B76" w:rsidRDefault="00C73189" w:rsidP="00476651">
      <w:pPr>
        <w:pStyle w:val="a6"/>
        <w:ind w:firstLine="360"/>
        <w:rPr>
          <w:lang w:val="en-US"/>
        </w:rPr>
      </w:pPr>
      <w:r w:rsidRPr="00460B76">
        <w:rPr>
          <w:lang w:val="en-US"/>
        </w:rPr>
        <w:t>(void)memset(&amp;server_addr, 0, sizeof(server_addr));</w:t>
      </w:r>
    </w:p>
    <w:p w:rsidR="00C73189" w:rsidRPr="00460B76" w:rsidRDefault="00C73189" w:rsidP="00476651">
      <w:pPr>
        <w:pStyle w:val="a6"/>
        <w:ind w:firstLine="360"/>
        <w:rPr>
          <w:lang w:val="en-US"/>
        </w:rPr>
      </w:pPr>
      <w:r w:rsidRPr="00460B76">
        <w:rPr>
          <w:lang w:val="en-US"/>
        </w:rPr>
        <w:t xml:space="preserve"> </w:t>
      </w:r>
    </w:p>
    <w:p w:rsidR="00C73189" w:rsidRPr="00460B76" w:rsidRDefault="00C73189" w:rsidP="001C750B">
      <w:pPr>
        <w:pStyle w:val="a6"/>
        <w:rPr>
          <w:lang w:val="en-US"/>
        </w:rPr>
      </w:pPr>
      <w:r w:rsidRPr="00460B76">
        <w:rPr>
          <w:lang w:val="en-US"/>
        </w:rPr>
        <w:t xml:space="preserve">    server_addr.sin_family</w:t>
      </w:r>
      <w:r w:rsidRPr="00460B76">
        <w:rPr>
          <w:lang w:val="en-US"/>
        </w:rPr>
        <w:tab/>
      </w:r>
      <w:r w:rsidRPr="00460B76">
        <w:rPr>
          <w:lang w:val="en-US"/>
        </w:rPr>
        <w:tab/>
        <w:t>= AF_INET;</w:t>
      </w:r>
    </w:p>
    <w:p w:rsidR="00C73189" w:rsidRPr="00460B76" w:rsidRDefault="00C73189" w:rsidP="001C750B">
      <w:pPr>
        <w:pStyle w:val="a6"/>
        <w:rPr>
          <w:lang w:val="en-US"/>
        </w:rPr>
      </w:pPr>
      <w:r w:rsidRPr="00460B76">
        <w:rPr>
          <w:lang w:val="en-US"/>
        </w:rPr>
        <w:t xml:space="preserve">    server_addr.sin_addr.s_addr</w:t>
      </w:r>
      <w:r w:rsidRPr="00460B76">
        <w:rPr>
          <w:lang w:val="en-US"/>
        </w:rPr>
        <w:tab/>
        <w:t>= inet_addr(SERVER_IP);</w:t>
      </w:r>
    </w:p>
    <w:p w:rsidR="00C73189" w:rsidRPr="00460B76" w:rsidRDefault="00C73189" w:rsidP="001C750B">
      <w:pPr>
        <w:pStyle w:val="a6"/>
        <w:rPr>
          <w:lang w:val="en-US"/>
        </w:rPr>
      </w:pPr>
      <w:r w:rsidRPr="00460B76">
        <w:rPr>
          <w:lang w:val="en-US"/>
        </w:rPr>
        <w:t xml:space="preserve">    server_addr.sin_port</w:t>
      </w:r>
      <w:r w:rsidRPr="00460B76">
        <w:rPr>
          <w:lang w:val="en-US"/>
        </w:rPr>
        <w:tab/>
      </w:r>
      <w:r w:rsidRPr="00460B76">
        <w:rPr>
          <w:lang w:val="en-US"/>
        </w:rPr>
        <w:tab/>
        <w:t>= htons(SERVER_PORT);</w:t>
      </w:r>
    </w:p>
    <w:p w:rsidR="00C73189" w:rsidRPr="00460B76" w:rsidRDefault="00C73189" w:rsidP="001C750B">
      <w:pPr>
        <w:pStyle w:val="a6"/>
        <w:rPr>
          <w:lang w:val="en-US"/>
        </w:rPr>
      </w:pPr>
      <w:r w:rsidRPr="00460B76">
        <w:rPr>
          <w:lang w:val="en-US"/>
        </w:rPr>
        <w:t xml:space="preserve">    /*</w:t>
      </w:r>
    </w:p>
    <w:p w:rsidR="00C73189" w:rsidRPr="00460B76" w:rsidRDefault="00C73189" w:rsidP="001C750B">
      <w:pPr>
        <w:pStyle w:val="a6"/>
        <w:rPr>
          <w:lang w:val="en-US"/>
        </w:rPr>
      </w:pPr>
      <w:r w:rsidRPr="00460B76">
        <w:rPr>
          <w:lang w:val="en-US"/>
        </w:rPr>
        <w:t xml:space="preserve">     * </w:t>
      </w:r>
      <w:r>
        <w:rPr>
          <w:rFonts w:hint="eastAsia"/>
        </w:rPr>
        <w:t>发送</w:t>
      </w:r>
      <w:r w:rsidRPr="001C750B">
        <w:rPr>
          <w:rFonts w:hint="eastAsia"/>
        </w:rPr>
        <w:t>数据包</w:t>
      </w:r>
    </w:p>
    <w:p w:rsidR="00C73189" w:rsidRPr="00460B76" w:rsidRDefault="00C73189" w:rsidP="001C750B">
      <w:pPr>
        <w:pStyle w:val="a6"/>
        <w:rPr>
          <w:lang w:val="en-US"/>
        </w:rPr>
      </w:pPr>
      <w:r w:rsidRPr="00460B76">
        <w:rPr>
          <w:lang w:val="en-US"/>
        </w:rPr>
        <w:t xml:space="preserve">     */</w:t>
      </w:r>
    </w:p>
    <w:p w:rsidR="00C73189" w:rsidRPr="00460B76" w:rsidRDefault="00C73189" w:rsidP="001C750B">
      <w:pPr>
        <w:pStyle w:val="a6"/>
        <w:ind w:firstLine="360"/>
        <w:rPr>
          <w:lang w:val="en-US"/>
        </w:rPr>
      </w:pPr>
      <w:r w:rsidRPr="00460B76">
        <w:rPr>
          <w:lang w:val="en-US"/>
        </w:rPr>
        <w:t>ret = sendto(sockfd, test_str, strlen(test_str), 0,</w:t>
      </w:r>
    </w:p>
    <w:p w:rsidR="00C73189" w:rsidRPr="00460B76" w:rsidRDefault="00C73189" w:rsidP="00952020">
      <w:pPr>
        <w:pStyle w:val="a6"/>
        <w:ind w:firstLineChars="950" w:firstLine="1710"/>
        <w:rPr>
          <w:lang w:val="en-US"/>
        </w:rPr>
      </w:pPr>
      <w:r w:rsidRPr="00460B76">
        <w:rPr>
          <w:lang w:val="en-US"/>
        </w:rPr>
        <w:t>(struct sockaddr *)&amp;server_addr, addr_len);</w:t>
      </w:r>
    </w:p>
    <w:p w:rsidR="00C73189" w:rsidRPr="00460B76" w:rsidRDefault="00C73189" w:rsidP="001C750B">
      <w:pPr>
        <w:pStyle w:val="a6"/>
        <w:rPr>
          <w:lang w:val="en-US"/>
        </w:rPr>
      </w:pPr>
      <w:r w:rsidRPr="00460B76">
        <w:rPr>
          <w:lang w:val="en-US"/>
        </w:rPr>
        <w:t xml:space="preserve">    if (ret &lt; 0) {</w:t>
      </w:r>
    </w:p>
    <w:p w:rsidR="00C73189" w:rsidRPr="00460B76" w:rsidRDefault="00C73189" w:rsidP="001C750B">
      <w:pPr>
        <w:pStyle w:val="a6"/>
        <w:rPr>
          <w:lang w:val="en-US"/>
        </w:rPr>
      </w:pPr>
      <w:r w:rsidRPr="00460B76">
        <w:rPr>
          <w:lang w:val="en-US"/>
        </w:rPr>
        <w:t xml:space="preserve">        printf("send data error");</w:t>
      </w:r>
    </w:p>
    <w:p w:rsidR="00C73189" w:rsidRPr="00460B76" w:rsidRDefault="00C73189" w:rsidP="001C750B">
      <w:pPr>
        <w:pStyle w:val="a6"/>
        <w:rPr>
          <w:lang w:val="en-US"/>
        </w:rPr>
      </w:pPr>
      <w:r w:rsidRPr="00460B76">
        <w:rPr>
          <w:lang w:val="en-US"/>
        </w:rPr>
        <w:t xml:space="preserve">        close(sockfd);</w:t>
      </w:r>
    </w:p>
    <w:p w:rsidR="00C73189" w:rsidRPr="00460B76" w:rsidRDefault="00C73189" w:rsidP="001C750B">
      <w:pPr>
        <w:pStyle w:val="a6"/>
        <w:rPr>
          <w:lang w:val="en-US"/>
        </w:rPr>
      </w:pPr>
      <w:r w:rsidRPr="00460B76">
        <w:rPr>
          <w:lang w:val="en-US"/>
        </w:rPr>
        <w:t xml:space="preserve">        return (-1);</w:t>
      </w:r>
    </w:p>
    <w:p w:rsidR="00C73189" w:rsidRPr="00460B76" w:rsidRDefault="00C73189" w:rsidP="001C750B">
      <w:pPr>
        <w:pStyle w:val="a6"/>
        <w:rPr>
          <w:lang w:val="en-US"/>
        </w:rPr>
      </w:pPr>
      <w:r w:rsidRPr="00460B76">
        <w:rPr>
          <w:lang w:val="en-US"/>
        </w:rPr>
        <w:t xml:space="preserve">    }</w:t>
      </w:r>
    </w:p>
    <w:p w:rsidR="00C73189" w:rsidRPr="00460B76" w:rsidRDefault="00C73189" w:rsidP="001C750B">
      <w:pPr>
        <w:pStyle w:val="a6"/>
        <w:rPr>
          <w:lang w:val="en-US"/>
        </w:rPr>
      </w:pPr>
      <w:r w:rsidRPr="00460B76">
        <w:rPr>
          <w:lang w:val="en-US"/>
        </w:rPr>
        <w:t xml:space="preserve">    </w:t>
      </w:r>
    </w:p>
    <w:p w:rsidR="00C73189" w:rsidRPr="00460B76" w:rsidRDefault="00C73189" w:rsidP="001C750B">
      <w:pPr>
        <w:pStyle w:val="a6"/>
        <w:rPr>
          <w:lang w:val="en-US"/>
        </w:rPr>
      </w:pPr>
      <w:r w:rsidRPr="00460B76">
        <w:rPr>
          <w:lang w:val="en-US"/>
        </w:rPr>
        <w:t xml:space="preserve">    (void)memset(test_str, 0, BUFF_SIZE);                /*  </w:t>
      </w:r>
      <w:r w:rsidR="00BE2090">
        <w:rPr>
          <w:rFonts w:hint="eastAsia"/>
        </w:rPr>
        <w:t>将接收</w:t>
      </w:r>
      <w:r w:rsidRPr="001C750B">
        <w:rPr>
          <w:rFonts w:hint="eastAsia"/>
        </w:rPr>
        <w:t>缓冲区清零</w:t>
      </w:r>
      <w:r w:rsidRPr="00460B76">
        <w:rPr>
          <w:lang w:val="en-US"/>
        </w:rPr>
        <w:t xml:space="preserve">        */</w:t>
      </w:r>
    </w:p>
    <w:p w:rsidR="00C73189" w:rsidRPr="00460B76" w:rsidRDefault="00C73189" w:rsidP="001C750B">
      <w:pPr>
        <w:pStyle w:val="a6"/>
        <w:rPr>
          <w:lang w:val="en-US"/>
        </w:rPr>
      </w:pPr>
      <w:r w:rsidRPr="00460B76">
        <w:rPr>
          <w:lang w:val="en-US"/>
        </w:rPr>
        <w:t xml:space="preserve">    /*</w:t>
      </w:r>
    </w:p>
    <w:p w:rsidR="00C73189" w:rsidRPr="00460B76" w:rsidRDefault="00C73189" w:rsidP="001C750B">
      <w:pPr>
        <w:pStyle w:val="a6"/>
        <w:rPr>
          <w:lang w:val="en-US"/>
        </w:rPr>
      </w:pPr>
      <w:r w:rsidRPr="00460B76">
        <w:rPr>
          <w:lang w:val="en-US"/>
        </w:rPr>
        <w:t xml:space="preserve">     * </w:t>
      </w:r>
      <w:r w:rsidRPr="001C750B">
        <w:rPr>
          <w:rFonts w:hint="eastAsia"/>
        </w:rPr>
        <w:t>接收数据</w:t>
      </w:r>
      <w:r w:rsidRPr="00460B76">
        <w:rPr>
          <w:rFonts w:hint="eastAsia"/>
          <w:lang w:val="en-US"/>
        </w:rPr>
        <w:t>，</w:t>
      </w:r>
    </w:p>
    <w:p w:rsidR="00C73189" w:rsidRPr="00460B76" w:rsidRDefault="00C73189" w:rsidP="001C750B">
      <w:pPr>
        <w:pStyle w:val="a6"/>
        <w:rPr>
          <w:lang w:val="en-US"/>
        </w:rPr>
      </w:pPr>
      <w:r w:rsidRPr="00460B76">
        <w:rPr>
          <w:lang w:val="en-US"/>
        </w:rPr>
        <w:t xml:space="preserve">     */</w:t>
      </w:r>
    </w:p>
    <w:p w:rsidR="00C73189" w:rsidRPr="00460B76" w:rsidRDefault="00C73189" w:rsidP="001C750B">
      <w:pPr>
        <w:pStyle w:val="a6"/>
        <w:ind w:firstLine="360"/>
        <w:rPr>
          <w:lang w:val="en-US"/>
        </w:rPr>
      </w:pPr>
      <w:r w:rsidRPr="00460B76">
        <w:rPr>
          <w:lang w:val="en-US"/>
        </w:rPr>
        <w:t xml:space="preserve">ret = recvfrom(sockfd, test_str, BUFF_SIZE, 0, </w:t>
      </w:r>
    </w:p>
    <w:p w:rsidR="00C73189" w:rsidRPr="00460B76" w:rsidRDefault="00C73189" w:rsidP="00952020">
      <w:pPr>
        <w:pStyle w:val="a6"/>
        <w:ind w:firstLineChars="1100" w:firstLine="1980"/>
        <w:rPr>
          <w:lang w:val="en-US"/>
        </w:rPr>
      </w:pPr>
      <w:r w:rsidRPr="00460B76">
        <w:rPr>
          <w:lang w:val="en-US"/>
        </w:rPr>
        <w:t xml:space="preserve">(struct sockaddr *)&amp;server_addr, &amp;addr_len); </w:t>
      </w:r>
    </w:p>
    <w:p w:rsidR="00C73189" w:rsidRPr="00460B76" w:rsidRDefault="00C73189" w:rsidP="00CD425C">
      <w:pPr>
        <w:pStyle w:val="a6"/>
        <w:rPr>
          <w:lang w:val="en-US"/>
        </w:rPr>
      </w:pPr>
      <w:r w:rsidRPr="00460B76">
        <w:rPr>
          <w:lang w:val="en-US"/>
        </w:rPr>
        <w:t xml:space="preserve">    if (ret &lt; 0) {</w:t>
      </w:r>
    </w:p>
    <w:p w:rsidR="00C73189" w:rsidRPr="00460B76" w:rsidRDefault="00C73189" w:rsidP="00CD425C">
      <w:pPr>
        <w:pStyle w:val="a6"/>
        <w:rPr>
          <w:lang w:val="en-US"/>
        </w:rPr>
      </w:pPr>
      <w:r w:rsidRPr="00460B76">
        <w:rPr>
          <w:lang w:val="en-US"/>
        </w:rPr>
        <w:t xml:space="preserve">        close(sockfd);</w:t>
      </w:r>
    </w:p>
    <w:p w:rsidR="00C73189" w:rsidRPr="00460B76" w:rsidRDefault="00C73189" w:rsidP="00CD425C">
      <w:pPr>
        <w:pStyle w:val="a6"/>
        <w:rPr>
          <w:lang w:val="en-US"/>
        </w:rPr>
      </w:pPr>
      <w:r w:rsidRPr="00460B76">
        <w:rPr>
          <w:lang w:val="en-US"/>
        </w:rPr>
        <w:t xml:space="preserve">        return (-1);</w:t>
      </w:r>
    </w:p>
    <w:p w:rsidR="00C73189" w:rsidRPr="001C750B" w:rsidRDefault="00C73189" w:rsidP="00CD425C">
      <w:pPr>
        <w:pStyle w:val="a6"/>
      </w:pPr>
      <w:r w:rsidRPr="00460B76">
        <w:rPr>
          <w:lang w:val="en-US"/>
        </w:rPr>
        <w:t xml:space="preserve">    </w:t>
      </w:r>
      <w:r>
        <w:t>}</w:t>
      </w:r>
    </w:p>
    <w:p w:rsidR="00C73189" w:rsidRPr="001C750B" w:rsidRDefault="00C73189" w:rsidP="001C750B">
      <w:pPr>
        <w:pStyle w:val="a6"/>
      </w:pPr>
      <w:r w:rsidRPr="001C750B">
        <w:t xml:space="preserve">    /*</w:t>
      </w:r>
    </w:p>
    <w:p w:rsidR="00C73189" w:rsidRPr="001C750B" w:rsidRDefault="00C73189" w:rsidP="001C750B">
      <w:pPr>
        <w:pStyle w:val="a6"/>
      </w:pPr>
      <w:r w:rsidRPr="001C750B">
        <w:t xml:space="preserve">     * </w:t>
      </w:r>
      <w:r w:rsidRPr="001C750B">
        <w:rPr>
          <w:rFonts w:hint="eastAsia"/>
        </w:rPr>
        <w:t>将接收到的字符和字符的来源输出显示</w:t>
      </w:r>
    </w:p>
    <w:p w:rsidR="00C73189" w:rsidRPr="00460B76" w:rsidRDefault="00C73189" w:rsidP="001C750B">
      <w:pPr>
        <w:pStyle w:val="a6"/>
        <w:rPr>
          <w:lang w:val="en-US"/>
        </w:rPr>
      </w:pPr>
      <w:r w:rsidRPr="001C750B">
        <w:t xml:space="preserve">     </w:t>
      </w:r>
      <w:r w:rsidRPr="00460B76">
        <w:rPr>
          <w:lang w:val="en-US"/>
        </w:rPr>
        <w:t>*/</w:t>
      </w:r>
    </w:p>
    <w:p w:rsidR="00C73189" w:rsidRPr="00460B76" w:rsidRDefault="00C73189" w:rsidP="00952020">
      <w:pPr>
        <w:pStyle w:val="a6"/>
        <w:ind w:left="4500" w:hangingChars="2500" w:hanging="4500"/>
        <w:rPr>
          <w:lang w:val="en-US"/>
        </w:rPr>
      </w:pPr>
      <w:r w:rsidRPr="00460B76">
        <w:rPr>
          <w:lang w:val="en-US"/>
        </w:rPr>
        <w:t xml:space="preserve">    printf("get echo from %s:%hu\n", inet_ntoa(server_addr.sin_addr),</w:t>
      </w:r>
    </w:p>
    <w:p w:rsidR="00C73189" w:rsidRPr="00460B76" w:rsidRDefault="00C73189" w:rsidP="00952020">
      <w:pPr>
        <w:pStyle w:val="a6"/>
        <w:ind w:left="1" w:firstLineChars="800" w:firstLine="1440"/>
        <w:rPr>
          <w:lang w:val="en-US"/>
        </w:rPr>
      </w:pPr>
      <w:r w:rsidRPr="00460B76">
        <w:rPr>
          <w:lang w:val="en-US"/>
        </w:rPr>
        <w:t>ntohs(server_addr.sin_port));</w:t>
      </w:r>
    </w:p>
    <w:p w:rsidR="00C73189" w:rsidRPr="00460B76" w:rsidRDefault="00C73189" w:rsidP="005C325C">
      <w:pPr>
        <w:pStyle w:val="a6"/>
        <w:ind w:firstLine="360"/>
        <w:rPr>
          <w:lang w:val="en-US"/>
        </w:rPr>
      </w:pPr>
      <w:r w:rsidRPr="00460B76">
        <w:rPr>
          <w:lang w:val="en-US"/>
        </w:rPr>
        <w:t>printf("%s\n", test_str);</w:t>
      </w:r>
    </w:p>
    <w:p w:rsidR="00C73189" w:rsidRPr="00557B9C" w:rsidRDefault="00C73189" w:rsidP="005C325C">
      <w:pPr>
        <w:pStyle w:val="a6"/>
        <w:ind w:firstLine="360"/>
      </w:pPr>
      <w:r>
        <w:t xml:space="preserve">close(sockfd); </w:t>
      </w:r>
    </w:p>
    <w:p w:rsidR="00C73189" w:rsidRPr="001C750B" w:rsidRDefault="00C73189" w:rsidP="001C750B">
      <w:pPr>
        <w:pStyle w:val="a6"/>
      </w:pPr>
      <w:r w:rsidRPr="001C750B">
        <w:t xml:space="preserve">    return </w:t>
      </w:r>
      <w:r>
        <w:t>(</w:t>
      </w:r>
      <w:r w:rsidRPr="001C750B">
        <w:t>0</w:t>
      </w:r>
      <w:r>
        <w:t>)</w:t>
      </w:r>
      <w:r w:rsidRPr="001C750B">
        <w:t>;</w:t>
      </w:r>
    </w:p>
    <w:p w:rsidR="00C73189" w:rsidRPr="001C750B" w:rsidRDefault="00C73189" w:rsidP="001C750B">
      <w:pPr>
        <w:pStyle w:val="a6"/>
      </w:pPr>
      <w:r w:rsidRPr="001C750B">
        <w:t>}</w:t>
      </w:r>
    </w:p>
    <w:p w:rsidR="00C73189" w:rsidRPr="00D85B5E" w:rsidRDefault="00C73189" w:rsidP="00536705">
      <w:pPr>
        <w:pStyle w:val="3"/>
        <w:numPr>
          <w:ilvl w:val="0"/>
          <w:numId w:val="0"/>
        </w:numPr>
        <w:rPr>
          <w:lang w:val="de-DE"/>
        </w:rPr>
      </w:pPr>
      <w:bookmarkStart w:id="1403" w:name="_Toc424217371"/>
      <w:bookmarkStart w:id="1404" w:name="_Toc424654919"/>
      <w:bookmarkStart w:id="1405" w:name="_Toc424721587"/>
      <w:bookmarkStart w:id="1406" w:name="_Toc424909016"/>
      <w:bookmarkStart w:id="1407" w:name="_Toc424912302"/>
      <w:bookmarkStart w:id="1408" w:name="_Toc425413977"/>
      <w:bookmarkStart w:id="1409" w:name="_Toc427939285"/>
      <w:bookmarkStart w:id="1410" w:name="_Toc427940561"/>
      <w:bookmarkStart w:id="1411" w:name="_Toc427940789"/>
      <w:bookmarkStart w:id="1412" w:name="_Toc427941727"/>
      <w:bookmarkStart w:id="1413" w:name="_Toc428704899"/>
      <w:bookmarkStart w:id="1414" w:name="_Toc428867522"/>
      <w:bookmarkStart w:id="1415" w:name="_Toc429221043"/>
      <w:bookmarkStart w:id="1416" w:name="_Toc431109764"/>
      <w:bookmarkStart w:id="1417" w:name="_Toc432271077"/>
      <w:bookmarkStart w:id="1418" w:name="_Toc432317418"/>
      <w:bookmarkStart w:id="1419" w:name="_Toc469064113"/>
      <w:r>
        <w:rPr>
          <w:rFonts w:hint="eastAsia"/>
        </w:rPr>
        <w:t>实验步骤</w:t>
      </w:r>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p>
    <w:p w:rsidR="00C73189" w:rsidRDefault="00C73189" w:rsidP="008B21AD">
      <w:pPr>
        <w:pStyle w:val="23"/>
        <w:numPr>
          <w:ilvl w:val="0"/>
          <w:numId w:val="11"/>
        </w:numPr>
        <w:spacing w:before="62" w:after="62"/>
        <w:rPr>
          <w:lang w:val="de-DE"/>
        </w:rPr>
      </w:pPr>
      <w:r>
        <w:rPr>
          <w:rFonts w:hint="eastAsia"/>
          <w:lang w:val="de-DE"/>
        </w:rPr>
        <w:t>使用</w:t>
      </w:r>
      <w:r>
        <w:rPr>
          <w:lang w:val="de-DE"/>
        </w:rPr>
        <w:t>RealEvo-IDE</w:t>
      </w:r>
      <w:r>
        <w:rPr>
          <w:rFonts w:hint="eastAsia"/>
          <w:lang w:val="de-DE"/>
        </w:rPr>
        <w:t>打开并编译工程</w:t>
      </w:r>
      <w:r>
        <w:rPr>
          <w:lang w:val="de-DE"/>
        </w:rPr>
        <w:t>udp_test</w:t>
      </w:r>
      <w:r>
        <w:rPr>
          <w:rFonts w:hint="eastAsia"/>
          <w:lang w:val="de-DE"/>
        </w:rPr>
        <w:t>，将生成的序文件上传到</w:t>
      </w:r>
      <w:r w:rsidR="00F761D2">
        <w:rPr>
          <w:rFonts w:hint="eastAsia"/>
          <w:lang w:val="de-DE"/>
        </w:rPr>
        <w:t>验证平台</w:t>
      </w:r>
      <w:r>
        <w:rPr>
          <w:rFonts w:hint="eastAsia"/>
          <w:lang w:val="de-DE"/>
        </w:rPr>
        <w:t>；</w:t>
      </w:r>
    </w:p>
    <w:p w:rsidR="00C73189" w:rsidRDefault="00C73189" w:rsidP="008B21AD">
      <w:pPr>
        <w:pStyle w:val="23"/>
        <w:numPr>
          <w:ilvl w:val="0"/>
          <w:numId w:val="11"/>
        </w:numPr>
        <w:spacing w:before="62" w:after="62"/>
        <w:rPr>
          <w:lang w:val="de-DE"/>
        </w:rPr>
      </w:pPr>
      <w:r>
        <w:rPr>
          <w:rFonts w:hint="eastAsia"/>
          <w:lang w:val="de-DE"/>
        </w:rPr>
        <w:t>在</w:t>
      </w:r>
      <w:r>
        <w:rPr>
          <w:lang w:val="de-DE"/>
        </w:rPr>
        <w:t>PC</w:t>
      </w:r>
      <w:r>
        <w:rPr>
          <w:rFonts w:hint="eastAsia"/>
          <w:lang w:val="de-DE"/>
        </w:rPr>
        <w:t>主机上打开“网络调试助手”，设置相关参数；</w:t>
      </w:r>
    </w:p>
    <w:p w:rsidR="00C73189" w:rsidRPr="00136033" w:rsidRDefault="00C73189" w:rsidP="00136033">
      <w:pPr>
        <w:pStyle w:val="a"/>
      </w:pPr>
      <w:r w:rsidRPr="00136033">
        <w:rPr>
          <w:rFonts w:hint="eastAsia"/>
        </w:rPr>
        <w:t>协议类型：</w:t>
      </w:r>
      <w:r w:rsidRPr="00136033">
        <w:t>UDP</w:t>
      </w:r>
    </w:p>
    <w:p w:rsidR="00C73189" w:rsidRDefault="00C73189" w:rsidP="00136033">
      <w:pPr>
        <w:pStyle w:val="a"/>
      </w:pPr>
      <w:r w:rsidRPr="00136033">
        <w:rPr>
          <w:rFonts w:hint="eastAsia"/>
        </w:rPr>
        <w:lastRenderedPageBreak/>
        <w:t>本地</w:t>
      </w:r>
      <w:r w:rsidRPr="00136033">
        <w:t>IP</w:t>
      </w:r>
      <w:r w:rsidRPr="00136033">
        <w:rPr>
          <w:rFonts w:hint="eastAsia"/>
        </w:rPr>
        <w:t>地址：</w:t>
      </w:r>
      <w:r w:rsidRPr="00136033">
        <w:t>PC</w:t>
      </w:r>
      <w:r w:rsidRPr="00136033">
        <w:rPr>
          <w:rFonts w:hint="eastAsia"/>
        </w:rPr>
        <w:t>主机的</w:t>
      </w:r>
      <w:r w:rsidRPr="00136033">
        <w:t>IP</w:t>
      </w:r>
      <w:r>
        <w:rPr>
          <w:rFonts w:hint="eastAsia"/>
        </w:rPr>
        <w:t>地址</w:t>
      </w:r>
    </w:p>
    <w:p w:rsidR="00C73189" w:rsidRPr="00136033" w:rsidRDefault="00C73189" w:rsidP="00136033">
      <w:pPr>
        <w:pStyle w:val="a"/>
      </w:pPr>
      <w:r w:rsidRPr="00136033">
        <w:rPr>
          <w:rFonts w:hint="eastAsia"/>
        </w:rPr>
        <w:t>本地端口</w:t>
      </w:r>
      <w:r>
        <w:rPr>
          <w:rFonts w:hint="eastAsia"/>
        </w:rPr>
        <w:t>号</w:t>
      </w:r>
      <w:r w:rsidRPr="00136033">
        <w:rPr>
          <w:rFonts w:hint="eastAsia"/>
        </w:rPr>
        <w:t>：与程序中设置一直，默认</w:t>
      </w:r>
      <w:r w:rsidRPr="00136033">
        <w:t>8000</w:t>
      </w:r>
    </w:p>
    <w:p w:rsidR="00C73189" w:rsidRPr="00136033" w:rsidRDefault="00C73189" w:rsidP="00952020">
      <w:pPr>
        <w:pStyle w:val="23"/>
        <w:spacing w:before="62" w:after="62"/>
        <w:ind w:left="720" w:firstLineChars="50" w:firstLine="105"/>
      </w:pPr>
      <w:r>
        <w:rPr>
          <w:rFonts w:hint="eastAsia"/>
        </w:rPr>
        <w:t>完成参数设置后，点击“连接按钮”，如</w:t>
      </w:r>
      <w:r>
        <w:fldChar w:fldCharType="begin"/>
      </w:r>
      <w:r>
        <w:instrText xml:space="preserve"> REF _Ref424288136 \h </w:instrText>
      </w:r>
      <w:r>
        <w:fldChar w:fldCharType="separate"/>
      </w:r>
      <w:r w:rsidR="00B96029">
        <w:rPr>
          <w:rFonts w:hint="eastAsia"/>
        </w:rPr>
        <w:t>图</w:t>
      </w:r>
      <w:r w:rsidR="00B96029">
        <w:t xml:space="preserve"> </w:t>
      </w:r>
      <w:r w:rsidR="00B96029">
        <w:rPr>
          <w:noProof/>
        </w:rPr>
        <w:t>8</w:t>
      </w:r>
      <w:r w:rsidR="00B96029">
        <w:t>.</w:t>
      </w:r>
      <w:r w:rsidR="00B96029">
        <w:rPr>
          <w:noProof/>
        </w:rPr>
        <w:t>2</w:t>
      </w:r>
      <w:r>
        <w:fldChar w:fldCharType="end"/>
      </w:r>
      <w:r>
        <w:rPr>
          <w:rFonts w:hint="eastAsia"/>
        </w:rPr>
        <w:t>。</w:t>
      </w:r>
    </w:p>
    <w:p w:rsidR="00C73189" w:rsidRDefault="002A2752" w:rsidP="00EA770A">
      <w:pPr>
        <w:pStyle w:val="23"/>
        <w:keepNext/>
        <w:spacing w:before="62" w:after="62"/>
        <w:ind w:firstLine="0"/>
        <w:jc w:val="center"/>
      </w:pPr>
      <w:r>
        <w:rPr>
          <w:noProof/>
        </w:rPr>
        <w:pict>
          <v:shape id="_x0000_i1037" type="#_x0000_t75" style="width:6in;height:410.1pt;visibility:visible;mso-wrap-style:square">
            <v:imagedata r:id="rId32" o:title=""/>
          </v:shape>
        </w:pict>
      </w:r>
    </w:p>
    <w:p w:rsidR="00C73189" w:rsidRDefault="00C73189" w:rsidP="008A646C">
      <w:pPr>
        <w:pStyle w:val="a8"/>
      </w:pPr>
      <w:bookmarkStart w:id="1420" w:name="_Ref424288136"/>
      <w:r>
        <w:rPr>
          <w:rFonts w:hint="eastAsia"/>
        </w:rPr>
        <w:t>图</w:t>
      </w:r>
      <w:r>
        <w:t xml:space="preserve"> </w:t>
      </w:r>
      <w:r w:rsidR="00221946">
        <w:fldChar w:fldCharType="begin"/>
      </w:r>
      <w:r w:rsidR="00221946">
        <w:instrText xml:space="preserve"> STYLEREF 1 \s </w:instrText>
      </w:r>
      <w:r w:rsidR="00221946">
        <w:fldChar w:fldCharType="separate"/>
      </w:r>
      <w:r w:rsidR="00B96029">
        <w:rPr>
          <w:noProof/>
        </w:rPr>
        <w:t>8</w:t>
      </w:r>
      <w:r w:rsidR="00221946">
        <w:rPr>
          <w:noProof/>
        </w:rPr>
        <w:fldChar w:fldCharType="end"/>
      </w:r>
      <w:r w:rsidR="009C5060">
        <w:t>.</w:t>
      </w:r>
      <w:r w:rsidR="009C5060">
        <w:fldChar w:fldCharType="begin"/>
      </w:r>
      <w:r w:rsidR="009C5060">
        <w:instrText xml:space="preserve"> SEQ </w:instrText>
      </w:r>
      <w:r w:rsidR="009C5060">
        <w:instrText>图</w:instrText>
      </w:r>
      <w:r w:rsidR="009C5060">
        <w:instrText xml:space="preserve"> \* ARABIC \s 1 </w:instrText>
      </w:r>
      <w:r w:rsidR="009C5060">
        <w:fldChar w:fldCharType="separate"/>
      </w:r>
      <w:r w:rsidR="00B96029">
        <w:rPr>
          <w:noProof/>
        </w:rPr>
        <w:t>2</w:t>
      </w:r>
      <w:r w:rsidR="009C5060">
        <w:fldChar w:fldCharType="end"/>
      </w:r>
      <w:bookmarkEnd w:id="1420"/>
      <w:r>
        <w:t xml:space="preserve">  </w:t>
      </w:r>
      <w:r>
        <w:rPr>
          <w:rFonts w:hint="eastAsia"/>
        </w:rPr>
        <w:t>网络调试助手界面</w:t>
      </w:r>
    </w:p>
    <w:p w:rsidR="00C73189" w:rsidRDefault="00C73189" w:rsidP="008B21AD">
      <w:pPr>
        <w:pStyle w:val="23"/>
        <w:numPr>
          <w:ilvl w:val="0"/>
          <w:numId w:val="11"/>
        </w:numPr>
        <w:spacing w:before="62" w:after="62"/>
        <w:rPr>
          <w:lang w:val="de-DE"/>
        </w:rPr>
      </w:pPr>
      <w:r>
        <w:rPr>
          <w:rFonts w:hint="eastAsia"/>
          <w:lang w:val="de-DE"/>
        </w:rPr>
        <w:t>在</w:t>
      </w:r>
      <w:r w:rsidR="00F761D2">
        <w:rPr>
          <w:rFonts w:hint="eastAsia"/>
          <w:lang w:val="de-DE"/>
        </w:rPr>
        <w:t>验证平台</w:t>
      </w:r>
      <w:r>
        <w:rPr>
          <w:rFonts w:hint="eastAsia"/>
          <w:lang w:val="de-DE"/>
        </w:rPr>
        <w:t>上运行</w:t>
      </w:r>
      <w:r>
        <w:rPr>
          <w:lang w:val="de-DE"/>
        </w:rPr>
        <w:t>udp_test</w:t>
      </w:r>
      <w:r>
        <w:rPr>
          <w:rFonts w:hint="eastAsia"/>
          <w:lang w:val="de-DE"/>
        </w:rPr>
        <w:t>程序，此时在</w:t>
      </w:r>
      <w:r>
        <w:rPr>
          <w:lang w:val="de-DE"/>
        </w:rPr>
        <w:t>PC</w:t>
      </w:r>
      <w:r>
        <w:rPr>
          <w:rFonts w:hint="eastAsia"/>
          <w:lang w:val="de-DE"/>
        </w:rPr>
        <w:t>主机的网络调试助手中会收到</w:t>
      </w:r>
      <w:r w:rsidR="00F761D2">
        <w:rPr>
          <w:rFonts w:hint="eastAsia"/>
          <w:lang w:val="de-DE"/>
        </w:rPr>
        <w:t>验证平台</w:t>
      </w:r>
      <w:r>
        <w:rPr>
          <w:rFonts w:hint="eastAsia"/>
          <w:lang w:val="de-DE"/>
        </w:rPr>
        <w:t>发送信息如</w:t>
      </w:r>
      <w:r>
        <w:rPr>
          <w:lang w:val="de-DE"/>
        </w:rPr>
        <w:fldChar w:fldCharType="begin"/>
      </w:r>
      <w:r>
        <w:rPr>
          <w:lang w:val="de-DE"/>
        </w:rPr>
        <w:instrText xml:space="preserve"> REF _Ref424288136 \h </w:instrText>
      </w:r>
      <w:r>
        <w:rPr>
          <w:lang w:val="de-DE"/>
        </w:rPr>
      </w:r>
      <w:r>
        <w:rPr>
          <w:lang w:val="de-DE"/>
        </w:rPr>
        <w:fldChar w:fldCharType="separate"/>
      </w:r>
      <w:r w:rsidR="00B96029">
        <w:rPr>
          <w:rFonts w:hint="eastAsia"/>
        </w:rPr>
        <w:t>图</w:t>
      </w:r>
      <w:r w:rsidR="00B96029">
        <w:t xml:space="preserve"> </w:t>
      </w:r>
      <w:r w:rsidR="00B96029">
        <w:rPr>
          <w:noProof/>
        </w:rPr>
        <w:t>8</w:t>
      </w:r>
      <w:r w:rsidR="00B96029">
        <w:t>.</w:t>
      </w:r>
      <w:r w:rsidR="00B96029">
        <w:rPr>
          <w:noProof/>
        </w:rPr>
        <w:t>2</w:t>
      </w:r>
      <w:r>
        <w:rPr>
          <w:lang w:val="de-DE"/>
        </w:rPr>
        <w:fldChar w:fldCharType="end"/>
      </w:r>
      <w:r>
        <w:rPr>
          <w:rFonts w:hint="eastAsia"/>
          <w:lang w:val="de-DE"/>
        </w:rPr>
        <w:t>；</w:t>
      </w:r>
    </w:p>
    <w:p w:rsidR="00C73189" w:rsidRDefault="00C73189" w:rsidP="008B21AD">
      <w:pPr>
        <w:pStyle w:val="23"/>
        <w:numPr>
          <w:ilvl w:val="0"/>
          <w:numId w:val="11"/>
        </w:numPr>
        <w:spacing w:before="62" w:after="62"/>
        <w:rPr>
          <w:lang w:val="de-DE"/>
        </w:rPr>
      </w:pPr>
      <w:r>
        <w:rPr>
          <w:rFonts w:hint="eastAsia"/>
          <w:lang w:val="de-DE"/>
        </w:rPr>
        <w:t>点击“发送”按钮，</w:t>
      </w:r>
      <w:r w:rsidR="00F761D2">
        <w:rPr>
          <w:rFonts w:hint="eastAsia"/>
          <w:lang w:val="de-DE"/>
        </w:rPr>
        <w:t>验证平台</w:t>
      </w:r>
      <w:r>
        <w:rPr>
          <w:rFonts w:hint="eastAsia"/>
          <w:lang w:val="de-DE"/>
        </w:rPr>
        <w:t>控制台输出接收数据信息；</w:t>
      </w:r>
    </w:p>
    <w:p w:rsidR="00C73189" w:rsidRPr="00460B76" w:rsidRDefault="00C73189" w:rsidP="00B502D7">
      <w:pPr>
        <w:pStyle w:val="a6"/>
        <w:rPr>
          <w:lang w:val="en-US"/>
        </w:rPr>
      </w:pPr>
      <w:r w:rsidRPr="00460B76">
        <w:rPr>
          <w:lang w:val="en-US"/>
        </w:rPr>
        <w:t>[root@sylixos_station:/apps/udp_test]# ./udp_test</w:t>
      </w:r>
    </w:p>
    <w:p w:rsidR="00C73189" w:rsidRPr="00460B76" w:rsidRDefault="00C73189" w:rsidP="00B502D7">
      <w:pPr>
        <w:pStyle w:val="a6"/>
        <w:rPr>
          <w:lang w:val="en-US"/>
        </w:rPr>
      </w:pPr>
      <w:r w:rsidRPr="00460B76">
        <w:rPr>
          <w:lang w:val="en-US"/>
        </w:rPr>
        <w:t xml:space="preserve">get echo from </w:t>
      </w:r>
      <w:r w:rsidR="0074461A">
        <w:rPr>
          <w:lang w:val="en-US"/>
        </w:rPr>
        <w:t>192.168.1.55</w:t>
      </w:r>
      <w:r w:rsidRPr="00460B76">
        <w:rPr>
          <w:lang w:val="en-US"/>
        </w:rPr>
        <w:t>:8000</w:t>
      </w:r>
    </w:p>
    <w:p w:rsidR="00C73189" w:rsidRPr="00460B76" w:rsidRDefault="00C73189" w:rsidP="00B502D7">
      <w:pPr>
        <w:pStyle w:val="a6"/>
        <w:rPr>
          <w:lang w:val="en-US"/>
        </w:rPr>
      </w:pPr>
      <w:r w:rsidRPr="00460B76">
        <w:rPr>
          <w:lang w:val="en-US"/>
        </w:rPr>
        <w:t>hello this is pc</w:t>
      </w:r>
    </w:p>
    <w:p w:rsidR="00C73189" w:rsidRPr="00460B76" w:rsidRDefault="00C73189" w:rsidP="00B502D7">
      <w:pPr>
        <w:pStyle w:val="a6"/>
        <w:rPr>
          <w:lang w:val="en-US"/>
        </w:rPr>
      </w:pPr>
      <w:r w:rsidRPr="00460B76">
        <w:rPr>
          <w:lang w:val="en-US"/>
        </w:rPr>
        <w:t>[root@sylixos_station:/apps/udp_test]#</w:t>
      </w:r>
    </w:p>
    <w:p w:rsidR="00C73189" w:rsidRPr="000C1270" w:rsidRDefault="00C73189" w:rsidP="00536705">
      <w:pPr>
        <w:pStyle w:val="3"/>
        <w:numPr>
          <w:ilvl w:val="0"/>
          <w:numId w:val="0"/>
        </w:numPr>
      </w:pPr>
      <w:bookmarkStart w:id="1421" w:name="_Toc428867523"/>
      <w:bookmarkStart w:id="1422" w:name="_Toc429221044"/>
      <w:bookmarkStart w:id="1423" w:name="_Toc431109765"/>
      <w:bookmarkStart w:id="1424" w:name="_Toc432271078"/>
      <w:bookmarkStart w:id="1425" w:name="_Toc432317419"/>
      <w:bookmarkStart w:id="1426" w:name="_Toc469064114"/>
      <w:r>
        <w:rPr>
          <w:rFonts w:hint="eastAsia"/>
        </w:rPr>
        <w:t>扩展实验</w:t>
      </w:r>
      <w:bookmarkEnd w:id="1421"/>
      <w:bookmarkEnd w:id="1422"/>
      <w:bookmarkEnd w:id="1423"/>
      <w:bookmarkEnd w:id="1424"/>
      <w:bookmarkEnd w:id="1425"/>
      <w:bookmarkEnd w:id="1426"/>
    </w:p>
    <w:p w:rsidR="00C73189" w:rsidRPr="00BF75AB" w:rsidRDefault="00C73189" w:rsidP="00EA770A">
      <w:pPr>
        <w:pStyle w:val="23"/>
        <w:spacing w:before="62" w:after="62"/>
      </w:pPr>
      <w:r w:rsidRPr="00BF75AB">
        <w:rPr>
          <w:rFonts w:hint="eastAsia"/>
        </w:rPr>
        <w:t>参考多线程实验例程，将本实验中的</w:t>
      </w:r>
      <w:r w:rsidRPr="00BF75AB">
        <w:t>socket</w:t>
      </w:r>
      <w:r w:rsidRPr="00BF75AB">
        <w:rPr>
          <w:rFonts w:hint="eastAsia"/>
        </w:rPr>
        <w:t>数据接收工作放在一个单独线程里实现。</w:t>
      </w:r>
    </w:p>
    <w:p w:rsidR="00C73189" w:rsidRDefault="00C73189">
      <w:pPr>
        <w:widowControl/>
        <w:spacing w:beforeLines="0" w:afterLines="0"/>
        <w:jc w:val="left"/>
        <w:rPr>
          <w:rFonts w:ascii="Arial" w:eastAsia="黑体" w:hAnsi="Arial"/>
          <w:b/>
          <w:bCs/>
          <w:sz w:val="24"/>
          <w:szCs w:val="24"/>
        </w:rPr>
      </w:pPr>
      <w:r>
        <w:br w:type="page"/>
      </w:r>
    </w:p>
    <w:p w:rsidR="00C73189" w:rsidRPr="000C1270" w:rsidRDefault="00C73189" w:rsidP="004F43F4">
      <w:pPr>
        <w:pStyle w:val="20"/>
        <w:numPr>
          <w:ilvl w:val="0"/>
          <w:numId w:val="0"/>
        </w:numPr>
      </w:pPr>
      <w:bookmarkStart w:id="1427" w:name="_Toc469064115"/>
      <w:r>
        <w:rPr>
          <w:rFonts w:hint="eastAsia"/>
        </w:rPr>
        <w:t>实验二</w:t>
      </w:r>
      <w:r>
        <w:t xml:space="preserve">  TCP</w:t>
      </w:r>
      <w:r>
        <w:rPr>
          <w:rFonts w:hint="eastAsia"/>
        </w:rPr>
        <w:t>客户端实验</w:t>
      </w:r>
      <w:bookmarkEnd w:id="1427"/>
    </w:p>
    <w:p w:rsidR="00C73189" w:rsidRPr="007C6C4C" w:rsidRDefault="00C73189" w:rsidP="00EA770A">
      <w:pPr>
        <w:pStyle w:val="23"/>
        <w:spacing w:before="62" w:after="62"/>
        <w:ind w:firstLine="0"/>
      </w:pPr>
    </w:p>
    <w:p w:rsidR="00C73189" w:rsidRPr="000C1270" w:rsidRDefault="00C73189" w:rsidP="004F43F4">
      <w:pPr>
        <w:pStyle w:val="3"/>
        <w:numPr>
          <w:ilvl w:val="0"/>
          <w:numId w:val="0"/>
        </w:numPr>
      </w:pPr>
      <w:bookmarkStart w:id="1428" w:name="_Toc424217374"/>
      <w:bookmarkStart w:id="1429" w:name="_Toc424654922"/>
      <w:bookmarkStart w:id="1430" w:name="_Toc424721590"/>
      <w:bookmarkStart w:id="1431" w:name="_Toc424909019"/>
      <w:bookmarkStart w:id="1432" w:name="_Toc424912305"/>
      <w:bookmarkStart w:id="1433" w:name="_Toc425413980"/>
      <w:bookmarkStart w:id="1434" w:name="_Toc427939288"/>
      <w:bookmarkStart w:id="1435" w:name="_Toc427940792"/>
      <w:bookmarkStart w:id="1436" w:name="_Toc427941730"/>
      <w:bookmarkStart w:id="1437" w:name="_Toc428704902"/>
      <w:bookmarkStart w:id="1438" w:name="_Toc428867525"/>
      <w:bookmarkStart w:id="1439" w:name="_Toc429221046"/>
      <w:bookmarkStart w:id="1440" w:name="_Toc431109767"/>
      <w:bookmarkStart w:id="1441" w:name="_Toc432271080"/>
      <w:bookmarkStart w:id="1442" w:name="_Toc432317421"/>
      <w:bookmarkStart w:id="1443" w:name="_Toc469064116"/>
      <w:r>
        <w:rPr>
          <w:rFonts w:hint="eastAsia"/>
        </w:rPr>
        <w:t>实验目的</w:t>
      </w:r>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p>
    <w:p w:rsidR="00C73189" w:rsidRDefault="00C73189" w:rsidP="004F43F4">
      <w:pPr>
        <w:pStyle w:val="a"/>
      </w:pPr>
      <w:r>
        <w:rPr>
          <w:rFonts w:hint="eastAsia"/>
        </w:rPr>
        <w:t>了解</w:t>
      </w:r>
      <w:r>
        <w:t>TCP</w:t>
      </w:r>
      <w:r>
        <w:rPr>
          <w:rFonts w:hint="eastAsia"/>
        </w:rPr>
        <w:t>客户端的特点和工作流程</w:t>
      </w:r>
    </w:p>
    <w:p w:rsidR="00C73189" w:rsidRDefault="00C73189" w:rsidP="004F43F4">
      <w:pPr>
        <w:pStyle w:val="a"/>
      </w:pPr>
      <w:r>
        <w:rPr>
          <w:rFonts w:hint="eastAsia"/>
        </w:rPr>
        <w:t>掌握</w:t>
      </w:r>
      <w:r>
        <w:t>TCP</w:t>
      </w:r>
      <w:r>
        <w:rPr>
          <w:rFonts w:hint="eastAsia"/>
        </w:rPr>
        <w:t>客户端的设计和使用方法</w:t>
      </w:r>
    </w:p>
    <w:p w:rsidR="00C73189" w:rsidRPr="000C1270" w:rsidRDefault="00C73189" w:rsidP="004F43F4">
      <w:pPr>
        <w:pStyle w:val="3"/>
        <w:numPr>
          <w:ilvl w:val="0"/>
          <w:numId w:val="0"/>
        </w:numPr>
      </w:pPr>
      <w:bookmarkStart w:id="1444" w:name="_Toc424217375"/>
      <w:bookmarkStart w:id="1445" w:name="_Toc424654923"/>
      <w:bookmarkStart w:id="1446" w:name="_Toc424721591"/>
      <w:bookmarkStart w:id="1447" w:name="_Toc424909020"/>
      <w:bookmarkStart w:id="1448" w:name="_Toc424912306"/>
      <w:bookmarkStart w:id="1449" w:name="_Toc425413981"/>
      <w:bookmarkStart w:id="1450" w:name="_Toc427939289"/>
      <w:bookmarkStart w:id="1451" w:name="_Toc427940793"/>
      <w:bookmarkStart w:id="1452" w:name="_Toc427941731"/>
      <w:bookmarkStart w:id="1453" w:name="_Toc428704903"/>
      <w:bookmarkStart w:id="1454" w:name="_Toc428867526"/>
      <w:bookmarkStart w:id="1455" w:name="_Toc429221047"/>
      <w:bookmarkStart w:id="1456" w:name="_Toc431109768"/>
      <w:bookmarkStart w:id="1457" w:name="_Toc432271081"/>
      <w:bookmarkStart w:id="1458" w:name="_Toc432317422"/>
      <w:bookmarkStart w:id="1459" w:name="_Toc469064117"/>
      <w:r>
        <w:rPr>
          <w:rFonts w:hint="eastAsia"/>
        </w:rPr>
        <w:t>实验内容</w:t>
      </w:r>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p>
    <w:p w:rsidR="00C73189" w:rsidRDefault="00C73189" w:rsidP="004F43F4">
      <w:pPr>
        <w:pStyle w:val="a"/>
      </w:pPr>
      <w:r>
        <w:rPr>
          <w:rFonts w:hint="eastAsia"/>
        </w:rPr>
        <w:t>阅读</w:t>
      </w:r>
      <w:r>
        <w:t>tcp_clien.c</w:t>
      </w:r>
      <w:r>
        <w:rPr>
          <w:rFonts w:hint="eastAsia"/>
        </w:rPr>
        <w:t>程序代码，了解</w:t>
      </w:r>
      <w:r>
        <w:t>TCP</w:t>
      </w:r>
      <w:r>
        <w:rPr>
          <w:rFonts w:hint="eastAsia"/>
        </w:rPr>
        <w:t>客户端的设计方法和</w:t>
      </w:r>
      <w:r>
        <w:t>socket</w:t>
      </w:r>
      <w:r>
        <w:rPr>
          <w:rFonts w:hint="eastAsia"/>
        </w:rPr>
        <w:t>函数使用</w:t>
      </w:r>
    </w:p>
    <w:p w:rsidR="00C73189" w:rsidRPr="007C6C4C" w:rsidRDefault="00C73189" w:rsidP="004F43F4">
      <w:pPr>
        <w:pStyle w:val="a"/>
      </w:pPr>
      <w:r>
        <w:rPr>
          <w:rFonts w:hint="eastAsia"/>
        </w:rPr>
        <w:t>使用</w:t>
      </w:r>
      <w:r>
        <w:t>RealEvo-IDE</w:t>
      </w:r>
      <w:r>
        <w:rPr>
          <w:rFonts w:hint="eastAsia"/>
        </w:rPr>
        <w:t>编译</w:t>
      </w:r>
      <w:r>
        <w:t>tcp_client</w:t>
      </w:r>
      <w:r>
        <w:rPr>
          <w:rFonts w:hint="eastAsia"/>
        </w:rPr>
        <w:t>工程，将程序上传到</w:t>
      </w:r>
      <w:r w:rsidR="00F761D2">
        <w:rPr>
          <w:rFonts w:hint="eastAsia"/>
        </w:rPr>
        <w:t>验证平台</w:t>
      </w:r>
      <w:r>
        <w:rPr>
          <w:rFonts w:hint="eastAsia"/>
        </w:rPr>
        <w:t>运行查看效果</w:t>
      </w:r>
    </w:p>
    <w:p w:rsidR="00C73189" w:rsidRPr="000C1270" w:rsidRDefault="00C73189" w:rsidP="004F43F4">
      <w:pPr>
        <w:pStyle w:val="3"/>
        <w:numPr>
          <w:ilvl w:val="0"/>
          <w:numId w:val="0"/>
        </w:numPr>
      </w:pPr>
      <w:bookmarkStart w:id="1460" w:name="_Toc424217376"/>
      <w:bookmarkStart w:id="1461" w:name="_Toc424654924"/>
      <w:bookmarkStart w:id="1462" w:name="_Toc424721592"/>
      <w:bookmarkStart w:id="1463" w:name="_Toc424909021"/>
      <w:bookmarkStart w:id="1464" w:name="_Toc424912307"/>
      <w:bookmarkStart w:id="1465" w:name="_Toc425413982"/>
      <w:bookmarkStart w:id="1466" w:name="_Toc427939290"/>
      <w:bookmarkStart w:id="1467" w:name="_Toc427940794"/>
      <w:bookmarkStart w:id="1468" w:name="_Toc427941732"/>
      <w:bookmarkStart w:id="1469" w:name="_Toc428704904"/>
      <w:bookmarkStart w:id="1470" w:name="_Toc428867527"/>
      <w:bookmarkStart w:id="1471" w:name="_Toc429221048"/>
      <w:bookmarkStart w:id="1472" w:name="_Toc431109769"/>
      <w:bookmarkStart w:id="1473" w:name="_Toc432271082"/>
      <w:bookmarkStart w:id="1474" w:name="_Toc432317423"/>
      <w:bookmarkStart w:id="1475" w:name="_Toc469064118"/>
      <w:r>
        <w:rPr>
          <w:rFonts w:hint="eastAsia"/>
        </w:rPr>
        <w:t>实验环境</w:t>
      </w:r>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p>
    <w:p w:rsidR="00C73189" w:rsidRDefault="00C73189" w:rsidP="004F43F4">
      <w:pPr>
        <w:pStyle w:val="a"/>
      </w:pPr>
      <w:r>
        <w:rPr>
          <w:rFonts w:hint="eastAsia"/>
        </w:rPr>
        <w:t>硬件：已经部署</w:t>
      </w:r>
      <w:r>
        <w:t>SylixOS</w:t>
      </w:r>
      <w:r>
        <w:rPr>
          <w:rFonts w:hint="eastAsia"/>
        </w:rPr>
        <w:t>操作系统的</w:t>
      </w:r>
      <w:r w:rsidR="00F761D2">
        <w:rPr>
          <w:rFonts w:hint="eastAsia"/>
        </w:rPr>
        <w:t>验证平台</w:t>
      </w:r>
      <w:r>
        <w:rPr>
          <w:rFonts w:hint="eastAsia"/>
        </w:rPr>
        <w:t>，一台</w:t>
      </w:r>
      <w:r>
        <w:t>PC</w:t>
      </w:r>
      <w:r>
        <w:rPr>
          <w:rFonts w:hint="eastAsia"/>
        </w:rPr>
        <w:t>主机</w:t>
      </w:r>
    </w:p>
    <w:p w:rsidR="00C73189" w:rsidRPr="00555DD8" w:rsidRDefault="00C73189" w:rsidP="004F43F4">
      <w:pPr>
        <w:pStyle w:val="a"/>
      </w:pPr>
      <w:r>
        <w:rPr>
          <w:rFonts w:hint="eastAsia"/>
        </w:rPr>
        <w:t>软件：</w:t>
      </w:r>
      <w:r>
        <w:t>RealEvo-IDE</w:t>
      </w:r>
      <w:r>
        <w:rPr>
          <w:rFonts w:hint="eastAsia"/>
        </w:rPr>
        <w:t>、</w:t>
      </w:r>
      <w:r>
        <w:t>putty</w:t>
      </w:r>
    </w:p>
    <w:p w:rsidR="00C73189" w:rsidRPr="000C1270" w:rsidRDefault="00C73189" w:rsidP="004F43F4">
      <w:pPr>
        <w:pStyle w:val="3"/>
        <w:numPr>
          <w:ilvl w:val="0"/>
          <w:numId w:val="0"/>
        </w:numPr>
      </w:pPr>
      <w:bookmarkStart w:id="1476" w:name="_Toc424217377"/>
      <w:bookmarkStart w:id="1477" w:name="_Toc424654925"/>
      <w:bookmarkStart w:id="1478" w:name="_Toc424721593"/>
      <w:bookmarkStart w:id="1479" w:name="_Toc424909022"/>
      <w:bookmarkStart w:id="1480" w:name="_Toc424912308"/>
      <w:bookmarkStart w:id="1481" w:name="_Toc425413983"/>
      <w:bookmarkStart w:id="1482" w:name="_Toc427939291"/>
      <w:bookmarkStart w:id="1483" w:name="_Toc427940795"/>
      <w:bookmarkStart w:id="1484" w:name="_Toc427941733"/>
      <w:bookmarkStart w:id="1485" w:name="_Toc428704905"/>
      <w:bookmarkStart w:id="1486" w:name="_Toc428867528"/>
      <w:bookmarkStart w:id="1487" w:name="_Toc429221049"/>
      <w:bookmarkStart w:id="1488" w:name="_Toc431109770"/>
      <w:bookmarkStart w:id="1489" w:name="_Toc432271083"/>
      <w:bookmarkStart w:id="1490" w:name="_Toc432317424"/>
      <w:bookmarkStart w:id="1491" w:name="_Toc469064119"/>
      <w:r>
        <w:rPr>
          <w:rFonts w:hint="eastAsia"/>
        </w:rPr>
        <w:t>实验原理</w:t>
      </w:r>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p>
    <w:p w:rsidR="00C73189" w:rsidRDefault="00C73189" w:rsidP="00EA770A">
      <w:pPr>
        <w:pStyle w:val="23"/>
        <w:spacing w:before="62" w:after="62"/>
        <w:ind w:firstLine="0"/>
      </w:pPr>
      <w:r>
        <w:tab/>
        <w:t>TCP</w:t>
      </w:r>
      <w:r>
        <w:rPr>
          <w:rFonts w:hint="eastAsia"/>
        </w:rPr>
        <w:t>在两个端点（应用程序）之间提供了可靠的、面向连接通信通道。在开始通信之前，</w:t>
      </w:r>
      <w:r>
        <w:t>TCP</w:t>
      </w:r>
      <w:r>
        <w:rPr>
          <w:rFonts w:hint="eastAsia"/>
        </w:rPr>
        <w:t>需要在两个端点间建立连接。在通信过程中，</w:t>
      </w:r>
      <w:r>
        <w:t>TCP</w:t>
      </w:r>
      <w:r>
        <w:rPr>
          <w:rFonts w:hint="eastAsia"/>
        </w:rPr>
        <w:t>接收到一数据包会向发送者发送确认信息，告知发送者数据已经传送完成。当数据包有错误，该</w:t>
      </w:r>
      <w:r>
        <w:t>TCP</w:t>
      </w:r>
      <w:r>
        <w:rPr>
          <w:rFonts w:hint="eastAsia"/>
        </w:rPr>
        <w:t>数据包会被丢失，接收者也不会发送任何信息，发送者在一段时间内没有收到接收者的确认，会重传此数据包。</w:t>
      </w:r>
    </w:p>
    <w:p w:rsidR="00C73189" w:rsidRDefault="00C73189" w:rsidP="00EA770A">
      <w:pPr>
        <w:pStyle w:val="23"/>
        <w:spacing w:before="62" w:after="62"/>
        <w:ind w:firstLine="0"/>
      </w:pPr>
      <w:r>
        <w:t xml:space="preserve">    TCP</w:t>
      </w:r>
      <w:r>
        <w:rPr>
          <w:rFonts w:hint="eastAsia"/>
        </w:rPr>
        <w:t>通信还具备排序功能、流量控制、拥塞控制。排序功能能够保证传输的数据能够以正确的顺序在目的地接收。流量控制是为了防止一个快速的发送者将一个慢速的接收者压垮。拥塞控制是防止一个快速的发送者压垮整个网络。</w:t>
      </w:r>
    </w:p>
    <w:p w:rsidR="00C73189" w:rsidRDefault="00C73189" w:rsidP="00952020">
      <w:pPr>
        <w:pStyle w:val="23"/>
        <w:spacing w:before="62" w:after="62"/>
        <w:ind w:firstLineChars="200"/>
      </w:pPr>
      <w:r>
        <w:t>TCP</w:t>
      </w:r>
      <w:r>
        <w:rPr>
          <w:rFonts w:hint="eastAsia"/>
        </w:rPr>
        <w:t>协议的通信流程如所示，一个完整的</w:t>
      </w:r>
      <w:r>
        <w:t>TCP</w:t>
      </w:r>
      <w:r>
        <w:rPr>
          <w:rFonts w:hint="eastAsia"/>
        </w:rPr>
        <w:t>通信链路需要有</w:t>
      </w:r>
      <w:r>
        <w:t>TCP</w:t>
      </w:r>
      <w:r>
        <w:rPr>
          <w:rFonts w:hint="eastAsia"/>
        </w:rPr>
        <w:t>服务器和</w:t>
      </w:r>
      <w:r>
        <w:t>TCP</w:t>
      </w:r>
      <w:r>
        <w:rPr>
          <w:rFonts w:hint="eastAsia"/>
        </w:rPr>
        <w:t>客户端，而且</w:t>
      </w:r>
      <w:r>
        <w:t>TCP</w:t>
      </w:r>
      <w:r>
        <w:rPr>
          <w:rFonts w:hint="eastAsia"/>
        </w:rPr>
        <w:t>服务器要先于</w:t>
      </w:r>
      <w:r>
        <w:t>TCP</w:t>
      </w:r>
      <w:r>
        <w:rPr>
          <w:rFonts w:hint="eastAsia"/>
        </w:rPr>
        <w:t>客户端执行。在</w:t>
      </w:r>
      <w:r>
        <w:t>TCP</w:t>
      </w:r>
      <w:r>
        <w:rPr>
          <w:rFonts w:hint="eastAsia"/>
        </w:rPr>
        <w:t>通信之前，需要</w:t>
      </w:r>
      <w:r>
        <w:t>TCP</w:t>
      </w:r>
      <w:r>
        <w:rPr>
          <w:rFonts w:hint="eastAsia"/>
        </w:rPr>
        <w:t>服务器与</w:t>
      </w:r>
      <w:r>
        <w:t>TCP</w:t>
      </w:r>
      <w:r>
        <w:rPr>
          <w:rFonts w:hint="eastAsia"/>
        </w:rPr>
        <w:t>客户端建立链接，但</w:t>
      </w:r>
      <w:r>
        <w:t>TCP</w:t>
      </w:r>
      <w:r>
        <w:rPr>
          <w:rFonts w:hint="eastAsia"/>
        </w:rPr>
        <w:t>通信效率低于</w:t>
      </w:r>
      <w:r>
        <w:t>UDP</w:t>
      </w:r>
      <w:r>
        <w:rPr>
          <w:rFonts w:hint="eastAsia"/>
        </w:rPr>
        <w:t>。</w:t>
      </w:r>
      <w:r>
        <w:t>TCP</w:t>
      </w:r>
      <w:r>
        <w:rPr>
          <w:rFonts w:hint="eastAsia"/>
        </w:rPr>
        <w:t>最为突出的优点是其通信的可靠性，虽然使用</w:t>
      </w:r>
      <w:r>
        <w:t>UDP</w:t>
      </w:r>
      <w:r>
        <w:rPr>
          <w:rFonts w:hint="eastAsia"/>
        </w:rPr>
        <w:t>加自定义的校验协议也可以提高通信的可靠性，这样的效率和通信的可靠性都不如</w:t>
      </w:r>
      <w:r>
        <w:t>TCP</w:t>
      </w:r>
      <w:r>
        <w:rPr>
          <w:rFonts w:hint="eastAsia"/>
        </w:rPr>
        <w:t>协议本身。</w:t>
      </w:r>
    </w:p>
    <w:p w:rsidR="00C73189" w:rsidRDefault="00C73189" w:rsidP="00EA770A">
      <w:pPr>
        <w:pStyle w:val="23"/>
        <w:spacing w:before="62" w:after="62"/>
        <w:ind w:firstLine="0"/>
      </w:pPr>
      <w:r>
        <w:tab/>
      </w:r>
      <w:r w:rsidR="00E31D57">
        <w:rPr>
          <w:rFonts w:hint="eastAsia"/>
        </w:rPr>
        <w:t>如</w:t>
      </w:r>
      <w:r w:rsidR="00840795">
        <w:fldChar w:fldCharType="begin"/>
      </w:r>
      <w:r w:rsidR="00840795">
        <w:instrText xml:space="preserve"> </w:instrText>
      </w:r>
      <w:r w:rsidR="00840795">
        <w:rPr>
          <w:rFonts w:hint="eastAsia"/>
        </w:rPr>
        <w:instrText>REF _Ref431110421 \h</w:instrText>
      </w:r>
      <w:r w:rsidR="00840795">
        <w:instrText xml:space="preserve"> </w:instrText>
      </w:r>
      <w:r w:rsidR="00840795">
        <w:fldChar w:fldCharType="separate"/>
      </w:r>
      <w:r w:rsidR="00B96029">
        <w:rPr>
          <w:rFonts w:hint="eastAsia"/>
        </w:rPr>
        <w:t>图</w:t>
      </w:r>
      <w:r w:rsidR="00B96029">
        <w:rPr>
          <w:rFonts w:hint="eastAsia"/>
        </w:rPr>
        <w:t xml:space="preserve"> </w:t>
      </w:r>
      <w:r w:rsidR="00B96029">
        <w:rPr>
          <w:noProof/>
        </w:rPr>
        <w:t>8</w:t>
      </w:r>
      <w:r w:rsidR="00B96029">
        <w:t>.</w:t>
      </w:r>
      <w:r w:rsidR="00B96029">
        <w:rPr>
          <w:noProof/>
        </w:rPr>
        <w:t>3</w:t>
      </w:r>
      <w:r w:rsidR="00840795">
        <w:fldChar w:fldCharType="end"/>
      </w:r>
      <w:r>
        <w:rPr>
          <w:rFonts w:hint="eastAsia"/>
        </w:rPr>
        <w:t>所示，</w:t>
      </w:r>
      <w:r>
        <w:t>TCP</w:t>
      </w:r>
      <w:r>
        <w:rPr>
          <w:rFonts w:hint="eastAsia"/>
        </w:rPr>
        <w:t>通信中</w:t>
      </w:r>
      <w:r>
        <w:t>TCP</w:t>
      </w:r>
      <w:r>
        <w:rPr>
          <w:rFonts w:hint="eastAsia"/>
        </w:rPr>
        <w:t>客户端的编程较为简单，建立套接字后，调用</w:t>
      </w:r>
      <w:r>
        <w:t>connect</w:t>
      </w:r>
      <w:r>
        <w:rPr>
          <w:rFonts w:hint="eastAsia"/>
        </w:rPr>
        <w:t>函数请求与</w:t>
      </w:r>
      <w:r>
        <w:t>TCP</w:t>
      </w:r>
      <w:r>
        <w:rPr>
          <w:rFonts w:hint="eastAsia"/>
        </w:rPr>
        <w:t>服务器建立连接。</w:t>
      </w:r>
      <w:r>
        <w:t>TCP</w:t>
      </w:r>
      <w:r>
        <w:rPr>
          <w:rFonts w:hint="eastAsia"/>
        </w:rPr>
        <w:t>使用的收发函数一般是</w:t>
      </w:r>
      <w:r>
        <w:t>recv</w:t>
      </w:r>
      <w:r>
        <w:rPr>
          <w:rFonts w:hint="eastAsia"/>
        </w:rPr>
        <w:t>、</w:t>
      </w:r>
      <w:r>
        <w:t>send</w:t>
      </w:r>
      <w:r>
        <w:rPr>
          <w:rFonts w:hint="eastAsia"/>
        </w:rPr>
        <w:t>，相对</w:t>
      </w:r>
      <w:r>
        <w:t>recvfrom</w:t>
      </w:r>
      <w:r>
        <w:rPr>
          <w:rFonts w:hint="eastAsia"/>
        </w:rPr>
        <w:t>、</w:t>
      </w:r>
      <w:r>
        <w:t>sendto</w:t>
      </w:r>
      <w:r>
        <w:rPr>
          <w:rFonts w:hint="eastAsia"/>
        </w:rPr>
        <w:t>前者使用更为简单。</w:t>
      </w:r>
    </w:p>
    <w:p w:rsidR="00C73189" w:rsidRPr="000F547F" w:rsidRDefault="00C73189" w:rsidP="00EA770A">
      <w:pPr>
        <w:pStyle w:val="23"/>
        <w:spacing w:before="62" w:after="62"/>
        <w:ind w:firstLine="0"/>
      </w:pPr>
    </w:p>
    <w:bookmarkStart w:id="1492" w:name="_Ref424741401"/>
    <w:bookmarkStart w:id="1493" w:name="_Ref424741491"/>
    <w:bookmarkStart w:id="1494" w:name="_Ref431110342"/>
    <w:p w:rsidR="00E31D57" w:rsidRDefault="00C73189" w:rsidP="00E31D57">
      <w:pPr>
        <w:keepNext/>
        <w:spacing w:before="62" w:after="62"/>
        <w:jc w:val="center"/>
      </w:pPr>
      <w:r w:rsidRPr="00E31D57">
        <w:rPr>
          <w:b/>
        </w:rPr>
        <w:object w:dxaOrig="11167" w:dyaOrig="11961">
          <v:shape id="_x0000_i1038" type="#_x0000_t75" style="width:6in;height:468.3pt" o:ole="">
            <v:imagedata r:id="rId33" o:title=""/>
          </v:shape>
          <o:OLEObject Type="Embed" ProgID="Visio.Drawing.11" ShapeID="_x0000_i1038" DrawAspect="Content" ObjectID="_1542805748" r:id="rId34"/>
        </w:object>
      </w:r>
      <w:bookmarkEnd w:id="1492"/>
      <w:bookmarkEnd w:id="1493"/>
      <w:bookmarkEnd w:id="1494"/>
    </w:p>
    <w:p w:rsidR="00E31D57" w:rsidRDefault="00E31D57" w:rsidP="00E31D57">
      <w:pPr>
        <w:pStyle w:val="a8"/>
      </w:pPr>
      <w:bookmarkStart w:id="1495" w:name="_Ref431110421"/>
      <w:r>
        <w:rPr>
          <w:rFonts w:hint="eastAsia"/>
        </w:rPr>
        <w:t>图</w:t>
      </w:r>
      <w:r>
        <w:rPr>
          <w:rFonts w:hint="eastAsia"/>
        </w:rPr>
        <w:t xml:space="preserve"> </w:t>
      </w:r>
      <w:r w:rsidR="009C5060">
        <w:fldChar w:fldCharType="begin"/>
      </w:r>
      <w:r w:rsidR="009C5060">
        <w:instrText xml:space="preserve"> </w:instrText>
      </w:r>
      <w:r w:rsidR="009C5060">
        <w:rPr>
          <w:rFonts w:hint="eastAsia"/>
        </w:rPr>
        <w:instrText>STYLEREF 1 \s</w:instrText>
      </w:r>
      <w:r w:rsidR="009C5060">
        <w:instrText xml:space="preserve"> </w:instrText>
      </w:r>
      <w:r w:rsidR="009C5060">
        <w:fldChar w:fldCharType="separate"/>
      </w:r>
      <w:r w:rsidR="00B96029">
        <w:rPr>
          <w:noProof/>
        </w:rPr>
        <w:t>8</w:t>
      </w:r>
      <w:r w:rsidR="009C5060">
        <w:fldChar w:fldCharType="end"/>
      </w:r>
      <w:r w:rsidR="009C5060">
        <w:t>.</w:t>
      </w:r>
      <w:r w:rsidR="009C5060">
        <w:fldChar w:fldCharType="begin"/>
      </w:r>
      <w:r w:rsidR="009C5060">
        <w:instrText xml:space="preserve"> </w:instrText>
      </w:r>
      <w:r w:rsidR="009C5060">
        <w:rPr>
          <w:rFonts w:hint="eastAsia"/>
        </w:rPr>
        <w:instrText xml:space="preserve">SEQ </w:instrText>
      </w:r>
      <w:r w:rsidR="009C5060">
        <w:rPr>
          <w:rFonts w:hint="eastAsia"/>
        </w:rPr>
        <w:instrText>图</w:instrText>
      </w:r>
      <w:r w:rsidR="009C5060">
        <w:rPr>
          <w:rFonts w:hint="eastAsia"/>
        </w:rPr>
        <w:instrText xml:space="preserve"> \* ARABIC \s 1</w:instrText>
      </w:r>
      <w:r w:rsidR="009C5060">
        <w:instrText xml:space="preserve"> </w:instrText>
      </w:r>
      <w:r w:rsidR="009C5060">
        <w:fldChar w:fldCharType="separate"/>
      </w:r>
      <w:r w:rsidR="00B96029">
        <w:rPr>
          <w:noProof/>
        </w:rPr>
        <w:t>3</w:t>
      </w:r>
      <w:r w:rsidR="009C5060">
        <w:fldChar w:fldCharType="end"/>
      </w:r>
      <w:bookmarkEnd w:id="1495"/>
      <w:r>
        <w:rPr>
          <w:rFonts w:hint="eastAsia"/>
        </w:rPr>
        <w:t xml:space="preserve"> TCP</w:t>
      </w:r>
      <w:r>
        <w:rPr>
          <w:rFonts w:hint="eastAsia"/>
        </w:rPr>
        <w:t>通信流程图</w:t>
      </w:r>
    </w:p>
    <w:p w:rsidR="00C73189" w:rsidRDefault="00C73189" w:rsidP="008A6925">
      <w:pPr>
        <w:spacing w:before="62" w:after="62"/>
        <w:ind w:firstLineChars="200" w:firstLine="420"/>
      </w:pPr>
      <w:r>
        <w:rPr>
          <w:rFonts w:hint="eastAsia"/>
        </w:rPr>
        <w:t>本实验例程实现一个基本的</w:t>
      </w:r>
      <w:r>
        <w:t>TCP</w:t>
      </w:r>
      <w:r>
        <w:rPr>
          <w:rFonts w:hint="eastAsia"/>
        </w:rPr>
        <w:t>客户端功能，程序运行后向服务器发送建立连接请求信号，建立连接后发送一组数据，随后等待</w:t>
      </w:r>
      <w:r>
        <w:t>TCP</w:t>
      </w:r>
      <w:r>
        <w:rPr>
          <w:rFonts w:hint="eastAsia"/>
        </w:rPr>
        <w:t>服务器回复数据，接收到</w:t>
      </w:r>
      <w:r>
        <w:t>TCP</w:t>
      </w:r>
      <w:r>
        <w:rPr>
          <w:rFonts w:hint="eastAsia"/>
        </w:rPr>
        <w:t>服务器回复数据后，程序退出。</w:t>
      </w:r>
    </w:p>
    <w:p w:rsidR="00C73189" w:rsidRPr="00385376" w:rsidRDefault="00C73189" w:rsidP="00C056CE">
      <w:pPr>
        <w:spacing w:before="62" w:after="62"/>
        <w:rPr>
          <w:b/>
        </w:rPr>
      </w:pPr>
      <w:r w:rsidRPr="00385376">
        <w:rPr>
          <w:rFonts w:hint="eastAsia"/>
          <w:b/>
        </w:rPr>
        <w:t>代码分析：</w:t>
      </w:r>
    </w:p>
    <w:p w:rsidR="00C73189" w:rsidRPr="00B36D14" w:rsidRDefault="00C73189" w:rsidP="005F77E5">
      <w:pPr>
        <w:pStyle w:val="a8"/>
        <w:rPr>
          <w:b/>
        </w:rPr>
      </w:pPr>
      <w:r>
        <w:rPr>
          <w:rFonts w:hint="eastAsia"/>
        </w:rPr>
        <w:t>程序清单</w:t>
      </w:r>
      <w:r>
        <w:t xml:space="preserve"> </w:t>
      </w:r>
      <w:r w:rsidR="00221946">
        <w:fldChar w:fldCharType="begin"/>
      </w:r>
      <w:r w:rsidR="00221946">
        <w:instrText xml:space="preserve"> STYLEREF 1 \s </w:instrText>
      </w:r>
      <w:r w:rsidR="00221946">
        <w:fldChar w:fldCharType="separate"/>
      </w:r>
      <w:r w:rsidR="00B96029">
        <w:rPr>
          <w:noProof/>
        </w:rPr>
        <w:t>8</w:t>
      </w:r>
      <w:r w:rsidR="00221946">
        <w:rPr>
          <w:noProof/>
        </w:rPr>
        <w:fldChar w:fldCharType="end"/>
      </w:r>
      <w:r>
        <w:t>.</w:t>
      </w:r>
      <w:r>
        <w:fldChar w:fldCharType="begin"/>
      </w:r>
      <w:r>
        <w:instrText xml:space="preserve"> SEQ </w:instrText>
      </w:r>
      <w:r>
        <w:rPr>
          <w:rFonts w:hint="eastAsia"/>
        </w:rPr>
        <w:instrText>程序清单</w:instrText>
      </w:r>
      <w:r>
        <w:instrText xml:space="preserve"> \* ARABIC \s 1 </w:instrText>
      </w:r>
      <w:r>
        <w:fldChar w:fldCharType="separate"/>
      </w:r>
      <w:r w:rsidR="00B96029">
        <w:rPr>
          <w:noProof/>
        </w:rPr>
        <w:t>2</w:t>
      </w:r>
      <w:r>
        <w:fldChar w:fldCharType="end"/>
      </w:r>
      <w:r>
        <w:t xml:space="preserve">  tcp_client.c</w:t>
      </w:r>
    </w:p>
    <w:p w:rsidR="00C73189" w:rsidRPr="00460B76" w:rsidRDefault="00C73189" w:rsidP="00256048">
      <w:pPr>
        <w:pStyle w:val="a6"/>
        <w:rPr>
          <w:lang w:val="en-US"/>
        </w:rPr>
      </w:pPr>
      <w:r w:rsidRPr="00460B76">
        <w:rPr>
          <w:lang w:val="en-US"/>
        </w:rPr>
        <w:t>#include &lt;unistd.h&gt;</w:t>
      </w:r>
    </w:p>
    <w:p w:rsidR="00C73189" w:rsidRPr="00460B76" w:rsidRDefault="00C73189" w:rsidP="00256048">
      <w:pPr>
        <w:pStyle w:val="a6"/>
        <w:rPr>
          <w:lang w:val="en-US"/>
        </w:rPr>
      </w:pPr>
      <w:r w:rsidRPr="00460B76">
        <w:rPr>
          <w:lang w:val="en-US"/>
        </w:rPr>
        <w:t>#include &lt;stdio.h&gt;</w:t>
      </w:r>
    </w:p>
    <w:p w:rsidR="00C73189" w:rsidRPr="00460B76" w:rsidRDefault="00C73189" w:rsidP="00256048">
      <w:pPr>
        <w:pStyle w:val="a6"/>
        <w:rPr>
          <w:lang w:val="en-US"/>
        </w:rPr>
      </w:pPr>
      <w:r w:rsidRPr="00460B76">
        <w:rPr>
          <w:lang w:val="en-US"/>
        </w:rPr>
        <w:t>#include &lt;stdlib.h&gt;</w:t>
      </w:r>
    </w:p>
    <w:p w:rsidR="00C73189" w:rsidRPr="00460B76" w:rsidRDefault="00C73189" w:rsidP="00256048">
      <w:pPr>
        <w:pStyle w:val="a6"/>
        <w:rPr>
          <w:lang w:val="en-US"/>
        </w:rPr>
      </w:pPr>
      <w:r w:rsidRPr="00460B76">
        <w:rPr>
          <w:lang w:val="en-US"/>
        </w:rPr>
        <w:t>#include &lt;string.h&gt;</w:t>
      </w:r>
    </w:p>
    <w:p w:rsidR="00C73189" w:rsidRPr="00460B76" w:rsidRDefault="00C73189" w:rsidP="00256048">
      <w:pPr>
        <w:pStyle w:val="a6"/>
        <w:rPr>
          <w:lang w:val="en-US"/>
        </w:rPr>
      </w:pPr>
      <w:r w:rsidRPr="00460B76">
        <w:rPr>
          <w:lang w:val="en-US"/>
        </w:rPr>
        <w:t>#include &lt;sys/types.h&gt;</w:t>
      </w:r>
    </w:p>
    <w:p w:rsidR="00C73189" w:rsidRPr="00460B76" w:rsidRDefault="00C73189" w:rsidP="00256048">
      <w:pPr>
        <w:pStyle w:val="a6"/>
        <w:rPr>
          <w:lang w:val="en-US"/>
        </w:rPr>
      </w:pPr>
      <w:r w:rsidRPr="00460B76">
        <w:rPr>
          <w:lang w:val="en-US"/>
        </w:rPr>
        <w:t>#include &lt;sys/socket.h&gt;</w:t>
      </w:r>
    </w:p>
    <w:p w:rsidR="00C73189" w:rsidRPr="00460B76" w:rsidRDefault="00C73189" w:rsidP="00256048">
      <w:pPr>
        <w:pStyle w:val="a6"/>
        <w:rPr>
          <w:lang w:val="en-US"/>
        </w:rPr>
      </w:pPr>
      <w:r w:rsidRPr="00460B76">
        <w:rPr>
          <w:lang w:val="en-US"/>
        </w:rPr>
        <w:lastRenderedPageBreak/>
        <w:t>#include &lt;netinet/in.h&gt;</w:t>
      </w:r>
    </w:p>
    <w:p w:rsidR="00C73189" w:rsidRPr="00460B76" w:rsidRDefault="00C73189" w:rsidP="00256048">
      <w:pPr>
        <w:pStyle w:val="a6"/>
        <w:rPr>
          <w:lang w:val="en-US"/>
        </w:rPr>
      </w:pPr>
      <w:r w:rsidRPr="00460B76">
        <w:rPr>
          <w:lang w:val="en-US"/>
        </w:rPr>
        <w:t>#include &lt;arpa/inet.h&gt;</w:t>
      </w:r>
    </w:p>
    <w:p w:rsidR="00C73189" w:rsidRPr="00460B76" w:rsidRDefault="00C73189" w:rsidP="00256048">
      <w:pPr>
        <w:pStyle w:val="a6"/>
        <w:rPr>
          <w:lang w:val="en-US"/>
        </w:rPr>
      </w:pPr>
      <w:r w:rsidRPr="00460B76">
        <w:rPr>
          <w:lang w:val="en-US"/>
        </w:rPr>
        <w:t>#include &lt;errno.h&gt;</w:t>
      </w:r>
    </w:p>
    <w:p w:rsidR="00C73189" w:rsidRPr="00460B76" w:rsidRDefault="00C73189" w:rsidP="00256048">
      <w:pPr>
        <w:pStyle w:val="a6"/>
        <w:rPr>
          <w:lang w:val="en-US"/>
        </w:rPr>
      </w:pPr>
      <w:r w:rsidRPr="00460B76">
        <w:rPr>
          <w:lang w:val="en-US"/>
        </w:rPr>
        <w:t>#include &lt;stdbool.h&gt;</w:t>
      </w:r>
    </w:p>
    <w:p w:rsidR="00C73189" w:rsidRPr="00460B76" w:rsidRDefault="00C73189" w:rsidP="00256048">
      <w:pPr>
        <w:pStyle w:val="a6"/>
        <w:rPr>
          <w:lang w:val="en-US"/>
        </w:rPr>
      </w:pPr>
      <w:r w:rsidRPr="00460B76">
        <w:rPr>
          <w:lang w:val="en-US"/>
        </w:rPr>
        <w:t xml:space="preserve">#include &lt;stdint.h&gt;  </w:t>
      </w:r>
    </w:p>
    <w:p w:rsidR="00C73189" w:rsidRPr="00460B76" w:rsidRDefault="00C73189" w:rsidP="00B36D14">
      <w:pPr>
        <w:pStyle w:val="a6"/>
        <w:rPr>
          <w:lang w:val="en-US"/>
        </w:rPr>
      </w:pPr>
      <w:r w:rsidRPr="00460B76">
        <w:rPr>
          <w:lang w:val="en-US"/>
        </w:rPr>
        <w:t>/******************************************************************************</w:t>
      </w:r>
    </w:p>
    <w:p w:rsidR="00C73189" w:rsidRPr="00460B76" w:rsidRDefault="00C73189" w:rsidP="00B36D14">
      <w:pPr>
        <w:pStyle w:val="a6"/>
        <w:rPr>
          <w:lang w:val="en-US"/>
        </w:rPr>
      </w:pPr>
      <w:r w:rsidRPr="00460B76">
        <w:rPr>
          <w:lang w:val="en-US"/>
        </w:rPr>
        <w:t xml:space="preserve">  </w:t>
      </w:r>
      <w:r w:rsidRPr="00B36D14">
        <w:rPr>
          <w:rFonts w:hint="eastAsia"/>
        </w:rPr>
        <w:t>宏定义</w:t>
      </w:r>
    </w:p>
    <w:p w:rsidR="00C73189" w:rsidRPr="00460B76" w:rsidRDefault="00C73189" w:rsidP="00B36D14">
      <w:pPr>
        <w:pStyle w:val="a6"/>
        <w:rPr>
          <w:lang w:val="en-US"/>
        </w:rPr>
      </w:pPr>
      <w:r w:rsidRPr="00460B76">
        <w:rPr>
          <w:lang w:val="en-US"/>
        </w:rPr>
        <w:t>******************************************************************************/</w:t>
      </w:r>
    </w:p>
    <w:p w:rsidR="00C73189" w:rsidRPr="00460B76" w:rsidRDefault="00C73189" w:rsidP="00B36D14">
      <w:pPr>
        <w:pStyle w:val="a6"/>
        <w:rPr>
          <w:lang w:val="en-US"/>
        </w:rPr>
      </w:pPr>
      <w:r w:rsidRPr="00460B76">
        <w:rPr>
          <w:lang w:val="en-US"/>
        </w:rPr>
        <w:t>#define SERVER_IP</w:t>
      </w:r>
      <w:r w:rsidRPr="00460B76">
        <w:rPr>
          <w:lang w:val="en-US"/>
        </w:rPr>
        <w:tab/>
        <w:t xml:space="preserve">  "</w:t>
      </w:r>
      <w:r w:rsidR="0074461A">
        <w:rPr>
          <w:lang w:val="en-US"/>
        </w:rPr>
        <w:t>192.168.1.55</w:t>
      </w:r>
      <w:r w:rsidRPr="00460B76">
        <w:rPr>
          <w:lang w:val="en-US"/>
        </w:rPr>
        <w:t xml:space="preserve">"               </w:t>
      </w:r>
      <w:r w:rsidRPr="00460B76">
        <w:rPr>
          <w:lang w:val="en-US"/>
        </w:rPr>
        <w:tab/>
        <w:t xml:space="preserve">/*  </w:t>
      </w:r>
      <w:r w:rsidRPr="00B36D14">
        <w:rPr>
          <w:rFonts w:hint="eastAsia"/>
        </w:rPr>
        <w:t>服务器的</w:t>
      </w:r>
      <w:r w:rsidRPr="00460B76">
        <w:rPr>
          <w:lang w:val="en-US"/>
        </w:rPr>
        <w:t>IP</w:t>
      </w:r>
      <w:r w:rsidRPr="00B36D14">
        <w:rPr>
          <w:rFonts w:hint="eastAsia"/>
        </w:rPr>
        <w:t>地址</w:t>
      </w:r>
      <w:r w:rsidRPr="00460B76">
        <w:rPr>
          <w:lang w:val="en-US"/>
        </w:rPr>
        <w:t xml:space="preserve">            */</w:t>
      </w:r>
    </w:p>
    <w:p w:rsidR="00C73189" w:rsidRPr="00460B76" w:rsidRDefault="00C73189" w:rsidP="00B36D14">
      <w:pPr>
        <w:pStyle w:val="a6"/>
        <w:rPr>
          <w:lang w:val="en-US"/>
        </w:rPr>
      </w:pPr>
      <w:r w:rsidRPr="00460B76">
        <w:rPr>
          <w:lang w:val="en-US"/>
        </w:rPr>
        <w:t>#define SERVER_PORT</w:t>
      </w:r>
      <w:r w:rsidRPr="00460B76">
        <w:rPr>
          <w:lang w:val="en-US"/>
        </w:rPr>
        <w:tab/>
        <w:t xml:space="preserve">  (8000)                         </w:t>
      </w:r>
      <w:r w:rsidRPr="00460B76">
        <w:rPr>
          <w:lang w:val="en-US"/>
        </w:rPr>
        <w:tab/>
        <w:t xml:space="preserve">/*  </w:t>
      </w:r>
      <w:r w:rsidRPr="00B36D14">
        <w:rPr>
          <w:rFonts w:hint="eastAsia"/>
        </w:rPr>
        <w:t>服务器的</w:t>
      </w:r>
      <w:r w:rsidRPr="00460B76">
        <w:rPr>
          <w:lang w:val="en-US"/>
        </w:rPr>
        <w:t>TCP/IP</w:t>
      </w:r>
      <w:r w:rsidRPr="00B36D14">
        <w:rPr>
          <w:rFonts w:hint="eastAsia"/>
        </w:rPr>
        <w:t>端口</w:t>
      </w:r>
      <w:r w:rsidRPr="00460B76">
        <w:rPr>
          <w:lang w:val="en-US"/>
        </w:rPr>
        <w:t xml:space="preserve">       */</w:t>
      </w:r>
    </w:p>
    <w:p w:rsidR="00C73189" w:rsidRPr="00460B76" w:rsidRDefault="00C73189" w:rsidP="00B36D14">
      <w:pPr>
        <w:pStyle w:val="a6"/>
        <w:rPr>
          <w:lang w:val="en-US"/>
        </w:rPr>
      </w:pPr>
      <w:r w:rsidRPr="00460B76">
        <w:rPr>
          <w:lang w:val="en-US"/>
        </w:rPr>
        <w:t>#define BUFF_SIZE</w:t>
      </w:r>
      <w:r w:rsidRPr="00460B76">
        <w:rPr>
          <w:lang w:val="en-US"/>
        </w:rPr>
        <w:tab/>
        <w:t xml:space="preserve">  (1024 * 4)</w:t>
      </w:r>
    </w:p>
    <w:p w:rsidR="00C73189" w:rsidRPr="00460B76" w:rsidRDefault="00C73189" w:rsidP="00B36D14">
      <w:pPr>
        <w:pStyle w:val="a6"/>
        <w:rPr>
          <w:lang w:val="en-US"/>
        </w:rPr>
      </w:pPr>
      <w:r w:rsidRPr="00460B76">
        <w:rPr>
          <w:lang w:val="en-US"/>
        </w:rPr>
        <w:t>/******************************************************************************</w:t>
      </w:r>
    </w:p>
    <w:p w:rsidR="00C73189" w:rsidRPr="00460B76" w:rsidRDefault="00C73189" w:rsidP="00B36D14">
      <w:pPr>
        <w:pStyle w:val="a6"/>
        <w:rPr>
          <w:lang w:val="en-US"/>
        </w:rPr>
      </w:pPr>
      <w:r w:rsidRPr="00460B76">
        <w:rPr>
          <w:lang w:val="en-US"/>
        </w:rPr>
        <w:t xml:space="preserve">** </w:t>
      </w:r>
      <w:r w:rsidRPr="00B36D14">
        <w:rPr>
          <w:rFonts w:hint="eastAsia"/>
        </w:rPr>
        <w:t>函数名称</w:t>
      </w:r>
      <w:r w:rsidRPr="00460B76">
        <w:rPr>
          <w:lang w:val="en-US"/>
        </w:rPr>
        <w:t>: main</w:t>
      </w:r>
    </w:p>
    <w:p w:rsidR="00C73189" w:rsidRPr="00460B76" w:rsidRDefault="00C73189" w:rsidP="00B36D14">
      <w:pPr>
        <w:pStyle w:val="a6"/>
        <w:rPr>
          <w:lang w:val="en-US"/>
        </w:rPr>
      </w:pPr>
      <w:r w:rsidRPr="00460B76">
        <w:rPr>
          <w:lang w:val="en-US"/>
        </w:rPr>
        <w:t xml:space="preserve">** </w:t>
      </w:r>
      <w:r w:rsidRPr="00B36D14">
        <w:rPr>
          <w:rFonts w:hint="eastAsia"/>
        </w:rPr>
        <w:t>功能描述</w:t>
      </w:r>
      <w:r w:rsidRPr="00460B76">
        <w:rPr>
          <w:lang w:val="en-US"/>
        </w:rPr>
        <w:t xml:space="preserve">: </w:t>
      </w:r>
      <w:r w:rsidRPr="00B36D14">
        <w:rPr>
          <w:rFonts w:hint="eastAsia"/>
        </w:rPr>
        <w:t>程序主函数</w:t>
      </w:r>
    </w:p>
    <w:p w:rsidR="00C73189" w:rsidRPr="00460B76" w:rsidRDefault="00C73189" w:rsidP="00B36D14">
      <w:pPr>
        <w:pStyle w:val="a6"/>
        <w:rPr>
          <w:lang w:val="en-US"/>
        </w:rPr>
      </w:pPr>
      <w:r w:rsidRPr="00460B76">
        <w:rPr>
          <w:lang w:val="en-US"/>
        </w:rPr>
        <w:t>******************************************************************************/</w:t>
      </w:r>
    </w:p>
    <w:p w:rsidR="00C73189" w:rsidRPr="00460B76" w:rsidRDefault="00C73189" w:rsidP="007A12D7">
      <w:pPr>
        <w:pStyle w:val="a6"/>
        <w:rPr>
          <w:lang w:val="en-US"/>
        </w:rPr>
      </w:pPr>
      <w:bookmarkStart w:id="1496" w:name="_Toc424217378"/>
      <w:r w:rsidRPr="00460B76">
        <w:rPr>
          <w:lang w:val="en-US"/>
        </w:rPr>
        <w:t>int main (int argc, char *argv[])</w:t>
      </w:r>
    </w:p>
    <w:p w:rsidR="00C73189" w:rsidRPr="00460B76" w:rsidRDefault="00C73189" w:rsidP="007A12D7">
      <w:pPr>
        <w:pStyle w:val="a6"/>
        <w:rPr>
          <w:lang w:val="en-US"/>
        </w:rPr>
      </w:pPr>
      <w:r w:rsidRPr="00460B76">
        <w:rPr>
          <w:lang w:val="en-US"/>
        </w:rPr>
        <w:t>{</w:t>
      </w:r>
    </w:p>
    <w:p w:rsidR="00C73189" w:rsidRPr="00460B76" w:rsidRDefault="00C73189" w:rsidP="00952020">
      <w:pPr>
        <w:pStyle w:val="a6"/>
        <w:ind w:firstLineChars="200" w:firstLine="360"/>
        <w:rPr>
          <w:lang w:val="en-US"/>
        </w:rPr>
      </w:pPr>
      <w:r w:rsidRPr="00460B76">
        <w:rPr>
          <w:lang w:val="en-US"/>
        </w:rPr>
        <w:t>int                    ret;</w:t>
      </w:r>
    </w:p>
    <w:p w:rsidR="00C73189" w:rsidRPr="00460B76" w:rsidRDefault="00C73189" w:rsidP="007A12D7">
      <w:pPr>
        <w:pStyle w:val="a6"/>
        <w:rPr>
          <w:lang w:val="en-US"/>
        </w:rPr>
      </w:pPr>
      <w:r w:rsidRPr="00460B76">
        <w:rPr>
          <w:lang w:val="en-US"/>
        </w:rPr>
        <w:t xml:space="preserve">    int                    sockfd;</w:t>
      </w:r>
    </w:p>
    <w:p w:rsidR="00C73189" w:rsidRPr="00460B76" w:rsidRDefault="00C73189" w:rsidP="007A12D7">
      <w:pPr>
        <w:pStyle w:val="a6"/>
        <w:rPr>
          <w:lang w:val="en-US"/>
        </w:rPr>
      </w:pPr>
      <w:r w:rsidRPr="00460B76">
        <w:rPr>
          <w:lang w:val="en-US"/>
        </w:rPr>
        <w:t xml:space="preserve">    struct sockaddr_in  server_addr;</w:t>
      </w:r>
    </w:p>
    <w:p w:rsidR="00C73189" w:rsidRPr="00460B76" w:rsidRDefault="00C73189" w:rsidP="007A12D7">
      <w:pPr>
        <w:pStyle w:val="a6"/>
        <w:rPr>
          <w:lang w:val="en-US"/>
        </w:rPr>
      </w:pPr>
      <w:r w:rsidRPr="00460B76">
        <w:rPr>
          <w:lang w:val="en-US"/>
        </w:rPr>
        <w:t xml:space="preserve">    char                   test_str[BUFF_SIZE]</w:t>
      </w:r>
      <w:r w:rsidRPr="00460B76">
        <w:rPr>
          <w:lang w:val="en-US"/>
        </w:rPr>
        <w:tab/>
        <w:t>= "this is tcp client";</w:t>
      </w:r>
    </w:p>
    <w:p w:rsidR="00C73189" w:rsidRPr="00460B76" w:rsidRDefault="00C73189" w:rsidP="007A12D7">
      <w:pPr>
        <w:pStyle w:val="a6"/>
        <w:rPr>
          <w:lang w:val="en-US"/>
        </w:rPr>
      </w:pPr>
      <w:r w:rsidRPr="00460B76">
        <w:rPr>
          <w:lang w:val="en-US"/>
        </w:rPr>
        <w:t xml:space="preserve">    /*</w:t>
      </w:r>
    </w:p>
    <w:p w:rsidR="00C73189" w:rsidRPr="00460B76" w:rsidRDefault="00C73189" w:rsidP="007A12D7">
      <w:pPr>
        <w:pStyle w:val="a6"/>
        <w:rPr>
          <w:lang w:val="en-US"/>
        </w:rPr>
      </w:pPr>
      <w:r w:rsidRPr="00460B76">
        <w:rPr>
          <w:lang w:val="en-US"/>
        </w:rPr>
        <w:t xml:space="preserve">     * </w:t>
      </w:r>
      <w:r>
        <w:rPr>
          <w:rFonts w:hint="eastAsia"/>
        </w:rPr>
        <w:t>建立套接字</w:t>
      </w:r>
    </w:p>
    <w:p w:rsidR="00C73189" w:rsidRPr="00460B76" w:rsidRDefault="00C73189" w:rsidP="007A12D7">
      <w:pPr>
        <w:pStyle w:val="a6"/>
        <w:rPr>
          <w:lang w:val="en-US"/>
        </w:rPr>
      </w:pPr>
      <w:r w:rsidRPr="00460B76">
        <w:rPr>
          <w:lang w:val="en-US"/>
        </w:rPr>
        <w:t xml:space="preserve">     */</w:t>
      </w:r>
    </w:p>
    <w:p w:rsidR="00C73189" w:rsidRPr="00460B76" w:rsidRDefault="00C73189" w:rsidP="007A12D7">
      <w:pPr>
        <w:pStyle w:val="a6"/>
        <w:rPr>
          <w:lang w:val="en-US"/>
        </w:rPr>
      </w:pPr>
      <w:r w:rsidRPr="00460B76">
        <w:rPr>
          <w:lang w:val="en-US"/>
        </w:rPr>
        <w:t xml:space="preserve">    sockfd = socket(AF_INET, SOCK_STREAM, IPPROTO_TCP);</w:t>
      </w:r>
    </w:p>
    <w:p w:rsidR="00C73189" w:rsidRPr="00460B76" w:rsidRDefault="00C73189" w:rsidP="007A12D7">
      <w:pPr>
        <w:pStyle w:val="a6"/>
        <w:rPr>
          <w:lang w:val="en-US"/>
        </w:rPr>
      </w:pPr>
      <w:r w:rsidRPr="00460B76">
        <w:rPr>
          <w:lang w:val="en-US"/>
        </w:rPr>
        <w:t xml:space="preserve">    if (sockfd &lt; 0) {</w:t>
      </w:r>
    </w:p>
    <w:p w:rsidR="00C73189" w:rsidRPr="00460B76" w:rsidRDefault="00C73189" w:rsidP="007A12D7">
      <w:pPr>
        <w:pStyle w:val="a6"/>
        <w:rPr>
          <w:lang w:val="en-US"/>
        </w:rPr>
      </w:pPr>
      <w:r w:rsidRPr="00460B76">
        <w:rPr>
          <w:lang w:val="en-US"/>
        </w:rPr>
        <w:t xml:space="preserve">        printf("socket error");</w:t>
      </w:r>
    </w:p>
    <w:p w:rsidR="00C73189" w:rsidRPr="00460B76" w:rsidRDefault="00C73189" w:rsidP="007A12D7">
      <w:pPr>
        <w:pStyle w:val="a6"/>
        <w:rPr>
          <w:lang w:val="en-US"/>
        </w:rPr>
      </w:pPr>
      <w:r w:rsidRPr="00460B76">
        <w:rPr>
          <w:lang w:val="en-US"/>
        </w:rPr>
        <w:t xml:space="preserve">        return (-1);</w:t>
      </w:r>
    </w:p>
    <w:p w:rsidR="00C73189" w:rsidRPr="00460B76" w:rsidRDefault="00C73189" w:rsidP="007A12D7">
      <w:pPr>
        <w:pStyle w:val="a6"/>
        <w:rPr>
          <w:lang w:val="en-US"/>
        </w:rPr>
      </w:pPr>
      <w:r w:rsidRPr="00460B76">
        <w:rPr>
          <w:lang w:val="en-US"/>
        </w:rPr>
        <w:t xml:space="preserve">    }</w:t>
      </w:r>
    </w:p>
    <w:p w:rsidR="00C73189" w:rsidRPr="00460B76" w:rsidRDefault="00C73189" w:rsidP="007A12D7">
      <w:pPr>
        <w:pStyle w:val="a6"/>
        <w:rPr>
          <w:lang w:val="en-US"/>
        </w:rPr>
      </w:pPr>
      <w:r w:rsidRPr="00460B76">
        <w:rPr>
          <w:lang w:val="en-US"/>
        </w:rPr>
        <w:t xml:space="preserve">    /*</w:t>
      </w:r>
    </w:p>
    <w:p w:rsidR="00C73189" w:rsidRPr="00460B76" w:rsidRDefault="00C73189" w:rsidP="007A12D7">
      <w:pPr>
        <w:pStyle w:val="a6"/>
        <w:rPr>
          <w:lang w:val="en-US"/>
        </w:rPr>
      </w:pPr>
      <w:r w:rsidRPr="00460B76">
        <w:rPr>
          <w:lang w:val="en-US"/>
        </w:rPr>
        <w:t xml:space="preserve">     * </w:t>
      </w:r>
      <w:r>
        <w:rPr>
          <w:rFonts w:hint="eastAsia"/>
        </w:rPr>
        <w:t>设置连接的服务器</w:t>
      </w:r>
      <w:r w:rsidRPr="00460B76">
        <w:rPr>
          <w:lang w:val="en-US"/>
        </w:rPr>
        <w:t xml:space="preserve"> IP </w:t>
      </w:r>
      <w:r>
        <w:rPr>
          <w:rFonts w:hint="eastAsia"/>
        </w:rPr>
        <w:t>地址、端口号</w:t>
      </w:r>
    </w:p>
    <w:p w:rsidR="00C73189" w:rsidRPr="00460B76" w:rsidRDefault="00C73189" w:rsidP="007A12D7">
      <w:pPr>
        <w:pStyle w:val="a6"/>
        <w:rPr>
          <w:lang w:val="en-US"/>
        </w:rPr>
      </w:pPr>
      <w:r w:rsidRPr="00460B76">
        <w:rPr>
          <w:lang w:val="en-US"/>
        </w:rPr>
        <w:t xml:space="preserve">     */</w:t>
      </w:r>
    </w:p>
    <w:p w:rsidR="00C73189" w:rsidRPr="00460B76" w:rsidRDefault="00C73189" w:rsidP="007A12D7">
      <w:pPr>
        <w:pStyle w:val="a6"/>
        <w:rPr>
          <w:lang w:val="en-US"/>
        </w:rPr>
      </w:pPr>
      <w:r w:rsidRPr="00460B76">
        <w:rPr>
          <w:lang w:val="en-US"/>
        </w:rPr>
        <w:t xml:space="preserve">    (void)memset(&amp;server_addr, 0, sizeof(server_addr));</w:t>
      </w:r>
    </w:p>
    <w:p w:rsidR="00C73189" w:rsidRPr="00460B76" w:rsidRDefault="00C73189" w:rsidP="007A12D7">
      <w:pPr>
        <w:pStyle w:val="a6"/>
        <w:rPr>
          <w:lang w:val="en-US"/>
        </w:rPr>
      </w:pPr>
    </w:p>
    <w:p w:rsidR="00C73189" w:rsidRPr="00460B76" w:rsidRDefault="00C73189" w:rsidP="007A12D7">
      <w:pPr>
        <w:pStyle w:val="a6"/>
        <w:rPr>
          <w:lang w:val="en-US"/>
        </w:rPr>
      </w:pPr>
      <w:r w:rsidRPr="00460B76">
        <w:rPr>
          <w:lang w:val="en-US"/>
        </w:rPr>
        <w:t xml:space="preserve">    server_addr.sin_family</w:t>
      </w:r>
      <w:r w:rsidRPr="00460B76">
        <w:rPr>
          <w:lang w:val="en-US"/>
        </w:rPr>
        <w:tab/>
      </w:r>
      <w:r w:rsidRPr="00460B76">
        <w:rPr>
          <w:lang w:val="en-US"/>
        </w:rPr>
        <w:tab/>
        <w:t>= AF_INET;</w:t>
      </w:r>
    </w:p>
    <w:p w:rsidR="00C73189" w:rsidRPr="00460B76" w:rsidRDefault="00C73189" w:rsidP="007A12D7">
      <w:pPr>
        <w:pStyle w:val="a6"/>
        <w:rPr>
          <w:lang w:val="en-US"/>
        </w:rPr>
      </w:pPr>
      <w:r w:rsidRPr="00460B76">
        <w:rPr>
          <w:lang w:val="en-US"/>
        </w:rPr>
        <w:t xml:space="preserve">    server_addr.sin_addr.s_addr</w:t>
      </w:r>
      <w:r w:rsidRPr="00460B76">
        <w:rPr>
          <w:lang w:val="en-US"/>
        </w:rPr>
        <w:tab/>
        <w:t>= inet_addr(SERVER_IP);</w:t>
      </w:r>
    </w:p>
    <w:p w:rsidR="00C73189" w:rsidRPr="00460B76" w:rsidRDefault="00C73189" w:rsidP="007A12D7">
      <w:pPr>
        <w:pStyle w:val="a6"/>
        <w:rPr>
          <w:lang w:val="en-US"/>
        </w:rPr>
      </w:pPr>
      <w:r w:rsidRPr="00460B76">
        <w:rPr>
          <w:lang w:val="en-US"/>
        </w:rPr>
        <w:t xml:space="preserve">    server_addr.sin_port</w:t>
      </w:r>
      <w:r w:rsidRPr="00460B76">
        <w:rPr>
          <w:lang w:val="en-US"/>
        </w:rPr>
        <w:tab/>
      </w:r>
      <w:r w:rsidRPr="00460B76">
        <w:rPr>
          <w:lang w:val="en-US"/>
        </w:rPr>
        <w:tab/>
        <w:t>= htons(SERVER_PORT);</w:t>
      </w:r>
    </w:p>
    <w:p w:rsidR="00C73189" w:rsidRPr="00460B76" w:rsidRDefault="00C73189" w:rsidP="007A12D7">
      <w:pPr>
        <w:pStyle w:val="a6"/>
        <w:rPr>
          <w:lang w:val="en-US"/>
        </w:rPr>
      </w:pPr>
      <w:r w:rsidRPr="00460B76">
        <w:rPr>
          <w:lang w:val="en-US"/>
        </w:rPr>
        <w:t xml:space="preserve">    /*</w:t>
      </w:r>
    </w:p>
    <w:p w:rsidR="00C73189" w:rsidRPr="00460B76" w:rsidRDefault="00C73189" w:rsidP="007A12D7">
      <w:pPr>
        <w:pStyle w:val="a6"/>
        <w:rPr>
          <w:lang w:val="en-US"/>
        </w:rPr>
      </w:pPr>
      <w:r w:rsidRPr="00460B76">
        <w:rPr>
          <w:lang w:val="en-US"/>
        </w:rPr>
        <w:t xml:space="preserve">     * </w:t>
      </w:r>
      <w:r>
        <w:rPr>
          <w:rFonts w:hint="eastAsia"/>
        </w:rPr>
        <w:t>向服务器发送连接请求</w:t>
      </w:r>
      <w:r w:rsidRPr="00460B76">
        <w:rPr>
          <w:rFonts w:hint="eastAsia"/>
          <w:lang w:val="en-US"/>
        </w:rPr>
        <w:t>，</w:t>
      </w:r>
      <w:r>
        <w:rPr>
          <w:rFonts w:hint="eastAsia"/>
        </w:rPr>
        <w:t>若没有服务器</w:t>
      </w:r>
      <w:r w:rsidRPr="00460B76">
        <w:rPr>
          <w:rFonts w:hint="eastAsia"/>
          <w:lang w:val="en-US"/>
        </w:rPr>
        <w:t>，</w:t>
      </w:r>
      <w:r>
        <w:rPr>
          <w:rFonts w:hint="eastAsia"/>
        </w:rPr>
        <w:t>会返回错误。</w:t>
      </w:r>
    </w:p>
    <w:p w:rsidR="00C73189" w:rsidRPr="00460B76" w:rsidRDefault="00C73189" w:rsidP="007A12D7">
      <w:pPr>
        <w:pStyle w:val="a6"/>
        <w:rPr>
          <w:lang w:val="en-US"/>
        </w:rPr>
      </w:pPr>
      <w:r w:rsidRPr="00460B76">
        <w:rPr>
          <w:lang w:val="en-US"/>
        </w:rPr>
        <w:t xml:space="preserve">     */</w:t>
      </w:r>
    </w:p>
    <w:p w:rsidR="00C73189" w:rsidRPr="00460B76" w:rsidRDefault="00C73189" w:rsidP="00952020">
      <w:pPr>
        <w:pStyle w:val="a6"/>
        <w:ind w:left="2520" w:hangingChars="1400" w:hanging="2520"/>
        <w:rPr>
          <w:lang w:val="en-US"/>
        </w:rPr>
      </w:pPr>
      <w:r w:rsidRPr="00460B76">
        <w:rPr>
          <w:lang w:val="en-US"/>
        </w:rPr>
        <w:t xml:space="preserve">    ret = connect(sockfd, (struct sockaddr *)&amp;server_addr, sizeof(server_addr));</w:t>
      </w:r>
    </w:p>
    <w:p w:rsidR="00C73189" w:rsidRPr="00460B76" w:rsidRDefault="00C73189" w:rsidP="007A12D7">
      <w:pPr>
        <w:pStyle w:val="a6"/>
        <w:rPr>
          <w:lang w:val="en-US"/>
        </w:rPr>
      </w:pPr>
      <w:r w:rsidRPr="00460B76">
        <w:rPr>
          <w:lang w:val="en-US"/>
        </w:rPr>
        <w:t xml:space="preserve">    if (ret &lt; 0) {</w:t>
      </w:r>
    </w:p>
    <w:p w:rsidR="00C73189" w:rsidRPr="00460B76" w:rsidRDefault="00C73189" w:rsidP="007A12D7">
      <w:pPr>
        <w:pStyle w:val="a6"/>
        <w:rPr>
          <w:lang w:val="en-US"/>
        </w:rPr>
      </w:pPr>
      <w:r w:rsidRPr="00460B76">
        <w:rPr>
          <w:lang w:val="en-US"/>
        </w:rPr>
        <w:t xml:space="preserve">        printf("connect error");</w:t>
      </w:r>
    </w:p>
    <w:p w:rsidR="00C73189" w:rsidRPr="00460B76" w:rsidRDefault="00C73189" w:rsidP="007A12D7">
      <w:pPr>
        <w:pStyle w:val="a6"/>
        <w:rPr>
          <w:lang w:val="en-US"/>
        </w:rPr>
      </w:pPr>
      <w:r w:rsidRPr="00460B76">
        <w:rPr>
          <w:lang w:val="en-US"/>
        </w:rPr>
        <w:t xml:space="preserve">        close(sockfd);</w:t>
      </w:r>
    </w:p>
    <w:p w:rsidR="00C73189" w:rsidRPr="00460B76" w:rsidRDefault="00C73189" w:rsidP="007A12D7">
      <w:pPr>
        <w:pStyle w:val="a6"/>
        <w:rPr>
          <w:lang w:val="en-US"/>
        </w:rPr>
      </w:pPr>
      <w:r w:rsidRPr="00460B76">
        <w:rPr>
          <w:lang w:val="en-US"/>
        </w:rPr>
        <w:lastRenderedPageBreak/>
        <w:t xml:space="preserve">        return (-1);</w:t>
      </w:r>
    </w:p>
    <w:p w:rsidR="00C73189" w:rsidRPr="00460B76" w:rsidRDefault="00C73189" w:rsidP="007A12D7">
      <w:pPr>
        <w:pStyle w:val="a6"/>
        <w:rPr>
          <w:lang w:val="en-US"/>
        </w:rPr>
      </w:pPr>
      <w:r w:rsidRPr="00460B76">
        <w:rPr>
          <w:lang w:val="en-US"/>
        </w:rPr>
        <w:t xml:space="preserve">    }</w:t>
      </w:r>
    </w:p>
    <w:p w:rsidR="00C73189" w:rsidRPr="00460B76" w:rsidRDefault="00C73189" w:rsidP="007A12D7">
      <w:pPr>
        <w:pStyle w:val="a6"/>
        <w:rPr>
          <w:lang w:val="en-US"/>
        </w:rPr>
      </w:pPr>
      <w:r w:rsidRPr="00460B76">
        <w:rPr>
          <w:lang w:val="en-US"/>
        </w:rPr>
        <w:t xml:space="preserve">    /*</w:t>
      </w:r>
    </w:p>
    <w:p w:rsidR="00C73189" w:rsidRPr="00460B76" w:rsidRDefault="00C73189" w:rsidP="007A12D7">
      <w:pPr>
        <w:pStyle w:val="a6"/>
        <w:rPr>
          <w:lang w:val="en-US"/>
        </w:rPr>
      </w:pPr>
      <w:r w:rsidRPr="00460B76">
        <w:rPr>
          <w:lang w:val="en-US"/>
        </w:rPr>
        <w:t xml:space="preserve">     * </w:t>
      </w:r>
      <w:r>
        <w:rPr>
          <w:rFonts w:hint="eastAsia"/>
        </w:rPr>
        <w:t>与服务器建立连接后</w:t>
      </w:r>
      <w:r w:rsidRPr="00460B76">
        <w:rPr>
          <w:rFonts w:hint="eastAsia"/>
          <w:lang w:val="en-US"/>
        </w:rPr>
        <w:t>，</w:t>
      </w:r>
      <w:r>
        <w:rPr>
          <w:rFonts w:hint="eastAsia"/>
        </w:rPr>
        <w:t>发送默认字符</w:t>
      </w:r>
    </w:p>
    <w:p w:rsidR="00C73189" w:rsidRPr="00460B76" w:rsidRDefault="00C73189" w:rsidP="007A12D7">
      <w:pPr>
        <w:pStyle w:val="a6"/>
        <w:rPr>
          <w:lang w:val="en-US"/>
        </w:rPr>
      </w:pPr>
      <w:r w:rsidRPr="00460B76">
        <w:rPr>
          <w:lang w:val="en-US"/>
        </w:rPr>
        <w:t xml:space="preserve">     */</w:t>
      </w:r>
    </w:p>
    <w:p w:rsidR="00C73189" w:rsidRPr="00460B76" w:rsidRDefault="00C73189" w:rsidP="007A12D7">
      <w:pPr>
        <w:pStyle w:val="a6"/>
        <w:rPr>
          <w:lang w:val="en-US"/>
        </w:rPr>
      </w:pPr>
      <w:r w:rsidRPr="00460B76">
        <w:rPr>
          <w:lang w:val="en-US"/>
        </w:rPr>
        <w:t xml:space="preserve">    ret = send(sockfd, test_str, strlen(test_str), 0);</w:t>
      </w:r>
    </w:p>
    <w:p w:rsidR="00C73189" w:rsidRPr="00460B76" w:rsidRDefault="00C73189" w:rsidP="007A12D7">
      <w:pPr>
        <w:pStyle w:val="a6"/>
        <w:rPr>
          <w:lang w:val="en-US"/>
        </w:rPr>
      </w:pPr>
      <w:r w:rsidRPr="00460B76">
        <w:rPr>
          <w:lang w:val="en-US"/>
        </w:rPr>
        <w:t xml:space="preserve">    if (ret &lt; 0) {</w:t>
      </w:r>
    </w:p>
    <w:p w:rsidR="00C73189" w:rsidRPr="00460B76" w:rsidRDefault="00C73189" w:rsidP="007A12D7">
      <w:pPr>
        <w:pStyle w:val="a6"/>
        <w:rPr>
          <w:lang w:val="en-US"/>
        </w:rPr>
      </w:pPr>
      <w:r w:rsidRPr="00460B76">
        <w:rPr>
          <w:lang w:val="en-US"/>
        </w:rPr>
        <w:t xml:space="preserve">        printf("send data error");</w:t>
      </w:r>
    </w:p>
    <w:p w:rsidR="00C73189" w:rsidRPr="00460B76" w:rsidRDefault="00C73189" w:rsidP="007A12D7">
      <w:pPr>
        <w:pStyle w:val="a6"/>
        <w:rPr>
          <w:lang w:val="en-US"/>
        </w:rPr>
      </w:pPr>
      <w:r w:rsidRPr="00460B76">
        <w:rPr>
          <w:lang w:val="en-US"/>
        </w:rPr>
        <w:t xml:space="preserve">        close(sockfd);</w:t>
      </w:r>
    </w:p>
    <w:p w:rsidR="00C73189" w:rsidRPr="00460B76" w:rsidRDefault="00C73189" w:rsidP="007A12D7">
      <w:pPr>
        <w:pStyle w:val="a6"/>
        <w:rPr>
          <w:lang w:val="en-US"/>
        </w:rPr>
      </w:pPr>
      <w:r w:rsidRPr="00460B76">
        <w:rPr>
          <w:lang w:val="en-US"/>
        </w:rPr>
        <w:t xml:space="preserve">        return (-1);</w:t>
      </w:r>
    </w:p>
    <w:p w:rsidR="00C73189" w:rsidRPr="00460B76" w:rsidRDefault="00C73189" w:rsidP="007A12D7">
      <w:pPr>
        <w:pStyle w:val="a6"/>
        <w:rPr>
          <w:lang w:val="en-US"/>
        </w:rPr>
      </w:pPr>
      <w:r w:rsidRPr="00460B76">
        <w:rPr>
          <w:lang w:val="en-US"/>
        </w:rPr>
        <w:t xml:space="preserve">    }</w:t>
      </w:r>
    </w:p>
    <w:p w:rsidR="00C73189" w:rsidRPr="00460B76" w:rsidRDefault="00C73189" w:rsidP="007A12D7">
      <w:pPr>
        <w:pStyle w:val="a6"/>
        <w:rPr>
          <w:lang w:val="en-US"/>
        </w:rPr>
      </w:pPr>
    </w:p>
    <w:p w:rsidR="00C73189" w:rsidRPr="00460B76" w:rsidRDefault="00C73189" w:rsidP="007A12D7">
      <w:pPr>
        <w:pStyle w:val="a6"/>
        <w:rPr>
          <w:lang w:val="en-US"/>
        </w:rPr>
      </w:pPr>
      <w:r w:rsidRPr="00460B76">
        <w:rPr>
          <w:lang w:val="en-US"/>
        </w:rPr>
        <w:t xml:space="preserve">    (void)memset(test_str, 0, BUFF_SIZE);</w:t>
      </w:r>
    </w:p>
    <w:p w:rsidR="00C73189" w:rsidRDefault="00C73189" w:rsidP="007A12D7">
      <w:pPr>
        <w:pStyle w:val="a6"/>
      </w:pPr>
      <w:r w:rsidRPr="00460B76">
        <w:rPr>
          <w:lang w:val="en-US"/>
        </w:rPr>
        <w:t xml:space="preserve">    </w:t>
      </w:r>
      <w:r>
        <w:t>/*</w:t>
      </w:r>
    </w:p>
    <w:p w:rsidR="00C73189" w:rsidRDefault="00C73189" w:rsidP="007A12D7">
      <w:pPr>
        <w:pStyle w:val="a6"/>
      </w:pPr>
      <w:r>
        <w:t xml:space="preserve">     * </w:t>
      </w:r>
      <w:r>
        <w:rPr>
          <w:rFonts w:hint="eastAsia"/>
        </w:rPr>
        <w:t>接受到服务器下发数据后，将其显示出来，</w:t>
      </w:r>
    </w:p>
    <w:p w:rsidR="00C73189" w:rsidRPr="00460B76" w:rsidRDefault="00C73189" w:rsidP="007A12D7">
      <w:pPr>
        <w:pStyle w:val="a6"/>
        <w:rPr>
          <w:lang w:val="en-US"/>
        </w:rPr>
      </w:pPr>
      <w:r>
        <w:t xml:space="preserve">     </w:t>
      </w:r>
      <w:r w:rsidRPr="00460B76">
        <w:rPr>
          <w:lang w:val="en-US"/>
        </w:rPr>
        <w:t>*/</w:t>
      </w:r>
    </w:p>
    <w:p w:rsidR="00C73189" w:rsidRPr="00460B76" w:rsidRDefault="00C73189" w:rsidP="007A12D7">
      <w:pPr>
        <w:pStyle w:val="a6"/>
        <w:rPr>
          <w:lang w:val="en-US"/>
        </w:rPr>
      </w:pPr>
      <w:r w:rsidRPr="00460B76">
        <w:rPr>
          <w:lang w:val="en-US"/>
        </w:rPr>
        <w:t xml:space="preserve">    ret = recv(sockfd, test_str, BUFF_SIZE, 0);</w:t>
      </w:r>
    </w:p>
    <w:p w:rsidR="00C73189" w:rsidRPr="00460B76" w:rsidRDefault="00C73189" w:rsidP="007A12D7">
      <w:pPr>
        <w:pStyle w:val="a6"/>
        <w:rPr>
          <w:lang w:val="en-US"/>
        </w:rPr>
      </w:pPr>
      <w:r w:rsidRPr="00460B76">
        <w:rPr>
          <w:lang w:val="en-US"/>
        </w:rPr>
        <w:t xml:space="preserve">    if (ret &lt; 0) {</w:t>
      </w:r>
    </w:p>
    <w:p w:rsidR="00C73189" w:rsidRPr="00460B76" w:rsidRDefault="00C73189" w:rsidP="007A12D7">
      <w:pPr>
        <w:pStyle w:val="a6"/>
        <w:rPr>
          <w:lang w:val="en-US"/>
        </w:rPr>
      </w:pPr>
      <w:r w:rsidRPr="00460B76">
        <w:rPr>
          <w:lang w:val="en-US"/>
        </w:rPr>
        <w:t xml:space="preserve">        printf("receive data error");</w:t>
      </w:r>
    </w:p>
    <w:p w:rsidR="00C73189" w:rsidRPr="00460B76" w:rsidRDefault="00C73189" w:rsidP="007A12D7">
      <w:pPr>
        <w:pStyle w:val="a6"/>
        <w:rPr>
          <w:lang w:val="en-US"/>
        </w:rPr>
      </w:pPr>
      <w:r w:rsidRPr="00460B76">
        <w:rPr>
          <w:lang w:val="en-US"/>
        </w:rPr>
        <w:t xml:space="preserve">        close(sockfd);</w:t>
      </w:r>
    </w:p>
    <w:p w:rsidR="00C73189" w:rsidRPr="00460B76" w:rsidRDefault="00C73189" w:rsidP="007A12D7">
      <w:pPr>
        <w:pStyle w:val="a6"/>
        <w:rPr>
          <w:lang w:val="en-US"/>
        </w:rPr>
      </w:pPr>
      <w:r w:rsidRPr="00460B76">
        <w:rPr>
          <w:lang w:val="en-US"/>
        </w:rPr>
        <w:t xml:space="preserve">        return (-1);</w:t>
      </w:r>
    </w:p>
    <w:p w:rsidR="00C73189" w:rsidRPr="00460B76" w:rsidRDefault="00C73189" w:rsidP="007A12D7">
      <w:pPr>
        <w:pStyle w:val="a6"/>
        <w:rPr>
          <w:lang w:val="en-US"/>
        </w:rPr>
      </w:pPr>
      <w:r w:rsidRPr="00460B76">
        <w:rPr>
          <w:lang w:val="en-US"/>
        </w:rPr>
        <w:t xml:space="preserve">    }</w:t>
      </w:r>
    </w:p>
    <w:p w:rsidR="00C73189" w:rsidRPr="00460B76" w:rsidRDefault="00C73189" w:rsidP="007A12D7">
      <w:pPr>
        <w:pStyle w:val="a6"/>
        <w:rPr>
          <w:lang w:val="en-US"/>
        </w:rPr>
      </w:pPr>
      <w:r w:rsidRPr="00460B76">
        <w:rPr>
          <w:lang w:val="en-US"/>
        </w:rPr>
        <w:t xml:space="preserve">    printf("%s\n", test_str);</w:t>
      </w:r>
    </w:p>
    <w:p w:rsidR="00C73189" w:rsidRDefault="00C73189" w:rsidP="007A12D7">
      <w:pPr>
        <w:pStyle w:val="a6"/>
      </w:pPr>
      <w:r w:rsidRPr="00460B76">
        <w:rPr>
          <w:lang w:val="en-US"/>
        </w:rPr>
        <w:t xml:space="preserve">    </w:t>
      </w:r>
      <w:r>
        <w:t>close(sockfd);</w:t>
      </w:r>
    </w:p>
    <w:p w:rsidR="00C73189" w:rsidRDefault="00C73189" w:rsidP="007A12D7">
      <w:pPr>
        <w:pStyle w:val="a6"/>
      </w:pPr>
    </w:p>
    <w:p w:rsidR="00C73189" w:rsidRDefault="00C73189" w:rsidP="007A12D7">
      <w:pPr>
        <w:pStyle w:val="a6"/>
      </w:pPr>
      <w:r>
        <w:t xml:space="preserve">    return (0);</w:t>
      </w:r>
    </w:p>
    <w:p w:rsidR="00C73189" w:rsidRDefault="00C73189" w:rsidP="007A12D7">
      <w:pPr>
        <w:pStyle w:val="a6"/>
      </w:pPr>
      <w:r>
        <w:t>}</w:t>
      </w:r>
    </w:p>
    <w:p w:rsidR="00C73189" w:rsidRPr="00D85B5E" w:rsidRDefault="00C73189" w:rsidP="004F43F4">
      <w:pPr>
        <w:pStyle w:val="3"/>
        <w:numPr>
          <w:ilvl w:val="0"/>
          <w:numId w:val="0"/>
        </w:numPr>
        <w:rPr>
          <w:lang w:val="de-DE"/>
        </w:rPr>
      </w:pPr>
      <w:bookmarkStart w:id="1497" w:name="_Toc424654926"/>
      <w:bookmarkStart w:id="1498" w:name="_Toc424721594"/>
      <w:bookmarkStart w:id="1499" w:name="_Toc424909023"/>
      <w:bookmarkStart w:id="1500" w:name="_Toc424912309"/>
      <w:bookmarkStart w:id="1501" w:name="_Toc425413984"/>
      <w:bookmarkStart w:id="1502" w:name="_Toc427939292"/>
      <w:bookmarkStart w:id="1503" w:name="_Toc427940796"/>
      <w:bookmarkStart w:id="1504" w:name="_Toc427941734"/>
      <w:bookmarkStart w:id="1505" w:name="_Toc428704906"/>
      <w:bookmarkStart w:id="1506" w:name="_Toc428867529"/>
      <w:bookmarkStart w:id="1507" w:name="_Toc429221050"/>
      <w:bookmarkStart w:id="1508" w:name="_Toc431109771"/>
      <w:bookmarkStart w:id="1509" w:name="_Toc432271084"/>
      <w:bookmarkStart w:id="1510" w:name="_Toc432317425"/>
      <w:bookmarkStart w:id="1511" w:name="_Toc469064120"/>
      <w:r>
        <w:rPr>
          <w:rFonts w:hint="eastAsia"/>
        </w:rPr>
        <w:t>实验步骤</w:t>
      </w:r>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p>
    <w:p w:rsidR="00C73189" w:rsidRDefault="00C73189" w:rsidP="008B21AD">
      <w:pPr>
        <w:pStyle w:val="23"/>
        <w:numPr>
          <w:ilvl w:val="0"/>
          <w:numId w:val="12"/>
        </w:numPr>
        <w:spacing w:before="62" w:after="62"/>
        <w:rPr>
          <w:lang w:val="de-DE"/>
        </w:rPr>
      </w:pPr>
      <w:r>
        <w:rPr>
          <w:rFonts w:hint="eastAsia"/>
          <w:lang w:val="de-DE"/>
        </w:rPr>
        <w:t>使用</w:t>
      </w:r>
      <w:r>
        <w:rPr>
          <w:lang w:val="de-DE"/>
        </w:rPr>
        <w:t>RealEvo-IDE</w:t>
      </w:r>
      <w:r>
        <w:rPr>
          <w:rFonts w:hint="eastAsia"/>
          <w:lang w:val="de-DE"/>
        </w:rPr>
        <w:t>打开并编译工程</w:t>
      </w:r>
      <w:r>
        <w:rPr>
          <w:lang w:val="de-DE"/>
        </w:rPr>
        <w:t>tcp_client</w:t>
      </w:r>
      <w:r>
        <w:rPr>
          <w:rFonts w:hint="eastAsia"/>
          <w:lang w:val="de-DE"/>
        </w:rPr>
        <w:t>，将工程可执行文件上传到</w:t>
      </w:r>
      <w:r w:rsidR="00F761D2">
        <w:rPr>
          <w:rFonts w:hint="eastAsia"/>
          <w:lang w:val="de-DE"/>
        </w:rPr>
        <w:t>验证平台</w:t>
      </w:r>
      <w:r>
        <w:rPr>
          <w:rFonts w:hint="eastAsia"/>
          <w:lang w:val="de-DE"/>
        </w:rPr>
        <w:t>；</w:t>
      </w:r>
    </w:p>
    <w:p w:rsidR="00C73189" w:rsidRDefault="00C73189" w:rsidP="008B21AD">
      <w:pPr>
        <w:pStyle w:val="23"/>
        <w:numPr>
          <w:ilvl w:val="0"/>
          <w:numId w:val="12"/>
        </w:numPr>
        <w:spacing w:before="62" w:after="62"/>
        <w:rPr>
          <w:lang w:val="de-DE"/>
        </w:rPr>
      </w:pPr>
      <w:r>
        <w:rPr>
          <w:rFonts w:hint="eastAsia"/>
          <w:lang w:val="de-DE"/>
        </w:rPr>
        <w:t>在</w:t>
      </w:r>
      <w:r>
        <w:rPr>
          <w:lang w:val="de-DE"/>
        </w:rPr>
        <w:t>PC</w:t>
      </w:r>
      <w:r>
        <w:rPr>
          <w:rFonts w:hint="eastAsia"/>
          <w:lang w:val="de-DE"/>
        </w:rPr>
        <w:t>主机上打开“网络调试助手”，设置相关参数；</w:t>
      </w:r>
    </w:p>
    <w:p w:rsidR="00C73189" w:rsidRPr="00136033" w:rsidRDefault="00C73189" w:rsidP="00E11576">
      <w:pPr>
        <w:pStyle w:val="a"/>
      </w:pPr>
      <w:r w:rsidRPr="00136033">
        <w:rPr>
          <w:rFonts w:hint="eastAsia"/>
        </w:rPr>
        <w:t>协议类型：</w:t>
      </w:r>
      <w:r>
        <w:t>TCP Server</w:t>
      </w:r>
    </w:p>
    <w:p w:rsidR="00C73189" w:rsidRDefault="00C73189" w:rsidP="00E11576">
      <w:pPr>
        <w:pStyle w:val="a"/>
      </w:pPr>
      <w:r w:rsidRPr="00136033">
        <w:rPr>
          <w:rFonts w:hint="eastAsia"/>
        </w:rPr>
        <w:t>本地</w:t>
      </w:r>
      <w:r w:rsidRPr="00136033">
        <w:t>IP</w:t>
      </w:r>
      <w:r w:rsidRPr="00136033">
        <w:rPr>
          <w:rFonts w:hint="eastAsia"/>
        </w:rPr>
        <w:t>地址：</w:t>
      </w:r>
      <w:r w:rsidRPr="00136033">
        <w:t>PC</w:t>
      </w:r>
      <w:r w:rsidRPr="00136033">
        <w:rPr>
          <w:rFonts w:hint="eastAsia"/>
        </w:rPr>
        <w:t>主机的</w:t>
      </w:r>
      <w:r w:rsidRPr="00136033">
        <w:t>IP</w:t>
      </w:r>
      <w:r>
        <w:rPr>
          <w:rFonts w:hint="eastAsia"/>
        </w:rPr>
        <w:t>地址</w:t>
      </w:r>
    </w:p>
    <w:p w:rsidR="00C73189" w:rsidRPr="00136033" w:rsidRDefault="00C73189" w:rsidP="00E11576">
      <w:pPr>
        <w:pStyle w:val="a"/>
      </w:pPr>
      <w:r w:rsidRPr="00136033">
        <w:rPr>
          <w:rFonts w:hint="eastAsia"/>
        </w:rPr>
        <w:t>本地端口</w:t>
      </w:r>
      <w:r>
        <w:rPr>
          <w:rFonts w:hint="eastAsia"/>
        </w:rPr>
        <w:t>号：与程序中设置一致</w:t>
      </w:r>
      <w:r w:rsidRPr="00136033">
        <w:rPr>
          <w:rFonts w:hint="eastAsia"/>
        </w:rPr>
        <w:t>，默认</w:t>
      </w:r>
      <w:r w:rsidRPr="00136033">
        <w:t>8000</w:t>
      </w:r>
    </w:p>
    <w:p w:rsidR="00C73189" w:rsidRPr="00136033" w:rsidRDefault="00C73189" w:rsidP="0089481F">
      <w:pPr>
        <w:pStyle w:val="a"/>
      </w:pPr>
      <w:r>
        <w:rPr>
          <w:rFonts w:hint="eastAsia"/>
        </w:rPr>
        <w:t>完成参数设置后，点击“连接按钮”，如</w:t>
      </w:r>
      <w:r>
        <w:fldChar w:fldCharType="begin"/>
      </w:r>
      <w:r>
        <w:instrText xml:space="preserve"> REF _Ref424292009 \h </w:instrText>
      </w:r>
      <w:r>
        <w:fldChar w:fldCharType="separate"/>
      </w:r>
      <w:r w:rsidR="00B96029">
        <w:rPr>
          <w:rFonts w:hint="eastAsia"/>
        </w:rPr>
        <w:t>图</w:t>
      </w:r>
      <w:r w:rsidR="00B96029">
        <w:t xml:space="preserve"> </w:t>
      </w:r>
      <w:r w:rsidR="00B96029">
        <w:rPr>
          <w:noProof/>
        </w:rPr>
        <w:t>8</w:t>
      </w:r>
      <w:r w:rsidR="00B96029">
        <w:t>.</w:t>
      </w:r>
      <w:r w:rsidR="00B96029">
        <w:rPr>
          <w:noProof/>
        </w:rPr>
        <w:t>4</w:t>
      </w:r>
      <w:r>
        <w:fldChar w:fldCharType="end"/>
      </w:r>
    </w:p>
    <w:p w:rsidR="00C73189" w:rsidRDefault="00C73189" w:rsidP="008B21AD">
      <w:pPr>
        <w:pStyle w:val="23"/>
        <w:numPr>
          <w:ilvl w:val="0"/>
          <w:numId w:val="12"/>
        </w:numPr>
        <w:spacing w:before="62" w:after="62"/>
        <w:rPr>
          <w:lang w:val="de-DE"/>
        </w:rPr>
      </w:pPr>
      <w:r>
        <w:rPr>
          <w:rFonts w:hint="eastAsia"/>
          <w:lang w:val="de-DE"/>
        </w:rPr>
        <w:t>在</w:t>
      </w:r>
      <w:r w:rsidR="00F761D2">
        <w:rPr>
          <w:rFonts w:hint="eastAsia"/>
          <w:lang w:val="de-DE"/>
        </w:rPr>
        <w:t>验证平台</w:t>
      </w:r>
      <w:r>
        <w:rPr>
          <w:rFonts w:hint="eastAsia"/>
          <w:lang w:val="de-DE"/>
        </w:rPr>
        <w:t>上运行</w:t>
      </w:r>
      <w:r>
        <w:rPr>
          <w:lang w:val="de-DE"/>
        </w:rPr>
        <w:t>tcp_client</w:t>
      </w:r>
      <w:r>
        <w:rPr>
          <w:rFonts w:hint="eastAsia"/>
          <w:lang w:val="de-DE"/>
        </w:rPr>
        <w:t>程序，此时在</w:t>
      </w:r>
      <w:r>
        <w:rPr>
          <w:lang w:val="de-DE"/>
        </w:rPr>
        <w:t>PC</w:t>
      </w:r>
      <w:r>
        <w:rPr>
          <w:rFonts w:hint="eastAsia"/>
          <w:lang w:val="de-DE"/>
        </w:rPr>
        <w:t>主机的网络调试助手中会收到</w:t>
      </w:r>
      <w:r w:rsidR="00F761D2">
        <w:rPr>
          <w:rFonts w:hint="eastAsia"/>
          <w:lang w:val="de-DE"/>
        </w:rPr>
        <w:t>验证平台</w:t>
      </w:r>
      <w:r>
        <w:rPr>
          <w:rFonts w:hint="eastAsia"/>
          <w:lang w:val="de-DE"/>
        </w:rPr>
        <w:t>发送信息如</w:t>
      </w:r>
      <w:r>
        <w:rPr>
          <w:lang w:val="de-DE"/>
        </w:rPr>
        <w:fldChar w:fldCharType="begin"/>
      </w:r>
      <w:r>
        <w:rPr>
          <w:lang w:val="de-DE"/>
        </w:rPr>
        <w:instrText xml:space="preserve"> REF _Ref424292009 \h </w:instrText>
      </w:r>
      <w:r>
        <w:rPr>
          <w:lang w:val="de-DE"/>
        </w:rPr>
      </w:r>
      <w:r>
        <w:rPr>
          <w:lang w:val="de-DE"/>
        </w:rPr>
        <w:fldChar w:fldCharType="separate"/>
      </w:r>
      <w:r w:rsidR="00B96029">
        <w:rPr>
          <w:rFonts w:hint="eastAsia"/>
        </w:rPr>
        <w:t>图</w:t>
      </w:r>
      <w:r w:rsidR="00B96029">
        <w:t xml:space="preserve"> </w:t>
      </w:r>
      <w:r w:rsidR="00B96029">
        <w:rPr>
          <w:noProof/>
        </w:rPr>
        <w:t>8</w:t>
      </w:r>
      <w:r w:rsidR="00B96029">
        <w:t>.</w:t>
      </w:r>
      <w:r w:rsidR="00B96029">
        <w:rPr>
          <w:noProof/>
        </w:rPr>
        <w:t>4</w:t>
      </w:r>
      <w:r>
        <w:rPr>
          <w:lang w:val="de-DE"/>
        </w:rPr>
        <w:fldChar w:fldCharType="end"/>
      </w:r>
      <w:r>
        <w:rPr>
          <w:rFonts w:hint="eastAsia"/>
          <w:lang w:val="de-DE"/>
        </w:rPr>
        <w:t>；</w:t>
      </w:r>
    </w:p>
    <w:p w:rsidR="00C73189" w:rsidRDefault="002A2752" w:rsidP="00EA770A">
      <w:pPr>
        <w:pStyle w:val="23"/>
        <w:keepNext/>
        <w:spacing w:before="62" w:after="62"/>
        <w:ind w:firstLine="0"/>
        <w:jc w:val="center"/>
      </w:pPr>
      <w:r>
        <w:rPr>
          <w:noProof/>
        </w:rPr>
        <w:lastRenderedPageBreak/>
        <w:pict>
          <v:shape id="_x0000_i1039" type="#_x0000_t75" style="width:6in;height:410.1pt;visibility:visible;mso-wrap-style:square">
            <v:imagedata r:id="rId35" o:title=""/>
          </v:shape>
        </w:pict>
      </w:r>
    </w:p>
    <w:p w:rsidR="00C73189" w:rsidRDefault="00C73189" w:rsidP="00E11576">
      <w:pPr>
        <w:pStyle w:val="a8"/>
        <w:rPr>
          <w:lang w:val="de-DE"/>
        </w:rPr>
      </w:pPr>
      <w:bookmarkStart w:id="1512" w:name="_Ref424292009"/>
      <w:r>
        <w:rPr>
          <w:rFonts w:hint="eastAsia"/>
        </w:rPr>
        <w:t>图</w:t>
      </w:r>
      <w:r>
        <w:t xml:space="preserve"> </w:t>
      </w:r>
      <w:r w:rsidR="00221946">
        <w:fldChar w:fldCharType="begin"/>
      </w:r>
      <w:r w:rsidR="00221946">
        <w:instrText xml:space="preserve"> STYLEREF 1 \s </w:instrText>
      </w:r>
      <w:r w:rsidR="00221946">
        <w:fldChar w:fldCharType="separate"/>
      </w:r>
      <w:r w:rsidR="00B96029">
        <w:rPr>
          <w:noProof/>
        </w:rPr>
        <w:t>8</w:t>
      </w:r>
      <w:r w:rsidR="00221946">
        <w:rPr>
          <w:noProof/>
        </w:rPr>
        <w:fldChar w:fldCharType="end"/>
      </w:r>
      <w:r w:rsidR="009C5060">
        <w:t>.</w:t>
      </w:r>
      <w:r w:rsidR="009C5060">
        <w:fldChar w:fldCharType="begin"/>
      </w:r>
      <w:r w:rsidR="009C5060">
        <w:instrText xml:space="preserve"> SEQ </w:instrText>
      </w:r>
      <w:r w:rsidR="009C5060">
        <w:instrText>图</w:instrText>
      </w:r>
      <w:r w:rsidR="009C5060">
        <w:instrText xml:space="preserve"> \* ARABIC \s 1 </w:instrText>
      </w:r>
      <w:r w:rsidR="009C5060">
        <w:fldChar w:fldCharType="separate"/>
      </w:r>
      <w:r w:rsidR="00B96029">
        <w:rPr>
          <w:noProof/>
        </w:rPr>
        <w:t>4</w:t>
      </w:r>
      <w:r w:rsidR="009C5060">
        <w:fldChar w:fldCharType="end"/>
      </w:r>
      <w:bookmarkEnd w:id="1512"/>
      <w:r>
        <w:t xml:space="preserve">  </w:t>
      </w:r>
      <w:r>
        <w:rPr>
          <w:rFonts w:hint="eastAsia"/>
        </w:rPr>
        <w:t>网络调试助手界面</w:t>
      </w:r>
    </w:p>
    <w:p w:rsidR="00C73189" w:rsidRDefault="00C73189" w:rsidP="008B21AD">
      <w:pPr>
        <w:pStyle w:val="23"/>
        <w:numPr>
          <w:ilvl w:val="0"/>
          <w:numId w:val="12"/>
        </w:numPr>
        <w:spacing w:before="62" w:after="62"/>
        <w:rPr>
          <w:lang w:val="de-DE"/>
        </w:rPr>
      </w:pPr>
      <w:r>
        <w:rPr>
          <w:rFonts w:hint="eastAsia"/>
          <w:lang w:val="de-DE"/>
        </w:rPr>
        <w:t>点击“发送”按钮，会看到</w:t>
      </w:r>
      <w:r w:rsidR="00F761D2">
        <w:rPr>
          <w:rFonts w:hint="eastAsia"/>
          <w:lang w:val="de-DE"/>
        </w:rPr>
        <w:t>验证平台</w:t>
      </w:r>
      <w:r>
        <w:rPr>
          <w:rFonts w:hint="eastAsia"/>
          <w:lang w:val="de-DE"/>
        </w:rPr>
        <w:t>控制台输出接收数据信息。</w:t>
      </w:r>
    </w:p>
    <w:p w:rsidR="00C73189" w:rsidRPr="00460B76" w:rsidRDefault="00C73189" w:rsidP="0056373B">
      <w:pPr>
        <w:pStyle w:val="a6"/>
        <w:rPr>
          <w:lang w:val="en-US"/>
        </w:rPr>
      </w:pPr>
      <w:r w:rsidRPr="00460B76">
        <w:rPr>
          <w:lang w:val="en-US"/>
        </w:rPr>
        <w:t>[root@sylixos_station:/apps/tcp_client]# ./tcp_client</w:t>
      </w:r>
    </w:p>
    <w:p w:rsidR="00C73189" w:rsidRPr="00460B76" w:rsidRDefault="00C73189" w:rsidP="0056373B">
      <w:pPr>
        <w:pStyle w:val="a6"/>
        <w:rPr>
          <w:lang w:val="en-US"/>
        </w:rPr>
      </w:pPr>
      <w:r w:rsidRPr="00460B76">
        <w:rPr>
          <w:lang w:val="en-US"/>
        </w:rPr>
        <w:t>hello this is pc</w:t>
      </w:r>
    </w:p>
    <w:p w:rsidR="00C73189" w:rsidRPr="00460B76" w:rsidRDefault="00C73189" w:rsidP="0056373B">
      <w:pPr>
        <w:pStyle w:val="a6"/>
        <w:rPr>
          <w:lang w:val="en-US"/>
        </w:rPr>
      </w:pPr>
      <w:r w:rsidRPr="00460B76">
        <w:rPr>
          <w:lang w:val="en-US"/>
        </w:rPr>
        <w:t>[root@sylixos_station:/apps/tcp_client]#</w:t>
      </w:r>
    </w:p>
    <w:p w:rsidR="00C73189" w:rsidRPr="000C1270" w:rsidRDefault="00C73189" w:rsidP="004F43F4">
      <w:pPr>
        <w:pStyle w:val="3"/>
        <w:numPr>
          <w:ilvl w:val="0"/>
          <w:numId w:val="0"/>
        </w:numPr>
      </w:pPr>
      <w:bookmarkStart w:id="1513" w:name="_Toc428867530"/>
      <w:bookmarkStart w:id="1514" w:name="_Toc429221051"/>
      <w:bookmarkStart w:id="1515" w:name="_Toc431109772"/>
      <w:bookmarkStart w:id="1516" w:name="_Toc432271085"/>
      <w:bookmarkStart w:id="1517" w:name="_Toc432317426"/>
      <w:bookmarkStart w:id="1518" w:name="_Toc469064121"/>
      <w:r>
        <w:rPr>
          <w:rFonts w:hint="eastAsia"/>
        </w:rPr>
        <w:t>扩展实验</w:t>
      </w:r>
      <w:bookmarkEnd w:id="1513"/>
      <w:bookmarkEnd w:id="1514"/>
      <w:bookmarkEnd w:id="1515"/>
      <w:bookmarkEnd w:id="1516"/>
      <w:bookmarkEnd w:id="1517"/>
      <w:bookmarkEnd w:id="1518"/>
    </w:p>
    <w:p w:rsidR="00C73189" w:rsidRPr="00BF75AB" w:rsidRDefault="00C73189" w:rsidP="00EA770A">
      <w:pPr>
        <w:pStyle w:val="23"/>
        <w:spacing w:before="62" w:after="62"/>
      </w:pPr>
      <w:r w:rsidRPr="00BF75AB">
        <w:rPr>
          <w:rFonts w:hint="eastAsia"/>
        </w:rPr>
        <w:t>参考多线程实验例程，将本实验中的</w:t>
      </w:r>
      <w:r w:rsidRPr="00BF75AB">
        <w:t>socket</w:t>
      </w:r>
      <w:r w:rsidRPr="00BF75AB">
        <w:rPr>
          <w:rFonts w:hint="eastAsia"/>
        </w:rPr>
        <w:t>数据接收工作放在一个单独线程里实现。</w:t>
      </w:r>
    </w:p>
    <w:p w:rsidR="00C73189" w:rsidRDefault="00C73189">
      <w:pPr>
        <w:widowControl/>
        <w:spacing w:beforeLines="0" w:afterLines="0"/>
        <w:jc w:val="left"/>
        <w:rPr>
          <w:rFonts w:ascii="Arial" w:eastAsia="黑体" w:hAnsi="Arial"/>
          <w:b/>
          <w:bCs/>
          <w:sz w:val="24"/>
          <w:szCs w:val="24"/>
        </w:rPr>
      </w:pPr>
      <w:r>
        <w:br w:type="page"/>
      </w:r>
    </w:p>
    <w:p w:rsidR="00C73189" w:rsidRPr="000C1270" w:rsidRDefault="00C73189" w:rsidP="004F43F4">
      <w:pPr>
        <w:pStyle w:val="20"/>
        <w:numPr>
          <w:ilvl w:val="0"/>
          <w:numId w:val="0"/>
        </w:numPr>
      </w:pPr>
      <w:bookmarkStart w:id="1519" w:name="_Toc469064122"/>
      <w:r>
        <w:rPr>
          <w:rFonts w:hint="eastAsia"/>
        </w:rPr>
        <w:t>实验三</w:t>
      </w:r>
      <w:r>
        <w:t xml:space="preserve">  TCP</w:t>
      </w:r>
      <w:r>
        <w:rPr>
          <w:rFonts w:hint="eastAsia"/>
        </w:rPr>
        <w:t>服务器实验</w:t>
      </w:r>
      <w:bookmarkEnd w:id="1519"/>
    </w:p>
    <w:p w:rsidR="00C73189" w:rsidRPr="007C6C4C" w:rsidRDefault="00C73189" w:rsidP="00EA770A">
      <w:pPr>
        <w:pStyle w:val="23"/>
        <w:spacing w:before="62" w:after="62"/>
        <w:ind w:firstLine="0"/>
      </w:pPr>
    </w:p>
    <w:p w:rsidR="00C73189" w:rsidRPr="000C1270" w:rsidRDefault="00C73189" w:rsidP="004F43F4">
      <w:pPr>
        <w:pStyle w:val="3"/>
        <w:numPr>
          <w:ilvl w:val="0"/>
          <w:numId w:val="0"/>
        </w:numPr>
      </w:pPr>
      <w:bookmarkStart w:id="1520" w:name="_Toc424217381"/>
      <w:bookmarkStart w:id="1521" w:name="_Toc424654929"/>
      <w:bookmarkStart w:id="1522" w:name="_Toc424721597"/>
      <w:bookmarkStart w:id="1523" w:name="_Toc424909026"/>
      <w:bookmarkStart w:id="1524" w:name="_Toc424912312"/>
      <w:bookmarkStart w:id="1525" w:name="_Toc425413987"/>
      <w:bookmarkStart w:id="1526" w:name="_Toc427939295"/>
      <w:bookmarkStart w:id="1527" w:name="_Toc427940799"/>
      <w:bookmarkStart w:id="1528" w:name="_Toc427941737"/>
      <w:bookmarkStart w:id="1529" w:name="_Toc428704909"/>
      <w:bookmarkStart w:id="1530" w:name="_Toc428867532"/>
      <w:bookmarkStart w:id="1531" w:name="_Toc429221053"/>
      <w:bookmarkStart w:id="1532" w:name="_Toc431109774"/>
      <w:bookmarkStart w:id="1533" w:name="_Toc432271087"/>
      <w:bookmarkStart w:id="1534" w:name="_Toc432317428"/>
      <w:bookmarkStart w:id="1535" w:name="_Toc469064123"/>
      <w:r>
        <w:rPr>
          <w:rFonts w:hint="eastAsia"/>
        </w:rPr>
        <w:t>实验目的</w:t>
      </w:r>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p>
    <w:p w:rsidR="00C73189" w:rsidRDefault="00C73189" w:rsidP="004F43F4">
      <w:pPr>
        <w:pStyle w:val="a"/>
      </w:pPr>
      <w:r>
        <w:rPr>
          <w:rFonts w:hint="eastAsia"/>
        </w:rPr>
        <w:t>了解</w:t>
      </w:r>
      <w:r>
        <w:t>TCP</w:t>
      </w:r>
      <w:r>
        <w:rPr>
          <w:rFonts w:hint="eastAsia"/>
        </w:rPr>
        <w:t>服务器的特点和工作流程</w:t>
      </w:r>
    </w:p>
    <w:p w:rsidR="00C73189" w:rsidRPr="007C6C4C" w:rsidRDefault="00C73189" w:rsidP="004F43F4">
      <w:pPr>
        <w:pStyle w:val="a"/>
      </w:pPr>
      <w:r>
        <w:rPr>
          <w:rFonts w:hint="eastAsia"/>
        </w:rPr>
        <w:t>掌握</w:t>
      </w:r>
      <w:r>
        <w:t>TCP</w:t>
      </w:r>
      <w:r>
        <w:rPr>
          <w:rFonts w:hint="eastAsia"/>
        </w:rPr>
        <w:t>服务器的设计和使用方法</w:t>
      </w:r>
    </w:p>
    <w:p w:rsidR="00C73189" w:rsidRPr="000C1270" w:rsidRDefault="00C73189" w:rsidP="004F43F4">
      <w:pPr>
        <w:pStyle w:val="3"/>
        <w:numPr>
          <w:ilvl w:val="0"/>
          <w:numId w:val="0"/>
        </w:numPr>
      </w:pPr>
      <w:bookmarkStart w:id="1536" w:name="_Toc424217382"/>
      <w:bookmarkStart w:id="1537" w:name="_Toc424654930"/>
      <w:bookmarkStart w:id="1538" w:name="_Toc424721598"/>
      <w:bookmarkStart w:id="1539" w:name="_Toc424909027"/>
      <w:bookmarkStart w:id="1540" w:name="_Toc424912313"/>
      <w:bookmarkStart w:id="1541" w:name="_Toc425413988"/>
      <w:bookmarkStart w:id="1542" w:name="_Toc427939296"/>
      <w:bookmarkStart w:id="1543" w:name="_Toc427940800"/>
      <w:bookmarkStart w:id="1544" w:name="_Toc427941738"/>
      <w:bookmarkStart w:id="1545" w:name="_Toc428704910"/>
      <w:bookmarkStart w:id="1546" w:name="_Toc428867533"/>
      <w:bookmarkStart w:id="1547" w:name="_Toc429221054"/>
      <w:bookmarkStart w:id="1548" w:name="_Toc431109775"/>
      <w:bookmarkStart w:id="1549" w:name="_Toc432271088"/>
      <w:bookmarkStart w:id="1550" w:name="_Toc432317429"/>
      <w:bookmarkStart w:id="1551" w:name="_Toc469064124"/>
      <w:r>
        <w:rPr>
          <w:rFonts w:hint="eastAsia"/>
        </w:rPr>
        <w:t>实验内容</w:t>
      </w:r>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p>
    <w:p w:rsidR="00C73189" w:rsidRDefault="00C73189" w:rsidP="004F43F4">
      <w:pPr>
        <w:pStyle w:val="a"/>
      </w:pPr>
      <w:r>
        <w:rPr>
          <w:rFonts w:hint="eastAsia"/>
        </w:rPr>
        <w:t>阅读</w:t>
      </w:r>
      <w:r>
        <w:t>tcp_server.c</w:t>
      </w:r>
      <w:r>
        <w:rPr>
          <w:rFonts w:hint="eastAsia"/>
        </w:rPr>
        <w:t>程序代码，了解</w:t>
      </w:r>
      <w:r>
        <w:t>TCP</w:t>
      </w:r>
      <w:r>
        <w:rPr>
          <w:rFonts w:hint="eastAsia"/>
        </w:rPr>
        <w:t>服务器的设计方法和函数使用</w:t>
      </w:r>
    </w:p>
    <w:p w:rsidR="00C73189" w:rsidRPr="007C6C4C" w:rsidRDefault="00C73189" w:rsidP="004F43F4">
      <w:pPr>
        <w:pStyle w:val="a"/>
      </w:pPr>
      <w:r>
        <w:rPr>
          <w:rFonts w:hint="eastAsia"/>
        </w:rPr>
        <w:t>在</w:t>
      </w:r>
      <w:r>
        <w:t>RealEvo-IDE</w:t>
      </w:r>
      <w:r>
        <w:rPr>
          <w:rFonts w:hint="eastAsia"/>
        </w:rPr>
        <w:t>下编译</w:t>
      </w:r>
      <w:r>
        <w:t>tcp_server</w:t>
      </w:r>
      <w:r>
        <w:rPr>
          <w:rFonts w:hint="eastAsia"/>
        </w:rPr>
        <w:t>工程，将程序上传到</w:t>
      </w:r>
      <w:r w:rsidR="00F761D2">
        <w:rPr>
          <w:rFonts w:hint="eastAsia"/>
        </w:rPr>
        <w:t>验证平台</w:t>
      </w:r>
      <w:r>
        <w:rPr>
          <w:rFonts w:hint="eastAsia"/>
        </w:rPr>
        <w:t>运行查看效果</w:t>
      </w:r>
    </w:p>
    <w:p w:rsidR="00C73189" w:rsidRPr="000C1270" w:rsidRDefault="00C73189" w:rsidP="004F43F4">
      <w:pPr>
        <w:pStyle w:val="3"/>
        <w:numPr>
          <w:ilvl w:val="0"/>
          <w:numId w:val="0"/>
        </w:numPr>
      </w:pPr>
      <w:bookmarkStart w:id="1552" w:name="_Toc424217383"/>
      <w:bookmarkStart w:id="1553" w:name="_Toc424654931"/>
      <w:bookmarkStart w:id="1554" w:name="_Toc424721599"/>
      <w:bookmarkStart w:id="1555" w:name="_Toc424909028"/>
      <w:bookmarkStart w:id="1556" w:name="_Toc424912314"/>
      <w:bookmarkStart w:id="1557" w:name="_Toc425413989"/>
      <w:bookmarkStart w:id="1558" w:name="_Toc427939297"/>
      <w:bookmarkStart w:id="1559" w:name="_Toc427940801"/>
      <w:bookmarkStart w:id="1560" w:name="_Toc427941739"/>
      <w:bookmarkStart w:id="1561" w:name="_Toc428704911"/>
      <w:bookmarkStart w:id="1562" w:name="_Toc428867534"/>
      <w:bookmarkStart w:id="1563" w:name="_Toc429221055"/>
      <w:bookmarkStart w:id="1564" w:name="_Toc431109776"/>
      <w:bookmarkStart w:id="1565" w:name="_Toc432271089"/>
      <w:bookmarkStart w:id="1566" w:name="_Toc432317430"/>
      <w:bookmarkStart w:id="1567" w:name="_Toc469064125"/>
      <w:r>
        <w:rPr>
          <w:rFonts w:hint="eastAsia"/>
        </w:rPr>
        <w:t>实验环境</w:t>
      </w:r>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p>
    <w:p w:rsidR="00C73189" w:rsidRDefault="00C73189" w:rsidP="004F43F4">
      <w:pPr>
        <w:pStyle w:val="a"/>
      </w:pPr>
      <w:r>
        <w:rPr>
          <w:rFonts w:hint="eastAsia"/>
        </w:rPr>
        <w:t>硬件：已经部署</w:t>
      </w:r>
      <w:r>
        <w:t>SylixOS</w:t>
      </w:r>
      <w:r>
        <w:rPr>
          <w:rFonts w:hint="eastAsia"/>
        </w:rPr>
        <w:t>操作系统的</w:t>
      </w:r>
      <w:r w:rsidR="00F761D2">
        <w:rPr>
          <w:rFonts w:hint="eastAsia"/>
        </w:rPr>
        <w:t>验证平台</w:t>
      </w:r>
      <w:r>
        <w:rPr>
          <w:rFonts w:hint="eastAsia"/>
        </w:rPr>
        <w:t>，一台</w:t>
      </w:r>
      <w:r>
        <w:t>PC</w:t>
      </w:r>
      <w:r>
        <w:rPr>
          <w:rFonts w:hint="eastAsia"/>
        </w:rPr>
        <w:t>主机</w:t>
      </w:r>
    </w:p>
    <w:p w:rsidR="00C73189" w:rsidRPr="00555DD8" w:rsidRDefault="00C73189" w:rsidP="004F43F4">
      <w:pPr>
        <w:pStyle w:val="a"/>
      </w:pPr>
      <w:r>
        <w:rPr>
          <w:rFonts w:hint="eastAsia"/>
        </w:rPr>
        <w:t>软件：</w:t>
      </w:r>
      <w:r>
        <w:t>RealEvo-IDE</w:t>
      </w:r>
      <w:r>
        <w:rPr>
          <w:rFonts w:hint="eastAsia"/>
        </w:rPr>
        <w:t>、</w:t>
      </w:r>
      <w:r>
        <w:t>putty</w:t>
      </w:r>
    </w:p>
    <w:p w:rsidR="00C73189" w:rsidRPr="000C1270" w:rsidRDefault="00C73189" w:rsidP="004F43F4">
      <w:pPr>
        <w:pStyle w:val="3"/>
        <w:numPr>
          <w:ilvl w:val="0"/>
          <w:numId w:val="0"/>
        </w:numPr>
      </w:pPr>
      <w:bookmarkStart w:id="1568" w:name="_Toc424217384"/>
      <w:bookmarkStart w:id="1569" w:name="_Toc424654932"/>
      <w:bookmarkStart w:id="1570" w:name="_Toc424721600"/>
      <w:bookmarkStart w:id="1571" w:name="_Toc424909029"/>
      <w:bookmarkStart w:id="1572" w:name="_Toc424912315"/>
      <w:bookmarkStart w:id="1573" w:name="_Toc425413990"/>
      <w:bookmarkStart w:id="1574" w:name="_Toc427939298"/>
      <w:bookmarkStart w:id="1575" w:name="_Toc427940802"/>
      <w:bookmarkStart w:id="1576" w:name="_Toc427941740"/>
      <w:bookmarkStart w:id="1577" w:name="_Toc428704912"/>
      <w:bookmarkStart w:id="1578" w:name="_Toc428867535"/>
      <w:bookmarkStart w:id="1579" w:name="_Toc429221056"/>
      <w:bookmarkStart w:id="1580" w:name="_Toc431109777"/>
      <w:bookmarkStart w:id="1581" w:name="_Toc432271090"/>
      <w:bookmarkStart w:id="1582" w:name="_Toc432317431"/>
      <w:bookmarkStart w:id="1583" w:name="_Toc469064126"/>
      <w:r>
        <w:rPr>
          <w:rFonts w:hint="eastAsia"/>
        </w:rPr>
        <w:t>实验原理</w:t>
      </w:r>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p>
    <w:p w:rsidR="00C73189" w:rsidRDefault="00C73189" w:rsidP="00EA770A">
      <w:pPr>
        <w:pStyle w:val="23"/>
        <w:spacing w:before="62" w:after="62"/>
        <w:ind w:firstLine="0"/>
      </w:pPr>
      <w:r>
        <w:tab/>
        <w:t>TCP</w:t>
      </w:r>
      <w:r>
        <w:rPr>
          <w:rFonts w:hint="eastAsia"/>
        </w:rPr>
        <w:t>的通信流程如</w:t>
      </w:r>
      <w:r w:rsidR="00840795">
        <w:fldChar w:fldCharType="begin"/>
      </w:r>
      <w:r w:rsidR="00840795">
        <w:instrText xml:space="preserve"> </w:instrText>
      </w:r>
      <w:r w:rsidR="00840795">
        <w:rPr>
          <w:rFonts w:hint="eastAsia"/>
        </w:rPr>
        <w:instrText>REF _Ref431110421 \h</w:instrText>
      </w:r>
      <w:r w:rsidR="00840795">
        <w:instrText xml:space="preserve"> </w:instrText>
      </w:r>
      <w:r w:rsidR="00840795">
        <w:fldChar w:fldCharType="separate"/>
      </w:r>
      <w:r w:rsidR="00B96029">
        <w:rPr>
          <w:rFonts w:hint="eastAsia"/>
        </w:rPr>
        <w:t>图</w:t>
      </w:r>
      <w:r w:rsidR="00B96029">
        <w:rPr>
          <w:rFonts w:hint="eastAsia"/>
        </w:rPr>
        <w:t xml:space="preserve"> </w:t>
      </w:r>
      <w:r w:rsidR="00B96029">
        <w:rPr>
          <w:noProof/>
        </w:rPr>
        <w:t>8</w:t>
      </w:r>
      <w:r w:rsidR="00B96029">
        <w:t>.</w:t>
      </w:r>
      <w:r w:rsidR="00B96029">
        <w:rPr>
          <w:noProof/>
        </w:rPr>
        <w:t>3</w:t>
      </w:r>
      <w:r w:rsidR="00840795">
        <w:fldChar w:fldCharType="end"/>
      </w:r>
      <w:r>
        <w:rPr>
          <w:rFonts w:hint="eastAsia"/>
        </w:rPr>
        <w:t>所示。相比较</w:t>
      </w:r>
      <w:r>
        <w:t>TCP</w:t>
      </w:r>
      <w:r>
        <w:rPr>
          <w:rFonts w:hint="eastAsia"/>
        </w:rPr>
        <w:t>客户端，</w:t>
      </w:r>
      <w:r>
        <w:t>TCP</w:t>
      </w:r>
      <w:r>
        <w:rPr>
          <w:rFonts w:hint="eastAsia"/>
        </w:rPr>
        <w:t>服务器的实现要稍复杂些，主要原因是</w:t>
      </w:r>
      <w:r>
        <w:t>TCP</w:t>
      </w:r>
      <w:r>
        <w:rPr>
          <w:rFonts w:hint="eastAsia"/>
        </w:rPr>
        <w:t>服务器要能够同时连接多个客户端，而客户端只需要考虑连接一个服务器。在</w:t>
      </w:r>
      <w:r>
        <w:t>TCP</w:t>
      </w:r>
      <w:r>
        <w:rPr>
          <w:rFonts w:hint="eastAsia"/>
        </w:rPr>
        <w:t>服务器的编程实现上，始终会有一个任务在监听网络，等待</w:t>
      </w:r>
      <w:r>
        <w:t>TCP</w:t>
      </w:r>
      <w:r>
        <w:rPr>
          <w:rFonts w:hint="eastAsia"/>
        </w:rPr>
        <w:t>客户端发送的连接请求，在与一个</w:t>
      </w:r>
      <w:r>
        <w:t>TCP</w:t>
      </w:r>
      <w:r>
        <w:rPr>
          <w:rFonts w:hint="eastAsia"/>
        </w:rPr>
        <w:t>客户端建立连接后，会开启单独的任务处理此</w:t>
      </w:r>
      <w:r>
        <w:t>TCP</w:t>
      </w:r>
      <w:r>
        <w:rPr>
          <w:rFonts w:hint="eastAsia"/>
        </w:rPr>
        <w:t>客户端的通信，原有任务继续监听连接请求。</w:t>
      </w:r>
    </w:p>
    <w:p w:rsidR="00C73189" w:rsidRDefault="00C73189" w:rsidP="00EA770A">
      <w:pPr>
        <w:pStyle w:val="23"/>
        <w:spacing w:before="62" w:after="62"/>
        <w:ind w:firstLine="0"/>
      </w:pPr>
      <w:r>
        <w:tab/>
      </w:r>
      <w:r>
        <w:rPr>
          <w:rFonts w:hint="eastAsia"/>
        </w:rPr>
        <w:t>在很多</w:t>
      </w:r>
      <w:r>
        <w:t>Linux/Unix</w:t>
      </w:r>
      <w:r>
        <w:rPr>
          <w:rFonts w:hint="eastAsia"/>
        </w:rPr>
        <w:t>编程中，使用多任务（进程或者线程）方式实现</w:t>
      </w:r>
      <w:r>
        <w:t>TCP</w:t>
      </w:r>
      <w:r>
        <w:rPr>
          <w:rFonts w:hint="eastAsia"/>
        </w:rPr>
        <w:t>服务器的设计。本实验采用多线程的方式，实现</w:t>
      </w:r>
      <w:r>
        <w:t>TCP</w:t>
      </w:r>
      <w:r>
        <w:rPr>
          <w:rFonts w:hint="eastAsia"/>
        </w:rPr>
        <w:t>服务器的设计。</w:t>
      </w:r>
    </w:p>
    <w:p w:rsidR="00C73189" w:rsidRDefault="00C73189" w:rsidP="00EA770A">
      <w:pPr>
        <w:pStyle w:val="23"/>
        <w:spacing w:before="62" w:after="62"/>
        <w:ind w:firstLine="0"/>
      </w:pPr>
      <w:r>
        <w:tab/>
      </w:r>
      <w:r>
        <w:rPr>
          <w:rFonts w:hint="eastAsia"/>
        </w:rPr>
        <w:t>本实验例程实现了一个具备基本功能的</w:t>
      </w:r>
      <w:r>
        <w:t>TCP</w:t>
      </w:r>
      <w:r>
        <w:rPr>
          <w:rFonts w:hint="eastAsia"/>
        </w:rPr>
        <w:t>服务器，在程序执行后，会监听</w:t>
      </w:r>
      <w:r>
        <w:t>socket</w:t>
      </w:r>
      <w:r>
        <w:rPr>
          <w:rFonts w:hint="eastAsia"/>
        </w:rPr>
        <w:t>接口的连接请求，当接收到一个连接请求后，创建一个线程来管理此连接。在主线程中会继续监听其他连接请求。在连接处理线程中，服务器会将接收到的数据再发送回客户端（</w:t>
      </w:r>
      <w:r>
        <w:t>echo</w:t>
      </w:r>
      <w:r>
        <w:rPr>
          <w:rFonts w:hint="eastAsia"/>
        </w:rPr>
        <w:t>），实现基本的</w:t>
      </w:r>
      <w:r>
        <w:t>TCP</w:t>
      </w:r>
      <w:r>
        <w:rPr>
          <w:rFonts w:hint="eastAsia"/>
        </w:rPr>
        <w:t>收发通信。</w:t>
      </w:r>
    </w:p>
    <w:p w:rsidR="00C73189" w:rsidRPr="00331A4C" w:rsidRDefault="00C73189" w:rsidP="00EA770A">
      <w:pPr>
        <w:pStyle w:val="23"/>
        <w:spacing w:before="62" w:after="62"/>
        <w:ind w:firstLine="0"/>
        <w:rPr>
          <w:b/>
        </w:rPr>
      </w:pPr>
      <w:r w:rsidRPr="00331A4C">
        <w:rPr>
          <w:rFonts w:hint="eastAsia"/>
          <w:b/>
        </w:rPr>
        <w:t>代码分析：</w:t>
      </w:r>
    </w:p>
    <w:p w:rsidR="00C73189" w:rsidRPr="00D17317" w:rsidRDefault="00C73189" w:rsidP="005F77E5">
      <w:pPr>
        <w:pStyle w:val="a8"/>
        <w:rPr>
          <w:b/>
        </w:rPr>
      </w:pPr>
      <w:r>
        <w:rPr>
          <w:rFonts w:hint="eastAsia"/>
        </w:rPr>
        <w:t>程序清单</w:t>
      </w:r>
      <w:r>
        <w:t xml:space="preserve"> </w:t>
      </w:r>
      <w:r w:rsidR="00221946">
        <w:fldChar w:fldCharType="begin"/>
      </w:r>
      <w:r w:rsidR="00221946">
        <w:instrText xml:space="preserve"> STYLEREF 1 \s </w:instrText>
      </w:r>
      <w:r w:rsidR="00221946">
        <w:fldChar w:fldCharType="separate"/>
      </w:r>
      <w:r w:rsidR="00B96029">
        <w:rPr>
          <w:noProof/>
        </w:rPr>
        <w:t>8</w:t>
      </w:r>
      <w:r w:rsidR="00221946">
        <w:rPr>
          <w:noProof/>
        </w:rPr>
        <w:fldChar w:fldCharType="end"/>
      </w:r>
      <w:r>
        <w:t>.</w:t>
      </w:r>
      <w:r>
        <w:fldChar w:fldCharType="begin"/>
      </w:r>
      <w:r>
        <w:instrText xml:space="preserve"> SEQ </w:instrText>
      </w:r>
      <w:r>
        <w:rPr>
          <w:rFonts w:hint="eastAsia"/>
        </w:rPr>
        <w:instrText>程序清单</w:instrText>
      </w:r>
      <w:r>
        <w:instrText xml:space="preserve"> \* ARABIC \s 1 </w:instrText>
      </w:r>
      <w:r>
        <w:fldChar w:fldCharType="separate"/>
      </w:r>
      <w:r w:rsidR="00B96029">
        <w:rPr>
          <w:noProof/>
        </w:rPr>
        <w:t>3</w:t>
      </w:r>
      <w:r>
        <w:fldChar w:fldCharType="end"/>
      </w:r>
      <w:r>
        <w:t xml:space="preserve">  tcp_server.c</w:t>
      </w:r>
    </w:p>
    <w:p w:rsidR="00C73189" w:rsidRPr="00460B76" w:rsidRDefault="00C73189" w:rsidP="00952020">
      <w:pPr>
        <w:pStyle w:val="a6"/>
        <w:ind w:firstLineChars="50" w:firstLine="90"/>
        <w:rPr>
          <w:lang w:val="en-US"/>
        </w:rPr>
      </w:pPr>
      <w:r w:rsidRPr="00460B76">
        <w:rPr>
          <w:lang w:val="en-US"/>
        </w:rPr>
        <w:t>#include &lt;stdio.h&gt;</w:t>
      </w:r>
    </w:p>
    <w:p w:rsidR="00C73189" w:rsidRPr="00460B76" w:rsidRDefault="00C73189" w:rsidP="00952020">
      <w:pPr>
        <w:pStyle w:val="a6"/>
        <w:ind w:firstLineChars="50" w:firstLine="90"/>
        <w:rPr>
          <w:lang w:val="en-US"/>
        </w:rPr>
      </w:pPr>
      <w:r w:rsidRPr="00460B76">
        <w:rPr>
          <w:lang w:val="en-US"/>
        </w:rPr>
        <w:t>#include &lt;stdlib.h&gt;</w:t>
      </w:r>
    </w:p>
    <w:p w:rsidR="00C73189" w:rsidRPr="00460B76" w:rsidRDefault="00C73189" w:rsidP="00952020">
      <w:pPr>
        <w:pStyle w:val="a6"/>
        <w:ind w:firstLineChars="50" w:firstLine="90"/>
        <w:rPr>
          <w:lang w:val="en-US"/>
        </w:rPr>
      </w:pPr>
      <w:r w:rsidRPr="00460B76">
        <w:rPr>
          <w:lang w:val="en-US"/>
        </w:rPr>
        <w:t>#include &lt;string.h&gt;</w:t>
      </w:r>
    </w:p>
    <w:p w:rsidR="00C73189" w:rsidRPr="00460B76" w:rsidRDefault="00C73189" w:rsidP="00952020">
      <w:pPr>
        <w:pStyle w:val="a6"/>
        <w:ind w:firstLineChars="50" w:firstLine="90"/>
        <w:rPr>
          <w:lang w:val="en-US"/>
        </w:rPr>
      </w:pPr>
      <w:r w:rsidRPr="00460B76">
        <w:rPr>
          <w:lang w:val="en-US"/>
        </w:rPr>
        <w:t>#include &lt;arpa/inet.h&gt;</w:t>
      </w:r>
    </w:p>
    <w:p w:rsidR="00C73189" w:rsidRPr="00460B76" w:rsidRDefault="00C73189" w:rsidP="00952020">
      <w:pPr>
        <w:pStyle w:val="a6"/>
        <w:ind w:firstLineChars="50" w:firstLine="90"/>
        <w:rPr>
          <w:lang w:val="en-US"/>
        </w:rPr>
      </w:pPr>
      <w:r w:rsidRPr="00460B76">
        <w:rPr>
          <w:lang w:val="en-US"/>
        </w:rPr>
        <w:t>#include &lt;sys/types.h&gt;</w:t>
      </w:r>
    </w:p>
    <w:p w:rsidR="00C73189" w:rsidRPr="00460B76" w:rsidRDefault="00C73189" w:rsidP="00952020">
      <w:pPr>
        <w:pStyle w:val="a6"/>
        <w:ind w:firstLineChars="50" w:firstLine="90"/>
        <w:rPr>
          <w:lang w:val="en-US"/>
        </w:rPr>
      </w:pPr>
      <w:r w:rsidRPr="00460B76">
        <w:rPr>
          <w:lang w:val="en-US"/>
        </w:rPr>
        <w:t>#include &lt;sys/socket.h&gt;</w:t>
      </w:r>
    </w:p>
    <w:p w:rsidR="00C73189" w:rsidRPr="00460B76" w:rsidRDefault="00C73189" w:rsidP="00952020">
      <w:pPr>
        <w:pStyle w:val="a6"/>
        <w:ind w:firstLineChars="50" w:firstLine="90"/>
        <w:rPr>
          <w:lang w:val="en-US"/>
        </w:rPr>
      </w:pPr>
      <w:r w:rsidRPr="00460B76">
        <w:rPr>
          <w:lang w:val="en-US"/>
        </w:rPr>
        <w:t>#include &lt;unistd.h&gt;</w:t>
      </w:r>
    </w:p>
    <w:p w:rsidR="00C73189" w:rsidRPr="00460B76" w:rsidRDefault="00C73189" w:rsidP="00952020">
      <w:pPr>
        <w:pStyle w:val="a6"/>
        <w:ind w:firstLineChars="50" w:firstLine="90"/>
        <w:rPr>
          <w:lang w:val="en-US"/>
        </w:rPr>
      </w:pPr>
      <w:r w:rsidRPr="00460B76">
        <w:rPr>
          <w:lang w:val="en-US"/>
        </w:rPr>
        <w:t xml:space="preserve">#include &lt;pthread.h&gt;  </w:t>
      </w:r>
    </w:p>
    <w:p w:rsidR="00C73189" w:rsidRPr="00460B76" w:rsidRDefault="00C73189" w:rsidP="00331A4C">
      <w:pPr>
        <w:pStyle w:val="a6"/>
        <w:rPr>
          <w:lang w:val="en-US"/>
        </w:rPr>
      </w:pPr>
      <w:r w:rsidRPr="00460B76">
        <w:rPr>
          <w:lang w:val="en-US"/>
        </w:rPr>
        <w:t>/******************************************************************************</w:t>
      </w:r>
    </w:p>
    <w:p w:rsidR="00C73189" w:rsidRPr="00460B76" w:rsidRDefault="00C73189" w:rsidP="00422B04">
      <w:pPr>
        <w:pStyle w:val="a6"/>
        <w:rPr>
          <w:lang w:val="en-US"/>
        </w:rPr>
      </w:pPr>
      <w:r w:rsidRPr="00460B76">
        <w:rPr>
          <w:lang w:val="en-US"/>
        </w:rPr>
        <w:t xml:space="preserve">  </w:t>
      </w:r>
      <w:r w:rsidRPr="00422B04">
        <w:rPr>
          <w:rFonts w:hint="eastAsia"/>
        </w:rPr>
        <w:t>宏定义</w:t>
      </w:r>
    </w:p>
    <w:p w:rsidR="00C73189" w:rsidRPr="00460B76" w:rsidRDefault="00C73189" w:rsidP="00422B04">
      <w:pPr>
        <w:pStyle w:val="a6"/>
        <w:rPr>
          <w:lang w:val="en-US"/>
        </w:rPr>
      </w:pPr>
      <w:r w:rsidRPr="00460B76">
        <w:rPr>
          <w:lang w:val="en-US"/>
        </w:rPr>
        <w:t>******************************************************************************/</w:t>
      </w:r>
    </w:p>
    <w:p w:rsidR="00C73189" w:rsidRPr="00460B76" w:rsidRDefault="00C73189" w:rsidP="00422B04">
      <w:pPr>
        <w:pStyle w:val="a6"/>
        <w:rPr>
          <w:lang w:val="en-US"/>
        </w:rPr>
      </w:pPr>
      <w:r w:rsidRPr="00460B76">
        <w:rPr>
          <w:lang w:val="en-US"/>
        </w:rPr>
        <w:t xml:space="preserve">#define  PORT    </w:t>
      </w:r>
      <w:r w:rsidRPr="00460B76">
        <w:rPr>
          <w:lang w:val="en-US"/>
        </w:rPr>
        <w:tab/>
        <w:t xml:space="preserve">8000                                  </w:t>
      </w:r>
      <w:r w:rsidRPr="00460B76">
        <w:rPr>
          <w:lang w:val="en-US"/>
        </w:rPr>
        <w:tab/>
        <w:t xml:space="preserve">/*  </w:t>
      </w:r>
      <w:r w:rsidRPr="00422B04">
        <w:rPr>
          <w:rFonts w:hint="eastAsia"/>
        </w:rPr>
        <w:t>服务器的端口号</w:t>
      </w:r>
      <w:r w:rsidRPr="00460B76">
        <w:rPr>
          <w:lang w:val="en-US"/>
        </w:rPr>
        <w:t xml:space="preserve">         */</w:t>
      </w:r>
    </w:p>
    <w:p w:rsidR="00C73189" w:rsidRPr="00460B76" w:rsidRDefault="00C73189" w:rsidP="00422B04">
      <w:pPr>
        <w:pStyle w:val="a6"/>
        <w:rPr>
          <w:lang w:val="en-US"/>
        </w:rPr>
      </w:pPr>
      <w:r w:rsidRPr="00460B76">
        <w:rPr>
          <w:lang w:val="en-US"/>
        </w:rPr>
        <w:t xml:space="preserve">#define  BUFSIZE </w:t>
      </w:r>
      <w:r w:rsidRPr="00460B76">
        <w:rPr>
          <w:lang w:val="en-US"/>
        </w:rPr>
        <w:tab/>
        <w:t>512</w:t>
      </w:r>
    </w:p>
    <w:p w:rsidR="00C73189" w:rsidRPr="00460B76" w:rsidRDefault="00C73189" w:rsidP="00422B04">
      <w:pPr>
        <w:pStyle w:val="a6"/>
        <w:rPr>
          <w:lang w:val="en-US"/>
        </w:rPr>
      </w:pPr>
      <w:r w:rsidRPr="00460B76">
        <w:rPr>
          <w:lang w:val="en-US"/>
        </w:rPr>
        <w:t>/******************************************************************************</w:t>
      </w:r>
    </w:p>
    <w:p w:rsidR="00C73189" w:rsidRPr="00460B76" w:rsidRDefault="00C73189" w:rsidP="00422B04">
      <w:pPr>
        <w:pStyle w:val="a6"/>
        <w:rPr>
          <w:lang w:val="en-US"/>
        </w:rPr>
      </w:pPr>
      <w:r w:rsidRPr="00460B76">
        <w:rPr>
          <w:lang w:val="en-US"/>
        </w:rPr>
        <w:t xml:space="preserve">** </w:t>
      </w:r>
      <w:r w:rsidRPr="00422B04">
        <w:rPr>
          <w:rFonts w:hint="eastAsia"/>
        </w:rPr>
        <w:t>函数名称</w:t>
      </w:r>
      <w:r w:rsidRPr="00460B76">
        <w:rPr>
          <w:lang w:val="en-US"/>
        </w:rPr>
        <w:t>: main</w:t>
      </w:r>
    </w:p>
    <w:p w:rsidR="00C73189" w:rsidRPr="00460B76" w:rsidRDefault="00C73189" w:rsidP="00422B04">
      <w:pPr>
        <w:pStyle w:val="a6"/>
        <w:rPr>
          <w:lang w:val="en-US"/>
        </w:rPr>
      </w:pPr>
      <w:r w:rsidRPr="00460B76">
        <w:rPr>
          <w:lang w:val="en-US"/>
        </w:rPr>
        <w:t xml:space="preserve">** </w:t>
      </w:r>
      <w:r w:rsidRPr="00422B04">
        <w:rPr>
          <w:rFonts w:hint="eastAsia"/>
        </w:rPr>
        <w:t>功能描述</w:t>
      </w:r>
      <w:r w:rsidRPr="00460B76">
        <w:rPr>
          <w:lang w:val="en-US"/>
        </w:rPr>
        <w:t xml:space="preserve">: </w:t>
      </w:r>
      <w:r w:rsidRPr="00422B04">
        <w:rPr>
          <w:rFonts w:hint="eastAsia"/>
        </w:rPr>
        <w:t>程序主函数</w:t>
      </w:r>
    </w:p>
    <w:p w:rsidR="00C73189" w:rsidRPr="00460B76" w:rsidRDefault="00C73189" w:rsidP="00422B04">
      <w:pPr>
        <w:pStyle w:val="a6"/>
        <w:rPr>
          <w:lang w:val="en-US"/>
        </w:rPr>
      </w:pPr>
      <w:r w:rsidRPr="00460B76">
        <w:rPr>
          <w:lang w:val="en-US"/>
        </w:rPr>
        <w:t>******************************************************************************/</w:t>
      </w:r>
    </w:p>
    <w:p w:rsidR="00C73189" w:rsidRPr="00460B76" w:rsidRDefault="00C73189" w:rsidP="00104530">
      <w:pPr>
        <w:pStyle w:val="a6"/>
        <w:rPr>
          <w:lang w:val="en-US"/>
        </w:rPr>
      </w:pPr>
      <w:r w:rsidRPr="00460B76">
        <w:rPr>
          <w:lang w:val="en-US"/>
        </w:rPr>
        <w:lastRenderedPageBreak/>
        <w:t>int main (int argc, char *argv[])</w:t>
      </w:r>
    </w:p>
    <w:p w:rsidR="00C73189" w:rsidRPr="00460B76" w:rsidRDefault="00C73189" w:rsidP="00104530">
      <w:pPr>
        <w:pStyle w:val="a6"/>
        <w:rPr>
          <w:lang w:val="en-US"/>
        </w:rPr>
      </w:pPr>
      <w:r w:rsidRPr="00460B76">
        <w:rPr>
          <w:lang w:val="en-US"/>
        </w:rPr>
        <w:t>{</w:t>
      </w:r>
    </w:p>
    <w:p w:rsidR="00C73189" w:rsidRPr="00460B76" w:rsidRDefault="00C73189" w:rsidP="00104530">
      <w:pPr>
        <w:pStyle w:val="a6"/>
        <w:rPr>
          <w:lang w:val="en-US"/>
        </w:rPr>
      </w:pPr>
      <w:r w:rsidRPr="00460B76">
        <w:rPr>
          <w:lang w:val="en-US"/>
        </w:rPr>
        <w:t xml:space="preserve">   int                </w:t>
      </w:r>
      <w:r w:rsidRPr="00460B76">
        <w:rPr>
          <w:lang w:val="en-US"/>
        </w:rPr>
        <w:tab/>
      </w:r>
      <w:r w:rsidRPr="00460B76">
        <w:rPr>
          <w:lang w:val="en-US"/>
        </w:rPr>
        <w:tab/>
        <w:t>ret;</w:t>
      </w:r>
    </w:p>
    <w:p w:rsidR="00C73189" w:rsidRPr="00460B76" w:rsidRDefault="00C73189" w:rsidP="00104530">
      <w:pPr>
        <w:pStyle w:val="a6"/>
        <w:rPr>
          <w:lang w:val="en-US"/>
        </w:rPr>
      </w:pPr>
      <w:r w:rsidRPr="00460B76">
        <w:rPr>
          <w:lang w:val="en-US"/>
        </w:rPr>
        <w:t xml:space="preserve">   int                </w:t>
      </w:r>
      <w:r w:rsidRPr="00460B76">
        <w:rPr>
          <w:lang w:val="en-US"/>
        </w:rPr>
        <w:tab/>
      </w:r>
      <w:r w:rsidRPr="00460B76">
        <w:rPr>
          <w:lang w:val="en-US"/>
        </w:rPr>
        <w:tab/>
        <w:t>sockfd;</w:t>
      </w:r>
    </w:p>
    <w:p w:rsidR="00C73189" w:rsidRPr="00460B76" w:rsidRDefault="00C73189" w:rsidP="00104530">
      <w:pPr>
        <w:pStyle w:val="a6"/>
        <w:rPr>
          <w:lang w:val="en-US"/>
        </w:rPr>
      </w:pPr>
      <w:r w:rsidRPr="00460B76">
        <w:rPr>
          <w:lang w:val="en-US"/>
        </w:rPr>
        <w:t xml:space="preserve">   struct sockaddr_in</w:t>
      </w:r>
      <w:r w:rsidRPr="00460B76">
        <w:rPr>
          <w:lang w:val="en-US"/>
        </w:rPr>
        <w:tab/>
        <w:t>server_addr;</w:t>
      </w:r>
    </w:p>
    <w:p w:rsidR="00C73189" w:rsidRPr="00460B76" w:rsidRDefault="00C73189" w:rsidP="00104530">
      <w:pPr>
        <w:pStyle w:val="a6"/>
        <w:rPr>
          <w:lang w:val="en-US"/>
        </w:rPr>
      </w:pPr>
    </w:p>
    <w:p w:rsidR="00C73189" w:rsidRPr="00460B76" w:rsidRDefault="00C73189" w:rsidP="00104530">
      <w:pPr>
        <w:pStyle w:val="a6"/>
        <w:rPr>
          <w:lang w:val="en-US"/>
        </w:rPr>
      </w:pPr>
      <w:r w:rsidRPr="00460B76">
        <w:rPr>
          <w:lang w:val="en-US"/>
        </w:rPr>
        <w:t xml:space="preserve">   sockfd = socket(AF_INET, SOCK_STREAM, IPPROTO_TCP);</w:t>
      </w:r>
      <w:r w:rsidRPr="00460B76">
        <w:rPr>
          <w:lang w:val="en-US"/>
        </w:rPr>
        <w:tab/>
        <w:t xml:space="preserve">/*  </w:t>
      </w:r>
      <w:r>
        <w:rPr>
          <w:rFonts w:hint="eastAsia"/>
        </w:rPr>
        <w:t>创建套接字</w:t>
      </w:r>
      <w:r w:rsidRPr="00460B76">
        <w:rPr>
          <w:lang w:val="en-US"/>
        </w:rPr>
        <w:t xml:space="preserve">             */</w:t>
      </w:r>
    </w:p>
    <w:p w:rsidR="00C73189" w:rsidRPr="00460B76" w:rsidRDefault="00C73189" w:rsidP="00104530">
      <w:pPr>
        <w:pStyle w:val="a6"/>
        <w:rPr>
          <w:lang w:val="en-US"/>
        </w:rPr>
      </w:pPr>
      <w:r w:rsidRPr="00460B76">
        <w:rPr>
          <w:lang w:val="en-US"/>
        </w:rPr>
        <w:t xml:space="preserve">   if (sockfd &lt; 0) {</w:t>
      </w:r>
    </w:p>
    <w:p w:rsidR="00C73189" w:rsidRPr="00460B76" w:rsidRDefault="00C73189" w:rsidP="00104530">
      <w:pPr>
        <w:pStyle w:val="a6"/>
        <w:rPr>
          <w:lang w:val="en-US"/>
        </w:rPr>
      </w:pPr>
      <w:r w:rsidRPr="00460B76">
        <w:rPr>
          <w:lang w:val="en-US"/>
        </w:rPr>
        <w:tab/>
        <w:t xml:space="preserve">   printf("socket failed");</w:t>
      </w:r>
    </w:p>
    <w:p w:rsidR="00C73189" w:rsidRPr="00460B76" w:rsidRDefault="00C73189" w:rsidP="00104530">
      <w:pPr>
        <w:pStyle w:val="a6"/>
        <w:rPr>
          <w:lang w:val="en-US"/>
        </w:rPr>
      </w:pPr>
      <w:r w:rsidRPr="00460B76">
        <w:rPr>
          <w:lang w:val="en-US"/>
        </w:rPr>
        <w:tab/>
        <w:t xml:space="preserve">   return (-1);</w:t>
      </w:r>
    </w:p>
    <w:p w:rsidR="00C73189" w:rsidRPr="00460B76" w:rsidRDefault="00C73189" w:rsidP="00104530">
      <w:pPr>
        <w:pStyle w:val="a6"/>
        <w:rPr>
          <w:lang w:val="en-US"/>
        </w:rPr>
      </w:pPr>
      <w:r w:rsidRPr="00460B76">
        <w:rPr>
          <w:lang w:val="en-US"/>
        </w:rPr>
        <w:t xml:space="preserve">   }</w:t>
      </w:r>
    </w:p>
    <w:p w:rsidR="00C73189" w:rsidRPr="00460B76" w:rsidRDefault="00C73189" w:rsidP="00104530">
      <w:pPr>
        <w:pStyle w:val="a6"/>
        <w:rPr>
          <w:lang w:val="en-US"/>
        </w:rPr>
      </w:pPr>
      <w:r w:rsidRPr="00460B76">
        <w:rPr>
          <w:lang w:val="en-US"/>
        </w:rPr>
        <w:t xml:space="preserve">   server_addr.sin_family     </w:t>
      </w:r>
      <w:r w:rsidRPr="00460B76">
        <w:rPr>
          <w:lang w:val="en-US"/>
        </w:rPr>
        <w:tab/>
        <w:t xml:space="preserve">= AF_INET;              </w:t>
      </w:r>
      <w:r w:rsidRPr="00460B76">
        <w:rPr>
          <w:lang w:val="en-US"/>
        </w:rPr>
        <w:tab/>
        <w:t xml:space="preserve">/*  </w:t>
      </w:r>
      <w:r>
        <w:rPr>
          <w:rFonts w:hint="eastAsia"/>
        </w:rPr>
        <w:t>设置通信参数</w:t>
      </w:r>
      <w:r w:rsidRPr="00460B76">
        <w:rPr>
          <w:lang w:val="en-US"/>
        </w:rPr>
        <w:t xml:space="preserve">           */</w:t>
      </w:r>
    </w:p>
    <w:p w:rsidR="00C73189" w:rsidRPr="00460B76" w:rsidRDefault="00C73189" w:rsidP="00104530">
      <w:pPr>
        <w:pStyle w:val="a6"/>
        <w:rPr>
          <w:lang w:val="en-US"/>
        </w:rPr>
      </w:pPr>
      <w:r w:rsidRPr="00460B76">
        <w:rPr>
          <w:lang w:val="en-US"/>
        </w:rPr>
        <w:t xml:space="preserve">   server_addr.sin_port         </w:t>
      </w:r>
      <w:r w:rsidRPr="00460B76">
        <w:rPr>
          <w:lang w:val="en-US"/>
        </w:rPr>
        <w:tab/>
        <w:t>= htons(PORT);</w:t>
      </w:r>
    </w:p>
    <w:p w:rsidR="00C73189" w:rsidRPr="00460B76" w:rsidRDefault="00C73189" w:rsidP="00104530">
      <w:pPr>
        <w:pStyle w:val="a6"/>
        <w:rPr>
          <w:lang w:val="en-US"/>
        </w:rPr>
      </w:pPr>
      <w:r w:rsidRPr="00460B76">
        <w:rPr>
          <w:lang w:val="en-US"/>
        </w:rPr>
        <w:t xml:space="preserve">   server_addr.sin_addr.s_addr </w:t>
      </w:r>
      <w:r w:rsidRPr="00460B76">
        <w:rPr>
          <w:lang w:val="en-US"/>
        </w:rPr>
        <w:tab/>
        <w:t>= htonl(INADDR_ANY);</w:t>
      </w:r>
    </w:p>
    <w:p w:rsidR="00C73189" w:rsidRPr="00460B76" w:rsidRDefault="00C73189" w:rsidP="00104530">
      <w:pPr>
        <w:pStyle w:val="a6"/>
        <w:rPr>
          <w:lang w:val="en-US"/>
        </w:rPr>
      </w:pPr>
    </w:p>
    <w:p w:rsidR="00C73189" w:rsidRPr="00460B76" w:rsidRDefault="00C73189" w:rsidP="00104530">
      <w:pPr>
        <w:pStyle w:val="a6"/>
        <w:rPr>
          <w:lang w:val="en-US"/>
        </w:rPr>
      </w:pPr>
      <w:r w:rsidRPr="00460B76">
        <w:rPr>
          <w:lang w:val="en-US"/>
        </w:rPr>
        <w:t xml:space="preserve">   ret = bind(sockfd, (struct sockaddr*)&amp;server_addr, sizeof(server_addr));</w:t>
      </w:r>
    </w:p>
    <w:p w:rsidR="00C73189" w:rsidRPr="00460B76" w:rsidRDefault="00C73189" w:rsidP="00104530">
      <w:pPr>
        <w:pStyle w:val="a6"/>
        <w:rPr>
          <w:lang w:val="en-US"/>
        </w:rPr>
      </w:pPr>
      <w:r w:rsidRPr="00460B76">
        <w:rPr>
          <w:lang w:val="en-US"/>
        </w:rPr>
        <w:t xml:space="preserve">   if (ret &lt; 0) {</w:t>
      </w:r>
    </w:p>
    <w:p w:rsidR="00C73189" w:rsidRPr="00460B76" w:rsidRDefault="00C73189" w:rsidP="00104530">
      <w:pPr>
        <w:pStyle w:val="a6"/>
        <w:rPr>
          <w:lang w:val="en-US"/>
        </w:rPr>
      </w:pPr>
      <w:r w:rsidRPr="00460B76">
        <w:rPr>
          <w:lang w:val="en-US"/>
        </w:rPr>
        <w:tab/>
        <w:t xml:space="preserve">   printf("bind error!\n");</w:t>
      </w:r>
    </w:p>
    <w:p w:rsidR="00C73189" w:rsidRPr="00460B76" w:rsidRDefault="00C73189" w:rsidP="00104530">
      <w:pPr>
        <w:pStyle w:val="a6"/>
        <w:rPr>
          <w:lang w:val="en-US"/>
        </w:rPr>
      </w:pPr>
      <w:r w:rsidRPr="00460B76">
        <w:rPr>
          <w:lang w:val="en-US"/>
        </w:rPr>
        <w:tab/>
        <w:t xml:space="preserve">   return (-1);</w:t>
      </w:r>
    </w:p>
    <w:p w:rsidR="00C73189" w:rsidRPr="00460B76" w:rsidRDefault="00C73189" w:rsidP="00104530">
      <w:pPr>
        <w:pStyle w:val="a6"/>
        <w:rPr>
          <w:lang w:val="en-US"/>
        </w:rPr>
      </w:pPr>
      <w:r w:rsidRPr="00460B76">
        <w:rPr>
          <w:lang w:val="en-US"/>
        </w:rPr>
        <w:t xml:space="preserve">   }</w:t>
      </w:r>
    </w:p>
    <w:p w:rsidR="00C73189" w:rsidRPr="00460B76" w:rsidRDefault="00C73189" w:rsidP="00104530">
      <w:pPr>
        <w:pStyle w:val="a6"/>
        <w:rPr>
          <w:lang w:val="en-US"/>
        </w:rPr>
      </w:pPr>
      <w:r w:rsidRPr="00460B76">
        <w:rPr>
          <w:lang w:val="en-US"/>
        </w:rPr>
        <w:t xml:space="preserve">   listen(sockfd, 128);                                   </w:t>
      </w:r>
      <w:r w:rsidRPr="00460B76">
        <w:rPr>
          <w:lang w:val="en-US"/>
        </w:rPr>
        <w:tab/>
        <w:t xml:space="preserve">/*  </w:t>
      </w:r>
      <w:r>
        <w:rPr>
          <w:rFonts w:hint="eastAsia"/>
        </w:rPr>
        <w:t>监听</w:t>
      </w:r>
      <w:r w:rsidRPr="00460B76">
        <w:rPr>
          <w:lang w:val="en-US"/>
        </w:rPr>
        <w:t xml:space="preserve">                   */</w:t>
      </w:r>
    </w:p>
    <w:p w:rsidR="00C73189" w:rsidRPr="00460B76" w:rsidRDefault="00C73189" w:rsidP="00104530">
      <w:pPr>
        <w:pStyle w:val="a6"/>
        <w:rPr>
          <w:lang w:val="en-US"/>
        </w:rPr>
      </w:pPr>
    </w:p>
    <w:p w:rsidR="00C73189" w:rsidRPr="00460B76" w:rsidRDefault="00C73189" w:rsidP="00104530">
      <w:pPr>
        <w:pStyle w:val="a6"/>
        <w:rPr>
          <w:lang w:val="en-US"/>
        </w:rPr>
      </w:pPr>
      <w:r w:rsidRPr="00460B76">
        <w:rPr>
          <w:lang w:val="en-US"/>
        </w:rPr>
        <w:t xml:space="preserve">   while (1) {</w:t>
      </w:r>
    </w:p>
    <w:p w:rsidR="00C73189" w:rsidRPr="00460B76" w:rsidRDefault="00C73189" w:rsidP="00952020">
      <w:pPr>
        <w:pStyle w:val="a6"/>
        <w:ind w:firstLineChars="350" w:firstLine="630"/>
        <w:rPr>
          <w:lang w:val="en-US"/>
        </w:rPr>
      </w:pPr>
      <w:r w:rsidRPr="00460B76">
        <w:rPr>
          <w:lang w:val="en-US"/>
        </w:rPr>
        <w:t xml:space="preserve">int  newfd = accept(sockfd, NULL, NULL);   </w:t>
      </w:r>
      <w:r w:rsidRPr="00460B76">
        <w:rPr>
          <w:lang w:val="en-US"/>
        </w:rPr>
        <w:tab/>
      </w:r>
      <w:r w:rsidRPr="00460B76">
        <w:rPr>
          <w:lang w:val="en-US"/>
        </w:rPr>
        <w:tab/>
        <w:t xml:space="preserve">/*  </w:t>
      </w:r>
      <w:r>
        <w:rPr>
          <w:rFonts w:hint="eastAsia"/>
        </w:rPr>
        <w:t>建立连接</w:t>
      </w:r>
      <w:r w:rsidRPr="00460B76">
        <w:rPr>
          <w:lang w:val="en-US"/>
        </w:rPr>
        <w:t xml:space="preserve">               */</w:t>
      </w:r>
    </w:p>
    <w:p w:rsidR="00C73189" w:rsidRPr="00460B76" w:rsidRDefault="00C73189" w:rsidP="00952020">
      <w:pPr>
        <w:pStyle w:val="a6"/>
        <w:ind w:firstLineChars="350" w:firstLine="630"/>
        <w:rPr>
          <w:lang w:val="en-US"/>
        </w:rPr>
      </w:pPr>
      <w:r w:rsidRPr="00460B76">
        <w:rPr>
          <w:lang w:val="en-US"/>
        </w:rPr>
        <w:t>pthread_t tid;</w:t>
      </w:r>
    </w:p>
    <w:p w:rsidR="00C73189" w:rsidRPr="00460B76" w:rsidRDefault="00C73189" w:rsidP="005C325C">
      <w:pPr>
        <w:pStyle w:val="a6"/>
        <w:rPr>
          <w:lang w:val="en-US"/>
        </w:rPr>
      </w:pPr>
      <w:r w:rsidRPr="00460B76">
        <w:rPr>
          <w:lang w:val="en-US"/>
        </w:rPr>
        <w:t xml:space="preserve">       ret = pthread_create(&amp;tid, NULL, tcp_fun, (void*)newfd);</w:t>
      </w:r>
    </w:p>
    <w:p w:rsidR="00C73189" w:rsidRPr="00460B76" w:rsidRDefault="00C73189" w:rsidP="005C325C">
      <w:pPr>
        <w:pStyle w:val="a6"/>
        <w:rPr>
          <w:lang w:val="en-US"/>
        </w:rPr>
      </w:pPr>
      <w:r w:rsidRPr="00460B76">
        <w:rPr>
          <w:lang w:val="en-US"/>
        </w:rPr>
        <w:t xml:space="preserve">       if (ret != 0) {</w:t>
      </w:r>
    </w:p>
    <w:p w:rsidR="00C73189" w:rsidRPr="00460B76" w:rsidRDefault="00C73189" w:rsidP="005C325C">
      <w:pPr>
        <w:pStyle w:val="a6"/>
        <w:rPr>
          <w:lang w:val="en-US"/>
        </w:rPr>
      </w:pPr>
      <w:r w:rsidRPr="00460B76">
        <w:rPr>
          <w:lang w:val="en-US"/>
        </w:rPr>
        <w:t xml:space="preserve">    </w:t>
      </w:r>
      <w:r w:rsidRPr="00460B76">
        <w:rPr>
          <w:lang w:val="en-US"/>
        </w:rPr>
        <w:tab/>
        <w:t xml:space="preserve">      printf("create tcp sever thread failed");</w:t>
      </w:r>
    </w:p>
    <w:p w:rsidR="00C73189" w:rsidRPr="00460B76" w:rsidRDefault="00C73189" w:rsidP="005C325C">
      <w:pPr>
        <w:pStyle w:val="a6"/>
        <w:rPr>
          <w:lang w:val="en-US"/>
        </w:rPr>
      </w:pPr>
      <w:r w:rsidRPr="00460B76">
        <w:rPr>
          <w:lang w:val="en-US"/>
        </w:rPr>
        <w:tab/>
        <w:t xml:space="preserve">      close(newfd);</w:t>
      </w:r>
    </w:p>
    <w:p w:rsidR="00C73189" w:rsidRPr="00460B76" w:rsidRDefault="00C73189" w:rsidP="00952020">
      <w:pPr>
        <w:pStyle w:val="a6"/>
        <w:ind w:firstLineChars="550" w:firstLine="990"/>
        <w:rPr>
          <w:lang w:val="en-US"/>
        </w:rPr>
      </w:pPr>
      <w:r w:rsidRPr="00460B76">
        <w:rPr>
          <w:lang w:val="en-US"/>
        </w:rPr>
        <w:t>break;</w:t>
      </w:r>
    </w:p>
    <w:p w:rsidR="00C73189" w:rsidRPr="00460B76" w:rsidRDefault="00C73189" w:rsidP="005C325C">
      <w:pPr>
        <w:pStyle w:val="a6"/>
        <w:rPr>
          <w:lang w:val="en-US"/>
        </w:rPr>
      </w:pPr>
      <w:r w:rsidRPr="00460B76">
        <w:rPr>
          <w:lang w:val="en-US"/>
        </w:rPr>
        <w:t xml:space="preserve">       } </w:t>
      </w:r>
    </w:p>
    <w:p w:rsidR="00C73189" w:rsidRPr="00460B76" w:rsidRDefault="00C73189" w:rsidP="005C325C">
      <w:pPr>
        <w:pStyle w:val="a6"/>
        <w:rPr>
          <w:lang w:val="en-US"/>
        </w:rPr>
      </w:pPr>
      <w:r w:rsidRPr="00460B76">
        <w:rPr>
          <w:lang w:val="en-US"/>
        </w:rPr>
        <w:t xml:space="preserve">   } </w:t>
      </w:r>
    </w:p>
    <w:p w:rsidR="00C73189" w:rsidRPr="00460B76" w:rsidRDefault="00C73189" w:rsidP="005C325C">
      <w:pPr>
        <w:pStyle w:val="a6"/>
        <w:rPr>
          <w:lang w:val="en-US"/>
        </w:rPr>
      </w:pPr>
      <w:r w:rsidRPr="00460B76">
        <w:rPr>
          <w:lang w:val="en-US"/>
        </w:rPr>
        <w:t xml:space="preserve">   close(sockfd);</w:t>
      </w:r>
    </w:p>
    <w:p w:rsidR="00C73189" w:rsidRPr="00460B76" w:rsidRDefault="00C73189" w:rsidP="00104530">
      <w:pPr>
        <w:pStyle w:val="a6"/>
        <w:rPr>
          <w:lang w:val="en-US"/>
        </w:rPr>
      </w:pPr>
      <w:r w:rsidRPr="00460B76">
        <w:rPr>
          <w:lang w:val="en-US"/>
        </w:rPr>
        <w:t xml:space="preserve">   return (0);</w:t>
      </w:r>
    </w:p>
    <w:p w:rsidR="00C73189" w:rsidRPr="00460B76" w:rsidRDefault="00C73189" w:rsidP="00104530">
      <w:pPr>
        <w:pStyle w:val="a6"/>
        <w:rPr>
          <w:lang w:val="en-US"/>
        </w:rPr>
      </w:pPr>
      <w:r w:rsidRPr="00460B76">
        <w:rPr>
          <w:lang w:val="en-US"/>
        </w:rPr>
        <w:t>}</w:t>
      </w:r>
    </w:p>
    <w:p w:rsidR="00C73189" w:rsidRPr="00460B76" w:rsidRDefault="00C73189" w:rsidP="00422B04">
      <w:pPr>
        <w:pStyle w:val="a6"/>
        <w:rPr>
          <w:lang w:val="en-US"/>
        </w:rPr>
      </w:pPr>
      <w:r w:rsidRPr="00460B76">
        <w:rPr>
          <w:lang w:val="en-US"/>
        </w:rPr>
        <w:t>/******************************************************************************</w:t>
      </w:r>
    </w:p>
    <w:p w:rsidR="00C73189" w:rsidRPr="00460B76" w:rsidRDefault="00C73189" w:rsidP="00422B04">
      <w:pPr>
        <w:pStyle w:val="a6"/>
        <w:rPr>
          <w:lang w:val="en-US"/>
        </w:rPr>
      </w:pPr>
      <w:r w:rsidRPr="00460B76">
        <w:rPr>
          <w:lang w:val="en-US"/>
        </w:rPr>
        <w:t xml:space="preserve">** </w:t>
      </w:r>
      <w:r w:rsidRPr="00422B04">
        <w:rPr>
          <w:rFonts w:hint="eastAsia"/>
        </w:rPr>
        <w:t>函数名称</w:t>
      </w:r>
      <w:r w:rsidRPr="00460B76">
        <w:rPr>
          <w:lang w:val="en-US"/>
        </w:rPr>
        <w:t>: *tcp_fun</w:t>
      </w:r>
    </w:p>
    <w:p w:rsidR="00C73189" w:rsidRPr="00460B76" w:rsidRDefault="00C73189" w:rsidP="00422B04">
      <w:pPr>
        <w:pStyle w:val="a6"/>
        <w:rPr>
          <w:lang w:val="en-US"/>
        </w:rPr>
      </w:pPr>
      <w:r w:rsidRPr="00460B76">
        <w:rPr>
          <w:lang w:val="en-US"/>
        </w:rPr>
        <w:t xml:space="preserve">** </w:t>
      </w:r>
      <w:r w:rsidRPr="00422B04">
        <w:rPr>
          <w:rFonts w:hint="eastAsia"/>
        </w:rPr>
        <w:t>功能描述</w:t>
      </w:r>
      <w:r w:rsidRPr="00460B76">
        <w:rPr>
          <w:lang w:val="en-US"/>
        </w:rPr>
        <w:t xml:space="preserve">: </w:t>
      </w:r>
      <w:r>
        <w:rPr>
          <w:rFonts w:hint="eastAsia"/>
        </w:rPr>
        <w:t>服务器建立连接的线程</w:t>
      </w:r>
    </w:p>
    <w:p w:rsidR="00C73189" w:rsidRPr="00460B76" w:rsidRDefault="00C73189" w:rsidP="00422B04">
      <w:pPr>
        <w:pStyle w:val="a6"/>
        <w:rPr>
          <w:lang w:val="en-US"/>
        </w:rPr>
      </w:pPr>
      <w:r w:rsidRPr="00460B76">
        <w:rPr>
          <w:lang w:val="en-US"/>
        </w:rPr>
        <w:t>******************************************************************************/</w:t>
      </w:r>
    </w:p>
    <w:p w:rsidR="00C73189" w:rsidRPr="00460B76" w:rsidRDefault="00C73189" w:rsidP="009C203C">
      <w:pPr>
        <w:pStyle w:val="a6"/>
        <w:rPr>
          <w:lang w:val="en-US"/>
        </w:rPr>
      </w:pPr>
      <w:r w:rsidRPr="00460B76">
        <w:rPr>
          <w:lang w:val="en-US"/>
        </w:rPr>
        <w:t xml:space="preserve">void *tcp_fun (void *arg) </w:t>
      </w:r>
    </w:p>
    <w:p w:rsidR="00C73189" w:rsidRPr="00460B76" w:rsidRDefault="00C73189" w:rsidP="009C203C">
      <w:pPr>
        <w:pStyle w:val="a6"/>
        <w:rPr>
          <w:lang w:val="en-US"/>
        </w:rPr>
      </w:pPr>
      <w:r w:rsidRPr="00460B76">
        <w:rPr>
          <w:lang w:val="en-US"/>
        </w:rPr>
        <w:t>{</w:t>
      </w:r>
    </w:p>
    <w:p w:rsidR="00C73189" w:rsidRPr="00460B76" w:rsidRDefault="00C73189" w:rsidP="00F438D5">
      <w:pPr>
        <w:pStyle w:val="a6"/>
        <w:rPr>
          <w:lang w:val="en-US"/>
        </w:rPr>
      </w:pPr>
      <w:r w:rsidRPr="00460B76">
        <w:rPr>
          <w:lang w:val="en-US"/>
        </w:rPr>
        <w:t xml:space="preserve">   int </w:t>
      </w:r>
      <w:r w:rsidRPr="00460B76">
        <w:rPr>
          <w:lang w:val="en-US"/>
        </w:rPr>
        <w:tab/>
        <w:t>ret;</w:t>
      </w:r>
    </w:p>
    <w:p w:rsidR="00C73189" w:rsidRPr="00460B76" w:rsidRDefault="00C73189" w:rsidP="00F438D5">
      <w:pPr>
        <w:pStyle w:val="a6"/>
        <w:rPr>
          <w:lang w:val="en-US"/>
        </w:rPr>
      </w:pPr>
      <w:r w:rsidRPr="00460B76">
        <w:rPr>
          <w:lang w:val="en-US"/>
        </w:rPr>
        <w:t xml:space="preserve">   char </w:t>
      </w:r>
      <w:r w:rsidRPr="00460B76">
        <w:rPr>
          <w:lang w:val="en-US"/>
        </w:rPr>
        <w:tab/>
        <w:t xml:space="preserve">buf[BUFSIZE + 1]; </w:t>
      </w:r>
    </w:p>
    <w:p w:rsidR="00C73189" w:rsidRPr="00460B76" w:rsidRDefault="00C73189" w:rsidP="00F438D5">
      <w:pPr>
        <w:pStyle w:val="a6"/>
        <w:rPr>
          <w:lang w:val="en-US"/>
        </w:rPr>
      </w:pPr>
      <w:r w:rsidRPr="00460B76">
        <w:rPr>
          <w:lang w:val="en-US"/>
        </w:rPr>
        <w:t xml:space="preserve">   int</w:t>
      </w:r>
      <w:r w:rsidRPr="00460B76">
        <w:rPr>
          <w:lang w:val="en-US"/>
        </w:rPr>
        <w:tab/>
        <w:t>new_fd = (int)arg;</w:t>
      </w:r>
    </w:p>
    <w:p w:rsidR="00C73189" w:rsidRPr="00460B76" w:rsidRDefault="00C73189" w:rsidP="00F438D5">
      <w:pPr>
        <w:pStyle w:val="a6"/>
        <w:rPr>
          <w:lang w:val="en-US"/>
        </w:rPr>
      </w:pPr>
    </w:p>
    <w:p w:rsidR="00C73189" w:rsidRPr="00460B76" w:rsidRDefault="00C73189" w:rsidP="009C203C">
      <w:pPr>
        <w:pStyle w:val="a6"/>
        <w:rPr>
          <w:lang w:val="en-US"/>
        </w:rPr>
      </w:pPr>
      <w:r w:rsidRPr="00460B76">
        <w:rPr>
          <w:lang w:val="en-US"/>
        </w:rPr>
        <w:t xml:space="preserve">   while (1) {</w:t>
      </w:r>
    </w:p>
    <w:p w:rsidR="00C73189" w:rsidRPr="00460B76" w:rsidRDefault="00C73189" w:rsidP="009C203C">
      <w:pPr>
        <w:pStyle w:val="a6"/>
        <w:rPr>
          <w:lang w:val="en-US"/>
        </w:rPr>
      </w:pPr>
      <w:r w:rsidRPr="00460B76">
        <w:rPr>
          <w:lang w:val="en-US"/>
        </w:rPr>
        <w:tab/>
        <w:t xml:space="preserve">   ret = read(new_fd, buf, BUFSIZE);                </w:t>
      </w:r>
      <w:r w:rsidRPr="00460B76">
        <w:rPr>
          <w:lang w:val="en-US"/>
        </w:rPr>
        <w:tab/>
        <w:t xml:space="preserve">/*  </w:t>
      </w:r>
      <w:r>
        <w:rPr>
          <w:rFonts w:hint="eastAsia"/>
        </w:rPr>
        <w:t>读取套接字接收数据</w:t>
      </w:r>
      <w:r w:rsidRPr="00460B76">
        <w:rPr>
          <w:lang w:val="en-US"/>
        </w:rPr>
        <w:t xml:space="preserve">     */</w:t>
      </w:r>
    </w:p>
    <w:p w:rsidR="00C73189" w:rsidRPr="00460B76" w:rsidRDefault="00C73189" w:rsidP="009C203C">
      <w:pPr>
        <w:pStyle w:val="a6"/>
        <w:rPr>
          <w:lang w:val="en-US"/>
        </w:rPr>
      </w:pPr>
      <w:r w:rsidRPr="00460B76">
        <w:rPr>
          <w:lang w:val="en-US"/>
        </w:rPr>
        <w:tab/>
        <w:t xml:space="preserve">   if (ret &lt;= 0) {</w:t>
      </w:r>
    </w:p>
    <w:p w:rsidR="00C73189" w:rsidRPr="00460B76" w:rsidRDefault="00C73189" w:rsidP="009C203C">
      <w:pPr>
        <w:pStyle w:val="a6"/>
        <w:rPr>
          <w:lang w:val="en-US"/>
        </w:rPr>
      </w:pPr>
      <w:r w:rsidRPr="00460B76">
        <w:rPr>
          <w:lang w:val="en-US"/>
        </w:rPr>
        <w:tab/>
      </w:r>
      <w:r w:rsidRPr="00460B76">
        <w:rPr>
          <w:lang w:val="en-US"/>
        </w:rPr>
        <w:tab/>
        <w:t xml:space="preserve">   printf("client close !");</w:t>
      </w:r>
    </w:p>
    <w:p w:rsidR="00C73189" w:rsidRPr="00460B76" w:rsidRDefault="00C73189" w:rsidP="009C203C">
      <w:pPr>
        <w:pStyle w:val="a6"/>
        <w:rPr>
          <w:lang w:val="en-US"/>
        </w:rPr>
      </w:pPr>
      <w:r w:rsidRPr="00460B76">
        <w:rPr>
          <w:lang w:val="en-US"/>
        </w:rPr>
        <w:tab/>
      </w:r>
      <w:r w:rsidRPr="00460B76">
        <w:rPr>
          <w:lang w:val="en-US"/>
        </w:rPr>
        <w:tab/>
        <w:t xml:space="preserve">   break;</w:t>
      </w:r>
    </w:p>
    <w:p w:rsidR="00C73189" w:rsidRPr="00460B76" w:rsidRDefault="00C73189" w:rsidP="009C203C">
      <w:pPr>
        <w:pStyle w:val="a6"/>
        <w:rPr>
          <w:lang w:val="en-US"/>
        </w:rPr>
      </w:pPr>
      <w:r w:rsidRPr="00460B76">
        <w:rPr>
          <w:lang w:val="en-US"/>
        </w:rPr>
        <w:tab/>
        <w:t xml:space="preserve">   }</w:t>
      </w:r>
    </w:p>
    <w:p w:rsidR="00C73189" w:rsidRPr="00460B76" w:rsidRDefault="00C73189" w:rsidP="009C203C">
      <w:pPr>
        <w:pStyle w:val="a6"/>
        <w:rPr>
          <w:lang w:val="en-US"/>
        </w:rPr>
      </w:pPr>
      <w:r w:rsidRPr="00460B76">
        <w:rPr>
          <w:lang w:val="en-US"/>
        </w:rPr>
        <w:tab/>
        <w:t xml:space="preserve">   buf[ret] = '\0';</w:t>
      </w:r>
    </w:p>
    <w:p w:rsidR="00C73189" w:rsidRPr="00460B76" w:rsidRDefault="00C73189" w:rsidP="009C203C">
      <w:pPr>
        <w:pStyle w:val="a6"/>
        <w:rPr>
          <w:lang w:val="en-US"/>
        </w:rPr>
      </w:pPr>
      <w:r w:rsidRPr="00460B76">
        <w:rPr>
          <w:lang w:val="en-US"/>
        </w:rPr>
        <w:tab/>
        <w:t xml:space="preserve">   printf("%s\n", buf);                            </w:t>
      </w:r>
      <w:r w:rsidRPr="00460B76">
        <w:rPr>
          <w:lang w:val="en-US"/>
        </w:rPr>
        <w:tab/>
      </w:r>
      <w:r w:rsidRPr="00460B76">
        <w:rPr>
          <w:lang w:val="en-US"/>
        </w:rPr>
        <w:tab/>
        <w:t xml:space="preserve">/*  </w:t>
      </w:r>
      <w:r>
        <w:rPr>
          <w:rFonts w:hint="eastAsia"/>
        </w:rPr>
        <w:t>显示接收数据</w:t>
      </w:r>
      <w:r w:rsidRPr="00460B76">
        <w:rPr>
          <w:lang w:val="en-US"/>
        </w:rPr>
        <w:t xml:space="preserve">           */</w:t>
      </w:r>
    </w:p>
    <w:p w:rsidR="00C73189" w:rsidRPr="00460B76" w:rsidRDefault="00C73189" w:rsidP="009C203C">
      <w:pPr>
        <w:pStyle w:val="a6"/>
        <w:rPr>
          <w:lang w:val="en-US"/>
        </w:rPr>
      </w:pPr>
      <w:r w:rsidRPr="00460B76">
        <w:rPr>
          <w:lang w:val="en-US"/>
        </w:rPr>
        <w:tab/>
        <w:t xml:space="preserve">   write(new_fd, buf, strlen(buf));       </w:t>
      </w:r>
      <w:r w:rsidRPr="00460B76">
        <w:rPr>
          <w:lang w:val="en-US"/>
        </w:rPr>
        <w:tab/>
      </w:r>
      <w:r w:rsidRPr="00460B76">
        <w:rPr>
          <w:lang w:val="en-US"/>
        </w:rPr>
        <w:tab/>
      </w:r>
      <w:r w:rsidRPr="00460B76">
        <w:rPr>
          <w:lang w:val="en-US"/>
        </w:rPr>
        <w:tab/>
        <w:t xml:space="preserve">/*  </w:t>
      </w:r>
      <w:r>
        <w:rPr>
          <w:rFonts w:hint="eastAsia"/>
        </w:rPr>
        <w:t>将收到的数据返回去</w:t>
      </w:r>
      <w:r w:rsidRPr="00460B76">
        <w:rPr>
          <w:lang w:val="en-US"/>
        </w:rPr>
        <w:t xml:space="preserve">     */</w:t>
      </w:r>
    </w:p>
    <w:p w:rsidR="00C73189" w:rsidRPr="00460B76" w:rsidRDefault="00C73189" w:rsidP="009C203C">
      <w:pPr>
        <w:pStyle w:val="a6"/>
        <w:rPr>
          <w:lang w:val="en-US"/>
        </w:rPr>
      </w:pPr>
      <w:r w:rsidRPr="00460B76">
        <w:rPr>
          <w:lang w:val="en-US"/>
        </w:rPr>
        <w:t xml:space="preserve">   }</w:t>
      </w:r>
    </w:p>
    <w:p w:rsidR="00C73189" w:rsidRPr="00460B76" w:rsidRDefault="00C73189" w:rsidP="009C203C">
      <w:pPr>
        <w:pStyle w:val="a6"/>
        <w:rPr>
          <w:lang w:val="en-US"/>
        </w:rPr>
      </w:pPr>
      <w:r w:rsidRPr="00460B76">
        <w:rPr>
          <w:lang w:val="en-US"/>
        </w:rPr>
        <w:t xml:space="preserve">   return (0);</w:t>
      </w:r>
    </w:p>
    <w:p w:rsidR="00C73189" w:rsidRPr="00422B04" w:rsidRDefault="00C73189" w:rsidP="009C203C">
      <w:pPr>
        <w:pStyle w:val="a6"/>
      </w:pPr>
      <w:r>
        <w:t>}</w:t>
      </w:r>
    </w:p>
    <w:p w:rsidR="00C73189" w:rsidRPr="00D85B5E" w:rsidRDefault="00C73189" w:rsidP="004F43F4">
      <w:pPr>
        <w:pStyle w:val="3"/>
        <w:numPr>
          <w:ilvl w:val="0"/>
          <w:numId w:val="0"/>
        </w:numPr>
        <w:rPr>
          <w:lang w:val="de-DE"/>
        </w:rPr>
      </w:pPr>
      <w:bookmarkStart w:id="1584" w:name="_Toc424217385"/>
      <w:bookmarkStart w:id="1585" w:name="_Toc424654933"/>
      <w:bookmarkStart w:id="1586" w:name="_Toc424721601"/>
      <w:bookmarkStart w:id="1587" w:name="_Toc424909030"/>
      <w:bookmarkStart w:id="1588" w:name="_Toc424912316"/>
      <w:bookmarkStart w:id="1589" w:name="_Toc425413991"/>
      <w:bookmarkStart w:id="1590" w:name="_Toc427939299"/>
      <w:bookmarkStart w:id="1591" w:name="_Toc427940803"/>
      <w:bookmarkStart w:id="1592" w:name="_Toc427941741"/>
      <w:bookmarkStart w:id="1593" w:name="_Toc428704913"/>
      <w:bookmarkStart w:id="1594" w:name="_Toc428867536"/>
      <w:bookmarkStart w:id="1595" w:name="_Toc429221057"/>
      <w:bookmarkStart w:id="1596" w:name="_Toc431109778"/>
      <w:bookmarkStart w:id="1597" w:name="_Toc432271091"/>
      <w:bookmarkStart w:id="1598" w:name="_Toc432317432"/>
      <w:bookmarkStart w:id="1599" w:name="_Toc469064127"/>
      <w:r>
        <w:rPr>
          <w:rFonts w:hint="eastAsia"/>
        </w:rPr>
        <w:t>实验步骤</w:t>
      </w:r>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p>
    <w:p w:rsidR="00C73189" w:rsidRDefault="00C73189" w:rsidP="008B21AD">
      <w:pPr>
        <w:pStyle w:val="23"/>
        <w:numPr>
          <w:ilvl w:val="0"/>
          <w:numId w:val="13"/>
        </w:numPr>
        <w:spacing w:before="62" w:after="62"/>
        <w:rPr>
          <w:lang w:val="de-DE"/>
        </w:rPr>
      </w:pPr>
      <w:r>
        <w:rPr>
          <w:rFonts w:hint="eastAsia"/>
          <w:lang w:val="de-DE"/>
        </w:rPr>
        <w:t>使用</w:t>
      </w:r>
      <w:r>
        <w:rPr>
          <w:lang w:val="de-DE"/>
        </w:rPr>
        <w:t>RealEvo-IDE</w:t>
      </w:r>
      <w:r>
        <w:rPr>
          <w:rFonts w:hint="eastAsia"/>
          <w:lang w:val="de-DE"/>
        </w:rPr>
        <w:t>打开并编译工程</w:t>
      </w:r>
      <w:r>
        <w:rPr>
          <w:lang w:val="de-DE"/>
        </w:rPr>
        <w:t>tcp_server</w:t>
      </w:r>
      <w:r>
        <w:rPr>
          <w:rFonts w:hint="eastAsia"/>
          <w:lang w:val="de-DE"/>
        </w:rPr>
        <w:t>工程，将工程可执行文件上传到</w:t>
      </w:r>
      <w:r w:rsidR="00F761D2">
        <w:rPr>
          <w:rFonts w:hint="eastAsia"/>
          <w:lang w:val="de-DE"/>
        </w:rPr>
        <w:t>验证平台</w:t>
      </w:r>
      <w:r>
        <w:rPr>
          <w:rFonts w:hint="eastAsia"/>
          <w:lang w:val="de-DE"/>
        </w:rPr>
        <w:t>；</w:t>
      </w:r>
    </w:p>
    <w:p w:rsidR="00C73189" w:rsidRDefault="00C73189" w:rsidP="008B21AD">
      <w:pPr>
        <w:pStyle w:val="23"/>
        <w:numPr>
          <w:ilvl w:val="0"/>
          <w:numId w:val="13"/>
        </w:numPr>
        <w:spacing w:before="62" w:after="62"/>
        <w:rPr>
          <w:lang w:val="de-DE"/>
        </w:rPr>
      </w:pPr>
      <w:r>
        <w:rPr>
          <w:rFonts w:hint="eastAsia"/>
          <w:lang w:val="de-DE"/>
        </w:rPr>
        <w:t>在</w:t>
      </w:r>
      <w:r>
        <w:rPr>
          <w:lang w:val="de-DE"/>
        </w:rPr>
        <w:t>PC</w:t>
      </w:r>
      <w:r>
        <w:rPr>
          <w:rFonts w:hint="eastAsia"/>
          <w:lang w:val="de-DE"/>
        </w:rPr>
        <w:t>主机上打开“网络调试助手”，设置相关参数；</w:t>
      </w:r>
    </w:p>
    <w:p w:rsidR="00C73189" w:rsidRPr="00E449B6" w:rsidRDefault="00C73189" w:rsidP="005F4D5B">
      <w:pPr>
        <w:pStyle w:val="a"/>
        <w:rPr>
          <w:lang w:val="de-DE"/>
        </w:rPr>
      </w:pPr>
      <w:r w:rsidRPr="00136033">
        <w:rPr>
          <w:rFonts w:hint="eastAsia"/>
        </w:rPr>
        <w:t>协议类型</w:t>
      </w:r>
      <w:r w:rsidRPr="00E449B6">
        <w:rPr>
          <w:rFonts w:hint="eastAsia"/>
          <w:lang w:val="de-DE"/>
        </w:rPr>
        <w:t>：</w:t>
      </w:r>
      <w:r w:rsidRPr="00E449B6">
        <w:rPr>
          <w:lang w:val="de-DE"/>
        </w:rPr>
        <w:t>TCP Client</w:t>
      </w:r>
    </w:p>
    <w:p w:rsidR="00C73189" w:rsidRPr="00734CC8" w:rsidRDefault="00C73189" w:rsidP="005F4D5B">
      <w:pPr>
        <w:pStyle w:val="a"/>
        <w:rPr>
          <w:lang w:val="de-DE"/>
        </w:rPr>
      </w:pPr>
      <w:r w:rsidRPr="00136033">
        <w:rPr>
          <w:rFonts w:hint="eastAsia"/>
        </w:rPr>
        <w:t>本地</w:t>
      </w:r>
      <w:r w:rsidRPr="00E449B6">
        <w:rPr>
          <w:lang w:val="de-DE"/>
        </w:rPr>
        <w:t>IP</w:t>
      </w:r>
      <w:r w:rsidRPr="00136033">
        <w:rPr>
          <w:rFonts w:hint="eastAsia"/>
        </w:rPr>
        <w:t>地址</w:t>
      </w:r>
      <w:r w:rsidRPr="00E449B6">
        <w:rPr>
          <w:rFonts w:hint="eastAsia"/>
          <w:lang w:val="de-DE"/>
        </w:rPr>
        <w:t>：</w:t>
      </w:r>
      <w:r w:rsidRPr="00E449B6">
        <w:rPr>
          <w:lang w:val="de-DE"/>
        </w:rPr>
        <w:t>PC</w:t>
      </w:r>
      <w:r w:rsidRPr="00136033">
        <w:rPr>
          <w:rFonts w:hint="eastAsia"/>
        </w:rPr>
        <w:t>主机的</w:t>
      </w:r>
      <w:r w:rsidRPr="00734CC8">
        <w:rPr>
          <w:lang w:val="de-DE"/>
        </w:rPr>
        <w:t>IP</w:t>
      </w:r>
      <w:r w:rsidRPr="00136033">
        <w:rPr>
          <w:rFonts w:hint="eastAsia"/>
        </w:rPr>
        <w:t>地址</w:t>
      </w:r>
      <w:r w:rsidRPr="00734CC8">
        <w:rPr>
          <w:rFonts w:hint="eastAsia"/>
          <w:lang w:val="de-DE"/>
        </w:rPr>
        <w:t>，</w:t>
      </w:r>
    </w:p>
    <w:p w:rsidR="00C73189" w:rsidRPr="00136033" w:rsidRDefault="00C73189" w:rsidP="005F4D5B">
      <w:pPr>
        <w:pStyle w:val="a"/>
      </w:pPr>
      <w:r w:rsidRPr="00136033">
        <w:rPr>
          <w:rFonts w:hint="eastAsia"/>
        </w:rPr>
        <w:t>本地端口</w:t>
      </w:r>
      <w:r>
        <w:rPr>
          <w:rFonts w:hint="eastAsia"/>
        </w:rPr>
        <w:t>号：与程序中设置一致</w:t>
      </w:r>
      <w:r w:rsidRPr="00136033">
        <w:rPr>
          <w:rFonts w:hint="eastAsia"/>
        </w:rPr>
        <w:t>，默认</w:t>
      </w:r>
      <w:r w:rsidRPr="00136033">
        <w:t>8000</w:t>
      </w:r>
    </w:p>
    <w:p w:rsidR="00C73189" w:rsidRPr="00136033" w:rsidRDefault="00C73189" w:rsidP="0089481F">
      <w:pPr>
        <w:pStyle w:val="a"/>
      </w:pPr>
      <w:r>
        <w:rPr>
          <w:rFonts w:hint="eastAsia"/>
        </w:rPr>
        <w:t>完成参数设置后，点击“连接”按钮，如</w:t>
      </w:r>
      <w:r>
        <w:fldChar w:fldCharType="begin"/>
      </w:r>
      <w:r>
        <w:instrText xml:space="preserve"> REF _Ref424740259 \h </w:instrText>
      </w:r>
      <w:r>
        <w:fldChar w:fldCharType="separate"/>
      </w:r>
      <w:r w:rsidR="00B96029">
        <w:rPr>
          <w:rFonts w:hint="eastAsia"/>
        </w:rPr>
        <w:t>图</w:t>
      </w:r>
      <w:r w:rsidR="00B96029">
        <w:t xml:space="preserve"> </w:t>
      </w:r>
      <w:r w:rsidR="00B96029">
        <w:rPr>
          <w:noProof/>
        </w:rPr>
        <w:t>8</w:t>
      </w:r>
      <w:r w:rsidR="00B96029">
        <w:t>.</w:t>
      </w:r>
      <w:r w:rsidR="00B96029">
        <w:rPr>
          <w:noProof/>
        </w:rPr>
        <w:t>5</w:t>
      </w:r>
      <w:r w:rsidR="00B96029">
        <w:t xml:space="preserve">  TCP </w:t>
      </w:r>
      <w:r w:rsidR="00B96029">
        <w:rPr>
          <w:rFonts w:hint="eastAsia"/>
        </w:rPr>
        <w:t>客户端的配置</w:t>
      </w:r>
      <w:r>
        <w:fldChar w:fldCharType="end"/>
      </w:r>
    </w:p>
    <w:p w:rsidR="00C73189" w:rsidRDefault="002A2752" w:rsidP="00EA770A">
      <w:pPr>
        <w:pStyle w:val="23"/>
        <w:keepNext/>
        <w:spacing w:before="62" w:after="62"/>
        <w:ind w:firstLine="0"/>
        <w:jc w:val="center"/>
      </w:pPr>
      <w:r>
        <w:lastRenderedPageBreak/>
        <w:pict>
          <v:shape id="_x0000_i1040" type="#_x0000_t75" style="width:410.1pt;height:425.65pt">
            <v:imagedata r:id="rId36" o:title="tcp"/>
          </v:shape>
        </w:pict>
      </w:r>
    </w:p>
    <w:p w:rsidR="00C73189" w:rsidRPr="005F4D5B" w:rsidRDefault="00C73189" w:rsidP="00100709">
      <w:pPr>
        <w:pStyle w:val="a8"/>
      </w:pPr>
      <w:bookmarkStart w:id="1600" w:name="_Ref424296692"/>
      <w:bookmarkStart w:id="1601" w:name="_Ref424740259"/>
      <w:r>
        <w:rPr>
          <w:rFonts w:hint="eastAsia"/>
        </w:rPr>
        <w:t>图</w:t>
      </w:r>
      <w:r>
        <w:t xml:space="preserve"> </w:t>
      </w:r>
      <w:r w:rsidR="00221946">
        <w:fldChar w:fldCharType="begin"/>
      </w:r>
      <w:r w:rsidR="00221946">
        <w:instrText xml:space="preserve"> STYLEREF 1 \s </w:instrText>
      </w:r>
      <w:r w:rsidR="00221946">
        <w:fldChar w:fldCharType="separate"/>
      </w:r>
      <w:r w:rsidR="00B96029">
        <w:rPr>
          <w:noProof/>
        </w:rPr>
        <w:t>8</w:t>
      </w:r>
      <w:r w:rsidR="00221946">
        <w:rPr>
          <w:noProof/>
        </w:rPr>
        <w:fldChar w:fldCharType="end"/>
      </w:r>
      <w:r w:rsidR="009C5060">
        <w:t>.</w:t>
      </w:r>
      <w:r w:rsidR="009C5060">
        <w:fldChar w:fldCharType="begin"/>
      </w:r>
      <w:r w:rsidR="009C5060">
        <w:instrText xml:space="preserve"> SEQ </w:instrText>
      </w:r>
      <w:r w:rsidR="009C5060">
        <w:instrText>图</w:instrText>
      </w:r>
      <w:r w:rsidR="009C5060">
        <w:instrText xml:space="preserve"> \* ARABIC \s 1 </w:instrText>
      </w:r>
      <w:r w:rsidR="009C5060">
        <w:fldChar w:fldCharType="separate"/>
      </w:r>
      <w:r w:rsidR="00B96029">
        <w:rPr>
          <w:noProof/>
        </w:rPr>
        <w:t>5</w:t>
      </w:r>
      <w:r w:rsidR="009C5060">
        <w:fldChar w:fldCharType="end"/>
      </w:r>
      <w:bookmarkEnd w:id="1600"/>
      <w:r>
        <w:t xml:space="preserve">  TCP </w:t>
      </w:r>
      <w:r>
        <w:rPr>
          <w:rFonts w:hint="eastAsia"/>
        </w:rPr>
        <w:t>客户端的配置</w:t>
      </w:r>
      <w:bookmarkEnd w:id="1601"/>
    </w:p>
    <w:p w:rsidR="00C73189" w:rsidRDefault="00C73189" w:rsidP="008B21AD">
      <w:pPr>
        <w:pStyle w:val="23"/>
        <w:numPr>
          <w:ilvl w:val="0"/>
          <w:numId w:val="13"/>
        </w:numPr>
        <w:spacing w:before="62" w:after="62"/>
        <w:rPr>
          <w:lang w:val="de-DE"/>
        </w:rPr>
      </w:pPr>
      <w:r>
        <w:rPr>
          <w:rFonts w:hint="eastAsia"/>
          <w:lang w:val="de-DE"/>
        </w:rPr>
        <w:t>在</w:t>
      </w:r>
      <w:r w:rsidR="00F761D2">
        <w:rPr>
          <w:rFonts w:hint="eastAsia"/>
          <w:lang w:val="de-DE"/>
        </w:rPr>
        <w:t>验证平台</w:t>
      </w:r>
      <w:r>
        <w:rPr>
          <w:rFonts w:hint="eastAsia"/>
          <w:lang w:val="de-DE"/>
        </w:rPr>
        <w:t>上执行程序</w:t>
      </w:r>
      <w:r>
        <w:rPr>
          <w:lang w:val="de-DE"/>
        </w:rPr>
        <w:t>tcp_server</w:t>
      </w:r>
      <w:r>
        <w:rPr>
          <w:rFonts w:hint="eastAsia"/>
          <w:lang w:val="de-DE"/>
        </w:rPr>
        <w:t>，之后点击</w:t>
      </w:r>
      <w:r>
        <w:fldChar w:fldCharType="begin"/>
      </w:r>
      <w:r>
        <w:instrText xml:space="preserve"> REF _Ref424740259 \h </w:instrText>
      </w:r>
      <w:r>
        <w:fldChar w:fldCharType="separate"/>
      </w:r>
      <w:r w:rsidR="00B96029">
        <w:rPr>
          <w:rFonts w:hint="eastAsia"/>
        </w:rPr>
        <w:t>图</w:t>
      </w:r>
      <w:r w:rsidR="00B96029">
        <w:t xml:space="preserve"> </w:t>
      </w:r>
      <w:r w:rsidR="00B96029">
        <w:rPr>
          <w:noProof/>
        </w:rPr>
        <w:t>8</w:t>
      </w:r>
      <w:r w:rsidR="00B96029">
        <w:t>.</w:t>
      </w:r>
      <w:r w:rsidR="00B96029">
        <w:rPr>
          <w:noProof/>
        </w:rPr>
        <w:t>5</w:t>
      </w:r>
      <w:r w:rsidR="00B96029">
        <w:t xml:space="preserve">  TCP </w:t>
      </w:r>
      <w:r w:rsidR="00B96029">
        <w:rPr>
          <w:rFonts w:hint="eastAsia"/>
        </w:rPr>
        <w:t>客户端的配置</w:t>
      </w:r>
      <w:r>
        <w:fldChar w:fldCharType="end"/>
      </w:r>
      <w:r>
        <w:rPr>
          <w:rFonts w:hint="eastAsia"/>
          <w:lang w:val="de-DE"/>
        </w:rPr>
        <w:t>中的“连接”按钮。建立连接“连接”按钮会字样变为“断开”，颜色也会变为红色；</w:t>
      </w:r>
    </w:p>
    <w:p w:rsidR="00C73189" w:rsidRDefault="00C73189" w:rsidP="008B21AD">
      <w:pPr>
        <w:pStyle w:val="23"/>
        <w:numPr>
          <w:ilvl w:val="0"/>
          <w:numId w:val="13"/>
        </w:numPr>
        <w:spacing w:before="62" w:after="62"/>
        <w:rPr>
          <w:lang w:val="de-DE"/>
        </w:rPr>
      </w:pPr>
      <w:r>
        <w:rPr>
          <w:rFonts w:hint="eastAsia"/>
          <w:lang w:val="de-DE"/>
        </w:rPr>
        <w:t>点击“发送”按钮，在网络调试助手上会看到返回数据，如</w:t>
      </w:r>
      <w:r>
        <w:fldChar w:fldCharType="begin"/>
      </w:r>
      <w:r>
        <w:instrText xml:space="preserve"> REF _Ref424740259 \h </w:instrText>
      </w:r>
      <w:r>
        <w:fldChar w:fldCharType="separate"/>
      </w:r>
      <w:r w:rsidR="00B96029">
        <w:rPr>
          <w:rFonts w:hint="eastAsia"/>
        </w:rPr>
        <w:t>图</w:t>
      </w:r>
      <w:r w:rsidR="00B96029">
        <w:t xml:space="preserve"> </w:t>
      </w:r>
      <w:r w:rsidR="00B96029">
        <w:rPr>
          <w:noProof/>
        </w:rPr>
        <w:t>8</w:t>
      </w:r>
      <w:r w:rsidR="00B96029">
        <w:t>.</w:t>
      </w:r>
      <w:r w:rsidR="00B96029">
        <w:rPr>
          <w:noProof/>
        </w:rPr>
        <w:t>5</w:t>
      </w:r>
      <w:r w:rsidR="00B96029">
        <w:t xml:space="preserve">  TCP </w:t>
      </w:r>
      <w:r w:rsidR="00B96029">
        <w:rPr>
          <w:rFonts w:hint="eastAsia"/>
        </w:rPr>
        <w:t>客户端的配置</w:t>
      </w:r>
      <w:r>
        <w:fldChar w:fldCharType="end"/>
      </w:r>
      <w:r>
        <w:rPr>
          <w:rFonts w:hint="eastAsia"/>
          <w:lang w:val="de-DE"/>
        </w:rPr>
        <w:t>所示，在</w:t>
      </w:r>
      <w:r w:rsidR="00F761D2">
        <w:rPr>
          <w:rFonts w:hint="eastAsia"/>
          <w:lang w:val="de-DE"/>
        </w:rPr>
        <w:t>验证平台</w:t>
      </w:r>
      <w:r>
        <w:rPr>
          <w:rFonts w:hint="eastAsia"/>
          <w:lang w:val="de-DE"/>
        </w:rPr>
        <w:t>控制台同样也会有字符</w:t>
      </w:r>
      <w:r w:rsidR="00EF4FD5">
        <w:rPr>
          <w:rFonts w:hint="eastAsia"/>
          <w:lang w:val="de-DE"/>
        </w:rPr>
        <w:t>回显</w:t>
      </w:r>
      <w:r>
        <w:rPr>
          <w:rFonts w:hint="eastAsia"/>
          <w:lang w:val="de-DE"/>
        </w:rPr>
        <w:t>，如果点击“断开”按钮，控制台会有提示信息。</w:t>
      </w:r>
      <w:r>
        <w:rPr>
          <w:lang w:val="de-DE"/>
        </w:rPr>
        <w:t xml:space="preserve"> </w:t>
      </w:r>
    </w:p>
    <w:p w:rsidR="00C73189" w:rsidRPr="00460B76" w:rsidRDefault="00C73189" w:rsidP="00CD32C4">
      <w:pPr>
        <w:pStyle w:val="a6"/>
        <w:rPr>
          <w:lang w:val="en-US"/>
        </w:rPr>
      </w:pPr>
      <w:r w:rsidRPr="00460B76">
        <w:rPr>
          <w:lang w:val="en-US"/>
        </w:rPr>
        <w:t>[root@sylixos_station:/apps/tcp_server]# ./tcp_server</w:t>
      </w:r>
    </w:p>
    <w:p w:rsidR="00C73189" w:rsidRPr="00460B76" w:rsidRDefault="00C73189" w:rsidP="00CD32C4">
      <w:pPr>
        <w:pStyle w:val="a6"/>
        <w:rPr>
          <w:lang w:val="en-US"/>
        </w:rPr>
      </w:pPr>
      <w:r w:rsidRPr="00460B76">
        <w:rPr>
          <w:lang w:val="en-US"/>
        </w:rPr>
        <w:t>hello this is pc</w:t>
      </w:r>
    </w:p>
    <w:p w:rsidR="00C73189" w:rsidRPr="00460B76" w:rsidRDefault="00C73189" w:rsidP="00CD32C4">
      <w:pPr>
        <w:pStyle w:val="a6"/>
        <w:rPr>
          <w:lang w:val="en-US"/>
        </w:rPr>
      </w:pPr>
      <w:r w:rsidRPr="00460B76">
        <w:rPr>
          <w:lang w:val="en-US"/>
        </w:rPr>
        <w:t>hello this is pc</w:t>
      </w:r>
    </w:p>
    <w:p w:rsidR="00C73189" w:rsidRPr="00460B76" w:rsidRDefault="00C73189" w:rsidP="00CD32C4">
      <w:pPr>
        <w:pStyle w:val="a6"/>
        <w:rPr>
          <w:lang w:val="en-US"/>
        </w:rPr>
      </w:pPr>
      <w:r w:rsidRPr="00460B76">
        <w:rPr>
          <w:lang w:val="en-US"/>
        </w:rPr>
        <w:t>hello this is pc</w:t>
      </w:r>
    </w:p>
    <w:p w:rsidR="00C73189" w:rsidRPr="00460B76" w:rsidRDefault="00C73189" w:rsidP="00962564">
      <w:pPr>
        <w:pStyle w:val="a6"/>
        <w:rPr>
          <w:lang w:val="en-US"/>
        </w:rPr>
      </w:pPr>
      <w:bookmarkStart w:id="1602" w:name="_Toc424217386"/>
      <w:bookmarkStart w:id="1603" w:name="_Toc424654934"/>
      <w:bookmarkStart w:id="1604" w:name="_Toc424721602"/>
      <w:bookmarkStart w:id="1605" w:name="_Toc424909031"/>
      <w:bookmarkStart w:id="1606" w:name="_Toc424912317"/>
      <w:bookmarkStart w:id="1607" w:name="_Toc425413992"/>
      <w:bookmarkStart w:id="1608" w:name="_Toc427939300"/>
      <w:bookmarkStart w:id="1609" w:name="_Toc427940804"/>
      <w:bookmarkStart w:id="1610" w:name="_Toc427941742"/>
      <w:r w:rsidRPr="00460B76">
        <w:rPr>
          <w:lang w:val="en-US"/>
        </w:rPr>
        <w:t>client close !</w:t>
      </w:r>
    </w:p>
    <w:p w:rsidR="00C73189" w:rsidRPr="006A3399" w:rsidRDefault="00C73189" w:rsidP="006A3399">
      <w:pPr>
        <w:pStyle w:val="3"/>
        <w:numPr>
          <w:ilvl w:val="0"/>
          <w:numId w:val="0"/>
        </w:numPr>
        <w:rPr>
          <w:lang w:val="de-DE"/>
        </w:rPr>
      </w:pPr>
      <w:bookmarkStart w:id="1611" w:name="_Toc428867537"/>
      <w:bookmarkStart w:id="1612" w:name="_Toc429221058"/>
      <w:bookmarkStart w:id="1613" w:name="_Toc431109779"/>
      <w:bookmarkStart w:id="1614" w:name="_Toc432271092"/>
      <w:bookmarkStart w:id="1615" w:name="_Toc432317433"/>
      <w:bookmarkStart w:id="1616" w:name="_Toc469064128"/>
      <w:bookmarkEnd w:id="1602"/>
      <w:bookmarkEnd w:id="1603"/>
      <w:bookmarkEnd w:id="1604"/>
      <w:bookmarkEnd w:id="1605"/>
      <w:bookmarkEnd w:id="1606"/>
      <w:bookmarkEnd w:id="1607"/>
      <w:bookmarkEnd w:id="1608"/>
      <w:bookmarkEnd w:id="1609"/>
      <w:bookmarkEnd w:id="1610"/>
      <w:r>
        <w:rPr>
          <w:rFonts w:hint="eastAsia"/>
        </w:rPr>
        <w:t>扩展实验</w:t>
      </w:r>
      <w:bookmarkEnd w:id="1611"/>
      <w:bookmarkEnd w:id="1612"/>
      <w:bookmarkEnd w:id="1613"/>
      <w:bookmarkEnd w:id="1614"/>
      <w:bookmarkEnd w:id="1615"/>
      <w:bookmarkEnd w:id="1616"/>
    </w:p>
    <w:p w:rsidR="00C73189" w:rsidRDefault="00C73189" w:rsidP="001608BF">
      <w:pPr>
        <w:pStyle w:val="a"/>
        <w:numPr>
          <w:ilvl w:val="0"/>
          <w:numId w:val="0"/>
        </w:numPr>
        <w:ind w:left="839" w:hanging="419"/>
        <w:rPr>
          <w:lang w:val="de-DE"/>
        </w:rPr>
      </w:pPr>
      <w:r>
        <w:rPr>
          <w:rFonts w:hint="eastAsia"/>
          <w:lang w:val="de-DE"/>
        </w:rPr>
        <w:t>使用多个客户端与服务器同时建立连接，系统响应会有何变化</w:t>
      </w:r>
      <w:r w:rsidR="0086742D">
        <w:rPr>
          <w:rFonts w:hint="eastAsia"/>
          <w:lang w:val="de-DE"/>
        </w:rPr>
        <w:t>。</w:t>
      </w:r>
    </w:p>
    <w:p w:rsidR="00C73189" w:rsidRDefault="00E34FA2" w:rsidP="00EA770A">
      <w:pPr>
        <w:pStyle w:val="23"/>
        <w:spacing w:before="62" w:after="62"/>
        <w:ind w:firstLine="0"/>
        <w:rPr>
          <w:lang w:val="de-DE"/>
        </w:rPr>
      </w:pPr>
      <w:r>
        <w:rPr>
          <w:lang w:val="de-DE"/>
        </w:rPr>
        <w:br w:type="page"/>
      </w:r>
    </w:p>
    <w:p w:rsidR="00C73189" w:rsidRPr="000C1270" w:rsidRDefault="00C73189" w:rsidP="00372354">
      <w:pPr>
        <w:pStyle w:val="20"/>
        <w:numPr>
          <w:ilvl w:val="0"/>
          <w:numId w:val="0"/>
        </w:numPr>
      </w:pPr>
      <w:bookmarkStart w:id="1617" w:name="_Toc469064129"/>
      <w:r>
        <w:rPr>
          <w:rFonts w:hint="eastAsia"/>
        </w:rPr>
        <w:t>实验四</w:t>
      </w:r>
      <w:r>
        <w:t xml:space="preserve">  </w:t>
      </w:r>
      <w:r>
        <w:rPr>
          <w:rFonts w:hint="eastAsia"/>
        </w:rPr>
        <w:t>简易</w:t>
      </w:r>
      <w:r>
        <w:t>web</w:t>
      </w:r>
      <w:r>
        <w:rPr>
          <w:rFonts w:hint="eastAsia"/>
        </w:rPr>
        <w:t>服务器实验</w:t>
      </w:r>
      <w:bookmarkEnd w:id="1617"/>
    </w:p>
    <w:p w:rsidR="00C73189" w:rsidRPr="00372354" w:rsidRDefault="00C73189" w:rsidP="00EA770A">
      <w:pPr>
        <w:pStyle w:val="23"/>
        <w:spacing w:before="62" w:after="62"/>
        <w:ind w:firstLine="0"/>
      </w:pPr>
    </w:p>
    <w:p w:rsidR="00C73189" w:rsidRPr="000C1270" w:rsidRDefault="00C73189" w:rsidP="00963DD8">
      <w:pPr>
        <w:pStyle w:val="3"/>
        <w:numPr>
          <w:ilvl w:val="0"/>
          <w:numId w:val="0"/>
        </w:numPr>
      </w:pPr>
      <w:bookmarkStart w:id="1618" w:name="_Toc428704915"/>
      <w:bookmarkStart w:id="1619" w:name="_Toc428867539"/>
      <w:bookmarkStart w:id="1620" w:name="_Toc429221060"/>
      <w:bookmarkStart w:id="1621" w:name="_Toc431109781"/>
      <w:bookmarkStart w:id="1622" w:name="_Toc432271094"/>
      <w:bookmarkStart w:id="1623" w:name="_Toc432317435"/>
      <w:bookmarkStart w:id="1624" w:name="_Toc469064130"/>
      <w:r>
        <w:rPr>
          <w:rFonts w:hint="eastAsia"/>
        </w:rPr>
        <w:t>实验目的</w:t>
      </w:r>
      <w:bookmarkEnd w:id="1618"/>
      <w:bookmarkEnd w:id="1619"/>
      <w:bookmarkEnd w:id="1620"/>
      <w:bookmarkEnd w:id="1621"/>
      <w:bookmarkEnd w:id="1622"/>
      <w:bookmarkEnd w:id="1623"/>
      <w:bookmarkEnd w:id="1624"/>
    </w:p>
    <w:p w:rsidR="00C73189" w:rsidRDefault="00C73189" w:rsidP="00AB6048">
      <w:pPr>
        <w:pStyle w:val="a"/>
      </w:pPr>
      <w:r>
        <w:rPr>
          <w:rFonts w:hint="eastAsia"/>
        </w:rPr>
        <w:t>了解</w:t>
      </w:r>
      <w:r>
        <w:t>web</w:t>
      </w:r>
      <w:r>
        <w:rPr>
          <w:rFonts w:hint="eastAsia"/>
        </w:rPr>
        <w:t>服务器的实现原理</w:t>
      </w:r>
    </w:p>
    <w:p w:rsidR="00C73189" w:rsidRPr="007C6C4C" w:rsidRDefault="00C73189" w:rsidP="00963DD8">
      <w:pPr>
        <w:pStyle w:val="a"/>
      </w:pPr>
      <w:r>
        <w:rPr>
          <w:rFonts w:hint="eastAsia"/>
        </w:rPr>
        <w:t>了解简易</w:t>
      </w:r>
      <w:r>
        <w:t>web</w:t>
      </w:r>
      <w:r>
        <w:rPr>
          <w:rFonts w:hint="eastAsia"/>
        </w:rPr>
        <w:t>服务器的设计和使用流程</w:t>
      </w:r>
    </w:p>
    <w:p w:rsidR="00C73189" w:rsidRPr="000C1270" w:rsidRDefault="00C73189" w:rsidP="00963DD8">
      <w:pPr>
        <w:pStyle w:val="3"/>
        <w:numPr>
          <w:ilvl w:val="0"/>
          <w:numId w:val="0"/>
        </w:numPr>
      </w:pPr>
      <w:bookmarkStart w:id="1625" w:name="_Toc428704916"/>
      <w:bookmarkStart w:id="1626" w:name="_Toc428867540"/>
      <w:bookmarkStart w:id="1627" w:name="_Toc429221061"/>
      <w:bookmarkStart w:id="1628" w:name="_Toc431109782"/>
      <w:bookmarkStart w:id="1629" w:name="_Toc432271095"/>
      <w:bookmarkStart w:id="1630" w:name="_Toc432317436"/>
      <w:bookmarkStart w:id="1631" w:name="_Toc469064131"/>
      <w:r>
        <w:rPr>
          <w:rFonts w:hint="eastAsia"/>
        </w:rPr>
        <w:t>实验内容</w:t>
      </w:r>
      <w:bookmarkEnd w:id="1625"/>
      <w:bookmarkEnd w:id="1626"/>
      <w:bookmarkEnd w:id="1627"/>
      <w:bookmarkEnd w:id="1628"/>
      <w:bookmarkEnd w:id="1629"/>
      <w:bookmarkEnd w:id="1630"/>
      <w:bookmarkEnd w:id="1631"/>
    </w:p>
    <w:p w:rsidR="00C73189" w:rsidRDefault="00C73189" w:rsidP="00963DD8">
      <w:pPr>
        <w:pStyle w:val="a"/>
      </w:pPr>
      <w:r>
        <w:rPr>
          <w:rFonts w:hint="eastAsia"/>
        </w:rPr>
        <w:t>阅读</w:t>
      </w:r>
      <w:r>
        <w:t>web_server.c</w:t>
      </w:r>
      <w:r>
        <w:rPr>
          <w:rFonts w:hint="eastAsia"/>
        </w:rPr>
        <w:t>程序代码，了解</w:t>
      </w:r>
      <w:r>
        <w:t>web</w:t>
      </w:r>
      <w:r>
        <w:rPr>
          <w:rFonts w:hint="eastAsia"/>
        </w:rPr>
        <w:t>服务器的实现原理</w:t>
      </w:r>
    </w:p>
    <w:p w:rsidR="00C73189" w:rsidRPr="007C6C4C" w:rsidRDefault="00C73189" w:rsidP="00963DD8">
      <w:pPr>
        <w:pStyle w:val="a"/>
      </w:pPr>
      <w:r>
        <w:rPr>
          <w:rFonts w:hint="eastAsia"/>
        </w:rPr>
        <w:t>在</w:t>
      </w:r>
      <w:r>
        <w:t>RealEvo-IDE</w:t>
      </w:r>
      <w:r>
        <w:rPr>
          <w:rFonts w:hint="eastAsia"/>
        </w:rPr>
        <w:t>下编译</w:t>
      </w:r>
      <w:r>
        <w:t>web_server</w:t>
      </w:r>
      <w:r>
        <w:rPr>
          <w:rFonts w:hint="eastAsia"/>
        </w:rPr>
        <w:t>工程，将程序上传到</w:t>
      </w:r>
      <w:r w:rsidR="00F761D2">
        <w:rPr>
          <w:rFonts w:hint="eastAsia"/>
        </w:rPr>
        <w:t>验证平台</w:t>
      </w:r>
      <w:r>
        <w:rPr>
          <w:rFonts w:hint="eastAsia"/>
        </w:rPr>
        <w:t>运行查看效果</w:t>
      </w:r>
    </w:p>
    <w:p w:rsidR="00C73189" w:rsidRPr="000C1270" w:rsidRDefault="00C73189" w:rsidP="00963DD8">
      <w:pPr>
        <w:pStyle w:val="3"/>
        <w:numPr>
          <w:ilvl w:val="0"/>
          <w:numId w:val="0"/>
        </w:numPr>
      </w:pPr>
      <w:bookmarkStart w:id="1632" w:name="_Toc428704917"/>
      <w:bookmarkStart w:id="1633" w:name="_Toc428867541"/>
      <w:bookmarkStart w:id="1634" w:name="_Toc429221062"/>
      <w:bookmarkStart w:id="1635" w:name="_Toc431109783"/>
      <w:bookmarkStart w:id="1636" w:name="_Toc432271096"/>
      <w:bookmarkStart w:id="1637" w:name="_Toc432317437"/>
      <w:bookmarkStart w:id="1638" w:name="_Toc469064132"/>
      <w:r>
        <w:rPr>
          <w:rFonts w:hint="eastAsia"/>
        </w:rPr>
        <w:t>实验环境</w:t>
      </w:r>
      <w:bookmarkEnd w:id="1632"/>
      <w:bookmarkEnd w:id="1633"/>
      <w:bookmarkEnd w:id="1634"/>
      <w:bookmarkEnd w:id="1635"/>
      <w:bookmarkEnd w:id="1636"/>
      <w:bookmarkEnd w:id="1637"/>
      <w:bookmarkEnd w:id="1638"/>
    </w:p>
    <w:p w:rsidR="00C73189" w:rsidRDefault="00C73189" w:rsidP="00963DD8">
      <w:pPr>
        <w:pStyle w:val="a"/>
      </w:pPr>
      <w:r>
        <w:rPr>
          <w:rFonts w:hint="eastAsia"/>
        </w:rPr>
        <w:t>硬件：已经部署</w:t>
      </w:r>
      <w:r>
        <w:t>SylixOS</w:t>
      </w:r>
      <w:r>
        <w:rPr>
          <w:rFonts w:hint="eastAsia"/>
        </w:rPr>
        <w:t>操作系统的</w:t>
      </w:r>
      <w:r w:rsidR="00F761D2">
        <w:rPr>
          <w:rFonts w:hint="eastAsia"/>
        </w:rPr>
        <w:t>验证平台</w:t>
      </w:r>
      <w:r>
        <w:rPr>
          <w:rFonts w:hint="eastAsia"/>
        </w:rPr>
        <w:t>，一台</w:t>
      </w:r>
      <w:r>
        <w:t>PC</w:t>
      </w:r>
      <w:r>
        <w:rPr>
          <w:rFonts w:hint="eastAsia"/>
        </w:rPr>
        <w:t>主机</w:t>
      </w:r>
    </w:p>
    <w:p w:rsidR="00C73189" w:rsidRPr="00555DD8" w:rsidRDefault="00C73189" w:rsidP="00963DD8">
      <w:pPr>
        <w:pStyle w:val="a"/>
      </w:pPr>
      <w:r>
        <w:rPr>
          <w:rFonts w:hint="eastAsia"/>
        </w:rPr>
        <w:t>软件：</w:t>
      </w:r>
      <w:r>
        <w:t>RealEvo-IDE</w:t>
      </w:r>
      <w:r>
        <w:rPr>
          <w:rFonts w:hint="eastAsia"/>
        </w:rPr>
        <w:t>、</w:t>
      </w:r>
      <w:r>
        <w:t>putty</w:t>
      </w:r>
    </w:p>
    <w:p w:rsidR="00C73189" w:rsidRPr="000C1270" w:rsidRDefault="00C73189" w:rsidP="00963DD8">
      <w:pPr>
        <w:pStyle w:val="3"/>
        <w:numPr>
          <w:ilvl w:val="0"/>
          <w:numId w:val="0"/>
        </w:numPr>
      </w:pPr>
      <w:bookmarkStart w:id="1639" w:name="_Toc428704918"/>
      <w:bookmarkStart w:id="1640" w:name="_Toc428867542"/>
      <w:bookmarkStart w:id="1641" w:name="_Toc429221063"/>
      <w:bookmarkStart w:id="1642" w:name="_Toc431109784"/>
      <w:bookmarkStart w:id="1643" w:name="_Toc432271097"/>
      <w:bookmarkStart w:id="1644" w:name="_Toc432317438"/>
      <w:bookmarkStart w:id="1645" w:name="_Toc469064133"/>
      <w:r>
        <w:rPr>
          <w:rFonts w:hint="eastAsia"/>
        </w:rPr>
        <w:t>实验原理</w:t>
      </w:r>
      <w:bookmarkEnd w:id="1639"/>
      <w:bookmarkEnd w:id="1640"/>
      <w:bookmarkEnd w:id="1641"/>
      <w:bookmarkEnd w:id="1642"/>
      <w:bookmarkEnd w:id="1643"/>
      <w:bookmarkEnd w:id="1644"/>
      <w:bookmarkEnd w:id="1645"/>
    </w:p>
    <w:p w:rsidR="00C73189" w:rsidRPr="007A531B" w:rsidRDefault="00C73189" w:rsidP="007A531B">
      <w:pPr>
        <w:pStyle w:val="23"/>
        <w:spacing w:before="62" w:after="62"/>
      </w:pPr>
      <w:r w:rsidRPr="007A531B">
        <w:t>web</w:t>
      </w:r>
      <w:r w:rsidRPr="007A531B">
        <w:rPr>
          <w:rFonts w:hint="eastAsia"/>
        </w:rPr>
        <w:t>服务器又称网页服务器</w:t>
      </w:r>
      <w:r>
        <w:rPr>
          <w:rFonts w:hint="eastAsia"/>
        </w:rPr>
        <w:t>，</w:t>
      </w:r>
      <w:r>
        <w:t>web</w:t>
      </w:r>
      <w:r>
        <w:rPr>
          <w:rFonts w:hint="eastAsia"/>
        </w:rPr>
        <w:t>服务器用来传送页面使浏览器可以浏览服务器上的网页。在嵌入式系统中实现</w:t>
      </w:r>
      <w:r>
        <w:t>web</w:t>
      </w:r>
      <w:r>
        <w:rPr>
          <w:rFonts w:hint="eastAsia"/>
        </w:rPr>
        <w:t>服务器可以对设备进行远程监控，而且不依赖任何辅助软件。</w:t>
      </w:r>
      <w:r>
        <w:t>web</w:t>
      </w:r>
      <w:r>
        <w:rPr>
          <w:rFonts w:hint="eastAsia"/>
        </w:rPr>
        <w:t>服务器和浏览器之间使用</w:t>
      </w:r>
      <w:r>
        <w:t>HTTP</w:t>
      </w:r>
      <w:r>
        <w:rPr>
          <w:rFonts w:hint="eastAsia"/>
        </w:rPr>
        <w:t>协议传输数据，</w:t>
      </w:r>
      <w:r>
        <w:t>HTTP</w:t>
      </w:r>
      <w:r>
        <w:rPr>
          <w:rFonts w:hint="eastAsia"/>
        </w:rPr>
        <w:t>默认使用</w:t>
      </w:r>
      <w:r>
        <w:t>TCP</w:t>
      </w:r>
      <w:r>
        <w:rPr>
          <w:rFonts w:hint="eastAsia"/>
        </w:rPr>
        <w:t>协议的</w:t>
      </w:r>
      <w:r>
        <w:t>80</w:t>
      </w:r>
      <w:r>
        <w:rPr>
          <w:rFonts w:hint="eastAsia"/>
        </w:rPr>
        <w:t>端口。</w:t>
      </w:r>
    </w:p>
    <w:p w:rsidR="001F1562" w:rsidRDefault="00C73189" w:rsidP="001F1562">
      <w:pPr>
        <w:pStyle w:val="23"/>
        <w:spacing w:before="62" w:after="62"/>
        <w:rPr>
          <w:lang w:val="de-DE"/>
        </w:rPr>
      </w:pPr>
      <w:r>
        <w:rPr>
          <w:rFonts w:hint="eastAsia"/>
          <w:lang w:val="de-DE"/>
        </w:rPr>
        <w:t>在浏览器中输入一个网址，点击回车之后，浏览器会向相应主机发送一段报文，报文使用</w:t>
      </w:r>
      <w:r>
        <w:t>HTTP</w:t>
      </w:r>
      <w:r>
        <w:rPr>
          <w:rFonts w:hint="eastAsia"/>
          <w:lang w:val="de-DE"/>
        </w:rPr>
        <w:t>协议。服务器启动后会一直监听</w:t>
      </w:r>
      <w:r>
        <w:rPr>
          <w:lang w:val="de-DE"/>
        </w:rPr>
        <w:t>TCP</w:t>
      </w:r>
      <w:r>
        <w:rPr>
          <w:rFonts w:hint="eastAsia"/>
          <w:lang w:val="de-DE"/>
        </w:rPr>
        <w:t>的</w:t>
      </w:r>
      <w:r>
        <w:rPr>
          <w:lang w:val="de-DE"/>
        </w:rPr>
        <w:t>80</w:t>
      </w:r>
      <w:r>
        <w:rPr>
          <w:rFonts w:hint="eastAsia"/>
          <w:lang w:val="de-DE"/>
        </w:rPr>
        <w:t>端口，当监听到客户端发来的请求后，与客户端建立连接，接收客户端发过来的请求报文。服务器成功接收到浏览器发送的报文后，会进行解析，根据报文内容发送信息，信息同样是以</w:t>
      </w:r>
      <w:r>
        <w:t>HTTP</w:t>
      </w:r>
      <w:r>
        <w:rPr>
          <w:rFonts w:hint="eastAsia"/>
          <w:lang w:val="de-DE"/>
        </w:rPr>
        <w:t>协议发送。比如一般情况下发送的是</w:t>
      </w:r>
      <w:r>
        <w:rPr>
          <w:lang w:val="de-DE"/>
        </w:rPr>
        <w:t>*.html</w:t>
      </w:r>
      <w:r>
        <w:rPr>
          <w:rFonts w:hint="eastAsia"/>
          <w:lang w:val="de-DE"/>
        </w:rPr>
        <w:t>文件，浏览器接收到</w:t>
      </w:r>
      <w:r>
        <w:rPr>
          <w:lang w:val="de-DE"/>
        </w:rPr>
        <w:t>*.html</w:t>
      </w:r>
      <w:r>
        <w:rPr>
          <w:rFonts w:hint="eastAsia"/>
          <w:lang w:val="de-DE"/>
        </w:rPr>
        <w:t>文件后，会根据</w:t>
      </w:r>
      <w:r>
        <w:rPr>
          <w:lang w:val="de-DE"/>
        </w:rPr>
        <w:t>*.html</w:t>
      </w:r>
      <w:r>
        <w:rPr>
          <w:rFonts w:hint="eastAsia"/>
          <w:lang w:val="de-DE"/>
        </w:rPr>
        <w:t>文件的内容在浏览器中显示相应数据。若解析</w:t>
      </w:r>
      <w:r>
        <w:rPr>
          <w:lang w:val="de-DE"/>
        </w:rPr>
        <w:t>*.html</w:t>
      </w:r>
      <w:r>
        <w:rPr>
          <w:rFonts w:hint="eastAsia"/>
          <w:lang w:val="de-DE"/>
        </w:rPr>
        <w:t>文件内容时遇到</w:t>
      </w:r>
      <w:r w:rsidRPr="0034403F">
        <w:rPr>
          <w:lang w:val="de-DE"/>
        </w:rPr>
        <w:t>&lt;img src=..&gt;</w:t>
      </w:r>
      <w:r w:rsidRPr="0034403F">
        <w:rPr>
          <w:rFonts w:hint="eastAsia"/>
          <w:lang w:val="de-DE"/>
        </w:rPr>
        <w:t>标签</w:t>
      </w:r>
      <w:r>
        <w:rPr>
          <w:rFonts w:hint="eastAsia"/>
          <w:lang w:val="de-DE"/>
        </w:rPr>
        <w:t>，浏览器会再次向</w:t>
      </w:r>
      <w:r>
        <w:rPr>
          <w:lang w:val="de-DE"/>
        </w:rPr>
        <w:t>web</w:t>
      </w:r>
      <w:r>
        <w:rPr>
          <w:rFonts w:hint="eastAsia"/>
          <w:lang w:val="de-DE"/>
        </w:rPr>
        <w:t>服务器发送请求报文，要求获取一个图像文件，</w:t>
      </w:r>
      <w:r>
        <w:rPr>
          <w:lang w:val="de-DE"/>
        </w:rPr>
        <w:t>web</w:t>
      </w:r>
      <w:r>
        <w:rPr>
          <w:rFonts w:hint="eastAsia"/>
          <w:lang w:val="de-DE"/>
        </w:rPr>
        <w:t>服务器会调用相应函数查找该图片并将图片文件打包发送给浏览器。如此反复，浏览器会呈现一个完整的</w:t>
      </w:r>
      <w:r>
        <w:rPr>
          <w:lang w:val="de-DE"/>
        </w:rPr>
        <w:t>web</w:t>
      </w:r>
      <w:r>
        <w:rPr>
          <w:rFonts w:hint="eastAsia"/>
          <w:lang w:val="de-DE"/>
        </w:rPr>
        <w:t>网页</w:t>
      </w:r>
      <w:r w:rsidR="009C5060">
        <w:rPr>
          <w:rFonts w:hint="eastAsia"/>
          <w:lang w:val="de-DE"/>
        </w:rPr>
        <w:t>，如</w:t>
      </w:r>
      <w:r w:rsidR="009C5060">
        <w:rPr>
          <w:lang w:val="de-DE"/>
        </w:rPr>
        <w:fldChar w:fldCharType="begin"/>
      </w:r>
      <w:r w:rsidR="009C5060">
        <w:rPr>
          <w:lang w:val="de-DE"/>
        </w:rPr>
        <w:instrText xml:space="preserve"> REF _Ref432315884 \h </w:instrText>
      </w:r>
      <w:r w:rsidR="009C5060">
        <w:rPr>
          <w:lang w:val="de-DE"/>
        </w:rPr>
      </w:r>
      <w:r w:rsidR="009C5060">
        <w:rPr>
          <w:lang w:val="de-DE"/>
        </w:rPr>
        <w:fldChar w:fldCharType="separate"/>
      </w:r>
      <w:r w:rsidR="00B96029">
        <w:rPr>
          <w:rFonts w:hint="eastAsia"/>
        </w:rPr>
        <w:t>图</w:t>
      </w:r>
      <w:r w:rsidR="00B96029">
        <w:rPr>
          <w:rFonts w:hint="eastAsia"/>
        </w:rPr>
        <w:t xml:space="preserve"> </w:t>
      </w:r>
      <w:r w:rsidR="00B96029">
        <w:rPr>
          <w:noProof/>
        </w:rPr>
        <w:t>8</w:t>
      </w:r>
      <w:r w:rsidR="00B96029">
        <w:t>.</w:t>
      </w:r>
      <w:r w:rsidR="00B96029">
        <w:rPr>
          <w:noProof/>
        </w:rPr>
        <w:t>6</w:t>
      </w:r>
      <w:r w:rsidR="009C5060">
        <w:rPr>
          <w:lang w:val="de-DE"/>
        </w:rPr>
        <w:fldChar w:fldCharType="end"/>
      </w:r>
      <w:r w:rsidR="00421924">
        <w:rPr>
          <w:rFonts w:hint="eastAsia"/>
          <w:lang w:val="de-DE"/>
        </w:rPr>
        <w:t>所示</w:t>
      </w:r>
      <w:r>
        <w:rPr>
          <w:rFonts w:hint="eastAsia"/>
          <w:lang w:val="de-DE"/>
        </w:rPr>
        <w:t>。</w:t>
      </w:r>
    </w:p>
    <w:p w:rsidR="009C5060" w:rsidRDefault="00717F90" w:rsidP="009C5060">
      <w:pPr>
        <w:pStyle w:val="23"/>
        <w:keepNext/>
        <w:spacing w:before="62" w:after="62"/>
        <w:jc w:val="center"/>
      </w:pPr>
      <w:r>
        <w:object w:dxaOrig="7425" w:dyaOrig="4307">
          <v:shape id="_x0000_i1041" type="#_x0000_t75" style="width:345.6pt;height:201.6pt" o:ole="">
            <v:imagedata r:id="rId37" o:title=""/>
          </v:shape>
          <o:OLEObject Type="Embed" ProgID="Visio.Drawing.11" ShapeID="_x0000_i1041" DrawAspect="Content" ObjectID="_1542805749" r:id="rId38"/>
        </w:object>
      </w:r>
    </w:p>
    <w:p w:rsidR="009C5060" w:rsidRPr="009C5060" w:rsidRDefault="009C5060" w:rsidP="009C5060">
      <w:pPr>
        <w:pStyle w:val="a8"/>
        <w:rPr>
          <w:lang w:val="de-DE"/>
        </w:rPr>
      </w:pPr>
      <w:bookmarkStart w:id="1646" w:name="_Ref432315884"/>
      <w:bookmarkStart w:id="1647" w:name="_Ref43231587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B96029">
        <w:rPr>
          <w:noProof/>
        </w:rPr>
        <w:t>8</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B96029">
        <w:rPr>
          <w:noProof/>
        </w:rPr>
        <w:t>6</w:t>
      </w:r>
      <w:r>
        <w:fldChar w:fldCharType="end"/>
      </w:r>
      <w:bookmarkEnd w:id="1646"/>
      <w:r>
        <w:rPr>
          <w:rFonts w:hint="eastAsia"/>
        </w:rPr>
        <w:t xml:space="preserve"> web</w:t>
      </w:r>
      <w:r>
        <w:rPr>
          <w:rFonts w:hint="eastAsia"/>
        </w:rPr>
        <w:t>技术实现示意图</w:t>
      </w:r>
      <w:bookmarkEnd w:id="1647"/>
    </w:p>
    <w:p w:rsidR="00C73189" w:rsidRDefault="00C73189" w:rsidP="00C20BB2">
      <w:pPr>
        <w:pStyle w:val="23"/>
        <w:spacing w:before="62" w:after="62"/>
      </w:pPr>
      <w:r>
        <w:rPr>
          <w:rFonts w:hint="eastAsia"/>
        </w:rPr>
        <w:t>一个</w:t>
      </w:r>
      <w:r w:rsidR="002512A6">
        <w:rPr>
          <w:rFonts w:hint="eastAsia"/>
        </w:rPr>
        <w:t>简单</w:t>
      </w:r>
      <w:r>
        <w:t>web</w:t>
      </w:r>
      <w:r>
        <w:rPr>
          <w:rFonts w:hint="eastAsia"/>
        </w:rPr>
        <w:t>服务器的实现包含如下三种技术：</w:t>
      </w:r>
    </w:p>
    <w:p w:rsidR="00C73189" w:rsidRDefault="00C73189" w:rsidP="00E2531D">
      <w:pPr>
        <w:pStyle w:val="a"/>
      </w:pPr>
      <w:r>
        <w:t>TCP/IP</w:t>
      </w:r>
      <w:r>
        <w:rPr>
          <w:rFonts w:hint="eastAsia"/>
        </w:rPr>
        <w:t>协议的</w:t>
      </w:r>
      <w:r>
        <w:t>TCP</w:t>
      </w:r>
      <w:r>
        <w:rPr>
          <w:rFonts w:hint="eastAsia"/>
        </w:rPr>
        <w:t>通信编程；</w:t>
      </w:r>
    </w:p>
    <w:p w:rsidR="00C73189" w:rsidRDefault="00C73189" w:rsidP="00E2531D">
      <w:pPr>
        <w:pStyle w:val="a"/>
      </w:pPr>
      <w:r>
        <w:t>HTTP</w:t>
      </w:r>
      <w:r>
        <w:rPr>
          <w:rFonts w:hint="eastAsia"/>
        </w:rPr>
        <w:t>协议（超文本传输协议）；</w:t>
      </w:r>
    </w:p>
    <w:p w:rsidR="00C73189" w:rsidRPr="00C20BB2" w:rsidRDefault="00C73189" w:rsidP="00E2531D">
      <w:pPr>
        <w:pStyle w:val="a"/>
      </w:pPr>
      <w:r>
        <w:t>HTML</w:t>
      </w:r>
      <w:r>
        <w:rPr>
          <w:rFonts w:hint="eastAsia"/>
        </w:rPr>
        <w:t>（超文本标记语言）。</w:t>
      </w:r>
    </w:p>
    <w:p w:rsidR="00C73189" w:rsidRPr="006418BD" w:rsidRDefault="00C73189" w:rsidP="00EA770A">
      <w:pPr>
        <w:pStyle w:val="23"/>
        <w:spacing w:before="62" w:after="62"/>
        <w:ind w:firstLine="0"/>
        <w:rPr>
          <w:b/>
          <w:lang w:val="de-DE"/>
        </w:rPr>
      </w:pPr>
      <w:r w:rsidRPr="006418BD">
        <w:rPr>
          <w:b/>
        </w:rPr>
        <w:lastRenderedPageBreak/>
        <w:t>HTTP</w:t>
      </w:r>
      <w:r w:rsidRPr="006418BD">
        <w:rPr>
          <w:rFonts w:hint="eastAsia"/>
          <w:b/>
        </w:rPr>
        <w:t>协议的主要特点</w:t>
      </w:r>
    </w:p>
    <w:p w:rsidR="00C73189" w:rsidRDefault="00C73189" w:rsidP="006418BD">
      <w:pPr>
        <w:pStyle w:val="23"/>
        <w:spacing w:before="62" w:after="62"/>
      </w:pPr>
      <w:r w:rsidRPr="006418BD">
        <w:t>HTTP</w:t>
      </w:r>
      <w:r w:rsidRPr="006418BD">
        <w:rPr>
          <w:rFonts w:hint="eastAsia"/>
        </w:rPr>
        <w:t>采用请求</w:t>
      </w:r>
      <w:r w:rsidRPr="006418BD">
        <w:t>/</w:t>
      </w:r>
      <w:r w:rsidRPr="006418BD">
        <w:rPr>
          <w:rFonts w:hint="eastAsia"/>
        </w:rPr>
        <w:t>响应的握手方式，</w:t>
      </w:r>
      <w:r>
        <w:rPr>
          <w:rFonts w:hint="eastAsia"/>
        </w:rPr>
        <w:t>其通信流程为：建立连接</w:t>
      </w:r>
      <w:r w:rsidRPr="001A3A70">
        <w:rPr>
          <w:rFonts w:hint="eastAsia"/>
        </w:rPr>
        <w:t>→</w:t>
      </w:r>
      <w:r>
        <w:rPr>
          <w:rFonts w:hint="eastAsia"/>
        </w:rPr>
        <w:t>发出请求信息</w:t>
      </w:r>
      <w:r w:rsidRPr="001A3A70">
        <w:rPr>
          <w:rFonts w:hint="eastAsia"/>
        </w:rPr>
        <w:t>→</w:t>
      </w:r>
      <w:r>
        <w:rPr>
          <w:rFonts w:hint="eastAsia"/>
        </w:rPr>
        <w:t>接收响应信息</w:t>
      </w:r>
      <w:r w:rsidRPr="001A3A70">
        <w:rPr>
          <w:rFonts w:hint="eastAsia"/>
        </w:rPr>
        <w:t>→</w:t>
      </w:r>
      <w:r>
        <w:rPr>
          <w:rFonts w:hint="eastAsia"/>
        </w:rPr>
        <w:t>关闭连接。该协议的主要特点如下：</w:t>
      </w:r>
    </w:p>
    <w:p w:rsidR="00C73189" w:rsidRDefault="00C73189" w:rsidP="009737C9">
      <w:pPr>
        <w:pStyle w:val="a"/>
      </w:pPr>
      <w:r>
        <w:rPr>
          <w:rFonts w:hint="eastAsia"/>
        </w:rPr>
        <w:t>支持客户端</w:t>
      </w:r>
      <w:r>
        <w:t>/</w:t>
      </w:r>
      <w:r>
        <w:rPr>
          <w:rFonts w:hint="eastAsia"/>
        </w:rPr>
        <w:t>服务器模式；</w:t>
      </w:r>
    </w:p>
    <w:p w:rsidR="00C73189" w:rsidRDefault="00C73189" w:rsidP="009737C9">
      <w:pPr>
        <w:pStyle w:val="a"/>
      </w:pPr>
      <w:r>
        <w:rPr>
          <w:rFonts w:hint="eastAsia"/>
        </w:rPr>
        <w:t>简单快速：客户向服务器请求服务时，只需传送请求方法和路径。常用请求方法有</w:t>
      </w:r>
      <w:r>
        <w:t>GET</w:t>
      </w:r>
      <w:r>
        <w:rPr>
          <w:rFonts w:hint="eastAsia"/>
        </w:rPr>
        <w:t>、</w:t>
      </w:r>
      <w:r>
        <w:t>HEAD</w:t>
      </w:r>
      <w:r>
        <w:rPr>
          <w:rFonts w:hint="eastAsia"/>
        </w:rPr>
        <w:t>、</w:t>
      </w:r>
      <w:r>
        <w:t>POST</w:t>
      </w:r>
      <w:r>
        <w:rPr>
          <w:rFonts w:hint="eastAsia"/>
        </w:rPr>
        <w:t>，每种方法规定了客户端与服务器联系的类型；</w:t>
      </w:r>
    </w:p>
    <w:p w:rsidR="00C73189" w:rsidRDefault="00C73189" w:rsidP="009737C9">
      <w:pPr>
        <w:pStyle w:val="a"/>
      </w:pPr>
      <w:r>
        <w:rPr>
          <w:rFonts w:hint="eastAsia"/>
        </w:rPr>
        <w:t>灵活：</w:t>
      </w:r>
      <w:r>
        <w:t>HTTP</w:t>
      </w:r>
      <w:r>
        <w:rPr>
          <w:rFonts w:hint="eastAsia"/>
        </w:rPr>
        <w:t>允许传输任意类型的数据对象，传输的类型由</w:t>
      </w:r>
      <w:r>
        <w:t>Content-Type</w:t>
      </w:r>
      <w:r>
        <w:rPr>
          <w:rFonts w:hint="eastAsia"/>
        </w:rPr>
        <w:t>标记；</w:t>
      </w:r>
    </w:p>
    <w:p w:rsidR="00C73189" w:rsidRDefault="00C73189" w:rsidP="009737C9">
      <w:pPr>
        <w:pStyle w:val="a"/>
      </w:pPr>
      <w:r>
        <w:rPr>
          <w:rFonts w:hint="eastAsia"/>
        </w:rPr>
        <w:t>无连接：每次连接只处理一个请求，服务器处理完客户端请求并收到客户端应答后即断开连接；</w:t>
      </w:r>
    </w:p>
    <w:p w:rsidR="00C73189" w:rsidRPr="009737C9" w:rsidRDefault="00C73189" w:rsidP="009737C9">
      <w:pPr>
        <w:pStyle w:val="a"/>
      </w:pPr>
      <w:r>
        <w:rPr>
          <w:rFonts w:hint="eastAsia"/>
        </w:rPr>
        <w:t>无状态：</w:t>
      </w:r>
      <w:r>
        <w:t>HTTP</w:t>
      </w:r>
      <w:r>
        <w:rPr>
          <w:rFonts w:hint="eastAsia"/>
        </w:rPr>
        <w:t>协议对事务处理没有记忆，即服务器不会记录曾经访问过的用户，也不会记录某一客户访问次数。</w:t>
      </w:r>
    </w:p>
    <w:p w:rsidR="00C73189" w:rsidRPr="00A45D90" w:rsidRDefault="00C73189" w:rsidP="00EA770A">
      <w:pPr>
        <w:pStyle w:val="23"/>
        <w:spacing w:before="62" w:after="62"/>
        <w:ind w:firstLine="0"/>
        <w:rPr>
          <w:b/>
          <w:lang w:val="de-DE"/>
        </w:rPr>
      </w:pPr>
      <w:r w:rsidRPr="00A45D90">
        <w:rPr>
          <w:b/>
          <w:lang w:val="de-DE"/>
        </w:rPr>
        <w:t>HTML</w:t>
      </w:r>
      <w:r w:rsidRPr="00A45D90">
        <w:rPr>
          <w:rFonts w:hint="eastAsia"/>
          <w:b/>
          <w:lang w:val="de-DE"/>
        </w:rPr>
        <w:t>简介</w:t>
      </w:r>
    </w:p>
    <w:p w:rsidR="00C73189" w:rsidRPr="00EE7DE9" w:rsidRDefault="00C73189" w:rsidP="00EE7DE9">
      <w:pPr>
        <w:pStyle w:val="23"/>
        <w:spacing w:before="62" w:after="62"/>
      </w:pPr>
      <w:r>
        <w:t>HTML</w:t>
      </w:r>
      <w:r>
        <w:rPr>
          <w:rFonts w:hint="eastAsia"/>
        </w:rPr>
        <w:t>是一个纯文本文件，由“显示内容”和“控制语句”组成。控制语句描述了现实内容以何种形式在浏览器中显示。</w:t>
      </w:r>
      <w:r>
        <w:t>HTML</w:t>
      </w:r>
      <w:r>
        <w:rPr>
          <w:rFonts w:hint="eastAsia"/>
        </w:rPr>
        <w:t>语言有如下特点：</w:t>
      </w:r>
    </w:p>
    <w:p w:rsidR="00C73189" w:rsidRDefault="00C73189" w:rsidP="00EE7DE9">
      <w:pPr>
        <w:pStyle w:val="a"/>
      </w:pPr>
      <w:r>
        <w:t>HTML</w:t>
      </w:r>
      <w:r>
        <w:rPr>
          <w:rFonts w:hint="eastAsia"/>
        </w:rPr>
        <w:t>是纯文本文件，可以使用各种文字编辑器编辑；</w:t>
      </w:r>
    </w:p>
    <w:p w:rsidR="00C73189" w:rsidRDefault="00C73189" w:rsidP="00EE7DE9">
      <w:pPr>
        <w:pStyle w:val="a"/>
      </w:pPr>
      <w:r>
        <w:t>HTML</w:t>
      </w:r>
      <w:r>
        <w:rPr>
          <w:rFonts w:hint="eastAsia"/>
        </w:rPr>
        <w:t>文件扩展名为</w:t>
      </w:r>
      <w:r>
        <w:t>.htm</w:t>
      </w:r>
      <w:r>
        <w:rPr>
          <w:rFonts w:hint="eastAsia"/>
        </w:rPr>
        <w:t>或</w:t>
      </w:r>
      <w:r>
        <w:t>.html</w:t>
      </w:r>
      <w:r>
        <w:rPr>
          <w:rFonts w:hint="eastAsia"/>
        </w:rPr>
        <w:t>；</w:t>
      </w:r>
    </w:p>
    <w:p w:rsidR="00C73189" w:rsidRDefault="00C73189" w:rsidP="00EE7DE9">
      <w:pPr>
        <w:pStyle w:val="a"/>
      </w:pPr>
      <w:r>
        <w:rPr>
          <w:rFonts w:hint="eastAsia"/>
        </w:rPr>
        <w:t>与浏览器程序参数文件关联，由浏览器编译执行。执行顺序至上而下，依次进行；</w:t>
      </w:r>
    </w:p>
    <w:p w:rsidR="00C73189" w:rsidRDefault="00C73189" w:rsidP="00EE7DE9">
      <w:pPr>
        <w:pStyle w:val="a"/>
      </w:pPr>
      <w:r>
        <w:rPr>
          <w:rFonts w:hint="eastAsia"/>
        </w:rPr>
        <w:t>因浏览器支持或表现的方式不一，相同的文件在不同的浏览器中表现可能有差异；</w:t>
      </w:r>
    </w:p>
    <w:p w:rsidR="00C73189" w:rsidRDefault="00C73189" w:rsidP="00EE7DE9">
      <w:pPr>
        <w:pStyle w:val="a"/>
      </w:pPr>
      <w:r>
        <w:t>HTML</w:t>
      </w:r>
      <w:r>
        <w:rPr>
          <w:rFonts w:hint="eastAsia"/>
        </w:rPr>
        <w:t>文件由标签（</w:t>
      </w:r>
      <w:r>
        <w:t>tag</w:t>
      </w:r>
      <w:r>
        <w:rPr>
          <w:rFonts w:hint="eastAsia"/>
        </w:rPr>
        <w:t>）所构成的元素（</w:t>
      </w:r>
      <w:r>
        <w:t>element</w:t>
      </w:r>
      <w:r>
        <w:rPr>
          <w:rFonts w:hint="eastAsia"/>
        </w:rPr>
        <w:t>）组成。</w:t>
      </w:r>
    </w:p>
    <w:p w:rsidR="00C73189" w:rsidRPr="00EE7DE9" w:rsidRDefault="00C73189" w:rsidP="00EE7DE9">
      <w:pPr>
        <w:pStyle w:val="23"/>
        <w:spacing w:before="62" w:after="62"/>
      </w:pPr>
      <w:r>
        <w:rPr>
          <w:rFonts w:hint="eastAsia"/>
        </w:rPr>
        <w:t>在浏览器中打开任意一个网页，点击网页</w:t>
      </w:r>
      <w:r w:rsidRPr="001A3A70">
        <w:rPr>
          <w:rFonts w:hint="eastAsia"/>
        </w:rPr>
        <w:t>→</w:t>
      </w:r>
      <w:r>
        <w:rPr>
          <w:rFonts w:hint="eastAsia"/>
        </w:rPr>
        <w:t>右键选择“查看源代码”既可以查看实现该网页的</w:t>
      </w:r>
      <w:r>
        <w:t>HTML</w:t>
      </w:r>
      <w:r>
        <w:rPr>
          <w:rFonts w:hint="eastAsia"/>
        </w:rPr>
        <w:t>源码。</w:t>
      </w:r>
    </w:p>
    <w:p w:rsidR="00C73189" w:rsidRDefault="00C73189" w:rsidP="00443766">
      <w:pPr>
        <w:pStyle w:val="23"/>
        <w:spacing w:before="62" w:after="62"/>
      </w:pPr>
      <w:r>
        <w:rPr>
          <w:rFonts w:hint="eastAsia"/>
        </w:rPr>
        <w:t>本实验对</w:t>
      </w:r>
      <w:r>
        <w:t>httpd</w:t>
      </w:r>
      <w:r>
        <w:rPr>
          <w:rFonts w:hint="eastAsia"/>
        </w:rPr>
        <w:t>进行了精简，并添加部分注释，通过阅读</w:t>
      </w:r>
      <w:r>
        <w:fldChar w:fldCharType="begin"/>
      </w:r>
      <w:r>
        <w:instrText xml:space="preserve"> REF _Ref428549790 \h </w:instrText>
      </w:r>
      <w:r>
        <w:fldChar w:fldCharType="separate"/>
      </w:r>
      <w:r w:rsidR="00B96029">
        <w:rPr>
          <w:rFonts w:hint="eastAsia"/>
        </w:rPr>
        <w:t>程序清单</w:t>
      </w:r>
      <w:r w:rsidR="00B96029">
        <w:t xml:space="preserve"> </w:t>
      </w:r>
      <w:r w:rsidR="00B96029">
        <w:rPr>
          <w:noProof/>
        </w:rPr>
        <w:t>8</w:t>
      </w:r>
      <w:r w:rsidR="00B96029">
        <w:t>.</w:t>
      </w:r>
      <w:r w:rsidR="00B96029">
        <w:rPr>
          <w:noProof/>
        </w:rPr>
        <w:t>4</w:t>
      </w:r>
      <w:r>
        <w:fldChar w:fldCharType="end"/>
      </w:r>
      <w:r>
        <w:rPr>
          <w:rFonts w:hint="eastAsia"/>
        </w:rPr>
        <w:t>代码，可以了解</w:t>
      </w:r>
      <w:r>
        <w:t>web</w:t>
      </w:r>
      <w:r>
        <w:rPr>
          <w:rFonts w:hint="eastAsia"/>
        </w:rPr>
        <w:t>服务器的实现原理。此</w:t>
      </w:r>
      <w:r>
        <w:t>web</w:t>
      </w:r>
      <w:r>
        <w:rPr>
          <w:rFonts w:hint="eastAsia"/>
        </w:rPr>
        <w:t>服务器功能较简单，只能实现静态网页显示。</w:t>
      </w:r>
    </w:p>
    <w:p w:rsidR="00C73189" w:rsidRPr="000470C6" w:rsidRDefault="00C73189" w:rsidP="005F77E5">
      <w:pPr>
        <w:pStyle w:val="a8"/>
        <w:rPr>
          <w:b/>
        </w:rPr>
      </w:pPr>
      <w:bookmarkStart w:id="1648" w:name="_Ref428549790"/>
      <w:r>
        <w:rPr>
          <w:rFonts w:hint="eastAsia"/>
        </w:rPr>
        <w:t>程序清单</w:t>
      </w:r>
      <w:r>
        <w:t xml:space="preserve"> </w:t>
      </w:r>
      <w:r w:rsidR="00221946">
        <w:fldChar w:fldCharType="begin"/>
      </w:r>
      <w:r w:rsidR="00221946">
        <w:instrText xml:space="preserve"> STYLEREF 1 \s </w:instrText>
      </w:r>
      <w:r w:rsidR="00221946">
        <w:fldChar w:fldCharType="separate"/>
      </w:r>
      <w:r w:rsidR="00B96029">
        <w:rPr>
          <w:noProof/>
        </w:rPr>
        <w:t>8</w:t>
      </w:r>
      <w:r w:rsidR="00221946">
        <w:rPr>
          <w:noProof/>
        </w:rPr>
        <w:fldChar w:fldCharType="end"/>
      </w:r>
      <w:r>
        <w:t>.</w:t>
      </w:r>
      <w:r>
        <w:fldChar w:fldCharType="begin"/>
      </w:r>
      <w:r>
        <w:instrText xml:space="preserve"> SEQ </w:instrText>
      </w:r>
      <w:r>
        <w:rPr>
          <w:rFonts w:hint="eastAsia"/>
        </w:rPr>
        <w:instrText>程序清单</w:instrText>
      </w:r>
      <w:r>
        <w:instrText xml:space="preserve"> \* ARABIC \s 1 </w:instrText>
      </w:r>
      <w:r>
        <w:fldChar w:fldCharType="separate"/>
      </w:r>
      <w:r w:rsidR="00B96029">
        <w:rPr>
          <w:noProof/>
        </w:rPr>
        <w:t>4</w:t>
      </w:r>
      <w:r>
        <w:fldChar w:fldCharType="end"/>
      </w:r>
      <w:bookmarkEnd w:id="1648"/>
      <w:r>
        <w:t xml:space="preserve">  web_server.c</w:t>
      </w:r>
    </w:p>
    <w:p w:rsidR="00C73189" w:rsidRPr="00460B76" w:rsidRDefault="00C73189" w:rsidP="00AC5C9F">
      <w:pPr>
        <w:pStyle w:val="a6"/>
        <w:rPr>
          <w:lang w:val="en-US"/>
        </w:rPr>
      </w:pPr>
      <w:r w:rsidRPr="00460B76">
        <w:rPr>
          <w:lang w:val="en-US"/>
        </w:rPr>
        <w:t>#include &lt;stdio.h&gt;</w:t>
      </w:r>
    </w:p>
    <w:p w:rsidR="00C73189" w:rsidRPr="00460B76" w:rsidRDefault="00C73189" w:rsidP="00AC5C9F">
      <w:pPr>
        <w:pStyle w:val="a6"/>
        <w:rPr>
          <w:lang w:val="en-US"/>
        </w:rPr>
      </w:pPr>
      <w:r w:rsidRPr="00460B76">
        <w:rPr>
          <w:lang w:val="en-US"/>
        </w:rPr>
        <w:t>#include &lt;stdlib.h&gt;</w:t>
      </w:r>
    </w:p>
    <w:p w:rsidR="00C73189" w:rsidRPr="00460B76" w:rsidRDefault="00C73189" w:rsidP="00AC5C9F">
      <w:pPr>
        <w:pStyle w:val="a6"/>
        <w:rPr>
          <w:lang w:val="en-US"/>
        </w:rPr>
      </w:pPr>
      <w:r w:rsidRPr="00460B76">
        <w:rPr>
          <w:lang w:val="en-US"/>
        </w:rPr>
        <w:t>#include &lt;fcntl.h&gt;</w:t>
      </w:r>
    </w:p>
    <w:p w:rsidR="00C73189" w:rsidRPr="00460B76" w:rsidRDefault="00C73189" w:rsidP="00AC5C9F">
      <w:pPr>
        <w:pStyle w:val="a6"/>
        <w:rPr>
          <w:lang w:val="en-US"/>
        </w:rPr>
      </w:pPr>
      <w:r w:rsidRPr="00460B76">
        <w:rPr>
          <w:lang w:val="en-US"/>
        </w:rPr>
        <w:t>#include &lt;string.h&gt;</w:t>
      </w:r>
    </w:p>
    <w:p w:rsidR="00C73189" w:rsidRPr="00460B76" w:rsidRDefault="00C73189" w:rsidP="00AC5C9F">
      <w:pPr>
        <w:pStyle w:val="a6"/>
        <w:rPr>
          <w:lang w:val="en-US"/>
        </w:rPr>
      </w:pPr>
      <w:r w:rsidRPr="00460B76">
        <w:rPr>
          <w:lang w:val="en-US"/>
        </w:rPr>
        <w:t>#include &lt;sys/types.h&gt;</w:t>
      </w:r>
    </w:p>
    <w:p w:rsidR="00C73189" w:rsidRPr="00460B76" w:rsidRDefault="00C73189" w:rsidP="00AC5C9F">
      <w:pPr>
        <w:pStyle w:val="a6"/>
        <w:rPr>
          <w:lang w:val="en-US"/>
        </w:rPr>
      </w:pPr>
      <w:r w:rsidRPr="00460B76">
        <w:rPr>
          <w:lang w:val="en-US"/>
        </w:rPr>
        <w:t>#include &lt;sys/socket.h&gt;</w:t>
      </w:r>
    </w:p>
    <w:p w:rsidR="00C73189" w:rsidRPr="00460B76" w:rsidRDefault="00C73189" w:rsidP="00AC5C9F">
      <w:pPr>
        <w:pStyle w:val="a6"/>
        <w:rPr>
          <w:lang w:val="en-US"/>
        </w:rPr>
      </w:pPr>
      <w:r w:rsidRPr="00460B76">
        <w:rPr>
          <w:lang w:val="en-US"/>
        </w:rPr>
        <w:t>#include &lt;netinet/in.h&gt;</w:t>
      </w:r>
    </w:p>
    <w:p w:rsidR="00C73189" w:rsidRPr="00460B76" w:rsidRDefault="00C73189" w:rsidP="00AC5C9F">
      <w:pPr>
        <w:pStyle w:val="a6"/>
        <w:rPr>
          <w:lang w:val="en-US"/>
        </w:rPr>
      </w:pPr>
      <w:r w:rsidRPr="00460B76">
        <w:rPr>
          <w:lang w:val="en-US"/>
        </w:rPr>
        <w:t>#include &lt;errno.h&gt;</w:t>
      </w:r>
    </w:p>
    <w:p w:rsidR="00C73189" w:rsidRPr="00460B76" w:rsidRDefault="00C73189" w:rsidP="00AC5C9F">
      <w:pPr>
        <w:pStyle w:val="a6"/>
        <w:rPr>
          <w:lang w:val="en-US"/>
        </w:rPr>
      </w:pPr>
      <w:r w:rsidRPr="00460B76">
        <w:rPr>
          <w:lang w:val="en-US"/>
        </w:rPr>
        <w:t>#include &lt;sys/stat.h&gt;</w:t>
      </w:r>
    </w:p>
    <w:p w:rsidR="00C73189" w:rsidRPr="00460B76" w:rsidRDefault="00C73189" w:rsidP="00AC5C9F">
      <w:pPr>
        <w:pStyle w:val="a6"/>
        <w:rPr>
          <w:lang w:val="en-US"/>
        </w:rPr>
      </w:pPr>
      <w:r w:rsidRPr="00460B76">
        <w:rPr>
          <w:lang w:val="en-US"/>
        </w:rPr>
        <w:t>#include &lt;dirent.h&gt;</w:t>
      </w:r>
    </w:p>
    <w:p w:rsidR="00C73189" w:rsidRPr="00460B76" w:rsidRDefault="00C73189" w:rsidP="00AC5C9F">
      <w:pPr>
        <w:pStyle w:val="a6"/>
        <w:rPr>
          <w:lang w:val="en-US"/>
        </w:rPr>
      </w:pPr>
      <w:r w:rsidRPr="00460B76">
        <w:rPr>
          <w:lang w:val="en-US"/>
        </w:rPr>
        <w:t>#include &lt;signal.h&gt;</w:t>
      </w:r>
    </w:p>
    <w:p w:rsidR="00C73189" w:rsidRPr="00460B76" w:rsidRDefault="00C73189" w:rsidP="00AC5C9F">
      <w:pPr>
        <w:pStyle w:val="a6"/>
        <w:rPr>
          <w:lang w:val="en-US"/>
        </w:rPr>
      </w:pPr>
      <w:r w:rsidRPr="00460B76">
        <w:rPr>
          <w:lang w:val="en-US"/>
        </w:rPr>
        <w:t>#include &lt;unistd.h&gt;</w:t>
      </w:r>
    </w:p>
    <w:p w:rsidR="00C73189" w:rsidRPr="00460B76" w:rsidRDefault="00C73189" w:rsidP="00AC5C9F">
      <w:pPr>
        <w:pStyle w:val="a6"/>
        <w:rPr>
          <w:lang w:val="en-US"/>
        </w:rPr>
      </w:pPr>
      <w:r w:rsidRPr="00460B76">
        <w:rPr>
          <w:lang w:val="en-US"/>
        </w:rPr>
        <w:t>#include &lt;ctype.h&gt;</w:t>
      </w:r>
    </w:p>
    <w:p w:rsidR="00C73189" w:rsidRPr="00460B76" w:rsidRDefault="00C73189" w:rsidP="00AC5C9F">
      <w:pPr>
        <w:pStyle w:val="a6"/>
        <w:rPr>
          <w:lang w:val="en-US"/>
        </w:rPr>
      </w:pPr>
      <w:r w:rsidRPr="00460B76">
        <w:rPr>
          <w:lang w:val="en-US"/>
        </w:rPr>
        <w:t>#include "pthread.h"</w:t>
      </w:r>
    </w:p>
    <w:p w:rsidR="00C73189" w:rsidRPr="00460B76" w:rsidRDefault="00C73189" w:rsidP="00AC5C9F">
      <w:pPr>
        <w:pStyle w:val="a6"/>
        <w:rPr>
          <w:lang w:val="en-US"/>
        </w:rPr>
      </w:pPr>
      <w:r w:rsidRPr="00460B76">
        <w:rPr>
          <w:lang w:val="en-US"/>
        </w:rPr>
        <w:t>/******************************************************************************</w:t>
      </w:r>
    </w:p>
    <w:p w:rsidR="00C73189" w:rsidRPr="00460B76" w:rsidRDefault="00C73189" w:rsidP="00AC5C9F">
      <w:pPr>
        <w:pStyle w:val="a6"/>
        <w:rPr>
          <w:lang w:val="en-US"/>
        </w:rPr>
      </w:pPr>
      <w:r w:rsidRPr="00460B76">
        <w:rPr>
          <w:lang w:val="en-US"/>
        </w:rPr>
        <w:t xml:space="preserve">**  </w:t>
      </w:r>
      <w:r w:rsidRPr="00AC5C9F">
        <w:rPr>
          <w:rFonts w:hint="eastAsia"/>
        </w:rPr>
        <w:t>宏定义</w:t>
      </w:r>
    </w:p>
    <w:p w:rsidR="00C73189" w:rsidRPr="00460B76" w:rsidRDefault="00C73189" w:rsidP="00AC5C9F">
      <w:pPr>
        <w:pStyle w:val="a6"/>
        <w:rPr>
          <w:lang w:val="en-US"/>
        </w:rPr>
      </w:pPr>
      <w:r w:rsidRPr="00460B76">
        <w:rPr>
          <w:lang w:val="en-US"/>
        </w:rPr>
        <w:t>******************************************************************************/</w:t>
      </w:r>
    </w:p>
    <w:p w:rsidR="00C73189" w:rsidRPr="00460B76" w:rsidRDefault="00C73189" w:rsidP="00AC5C9F">
      <w:pPr>
        <w:pStyle w:val="a6"/>
        <w:rPr>
          <w:lang w:val="en-US"/>
        </w:rPr>
      </w:pPr>
      <w:r w:rsidRPr="00460B76">
        <w:rPr>
          <w:lang w:val="en-US"/>
        </w:rPr>
        <w:t>#ifndef O_BINARY</w:t>
      </w:r>
    </w:p>
    <w:p w:rsidR="00C73189" w:rsidRPr="00460B76" w:rsidRDefault="00C73189" w:rsidP="00AC5C9F">
      <w:pPr>
        <w:pStyle w:val="a6"/>
        <w:rPr>
          <w:lang w:val="en-US"/>
        </w:rPr>
      </w:pPr>
      <w:r w:rsidRPr="00460B76">
        <w:rPr>
          <w:lang w:val="en-US"/>
        </w:rPr>
        <w:t>#define O_BINARY 0</w:t>
      </w:r>
    </w:p>
    <w:p w:rsidR="00C73189" w:rsidRPr="00460B76" w:rsidRDefault="00C73189" w:rsidP="00AC5C9F">
      <w:pPr>
        <w:pStyle w:val="a6"/>
        <w:rPr>
          <w:lang w:val="en-US"/>
        </w:rPr>
      </w:pPr>
      <w:r w:rsidRPr="00460B76">
        <w:rPr>
          <w:lang w:val="en-US"/>
        </w:rPr>
        <w:lastRenderedPageBreak/>
        <w:t>#endif</w:t>
      </w:r>
    </w:p>
    <w:p w:rsidR="00C73189" w:rsidRPr="00460B76" w:rsidRDefault="00C73189" w:rsidP="00AC5C9F">
      <w:pPr>
        <w:pStyle w:val="a6"/>
        <w:rPr>
          <w:lang w:val="en-US"/>
        </w:rPr>
      </w:pPr>
      <w:r w:rsidRPr="00460B76">
        <w:rPr>
          <w:lang w:val="en-US"/>
        </w:rPr>
        <w:t>#define DEBUG</w:t>
      </w:r>
    </w:p>
    <w:p w:rsidR="00C73189" w:rsidRPr="00460B76" w:rsidRDefault="00C73189" w:rsidP="00AC5C9F">
      <w:pPr>
        <w:pStyle w:val="a6"/>
        <w:rPr>
          <w:lang w:val="en-US"/>
        </w:rPr>
      </w:pPr>
      <w:r w:rsidRPr="00460B76">
        <w:rPr>
          <w:lang w:val="en-US"/>
        </w:rPr>
        <w:t>#define SERVER_PORT 80</w:t>
      </w:r>
    </w:p>
    <w:p w:rsidR="00C73189" w:rsidRPr="00460B76" w:rsidRDefault="00C73189" w:rsidP="00AC5C9F">
      <w:pPr>
        <w:pStyle w:val="a6"/>
        <w:rPr>
          <w:lang w:val="en-US"/>
        </w:rPr>
      </w:pPr>
      <w:r w:rsidRPr="00460B76">
        <w:rPr>
          <w:lang w:val="en-US"/>
        </w:rPr>
        <w:t>/******************************************************************************</w:t>
      </w:r>
    </w:p>
    <w:p w:rsidR="00C73189" w:rsidRPr="00460B76" w:rsidRDefault="00C73189" w:rsidP="00AC5C9F">
      <w:pPr>
        <w:pStyle w:val="a6"/>
        <w:rPr>
          <w:lang w:val="en-US"/>
        </w:rPr>
      </w:pPr>
      <w:r w:rsidRPr="00460B76">
        <w:rPr>
          <w:lang w:val="en-US"/>
        </w:rPr>
        <w:t xml:space="preserve">**  </w:t>
      </w:r>
      <w:r w:rsidRPr="00AC5C9F">
        <w:rPr>
          <w:rFonts w:hint="eastAsia"/>
        </w:rPr>
        <w:t>定义全局变量</w:t>
      </w:r>
    </w:p>
    <w:p w:rsidR="00C73189" w:rsidRPr="00460B76" w:rsidRDefault="00C73189" w:rsidP="00AC5C9F">
      <w:pPr>
        <w:pStyle w:val="a6"/>
        <w:rPr>
          <w:lang w:val="en-US"/>
        </w:rPr>
      </w:pPr>
      <w:r w:rsidRPr="00460B76">
        <w:rPr>
          <w:lang w:val="en-US"/>
        </w:rPr>
        <w:t>******************************************************************************/</w:t>
      </w:r>
    </w:p>
    <w:p w:rsidR="00C73189" w:rsidRPr="00460B76" w:rsidRDefault="00C73189" w:rsidP="00AC5C9F">
      <w:pPr>
        <w:pStyle w:val="a6"/>
        <w:rPr>
          <w:lang w:val="en-US"/>
        </w:rPr>
      </w:pPr>
      <w:r w:rsidRPr="00460B76">
        <w:rPr>
          <w:lang w:val="en-US"/>
        </w:rPr>
        <w:t>int   KEY_QUIT</w:t>
      </w:r>
      <w:r w:rsidRPr="00460B76">
        <w:rPr>
          <w:lang w:val="en-US"/>
        </w:rPr>
        <w:tab/>
        <w:t>= 0;</w:t>
      </w:r>
    </w:p>
    <w:p w:rsidR="00C73189" w:rsidRPr="00460B76" w:rsidRDefault="00C73189" w:rsidP="00AC5C9F">
      <w:pPr>
        <w:pStyle w:val="a6"/>
        <w:rPr>
          <w:lang w:val="en-US"/>
        </w:rPr>
      </w:pPr>
      <w:r w:rsidRPr="00460B76">
        <w:rPr>
          <w:lang w:val="en-US"/>
        </w:rPr>
        <w:t xml:space="preserve">int   TIMEOUT </w:t>
      </w:r>
      <w:r w:rsidRPr="00460B76">
        <w:rPr>
          <w:lang w:val="en-US"/>
        </w:rPr>
        <w:tab/>
        <w:t>= 30;</w:t>
      </w:r>
    </w:p>
    <w:p w:rsidR="00C73189" w:rsidRPr="00460B76" w:rsidRDefault="00C73189" w:rsidP="00AC5C9F">
      <w:pPr>
        <w:pStyle w:val="a6"/>
        <w:rPr>
          <w:lang w:val="en-US"/>
        </w:rPr>
      </w:pPr>
      <w:r w:rsidRPr="00460B76">
        <w:rPr>
          <w:lang w:val="en-US"/>
        </w:rPr>
        <w:t>char  referrer[128];</w:t>
      </w:r>
    </w:p>
    <w:p w:rsidR="00C73189" w:rsidRPr="00460B76" w:rsidRDefault="00C73189" w:rsidP="00AC5C9F">
      <w:pPr>
        <w:pStyle w:val="a6"/>
        <w:rPr>
          <w:lang w:val="en-US"/>
        </w:rPr>
      </w:pPr>
      <w:r w:rsidRPr="00460B76">
        <w:rPr>
          <w:lang w:val="en-US"/>
        </w:rPr>
        <w:t>char  copybuf[16384];</w:t>
      </w:r>
    </w:p>
    <w:p w:rsidR="00C73189" w:rsidRPr="00460B76" w:rsidRDefault="00C73189" w:rsidP="00AC5C9F">
      <w:pPr>
        <w:pStyle w:val="a6"/>
        <w:rPr>
          <w:lang w:val="en-US"/>
        </w:rPr>
      </w:pPr>
      <w:r w:rsidRPr="00460B76">
        <w:rPr>
          <w:lang w:val="en-US"/>
        </w:rPr>
        <w:t>int   content_length;</w:t>
      </w:r>
    </w:p>
    <w:p w:rsidR="00C73189" w:rsidRPr="00460B76" w:rsidRDefault="00C73189" w:rsidP="00AC5C9F">
      <w:pPr>
        <w:pStyle w:val="a6"/>
        <w:rPr>
          <w:lang w:val="en-US"/>
        </w:rPr>
      </w:pPr>
      <w:r w:rsidRPr="00460B76">
        <w:rPr>
          <w:lang w:val="en-US"/>
        </w:rPr>
        <w:t>/******************************************************************************</w:t>
      </w:r>
    </w:p>
    <w:p w:rsidR="00C73189" w:rsidRPr="00460B76" w:rsidRDefault="00C73189" w:rsidP="00AC5C9F">
      <w:pPr>
        <w:pStyle w:val="a6"/>
        <w:rPr>
          <w:lang w:val="en-US"/>
        </w:rPr>
      </w:pPr>
      <w:r w:rsidRPr="00460B76">
        <w:rPr>
          <w:lang w:val="en-US"/>
        </w:rPr>
        <w:t xml:space="preserve">** </w:t>
      </w:r>
      <w:r w:rsidRPr="00AC5C9F">
        <w:rPr>
          <w:rFonts w:hint="eastAsia"/>
        </w:rPr>
        <w:t>函数名称</w:t>
      </w:r>
      <w:r w:rsidRPr="00460B76">
        <w:rPr>
          <w:lang w:val="en-US"/>
        </w:rPr>
        <w:t>: copy</w:t>
      </w:r>
    </w:p>
    <w:p w:rsidR="00C73189" w:rsidRPr="00460B76" w:rsidRDefault="00C73189" w:rsidP="00AC5C9F">
      <w:pPr>
        <w:pStyle w:val="a6"/>
        <w:rPr>
          <w:lang w:val="en-US"/>
        </w:rPr>
      </w:pPr>
      <w:r w:rsidRPr="00460B76">
        <w:rPr>
          <w:lang w:val="en-US"/>
        </w:rPr>
        <w:t xml:space="preserve">** </w:t>
      </w:r>
      <w:r w:rsidRPr="00AC5C9F">
        <w:rPr>
          <w:rFonts w:hint="eastAsia"/>
        </w:rPr>
        <w:t>功能描述</w:t>
      </w:r>
      <w:r w:rsidRPr="00460B76">
        <w:rPr>
          <w:lang w:val="en-US"/>
        </w:rPr>
        <w:t xml:space="preserve">: </w:t>
      </w:r>
      <w:r w:rsidRPr="00AC5C9F">
        <w:rPr>
          <w:rFonts w:hint="eastAsia"/>
        </w:rPr>
        <w:t>发送文件</w:t>
      </w:r>
    </w:p>
    <w:p w:rsidR="00C73189" w:rsidRPr="00460B76" w:rsidRDefault="00C73189" w:rsidP="00AC5C9F">
      <w:pPr>
        <w:pStyle w:val="a6"/>
        <w:rPr>
          <w:lang w:val="en-US"/>
        </w:rPr>
      </w:pPr>
      <w:r w:rsidRPr="00460B76">
        <w:rPr>
          <w:lang w:val="en-US"/>
        </w:rPr>
        <w:t>******************************************************************************/</w:t>
      </w:r>
    </w:p>
    <w:p w:rsidR="00C73189" w:rsidRPr="00460B76" w:rsidRDefault="00C73189" w:rsidP="00AC5C9F">
      <w:pPr>
        <w:pStyle w:val="a6"/>
        <w:rPr>
          <w:lang w:val="en-US"/>
        </w:rPr>
      </w:pPr>
      <w:r w:rsidRPr="00460B76">
        <w:rPr>
          <w:lang w:val="en-US"/>
        </w:rPr>
        <w:t>int  copy (FILE  *read_f, FILE  *write_f)</w:t>
      </w:r>
    </w:p>
    <w:p w:rsidR="00C73189" w:rsidRPr="00460B76" w:rsidRDefault="00C73189" w:rsidP="00AC5C9F">
      <w:pPr>
        <w:pStyle w:val="a6"/>
        <w:rPr>
          <w:lang w:val="en-US"/>
        </w:rPr>
      </w:pPr>
      <w:r w:rsidRPr="00460B76">
        <w:rPr>
          <w:lang w:val="en-US"/>
        </w:rPr>
        <w:t>{</w:t>
      </w:r>
    </w:p>
    <w:p w:rsidR="00C73189" w:rsidRPr="00460B76" w:rsidRDefault="00C73189" w:rsidP="00AC5C9F">
      <w:pPr>
        <w:pStyle w:val="a6"/>
        <w:rPr>
          <w:lang w:val="en-US"/>
        </w:rPr>
      </w:pPr>
      <w:r w:rsidRPr="00460B76">
        <w:rPr>
          <w:lang w:val="en-US"/>
        </w:rPr>
        <w:t xml:space="preserve">   int ret;</w:t>
      </w:r>
    </w:p>
    <w:p w:rsidR="00C73189" w:rsidRPr="00460B76" w:rsidRDefault="00C73189" w:rsidP="00AC5C9F">
      <w:pPr>
        <w:pStyle w:val="a6"/>
        <w:rPr>
          <w:lang w:val="en-US"/>
        </w:rPr>
      </w:pPr>
      <w:r w:rsidRPr="00460B76">
        <w:rPr>
          <w:lang w:val="en-US"/>
        </w:rPr>
        <w:t xml:space="preserve">   int wrote;</w:t>
      </w:r>
    </w:p>
    <w:p w:rsidR="00C73189" w:rsidRPr="00460B76" w:rsidRDefault="00C73189" w:rsidP="00AC5C9F">
      <w:pPr>
        <w:pStyle w:val="a6"/>
        <w:rPr>
          <w:lang w:val="en-US"/>
        </w:rPr>
      </w:pPr>
      <w:r w:rsidRPr="00460B76">
        <w:rPr>
          <w:lang w:val="en-US"/>
        </w:rPr>
        <w:t xml:space="preserve">   ret = fread(copybuf, 1, sizeof(copybuf), read_f);</w:t>
      </w:r>
    </w:p>
    <w:p w:rsidR="00C73189" w:rsidRPr="00460B76" w:rsidRDefault="00C73189" w:rsidP="00AC5C9F">
      <w:pPr>
        <w:pStyle w:val="a6"/>
        <w:rPr>
          <w:lang w:val="en-US"/>
        </w:rPr>
      </w:pPr>
      <w:r w:rsidRPr="00460B76">
        <w:rPr>
          <w:lang w:val="en-US"/>
        </w:rPr>
        <w:t xml:space="preserve">   while (ret) {</w:t>
      </w:r>
    </w:p>
    <w:p w:rsidR="00C73189" w:rsidRPr="00460B76" w:rsidRDefault="00C73189" w:rsidP="00AC5C9F">
      <w:pPr>
        <w:pStyle w:val="a6"/>
        <w:rPr>
          <w:lang w:val="en-US"/>
        </w:rPr>
      </w:pPr>
      <w:r w:rsidRPr="00460B76">
        <w:rPr>
          <w:lang w:val="en-US"/>
        </w:rPr>
        <w:t xml:space="preserve">      wrote = fwrite(copybuf, ret, 1, write_f);</w:t>
      </w:r>
    </w:p>
    <w:p w:rsidR="00C73189" w:rsidRPr="00460B76" w:rsidRDefault="00C73189" w:rsidP="00AC5C9F">
      <w:pPr>
        <w:pStyle w:val="a6"/>
        <w:rPr>
          <w:lang w:val="en-US"/>
        </w:rPr>
      </w:pPr>
      <w:r w:rsidRPr="00460B76">
        <w:rPr>
          <w:lang w:val="en-US"/>
        </w:rPr>
        <w:t xml:space="preserve">      if (wrote &lt; 1) {</w:t>
      </w:r>
    </w:p>
    <w:p w:rsidR="00C73189" w:rsidRPr="00460B76" w:rsidRDefault="00C73189" w:rsidP="00AC5C9F">
      <w:pPr>
        <w:pStyle w:val="a6"/>
        <w:rPr>
          <w:lang w:val="en-US"/>
        </w:rPr>
      </w:pPr>
      <w:r w:rsidRPr="00460B76">
        <w:rPr>
          <w:lang w:val="en-US"/>
        </w:rPr>
        <w:t xml:space="preserve">          return (-1);</w:t>
      </w:r>
    </w:p>
    <w:p w:rsidR="00C73189" w:rsidRPr="00460B76" w:rsidRDefault="00C73189" w:rsidP="00AC5C9F">
      <w:pPr>
        <w:pStyle w:val="a6"/>
        <w:rPr>
          <w:lang w:val="en-US"/>
        </w:rPr>
      </w:pPr>
      <w:r w:rsidRPr="00460B76">
        <w:rPr>
          <w:lang w:val="en-US"/>
        </w:rPr>
        <w:t xml:space="preserve">      }</w:t>
      </w:r>
    </w:p>
    <w:p w:rsidR="00C73189" w:rsidRPr="00460B76" w:rsidRDefault="00C73189" w:rsidP="00AC5C9F">
      <w:pPr>
        <w:pStyle w:val="a6"/>
        <w:rPr>
          <w:lang w:val="en-US"/>
        </w:rPr>
      </w:pPr>
      <w:r w:rsidRPr="00460B76">
        <w:rPr>
          <w:lang w:val="en-US"/>
        </w:rPr>
        <w:t xml:space="preserve">      ret = fread(copybuf, 1, sizeof(copybuf), read_f);</w:t>
      </w:r>
    </w:p>
    <w:p w:rsidR="00C73189" w:rsidRPr="00460B76" w:rsidRDefault="00C73189" w:rsidP="00AC5C9F">
      <w:pPr>
        <w:pStyle w:val="a6"/>
        <w:rPr>
          <w:lang w:val="en-US"/>
        </w:rPr>
      </w:pPr>
      <w:r w:rsidRPr="00460B76">
        <w:rPr>
          <w:lang w:val="en-US"/>
        </w:rPr>
        <w:t xml:space="preserve">   }</w:t>
      </w:r>
    </w:p>
    <w:p w:rsidR="00C73189" w:rsidRPr="00460B76" w:rsidRDefault="00C73189" w:rsidP="00AC5C9F">
      <w:pPr>
        <w:pStyle w:val="a6"/>
        <w:rPr>
          <w:lang w:val="en-US"/>
        </w:rPr>
      </w:pPr>
      <w:r w:rsidRPr="00460B76">
        <w:rPr>
          <w:lang w:val="en-US"/>
        </w:rPr>
        <w:t xml:space="preserve">   return (0);</w:t>
      </w:r>
    </w:p>
    <w:p w:rsidR="00C73189" w:rsidRPr="00460B76" w:rsidRDefault="00C73189" w:rsidP="00AC5C9F">
      <w:pPr>
        <w:pStyle w:val="a6"/>
        <w:rPr>
          <w:lang w:val="en-US"/>
        </w:rPr>
      </w:pPr>
      <w:r w:rsidRPr="00460B76">
        <w:rPr>
          <w:lang w:val="en-US"/>
        </w:rPr>
        <w:t>}</w:t>
      </w:r>
    </w:p>
    <w:p w:rsidR="00C73189" w:rsidRPr="00460B76" w:rsidRDefault="00C73189" w:rsidP="00AC5C9F">
      <w:pPr>
        <w:pStyle w:val="a6"/>
        <w:rPr>
          <w:lang w:val="en-US"/>
        </w:rPr>
      </w:pPr>
      <w:r w:rsidRPr="00460B76">
        <w:rPr>
          <w:lang w:val="en-US"/>
        </w:rPr>
        <w:t>/******************************************************************************</w:t>
      </w:r>
    </w:p>
    <w:p w:rsidR="00C73189" w:rsidRPr="00460B76" w:rsidRDefault="00C73189" w:rsidP="00AC5C9F">
      <w:pPr>
        <w:pStyle w:val="a6"/>
        <w:rPr>
          <w:lang w:val="en-US"/>
        </w:rPr>
      </w:pPr>
      <w:r w:rsidRPr="00460B76">
        <w:rPr>
          <w:lang w:val="en-US"/>
        </w:rPr>
        <w:t xml:space="preserve">** </w:t>
      </w:r>
      <w:r w:rsidRPr="00AC5C9F">
        <w:rPr>
          <w:rFonts w:hint="eastAsia"/>
        </w:rPr>
        <w:t>函数名称</w:t>
      </w:r>
      <w:r w:rsidRPr="00460B76">
        <w:rPr>
          <w:lang w:val="en-US"/>
        </w:rPr>
        <w:t>: print_header</w:t>
      </w:r>
    </w:p>
    <w:p w:rsidR="00C73189" w:rsidRPr="00460B76" w:rsidRDefault="00C73189" w:rsidP="00AC5C9F">
      <w:pPr>
        <w:pStyle w:val="a6"/>
        <w:rPr>
          <w:lang w:val="en-US"/>
        </w:rPr>
      </w:pPr>
      <w:r w:rsidRPr="00460B76">
        <w:rPr>
          <w:lang w:val="en-US"/>
        </w:rPr>
        <w:t xml:space="preserve">** </w:t>
      </w:r>
      <w:r w:rsidRPr="00AC5C9F">
        <w:rPr>
          <w:rFonts w:hint="eastAsia"/>
        </w:rPr>
        <w:t>功能描述</w:t>
      </w:r>
      <w:r w:rsidRPr="00460B76">
        <w:rPr>
          <w:lang w:val="en-US"/>
        </w:rPr>
        <w:t xml:space="preserve">: </w:t>
      </w:r>
      <w:r w:rsidRPr="00AC5C9F">
        <w:rPr>
          <w:rFonts w:hint="eastAsia"/>
        </w:rPr>
        <w:t>发送</w:t>
      </w:r>
      <w:r w:rsidRPr="00460B76">
        <w:rPr>
          <w:lang w:val="en-US"/>
        </w:rPr>
        <w:t xml:space="preserve"> http </w:t>
      </w:r>
      <w:r w:rsidRPr="00AC5C9F">
        <w:rPr>
          <w:rFonts w:hint="eastAsia"/>
        </w:rPr>
        <w:t>协议数据头</w:t>
      </w:r>
    </w:p>
    <w:p w:rsidR="00C73189" w:rsidRPr="00460B76" w:rsidRDefault="00C73189" w:rsidP="00AC5C9F">
      <w:pPr>
        <w:pStyle w:val="a6"/>
        <w:rPr>
          <w:lang w:val="en-US"/>
        </w:rPr>
      </w:pPr>
      <w:r w:rsidRPr="00460B76">
        <w:rPr>
          <w:lang w:val="en-US"/>
        </w:rPr>
        <w:t>******************************************************************************/</w:t>
      </w:r>
    </w:p>
    <w:p w:rsidR="00C73189" w:rsidRPr="00460B76" w:rsidRDefault="00C73189" w:rsidP="00AC5C9F">
      <w:pPr>
        <w:pStyle w:val="a6"/>
        <w:rPr>
          <w:lang w:val="en-US"/>
        </w:rPr>
      </w:pPr>
      <w:r w:rsidRPr="00460B76">
        <w:rPr>
          <w:lang w:val="en-US"/>
        </w:rPr>
        <w:t>int print_header (FILE  *f,  int  content_type)</w:t>
      </w:r>
    </w:p>
    <w:p w:rsidR="00C73189" w:rsidRPr="00460B76" w:rsidRDefault="00C73189" w:rsidP="00AC5C9F">
      <w:pPr>
        <w:pStyle w:val="a6"/>
        <w:rPr>
          <w:lang w:val="en-US"/>
        </w:rPr>
      </w:pPr>
      <w:r w:rsidRPr="00460B76">
        <w:rPr>
          <w:lang w:val="en-US"/>
        </w:rPr>
        <w:t>{</w:t>
      </w:r>
    </w:p>
    <w:p w:rsidR="00C73189" w:rsidRPr="00460B76" w:rsidRDefault="00C73189" w:rsidP="00AC5C9F">
      <w:pPr>
        <w:pStyle w:val="a6"/>
        <w:rPr>
          <w:lang w:val="en-US"/>
        </w:rPr>
      </w:pPr>
      <w:r w:rsidRPr="00460B76">
        <w:rPr>
          <w:lang w:val="en-US"/>
        </w:rPr>
        <w:t xml:space="preserve">   fprintf(f, "HTTP/1.0 200 OK\n");           </w:t>
      </w:r>
      <w:r w:rsidRPr="00460B76">
        <w:rPr>
          <w:lang w:val="en-US"/>
        </w:rPr>
        <w:tab/>
      </w:r>
      <w:r w:rsidRPr="00460B76">
        <w:rPr>
          <w:lang w:val="en-US"/>
        </w:rPr>
        <w:tab/>
        <w:t xml:space="preserve">/*  </w:t>
      </w:r>
      <w:r w:rsidRPr="00AC5C9F">
        <w:rPr>
          <w:rFonts w:hint="eastAsia"/>
        </w:rPr>
        <w:t>响应</w:t>
      </w:r>
      <w:r w:rsidRPr="00460B76">
        <w:rPr>
          <w:lang w:val="en-US"/>
        </w:rPr>
        <w:t xml:space="preserve"> http </w:t>
      </w:r>
      <w:r w:rsidRPr="00AC5C9F">
        <w:rPr>
          <w:rFonts w:hint="eastAsia"/>
        </w:rPr>
        <w:t>报文的状态行</w:t>
      </w:r>
      <w:r w:rsidRPr="00460B76">
        <w:rPr>
          <w:lang w:val="en-US"/>
        </w:rPr>
        <w:t xml:space="preserve">     */</w:t>
      </w:r>
    </w:p>
    <w:p w:rsidR="00C73189" w:rsidRPr="00460B76" w:rsidRDefault="00C73189" w:rsidP="00AC5C9F">
      <w:pPr>
        <w:pStyle w:val="a6"/>
        <w:rPr>
          <w:lang w:val="en-US"/>
        </w:rPr>
      </w:pPr>
      <w:r w:rsidRPr="00460B76">
        <w:rPr>
          <w:lang w:val="en-US"/>
        </w:rPr>
        <w:t xml:space="preserve">   switch (content_type) {</w:t>
      </w:r>
    </w:p>
    <w:p w:rsidR="00C73189" w:rsidRPr="00460B76" w:rsidRDefault="00C73189" w:rsidP="00AC5C9F">
      <w:pPr>
        <w:pStyle w:val="a6"/>
        <w:rPr>
          <w:lang w:val="en-US"/>
        </w:rPr>
      </w:pPr>
      <w:r w:rsidRPr="00460B76">
        <w:rPr>
          <w:lang w:val="en-US"/>
        </w:rPr>
        <w:t xml:space="preserve">      case 't':</w:t>
      </w:r>
    </w:p>
    <w:p w:rsidR="00C73189" w:rsidRPr="00460B76" w:rsidRDefault="00C73189" w:rsidP="00AC5C9F">
      <w:pPr>
        <w:pStyle w:val="a6"/>
        <w:rPr>
          <w:lang w:val="en-US"/>
        </w:rPr>
      </w:pPr>
      <w:r w:rsidRPr="00460B76">
        <w:rPr>
          <w:lang w:val="en-US"/>
        </w:rPr>
        <w:t xml:space="preserve">         fprintf(f, "Content-type: text/plain\n"); </w:t>
      </w:r>
      <w:r w:rsidRPr="00460B76">
        <w:rPr>
          <w:lang w:val="en-US"/>
        </w:rPr>
        <w:tab/>
        <w:t xml:space="preserve">/*  </w:t>
      </w:r>
      <w:r w:rsidRPr="00AC5C9F">
        <w:rPr>
          <w:rFonts w:hint="eastAsia"/>
        </w:rPr>
        <w:t>发送文本文件信息</w:t>
      </w:r>
      <w:r w:rsidRPr="00460B76">
        <w:rPr>
          <w:lang w:val="en-US"/>
        </w:rPr>
        <w:t xml:space="preserve">            */</w:t>
      </w:r>
    </w:p>
    <w:p w:rsidR="00C73189" w:rsidRPr="00460B76" w:rsidRDefault="00C73189" w:rsidP="00AC5C9F">
      <w:pPr>
        <w:pStyle w:val="a6"/>
        <w:rPr>
          <w:lang w:val="en-US"/>
        </w:rPr>
      </w:pPr>
      <w:r w:rsidRPr="00460B76">
        <w:rPr>
          <w:lang w:val="en-US"/>
        </w:rPr>
        <w:t xml:space="preserve">      break;</w:t>
      </w:r>
    </w:p>
    <w:p w:rsidR="00C73189" w:rsidRPr="00460B76" w:rsidRDefault="00C73189" w:rsidP="00AC5C9F">
      <w:pPr>
        <w:pStyle w:val="a6"/>
        <w:rPr>
          <w:lang w:val="en-US"/>
        </w:rPr>
      </w:pPr>
      <w:r w:rsidRPr="00460B76">
        <w:rPr>
          <w:lang w:val="en-US"/>
        </w:rPr>
        <w:t xml:space="preserve">      case 'g':</w:t>
      </w:r>
    </w:p>
    <w:p w:rsidR="00C73189" w:rsidRPr="00460B76" w:rsidRDefault="00C73189" w:rsidP="00AC5C9F">
      <w:pPr>
        <w:pStyle w:val="a6"/>
        <w:rPr>
          <w:lang w:val="en-US"/>
        </w:rPr>
      </w:pPr>
      <w:r w:rsidRPr="00460B76">
        <w:rPr>
          <w:lang w:val="en-US"/>
        </w:rPr>
        <w:t xml:space="preserve">         fprintf(f, "Content-type: image/gif\n");  </w:t>
      </w:r>
      <w:r w:rsidRPr="00460B76">
        <w:rPr>
          <w:lang w:val="en-US"/>
        </w:rPr>
        <w:tab/>
        <w:t xml:space="preserve">/*  </w:t>
      </w:r>
      <w:r w:rsidRPr="00AC5C9F">
        <w:rPr>
          <w:rFonts w:hint="eastAsia"/>
        </w:rPr>
        <w:t>发送</w:t>
      </w:r>
      <w:r w:rsidRPr="00460B76">
        <w:rPr>
          <w:lang w:val="en-US"/>
        </w:rPr>
        <w:t xml:space="preserve"> gif </w:t>
      </w:r>
      <w:r w:rsidRPr="00AC5C9F">
        <w:rPr>
          <w:rFonts w:hint="eastAsia"/>
        </w:rPr>
        <w:t>格式图片信息</w:t>
      </w:r>
      <w:r w:rsidRPr="00460B76">
        <w:rPr>
          <w:lang w:val="en-US"/>
        </w:rPr>
        <w:t xml:space="preserve">      */</w:t>
      </w:r>
    </w:p>
    <w:p w:rsidR="00C73189" w:rsidRPr="00460B76" w:rsidRDefault="00C73189" w:rsidP="00AC5C9F">
      <w:pPr>
        <w:pStyle w:val="a6"/>
        <w:rPr>
          <w:lang w:val="en-US"/>
        </w:rPr>
      </w:pPr>
      <w:r w:rsidRPr="00460B76">
        <w:rPr>
          <w:lang w:val="en-US"/>
        </w:rPr>
        <w:t xml:space="preserve">      break;</w:t>
      </w:r>
    </w:p>
    <w:p w:rsidR="00C73189" w:rsidRPr="00460B76" w:rsidRDefault="00C73189" w:rsidP="00AC5C9F">
      <w:pPr>
        <w:pStyle w:val="a6"/>
        <w:rPr>
          <w:lang w:val="en-US"/>
        </w:rPr>
      </w:pPr>
      <w:r w:rsidRPr="00460B76">
        <w:rPr>
          <w:lang w:val="en-US"/>
        </w:rPr>
        <w:t xml:space="preserve">      case 'j':</w:t>
      </w:r>
    </w:p>
    <w:p w:rsidR="00C73189" w:rsidRPr="00460B76" w:rsidRDefault="00C73189" w:rsidP="00AC5C9F">
      <w:pPr>
        <w:pStyle w:val="a6"/>
        <w:rPr>
          <w:lang w:val="en-US"/>
        </w:rPr>
      </w:pPr>
      <w:r w:rsidRPr="00460B76">
        <w:rPr>
          <w:lang w:val="en-US"/>
        </w:rPr>
        <w:lastRenderedPageBreak/>
        <w:t xml:space="preserve">         fprintf(f, "Content-type: image/jpeg\n"); </w:t>
      </w:r>
      <w:r w:rsidRPr="00460B76">
        <w:rPr>
          <w:lang w:val="en-US"/>
        </w:rPr>
        <w:tab/>
        <w:t xml:space="preserve">/*  </w:t>
      </w:r>
      <w:r w:rsidRPr="00AC5C9F">
        <w:rPr>
          <w:rFonts w:hint="eastAsia"/>
        </w:rPr>
        <w:t>发送</w:t>
      </w:r>
      <w:r w:rsidRPr="00460B76">
        <w:rPr>
          <w:lang w:val="en-US"/>
        </w:rPr>
        <w:t xml:space="preserve"> jpeg </w:t>
      </w:r>
      <w:r w:rsidRPr="00AC5C9F">
        <w:rPr>
          <w:rFonts w:hint="eastAsia"/>
        </w:rPr>
        <w:t>格式图片信息</w:t>
      </w:r>
      <w:r w:rsidRPr="00460B76">
        <w:rPr>
          <w:lang w:val="en-US"/>
        </w:rPr>
        <w:t xml:space="preserve">     */</w:t>
      </w:r>
    </w:p>
    <w:p w:rsidR="00C73189" w:rsidRPr="00460B76" w:rsidRDefault="00C73189" w:rsidP="00AC5C9F">
      <w:pPr>
        <w:pStyle w:val="a6"/>
        <w:rPr>
          <w:lang w:val="en-US"/>
        </w:rPr>
      </w:pPr>
      <w:r w:rsidRPr="00460B76">
        <w:rPr>
          <w:lang w:val="en-US"/>
        </w:rPr>
        <w:t xml:space="preserve">      break;</w:t>
      </w:r>
    </w:p>
    <w:p w:rsidR="00C73189" w:rsidRPr="00460B76" w:rsidRDefault="00C73189" w:rsidP="00AC5C9F">
      <w:pPr>
        <w:pStyle w:val="a6"/>
        <w:rPr>
          <w:lang w:val="en-US"/>
        </w:rPr>
      </w:pPr>
      <w:r w:rsidRPr="00460B76">
        <w:rPr>
          <w:lang w:val="en-US"/>
        </w:rPr>
        <w:t xml:space="preserve">      case 'h':</w:t>
      </w:r>
    </w:p>
    <w:p w:rsidR="00C73189" w:rsidRPr="00460B76" w:rsidRDefault="00C73189" w:rsidP="00AC5C9F">
      <w:pPr>
        <w:pStyle w:val="a6"/>
        <w:rPr>
          <w:lang w:val="en-US"/>
        </w:rPr>
      </w:pPr>
      <w:r w:rsidRPr="00460B76">
        <w:rPr>
          <w:lang w:val="en-US"/>
        </w:rPr>
        <w:t xml:space="preserve">         fprintf(f, "Content-type: text/html\n");  </w:t>
      </w:r>
      <w:r w:rsidRPr="00460B76">
        <w:rPr>
          <w:lang w:val="en-US"/>
        </w:rPr>
        <w:tab/>
        <w:t xml:space="preserve">/*  </w:t>
      </w:r>
      <w:r w:rsidRPr="00AC5C9F">
        <w:rPr>
          <w:rFonts w:hint="eastAsia"/>
        </w:rPr>
        <w:t>发送</w:t>
      </w:r>
      <w:r w:rsidRPr="00460B76">
        <w:rPr>
          <w:lang w:val="en-US"/>
        </w:rPr>
        <w:t xml:space="preserve"> html </w:t>
      </w:r>
      <w:r w:rsidRPr="00AC5C9F">
        <w:rPr>
          <w:rFonts w:hint="eastAsia"/>
        </w:rPr>
        <w:t>文件</w:t>
      </w:r>
      <w:r w:rsidRPr="00460B76">
        <w:rPr>
          <w:lang w:val="en-US"/>
        </w:rPr>
        <w:t xml:space="preserve">             */</w:t>
      </w:r>
    </w:p>
    <w:p w:rsidR="00C73189" w:rsidRPr="00460B76" w:rsidRDefault="00C73189" w:rsidP="00AC5C9F">
      <w:pPr>
        <w:pStyle w:val="a6"/>
        <w:rPr>
          <w:lang w:val="en-US"/>
        </w:rPr>
      </w:pPr>
      <w:r w:rsidRPr="00460B76">
        <w:rPr>
          <w:lang w:val="en-US"/>
        </w:rPr>
        <w:t xml:space="preserve">      break;</w:t>
      </w:r>
    </w:p>
    <w:p w:rsidR="00C73189" w:rsidRPr="00460B76" w:rsidRDefault="00C73189" w:rsidP="00AC5C9F">
      <w:pPr>
        <w:pStyle w:val="a6"/>
        <w:rPr>
          <w:lang w:val="en-US"/>
        </w:rPr>
      </w:pPr>
      <w:r w:rsidRPr="00460B76">
        <w:rPr>
          <w:lang w:val="en-US"/>
        </w:rPr>
        <w:t xml:space="preserve">   }</w:t>
      </w:r>
    </w:p>
    <w:p w:rsidR="00C73189" w:rsidRPr="00460B76" w:rsidRDefault="00C73189" w:rsidP="00AC5C9F">
      <w:pPr>
        <w:pStyle w:val="a6"/>
        <w:rPr>
          <w:lang w:val="en-US"/>
        </w:rPr>
      </w:pPr>
      <w:r w:rsidRPr="00460B76">
        <w:rPr>
          <w:lang w:val="en-US"/>
        </w:rPr>
        <w:t xml:space="preserve">   fprintf(f, "Server: uClinux-httpd 0.2.2\n");   </w:t>
      </w:r>
      <w:r w:rsidRPr="00460B76">
        <w:rPr>
          <w:lang w:val="en-US"/>
        </w:rPr>
        <w:tab/>
        <w:t xml:space="preserve">/*  </w:t>
      </w:r>
      <w:r w:rsidRPr="00AC5C9F">
        <w:rPr>
          <w:rFonts w:hint="eastAsia"/>
        </w:rPr>
        <w:t>发送服务器版本信息</w:t>
      </w:r>
      <w:r w:rsidRPr="00460B76">
        <w:rPr>
          <w:lang w:val="en-US"/>
        </w:rPr>
        <w:t xml:space="preserve">          */</w:t>
      </w:r>
    </w:p>
    <w:p w:rsidR="00C73189" w:rsidRPr="00460B76" w:rsidRDefault="00C73189" w:rsidP="00AC5C9F">
      <w:pPr>
        <w:pStyle w:val="a6"/>
        <w:rPr>
          <w:lang w:val="en-US"/>
        </w:rPr>
      </w:pPr>
      <w:r w:rsidRPr="00460B76">
        <w:rPr>
          <w:lang w:val="en-US"/>
        </w:rPr>
        <w:t xml:space="preserve">   fprintf(f, "Expires: 0\n");                        </w:t>
      </w:r>
      <w:r w:rsidRPr="00460B76">
        <w:rPr>
          <w:lang w:val="en-US"/>
        </w:rPr>
        <w:tab/>
        <w:t xml:space="preserve">/*  </w:t>
      </w:r>
      <w:r w:rsidRPr="00AC5C9F">
        <w:rPr>
          <w:rFonts w:hint="eastAsia"/>
        </w:rPr>
        <w:t>发送文件永不过期</w:t>
      </w:r>
      <w:r w:rsidRPr="00460B76">
        <w:rPr>
          <w:lang w:val="en-US"/>
        </w:rPr>
        <w:t xml:space="preserve">            */</w:t>
      </w:r>
    </w:p>
    <w:p w:rsidR="00C73189" w:rsidRPr="00460B76" w:rsidRDefault="00C73189" w:rsidP="00AC5C9F">
      <w:pPr>
        <w:pStyle w:val="a6"/>
        <w:rPr>
          <w:lang w:val="en-US"/>
        </w:rPr>
      </w:pPr>
      <w:r w:rsidRPr="00460B76">
        <w:rPr>
          <w:lang w:val="en-US"/>
        </w:rPr>
        <w:t xml:space="preserve">   fprintf(f, "\n");</w:t>
      </w:r>
    </w:p>
    <w:p w:rsidR="00C73189" w:rsidRPr="00460B76" w:rsidRDefault="00C73189" w:rsidP="00AC5C9F">
      <w:pPr>
        <w:pStyle w:val="a6"/>
        <w:rPr>
          <w:lang w:val="en-US"/>
        </w:rPr>
      </w:pPr>
      <w:r w:rsidRPr="00460B76">
        <w:rPr>
          <w:lang w:val="en-US"/>
        </w:rPr>
        <w:t xml:space="preserve">   return (0);</w:t>
      </w:r>
    </w:p>
    <w:p w:rsidR="00C73189" w:rsidRPr="00460B76" w:rsidRDefault="00C73189" w:rsidP="00AC5C9F">
      <w:pPr>
        <w:pStyle w:val="a6"/>
        <w:rPr>
          <w:lang w:val="en-US"/>
        </w:rPr>
      </w:pPr>
      <w:r w:rsidRPr="00460B76">
        <w:rPr>
          <w:lang w:val="en-US"/>
        </w:rPr>
        <w:t>}</w:t>
      </w:r>
    </w:p>
    <w:p w:rsidR="00C73189" w:rsidRPr="00460B76" w:rsidRDefault="00C73189" w:rsidP="00AC5C9F">
      <w:pPr>
        <w:pStyle w:val="a6"/>
        <w:rPr>
          <w:lang w:val="en-US"/>
        </w:rPr>
      </w:pPr>
      <w:r w:rsidRPr="00460B76">
        <w:rPr>
          <w:lang w:val="en-US"/>
        </w:rPr>
        <w:t>/******************************************************************************</w:t>
      </w:r>
    </w:p>
    <w:p w:rsidR="00C73189" w:rsidRPr="00460B76" w:rsidRDefault="00C73189" w:rsidP="00AC5C9F">
      <w:pPr>
        <w:pStyle w:val="a6"/>
        <w:rPr>
          <w:lang w:val="en-US"/>
        </w:rPr>
      </w:pPr>
      <w:r w:rsidRPr="00460B76">
        <w:rPr>
          <w:lang w:val="en-US"/>
        </w:rPr>
        <w:t xml:space="preserve">** </w:t>
      </w:r>
      <w:r w:rsidRPr="00AC5C9F">
        <w:rPr>
          <w:rFonts w:hint="eastAsia"/>
        </w:rPr>
        <w:t>函数名称</w:t>
      </w:r>
      <w:r w:rsidRPr="00460B76">
        <w:rPr>
          <w:lang w:val="en-US"/>
        </w:rPr>
        <w:t>: send_jpeg</w:t>
      </w:r>
    </w:p>
    <w:p w:rsidR="00C73189" w:rsidRPr="00460B76" w:rsidRDefault="00C73189" w:rsidP="00AC5C9F">
      <w:pPr>
        <w:pStyle w:val="a6"/>
        <w:rPr>
          <w:lang w:val="en-US"/>
        </w:rPr>
      </w:pPr>
      <w:r w:rsidRPr="00460B76">
        <w:rPr>
          <w:lang w:val="en-US"/>
        </w:rPr>
        <w:t xml:space="preserve">** </w:t>
      </w:r>
      <w:r w:rsidRPr="00AC5C9F">
        <w:rPr>
          <w:rFonts w:hint="eastAsia"/>
        </w:rPr>
        <w:t>功能描述</w:t>
      </w:r>
      <w:r w:rsidRPr="00460B76">
        <w:rPr>
          <w:lang w:val="en-US"/>
        </w:rPr>
        <w:t xml:space="preserve">: </w:t>
      </w:r>
      <w:r w:rsidRPr="00AC5C9F">
        <w:rPr>
          <w:rFonts w:hint="eastAsia"/>
        </w:rPr>
        <w:t>发送</w:t>
      </w:r>
      <w:r w:rsidRPr="00460B76">
        <w:rPr>
          <w:lang w:val="en-US"/>
        </w:rPr>
        <w:t xml:space="preserve"> jpeg </w:t>
      </w:r>
      <w:r w:rsidRPr="00AC5C9F">
        <w:rPr>
          <w:rFonts w:hint="eastAsia"/>
        </w:rPr>
        <w:t>图像文件</w:t>
      </w:r>
    </w:p>
    <w:p w:rsidR="00C73189" w:rsidRPr="00460B76" w:rsidRDefault="00C73189" w:rsidP="00AC5C9F">
      <w:pPr>
        <w:pStyle w:val="a6"/>
        <w:rPr>
          <w:lang w:val="en-US"/>
        </w:rPr>
      </w:pPr>
      <w:r w:rsidRPr="00460B76">
        <w:rPr>
          <w:lang w:val="en-US"/>
        </w:rPr>
        <w:t>******************************************************************************/</w:t>
      </w:r>
    </w:p>
    <w:p w:rsidR="00C73189" w:rsidRPr="00460B76" w:rsidRDefault="00C73189" w:rsidP="00AC5C9F">
      <w:pPr>
        <w:pStyle w:val="a6"/>
        <w:rPr>
          <w:lang w:val="en-US"/>
        </w:rPr>
      </w:pPr>
      <w:r w:rsidRPr="00460B76">
        <w:rPr>
          <w:lang w:val="en-US"/>
        </w:rPr>
        <w:t>int send_jpeg (FILE  *f, char  *name)</w:t>
      </w:r>
    </w:p>
    <w:p w:rsidR="00C73189" w:rsidRPr="00460B76" w:rsidRDefault="00C73189" w:rsidP="00AC5C9F">
      <w:pPr>
        <w:pStyle w:val="a6"/>
        <w:rPr>
          <w:lang w:val="en-US"/>
        </w:rPr>
      </w:pPr>
      <w:r w:rsidRPr="00460B76">
        <w:rPr>
          <w:lang w:val="en-US"/>
        </w:rPr>
        <w:t>{</w:t>
      </w:r>
    </w:p>
    <w:p w:rsidR="00C73189" w:rsidRPr="00460B76" w:rsidRDefault="00C73189" w:rsidP="00AC5C9F">
      <w:pPr>
        <w:pStyle w:val="a6"/>
        <w:rPr>
          <w:lang w:val="en-US"/>
        </w:rPr>
      </w:pPr>
      <w:r w:rsidRPr="00460B76">
        <w:rPr>
          <w:lang w:val="en-US"/>
        </w:rPr>
        <w:t xml:space="preserve">   FILE *infile;</w:t>
      </w:r>
    </w:p>
    <w:p w:rsidR="00C73189" w:rsidRPr="00460B76" w:rsidRDefault="00C73189" w:rsidP="00AC5C9F">
      <w:pPr>
        <w:pStyle w:val="a6"/>
        <w:rPr>
          <w:lang w:val="en-US"/>
        </w:rPr>
      </w:pPr>
      <w:r w:rsidRPr="00460B76">
        <w:rPr>
          <w:lang w:val="en-US"/>
        </w:rPr>
        <w:t xml:space="preserve">   if (!(infile = fopen(name, "r"))) {</w:t>
      </w:r>
    </w:p>
    <w:p w:rsidR="00C73189" w:rsidRPr="00460B76" w:rsidRDefault="00C73189" w:rsidP="00AC5C9F">
      <w:pPr>
        <w:pStyle w:val="a6"/>
        <w:rPr>
          <w:lang w:val="en-US"/>
        </w:rPr>
      </w:pPr>
      <w:r w:rsidRPr="00460B76">
        <w:rPr>
          <w:lang w:val="en-US"/>
        </w:rPr>
        <w:t xml:space="preserve">       fprintf(stderr, "Unable to open JPEG file %s, %d\n", name, errno);</w:t>
      </w:r>
    </w:p>
    <w:p w:rsidR="00C73189" w:rsidRPr="00460B76" w:rsidRDefault="00C73189" w:rsidP="00AC5C9F">
      <w:pPr>
        <w:pStyle w:val="a6"/>
        <w:rPr>
          <w:lang w:val="en-US"/>
        </w:rPr>
      </w:pPr>
      <w:r w:rsidRPr="00460B76">
        <w:rPr>
          <w:lang w:val="en-US"/>
        </w:rPr>
        <w:t xml:space="preserve">       fflush(f);</w:t>
      </w:r>
    </w:p>
    <w:p w:rsidR="00C73189" w:rsidRPr="00460B76" w:rsidRDefault="00C73189" w:rsidP="00AC5C9F">
      <w:pPr>
        <w:pStyle w:val="a6"/>
        <w:rPr>
          <w:lang w:val="en-US"/>
        </w:rPr>
      </w:pPr>
      <w:r w:rsidRPr="00460B76">
        <w:rPr>
          <w:lang w:val="en-US"/>
        </w:rPr>
        <w:t xml:space="preserve">       return (-1);</w:t>
      </w:r>
    </w:p>
    <w:p w:rsidR="00C73189" w:rsidRPr="00460B76" w:rsidRDefault="00C73189" w:rsidP="00AC5C9F">
      <w:pPr>
        <w:pStyle w:val="a6"/>
        <w:rPr>
          <w:lang w:val="en-US"/>
        </w:rPr>
      </w:pPr>
      <w:r w:rsidRPr="00460B76">
        <w:rPr>
          <w:lang w:val="en-US"/>
        </w:rPr>
        <w:t xml:space="preserve">   }</w:t>
      </w:r>
    </w:p>
    <w:p w:rsidR="00C73189" w:rsidRPr="00460B76" w:rsidRDefault="00C73189" w:rsidP="00AC5C9F">
      <w:pPr>
        <w:pStyle w:val="a6"/>
        <w:rPr>
          <w:lang w:val="en-US"/>
        </w:rPr>
      </w:pPr>
      <w:r w:rsidRPr="00460B76">
        <w:rPr>
          <w:lang w:val="en-US"/>
        </w:rPr>
        <w:t xml:space="preserve">   print_header(f, 'j');</w:t>
      </w:r>
    </w:p>
    <w:p w:rsidR="00C73189" w:rsidRPr="00460B76" w:rsidRDefault="00C73189" w:rsidP="00AC5C9F">
      <w:pPr>
        <w:pStyle w:val="a6"/>
        <w:rPr>
          <w:lang w:val="en-US"/>
        </w:rPr>
      </w:pPr>
      <w:r w:rsidRPr="00460B76">
        <w:rPr>
          <w:lang w:val="en-US"/>
        </w:rPr>
        <w:t xml:space="preserve">   copy(infile, f);</w:t>
      </w:r>
    </w:p>
    <w:p w:rsidR="00C73189" w:rsidRPr="00460B76" w:rsidRDefault="00C73189" w:rsidP="00AC5C9F">
      <w:pPr>
        <w:pStyle w:val="a6"/>
        <w:rPr>
          <w:lang w:val="en-US"/>
        </w:rPr>
      </w:pPr>
      <w:r w:rsidRPr="00460B76">
        <w:rPr>
          <w:lang w:val="en-US"/>
        </w:rPr>
        <w:t xml:space="preserve">   fclose(infile);</w:t>
      </w:r>
    </w:p>
    <w:p w:rsidR="00C73189" w:rsidRPr="00460B76" w:rsidRDefault="00C73189" w:rsidP="00AC5C9F">
      <w:pPr>
        <w:pStyle w:val="a6"/>
        <w:rPr>
          <w:lang w:val="en-US"/>
        </w:rPr>
      </w:pPr>
      <w:r w:rsidRPr="00460B76">
        <w:rPr>
          <w:lang w:val="en-US"/>
        </w:rPr>
        <w:t xml:space="preserve">   return (0);</w:t>
      </w:r>
    </w:p>
    <w:p w:rsidR="00C73189" w:rsidRPr="00460B76" w:rsidRDefault="00C73189" w:rsidP="00AC5C9F">
      <w:pPr>
        <w:pStyle w:val="a6"/>
        <w:rPr>
          <w:lang w:val="en-US"/>
        </w:rPr>
      </w:pPr>
      <w:r w:rsidRPr="00460B76">
        <w:rPr>
          <w:lang w:val="en-US"/>
        </w:rPr>
        <w:t>}</w:t>
      </w:r>
    </w:p>
    <w:p w:rsidR="00C73189" w:rsidRPr="00460B76" w:rsidRDefault="00C73189" w:rsidP="00AC5C9F">
      <w:pPr>
        <w:pStyle w:val="a6"/>
        <w:rPr>
          <w:lang w:val="en-US"/>
        </w:rPr>
      </w:pPr>
      <w:r w:rsidRPr="00460B76">
        <w:rPr>
          <w:lang w:val="en-US"/>
        </w:rPr>
        <w:t>/******************************************************************************</w:t>
      </w:r>
    </w:p>
    <w:p w:rsidR="00C73189" w:rsidRPr="00460B76" w:rsidRDefault="00C73189" w:rsidP="00AC5C9F">
      <w:pPr>
        <w:pStyle w:val="a6"/>
        <w:rPr>
          <w:lang w:val="en-US"/>
        </w:rPr>
      </w:pPr>
      <w:r w:rsidRPr="00460B76">
        <w:rPr>
          <w:lang w:val="en-US"/>
        </w:rPr>
        <w:t xml:space="preserve">** </w:t>
      </w:r>
      <w:r w:rsidRPr="00AC5C9F">
        <w:rPr>
          <w:rFonts w:hint="eastAsia"/>
        </w:rPr>
        <w:t>函数名称</w:t>
      </w:r>
      <w:r w:rsidRPr="00460B76">
        <w:rPr>
          <w:lang w:val="en-US"/>
        </w:rPr>
        <w:t>: send_gif</w:t>
      </w:r>
    </w:p>
    <w:p w:rsidR="00C73189" w:rsidRPr="00460B76" w:rsidRDefault="00C73189" w:rsidP="00AC5C9F">
      <w:pPr>
        <w:pStyle w:val="a6"/>
        <w:rPr>
          <w:lang w:val="en-US"/>
        </w:rPr>
      </w:pPr>
      <w:r w:rsidRPr="00460B76">
        <w:rPr>
          <w:lang w:val="en-US"/>
        </w:rPr>
        <w:t xml:space="preserve">** </w:t>
      </w:r>
      <w:r w:rsidRPr="00AC5C9F">
        <w:rPr>
          <w:rFonts w:hint="eastAsia"/>
        </w:rPr>
        <w:t>功能描述</w:t>
      </w:r>
      <w:r w:rsidRPr="00460B76">
        <w:rPr>
          <w:lang w:val="en-US"/>
        </w:rPr>
        <w:t xml:space="preserve">: </w:t>
      </w:r>
      <w:r w:rsidRPr="00AC5C9F">
        <w:rPr>
          <w:rFonts w:hint="eastAsia"/>
        </w:rPr>
        <w:t>发送</w:t>
      </w:r>
      <w:r w:rsidRPr="00460B76">
        <w:rPr>
          <w:lang w:val="en-US"/>
        </w:rPr>
        <w:t>gif</w:t>
      </w:r>
      <w:r w:rsidRPr="00AC5C9F">
        <w:rPr>
          <w:rFonts w:hint="eastAsia"/>
        </w:rPr>
        <w:t>图像文件</w:t>
      </w:r>
    </w:p>
    <w:p w:rsidR="00C73189" w:rsidRPr="00460B76" w:rsidRDefault="00C73189" w:rsidP="00AC5C9F">
      <w:pPr>
        <w:pStyle w:val="a6"/>
        <w:rPr>
          <w:lang w:val="en-US"/>
        </w:rPr>
      </w:pPr>
      <w:r w:rsidRPr="00460B76">
        <w:rPr>
          <w:lang w:val="en-US"/>
        </w:rPr>
        <w:t>******************************************************************************/</w:t>
      </w:r>
    </w:p>
    <w:p w:rsidR="00C73189" w:rsidRPr="00460B76" w:rsidRDefault="00C73189" w:rsidP="00AC5C9F">
      <w:pPr>
        <w:pStyle w:val="a6"/>
        <w:rPr>
          <w:lang w:val="en-US"/>
        </w:rPr>
      </w:pPr>
      <w:r w:rsidRPr="00460B76">
        <w:rPr>
          <w:lang w:val="en-US"/>
        </w:rPr>
        <w:t>int  send_gif (FILE  *f, char  *name)</w:t>
      </w:r>
    </w:p>
    <w:p w:rsidR="00C73189" w:rsidRPr="00460B76" w:rsidRDefault="00C73189" w:rsidP="00AC5C9F">
      <w:pPr>
        <w:pStyle w:val="a6"/>
        <w:rPr>
          <w:lang w:val="en-US"/>
        </w:rPr>
      </w:pPr>
      <w:r w:rsidRPr="00460B76">
        <w:rPr>
          <w:lang w:val="en-US"/>
        </w:rPr>
        <w:t>{</w:t>
      </w:r>
    </w:p>
    <w:p w:rsidR="00C73189" w:rsidRPr="00460B76" w:rsidRDefault="00C73189" w:rsidP="00AC5C9F">
      <w:pPr>
        <w:pStyle w:val="a6"/>
        <w:rPr>
          <w:lang w:val="en-US"/>
        </w:rPr>
      </w:pPr>
      <w:r w:rsidRPr="00460B76">
        <w:rPr>
          <w:lang w:val="en-US"/>
        </w:rPr>
        <w:t xml:space="preserve">   FILE *infile;</w:t>
      </w:r>
    </w:p>
    <w:p w:rsidR="00C73189" w:rsidRPr="00460B76" w:rsidRDefault="00C73189" w:rsidP="00AC5C9F">
      <w:pPr>
        <w:pStyle w:val="a6"/>
        <w:rPr>
          <w:lang w:val="en-US"/>
        </w:rPr>
      </w:pPr>
      <w:r w:rsidRPr="00460B76">
        <w:rPr>
          <w:lang w:val="en-US"/>
        </w:rPr>
        <w:t xml:space="preserve">   if (!(infile = fopen(name, "r"))) {</w:t>
      </w:r>
    </w:p>
    <w:p w:rsidR="00C73189" w:rsidRPr="00460B76" w:rsidRDefault="00C73189" w:rsidP="00AC5C9F">
      <w:pPr>
        <w:pStyle w:val="a6"/>
        <w:rPr>
          <w:lang w:val="en-US"/>
        </w:rPr>
      </w:pPr>
      <w:r w:rsidRPr="00460B76">
        <w:rPr>
          <w:lang w:val="en-US"/>
        </w:rPr>
        <w:t xml:space="preserve">       fprintf(stderr, "Unable to open GIF file %s, %d\n", name, errno);</w:t>
      </w:r>
    </w:p>
    <w:p w:rsidR="00C73189" w:rsidRPr="00460B76" w:rsidRDefault="00C73189" w:rsidP="00AC5C9F">
      <w:pPr>
        <w:pStyle w:val="a6"/>
        <w:rPr>
          <w:lang w:val="en-US"/>
        </w:rPr>
      </w:pPr>
      <w:r w:rsidRPr="00460B76">
        <w:rPr>
          <w:lang w:val="en-US"/>
        </w:rPr>
        <w:t xml:space="preserve">       fflush(f);</w:t>
      </w:r>
    </w:p>
    <w:p w:rsidR="00C73189" w:rsidRPr="00460B76" w:rsidRDefault="00C73189" w:rsidP="00AC5C9F">
      <w:pPr>
        <w:pStyle w:val="a6"/>
        <w:rPr>
          <w:lang w:val="en-US"/>
        </w:rPr>
      </w:pPr>
      <w:r w:rsidRPr="00460B76">
        <w:rPr>
          <w:lang w:val="en-US"/>
        </w:rPr>
        <w:t xml:space="preserve">   }</w:t>
      </w:r>
    </w:p>
    <w:p w:rsidR="00C73189" w:rsidRPr="00460B76" w:rsidRDefault="00C73189" w:rsidP="00AC5C9F">
      <w:pPr>
        <w:pStyle w:val="a6"/>
        <w:rPr>
          <w:lang w:val="en-US"/>
        </w:rPr>
      </w:pPr>
      <w:r w:rsidRPr="00460B76">
        <w:rPr>
          <w:lang w:val="en-US"/>
        </w:rPr>
        <w:t xml:space="preserve">   print_header(f, 'g');</w:t>
      </w:r>
    </w:p>
    <w:p w:rsidR="00C73189" w:rsidRPr="00460B76" w:rsidRDefault="00C73189" w:rsidP="00AC5C9F">
      <w:pPr>
        <w:pStyle w:val="a6"/>
        <w:rPr>
          <w:lang w:val="en-US"/>
        </w:rPr>
      </w:pPr>
      <w:r w:rsidRPr="00460B76">
        <w:rPr>
          <w:lang w:val="en-US"/>
        </w:rPr>
        <w:t xml:space="preserve">   copy(infile, f);</w:t>
      </w:r>
    </w:p>
    <w:p w:rsidR="00C73189" w:rsidRPr="00460B76" w:rsidRDefault="00C73189" w:rsidP="00AC5C9F">
      <w:pPr>
        <w:pStyle w:val="a6"/>
        <w:rPr>
          <w:lang w:val="en-US"/>
        </w:rPr>
      </w:pPr>
      <w:r w:rsidRPr="00460B76">
        <w:rPr>
          <w:lang w:val="en-US"/>
        </w:rPr>
        <w:t xml:space="preserve">   fclose(infile);</w:t>
      </w:r>
    </w:p>
    <w:p w:rsidR="00C73189" w:rsidRPr="00460B76" w:rsidRDefault="00C73189" w:rsidP="00AC5C9F">
      <w:pPr>
        <w:pStyle w:val="a6"/>
        <w:rPr>
          <w:lang w:val="en-US"/>
        </w:rPr>
      </w:pPr>
      <w:r w:rsidRPr="00460B76">
        <w:rPr>
          <w:lang w:val="en-US"/>
        </w:rPr>
        <w:t xml:space="preserve">   return (0);</w:t>
      </w:r>
    </w:p>
    <w:p w:rsidR="00C73189" w:rsidRPr="00460B76" w:rsidRDefault="00C73189" w:rsidP="00AC5C9F">
      <w:pPr>
        <w:pStyle w:val="a6"/>
        <w:rPr>
          <w:lang w:val="en-US"/>
        </w:rPr>
      </w:pPr>
      <w:r w:rsidRPr="00460B76">
        <w:rPr>
          <w:lang w:val="en-US"/>
        </w:rPr>
        <w:t>}</w:t>
      </w:r>
    </w:p>
    <w:p w:rsidR="00C73189" w:rsidRPr="00460B76" w:rsidRDefault="00C73189" w:rsidP="00AC5C9F">
      <w:pPr>
        <w:pStyle w:val="a6"/>
        <w:rPr>
          <w:lang w:val="en-US"/>
        </w:rPr>
      </w:pPr>
      <w:r w:rsidRPr="00460B76">
        <w:rPr>
          <w:lang w:val="en-US"/>
        </w:rPr>
        <w:lastRenderedPageBreak/>
        <w:t>/******************************************************************************</w:t>
      </w:r>
    </w:p>
    <w:p w:rsidR="00C73189" w:rsidRPr="00460B76" w:rsidRDefault="00C73189" w:rsidP="00AC5C9F">
      <w:pPr>
        <w:pStyle w:val="a6"/>
        <w:rPr>
          <w:lang w:val="en-US"/>
        </w:rPr>
      </w:pPr>
      <w:r w:rsidRPr="00460B76">
        <w:rPr>
          <w:lang w:val="en-US"/>
        </w:rPr>
        <w:t xml:space="preserve">** </w:t>
      </w:r>
      <w:r w:rsidRPr="00AC5C9F">
        <w:rPr>
          <w:rFonts w:hint="eastAsia"/>
        </w:rPr>
        <w:t>函数名称</w:t>
      </w:r>
      <w:r w:rsidRPr="00460B76">
        <w:rPr>
          <w:lang w:val="en-US"/>
        </w:rPr>
        <w:t>: send_dir</w:t>
      </w:r>
    </w:p>
    <w:p w:rsidR="00C73189" w:rsidRPr="00460B76" w:rsidRDefault="00C73189" w:rsidP="00AC5C9F">
      <w:pPr>
        <w:pStyle w:val="a6"/>
        <w:rPr>
          <w:lang w:val="en-US"/>
        </w:rPr>
      </w:pPr>
      <w:r w:rsidRPr="00460B76">
        <w:rPr>
          <w:lang w:val="en-US"/>
        </w:rPr>
        <w:t xml:space="preserve">** </w:t>
      </w:r>
      <w:r w:rsidRPr="00AC5C9F">
        <w:rPr>
          <w:rFonts w:hint="eastAsia"/>
        </w:rPr>
        <w:t>功能描述</w:t>
      </w:r>
      <w:r w:rsidRPr="00460B76">
        <w:rPr>
          <w:lang w:val="en-US"/>
        </w:rPr>
        <w:t xml:space="preserve">: </w:t>
      </w:r>
      <w:r w:rsidRPr="00AC5C9F">
        <w:rPr>
          <w:rFonts w:hint="eastAsia"/>
        </w:rPr>
        <w:t>发送当前目录信息</w:t>
      </w:r>
    </w:p>
    <w:p w:rsidR="00C73189" w:rsidRPr="00460B76" w:rsidRDefault="00C73189" w:rsidP="00AC5C9F">
      <w:pPr>
        <w:pStyle w:val="a6"/>
        <w:rPr>
          <w:lang w:val="en-US"/>
        </w:rPr>
      </w:pPr>
      <w:r w:rsidRPr="00460B76">
        <w:rPr>
          <w:lang w:val="en-US"/>
        </w:rPr>
        <w:t>******************************************************************************/</w:t>
      </w:r>
    </w:p>
    <w:p w:rsidR="00C73189" w:rsidRPr="00460B76" w:rsidRDefault="00C73189" w:rsidP="00AC5C9F">
      <w:pPr>
        <w:pStyle w:val="a6"/>
        <w:rPr>
          <w:lang w:val="en-US"/>
        </w:rPr>
      </w:pPr>
      <w:r w:rsidRPr="00460B76">
        <w:rPr>
          <w:lang w:val="en-US"/>
        </w:rPr>
        <w:t>int  send_dir (FILE  *f, char  *name)</w:t>
      </w:r>
    </w:p>
    <w:p w:rsidR="00C73189" w:rsidRPr="00460B76" w:rsidRDefault="00C73189" w:rsidP="00AC5C9F">
      <w:pPr>
        <w:pStyle w:val="a6"/>
        <w:rPr>
          <w:lang w:val="en-US"/>
        </w:rPr>
      </w:pPr>
      <w:r w:rsidRPr="00460B76">
        <w:rPr>
          <w:lang w:val="en-US"/>
        </w:rPr>
        <w:t>{</w:t>
      </w:r>
    </w:p>
    <w:p w:rsidR="00C73189" w:rsidRPr="00460B76" w:rsidRDefault="00C73189" w:rsidP="00AC5C9F">
      <w:pPr>
        <w:pStyle w:val="a6"/>
        <w:rPr>
          <w:lang w:val="en-US"/>
        </w:rPr>
      </w:pPr>
      <w:r w:rsidRPr="00460B76">
        <w:rPr>
          <w:lang w:val="en-US"/>
        </w:rPr>
        <w:t xml:space="preserve">   DIR *dir;</w:t>
      </w:r>
    </w:p>
    <w:p w:rsidR="00C73189" w:rsidRPr="00460B76" w:rsidRDefault="00C73189" w:rsidP="00AC5C9F">
      <w:pPr>
        <w:pStyle w:val="a6"/>
        <w:rPr>
          <w:lang w:val="en-US"/>
        </w:rPr>
      </w:pPr>
      <w:r w:rsidRPr="00460B76">
        <w:rPr>
          <w:lang w:val="en-US"/>
        </w:rPr>
        <w:t xml:space="preserve">   struct dirent *dirent;</w:t>
      </w:r>
    </w:p>
    <w:p w:rsidR="00C73189" w:rsidRPr="00460B76" w:rsidRDefault="00C73189" w:rsidP="00AC5C9F">
      <w:pPr>
        <w:pStyle w:val="a6"/>
        <w:rPr>
          <w:lang w:val="en-US"/>
        </w:rPr>
      </w:pPr>
    </w:p>
    <w:p w:rsidR="00C73189" w:rsidRPr="00460B76" w:rsidRDefault="00C73189" w:rsidP="00AC5C9F">
      <w:pPr>
        <w:pStyle w:val="a6"/>
        <w:rPr>
          <w:lang w:val="en-US"/>
        </w:rPr>
      </w:pPr>
      <w:r w:rsidRPr="00460B76">
        <w:rPr>
          <w:lang w:val="en-US"/>
        </w:rPr>
        <w:t xml:space="preserve">   if ((dir = opendir(name)) == 0) {</w:t>
      </w:r>
    </w:p>
    <w:p w:rsidR="00C73189" w:rsidRPr="00460B76" w:rsidRDefault="00C73189" w:rsidP="00AC5C9F">
      <w:pPr>
        <w:pStyle w:val="a6"/>
        <w:rPr>
          <w:lang w:val="en-US"/>
        </w:rPr>
      </w:pPr>
      <w:r w:rsidRPr="00460B76">
        <w:rPr>
          <w:lang w:val="en-US"/>
        </w:rPr>
        <w:t xml:space="preserve">       fprintf(stderr, "Unable to open directory %s, %d\n", name, errno);</w:t>
      </w:r>
    </w:p>
    <w:p w:rsidR="00C73189" w:rsidRPr="00460B76" w:rsidRDefault="00C73189" w:rsidP="00AC5C9F">
      <w:pPr>
        <w:pStyle w:val="a6"/>
        <w:rPr>
          <w:lang w:val="en-US"/>
        </w:rPr>
      </w:pPr>
      <w:r w:rsidRPr="00460B76">
        <w:rPr>
          <w:lang w:val="en-US"/>
        </w:rPr>
        <w:t xml:space="preserve">       fflush(f);</w:t>
      </w:r>
    </w:p>
    <w:p w:rsidR="00C73189" w:rsidRPr="00460B76" w:rsidRDefault="00C73189" w:rsidP="00AC5C9F">
      <w:pPr>
        <w:pStyle w:val="a6"/>
        <w:rPr>
          <w:lang w:val="en-US"/>
        </w:rPr>
      </w:pPr>
      <w:r w:rsidRPr="00460B76">
        <w:rPr>
          <w:lang w:val="en-US"/>
        </w:rPr>
        <w:t xml:space="preserve">       return (-1);</w:t>
      </w:r>
    </w:p>
    <w:p w:rsidR="00C73189" w:rsidRPr="00460B76" w:rsidRDefault="00C73189" w:rsidP="00AC5C9F">
      <w:pPr>
        <w:pStyle w:val="a6"/>
        <w:rPr>
          <w:lang w:val="en-US"/>
        </w:rPr>
      </w:pPr>
      <w:r w:rsidRPr="00460B76">
        <w:rPr>
          <w:lang w:val="en-US"/>
        </w:rPr>
        <w:t xml:space="preserve">   }</w:t>
      </w:r>
    </w:p>
    <w:p w:rsidR="00C73189" w:rsidRPr="00460B76" w:rsidRDefault="00C73189" w:rsidP="00AC5C9F">
      <w:pPr>
        <w:pStyle w:val="a6"/>
        <w:rPr>
          <w:lang w:val="en-US"/>
        </w:rPr>
      </w:pPr>
    </w:p>
    <w:p w:rsidR="00C73189" w:rsidRPr="00460B76" w:rsidRDefault="00C73189" w:rsidP="00AC5C9F">
      <w:pPr>
        <w:pStyle w:val="a6"/>
        <w:rPr>
          <w:lang w:val="en-US"/>
        </w:rPr>
      </w:pPr>
      <w:r w:rsidRPr="00460B76">
        <w:rPr>
          <w:lang w:val="en-US"/>
        </w:rPr>
        <w:t xml:space="preserve">   print_header(f, 'h');</w:t>
      </w:r>
    </w:p>
    <w:p w:rsidR="00C73189" w:rsidRPr="00460B76" w:rsidRDefault="00C73189" w:rsidP="00AC5C9F">
      <w:pPr>
        <w:pStyle w:val="a6"/>
        <w:rPr>
          <w:lang w:val="en-US"/>
        </w:rPr>
      </w:pPr>
      <w:r w:rsidRPr="00460B76">
        <w:rPr>
          <w:lang w:val="en-US"/>
        </w:rPr>
        <w:t xml:space="preserve">   fprintf(f, "&lt;H1&gt;Index of %s&lt;/H1&gt;\n\n", name);</w:t>
      </w:r>
    </w:p>
    <w:p w:rsidR="00C73189" w:rsidRPr="00460B76" w:rsidRDefault="00C73189" w:rsidP="00AC5C9F">
      <w:pPr>
        <w:pStyle w:val="a6"/>
        <w:rPr>
          <w:lang w:val="en-US"/>
        </w:rPr>
      </w:pPr>
    </w:p>
    <w:p w:rsidR="00C73189" w:rsidRPr="00460B76" w:rsidRDefault="00C73189" w:rsidP="00AC5C9F">
      <w:pPr>
        <w:pStyle w:val="a6"/>
        <w:rPr>
          <w:lang w:val="en-US"/>
        </w:rPr>
      </w:pPr>
      <w:r w:rsidRPr="00460B76">
        <w:rPr>
          <w:lang w:val="en-US"/>
        </w:rPr>
        <w:t xml:space="preserve">   if (name[strlen(name)-1] != '/') {</w:t>
      </w:r>
    </w:p>
    <w:p w:rsidR="00C73189" w:rsidRPr="00460B76" w:rsidRDefault="00C73189" w:rsidP="00AC5C9F">
      <w:pPr>
        <w:pStyle w:val="a6"/>
        <w:rPr>
          <w:lang w:val="en-US"/>
        </w:rPr>
      </w:pPr>
      <w:r w:rsidRPr="00460B76">
        <w:rPr>
          <w:lang w:val="en-US"/>
        </w:rPr>
        <w:t xml:space="preserve">       strcat(name, "/");</w:t>
      </w:r>
    </w:p>
    <w:p w:rsidR="00C73189" w:rsidRPr="00460B76" w:rsidRDefault="00C73189" w:rsidP="00AC5C9F">
      <w:pPr>
        <w:pStyle w:val="a6"/>
        <w:rPr>
          <w:lang w:val="en-US"/>
        </w:rPr>
      </w:pPr>
      <w:r w:rsidRPr="00460B76">
        <w:rPr>
          <w:lang w:val="en-US"/>
        </w:rPr>
        <w:t xml:space="preserve">   }</w:t>
      </w:r>
    </w:p>
    <w:p w:rsidR="00C73189" w:rsidRPr="00460B76" w:rsidRDefault="00C73189" w:rsidP="00AC5C9F">
      <w:pPr>
        <w:pStyle w:val="a6"/>
        <w:rPr>
          <w:lang w:val="en-US"/>
        </w:rPr>
      </w:pPr>
      <w:r w:rsidRPr="00460B76">
        <w:rPr>
          <w:lang w:val="en-US"/>
        </w:rPr>
        <w:t xml:space="preserve">   dirent = readdir(dir);</w:t>
      </w:r>
    </w:p>
    <w:p w:rsidR="00C73189" w:rsidRPr="00460B76" w:rsidRDefault="00C73189" w:rsidP="00AC5C9F">
      <w:pPr>
        <w:pStyle w:val="a6"/>
        <w:rPr>
          <w:lang w:val="en-US"/>
        </w:rPr>
      </w:pPr>
      <w:r w:rsidRPr="00460B76">
        <w:rPr>
          <w:lang w:val="en-US"/>
        </w:rPr>
        <w:t xml:space="preserve">   while (dirent) {</w:t>
      </w:r>
    </w:p>
    <w:p w:rsidR="00C73189" w:rsidRPr="00460B76" w:rsidRDefault="00C73189" w:rsidP="00AC5C9F">
      <w:pPr>
        <w:pStyle w:val="a6"/>
        <w:rPr>
          <w:lang w:val="en-US"/>
        </w:rPr>
      </w:pPr>
      <w:r w:rsidRPr="00460B76">
        <w:rPr>
          <w:lang w:val="en-US"/>
        </w:rPr>
        <w:t xml:space="preserve">       fprintf(f, "&lt;p&gt;&lt;a href=\"/%s%s\"&gt;%s&lt;/a&gt;&lt;/p&gt;\n", </w:t>
      </w:r>
    </w:p>
    <w:p w:rsidR="00C73189" w:rsidRPr="00460B76" w:rsidRDefault="00C73189" w:rsidP="00952020">
      <w:pPr>
        <w:pStyle w:val="a6"/>
        <w:ind w:firstLineChars="950" w:firstLine="1710"/>
        <w:rPr>
          <w:lang w:val="en-US"/>
        </w:rPr>
      </w:pPr>
      <w:r w:rsidRPr="00460B76">
        <w:rPr>
          <w:lang w:val="en-US"/>
        </w:rPr>
        <w:t>name, dirent-&gt;d_name, dirent-&gt;d_name);</w:t>
      </w:r>
    </w:p>
    <w:p w:rsidR="00C73189" w:rsidRPr="00460B76" w:rsidRDefault="00C73189" w:rsidP="00AC5C9F">
      <w:pPr>
        <w:pStyle w:val="a6"/>
        <w:rPr>
          <w:lang w:val="en-US"/>
        </w:rPr>
      </w:pPr>
      <w:r w:rsidRPr="00460B76">
        <w:rPr>
          <w:lang w:val="en-US"/>
        </w:rPr>
        <w:t xml:space="preserve">       dirent = readdir(dir);</w:t>
      </w:r>
    </w:p>
    <w:p w:rsidR="00C73189" w:rsidRPr="00460B76" w:rsidRDefault="00C73189" w:rsidP="00AC5C9F">
      <w:pPr>
        <w:pStyle w:val="a6"/>
        <w:rPr>
          <w:lang w:val="en-US"/>
        </w:rPr>
      </w:pPr>
      <w:r w:rsidRPr="00460B76">
        <w:rPr>
          <w:lang w:val="en-US"/>
        </w:rPr>
        <w:t xml:space="preserve">   }</w:t>
      </w:r>
    </w:p>
    <w:p w:rsidR="00C73189" w:rsidRPr="00460B76" w:rsidRDefault="00C73189" w:rsidP="00AC5C9F">
      <w:pPr>
        <w:pStyle w:val="a6"/>
        <w:rPr>
          <w:lang w:val="en-US"/>
        </w:rPr>
      </w:pPr>
    </w:p>
    <w:p w:rsidR="00C73189" w:rsidRPr="00460B76" w:rsidRDefault="00C73189" w:rsidP="00AC5C9F">
      <w:pPr>
        <w:pStyle w:val="a6"/>
        <w:rPr>
          <w:lang w:val="en-US"/>
        </w:rPr>
      </w:pPr>
      <w:r w:rsidRPr="00460B76">
        <w:rPr>
          <w:lang w:val="en-US"/>
        </w:rPr>
        <w:t xml:space="preserve">   closedir(dir);</w:t>
      </w:r>
    </w:p>
    <w:p w:rsidR="00C73189" w:rsidRPr="00460B76" w:rsidRDefault="00C73189" w:rsidP="00AC5C9F">
      <w:pPr>
        <w:pStyle w:val="a6"/>
        <w:rPr>
          <w:lang w:val="en-US"/>
        </w:rPr>
      </w:pPr>
      <w:r w:rsidRPr="00460B76">
        <w:rPr>
          <w:lang w:val="en-US"/>
        </w:rPr>
        <w:t xml:space="preserve">   return (0);</w:t>
      </w:r>
    </w:p>
    <w:p w:rsidR="00C73189" w:rsidRPr="00460B76" w:rsidRDefault="00C73189" w:rsidP="00AC5C9F">
      <w:pPr>
        <w:pStyle w:val="a6"/>
        <w:rPr>
          <w:lang w:val="en-US"/>
        </w:rPr>
      </w:pPr>
      <w:r w:rsidRPr="00460B76">
        <w:rPr>
          <w:lang w:val="en-US"/>
        </w:rPr>
        <w:t>}</w:t>
      </w:r>
    </w:p>
    <w:p w:rsidR="00C73189" w:rsidRPr="00460B76" w:rsidRDefault="00C73189" w:rsidP="00AC5C9F">
      <w:pPr>
        <w:pStyle w:val="a6"/>
        <w:rPr>
          <w:lang w:val="en-US"/>
        </w:rPr>
      </w:pPr>
      <w:r w:rsidRPr="00460B76">
        <w:rPr>
          <w:lang w:val="en-US"/>
        </w:rPr>
        <w:t>/******************************************************************************</w:t>
      </w:r>
    </w:p>
    <w:p w:rsidR="00C73189" w:rsidRPr="00460B76" w:rsidRDefault="00C73189" w:rsidP="00AC5C9F">
      <w:pPr>
        <w:pStyle w:val="a6"/>
        <w:rPr>
          <w:lang w:val="en-US"/>
        </w:rPr>
      </w:pPr>
      <w:r w:rsidRPr="00460B76">
        <w:rPr>
          <w:lang w:val="en-US"/>
        </w:rPr>
        <w:t xml:space="preserve">** </w:t>
      </w:r>
      <w:r w:rsidRPr="00AC5C9F">
        <w:rPr>
          <w:rFonts w:hint="eastAsia"/>
        </w:rPr>
        <w:t>函数名称</w:t>
      </w:r>
      <w:r w:rsidRPr="00460B76">
        <w:rPr>
          <w:lang w:val="en-US"/>
        </w:rPr>
        <w:t>: send_html</w:t>
      </w:r>
    </w:p>
    <w:p w:rsidR="00C73189" w:rsidRPr="00460B76" w:rsidRDefault="00C73189" w:rsidP="00AC5C9F">
      <w:pPr>
        <w:pStyle w:val="a6"/>
        <w:rPr>
          <w:lang w:val="en-US"/>
        </w:rPr>
      </w:pPr>
      <w:r w:rsidRPr="00460B76">
        <w:rPr>
          <w:lang w:val="en-US"/>
        </w:rPr>
        <w:t xml:space="preserve">** </w:t>
      </w:r>
      <w:r w:rsidRPr="00AC5C9F">
        <w:rPr>
          <w:rFonts w:hint="eastAsia"/>
        </w:rPr>
        <w:t>功能描述</w:t>
      </w:r>
      <w:r w:rsidRPr="00460B76">
        <w:rPr>
          <w:lang w:val="en-US"/>
        </w:rPr>
        <w:t xml:space="preserve">: </w:t>
      </w:r>
      <w:r w:rsidRPr="00AC5C9F">
        <w:rPr>
          <w:rFonts w:hint="eastAsia"/>
        </w:rPr>
        <w:t>发送</w:t>
      </w:r>
      <w:r w:rsidRPr="00460B76">
        <w:rPr>
          <w:lang w:val="en-US"/>
        </w:rPr>
        <w:t>html</w:t>
      </w:r>
      <w:r w:rsidRPr="00AC5C9F">
        <w:rPr>
          <w:rFonts w:hint="eastAsia"/>
        </w:rPr>
        <w:t>文件内容</w:t>
      </w:r>
    </w:p>
    <w:p w:rsidR="00C73189" w:rsidRPr="00460B76" w:rsidRDefault="00C73189" w:rsidP="00AC5C9F">
      <w:pPr>
        <w:pStyle w:val="a6"/>
        <w:rPr>
          <w:lang w:val="en-US"/>
        </w:rPr>
      </w:pPr>
      <w:r w:rsidRPr="00460B76">
        <w:rPr>
          <w:lang w:val="en-US"/>
        </w:rPr>
        <w:t>******************************************************************************/</w:t>
      </w:r>
    </w:p>
    <w:p w:rsidR="00C73189" w:rsidRPr="00460B76" w:rsidRDefault="00C73189" w:rsidP="00AC5C9F">
      <w:pPr>
        <w:pStyle w:val="a6"/>
        <w:rPr>
          <w:lang w:val="en-US"/>
        </w:rPr>
      </w:pPr>
      <w:r w:rsidRPr="00460B76">
        <w:rPr>
          <w:lang w:val="en-US"/>
        </w:rPr>
        <w:t>int send_html (FILE  *f, char  *name)</w:t>
      </w:r>
    </w:p>
    <w:p w:rsidR="00C73189" w:rsidRPr="00460B76" w:rsidRDefault="00C73189" w:rsidP="00AC5C9F">
      <w:pPr>
        <w:pStyle w:val="a6"/>
        <w:rPr>
          <w:lang w:val="en-US"/>
        </w:rPr>
      </w:pPr>
      <w:r w:rsidRPr="00460B76">
        <w:rPr>
          <w:lang w:val="en-US"/>
        </w:rPr>
        <w:t>{</w:t>
      </w:r>
    </w:p>
    <w:p w:rsidR="00C73189" w:rsidRPr="00460B76" w:rsidRDefault="00C73189" w:rsidP="00AC5C9F">
      <w:pPr>
        <w:pStyle w:val="a6"/>
        <w:rPr>
          <w:lang w:val="en-US"/>
        </w:rPr>
      </w:pPr>
      <w:r w:rsidRPr="00460B76">
        <w:rPr>
          <w:lang w:val="en-US"/>
        </w:rPr>
        <w:t xml:space="preserve">   FILE *infile;</w:t>
      </w:r>
    </w:p>
    <w:p w:rsidR="00C73189" w:rsidRPr="00460B76" w:rsidRDefault="00C73189" w:rsidP="00AC5C9F">
      <w:pPr>
        <w:pStyle w:val="a6"/>
        <w:rPr>
          <w:lang w:val="en-US"/>
        </w:rPr>
      </w:pPr>
    </w:p>
    <w:p w:rsidR="00C73189" w:rsidRPr="00460B76" w:rsidRDefault="00C73189" w:rsidP="00AC5C9F">
      <w:pPr>
        <w:pStyle w:val="a6"/>
        <w:rPr>
          <w:lang w:val="en-US"/>
        </w:rPr>
      </w:pPr>
      <w:r w:rsidRPr="00460B76">
        <w:rPr>
          <w:lang w:val="en-US"/>
        </w:rPr>
        <w:t xml:space="preserve">   if (!(infile = fopen(name, "r"))) {</w:t>
      </w:r>
    </w:p>
    <w:p w:rsidR="00C73189" w:rsidRPr="00460B76" w:rsidRDefault="00C73189" w:rsidP="00AC5C9F">
      <w:pPr>
        <w:pStyle w:val="a6"/>
        <w:rPr>
          <w:lang w:val="en-US"/>
        </w:rPr>
      </w:pPr>
      <w:r w:rsidRPr="00460B76">
        <w:rPr>
          <w:lang w:val="en-US"/>
        </w:rPr>
        <w:t xml:space="preserve">       fprintf(stderr, "Unable to open HTML file %s, %d\n", name, errno);</w:t>
      </w:r>
    </w:p>
    <w:p w:rsidR="00C73189" w:rsidRPr="00460B76" w:rsidRDefault="00C73189" w:rsidP="00AC5C9F">
      <w:pPr>
        <w:pStyle w:val="a6"/>
        <w:rPr>
          <w:lang w:val="en-US"/>
        </w:rPr>
      </w:pPr>
      <w:r w:rsidRPr="00460B76">
        <w:rPr>
          <w:lang w:val="en-US"/>
        </w:rPr>
        <w:t xml:space="preserve">       fflush(f);</w:t>
      </w:r>
    </w:p>
    <w:p w:rsidR="00C73189" w:rsidRPr="00460B76" w:rsidRDefault="00C73189" w:rsidP="00AC5C9F">
      <w:pPr>
        <w:pStyle w:val="a6"/>
        <w:rPr>
          <w:lang w:val="en-US"/>
        </w:rPr>
      </w:pPr>
      <w:r w:rsidRPr="00460B76">
        <w:rPr>
          <w:lang w:val="en-US"/>
        </w:rPr>
        <w:t xml:space="preserve">       return (-1);</w:t>
      </w:r>
    </w:p>
    <w:p w:rsidR="00C73189" w:rsidRPr="00460B76" w:rsidRDefault="00C73189" w:rsidP="00AC5C9F">
      <w:pPr>
        <w:pStyle w:val="a6"/>
        <w:rPr>
          <w:lang w:val="en-US"/>
        </w:rPr>
      </w:pPr>
      <w:r w:rsidRPr="00460B76">
        <w:rPr>
          <w:lang w:val="en-US"/>
        </w:rPr>
        <w:t xml:space="preserve">   }</w:t>
      </w:r>
    </w:p>
    <w:p w:rsidR="00C73189" w:rsidRPr="00460B76" w:rsidRDefault="00C73189" w:rsidP="00AC5C9F">
      <w:pPr>
        <w:pStyle w:val="a6"/>
        <w:rPr>
          <w:lang w:val="en-US"/>
        </w:rPr>
      </w:pPr>
    </w:p>
    <w:p w:rsidR="00C73189" w:rsidRPr="00460B76" w:rsidRDefault="00C73189" w:rsidP="00AC5C9F">
      <w:pPr>
        <w:pStyle w:val="a6"/>
        <w:rPr>
          <w:lang w:val="en-US"/>
        </w:rPr>
      </w:pPr>
      <w:r w:rsidRPr="00460B76">
        <w:rPr>
          <w:lang w:val="en-US"/>
        </w:rPr>
        <w:t xml:space="preserve">   print_header(f, 'h');</w:t>
      </w:r>
    </w:p>
    <w:p w:rsidR="00C73189" w:rsidRPr="00460B76" w:rsidRDefault="00C73189" w:rsidP="00AC5C9F">
      <w:pPr>
        <w:pStyle w:val="a6"/>
        <w:rPr>
          <w:lang w:val="en-US"/>
        </w:rPr>
      </w:pPr>
      <w:r w:rsidRPr="00460B76">
        <w:rPr>
          <w:lang w:val="en-US"/>
        </w:rPr>
        <w:t xml:space="preserve">   copy(infile, f);</w:t>
      </w:r>
    </w:p>
    <w:p w:rsidR="00C73189" w:rsidRPr="00460B76" w:rsidRDefault="00C73189" w:rsidP="00AC5C9F">
      <w:pPr>
        <w:pStyle w:val="a6"/>
        <w:rPr>
          <w:lang w:val="en-US"/>
        </w:rPr>
      </w:pPr>
      <w:r w:rsidRPr="00460B76">
        <w:rPr>
          <w:lang w:val="en-US"/>
        </w:rPr>
        <w:t xml:space="preserve">   fclose(infile);</w:t>
      </w:r>
    </w:p>
    <w:p w:rsidR="00C73189" w:rsidRPr="00460B76" w:rsidRDefault="00C73189" w:rsidP="00AC5C9F">
      <w:pPr>
        <w:pStyle w:val="a6"/>
        <w:rPr>
          <w:lang w:val="en-US"/>
        </w:rPr>
      </w:pPr>
      <w:r w:rsidRPr="00460B76">
        <w:rPr>
          <w:lang w:val="en-US"/>
        </w:rPr>
        <w:t xml:space="preserve">   return (0);</w:t>
      </w:r>
    </w:p>
    <w:p w:rsidR="00C73189" w:rsidRPr="00460B76" w:rsidRDefault="00C73189" w:rsidP="00AC5C9F">
      <w:pPr>
        <w:pStyle w:val="a6"/>
        <w:rPr>
          <w:lang w:val="en-US"/>
        </w:rPr>
      </w:pPr>
      <w:r w:rsidRPr="00460B76">
        <w:rPr>
          <w:lang w:val="en-US"/>
        </w:rPr>
        <w:t>}</w:t>
      </w:r>
    </w:p>
    <w:p w:rsidR="00C73189" w:rsidRPr="00460B76" w:rsidRDefault="00C73189" w:rsidP="00AC5C9F">
      <w:pPr>
        <w:pStyle w:val="a6"/>
        <w:rPr>
          <w:lang w:val="en-US"/>
        </w:rPr>
      </w:pPr>
      <w:r w:rsidRPr="00460B76">
        <w:rPr>
          <w:lang w:val="en-US"/>
        </w:rPr>
        <w:t>/******************************************************************************</w:t>
      </w:r>
    </w:p>
    <w:p w:rsidR="00C73189" w:rsidRPr="00460B76" w:rsidRDefault="00C73189" w:rsidP="00AC5C9F">
      <w:pPr>
        <w:pStyle w:val="a6"/>
        <w:rPr>
          <w:lang w:val="en-US"/>
        </w:rPr>
      </w:pPr>
      <w:r w:rsidRPr="00460B76">
        <w:rPr>
          <w:lang w:val="en-US"/>
        </w:rPr>
        <w:t xml:space="preserve">** </w:t>
      </w:r>
      <w:r w:rsidRPr="00AC5C9F">
        <w:rPr>
          <w:rFonts w:hint="eastAsia"/>
        </w:rPr>
        <w:t>函数名称</w:t>
      </w:r>
      <w:r w:rsidRPr="00460B76">
        <w:rPr>
          <w:lang w:val="en-US"/>
        </w:rPr>
        <w:t>: send_text</w:t>
      </w:r>
    </w:p>
    <w:p w:rsidR="00C73189" w:rsidRPr="00460B76" w:rsidRDefault="00C73189" w:rsidP="00AC5C9F">
      <w:pPr>
        <w:pStyle w:val="a6"/>
        <w:rPr>
          <w:lang w:val="en-US"/>
        </w:rPr>
      </w:pPr>
      <w:r w:rsidRPr="00460B76">
        <w:rPr>
          <w:lang w:val="en-US"/>
        </w:rPr>
        <w:t xml:space="preserve">** </w:t>
      </w:r>
      <w:r w:rsidRPr="00AC5C9F">
        <w:rPr>
          <w:rFonts w:hint="eastAsia"/>
        </w:rPr>
        <w:t>功能描述</w:t>
      </w:r>
      <w:r w:rsidRPr="00460B76">
        <w:rPr>
          <w:lang w:val="en-US"/>
        </w:rPr>
        <w:t xml:space="preserve">: </w:t>
      </w:r>
      <w:r w:rsidRPr="00AC5C9F">
        <w:rPr>
          <w:rFonts w:hint="eastAsia"/>
        </w:rPr>
        <w:t>发送纯文本文件内容</w:t>
      </w:r>
    </w:p>
    <w:p w:rsidR="00C73189" w:rsidRPr="00460B76" w:rsidRDefault="00C73189" w:rsidP="00AC5C9F">
      <w:pPr>
        <w:pStyle w:val="a6"/>
        <w:rPr>
          <w:lang w:val="en-US"/>
        </w:rPr>
      </w:pPr>
      <w:r w:rsidRPr="00460B76">
        <w:rPr>
          <w:lang w:val="en-US"/>
        </w:rPr>
        <w:t>******************************************************************************/</w:t>
      </w:r>
    </w:p>
    <w:p w:rsidR="00C73189" w:rsidRPr="00460B76" w:rsidRDefault="00C73189" w:rsidP="00AC5C9F">
      <w:pPr>
        <w:pStyle w:val="a6"/>
        <w:rPr>
          <w:lang w:val="en-US"/>
        </w:rPr>
      </w:pPr>
      <w:r w:rsidRPr="00460B76">
        <w:rPr>
          <w:lang w:val="en-US"/>
        </w:rPr>
        <w:t>int send_text(FILE *f, char *name)</w:t>
      </w:r>
    </w:p>
    <w:p w:rsidR="00C73189" w:rsidRPr="00460B76" w:rsidRDefault="00C73189" w:rsidP="00AC5C9F">
      <w:pPr>
        <w:pStyle w:val="a6"/>
        <w:rPr>
          <w:lang w:val="en-US"/>
        </w:rPr>
      </w:pPr>
      <w:r w:rsidRPr="00460B76">
        <w:rPr>
          <w:lang w:val="en-US"/>
        </w:rPr>
        <w:t>{</w:t>
      </w:r>
    </w:p>
    <w:p w:rsidR="00C73189" w:rsidRPr="00460B76" w:rsidRDefault="00C73189" w:rsidP="00AC5C9F">
      <w:pPr>
        <w:pStyle w:val="a6"/>
        <w:rPr>
          <w:lang w:val="en-US"/>
        </w:rPr>
      </w:pPr>
      <w:r w:rsidRPr="00460B76">
        <w:rPr>
          <w:lang w:val="en-US"/>
        </w:rPr>
        <w:t xml:space="preserve">   FILE *infile;</w:t>
      </w:r>
    </w:p>
    <w:p w:rsidR="00C73189" w:rsidRPr="00460B76" w:rsidRDefault="00C73189" w:rsidP="00AC5C9F">
      <w:pPr>
        <w:pStyle w:val="a6"/>
        <w:rPr>
          <w:lang w:val="en-US"/>
        </w:rPr>
      </w:pPr>
      <w:r w:rsidRPr="00460B76">
        <w:rPr>
          <w:lang w:val="en-US"/>
        </w:rPr>
        <w:t xml:space="preserve">   if (!(infile = fopen(name, "r"))) {</w:t>
      </w:r>
    </w:p>
    <w:p w:rsidR="00C73189" w:rsidRPr="00460B76" w:rsidRDefault="00C73189" w:rsidP="00AC5C9F">
      <w:pPr>
        <w:pStyle w:val="a6"/>
        <w:rPr>
          <w:lang w:val="en-US"/>
        </w:rPr>
      </w:pPr>
      <w:r w:rsidRPr="00460B76">
        <w:rPr>
          <w:lang w:val="en-US"/>
        </w:rPr>
        <w:t xml:space="preserve">       fprintf(stderr, "Unable to open text file %s, %d\n", name, errno);</w:t>
      </w:r>
    </w:p>
    <w:p w:rsidR="00C73189" w:rsidRPr="00460B76" w:rsidRDefault="00C73189" w:rsidP="00AC5C9F">
      <w:pPr>
        <w:pStyle w:val="a6"/>
        <w:rPr>
          <w:lang w:val="en-US"/>
        </w:rPr>
      </w:pPr>
      <w:r w:rsidRPr="00460B76">
        <w:rPr>
          <w:lang w:val="en-US"/>
        </w:rPr>
        <w:t xml:space="preserve">       fflush(f);</w:t>
      </w:r>
    </w:p>
    <w:p w:rsidR="00C73189" w:rsidRPr="00460B76" w:rsidRDefault="00C73189" w:rsidP="00AC5C9F">
      <w:pPr>
        <w:pStyle w:val="a6"/>
        <w:rPr>
          <w:lang w:val="en-US"/>
        </w:rPr>
      </w:pPr>
      <w:r w:rsidRPr="00460B76">
        <w:rPr>
          <w:lang w:val="en-US"/>
        </w:rPr>
        <w:t xml:space="preserve">       return (-1);</w:t>
      </w:r>
    </w:p>
    <w:p w:rsidR="00C73189" w:rsidRPr="00460B76" w:rsidRDefault="00C73189" w:rsidP="00AC5C9F">
      <w:pPr>
        <w:pStyle w:val="a6"/>
        <w:rPr>
          <w:lang w:val="en-US"/>
        </w:rPr>
      </w:pPr>
      <w:r w:rsidRPr="00460B76">
        <w:rPr>
          <w:lang w:val="en-US"/>
        </w:rPr>
        <w:t xml:space="preserve">   }</w:t>
      </w:r>
    </w:p>
    <w:p w:rsidR="00C73189" w:rsidRPr="00460B76" w:rsidRDefault="00C73189" w:rsidP="00AC5C9F">
      <w:pPr>
        <w:pStyle w:val="a6"/>
        <w:rPr>
          <w:lang w:val="en-US"/>
        </w:rPr>
      </w:pPr>
      <w:r w:rsidRPr="00460B76">
        <w:rPr>
          <w:lang w:val="en-US"/>
        </w:rPr>
        <w:t xml:space="preserve">   print_header(f, 't');</w:t>
      </w:r>
    </w:p>
    <w:p w:rsidR="00C73189" w:rsidRPr="00460B76" w:rsidRDefault="00C73189" w:rsidP="00AC5C9F">
      <w:pPr>
        <w:pStyle w:val="a6"/>
        <w:rPr>
          <w:lang w:val="en-US"/>
        </w:rPr>
      </w:pPr>
      <w:r w:rsidRPr="00460B76">
        <w:rPr>
          <w:lang w:val="en-US"/>
        </w:rPr>
        <w:t xml:space="preserve">   copy(infile, f);</w:t>
      </w:r>
    </w:p>
    <w:p w:rsidR="00C73189" w:rsidRPr="00460B76" w:rsidRDefault="00C73189" w:rsidP="00AC5C9F">
      <w:pPr>
        <w:pStyle w:val="a6"/>
        <w:rPr>
          <w:lang w:val="en-US"/>
        </w:rPr>
      </w:pPr>
      <w:r w:rsidRPr="00460B76">
        <w:rPr>
          <w:lang w:val="en-US"/>
        </w:rPr>
        <w:t xml:space="preserve">   fclose(infile);</w:t>
      </w:r>
    </w:p>
    <w:p w:rsidR="00C73189" w:rsidRPr="00460B76" w:rsidRDefault="00C73189" w:rsidP="00AC5C9F">
      <w:pPr>
        <w:pStyle w:val="a6"/>
        <w:rPr>
          <w:lang w:val="en-US"/>
        </w:rPr>
      </w:pPr>
      <w:r w:rsidRPr="00460B76">
        <w:rPr>
          <w:lang w:val="en-US"/>
        </w:rPr>
        <w:t xml:space="preserve">   return (0);</w:t>
      </w:r>
    </w:p>
    <w:p w:rsidR="00C73189" w:rsidRPr="00460B76" w:rsidRDefault="00C73189" w:rsidP="00AC5C9F">
      <w:pPr>
        <w:pStyle w:val="a6"/>
        <w:rPr>
          <w:lang w:val="en-US"/>
        </w:rPr>
      </w:pPr>
      <w:r w:rsidRPr="00460B76">
        <w:rPr>
          <w:lang w:val="en-US"/>
        </w:rPr>
        <w:t>}</w:t>
      </w:r>
    </w:p>
    <w:p w:rsidR="00C73189" w:rsidRPr="00460B76" w:rsidRDefault="00C73189" w:rsidP="00AC5C9F">
      <w:pPr>
        <w:pStyle w:val="a6"/>
        <w:rPr>
          <w:lang w:val="en-US"/>
        </w:rPr>
      </w:pPr>
      <w:r w:rsidRPr="00460B76">
        <w:rPr>
          <w:lang w:val="en-US"/>
        </w:rPr>
        <w:t>/******************************************************************************</w:t>
      </w:r>
    </w:p>
    <w:p w:rsidR="00C73189" w:rsidRPr="00460B76" w:rsidRDefault="00C73189" w:rsidP="00AC5C9F">
      <w:pPr>
        <w:pStyle w:val="a6"/>
        <w:rPr>
          <w:lang w:val="en-US"/>
        </w:rPr>
      </w:pPr>
      <w:r w:rsidRPr="00460B76">
        <w:rPr>
          <w:lang w:val="en-US"/>
        </w:rPr>
        <w:t xml:space="preserve">** </w:t>
      </w:r>
      <w:r w:rsidRPr="00AC5C9F">
        <w:rPr>
          <w:rFonts w:hint="eastAsia"/>
        </w:rPr>
        <w:t>函数名称</w:t>
      </w:r>
      <w:r w:rsidRPr="00460B76">
        <w:rPr>
          <w:lang w:val="en-US"/>
        </w:rPr>
        <w:t>: parse_req</w:t>
      </w:r>
    </w:p>
    <w:p w:rsidR="00C73189" w:rsidRPr="00460B76" w:rsidRDefault="00C73189" w:rsidP="00AC5C9F">
      <w:pPr>
        <w:pStyle w:val="a6"/>
        <w:rPr>
          <w:lang w:val="en-US"/>
        </w:rPr>
      </w:pPr>
      <w:r w:rsidRPr="00460B76">
        <w:rPr>
          <w:lang w:val="en-US"/>
        </w:rPr>
        <w:t xml:space="preserve">** </w:t>
      </w:r>
      <w:r w:rsidRPr="00AC5C9F">
        <w:rPr>
          <w:rFonts w:hint="eastAsia"/>
        </w:rPr>
        <w:t>功能描述</w:t>
      </w:r>
      <w:r w:rsidRPr="00460B76">
        <w:rPr>
          <w:lang w:val="en-US"/>
        </w:rPr>
        <w:t xml:space="preserve">: </w:t>
      </w:r>
      <w:r w:rsidRPr="00AC5C9F">
        <w:rPr>
          <w:rFonts w:hint="eastAsia"/>
        </w:rPr>
        <w:t>解析客户请求</w:t>
      </w:r>
    </w:p>
    <w:p w:rsidR="00C73189" w:rsidRPr="00460B76" w:rsidRDefault="00C73189" w:rsidP="00AC5C9F">
      <w:pPr>
        <w:pStyle w:val="a6"/>
        <w:rPr>
          <w:lang w:val="en-US"/>
        </w:rPr>
      </w:pPr>
      <w:r w:rsidRPr="00460B76">
        <w:rPr>
          <w:lang w:val="en-US"/>
        </w:rPr>
        <w:t>******************************************************************************/</w:t>
      </w:r>
    </w:p>
    <w:p w:rsidR="00C73189" w:rsidRPr="00460B76" w:rsidRDefault="00C73189" w:rsidP="00AC5C9F">
      <w:pPr>
        <w:pStyle w:val="a6"/>
        <w:rPr>
          <w:lang w:val="en-US"/>
        </w:rPr>
      </w:pPr>
      <w:r w:rsidRPr="00460B76">
        <w:rPr>
          <w:lang w:val="en-US"/>
        </w:rPr>
        <w:t>int  parse_req(FILE  *f, char  *r)</w:t>
      </w:r>
    </w:p>
    <w:p w:rsidR="00C73189" w:rsidRPr="00460B76" w:rsidRDefault="00C73189" w:rsidP="00AC5C9F">
      <w:pPr>
        <w:pStyle w:val="a6"/>
        <w:rPr>
          <w:lang w:val="en-US"/>
        </w:rPr>
      </w:pPr>
      <w:r w:rsidRPr="00460B76">
        <w:rPr>
          <w:lang w:val="en-US"/>
        </w:rPr>
        <w:t>{</w:t>
      </w:r>
    </w:p>
    <w:p w:rsidR="00C73189" w:rsidRPr="00460B76" w:rsidRDefault="00C73189" w:rsidP="00AC5C9F">
      <w:pPr>
        <w:pStyle w:val="a6"/>
        <w:rPr>
          <w:lang w:val="en-US"/>
        </w:rPr>
      </w:pPr>
      <w:r w:rsidRPr="00460B76">
        <w:rPr>
          <w:lang w:val="en-US"/>
        </w:rPr>
        <w:t xml:space="preserve">   char    </w:t>
      </w:r>
      <w:r w:rsidRPr="00460B76">
        <w:rPr>
          <w:lang w:val="en-US"/>
        </w:rPr>
        <w:tab/>
      </w:r>
      <w:r w:rsidRPr="00460B76">
        <w:rPr>
          <w:lang w:val="en-US"/>
        </w:rPr>
        <w:tab/>
        <w:t>*bp;</w:t>
      </w:r>
    </w:p>
    <w:p w:rsidR="00C73189" w:rsidRPr="00460B76" w:rsidRDefault="00C73189" w:rsidP="00AC5C9F">
      <w:pPr>
        <w:pStyle w:val="a6"/>
        <w:rPr>
          <w:lang w:val="en-US"/>
        </w:rPr>
      </w:pPr>
      <w:r w:rsidRPr="00460B76">
        <w:rPr>
          <w:lang w:val="en-US"/>
        </w:rPr>
        <w:t xml:space="preserve">   struct stat </w:t>
      </w:r>
      <w:r w:rsidRPr="00460B76">
        <w:rPr>
          <w:lang w:val="en-US"/>
        </w:rPr>
        <w:tab/>
        <w:t xml:space="preserve"> stbuf;</w:t>
      </w:r>
    </w:p>
    <w:p w:rsidR="00C73189" w:rsidRPr="00460B76" w:rsidRDefault="00C73189" w:rsidP="00AC5C9F">
      <w:pPr>
        <w:pStyle w:val="a6"/>
        <w:rPr>
          <w:lang w:val="en-US"/>
        </w:rPr>
      </w:pPr>
      <w:r w:rsidRPr="00460B76">
        <w:rPr>
          <w:lang w:val="en-US"/>
        </w:rPr>
        <w:t xml:space="preserve">   char         </w:t>
      </w:r>
      <w:r w:rsidRPr="00460B76">
        <w:rPr>
          <w:lang w:val="en-US"/>
        </w:rPr>
        <w:tab/>
        <w:t>*arg;</w:t>
      </w:r>
    </w:p>
    <w:p w:rsidR="00C73189" w:rsidRPr="00460B76" w:rsidRDefault="00C73189" w:rsidP="00AC5C9F">
      <w:pPr>
        <w:pStyle w:val="a6"/>
        <w:rPr>
          <w:lang w:val="en-US"/>
        </w:rPr>
      </w:pPr>
      <w:r w:rsidRPr="00460B76">
        <w:rPr>
          <w:lang w:val="en-US"/>
        </w:rPr>
        <w:t xml:space="preserve">   char         </w:t>
      </w:r>
      <w:r w:rsidRPr="00460B76">
        <w:rPr>
          <w:lang w:val="en-US"/>
        </w:rPr>
        <w:tab/>
        <w:t>*c;</w:t>
      </w:r>
    </w:p>
    <w:p w:rsidR="00C73189" w:rsidRPr="00460B76" w:rsidRDefault="00C73189" w:rsidP="00AC5C9F">
      <w:pPr>
        <w:pStyle w:val="a6"/>
        <w:rPr>
          <w:lang w:val="en-US"/>
        </w:rPr>
      </w:pPr>
    </w:p>
    <w:p w:rsidR="00C73189" w:rsidRPr="00460B76" w:rsidRDefault="00C73189" w:rsidP="00AC5C9F">
      <w:pPr>
        <w:pStyle w:val="a6"/>
        <w:rPr>
          <w:lang w:val="en-US"/>
        </w:rPr>
      </w:pPr>
      <w:r w:rsidRPr="00460B76">
        <w:rPr>
          <w:lang w:val="en-US"/>
        </w:rPr>
        <w:t>#ifdef DEBUG</w:t>
      </w:r>
    </w:p>
    <w:p w:rsidR="00C73189" w:rsidRPr="00460B76" w:rsidRDefault="00C73189" w:rsidP="00AC5C9F">
      <w:pPr>
        <w:pStyle w:val="a6"/>
        <w:rPr>
          <w:lang w:val="en-US"/>
        </w:rPr>
      </w:pPr>
      <w:r w:rsidRPr="00460B76">
        <w:rPr>
          <w:lang w:val="en-US"/>
        </w:rPr>
        <w:t xml:space="preserve">   printf("req is '%s'\n", r);                           </w:t>
      </w:r>
      <w:r w:rsidRPr="00460B76">
        <w:rPr>
          <w:lang w:val="en-US"/>
        </w:rPr>
        <w:tab/>
        <w:t xml:space="preserve">/*  </w:t>
      </w:r>
      <w:r w:rsidRPr="00AC5C9F">
        <w:rPr>
          <w:rFonts w:hint="eastAsia"/>
        </w:rPr>
        <w:t>打印请求报文</w:t>
      </w:r>
      <w:r w:rsidRPr="00460B76">
        <w:rPr>
          <w:lang w:val="en-US"/>
        </w:rPr>
        <w:t xml:space="preserve">           */</w:t>
      </w:r>
    </w:p>
    <w:p w:rsidR="00C73189" w:rsidRPr="00460B76" w:rsidRDefault="00C73189" w:rsidP="00AC5C9F">
      <w:pPr>
        <w:pStyle w:val="a6"/>
        <w:rPr>
          <w:lang w:val="en-US"/>
        </w:rPr>
      </w:pPr>
      <w:r w:rsidRPr="00460B76">
        <w:rPr>
          <w:lang w:val="en-US"/>
        </w:rPr>
        <w:t>#endif</w:t>
      </w:r>
    </w:p>
    <w:p w:rsidR="00C73189" w:rsidRPr="00460B76" w:rsidRDefault="00C73189" w:rsidP="00AC5C9F">
      <w:pPr>
        <w:pStyle w:val="a6"/>
        <w:rPr>
          <w:lang w:val="en-US"/>
        </w:rPr>
      </w:pPr>
    </w:p>
    <w:p w:rsidR="00C73189" w:rsidRPr="00460B76" w:rsidRDefault="00C73189" w:rsidP="005D4937">
      <w:pPr>
        <w:pStyle w:val="a6"/>
        <w:rPr>
          <w:lang w:val="en-US"/>
        </w:rPr>
      </w:pPr>
      <w:r w:rsidRPr="00460B76">
        <w:rPr>
          <w:lang w:val="en-US"/>
        </w:rPr>
        <w:t xml:space="preserve">   while (*(++r) != ' ');</w:t>
      </w:r>
    </w:p>
    <w:p w:rsidR="00C73189" w:rsidRPr="00460B76" w:rsidRDefault="00C73189" w:rsidP="00AC5C9F">
      <w:pPr>
        <w:pStyle w:val="a6"/>
        <w:rPr>
          <w:lang w:val="en-US"/>
        </w:rPr>
      </w:pPr>
      <w:r w:rsidRPr="00460B76">
        <w:rPr>
          <w:lang w:val="en-US"/>
        </w:rPr>
        <w:t xml:space="preserve">   while (isspace(*r)) {</w:t>
      </w:r>
    </w:p>
    <w:p w:rsidR="00C73189" w:rsidRPr="00460B76" w:rsidRDefault="00C73189" w:rsidP="00AC5C9F">
      <w:pPr>
        <w:pStyle w:val="a6"/>
        <w:rPr>
          <w:lang w:val="en-US"/>
        </w:rPr>
      </w:pPr>
      <w:r w:rsidRPr="00460B76">
        <w:rPr>
          <w:lang w:val="en-US"/>
        </w:rPr>
        <w:t xml:space="preserve">       r++;</w:t>
      </w:r>
    </w:p>
    <w:p w:rsidR="00C73189" w:rsidRPr="00460B76" w:rsidRDefault="00C73189" w:rsidP="00AC5C9F">
      <w:pPr>
        <w:pStyle w:val="a6"/>
        <w:rPr>
          <w:lang w:val="en-US"/>
        </w:rPr>
      </w:pPr>
      <w:r w:rsidRPr="00460B76">
        <w:rPr>
          <w:lang w:val="en-US"/>
        </w:rPr>
        <w:t xml:space="preserve">   }</w:t>
      </w:r>
    </w:p>
    <w:p w:rsidR="00C73189" w:rsidRPr="00460B76" w:rsidRDefault="00C73189" w:rsidP="00AC5C9F">
      <w:pPr>
        <w:pStyle w:val="a6"/>
        <w:rPr>
          <w:lang w:val="en-US"/>
        </w:rPr>
      </w:pPr>
    </w:p>
    <w:p w:rsidR="00C73189" w:rsidRPr="00460B76" w:rsidRDefault="00C73189" w:rsidP="00AC5C9F">
      <w:pPr>
        <w:pStyle w:val="a6"/>
        <w:rPr>
          <w:lang w:val="en-US"/>
        </w:rPr>
      </w:pPr>
      <w:r w:rsidRPr="00460B76">
        <w:rPr>
          <w:lang w:val="en-US"/>
        </w:rPr>
        <w:t xml:space="preserve">   while (*r == '/') {</w:t>
      </w:r>
    </w:p>
    <w:p w:rsidR="00C73189" w:rsidRPr="00460B76" w:rsidRDefault="00C73189" w:rsidP="00AC5C9F">
      <w:pPr>
        <w:pStyle w:val="a6"/>
        <w:rPr>
          <w:lang w:val="en-US"/>
        </w:rPr>
      </w:pPr>
      <w:r w:rsidRPr="00460B76">
        <w:rPr>
          <w:lang w:val="en-US"/>
        </w:rPr>
        <w:lastRenderedPageBreak/>
        <w:t xml:space="preserve">  </w:t>
      </w:r>
      <w:r w:rsidRPr="00460B76">
        <w:rPr>
          <w:lang w:val="en-US"/>
        </w:rPr>
        <w:tab/>
        <w:t xml:space="preserve">  r++;</w:t>
      </w:r>
    </w:p>
    <w:p w:rsidR="00C73189" w:rsidRPr="00460B76" w:rsidRDefault="00C73189" w:rsidP="00AC5C9F">
      <w:pPr>
        <w:pStyle w:val="a6"/>
        <w:rPr>
          <w:lang w:val="en-US"/>
        </w:rPr>
      </w:pPr>
      <w:r w:rsidRPr="00460B76">
        <w:rPr>
          <w:lang w:val="en-US"/>
        </w:rPr>
        <w:t xml:space="preserve">   }</w:t>
      </w:r>
    </w:p>
    <w:p w:rsidR="00C73189" w:rsidRPr="00460B76" w:rsidRDefault="00C73189" w:rsidP="00AC5C9F">
      <w:pPr>
        <w:pStyle w:val="a6"/>
        <w:rPr>
          <w:lang w:val="en-US"/>
        </w:rPr>
      </w:pPr>
      <w:r w:rsidRPr="00460B76">
        <w:rPr>
          <w:lang w:val="en-US"/>
        </w:rPr>
        <w:t xml:space="preserve">   bp = r;</w:t>
      </w:r>
    </w:p>
    <w:p w:rsidR="00C73189" w:rsidRPr="00460B76" w:rsidRDefault="00C73189" w:rsidP="00AC5C9F">
      <w:pPr>
        <w:pStyle w:val="a6"/>
        <w:rPr>
          <w:lang w:val="en-US"/>
        </w:rPr>
      </w:pPr>
    </w:p>
    <w:p w:rsidR="00C73189" w:rsidRPr="00AC5C9F" w:rsidRDefault="00C73189" w:rsidP="00AC5C9F">
      <w:pPr>
        <w:pStyle w:val="a6"/>
      </w:pPr>
      <w:r w:rsidRPr="00460B76">
        <w:rPr>
          <w:lang w:val="en-US"/>
        </w:rPr>
        <w:t xml:space="preserve">   while (*r &amp;&amp; (*(r) != </w:t>
      </w:r>
      <w:r w:rsidRPr="00AC5C9F">
        <w:t>' ') &amp;&amp; (*(r) != '?')) {</w:t>
      </w:r>
    </w:p>
    <w:p w:rsidR="00C73189" w:rsidRPr="00AC5C9F" w:rsidRDefault="00C73189" w:rsidP="00AC5C9F">
      <w:pPr>
        <w:pStyle w:val="a6"/>
      </w:pPr>
      <w:r w:rsidRPr="00AC5C9F">
        <w:t xml:space="preserve">  </w:t>
      </w:r>
      <w:r w:rsidRPr="00AC5C9F">
        <w:tab/>
      </w:r>
      <w:r>
        <w:t xml:space="preserve">  </w:t>
      </w:r>
      <w:r w:rsidRPr="00AC5C9F">
        <w:t>r++;</w:t>
      </w:r>
    </w:p>
    <w:p w:rsidR="00C73189" w:rsidRPr="00AC5C9F" w:rsidRDefault="00C73189" w:rsidP="00AC5C9F">
      <w:pPr>
        <w:pStyle w:val="a6"/>
      </w:pPr>
      <w:r w:rsidRPr="00AC5C9F">
        <w:t xml:space="preserve">   }</w:t>
      </w:r>
    </w:p>
    <w:p w:rsidR="00C73189" w:rsidRPr="00AC5C9F" w:rsidRDefault="00C73189" w:rsidP="00AC5C9F">
      <w:pPr>
        <w:pStyle w:val="a6"/>
      </w:pPr>
      <w:r w:rsidRPr="00AC5C9F">
        <w:t>#ifdef DEBUG</w:t>
      </w:r>
    </w:p>
    <w:p w:rsidR="00C73189" w:rsidRPr="00460B76" w:rsidRDefault="00C73189" w:rsidP="00AC5C9F">
      <w:pPr>
        <w:pStyle w:val="a6"/>
        <w:rPr>
          <w:lang w:val="en-US"/>
        </w:rPr>
      </w:pPr>
      <w:r w:rsidRPr="00AC5C9F">
        <w:t xml:space="preserve">   </w:t>
      </w:r>
      <w:r w:rsidRPr="00460B76">
        <w:rPr>
          <w:lang w:val="en-US"/>
        </w:rPr>
        <w:t>printf("bp='%s' %x, r='%s' \n", bp, *bp,r);</w:t>
      </w:r>
    </w:p>
    <w:p w:rsidR="00C73189" w:rsidRPr="00460B76" w:rsidRDefault="00C73189" w:rsidP="00AC5C9F">
      <w:pPr>
        <w:pStyle w:val="a6"/>
        <w:rPr>
          <w:lang w:val="en-US"/>
        </w:rPr>
      </w:pPr>
      <w:r w:rsidRPr="00460B76">
        <w:rPr>
          <w:lang w:val="en-US"/>
        </w:rPr>
        <w:t>#endif</w:t>
      </w:r>
    </w:p>
    <w:p w:rsidR="00C73189" w:rsidRPr="00460B76" w:rsidRDefault="00C73189" w:rsidP="00AC5C9F">
      <w:pPr>
        <w:pStyle w:val="a6"/>
        <w:rPr>
          <w:lang w:val="en-US"/>
        </w:rPr>
      </w:pPr>
    </w:p>
    <w:p w:rsidR="00C73189" w:rsidRPr="00460B76" w:rsidRDefault="00C73189" w:rsidP="00AC5C9F">
      <w:pPr>
        <w:pStyle w:val="a6"/>
        <w:rPr>
          <w:lang w:val="en-US"/>
        </w:rPr>
      </w:pPr>
      <w:r w:rsidRPr="00460B76">
        <w:rPr>
          <w:lang w:val="en-US"/>
        </w:rPr>
        <w:t xml:space="preserve">   if (*r == '?')</w:t>
      </w:r>
    </w:p>
    <w:p w:rsidR="00C73189" w:rsidRPr="00AC5C9F" w:rsidRDefault="00C73189" w:rsidP="00AC5C9F">
      <w:pPr>
        <w:pStyle w:val="a6"/>
      </w:pPr>
      <w:r w:rsidRPr="00460B76">
        <w:rPr>
          <w:lang w:val="en-US"/>
        </w:rPr>
        <w:t xml:space="preserve">   </w:t>
      </w:r>
      <w:r w:rsidRPr="00AC5C9F">
        <w:t>{</w:t>
      </w:r>
    </w:p>
    <w:p w:rsidR="00C73189" w:rsidRPr="00AC5C9F" w:rsidRDefault="00C73189" w:rsidP="00AC5C9F">
      <w:pPr>
        <w:pStyle w:val="a6"/>
      </w:pPr>
      <w:r w:rsidRPr="00AC5C9F">
        <w:t xml:space="preserve">      </w:t>
      </w:r>
      <w:r>
        <w:t xml:space="preserve"> char *</w:t>
      </w:r>
      <w:r w:rsidRPr="00AC5C9F">
        <w:t>e;</w:t>
      </w:r>
    </w:p>
    <w:p w:rsidR="00C73189" w:rsidRPr="00AC5C9F" w:rsidRDefault="00C73189" w:rsidP="00AC5C9F">
      <w:pPr>
        <w:pStyle w:val="a6"/>
      </w:pPr>
      <w:r w:rsidRPr="00AC5C9F">
        <w:t xml:space="preserve">      </w:t>
      </w:r>
      <w:r>
        <w:t xml:space="preserve"> </w:t>
      </w:r>
      <w:r w:rsidRPr="00AC5C9F">
        <w:t>*r  = 0;</w:t>
      </w:r>
    </w:p>
    <w:p w:rsidR="00C73189" w:rsidRPr="00AC5C9F" w:rsidRDefault="00C73189" w:rsidP="00AC5C9F">
      <w:pPr>
        <w:pStyle w:val="a6"/>
      </w:pPr>
      <w:r w:rsidRPr="00AC5C9F">
        <w:t xml:space="preserve">      </w:t>
      </w:r>
      <w:r>
        <w:t xml:space="preserve"> </w:t>
      </w:r>
      <w:r w:rsidRPr="00AC5C9F">
        <w:t>arg = r + 1;</w:t>
      </w:r>
    </w:p>
    <w:p w:rsidR="00C73189" w:rsidRPr="00AC5C9F" w:rsidRDefault="00C73189" w:rsidP="00AC5C9F">
      <w:pPr>
        <w:pStyle w:val="a6"/>
      </w:pPr>
      <w:r w:rsidRPr="00AC5C9F">
        <w:t xml:space="preserve">      </w:t>
      </w:r>
      <w:r>
        <w:t xml:space="preserve"> </w:t>
      </w:r>
      <w:r w:rsidRPr="00AC5C9F">
        <w:t>e = strchr(arg,</w:t>
      </w:r>
      <w:r>
        <w:t xml:space="preserve"> </w:t>
      </w:r>
      <w:r w:rsidRPr="00AC5C9F">
        <w:t>' ');</w:t>
      </w:r>
    </w:p>
    <w:p w:rsidR="00C73189" w:rsidRPr="00AC5C9F" w:rsidRDefault="00C73189" w:rsidP="00AC5C9F">
      <w:pPr>
        <w:pStyle w:val="a6"/>
      </w:pPr>
      <w:r w:rsidRPr="00AC5C9F">
        <w:t xml:space="preserve">      </w:t>
      </w:r>
      <w:r>
        <w:t xml:space="preserve"> </w:t>
      </w:r>
      <w:r w:rsidRPr="00AC5C9F">
        <w:t>if (e) {</w:t>
      </w:r>
    </w:p>
    <w:p w:rsidR="00C73189" w:rsidRPr="00AC5C9F" w:rsidRDefault="00C73189" w:rsidP="00AC5C9F">
      <w:pPr>
        <w:pStyle w:val="a6"/>
      </w:pPr>
      <w:r w:rsidRPr="00AC5C9F">
        <w:t xml:space="preserve">         </w:t>
      </w:r>
      <w:r>
        <w:t xml:space="preserve"> </w:t>
      </w:r>
      <w:r w:rsidRPr="00AC5C9F">
        <w:t>*e = '\0';</w:t>
      </w:r>
    </w:p>
    <w:p w:rsidR="00C73189" w:rsidRPr="00AC5C9F" w:rsidRDefault="00C73189" w:rsidP="00AC5C9F">
      <w:pPr>
        <w:pStyle w:val="a6"/>
      </w:pPr>
      <w:r w:rsidRPr="00AC5C9F">
        <w:t xml:space="preserve">      }</w:t>
      </w:r>
    </w:p>
    <w:p w:rsidR="00C73189" w:rsidRPr="00AC5C9F" w:rsidRDefault="00C73189" w:rsidP="00AC5C9F">
      <w:pPr>
        <w:pStyle w:val="a6"/>
      </w:pPr>
      <w:r>
        <w:t xml:space="preserve">   </w:t>
      </w:r>
      <w:r w:rsidRPr="00AC5C9F">
        <w:t>} else {</w:t>
      </w:r>
    </w:p>
    <w:p w:rsidR="00C73189" w:rsidRPr="00460B76" w:rsidRDefault="00C73189" w:rsidP="00AC5C9F">
      <w:pPr>
        <w:pStyle w:val="a6"/>
        <w:rPr>
          <w:lang w:val="en-US"/>
        </w:rPr>
      </w:pPr>
      <w:r>
        <w:t xml:space="preserve">  </w:t>
      </w:r>
      <w:r>
        <w:tab/>
        <w:t xml:space="preserve">  </w:t>
      </w:r>
      <w:r w:rsidRPr="00460B76">
        <w:rPr>
          <w:lang w:val="en-US"/>
        </w:rPr>
        <w:t>arg = 0;</w:t>
      </w:r>
    </w:p>
    <w:p w:rsidR="00C73189" w:rsidRPr="00460B76" w:rsidRDefault="00C73189" w:rsidP="00AC5C9F">
      <w:pPr>
        <w:pStyle w:val="a6"/>
        <w:rPr>
          <w:lang w:val="en-US"/>
        </w:rPr>
      </w:pPr>
      <w:r w:rsidRPr="00460B76">
        <w:rPr>
          <w:lang w:val="en-US"/>
        </w:rPr>
        <w:tab/>
        <w:t xml:space="preserve">  *r  = 0;</w:t>
      </w:r>
    </w:p>
    <w:p w:rsidR="00C73189" w:rsidRPr="00460B76" w:rsidRDefault="00C73189" w:rsidP="00AC5C9F">
      <w:pPr>
        <w:pStyle w:val="a6"/>
        <w:rPr>
          <w:lang w:val="en-US"/>
        </w:rPr>
      </w:pPr>
      <w:r w:rsidRPr="00460B76">
        <w:rPr>
          <w:lang w:val="en-US"/>
        </w:rPr>
        <w:t xml:space="preserve">   }</w:t>
      </w:r>
    </w:p>
    <w:p w:rsidR="00C73189" w:rsidRPr="00460B76" w:rsidRDefault="00C73189" w:rsidP="00AC5C9F">
      <w:pPr>
        <w:pStyle w:val="a6"/>
        <w:rPr>
          <w:lang w:val="en-US"/>
        </w:rPr>
      </w:pPr>
      <w:r w:rsidRPr="00460B76">
        <w:rPr>
          <w:lang w:val="en-US"/>
        </w:rPr>
        <w:t xml:space="preserve">  </w:t>
      </w:r>
      <w:r w:rsidRPr="00460B76">
        <w:rPr>
          <w:lang w:val="en-US"/>
        </w:rPr>
        <w:tab/>
        <w:t>c = bp;</w:t>
      </w:r>
    </w:p>
    <w:p w:rsidR="00C73189" w:rsidRPr="00460B76" w:rsidRDefault="00C73189" w:rsidP="00AC5C9F">
      <w:pPr>
        <w:pStyle w:val="a6"/>
        <w:rPr>
          <w:lang w:val="en-US"/>
        </w:rPr>
      </w:pPr>
    </w:p>
    <w:p w:rsidR="00C73189" w:rsidRPr="00460B76" w:rsidRDefault="00C73189" w:rsidP="00AC5C9F">
      <w:pPr>
        <w:pStyle w:val="a6"/>
        <w:rPr>
          <w:lang w:val="en-US"/>
        </w:rPr>
      </w:pPr>
      <w:r w:rsidRPr="00460B76">
        <w:rPr>
          <w:lang w:val="en-US"/>
        </w:rPr>
        <w:t xml:space="preserve">   if (c[0] == 0x20){</w:t>
      </w:r>
    </w:p>
    <w:p w:rsidR="00C73189" w:rsidRPr="00460B76" w:rsidRDefault="00C73189" w:rsidP="00AC5C9F">
      <w:pPr>
        <w:pStyle w:val="a6"/>
        <w:rPr>
          <w:lang w:val="en-US"/>
        </w:rPr>
      </w:pPr>
      <w:r w:rsidRPr="00460B76">
        <w:rPr>
          <w:lang w:val="en-US"/>
        </w:rPr>
        <w:tab/>
      </w:r>
      <w:r w:rsidRPr="00460B76">
        <w:rPr>
          <w:lang w:val="en-US"/>
        </w:rPr>
        <w:tab/>
        <w:t>c[0]='.';</w:t>
      </w:r>
    </w:p>
    <w:p w:rsidR="00C73189" w:rsidRPr="00460B76" w:rsidRDefault="00C73189" w:rsidP="00AC5C9F">
      <w:pPr>
        <w:pStyle w:val="a6"/>
        <w:rPr>
          <w:lang w:val="en-US"/>
        </w:rPr>
      </w:pPr>
      <w:r w:rsidRPr="00460B76">
        <w:rPr>
          <w:lang w:val="en-US"/>
        </w:rPr>
        <w:tab/>
      </w:r>
      <w:r w:rsidRPr="00460B76">
        <w:rPr>
          <w:lang w:val="en-US"/>
        </w:rPr>
        <w:tab/>
        <w:t>c[1]='\0';</w:t>
      </w:r>
    </w:p>
    <w:p w:rsidR="00C73189" w:rsidRPr="00460B76" w:rsidRDefault="00C73189" w:rsidP="00952020">
      <w:pPr>
        <w:pStyle w:val="a6"/>
        <w:ind w:firstLineChars="150" w:firstLine="270"/>
        <w:rPr>
          <w:lang w:val="en-US"/>
        </w:rPr>
      </w:pPr>
      <w:r w:rsidRPr="00460B76">
        <w:rPr>
          <w:lang w:val="en-US"/>
        </w:rPr>
        <w:t>}</w:t>
      </w:r>
    </w:p>
    <w:p w:rsidR="00C73189" w:rsidRPr="00460B76" w:rsidRDefault="00C73189" w:rsidP="00AC5C9F">
      <w:pPr>
        <w:pStyle w:val="a6"/>
        <w:rPr>
          <w:lang w:val="en-US"/>
        </w:rPr>
      </w:pPr>
    </w:p>
    <w:p w:rsidR="00C73189" w:rsidRPr="00460B76" w:rsidRDefault="00C73189" w:rsidP="00952020">
      <w:pPr>
        <w:pStyle w:val="a6"/>
        <w:ind w:firstLineChars="150" w:firstLine="270"/>
        <w:rPr>
          <w:lang w:val="en-US"/>
        </w:rPr>
      </w:pPr>
      <w:r w:rsidRPr="00460B76">
        <w:rPr>
          <w:lang w:val="en-US"/>
        </w:rPr>
        <w:t>if(c[0] == '\0') {</w:t>
      </w:r>
    </w:p>
    <w:p w:rsidR="00C73189" w:rsidRPr="00460B76" w:rsidRDefault="00C73189" w:rsidP="00AC5C9F">
      <w:pPr>
        <w:pStyle w:val="a6"/>
        <w:rPr>
          <w:lang w:val="en-US"/>
        </w:rPr>
      </w:pPr>
      <w:r w:rsidRPr="00460B76">
        <w:rPr>
          <w:lang w:val="en-US"/>
        </w:rPr>
        <w:tab/>
      </w:r>
      <w:r w:rsidRPr="00460B76">
        <w:rPr>
          <w:lang w:val="en-US"/>
        </w:rPr>
        <w:tab/>
        <w:t>strcat(c,".");</w:t>
      </w:r>
    </w:p>
    <w:p w:rsidR="00C73189" w:rsidRPr="00460B76" w:rsidRDefault="00C73189" w:rsidP="00952020">
      <w:pPr>
        <w:pStyle w:val="a6"/>
        <w:ind w:firstLineChars="150" w:firstLine="270"/>
        <w:rPr>
          <w:lang w:val="en-US"/>
        </w:rPr>
      </w:pPr>
      <w:r w:rsidRPr="00460B76">
        <w:rPr>
          <w:lang w:val="en-US"/>
        </w:rPr>
        <w:t>}</w:t>
      </w:r>
    </w:p>
    <w:p w:rsidR="00C73189" w:rsidRPr="00460B76" w:rsidRDefault="00C73189" w:rsidP="00AC5C9F">
      <w:pPr>
        <w:pStyle w:val="a6"/>
        <w:rPr>
          <w:lang w:val="en-US"/>
        </w:rPr>
      </w:pPr>
    </w:p>
    <w:p w:rsidR="00C73189" w:rsidRPr="00460B76" w:rsidRDefault="00C73189" w:rsidP="00952020">
      <w:pPr>
        <w:pStyle w:val="a6"/>
        <w:ind w:firstLineChars="150" w:firstLine="270"/>
        <w:rPr>
          <w:lang w:val="en-US"/>
        </w:rPr>
      </w:pPr>
      <w:r w:rsidRPr="00460B76">
        <w:rPr>
          <w:lang w:val="en-US"/>
        </w:rPr>
        <w:t>if (c &amp;&amp; !stat(c, &amp;stbuf)) {</w:t>
      </w:r>
    </w:p>
    <w:p w:rsidR="00C73189" w:rsidRPr="00460B76" w:rsidRDefault="00C73189" w:rsidP="00AC5C9F">
      <w:pPr>
        <w:pStyle w:val="a6"/>
        <w:rPr>
          <w:lang w:val="en-US"/>
        </w:rPr>
      </w:pPr>
      <w:r w:rsidRPr="00460B76">
        <w:rPr>
          <w:lang w:val="en-US"/>
        </w:rPr>
        <w:t xml:space="preserve">    </w:t>
      </w:r>
      <w:r w:rsidRPr="00460B76">
        <w:rPr>
          <w:lang w:val="en-US"/>
        </w:rPr>
        <w:tab/>
        <w:t xml:space="preserve">  if (S_ISDIR(stbuf.st_mode))</w:t>
      </w:r>
    </w:p>
    <w:p w:rsidR="00C73189" w:rsidRPr="00460B76" w:rsidRDefault="00C73189" w:rsidP="00AC5C9F">
      <w:pPr>
        <w:pStyle w:val="a6"/>
        <w:rPr>
          <w:lang w:val="en-US"/>
        </w:rPr>
      </w:pPr>
      <w:r w:rsidRPr="00460B76">
        <w:rPr>
          <w:lang w:val="en-US"/>
        </w:rPr>
        <w:t xml:space="preserve">    </w:t>
      </w:r>
      <w:r w:rsidRPr="00460B76">
        <w:rPr>
          <w:lang w:val="en-US"/>
        </w:rPr>
        <w:tab/>
        <w:t xml:space="preserve">  {</w:t>
      </w:r>
    </w:p>
    <w:p w:rsidR="00C73189" w:rsidRPr="00460B76" w:rsidRDefault="00C73189" w:rsidP="00AC5C9F">
      <w:pPr>
        <w:pStyle w:val="a6"/>
        <w:rPr>
          <w:lang w:val="en-US"/>
        </w:rPr>
      </w:pPr>
      <w:r w:rsidRPr="00460B76">
        <w:rPr>
          <w:lang w:val="en-US"/>
        </w:rPr>
        <w:t xml:space="preserve">    </w:t>
      </w:r>
      <w:r w:rsidRPr="00460B76">
        <w:rPr>
          <w:lang w:val="en-US"/>
        </w:rPr>
        <w:tab/>
      </w:r>
      <w:r w:rsidRPr="00460B76">
        <w:rPr>
          <w:lang w:val="en-US"/>
        </w:rPr>
        <w:tab/>
        <w:t xml:space="preserve">  char *end = c + strlen(c);</w:t>
      </w:r>
    </w:p>
    <w:p w:rsidR="00C73189" w:rsidRPr="00460B76" w:rsidRDefault="00C73189" w:rsidP="00AC5C9F">
      <w:pPr>
        <w:pStyle w:val="a6"/>
        <w:rPr>
          <w:lang w:val="en-US"/>
        </w:rPr>
      </w:pPr>
      <w:r w:rsidRPr="00460B76">
        <w:rPr>
          <w:lang w:val="en-US"/>
        </w:rPr>
        <w:t xml:space="preserve">    </w:t>
      </w:r>
      <w:r w:rsidRPr="00460B76">
        <w:rPr>
          <w:lang w:val="en-US"/>
        </w:rPr>
        <w:tab/>
      </w:r>
      <w:r w:rsidRPr="00460B76">
        <w:rPr>
          <w:lang w:val="en-US"/>
        </w:rPr>
        <w:tab/>
        <w:t xml:space="preserve">  strcat(c, "/SylixOS-wiki.htm</w:t>
      </w:r>
      <w:r w:rsidR="00857996">
        <w:rPr>
          <w:rFonts w:hint="eastAsia"/>
          <w:lang w:val="en-US"/>
        </w:rPr>
        <w:t>l</w:t>
      </w:r>
      <w:r w:rsidRPr="00460B76">
        <w:rPr>
          <w:lang w:val="en-US"/>
        </w:rPr>
        <w:t xml:space="preserve">");              /*  </w:t>
      </w:r>
      <w:r w:rsidRPr="00AC5C9F">
        <w:rPr>
          <w:rFonts w:hint="eastAsia"/>
        </w:rPr>
        <w:t>发送的</w:t>
      </w:r>
      <w:r w:rsidRPr="00460B76">
        <w:rPr>
          <w:lang w:val="en-US"/>
        </w:rPr>
        <w:t xml:space="preserve"> htm /html </w:t>
      </w:r>
      <w:r w:rsidRPr="00AC5C9F">
        <w:rPr>
          <w:rFonts w:hint="eastAsia"/>
        </w:rPr>
        <w:t>文件</w:t>
      </w:r>
      <w:r w:rsidRPr="00460B76">
        <w:rPr>
          <w:lang w:val="en-US"/>
        </w:rPr>
        <w:t xml:space="preserve"> */</w:t>
      </w:r>
    </w:p>
    <w:p w:rsidR="00C73189" w:rsidRPr="00460B76" w:rsidRDefault="00C73189" w:rsidP="00AC5C9F">
      <w:pPr>
        <w:pStyle w:val="a6"/>
        <w:rPr>
          <w:lang w:val="en-US"/>
        </w:rPr>
      </w:pPr>
      <w:r w:rsidRPr="00460B76">
        <w:rPr>
          <w:lang w:val="en-US"/>
        </w:rPr>
        <w:t xml:space="preserve">    </w:t>
      </w:r>
      <w:r w:rsidRPr="00460B76">
        <w:rPr>
          <w:lang w:val="en-US"/>
        </w:rPr>
        <w:tab/>
      </w:r>
      <w:r w:rsidRPr="00460B76">
        <w:rPr>
          <w:lang w:val="en-US"/>
        </w:rPr>
        <w:tab/>
        <w:t xml:space="preserve">  if (!stat(c, &amp;stbuf)) {</w:t>
      </w:r>
    </w:p>
    <w:p w:rsidR="00C73189" w:rsidRPr="00460B76" w:rsidRDefault="00C73189" w:rsidP="00AC5C9F">
      <w:pPr>
        <w:pStyle w:val="a6"/>
        <w:rPr>
          <w:lang w:val="en-US"/>
        </w:rPr>
      </w:pPr>
      <w:r w:rsidRPr="00460B76">
        <w:rPr>
          <w:lang w:val="en-US"/>
        </w:rPr>
        <w:t xml:space="preserve">    </w:t>
      </w:r>
      <w:r w:rsidRPr="00460B76">
        <w:rPr>
          <w:lang w:val="en-US"/>
        </w:rPr>
        <w:tab/>
      </w:r>
      <w:r w:rsidRPr="00460B76">
        <w:rPr>
          <w:lang w:val="en-US"/>
        </w:rPr>
        <w:tab/>
      </w:r>
      <w:r w:rsidRPr="00460B76">
        <w:rPr>
          <w:lang w:val="en-US"/>
        </w:rPr>
        <w:tab/>
        <w:t xml:space="preserve">  send_html(f, c);</w:t>
      </w:r>
    </w:p>
    <w:p w:rsidR="00C73189" w:rsidRPr="00460B76" w:rsidRDefault="00C73189" w:rsidP="00AC5C9F">
      <w:pPr>
        <w:pStyle w:val="a6"/>
        <w:rPr>
          <w:lang w:val="en-US"/>
        </w:rPr>
      </w:pPr>
      <w:r w:rsidRPr="00460B76">
        <w:rPr>
          <w:lang w:val="en-US"/>
        </w:rPr>
        <w:t xml:space="preserve">    </w:t>
      </w:r>
      <w:r w:rsidRPr="00460B76">
        <w:rPr>
          <w:lang w:val="en-US"/>
        </w:rPr>
        <w:tab/>
      </w:r>
      <w:r w:rsidRPr="00460B76">
        <w:rPr>
          <w:lang w:val="en-US"/>
        </w:rPr>
        <w:tab/>
        <w:t xml:space="preserve">  } else {</w:t>
      </w:r>
    </w:p>
    <w:p w:rsidR="00C73189" w:rsidRPr="00460B76" w:rsidRDefault="00C73189" w:rsidP="00AC5C9F">
      <w:pPr>
        <w:pStyle w:val="a6"/>
        <w:rPr>
          <w:lang w:val="en-US"/>
        </w:rPr>
      </w:pPr>
      <w:r w:rsidRPr="00460B76">
        <w:rPr>
          <w:lang w:val="en-US"/>
        </w:rPr>
        <w:t xml:space="preserve">  </w:t>
      </w:r>
      <w:r w:rsidRPr="00460B76">
        <w:rPr>
          <w:lang w:val="en-US"/>
        </w:rPr>
        <w:tab/>
      </w:r>
      <w:r w:rsidRPr="00460B76">
        <w:rPr>
          <w:lang w:val="en-US"/>
        </w:rPr>
        <w:tab/>
      </w:r>
      <w:r w:rsidRPr="00460B76">
        <w:rPr>
          <w:lang w:val="en-US"/>
        </w:rPr>
        <w:tab/>
        <w:t xml:space="preserve"> *end = '\0';</w:t>
      </w:r>
    </w:p>
    <w:p w:rsidR="00C73189" w:rsidRPr="00460B76" w:rsidRDefault="00C73189" w:rsidP="00AC5C9F">
      <w:pPr>
        <w:pStyle w:val="a6"/>
        <w:rPr>
          <w:lang w:val="en-US"/>
        </w:rPr>
      </w:pPr>
      <w:r w:rsidRPr="00460B76">
        <w:rPr>
          <w:lang w:val="en-US"/>
        </w:rPr>
        <w:lastRenderedPageBreak/>
        <w:tab/>
      </w:r>
      <w:r w:rsidRPr="00460B76">
        <w:rPr>
          <w:lang w:val="en-US"/>
        </w:rPr>
        <w:tab/>
      </w:r>
      <w:r w:rsidRPr="00460B76">
        <w:rPr>
          <w:lang w:val="en-US"/>
        </w:rPr>
        <w:tab/>
        <w:t xml:space="preserve">  send_dir(f, c);</w:t>
      </w:r>
    </w:p>
    <w:p w:rsidR="00C73189" w:rsidRPr="00460B76" w:rsidRDefault="00C73189" w:rsidP="00AC5C9F">
      <w:pPr>
        <w:pStyle w:val="a6"/>
        <w:rPr>
          <w:lang w:val="en-US"/>
        </w:rPr>
      </w:pPr>
      <w:r w:rsidRPr="00460B76">
        <w:rPr>
          <w:lang w:val="en-US"/>
        </w:rPr>
        <w:tab/>
      </w:r>
      <w:r w:rsidRPr="00460B76">
        <w:rPr>
          <w:lang w:val="en-US"/>
        </w:rPr>
        <w:tab/>
        <w:t xml:space="preserve">  }</w:t>
      </w:r>
    </w:p>
    <w:p w:rsidR="00C73189" w:rsidRPr="00460B76" w:rsidRDefault="00C73189" w:rsidP="00AC5C9F">
      <w:pPr>
        <w:pStyle w:val="a6"/>
        <w:rPr>
          <w:lang w:val="en-US"/>
        </w:rPr>
      </w:pPr>
      <w:r w:rsidRPr="00460B76">
        <w:rPr>
          <w:lang w:val="en-US"/>
        </w:rPr>
        <w:t xml:space="preserve">    </w:t>
      </w:r>
      <w:r w:rsidRPr="00460B76">
        <w:rPr>
          <w:lang w:val="en-US"/>
        </w:rPr>
        <w:tab/>
        <w:t xml:space="preserve">  } else if (!strcmp(r - 4, ".gif")) {            /*  </w:t>
      </w:r>
      <w:r w:rsidRPr="00AC5C9F">
        <w:rPr>
          <w:rFonts w:hint="eastAsia"/>
        </w:rPr>
        <w:t>根据不同的报文发送文件</w:t>
      </w:r>
      <w:r w:rsidRPr="00460B76">
        <w:rPr>
          <w:lang w:val="en-US"/>
        </w:rPr>
        <w:t xml:space="preserve">   */</w:t>
      </w:r>
    </w:p>
    <w:p w:rsidR="00C73189" w:rsidRPr="00460B76" w:rsidRDefault="00C73189" w:rsidP="00AC5C9F">
      <w:pPr>
        <w:pStyle w:val="a6"/>
        <w:rPr>
          <w:lang w:val="en-US"/>
        </w:rPr>
      </w:pPr>
      <w:r w:rsidRPr="00460B76">
        <w:rPr>
          <w:lang w:val="en-US"/>
        </w:rPr>
        <w:t xml:space="preserve">      </w:t>
      </w:r>
      <w:r w:rsidRPr="00460B76">
        <w:rPr>
          <w:lang w:val="en-US"/>
        </w:rPr>
        <w:tab/>
        <w:t xml:space="preserve">  send_gif(f, c);</w:t>
      </w:r>
    </w:p>
    <w:p w:rsidR="00C73189" w:rsidRPr="00460B76" w:rsidRDefault="00C73189" w:rsidP="00AC5C9F">
      <w:pPr>
        <w:pStyle w:val="a6"/>
        <w:rPr>
          <w:lang w:val="en-US"/>
        </w:rPr>
      </w:pPr>
      <w:r w:rsidRPr="00460B76">
        <w:rPr>
          <w:lang w:val="en-US"/>
        </w:rPr>
        <w:t xml:space="preserve">    </w:t>
      </w:r>
      <w:r w:rsidRPr="00460B76">
        <w:rPr>
          <w:lang w:val="en-US"/>
        </w:rPr>
        <w:tab/>
        <w:t xml:space="preserve">  } else if (!strcmp(r - 4, ".jpg") || !strcmp(r - 5, ".jpeg")) {</w:t>
      </w:r>
    </w:p>
    <w:p w:rsidR="00C73189" w:rsidRPr="00460B76" w:rsidRDefault="00C73189" w:rsidP="00AC5C9F">
      <w:pPr>
        <w:pStyle w:val="a6"/>
        <w:rPr>
          <w:lang w:val="en-US"/>
        </w:rPr>
      </w:pPr>
      <w:r w:rsidRPr="00460B76">
        <w:rPr>
          <w:lang w:val="en-US"/>
        </w:rPr>
        <w:t xml:space="preserve">           send_jpeg(f, c);</w:t>
      </w:r>
    </w:p>
    <w:p w:rsidR="00C73189" w:rsidRPr="00460B76" w:rsidRDefault="00C73189" w:rsidP="00AC5C9F">
      <w:pPr>
        <w:pStyle w:val="a6"/>
        <w:rPr>
          <w:lang w:val="en-US"/>
        </w:rPr>
      </w:pPr>
      <w:r w:rsidRPr="00460B76">
        <w:rPr>
          <w:lang w:val="en-US"/>
        </w:rPr>
        <w:tab/>
        <w:t xml:space="preserve">  } else if (!strcmp(r - 4, ".htm") || !strcmp(r - 5, ".html")) {</w:t>
      </w:r>
    </w:p>
    <w:p w:rsidR="00C73189" w:rsidRPr="00460B76" w:rsidRDefault="00C73189" w:rsidP="00AC5C9F">
      <w:pPr>
        <w:pStyle w:val="a6"/>
        <w:rPr>
          <w:lang w:val="en-US"/>
        </w:rPr>
      </w:pPr>
      <w:r w:rsidRPr="00460B76">
        <w:rPr>
          <w:lang w:val="en-US"/>
        </w:rPr>
        <w:t xml:space="preserve">           send_html(f, c);</w:t>
      </w:r>
    </w:p>
    <w:p w:rsidR="00C73189" w:rsidRPr="00460B76" w:rsidRDefault="00C73189" w:rsidP="00AC5C9F">
      <w:pPr>
        <w:pStyle w:val="a6"/>
        <w:rPr>
          <w:lang w:val="en-US"/>
        </w:rPr>
      </w:pPr>
      <w:r w:rsidRPr="00460B76">
        <w:rPr>
          <w:lang w:val="en-US"/>
        </w:rPr>
        <w:tab/>
        <w:t xml:space="preserve">  } else {</w:t>
      </w:r>
    </w:p>
    <w:p w:rsidR="00C73189" w:rsidRPr="00460B76" w:rsidRDefault="00C73189" w:rsidP="00AC5C9F">
      <w:pPr>
        <w:pStyle w:val="a6"/>
        <w:rPr>
          <w:lang w:val="en-US"/>
        </w:rPr>
      </w:pPr>
      <w:r w:rsidRPr="00460B76">
        <w:rPr>
          <w:lang w:val="en-US"/>
        </w:rPr>
        <w:t xml:space="preserve">            send_text(f, c);</w:t>
      </w:r>
    </w:p>
    <w:p w:rsidR="00C73189" w:rsidRPr="00460B76" w:rsidRDefault="00C73189" w:rsidP="00AC5C9F">
      <w:pPr>
        <w:pStyle w:val="a6"/>
        <w:rPr>
          <w:lang w:val="en-US"/>
        </w:rPr>
      </w:pPr>
      <w:r w:rsidRPr="00460B76">
        <w:rPr>
          <w:lang w:val="en-US"/>
        </w:rPr>
        <w:tab/>
        <w:t xml:space="preserve">  }</w:t>
      </w:r>
    </w:p>
    <w:p w:rsidR="00C73189" w:rsidRPr="00460B76" w:rsidRDefault="00C73189" w:rsidP="00952020">
      <w:pPr>
        <w:pStyle w:val="a6"/>
        <w:ind w:firstLineChars="150" w:firstLine="270"/>
        <w:rPr>
          <w:lang w:val="en-US"/>
        </w:rPr>
      </w:pPr>
      <w:r w:rsidRPr="00460B76">
        <w:rPr>
          <w:lang w:val="en-US"/>
        </w:rPr>
        <w:t>} else {</w:t>
      </w:r>
    </w:p>
    <w:p w:rsidR="00C73189" w:rsidRPr="00460B76" w:rsidRDefault="00C73189" w:rsidP="00952020">
      <w:pPr>
        <w:pStyle w:val="a6"/>
        <w:ind w:firstLineChars="350" w:firstLine="630"/>
        <w:rPr>
          <w:lang w:val="en-US"/>
        </w:rPr>
      </w:pPr>
      <w:r w:rsidRPr="00460B76">
        <w:rPr>
          <w:lang w:val="en-US"/>
        </w:rPr>
        <w:t>print_header(f, 'h');</w:t>
      </w:r>
    </w:p>
    <w:p w:rsidR="00C73189" w:rsidRPr="00460B76" w:rsidRDefault="00C73189" w:rsidP="00952020">
      <w:pPr>
        <w:pStyle w:val="a6"/>
        <w:ind w:firstLineChars="350" w:firstLine="630"/>
        <w:rPr>
          <w:lang w:val="en-US"/>
        </w:rPr>
      </w:pPr>
      <w:r w:rsidRPr="00460B76">
        <w:rPr>
          <w:lang w:val="en-US"/>
        </w:rPr>
        <w:t>fprintf(f, "&lt;html&gt;&lt;head&gt;&lt;title&gt;404 File Not Found&lt;/title&gt;&lt;/head&gt;\n");</w:t>
      </w:r>
    </w:p>
    <w:p w:rsidR="00C73189" w:rsidRPr="00460B76" w:rsidRDefault="00C73189" w:rsidP="00952020">
      <w:pPr>
        <w:pStyle w:val="a6"/>
        <w:ind w:firstLineChars="350" w:firstLine="630"/>
        <w:rPr>
          <w:lang w:val="en-US"/>
        </w:rPr>
      </w:pPr>
      <w:r w:rsidRPr="00460B76">
        <w:rPr>
          <w:lang w:val="en-US"/>
        </w:rPr>
        <w:t>fprintf(f, "&lt;body&gt;The requested URL was not found</w:t>
      </w:r>
    </w:p>
    <w:p w:rsidR="00C73189" w:rsidRPr="00460B76" w:rsidRDefault="00C73189" w:rsidP="00952020">
      <w:pPr>
        <w:pStyle w:val="a6"/>
        <w:ind w:firstLineChars="950" w:firstLine="1710"/>
        <w:rPr>
          <w:lang w:val="en-US"/>
        </w:rPr>
      </w:pPr>
      <w:r w:rsidRPr="00460B76">
        <w:rPr>
          <w:lang w:val="en-US"/>
        </w:rPr>
        <w:t>on this server&lt;/body&gt;&lt;/html&gt;\n");</w:t>
      </w:r>
    </w:p>
    <w:p w:rsidR="00C73189" w:rsidRPr="00460B76" w:rsidRDefault="00C73189" w:rsidP="00952020">
      <w:pPr>
        <w:pStyle w:val="a6"/>
        <w:ind w:firstLineChars="150" w:firstLine="270"/>
        <w:rPr>
          <w:lang w:val="en-US"/>
        </w:rPr>
      </w:pPr>
      <w:r w:rsidRPr="00460B76">
        <w:rPr>
          <w:lang w:val="en-US"/>
        </w:rPr>
        <w:t>}</w:t>
      </w:r>
    </w:p>
    <w:p w:rsidR="00C73189" w:rsidRPr="00460B76" w:rsidRDefault="00C73189" w:rsidP="00952020">
      <w:pPr>
        <w:pStyle w:val="a6"/>
        <w:ind w:firstLineChars="150" w:firstLine="270"/>
        <w:rPr>
          <w:lang w:val="en-US"/>
        </w:rPr>
      </w:pPr>
      <w:r w:rsidRPr="00460B76">
        <w:rPr>
          <w:lang w:val="en-US"/>
        </w:rPr>
        <w:t>return (0);</w:t>
      </w:r>
    </w:p>
    <w:p w:rsidR="00C73189" w:rsidRPr="00460B76" w:rsidRDefault="00C73189" w:rsidP="00AC5C9F">
      <w:pPr>
        <w:pStyle w:val="a6"/>
        <w:rPr>
          <w:lang w:val="en-US"/>
        </w:rPr>
      </w:pPr>
      <w:r w:rsidRPr="00460B76">
        <w:rPr>
          <w:lang w:val="en-US"/>
        </w:rPr>
        <w:t>}</w:t>
      </w:r>
    </w:p>
    <w:p w:rsidR="00C73189" w:rsidRPr="00460B76" w:rsidRDefault="00C73189" w:rsidP="00AC5C9F">
      <w:pPr>
        <w:pStyle w:val="a6"/>
        <w:rPr>
          <w:lang w:val="en-US"/>
        </w:rPr>
      </w:pPr>
      <w:r w:rsidRPr="00460B76">
        <w:rPr>
          <w:lang w:val="en-US"/>
        </w:rPr>
        <w:t>/******************************************************************************</w:t>
      </w:r>
    </w:p>
    <w:p w:rsidR="00C73189" w:rsidRPr="00460B76" w:rsidRDefault="00C73189" w:rsidP="00AC5C9F">
      <w:pPr>
        <w:pStyle w:val="a6"/>
        <w:rPr>
          <w:lang w:val="en-US"/>
        </w:rPr>
      </w:pPr>
      <w:r w:rsidRPr="00460B76">
        <w:rPr>
          <w:lang w:val="en-US"/>
        </w:rPr>
        <w:t xml:space="preserve">** </w:t>
      </w:r>
      <w:r w:rsidRPr="00AC5C9F">
        <w:rPr>
          <w:rFonts w:hint="eastAsia"/>
        </w:rPr>
        <w:t>函数名称</w:t>
      </w:r>
      <w:r w:rsidRPr="00460B76">
        <w:rPr>
          <w:lang w:val="en-US"/>
        </w:rPr>
        <w:t>: handle_connect</w:t>
      </w:r>
    </w:p>
    <w:p w:rsidR="00C73189" w:rsidRPr="00460B76" w:rsidRDefault="00C73189" w:rsidP="00AC5C9F">
      <w:pPr>
        <w:pStyle w:val="a6"/>
        <w:rPr>
          <w:lang w:val="en-US"/>
        </w:rPr>
      </w:pPr>
      <w:r w:rsidRPr="00460B76">
        <w:rPr>
          <w:lang w:val="en-US"/>
        </w:rPr>
        <w:t xml:space="preserve">** </w:t>
      </w:r>
      <w:r w:rsidRPr="00AC5C9F">
        <w:rPr>
          <w:rFonts w:hint="eastAsia"/>
        </w:rPr>
        <w:t>功能描述</w:t>
      </w:r>
      <w:r w:rsidRPr="00460B76">
        <w:rPr>
          <w:lang w:val="en-US"/>
        </w:rPr>
        <w:t xml:space="preserve">: </w:t>
      </w:r>
      <w:r w:rsidRPr="00AC5C9F">
        <w:rPr>
          <w:rFonts w:hint="eastAsia"/>
        </w:rPr>
        <w:t>客户端连接处理</w:t>
      </w:r>
    </w:p>
    <w:p w:rsidR="00C73189" w:rsidRPr="00460B76" w:rsidRDefault="00C73189" w:rsidP="00AC5C9F">
      <w:pPr>
        <w:pStyle w:val="a6"/>
        <w:rPr>
          <w:lang w:val="en-US"/>
        </w:rPr>
      </w:pPr>
      <w:r w:rsidRPr="00460B76">
        <w:rPr>
          <w:lang w:val="en-US"/>
        </w:rPr>
        <w:t>******************************************************************************/</w:t>
      </w:r>
    </w:p>
    <w:p w:rsidR="00C73189" w:rsidRPr="00460B76" w:rsidRDefault="00C73189" w:rsidP="00AC5C9F">
      <w:pPr>
        <w:pStyle w:val="a6"/>
        <w:rPr>
          <w:lang w:val="en-US"/>
        </w:rPr>
      </w:pPr>
      <w:r w:rsidRPr="00460B76">
        <w:rPr>
          <w:lang w:val="en-US"/>
        </w:rPr>
        <w:t>int handle_connect(int fd)</w:t>
      </w:r>
    </w:p>
    <w:p w:rsidR="00C73189" w:rsidRPr="00460B76" w:rsidRDefault="00C73189" w:rsidP="00AC5C9F">
      <w:pPr>
        <w:pStyle w:val="a6"/>
        <w:rPr>
          <w:lang w:val="en-US"/>
        </w:rPr>
      </w:pPr>
      <w:r w:rsidRPr="00460B76">
        <w:rPr>
          <w:lang w:val="en-US"/>
        </w:rPr>
        <w:t>{</w:t>
      </w:r>
    </w:p>
    <w:p w:rsidR="00C73189" w:rsidRPr="00460B76" w:rsidRDefault="00C73189" w:rsidP="00AC5C9F">
      <w:pPr>
        <w:pStyle w:val="a6"/>
        <w:rPr>
          <w:lang w:val="en-US"/>
        </w:rPr>
      </w:pPr>
      <w:r w:rsidRPr="00460B76">
        <w:rPr>
          <w:lang w:val="en-US"/>
        </w:rPr>
        <w:t xml:space="preserve">   FILE *f;</w:t>
      </w:r>
    </w:p>
    <w:p w:rsidR="00C73189" w:rsidRPr="00460B76" w:rsidRDefault="00C73189" w:rsidP="00AC5C9F">
      <w:pPr>
        <w:pStyle w:val="a6"/>
        <w:rPr>
          <w:lang w:val="en-US"/>
        </w:rPr>
      </w:pPr>
    </w:p>
    <w:p w:rsidR="00C73189" w:rsidRPr="00460B76" w:rsidRDefault="00C73189" w:rsidP="00AC5C9F">
      <w:pPr>
        <w:pStyle w:val="a6"/>
        <w:rPr>
          <w:lang w:val="en-US"/>
        </w:rPr>
      </w:pPr>
      <w:r w:rsidRPr="00460B76">
        <w:rPr>
          <w:lang w:val="en-US"/>
        </w:rPr>
        <w:t xml:space="preserve">   char buf[160];</w:t>
      </w:r>
    </w:p>
    <w:p w:rsidR="00C73189" w:rsidRPr="00460B76" w:rsidRDefault="00C73189" w:rsidP="00AC5C9F">
      <w:pPr>
        <w:pStyle w:val="a6"/>
        <w:rPr>
          <w:lang w:val="en-US"/>
        </w:rPr>
      </w:pPr>
      <w:r w:rsidRPr="00460B76">
        <w:rPr>
          <w:lang w:val="en-US"/>
        </w:rPr>
        <w:t xml:space="preserve">   char buf1[160];</w:t>
      </w:r>
    </w:p>
    <w:p w:rsidR="00C73189" w:rsidRPr="00460B76" w:rsidRDefault="00C73189" w:rsidP="00AC5C9F">
      <w:pPr>
        <w:pStyle w:val="a6"/>
        <w:rPr>
          <w:lang w:val="en-US"/>
        </w:rPr>
      </w:pPr>
    </w:p>
    <w:p w:rsidR="00C73189" w:rsidRPr="00460B76" w:rsidRDefault="00C73189" w:rsidP="00AC5C9F">
      <w:pPr>
        <w:pStyle w:val="a6"/>
        <w:rPr>
          <w:lang w:val="en-US"/>
        </w:rPr>
      </w:pPr>
      <w:r w:rsidRPr="00460B76">
        <w:rPr>
          <w:lang w:val="en-US"/>
        </w:rPr>
        <w:t xml:space="preserve">   f = fdopen(fd, "a+");</w:t>
      </w:r>
    </w:p>
    <w:p w:rsidR="00C73189" w:rsidRPr="00460B76" w:rsidRDefault="00C73189" w:rsidP="00AC5C9F">
      <w:pPr>
        <w:pStyle w:val="a6"/>
        <w:rPr>
          <w:lang w:val="en-US"/>
        </w:rPr>
      </w:pPr>
      <w:r w:rsidRPr="00460B76">
        <w:rPr>
          <w:lang w:val="en-US"/>
        </w:rPr>
        <w:t xml:space="preserve">   if (!f) {</w:t>
      </w:r>
    </w:p>
    <w:p w:rsidR="00C73189" w:rsidRPr="00460B76" w:rsidRDefault="00C73189" w:rsidP="00AC5C9F">
      <w:pPr>
        <w:pStyle w:val="a6"/>
        <w:rPr>
          <w:lang w:val="en-US"/>
        </w:rPr>
      </w:pPr>
      <w:r w:rsidRPr="00460B76">
        <w:rPr>
          <w:lang w:val="en-US"/>
        </w:rPr>
        <w:t xml:space="preserve">       fprintf(stderr, "httpd: Unable to open httpd input fd, error %d\n", errno);</w:t>
      </w:r>
    </w:p>
    <w:p w:rsidR="00C73189" w:rsidRPr="00460B76" w:rsidRDefault="00C73189" w:rsidP="00AC5C9F">
      <w:pPr>
        <w:pStyle w:val="a6"/>
        <w:rPr>
          <w:lang w:val="en-US"/>
        </w:rPr>
      </w:pPr>
      <w:r w:rsidRPr="00460B76">
        <w:rPr>
          <w:lang w:val="en-US"/>
        </w:rPr>
        <w:t xml:space="preserve">       close(fd);</w:t>
      </w:r>
    </w:p>
    <w:p w:rsidR="00C73189" w:rsidRPr="00460B76" w:rsidRDefault="00C73189" w:rsidP="00AC5C9F">
      <w:pPr>
        <w:pStyle w:val="a6"/>
        <w:rPr>
          <w:lang w:val="en-US"/>
        </w:rPr>
      </w:pPr>
      <w:r w:rsidRPr="00460B76">
        <w:rPr>
          <w:lang w:val="en-US"/>
        </w:rPr>
        <w:t xml:space="preserve">       return (0);</w:t>
      </w:r>
    </w:p>
    <w:p w:rsidR="00C73189" w:rsidRPr="00460B76" w:rsidRDefault="00C73189" w:rsidP="00AC5C9F">
      <w:pPr>
        <w:pStyle w:val="a6"/>
        <w:rPr>
          <w:lang w:val="en-US"/>
        </w:rPr>
      </w:pPr>
      <w:r w:rsidRPr="00460B76">
        <w:rPr>
          <w:lang w:val="en-US"/>
        </w:rPr>
        <w:t xml:space="preserve">   }</w:t>
      </w:r>
    </w:p>
    <w:p w:rsidR="00C73189" w:rsidRPr="00460B76" w:rsidRDefault="00C73189" w:rsidP="00AC5C9F">
      <w:pPr>
        <w:pStyle w:val="a6"/>
        <w:rPr>
          <w:lang w:val="en-US"/>
        </w:rPr>
      </w:pPr>
      <w:r w:rsidRPr="00460B76">
        <w:rPr>
          <w:lang w:val="en-US"/>
        </w:rPr>
        <w:t xml:space="preserve">   setbuf(f, 0);</w:t>
      </w:r>
    </w:p>
    <w:p w:rsidR="00C73189" w:rsidRPr="00460B76" w:rsidRDefault="00C73189" w:rsidP="00AC5C9F">
      <w:pPr>
        <w:pStyle w:val="a6"/>
        <w:rPr>
          <w:lang w:val="en-US"/>
        </w:rPr>
      </w:pPr>
    </w:p>
    <w:p w:rsidR="00C73189" w:rsidRPr="00460B76" w:rsidRDefault="00C73189" w:rsidP="00952020">
      <w:pPr>
        <w:pStyle w:val="a6"/>
        <w:ind w:firstLineChars="150" w:firstLine="270"/>
        <w:rPr>
          <w:lang w:val="en-US"/>
        </w:rPr>
      </w:pPr>
      <w:r w:rsidRPr="00460B76">
        <w:rPr>
          <w:lang w:val="en-US"/>
        </w:rPr>
        <w:t>if (!fgets(buf, 150, f)) {</w:t>
      </w:r>
    </w:p>
    <w:p w:rsidR="00C73189" w:rsidRPr="00460B76" w:rsidRDefault="00C73189" w:rsidP="00AC5C9F">
      <w:pPr>
        <w:pStyle w:val="a6"/>
        <w:rPr>
          <w:lang w:val="en-US"/>
        </w:rPr>
      </w:pPr>
      <w:r w:rsidRPr="00460B76">
        <w:rPr>
          <w:lang w:val="en-US"/>
        </w:rPr>
        <w:t xml:space="preserve">       fprintf(stderr, "httpd: Error reading connection, error %d\n", errno);</w:t>
      </w:r>
    </w:p>
    <w:p w:rsidR="00C73189" w:rsidRPr="00460B76" w:rsidRDefault="00C73189" w:rsidP="00AC5C9F">
      <w:pPr>
        <w:pStyle w:val="a6"/>
        <w:rPr>
          <w:lang w:val="en-US"/>
        </w:rPr>
      </w:pPr>
      <w:r w:rsidRPr="00460B76">
        <w:rPr>
          <w:lang w:val="en-US"/>
        </w:rPr>
        <w:t xml:space="preserve">       fclose(f);</w:t>
      </w:r>
    </w:p>
    <w:p w:rsidR="00C73189" w:rsidRPr="00460B76" w:rsidRDefault="00C73189" w:rsidP="00AC5C9F">
      <w:pPr>
        <w:pStyle w:val="a6"/>
        <w:rPr>
          <w:lang w:val="en-US"/>
        </w:rPr>
      </w:pPr>
      <w:r w:rsidRPr="00460B76">
        <w:rPr>
          <w:lang w:val="en-US"/>
        </w:rPr>
        <w:t xml:space="preserve">       return (0);</w:t>
      </w:r>
    </w:p>
    <w:p w:rsidR="00C73189" w:rsidRPr="00460B76" w:rsidRDefault="00C73189" w:rsidP="00AC5C9F">
      <w:pPr>
        <w:pStyle w:val="a6"/>
        <w:rPr>
          <w:lang w:val="en-US"/>
        </w:rPr>
      </w:pPr>
      <w:r w:rsidRPr="00460B76">
        <w:rPr>
          <w:lang w:val="en-US"/>
        </w:rPr>
        <w:t xml:space="preserve">   }</w:t>
      </w:r>
    </w:p>
    <w:p w:rsidR="00C73189" w:rsidRPr="00460B76" w:rsidRDefault="00C73189" w:rsidP="00AC5C9F">
      <w:pPr>
        <w:pStyle w:val="a6"/>
        <w:rPr>
          <w:lang w:val="en-US"/>
        </w:rPr>
      </w:pPr>
      <w:r w:rsidRPr="00460B76">
        <w:rPr>
          <w:lang w:val="en-US"/>
        </w:rPr>
        <w:t>#ifdef DEBUG</w:t>
      </w:r>
    </w:p>
    <w:p w:rsidR="00C73189" w:rsidRPr="00460B76" w:rsidRDefault="00C73189" w:rsidP="00952020">
      <w:pPr>
        <w:pStyle w:val="a6"/>
        <w:ind w:firstLineChars="150" w:firstLine="270"/>
        <w:rPr>
          <w:lang w:val="en-US"/>
        </w:rPr>
      </w:pPr>
      <w:r w:rsidRPr="00460B76">
        <w:rPr>
          <w:lang w:val="en-US"/>
        </w:rPr>
        <w:lastRenderedPageBreak/>
        <w:t>printf("buf = '%s'\n", buf);</w:t>
      </w:r>
    </w:p>
    <w:p w:rsidR="00C73189" w:rsidRPr="00460B76" w:rsidRDefault="00C73189" w:rsidP="00AC5C9F">
      <w:pPr>
        <w:pStyle w:val="a6"/>
        <w:rPr>
          <w:lang w:val="en-US"/>
        </w:rPr>
      </w:pPr>
      <w:r w:rsidRPr="00460B76">
        <w:rPr>
          <w:lang w:val="en-US"/>
        </w:rPr>
        <w:t>#endif</w:t>
      </w:r>
    </w:p>
    <w:p w:rsidR="00C73189" w:rsidRPr="00460B76" w:rsidRDefault="00C73189" w:rsidP="00952020">
      <w:pPr>
        <w:pStyle w:val="a6"/>
        <w:ind w:firstLineChars="150" w:firstLine="270"/>
        <w:rPr>
          <w:lang w:val="en-US"/>
        </w:rPr>
      </w:pPr>
      <w:r w:rsidRPr="00460B76">
        <w:rPr>
          <w:lang w:val="en-US"/>
        </w:rPr>
        <w:t>referrer[0] = '\0';</w:t>
      </w:r>
    </w:p>
    <w:p w:rsidR="00C73189" w:rsidRPr="00460B76" w:rsidRDefault="00C73189" w:rsidP="00AC5C9F">
      <w:pPr>
        <w:pStyle w:val="a6"/>
        <w:rPr>
          <w:lang w:val="en-US"/>
        </w:rPr>
      </w:pPr>
      <w:r w:rsidRPr="00460B76">
        <w:rPr>
          <w:lang w:val="en-US"/>
        </w:rPr>
        <w:t xml:space="preserve">   content_length = -1;</w:t>
      </w:r>
    </w:p>
    <w:p w:rsidR="00C73189" w:rsidRPr="00460B76" w:rsidRDefault="00C73189" w:rsidP="00AC5C9F">
      <w:pPr>
        <w:pStyle w:val="a6"/>
        <w:rPr>
          <w:lang w:val="en-US"/>
        </w:rPr>
      </w:pPr>
    </w:p>
    <w:p w:rsidR="00C73189" w:rsidRPr="00460B76" w:rsidRDefault="00C73189" w:rsidP="00AC5C9F">
      <w:pPr>
        <w:pStyle w:val="a6"/>
        <w:rPr>
          <w:lang w:val="en-US"/>
        </w:rPr>
      </w:pPr>
      <w:r w:rsidRPr="00460B76">
        <w:rPr>
          <w:lang w:val="en-US"/>
        </w:rPr>
        <w:t xml:space="preserve">   while (fgets(buf1, 150, f) &amp;&amp; (strlen(buf1) &gt; 2)) {</w:t>
      </w:r>
    </w:p>
    <w:p w:rsidR="00C73189" w:rsidRPr="00460B76" w:rsidRDefault="00C73189" w:rsidP="00AC5C9F">
      <w:pPr>
        <w:pStyle w:val="a6"/>
        <w:rPr>
          <w:lang w:val="en-US"/>
        </w:rPr>
      </w:pPr>
      <w:r w:rsidRPr="00460B76">
        <w:rPr>
          <w:lang w:val="en-US"/>
        </w:rPr>
        <w:t>#ifdef DEBUG</w:t>
      </w:r>
    </w:p>
    <w:p w:rsidR="00C73189" w:rsidRPr="00460B76" w:rsidRDefault="00C73189" w:rsidP="00952020">
      <w:pPr>
        <w:pStyle w:val="a6"/>
        <w:ind w:firstLineChars="300" w:firstLine="540"/>
        <w:rPr>
          <w:lang w:val="en-US"/>
        </w:rPr>
      </w:pPr>
      <w:r w:rsidRPr="00460B76">
        <w:rPr>
          <w:lang w:val="en-US"/>
        </w:rPr>
        <w:t>printf("Got buf1 '%s'\n", buf1);</w:t>
      </w:r>
    </w:p>
    <w:p w:rsidR="00C73189" w:rsidRPr="00460B76" w:rsidRDefault="00C73189" w:rsidP="00AC5C9F">
      <w:pPr>
        <w:pStyle w:val="a6"/>
        <w:rPr>
          <w:lang w:val="en-US"/>
        </w:rPr>
      </w:pPr>
      <w:r w:rsidRPr="00460B76">
        <w:rPr>
          <w:lang w:val="en-US"/>
        </w:rPr>
        <w:t>#endif</w:t>
      </w:r>
    </w:p>
    <w:p w:rsidR="00C73189" w:rsidRPr="00460B76" w:rsidRDefault="00C73189" w:rsidP="00952020">
      <w:pPr>
        <w:pStyle w:val="a6"/>
        <w:ind w:firstLineChars="300" w:firstLine="540"/>
        <w:rPr>
          <w:lang w:val="en-US"/>
        </w:rPr>
      </w:pPr>
      <w:r w:rsidRPr="00460B76">
        <w:rPr>
          <w:lang w:val="en-US"/>
        </w:rPr>
        <w:t>if (!strncasecmp(buf1, "Referer:", 8)) {</w:t>
      </w:r>
    </w:p>
    <w:p w:rsidR="00C73189" w:rsidRPr="00460B76" w:rsidRDefault="00C73189" w:rsidP="00952020">
      <w:pPr>
        <w:pStyle w:val="a6"/>
        <w:ind w:firstLineChars="450" w:firstLine="810"/>
        <w:rPr>
          <w:lang w:val="en-US"/>
        </w:rPr>
      </w:pPr>
      <w:r w:rsidRPr="00460B76">
        <w:rPr>
          <w:lang w:val="en-US"/>
        </w:rPr>
        <w:t>char *c = buf1 + 8;</w:t>
      </w:r>
    </w:p>
    <w:p w:rsidR="00C73189" w:rsidRPr="00460B76" w:rsidRDefault="00C73189" w:rsidP="00952020">
      <w:pPr>
        <w:pStyle w:val="a6"/>
        <w:ind w:firstLineChars="450" w:firstLine="810"/>
        <w:rPr>
          <w:lang w:val="en-US"/>
        </w:rPr>
      </w:pPr>
      <w:r w:rsidRPr="00460B76">
        <w:rPr>
          <w:lang w:val="en-US"/>
        </w:rPr>
        <w:t>while (isspace(*c)) {</w:t>
      </w:r>
    </w:p>
    <w:p w:rsidR="00C73189" w:rsidRPr="00460B76" w:rsidRDefault="00C73189" w:rsidP="00952020">
      <w:pPr>
        <w:pStyle w:val="a6"/>
        <w:ind w:firstLineChars="600" w:firstLine="1080"/>
        <w:rPr>
          <w:lang w:val="en-US"/>
        </w:rPr>
      </w:pPr>
      <w:r w:rsidRPr="00460B76">
        <w:rPr>
          <w:lang w:val="en-US"/>
        </w:rPr>
        <w:t>c++;</w:t>
      </w:r>
    </w:p>
    <w:p w:rsidR="00C73189" w:rsidRPr="00460B76" w:rsidRDefault="00C73189" w:rsidP="00952020">
      <w:pPr>
        <w:pStyle w:val="a6"/>
        <w:ind w:firstLineChars="450" w:firstLine="810"/>
        <w:rPr>
          <w:lang w:val="en-US"/>
        </w:rPr>
      </w:pPr>
      <w:r w:rsidRPr="00460B76">
        <w:rPr>
          <w:lang w:val="en-US"/>
        </w:rPr>
        <w:t>}</w:t>
      </w:r>
    </w:p>
    <w:p w:rsidR="00C73189" w:rsidRPr="00460B76" w:rsidRDefault="00C73189" w:rsidP="00AC5C9F">
      <w:pPr>
        <w:pStyle w:val="a6"/>
        <w:rPr>
          <w:lang w:val="en-US"/>
        </w:rPr>
      </w:pPr>
      <w:r w:rsidRPr="00460B76">
        <w:rPr>
          <w:lang w:val="en-US"/>
        </w:rPr>
        <w:tab/>
      </w:r>
      <w:r w:rsidRPr="00460B76">
        <w:rPr>
          <w:lang w:val="en-US"/>
        </w:rPr>
        <w:tab/>
        <w:t>strcpy(referrer, c);</w:t>
      </w:r>
    </w:p>
    <w:p w:rsidR="00C73189" w:rsidRPr="00460B76" w:rsidRDefault="00C73189" w:rsidP="00952020">
      <w:pPr>
        <w:pStyle w:val="a6"/>
        <w:ind w:firstLineChars="300" w:firstLine="540"/>
        <w:rPr>
          <w:lang w:val="en-US"/>
        </w:rPr>
      </w:pPr>
      <w:r w:rsidRPr="00460B76">
        <w:rPr>
          <w:lang w:val="en-US"/>
        </w:rPr>
        <w:t>} else if (!strncasecmp(buf1, "Referrer:", 9)) {</w:t>
      </w:r>
    </w:p>
    <w:p w:rsidR="00C73189" w:rsidRPr="00460B76" w:rsidRDefault="00C73189" w:rsidP="00AC5C9F">
      <w:pPr>
        <w:pStyle w:val="a6"/>
        <w:rPr>
          <w:lang w:val="en-US"/>
        </w:rPr>
      </w:pPr>
      <w:r w:rsidRPr="00460B76">
        <w:rPr>
          <w:lang w:val="en-US"/>
        </w:rPr>
        <w:t xml:space="preserve">         char * c = buf1 + 9;</w:t>
      </w:r>
    </w:p>
    <w:p w:rsidR="00C73189" w:rsidRPr="00460B76" w:rsidRDefault="00C73189" w:rsidP="00952020">
      <w:pPr>
        <w:pStyle w:val="a6"/>
        <w:ind w:firstLineChars="450" w:firstLine="810"/>
        <w:rPr>
          <w:lang w:val="en-US"/>
        </w:rPr>
      </w:pPr>
      <w:r w:rsidRPr="00460B76">
        <w:rPr>
          <w:lang w:val="en-US"/>
        </w:rPr>
        <w:t>while (isspace(*c)) {</w:t>
      </w:r>
    </w:p>
    <w:p w:rsidR="00C73189" w:rsidRPr="00460B76" w:rsidRDefault="00C73189" w:rsidP="00AC5C9F">
      <w:pPr>
        <w:pStyle w:val="a6"/>
        <w:rPr>
          <w:lang w:val="en-US"/>
        </w:rPr>
      </w:pPr>
      <w:r w:rsidRPr="00460B76">
        <w:rPr>
          <w:lang w:val="en-US"/>
        </w:rPr>
        <w:tab/>
      </w:r>
      <w:r w:rsidRPr="00460B76">
        <w:rPr>
          <w:lang w:val="en-US"/>
        </w:rPr>
        <w:tab/>
      </w:r>
      <w:r w:rsidRPr="00460B76">
        <w:rPr>
          <w:lang w:val="en-US"/>
        </w:rPr>
        <w:tab/>
      </w:r>
      <w:r w:rsidRPr="00460B76">
        <w:rPr>
          <w:lang w:val="en-US"/>
        </w:rPr>
        <w:tab/>
        <w:t>c++;</w:t>
      </w:r>
    </w:p>
    <w:p w:rsidR="00C73189" w:rsidRPr="00460B76" w:rsidRDefault="00C73189" w:rsidP="00952020">
      <w:pPr>
        <w:pStyle w:val="a6"/>
        <w:ind w:firstLineChars="450" w:firstLine="810"/>
        <w:rPr>
          <w:lang w:val="en-US"/>
        </w:rPr>
      </w:pPr>
      <w:r w:rsidRPr="00460B76">
        <w:rPr>
          <w:lang w:val="en-US"/>
        </w:rPr>
        <w:t>}</w:t>
      </w:r>
    </w:p>
    <w:p w:rsidR="00C73189" w:rsidRPr="00460B76" w:rsidRDefault="00C73189" w:rsidP="00952020">
      <w:pPr>
        <w:pStyle w:val="a6"/>
        <w:ind w:firstLineChars="450" w:firstLine="810"/>
        <w:rPr>
          <w:lang w:val="en-US"/>
        </w:rPr>
      </w:pPr>
      <w:r w:rsidRPr="00460B76">
        <w:rPr>
          <w:lang w:val="en-US"/>
        </w:rPr>
        <w:t>strcpy(referrer, c);</w:t>
      </w:r>
    </w:p>
    <w:p w:rsidR="00C73189" w:rsidRPr="00460B76" w:rsidRDefault="00C73189" w:rsidP="00952020">
      <w:pPr>
        <w:pStyle w:val="a6"/>
        <w:ind w:firstLineChars="300" w:firstLine="540"/>
        <w:rPr>
          <w:lang w:val="en-US"/>
        </w:rPr>
      </w:pPr>
      <w:r w:rsidRPr="00460B76">
        <w:rPr>
          <w:lang w:val="en-US"/>
        </w:rPr>
        <w:t>} else if (!strncasecmp(buf1, "Content-length:", 15)) {</w:t>
      </w:r>
    </w:p>
    <w:p w:rsidR="00C73189" w:rsidRPr="00460B76" w:rsidRDefault="00C73189" w:rsidP="00AC5C9F">
      <w:pPr>
        <w:pStyle w:val="a6"/>
        <w:rPr>
          <w:lang w:val="en-US"/>
        </w:rPr>
      </w:pPr>
      <w:r w:rsidRPr="00460B76">
        <w:rPr>
          <w:lang w:val="en-US"/>
        </w:rPr>
        <w:t xml:space="preserve">      </w:t>
      </w:r>
      <w:r w:rsidRPr="00460B76">
        <w:rPr>
          <w:lang w:val="en-US"/>
        </w:rPr>
        <w:tab/>
        <w:t>content_length = atoi(buf1 + 15);</w:t>
      </w:r>
    </w:p>
    <w:p w:rsidR="00C73189" w:rsidRPr="00460B76" w:rsidRDefault="00C73189" w:rsidP="00952020">
      <w:pPr>
        <w:pStyle w:val="a6"/>
        <w:ind w:firstLineChars="300" w:firstLine="540"/>
        <w:rPr>
          <w:lang w:val="en-US"/>
        </w:rPr>
      </w:pPr>
      <w:r w:rsidRPr="00460B76">
        <w:rPr>
          <w:lang w:val="en-US"/>
        </w:rPr>
        <w:t>}</w:t>
      </w:r>
    </w:p>
    <w:p w:rsidR="00C73189" w:rsidRPr="00460B76" w:rsidRDefault="00C73189" w:rsidP="00952020">
      <w:pPr>
        <w:pStyle w:val="a6"/>
        <w:ind w:firstLineChars="150" w:firstLine="270"/>
        <w:rPr>
          <w:lang w:val="en-US"/>
        </w:rPr>
      </w:pPr>
      <w:r w:rsidRPr="00460B76">
        <w:rPr>
          <w:lang w:val="en-US"/>
        </w:rPr>
        <w:t>}</w:t>
      </w:r>
    </w:p>
    <w:p w:rsidR="00C73189" w:rsidRPr="00460B76" w:rsidRDefault="00C73189" w:rsidP="00952020">
      <w:pPr>
        <w:pStyle w:val="a6"/>
        <w:ind w:firstLineChars="150" w:firstLine="270"/>
        <w:rPr>
          <w:lang w:val="en-US"/>
        </w:rPr>
      </w:pPr>
      <w:r w:rsidRPr="00460B76">
        <w:rPr>
          <w:lang w:val="en-US"/>
        </w:rPr>
        <w:t>if (ferror(f)) {</w:t>
      </w:r>
    </w:p>
    <w:p w:rsidR="00C73189" w:rsidRPr="00460B76" w:rsidRDefault="00C73189" w:rsidP="00952020">
      <w:pPr>
        <w:pStyle w:val="a6"/>
        <w:ind w:firstLineChars="300" w:firstLine="540"/>
        <w:rPr>
          <w:lang w:val="en-US"/>
        </w:rPr>
      </w:pPr>
      <w:r w:rsidRPr="00460B76">
        <w:rPr>
          <w:lang w:val="en-US"/>
        </w:rPr>
        <w:t>fprintf(stderr, "http: Error continuing reading connection,</w:t>
      </w:r>
    </w:p>
    <w:p w:rsidR="00C73189" w:rsidRPr="00460B76" w:rsidRDefault="00C73189" w:rsidP="00952020">
      <w:pPr>
        <w:pStyle w:val="a6"/>
        <w:ind w:firstLineChars="50" w:firstLine="90"/>
        <w:rPr>
          <w:lang w:val="en-US"/>
        </w:rPr>
      </w:pPr>
      <w:r w:rsidRPr="00460B76">
        <w:rPr>
          <w:lang w:val="en-US"/>
        </w:rPr>
        <w:t xml:space="preserve">                  error %d\n", errno);</w:t>
      </w:r>
    </w:p>
    <w:p w:rsidR="00C73189" w:rsidRPr="00460B76" w:rsidRDefault="00C73189" w:rsidP="00952020">
      <w:pPr>
        <w:pStyle w:val="a6"/>
        <w:ind w:firstLineChars="300" w:firstLine="540"/>
        <w:rPr>
          <w:lang w:val="en-US"/>
        </w:rPr>
      </w:pPr>
      <w:r w:rsidRPr="00460B76">
        <w:rPr>
          <w:lang w:val="en-US"/>
        </w:rPr>
        <w:t>fclose(f);</w:t>
      </w:r>
    </w:p>
    <w:p w:rsidR="00C73189" w:rsidRPr="00460B76" w:rsidRDefault="00C73189" w:rsidP="00952020">
      <w:pPr>
        <w:pStyle w:val="a6"/>
        <w:ind w:firstLineChars="300" w:firstLine="540"/>
        <w:rPr>
          <w:lang w:val="en-US"/>
        </w:rPr>
      </w:pPr>
      <w:r w:rsidRPr="00460B76">
        <w:rPr>
          <w:lang w:val="en-US"/>
        </w:rPr>
        <w:t>return (0);</w:t>
      </w:r>
    </w:p>
    <w:p w:rsidR="00C73189" w:rsidRPr="00460B76" w:rsidRDefault="00C73189" w:rsidP="00952020">
      <w:pPr>
        <w:pStyle w:val="a6"/>
        <w:ind w:firstLineChars="150" w:firstLine="270"/>
        <w:rPr>
          <w:lang w:val="en-US"/>
        </w:rPr>
      </w:pPr>
      <w:r w:rsidRPr="00460B76">
        <w:rPr>
          <w:lang w:val="en-US"/>
        </w:rPr>
        <w:t>}</w:t>
      </w:r>
    </w:p>
    <w:p w:rsidR="00C73189" w:rsidRPr="00460B76" w:rsidRDefault="00C73189" w:rsidP="00952020">
      <w:pPr>
        <w:pStyle w:val="a6"/>
        <w:ind w:firstLineChars="150" w:firstLine="270"/>
        <w:rPr>
          <w:lang w:val="en-US"/>
        </w:rPr>
      </w:pPr>
      <w:r w:rsidRPr="00460B76">
        <w:rPr>
          <w:lang w:val="en-US"/>
        </w:rPr>
        <w:t>parse_req(f, buf);</w:t>
      </w:r>
    </w:p>
    <w:p w:rsidR="00C73189" w:rsidRPr="00460B76" w:rsidRDefault="00C73189" w:rsidP="00952020">
      <w:pPr>
        <w:pStyle w:val="a6"/>
        <w:ind w:firstLineChars="150" w:firstLine="270"/>
        <w:rPr>
          <w:lang w:val="en-US"/>
        </w:rPr>
      </w:pPr>
      <w:r w:rsidRPr="00460B76">
        <w:rPr>
          <w:lang w:val="en-US"/>
        </w:rPr>
        <w:t>fflush(f);</w:t>
      </w:r>
    </w:p>
    <w:p w:rsidR="00C73189" w:rsidRPr="00460B76" w:rsidRDefault="00C73189" w:rsidP="00952020">
      <w:pPr>
        <w:pStyle w:val="a6"/>
        <w:ind w:firstLineChars="150" w:firstLine="270"/>
        <w:rPr>
          <w:lang w:val="en-US"/>
        </w:rPr>
      </w:pPr>
      <w:r w:rsidRPr="00460B76">
        <w:rPr>
          <w:lang w:val="en-US"/>
        </w:rPr>
        <w:t>fclose(f);</w:t>
      </w:r>
    </w:p>
    <w:p w:rsidR="00C73189" w:rsidRPr="00460B76" w:rsidRDefault="00C73189" w:rsidP="00AC5C9F">
      <w:pPr>
        <w:pStyle w:val="a6"/>
        <w:rPr>
          <w:lang w:val="en-US"/>
        </w:rPr>
      </w:pPr>
    </w:p>
    <w:p w:rsidR="00C73189" w:rsidRPr="00460B76" w:rsidRDefault="00C73189" w:rsidP="00952020">
      <w:pPr>
        <w:pStyle w:val="a6"/>
        <w:ind w:firstLineChars="150" w:firstLine="270"/>
        <w:rPr>
          <w:lang w:val="en-US"/>
        </w:rPr>
      </w:pPr>
      <w:r w:rsidRPr="00460B76">
        <w:rPr>
          <w:lang w:val="en-US"/>
        </w:rPr>
        <w:t>return (1);</w:t>
      </w:r>
    </w:p>
    <w:p w:rsidR="00C73189" w:rsidRPr="00460B76" w:rsidRDefault="00C73189" w:rsidP="00AC5C9F">
      <w:pPr>
        <w:pStyle w:val="a6"/>
        <w:rPr>
          <w:lang w:val="en-US"/>
        </w:rPr>
      </w:pPr>
      <w:r w:rsidRPr="00460B76">
        <w:rPr>
          <w:lang w:val="en-US"/>
        </w:rPr>
        <w:t>}</w:t>
      </w:r>
    </w:p>
    <w:p w:rsidR="00C73189" w:rsidRPr="00460B76" w:rsidRDefault="00C73189" w:rsidP="00AC5C9F">
      <w:pPr>
        <w:pStyle w:val="a6"/>
        <w:rPr>
          <w:lang w:val="en-US"/>
        </w:rPr>
      </w:pPr>
      <w:r w:rsidRPr="00460B76">
        <w:rPr>
          <w:lang w:val="en-US"/>
        </w:rPr>
        <w:t>/******************************************************************************</w:t>
      </w:r>
    </w:p>
    <w:p w:rsidR="00C73189" w:rsidRPr="00460B76" w:rsidRDefault="00C73189" w:rsidP="00AC5C9F">
      <w:pPr>
        <w:pStyle w:val="a6"/>
        <w:rPr>
          <w:lang w:val="en-US"/>
        </w:rPr>
      </w:pPr>
      <w:r w:rsidRPr="00460B76">
        <w:rPr>
          <w:lang w:val="en-US"/>
        </w:rPr>
        <w:t xml:space="preserve">** </w:t>
      </w:r>
      <w:r w:rsidRPr="00AC5C9F">
        <w:rPr>
          <w:rFonts w:hint="eastAsia"/>
        </w:rPr>
        <w:t>函数名称</w:t>
      </w:r>
      <w:r w:rsidRPr="00460B76">
        <w:rPr>
          <w:lang w:val="en-US"/>
        </w:rPr>
        <w:t>: main</w:t>
      </w:r>
    </w:p>
    <w:p w:rsidR="00C73189" w:rsidRPr="00460B76" w:rsidRDefault="00C73189" w:rsidP="00AC5C9F">
      <w:pPr>
        <w:pStyle w:val="a6"/>
        <w:rPr>
          <w:lang w:val="en-US"/>
        </w:rPr>
      </w:pPr>
      <w:r w:rsidRPr="00460B76">
        <w:rPr>
          <w:lang w:val="en-US"/>
        </w:rPr>
        <w:t xml:space="preserve">** </w:t>
      </w:r>
      <w:r w:rsidRPr="00AC5C9F">
        <w:rPr>
          <w:rFonts w:hint="eastAsia"/>
        </w:rPr>
        <w:t>功能描述</w:t>
      </w:r>
      <w:r w:rsidRPr="00460B76">
        <w:rPr>
          <w:lang w:val="en-US"/>
        </w:rPr>
        <w:t xml:space="preserve">: </w:t>
      </w:r>
      <w:r w:rsidRPr="00AC5C9F">
        <w:rPr>
          <w:rFonts w:hint="eastAsia"/>
        </w:rPr>
        <w:t>程序主函数</w:t>
      </w:r>
    </w:p>
    <w:p w:rsidR="00C73189" w:rsidRPr="00460B76" w:rsidRDefault="00C73189" w:rsidP="00AC5C9F">
      <w:pPr>
        <w:pStyle w:val="a6"/>
        <w:rPr>
          <w:lang w:val="en-US"/>
        </w:rPr>
      </w:pPr>
      <w:r w:rsidRPr="00460B76">
        <w:rPr>
          <w:lang w:val="en-US"/>
        </w:rPr>
        <w:t>******************************************************************************/</w:t>
      </w:r>
    </w:p>
    <w:p w:rsidR="00C73189" w:rsidRPr="00460B76" w:rsidRDefault="00C73189" w:rsidP="00AC5C9F">
      <w:pPr>
        <w:pStyle w:val="a6"/>
        <w:rPr>
          <w:lang w:val="en-US"/>
        </w:rPr>
      </w:pPr>
      <w:r w:rsidRPr="00460B76">
        <w:rPr>
          <w:lang w:val="en-US"/>
        </w:rPr>
        <w:t>int main(int argc, char *argv[])</w:t>
      </w:r>
    </w:p>
    <w:p w:rsidR="00C73189" w:rsidRPr="00460B76" w:rsidRDefault="00C73189" w:rsidP="00AC5C9F">
      <w:pPr>
        <w:pStyle w:val="a6"/>
        <w:rPr>
          <w:lang w:val="en-US"/>
        </w:rPr>
      </w:pPr>
      <w:r w:rsidRPr="00460B76">
        <w:rPr>
          <w:lang w:val="en-US"/>
        </w:rPr>
        <w:t>{</w:t>
      </w:r>
    </w:p>
    <w:p w:rsidR="00C73189" w:rsidRPr="00460B76" w:rsidRDefault="00C73189" w:rsidP="00AC5C9F">
      <w:pPr>
        <w:pStyle w:val="a6"/>
        <w:rPr>
          <w:lang w:val="en-US"/>
        </w:rPr>
      </w:pPr>
      <w:r w:rsidRPr="00460B76">
        <w:rPr>
          <w:lang w:val="en-US"/>
        </w:rPr>
        <w:t xml:space="preserve">   int                  </w:t>
      </w:r>
      <w:r w:rsidRPr="00460B76">
        <w:rPr>
          <w:lang w:val="en-US"/>
        </w:rPr>
        <w:tab/>
        <w:t>fd, s;</w:t>
      </w:r>
    </w:p>
    <w:p w:rsidR="00C73189" w:rsidRPr="00460B76" w:rsidRDefault="00C73189" w:rsidP="00AC5C9F">
      <w:pPr>
        <w:pStyle w:val="a6"/>
        <w:rPr>
          <w:lang w:val="en-US"/>
        </w:rPr>
      </w:pPr>
      <w:r w:rsidRPr="00460B76">
        <w:rPr>
          <w:lang w:val="en-US"/>
        </w:rPr>
        <w:lastRenderedPageBreak/>
        <w:t xml:space="preserve">   unsigned int     </w:t>
      </w:r>
      <w:r w:rsidRPr="00460B76">
        <w:rPr>
          <w:lang w:val="en-US"/>
        </w:rPr>
        <w:tab/>
      </w:r>
      <w:r w:rsidRPr="00460B76">
        <w:rPr>
          <w:lang w:val="en-US"/>
        </w:rPr>
        <w:tab/>
        <w:t>len;</w:t>
      </w:r>
    </w:p>
    <w:p w:rsidR="00C73189" w:rsidRPr="00460B76" w:rsidRDefault="00C73189" w:rsidP="00AC5C9F">
      <w:pPr>
        <w:pStyle w:val="a6"/>
        <w:rPr>
          <w:lang w:val="en-US"/>
        </w:rPr>
      </w:pPr>
      <w:r w:rsidRPr="00460B76">
        <w:rPr>
          <w:lang w:val="en-US"/>
        </w:rPr>
        <w:t xml:space="preserve">   volatile int       </w:t>
      </w:r>
      <w:r w:rsidRPr="00460B76">
        <w:rPr>
          <w:lang w:val="en-US"/>
        </w:rPr>
        <w:tab/>
        <w:t>true = 1;</w:t>
      </w:r>
    </w:p>
    <w:p w:rsidR="00C73189" w:rsidRPr="00460B76" w:rsidRDefault="00C73189" w:rsidP="00AC5C9F">
      <w:pPr>
        <w:pStyle w:val="a6"/>
        <w:rPr>
          <w:lang w:val="en-US"/>
        </w:rPr>
      </w:pPr>
      <w:r w:rsidRPr="00460B76">
        <w:rPr>
          <w:lang w:val="en-US"/>
        </w:rPr>
        <w:t xml:space="preserve">   struct sockaddr_in </w:t>
      </w:r>
      <w:r w:rsidRPr="00460B76">
        <w:rPr>
          <w:lang w:val="en-US"/>
        </w:rPr>
        <w:tab/>
        <w:t>ec;</w:t>
      </w:r>
    </w:p>
    <w:p w:rsidR="00C73189" w:rsidRPr="00460B76" w:rsidRDefault="00C73189" w:rsidP="00AC5C9F">
      <w:pPr>
        <w:pStyle w:val="a6"/>
        <w:rPr>
          <w:lang w:val="en-US"/>
        </w:rPr>
      </w:pPr>
      <w:r w:rsidRPr="00460B76">
        <w:rPr>
          <w:lang w:val="en-US"/>
        </w:rPr>
        <w:t xml:space="preserve">   struct sockaddr_in </w:t>
      </w:r>
      <w:r w:rsidRPr="00460B76">
        <w:rPr>
          <w:lang w:val="en-US"/>
        </w:rPr>
        <w:tab/>
        <w:t>server_sockaddr;</w:t>
      </w:r>
    </w:p>
    <w:p w:rsidR="00C73189" w:rsidRPr="00460B76" w:rsidRDefault="00C73189" w:rsidP="00AC5C9F">
      <w:pPr>
        <w:pStyle w:val="a6"/>
        <w:rPr>
          <w:lang w:val="en-US"/>
        </w:rPr>
      </w:pPr>
    </w:p>
    <w:p w:rsidR="00C73189" w:rsidRPr="00460B76" w:rsidRDefault="00C73189" w:rsidP="00AC5C9F">
      <w:pPr>
        <w:pStyle w:val="a6"/>
        <w:rPr>
          <w:lang w:val="en-US"/>
        </w:rPr>
      </w:pPr>
      <w:r w:rsidRPr="00460B76">
        <w:rPr>
          <w:lang w:val="en-US"/>
        </w:rPr>
        <w:t xml:space="preserve">   signal(SIGCHLD, SIG_IGN);</w:t>
      </w:r>
    </w:p>
    <w:p w:rsidR="00C73189" w:rsidRPr="00460B76" w:rsidRDefault="00C73189" w:rsidP="00AC5C9F">
      <w:pPr>
        <w:pStyle w:val="a6"/>
        <w:rPr>
          <w:lang w:val="en-US"/>
        </w:rPr>
      </w:pPr>
      <w:r w:rsidRPr="00460B76">
        <w:rPr>
          <w:lang w:val="en-US"/>
        </w:rPr>
        <w:t xml:space="preserve">   signal(SIGPIPE, SIG_IGN);</w:t>
      </w:r>
    </w:p>
    <w:p w:rsidR="00C73189" w:rsidRPr="009F4BE2" w:rsidRDefault="00C73189" w:rsidP="00AC5C9F">
      <w:pPr>
        <w:pStyle w:val="a6"/>
        <w:rPr>
          <w:lang w:val="en-US"/>
        </w:rPr>
      </w:pPr>
    </w:p>
    <w:p w:rsidR="00C73189" w:rsidRPr="00460B76" w:rsidRDefault="00C73189" w:rsidP="00AC5C9F">
      <w:pPr>
        <w:pStyle w:val="a6"/>
        <w:rPr>
          <w:lang w:val="en-US"/>
        </w:rPr>
      </w:pPr>
      <w:r w:rsidRPr="00460B76">
        <w:rPr>
          <w:lang w:val="en-US"/>
        </w:rPr>
        <w:t xml:space="preserve">   chroot("./");</w:t>
      </w:r>
    </w:p>
    <w:p w:rsidR="00C73189" w:rsidRPr="00460B76" w:rsidRDefault="00C73189" w:rsidP="00AC5C9F">
      <w:pPr>
        <w:pStyle w:val="a6"/>
        <w:rPr>
          <w:lang w:val="en-US"/>
        </w:rPr>
      </w:pPr>
      <w:r w:rsidRPr="00460B76">
        <w:rPr>
          <w:lang w:val="en-US"/>
        </w:rPr>
        <w:t xml:space="preserve">   printf("starting httpd...\n");</w:t>
      </w:r>
    </w:p>
    <w:p w:rsidR="00C73189" w:rsidRPr="00460B76" w:rsidRDefault="00C73189" w:rsidP="00AC5C9F">
      <w:pPr>
        <w:pStyle w:val="a6"/>
        <w:rPr>
          <w:lang w:val="en-US"/>
        </w:rPr>
      </w:pPr>
    </w:p>
    <w:p w:rsidR="00C73189" w:rsidRPr="00460B76" w:rsidRDefault="00C73189" w:rsidP="00AC5C9F">
      <w:pPr>
        <w:pStyle w:val="a6"/>
        <w:rPr>
          <w:lang w:val="en-US"/>
        </w:rPr>
      </w:pPr>
      <w:r w:rsidRPr="00460B76">
        <w:rPr>
          <w:lang w:val="en-US"/>
        </w:rPr>
        <w:t xml:space="preserve">   if((s = socket(AF_INET, SOCK_STREAM, IPPROTO_TCP)) == -1) {</w:t>
      </w:r>
    </w:p>
    <w:p w:rsidR="00C73189" w:rsidRPr="00460B76" w:rsidRDefault="00C73189" w:rsidP="00AC5C9F">
      <w:pPr>
        <w:pStyle w:val="a6"/>
        <w:rPr>
          <w:lang w:val="en-US"/>
        </w:rPr>
      </w:pPr>
      <w:r w:rsidRPr="00460B76">
        <w:rPr>
          <w:lang w:val="en-US"/>
        </w:rPr>
        <w:t xml:space="preserve">       perror("Unable to obtain network");</w:t>
      </w:r>
    </w:p>
    <w:p w:rsidR="00C73189" w:rsidRPr="00460B76" w:rsidRDefault="00C73189" w:rsidP="00AC5C9F">
      <w:pPr>
        <w:pStyle w:val="a6"/>
        <w:rPr>
          <w:lang w:val="en-US"/>
        </w:rPr>
      </w:pPr>
      <w:r w:rsidRPr="00460B76">
        <w:rPr>
          <w:lang w:val="en-US"/>
        </w:rPr>
        <w:t xml:space="preserve">       exit(1);</w:t>
      </w:r>
    </w:p>
    <w:p w:rsidR="00C73189" w:rsidRPr="00460B76" w:rsidRDefault="00C73189" w:rsidP="00AC5C9F">
      <w:pPr>
        <w:pStyle w:val="a6"/>
        <w:rPr>
          <w:lang w:val="en-US"/>
        </w:rPr>
      </w:pPr>
      <w:r w:rsidRPr="00460B76">
        <w:rPr>
          <w:lang w:val="en-US"/>
        </w:rPr>
        <w:t xml:space="preserve">   }</w:t>
      </w:r>
    </w:p>
    <w:p w:rsidR="00C73189" w:rsidRPr="00460B76" w:rsidRDefault="00C73189" w:rsidP="00AC5C9F">
      <w:pPr>
        <w:pStyle w:val="a6"/>
        <w:rPr>
          <w:lang w:val="en-US"/>
        </w:rPr>
      </w:pPr>
    </w:p>
    <w:p w:rsidR="00C73189" w:rsidRPr="00460B76" w:rsidRDefault="00C73189" w:rsidP="00AC5C9F">
      <w:pPr>
        <w:pStyle w:val="a6"/>
        <w:rPr>
          <w:lang w:val="en-US"/>
        </w:rPr>
      </w:pPr>
      <w:r w:rsidRPr="00460B76">
        <w:rPr>
          <w:lang w:val="en-US"/>
        </w:rPr>
        <w:t xml:space="preserve">   if((setsockopt(s, SOL_SOCKET, SO_REUSEADDR, (void *)&amp;true,</w:t>
      </w:r>
    </w:p>
    <w:p w:rsidR="00C73189" w:rsidRPr="00460B76" w:rsidRDefault="00C73189" w:rsidP="00AC5C9F">
      <w:pPr>
        <w:pStyle w:val="a6"/>
        <w:rPr>
          <w:lang w:val="en-US"/>
        </w:rPr>
      </w:pPr>
      <w:r w:rsidRPr="00460B76">
        <w:rPr>
          <w:lang w:val="en-US"/>
        </w:rPr>
        <w:tab/>
      </w:r>
      <w:r w:rsidRPr="00460B76">
        <w:rPr>
          <w:lang w:val="en-US"/>
        </w:rPr>
        <w:tab/>
        <w:t xml:space="preserve"> sizeof(true))) == -1) {</w:t>
      </w:r>
    </w:p>
    <w:p w:rsidR="00C73189" w:rsidRPr="00460B76" w:rsidRDefault="00C73189" w:rsidP="00AC5C9F">
      <w:pPr>
        <w:pStyle w:val="a6"/>
        <w:rPr>
          <w:lang w:val="en-US"/>
        </w:rPr>
      </w:pPr>
      <w:r w:rsidRPr="00460B76">
        <w:rPr>
          <w:lang w:val="en-US"/>
        </w:rPr>
        <w:t xml:space="preserve">      perror("setsockopt failed");</w:t>
      </w:r>
    </w:p>
    <w:p w:rsidR="00C73189" w:rsidRPr="00460B76" w:rsidRDefault="00C73189" w:rsidP="00AC5C9F">
      <w:pPr>
        <w:pStyle w:val="a6"/>
        <w:rPr>
          <w:lang w:val="en-US"/>
        </w:rPr>
      </w:pPr>
      <w:r w:rsidRPr="00460B76">
        <w:rPr>
          <w:lang w:val="en-US"/>
        </w:rPr>
        <w:t xml:space="preserve">      exit(1);</w:t>
      </w:r>
    </w:p>
    <w:p w:rsidR="00C73189" w:rsidRPr="00460B76" w:rsidRDefault="00C73189" w:rsidP="00AC5C9F">
      <w:pPr>
        <w:pStyle w:val="a6"/>
        <w:rPr>
          <w:lang w:val="en-US"/>
        </w:rPr>
      </w:pPr>
      <w:r w:rsidRPr="00460B76">
        <w:rPr>
          <w:lang w:val="en-US"/>
        </w:rPr>
        <w:t xml:space="preserve">  }</w:t>
      </w:r>
    </w:p>
    <w:p w:rsidR="00C73189" w:rsidRPr="00460B76" w:rsidRDefault="00C73189" w:rsidP="00AC5C9F">
      <w:pPr>
        <w:pStyle w:val="a6"/>
        <w:rPr>
          <w:lang w:val="en-US"/>
        </w:rPr>
      </w:pPr>
      <w:r w:rsidRPr="00460B76">
        <w:rPr>
          <w:lang w:val="en-US"/>
        </w:rPr>
        <w:t xml:space="preserve">   server_sockaddr.sin_family</w:t>
      </w:r>
      <w:r w:rsidRPr="00460B76">
        <w:rPr>
          <w:lang w:val="en-US"/>
        </w:rPr>
        <w:tab/>
      </w:r>
      <w:r w:rsidRPr="00460B76">
        <w:rPr>
          <w:lang w:val="en-US"/>
        </w:rPr>
        <w:tab/>
        <w:t>= AF_INET;</w:t>
      </w:r>
    </w:p>
    <w:p w:rsidR="00C73189" w:rsidRPr="00460B76" w:rsidRDefault="00C73189" w:rsidP="00AC5C9F">
      <w:pPr>
        <w:pStyle w:val="a6"/>
        <w:rPr>
          <w:lang w:val="en-US"/>
        </w:rPr>
      </w:pPr>
      <w:r w:rsidRPr="00460B76">
        <w:rPr>
          <w:lang w:val="en-US"/>
        </w:rPr>
        <w:t xml:space="preserve">   server_sockaddr.sin_port</w:t>
      </w:r>
      <w:r w:rsidRPr="00460B76">
        <w:rPr>
          <w:lang w:val="en-US"/>
        </w:rPr>
        <w:tab/>
      </w:r>
      <w:r w:rsidRPr="00460B76">
        <w:rPr>
          <w:lang w:val="en-US"/>
        </w:rPr>
        <w:tab/>
      </w:r>
      <w:r w:rsidRPr="00460B76">
        <w:rPr>
          <w:lang w:val="en-US"/>
        </w:rPr>
        <w:tab/>
        <w:t>= htons(SERVER_PORT);</w:t>
      </w:r>
    </w:p>
    <w:p w:rsidR="00C73189" w:rsidRPr="00460B76" w:rsidRDefault="00C73189" w:rsidP="00AC5C9F">
      <w:pPr>
        <w:pStyle w:val="a6"/>
        <w:rPr>
          <w:lang w:val="en-US"/>
        </w:rPr>
      </w:pPr>
      <w:r w:rsidRPr="00460B76">
        <w:rPr>
          <w:lang w:val="en-US"/>
        </w:rPr>
        <w:t xml:space="preserve">   server_sockaddr.sin_addr.s_addr </w:t>
      </w:r>
      <w:r w:rsidRPr="00460B76">
        <w:rPr>
          <w:lang w:val="en-US"/>
        </w:rPr>
        <w:tab/>
        <w:t>= htonl(INADDR_ANY);</w:t>
      </w:r>
    </w:p>
    <w:p w:rsidR="00C73189" w:rsidRPr="00460B76" w:rsidRDefault="00C73189" w:rsidP="00AC5C9F">
      <w:pPr>
        <w:pStyle w:val="a6"/>
        <w:rPr>
          <w:lang w:val="en-US"/>
        </w:rPr>
      </w:pPr>
    </w:p>
    <w:p w:rsidR="00C73189" w:rsidRPr="00460B76" w:rsidRDefault="00C73189" w:rsidP="00AC5C9F">
      <w:pPr>
        <w:pStyle w:val="a6"/>
        <w:rPr>
          <w:lang w:val="en-US"/>
        </w:rPr>
      </w:pPr>
      <w:r w:rsidRPr="00460B76">
        <w:rPr>
          <w:lang w:val="en-US"/>
        </w:rPr>
        <w:t xml:space="preserve">   if(bind(s, (struct sockaddr *)&amp;server_sockaddr,</w:t>
      </w:r>
    </w:p>
    <w:p w:rsidR="00C73189" w:rsidRPr="00460B76" w:rsidRDefault="00C73189" w:rsidP="00AC5C9F">
      <w:pPr>
        <w:pStyle w:val="a6"/>
        <w:rPr>
          <w:lang w:val="en-US"/>
        </w:rPr>
      </w:pPr>
      <w:r w:rsidRPr="00460B76">
        <w:rPr>
          <w:lang w:val="en-US"/>
        </w:rPr>
        <w:t xml:space="preserve">   </w:t>
      </w:r>
      <w:r w:rsidRPr="00460B76">
        <w:rPr>
          <w:lang w:val="en-US"/>
        </w:rPr>
        <w:tab/>
        <w:t xml:space="preserve">   sizeof(server_sockaddr)) == -1)  {</w:t>
      </w:r>
    </w:p>
    <w:p w:rsidR="00C73189" w:rsidRPr="00460B76" w:rsidRDefault="00C73189" w:rsidP="00AC5C9F">
      <w:pPr>
        <w:pStyle w:val="a6"/>
        <w:rPr>
          <w:lang w:val="en-US"/>
        </w:rPr>
      </w:pPr>
      <w:r w:rsidRPr="00460B76">
        <w:rPr>
          <w:lang w:val="en-US"/>
        </w:rPr>
        <w:t xml:space="preserve">        perror("Unable to bind socket");</w:t>
      </w:r>
    </w:p>
    <w:p w:rsidR="00C73189" w:rsidRPr="00460B76" w:rsidRDefault="00C73189" w:rsidP="00AC5C9F">
      <w:pPr>
        <w:pStyle w:val="a6"/>
        <w:rPr>
          <w:lang w:val="en-US"/>
        </w:rPr>
      </w:pPr>
      <w:r w:rsidRPr="00460B76">
        <w:rPr>
          <w:lang w:val="en-US"/>
        </w:rPr>
        <w:t xml:space="preserve">        exit(1);</w:t>
      </w:r>
    </w:p>
    <w:p w:rsidR="00C73189" w:rsidRPr="00460B76" w:rsidRDefault="00C73189" w:rsidP="00AC5C9F">
      <w:pPr>
        <w:pStyle w:val="a6"/>
        <w:rPr>
          <w:lang w:val="en-US"/>
        </w:rPr>
      </w:pPr>
      <w:r w:rsidRPr="00460B76">
        <w:rPr>
          <w:lang w:val="en-US"/>
        </w:rPr>
        <w:t xml:space="preserve">   }</w:t>
      </w:r>
    </w:p>
    <w:p w:rsidR="00C73189" w:rsidRPr="00460B76" w:rsidRDefault="00C73189" w:rsidP="00AC5C9F">
      <w:pPr>
        <w:pStyle w:val="a6"/>
        <w:rPr>
          <w:lang w:val="en-US"/>
        </w:rPr>
      </w:pPr>
      <w:r w:rsidRPr="00460B76">
        <w:rPr>
          <w:lang w:val="en-US"/>
        </w:rPr>
        <w:t xml:space="preserve">   /*</w:t>
      </w:r>
    </w:p>
    <w:p w:rsidR="00C73189" w:rsidRPr="00460B76" w:rsidRDefault="00C73189" w:rsidP="00AC5C9F">
      <w:pPr>
        <w:pStyle w:val="a6"/>
        <w:rPr>
          <w:lang w:val="en-US"/>
        </w:rPr>
      </w:pPr>
      <w:r w:rsidRPr="00460B76">
        <w:rPr>
          <w:lang w:val="en-US"/>
        </w:rPr>
        <w:t xml:space="preserve">    *  Arbitrary, 8 files/page, 3 clients</w:t>
      </w:r>
    </w:p>
    <w:p w:rsidR="00C73189" w:rsidRPr="00460B76" w:rsidRDefault="00C73189" w:rsidP="00AC5C9F">
      <w:pPr>
        <w:pStyle w:val="a6"/>
        <w:rPr>
          <w:lang w:val="en-US"/>
        </w:rPr>
      </w:pPr>
      <w:r w:rsidRPr="00460B76">
        <w:rPr>
          <w:lang w:val="en-US"/>
        </w:rPr>
        <w:t xml:space="preserve">    */</w:t>
      </w:r>
    </w:p>
    <w:p w:rsidR="00C73189" w:rsidRPr="00460B76" w:rsidRDefault="00C73189" w:rsidP="00AC5C9F">
      <w:pPr>
        <w:pStyle w:val="a6"/>
        <w:rPr>
          <w:lang w:val="en-US"/>
        </w:rPr>
      </w:pPr>
      <w:r w:rsidRPr="00460B76">
        <w:rPr>
          <w:lang w:val="en-US"/>
        </w:rPr>
        <w:t xml:space="preserve">   if(listen(s, 8*3) == -1) {</w:t>
      </w:r>
    </w:p>
    <w:p w:rsidR="00C73189" w:rsidRPr="00460B76" w:rsidRDefault="00C73189" w:rsidP="00AC5C9F">
      <w:pPr>
        <w:pStyle w:val="a6"/>
        <w:rPr>
          <w:lang w:val="en-US"/>
        </w:rPr>
      </w:pPr>
      <w:r w:rsidRPr="00460B76">
        <w:rPr>
          <w:lang w:val="en-US"/>
        </w:rPr>
        <w:t xml:space="preserve">       perror("Unable to listen");</w:t>
      </w:r>
    </w:p>
    <w:p w:rsidR="00C73189" w:rsidRPr="00460B76" w:rsidRDefault="00C73189" w:rsidP="00AC5C9F">
      <w:pPr>
        <w:pStyle w:val="a6"/>
        <w:rPr>
          <w:lang w:val="en-US"/>
        </w:rPr>
      </w:pPr>
      <w:r w:rsidRPr="00460B76">
        <w:rPr>
          <w:lang w:val="en-US"/>
        </w:rPr>
        <w:t xml:space="preserve">       exit(4);</w:t>
      </w:r>
    </w:p>
    <w:p w:rsidR="00C73189" w:rsidRPr="00460B76" w:rsidRDefault="00C73189" w:rsidP="00AC5C9F">
      <w:pPr>
        <w:pStyle w:val="a6"/>
        <w:rPr>
          <w:lang w:val="en-US"/>
        </w:rPr>
      </w:pPr>
      <w:r w:rsidRPr="00460B76">
        <w:rPr>
          <w:lang w:val="en-US"/>
        </w:rPr>
        <w:t xml:space="preserve">   }</w:t>
      </w:r>
    </w:p>
    <w:p w:rsidR="00C73189" w:rsidRPr="00460B76" w:rsidRDefault="00C73189" w:rsidP="00AC5C9F">
      <w:pPr>
        <w:pStyle w:val="a6"/>
        <w:rPr>
          <w:lang w:val="en-US"/>
        </w:rPr>
      </w:pPr>
      <w:r w:rsidRPr="00460B76">
        <w:rPr>
          <w:lang w:val="en-US"/>
        </w:rPr>
        <w:t xml:space="preserve">   /*</w:t>
      </w:r>
    </w:p>
    <w:p w:rsidR="00C73189" w:rsidRPr="00460B76" w:rsidRDefault="00C73189" w:rsidP="00AC5C9F">
      <w:pPr>
        <w:pStyle w:val="a6"/>
        <w:rPr>
          <w:lang w:val="en-US"/>
        </w:rPr>
      </w:pPr>
      <w:r w:rsidRPr="00460B76">
        <w:rPr>
          <w:lang w:val="en-US"/>
        </w:rPr>
        <w:t xml:space="preserve">    * Wait until producer and consumer finish.</w:t>
      </w:r>
    </w:p>
    <w:p w:rsidR="00C73189" w:rsidRPr="00460B76" w:rsidRDefault="00C73189" w:rsidP="00AC5C9F">
      <w:pPr>
        <w:pStyle w:val="a6"/>
        <w:rPr>
          <w:lang w:val="en-US"/>
        </w:rPr>
      </w:pPr>
      <w:r w:rsidRPr="00460B76">
        <w:rPr>
          <w:lang w:val="en-US"/>
        </w:rPr>
        <w:t xml:space="preserve">    */</w:t>
      </w:r>
    </w:p>
    <w:p w:rsidR="00C73189" w:rsidRPr="00460B76" w:rsidRDefault="00C73189" w:rsidP="00AC5C9F">
      <w:pPr>
        <w:pStyle w:val="a6"/>
        <w:rPr>
          <w:lang w:val="en-US"/>
        </w:rPr>
      </w:pPr>
      <w:r w:rsidRPr="00460B76">
        <w:rPr>
          <w:lang w:val="en-US"/>
        </w:rPr>
        <w:t xml:space="preserve">   printf("wait for connection.\n");</w:t>
      </w:r>
    </w:p>
    <w:p w:rsidR="00C73189" w:rsidRPr="00460B76" w:rsidRDefault="00C73189" w:rsidP="00AC5C9F">
      <w:pPr>
        <w:pStyle w:val="a6"/>
        <w:rPr>
          <w:lang w:val="en-US"/>
        </w:rPr>
      </w:pPr>
      <w:r w:rsidRPr="00460B76">
        <w:rPr>
          <w:lang w:val="en-US"/>
        </w:rPr>
        <w:t xml:space="preserve">   while (1) {</w:t>
      </w:r>
    </w:p>
    <w:p w:rsidR="00C73189" w:rsidRPr="00460B76" w:rsidRDefault="00C73189" w:rsidP="00AC5C9F">
      <w:pPr>
        <w:pStyle w:val="a6"/>
        <w:rPr>
          <w:lang w:val="en-US"/>
        </w:rPr>
      </w:pPr>
      <w:r w:rsidRPr="00460B76">
        <w:rPr>
          <w:lang w:val="en-US"/>
        </w:rPr>
        <w:t xml:space="preserve">     len = sizeof(ec);</w:t>
      </w:r>
    </w:p>
    <w:p w:rsidR="00C73189" w:rsidRPr="00460B76" w:rsidRDefault="00C73189" w:rsidP="00AC5C9F">
      <w:pPr>
        <w:pStyle w:val="a6"/>
        <w:rPr>
          <w:lang w:val="en-US"/>
        </w:rPr>
      </w:pPr>
      <w:r w:rsidRPr="00460B76">
        <w:rPr>
          <w:lang w:val="en-US"/>
        </w:rPr>
        <w:t xml:space="preserve">     fd = accept(s, (void *)&amp;ec, &amp;len);</w:t>
      </w:r>
    </w:p>
    <w:p w:rsidR="00C73189" w:rsidRPr="00460B76" w:rsidRDefault="00C73189" w:rsidP="00AC5C9F">
      <w:pPr>
        <w:pStyle w:val="a6"/>
        <w:rPr>
          <w:lang w:val="en-US"/>
        </w:rPr>
      </w:pPr>
      <w:r w:rsidRPr="00460B76">
        <w:rPr>
          <w:lang w:val="en-US"/>
        </w:rPr>
        <w:lastRenderedPageBreak/>
        <w:t xml:space="preserve">     if(fd == -1) {</w:t>
      </w:r>
    </w:p>
    <w:p w:rsidR="00C73189" w:rsidRPr="00460B76" w:rsidRDefault="00C73189" w:rsidP="00AC5C9F">
      <w:pPr>
        <w:pStyle w:val="a6"/>
        <w:rPr>
          <w:lang w:val="en-US"/>
        </w:rPr>
      </w:pPr>
      <w:r w:rsidRPr="00460B76">
        <w:rPr>
          <w:lang w:val="en-US"/>
        </w:rPr>
        <w:t xml:space="preserve">         exit(5);</w:t>
      </w:r>
    </w:p>
    <w:p w:rsidR="00C73189" w:rsidRPr="00460B76" w:rsidRDefault="00C73189" w:rsidP="00AC5C9F">
      <w:pPr>
        <w:pStyle w:val="a6"/>
        <w:rPr>
          <w:lang w:val="en-US"/>
        </w:rPr>
      </w:pPr>
      <w:r w:rsidRPr="00460B76">
        <w:rPr>
          <w:lang w:val="en-US"/>
        </w:rPr>
        <w:t xml:space="preserve">         close(s);</w:t>
      </w:r>
    </w:p>
    <w:p w:rsidR="00C73189" w:rsidRPr="00AC5C9F" w:rsidRDefault="00C73189" w:rsidP="00AC5C9F">
      <w:pPr>
        <w:pStyle w:val="a6"/>
      </w:pPr>
      <w:r w:rsidRPr="00460B76">
        <w:rPr>
          <w:lang w:val="en-US"/>
        </w:rPr>
        <w:t xml:space="preserve">     </w:t>
      </w:r>
      <w:r w:rsidRPr="00AC5C9F">
        <w:t>}</w:t>
      </w:r>
    </w:p>
    <w:p w:rsidR="00C73189" w:rsidRPr="00AC5C9F" w:rsidRDefault="00C73189" w:rsidP="00AC5C9F">
      <w:pPr>
        <w:pStyle w:val="a6"/>
      </w:pPr>
      <w:r w:rsidRPr="00AC5C9F">
        <w:t xml:space="preserve">     handle_connect(fd);</w:t>
      </w:r>
    </w:p>
    <w:p w:rsidR="00C73189" w:rsidRPr="00AC5C9F" w:rsidRDefault="00C73189" w:rsidP="00AC5C9F">
      <w:pPr>
        <w:pStyle w:val="a6"/>
      </w:pPr>
      <w:r w:rsidRPr="00AC5C9F">
        <w:t xml:space="preserve">   }</w:t>
      </w:r>
    </w:p>
    <w:p w:rsidR="00C73189" w:rsidRDefault="00C73189" w:rsidP="0043209E">
      <w:pPr>
        <w:pStyle w:val="a6"/>
      </w:pPr>
      <w:r w:rsidRPr="00AC5C9F">
        <w:t>}</w:t>
      </w:r>
    </w:p>
    <w:p w:rsidR="00C73189" w:rsidRPr="00D85B5E" w:rsidRDefault="00C73189" w:rsidP="00963DD8">
      <w:pPr>
        <w:pStyle w:val="3"/>
        <w:numPr>
          <w:ilvl w:val="0"/>
          <w:numId w:val="0"/>
        </w:numPr>
        <w:rPr>
          <w:lang w:val="de-DE"/>
        </w:rPr>
      </w:pPr>
      <w:bookmarkStart w:id="1649" w:name="_Toc428704919"/>
      <w:bookmarkStart w:id="1650" w:name="_Toc428867543"/>
      <w:bookmarkStart w:id="1651" w:name="_Toc429221064"/>
      <w:bookmarkStart w:id="1652" w:name="_Toc431109785"/>
      <w:bookmarkStart w:id="1653" w:name="_Toc432271098"/>
      <w:bookmarkStart w:id="1654" w:name="_Toc432317439"/>
      <w:bookmarkStart w:id="1655" w:name="_Toc469064134"/>
      <w:r>
        <w:rPr>
          <w:rFonts w:hint="eastAsia"/>
        </w:rPr>
        <w:t>实验步骤</w:t>
      </w:r>
      <w:bookmarkEnd w:id="1649"/>
      <w:bookmarkEnd w:id="1650"/>
      <w:bookmarkEnd w:id="1651"/>
      <w:bookmarkEnd w:id="1652"/>
      <w:bookmarkEnd w:id="1653"/>
      <w:bookmarkEnd w:id="1654"/>
      <w:bookmarkEnd w:id="1655"/>
    </w:p>
    <w:p w:rsidR="00C73189" w:rsidRDefault="00C73189" w:rsidP="008B21AD">
      <w:pPr>
        <w:pStyle w:val="23"/>
        <w:numPr>
          <w:ilvl w:val="0"/>
          <w:numId w:val="47"/>
        </w:numPr>
        <w:spacing w:before="62" w:after="62"/>
        <w:rPr>
          <w:lang w:val="de-DE"/>
        </w:rPr>
      </w:pPr>
      <w:r w:rsidRPr="00573866">
        <w:rPr>
          <w:rFonts w:hint="eastAsia"/>
          <w:lang w:val="de-DE"/>
        </w:rPr>
        <w:t>使用</w:t>
      </w:r>
      <w:r>
        <w:rPr>
          <w:lang w:val="de-DE"/>
        </w:rPr>
        <w:t>RealEvo-IDE</w:t>
      </w:r>
      <w:r w:rsidRPr="00573866">
        <w:rPr>
          <w:rFonts w:hint="eastAsia"/>
          <w:lang w:val="de-DE"/>
        </w:rPr>
        <w:t>打开并编译工程</w:t>
      </w:r>
      <w:r>
        <w:rPr>
          <w:lang w:val="de-DE"/>
        </w:rPr>
        <w:t>web</w:t>
      </w:r>
      <w:r w:rsidRPr="00573866">
        <w:rPr>
          <w:lang w:val="de-DE"/>
        </w:rPr>
        <w:t>_server</w:t>
      </w:r>
      <w:r>
        <w:rPr>
          <w:rFonts w:hint="eastAsia"/>
          <w:lang w:val="de-DE"/>
        </w:rPr>
        <w:t>，将生成的</w:t>
      </w:r>
      <w:r w:rsidRPr="00573866">
        <w:rPr>
          <w:rFonts w:hint="eastAsia"/>
          <w:lang w:val="de-DE"/>
        </w:rPr>
        <w:t>可执行文件上传到</w:t>
      </w:r>
      <w:r w:rsidR="00F761D2">
        <w:rPr>
          <w:rFonts w:hint="eastAsia"/>
          <w:lang w:val="de-DE"/>
        </w:rPr>
        <w:t>验证平台</w:t>
      </w:r>
      <w:r w:rsidRPr="00573866">
        <w:rPr>
          <w:rFonts w:hint="eastAsia"/>
          <w:lang w:val="de-DE"/>
        </w:rPr>
        <w:t>；</w:t>
      </w:r>
    </w:p>
    <w:p w:rsidR="00C73189" w:rsidRDefault="00C73189" w:rsidP="008B21AD">
      <w:pPr>
        <w:pStyle w:val="23"/>
        <w:numPr>
          <w:ilvl w:val="0"/>
          <w:numId w:val="47"/>
        </w:numPr>
        <w:spacing w:before="62" w:after="62"/>
        <w:rPr>
          <w:lang w:val="de-DE"/>
        </w:rPr>
      </w:pPr>
      <w:r>
        <w:rPr>
          <w:rFonts w:hint="eastAsia"/>
          <w:lang w:val="de-DE"/>
        </w:rPr>
        <w:t>使用浏览器打开一简单网页，随后保存该网页到本地电脑，保存后会有一</w:t>
      </w:r>
      <w:r>
        <w:rPr>
          <w:lang w:val="de-DE"/>
        </w:rPr>
        <w:t>*.htm</w:t>
      </w:r>
      <w:r>
        <w:rPr>
          <w:rFonts w:hint="eastAsia"/>
          <w:lang w:val="de-DE"/>
        </w:rPr>
        <w:t>文件和一文件夹，使用</w:t>
      </w:r>
      <w:r>
        <w:rPr>
          <w:lang w:val="de-DE"/>
        </w:rPr>
        <w:t>FTP</w:t>
      </w:r>
      <w:r>
        <w:rPr>
          <w:rFonts w:hint="eastAsia"/>
          <w:lang w:val="de-DE"/>
        </w:rPr>
        <w:t>工具将两个文件拷贝到</w:t>
      </w:r>
      <w:r>
        <w:rPr>
          <w:lang w:val="de-DE"/>
        </w:rPr>
        <w:t>web_server</w:t>
      </w:r>
      <w:r>
        <w:rPr>
          <w:rFonts w:hint="eastAsia"/>
          <w:lang w:val="de-DE"/>
        </w:rPr>
        <w:t>相同目录下；本实验使用文件如下：</w:t>
      </w:r>
    </w:p>
    <w:p w:rsidR="00C73189" w:rsidRPr="00A55489" w:rsidRDefault="00C73189" w:rsidP="00A55489">
      <w:pPr>
        <w:pStyle w:val="a6"/>
      </w:pPr>
      <w:r w:rsidRPr="00A55489">
        <w:t>[root@sylixos_station:/apps/web_server]# ls</w:t>
      </w:r>
    </w:p>
    <w:p w:rsidR="00C73189" w:rsidRPr="00A55489" w:rsidRDefault="00C73189" w:rsidP="00A55489">
      <w:pPr>
        <w:pStyle w:val="a6"/>
      </w:pPr>
      <w:r w:rsidRPr="00A55489">
        <w:t>web_server      SylixOS-wiki.htm</w:t>
      </w:r>
      <w:r w:rsidR="00366EA5">
        <w:rPr>
          <w:rFonts w:hint="eastAsia"/>
        </w:rPr>
        <w:t>l</w:t>
      </w:r>
      <w:r w:rsidRPr="00A55489">
        <w:t xml:space="preserve">                SylixOS-wiki_files</w:t>
      </w:r>
    </w:p>
    <w:p w:rsidR="00C73189" w:rsidRDefault="00C73189" w:rsidP="00A55489">
      <w:pPr>
        <w:pStyle w:val="a6"/>
      </w:pPr>
      <w:r w:rsidRPr="00A55489">
        <w:t>[root@sylixos_station:/apps/web_server]#</w:t>
      </w:r>
    </w:p>
    <w:p w:rsidR="00C73189" w:rsidRDefault="00C73189" w:rsidP="00A55489">
      <w:pPr>
        <w:spacing w:before="62" w:after="62"/>
        <w:rPr>
          <w:lang w:val="de-DE"/>
        </w:rPr>
      </w:pPr>
      <w:r>
        <w:rPr>
          <w:lang w:val="de-DE"/>
        </w:rPr>
        <w:t xml:space="preserve">     </w:t>
      </w:r>
      <w:r>
        <w:rPr>
          <w:rFonts w:hint="eastAsia"/>
          <w:lang w:val="de-DE"/>
        </w:rPr>
        <w:t>其中</w:t>
      </w:r>
      <w:r w:rsidRPr="00A55489">
        <w:rPr>
          <w:lang w:val="de-DE"/>
        </w:rPr>
        <w:t>SylixOS-wiki.htm</w:t>
      </w:r>
      <w:r w:rsidR="009D7727">
        <w:rPr>
          <w:rFonts w:hint="eastAsia"/>
          <w:lang w:val="de-DE"/>
        </w:rPr>
        <w:t>l</w:t>
      </w:r>
      <w:r>
        <w:rPr>
          <w:rFonts w:hint="eastAsia"/>
          <w:lang w:val="de-DE"/>
        </w:rPr>
        <w:t>、</w:t>
      </w:r>
      <w:r w:rsidRPr="00A55489">
        <w:rPr>
          <w:lang w:val="de-DE"/>
        </w:rPr>
        <w:t>SylixOS-wiki_files</w:t>
      </w:r>
      <w:r>
        <w:rPr>
          <w:rFonts w:hint="eastAsia"/>
          <w:lang w:val="de-DE"/>
        </w:rPr>
        <w:t>是保存的网页。</w:t>
      </w:r>
    </w:p>
    <w:p w:rsidR="00C73189" w:rsidRDefault="009F4BE2" w:rsidP="00A55489">
      <w:pPr>
        <w:pStyle w:val="a9"/>
        <w:spacing w:before="62" w:after="62"/>
        <w:rPr>
          <w:lang w:val="de-DE"/>
        </w:rPr>
      </w:pPr>
      <w:r>
        <w:rPr>
          <w:rFonts w:hint="eastAsia"/>
          <w:lang w:val="de-DE"/>
        </w:rPr>
        <w:t>注：若保存的</w:t>
      </w:r>
      <w:r w:rsidR="00C73189">
        <w:rPr>
          <w:rFonts w:hint="eastAsia"/>
          <w:lang w:val="de-DE"/>
        </w:rPr>
        <w:t>网页名称不同，需要修改程序中的“</w:t>
      </w:r>
      <w:r w:rsidR="00C73189" w:rsidRPr="00A55489">
        <w:rPr>
          <w:lang w:val="de-DE"/>
        </w:rPr>
        <w:t>strcat(c, "/SylixOS-wiki.htm</w:t>
      </w:r>
      <w:r w:rsidR="00965807">
        <w:rPr>
          <w:rFonts w:hint="eastAsia"/>
          <w:lang w:val="de-DE"/>
        </w:rPr>
        <w:t>l</w:t>
      </w:r>
      <w:r w:rsidR="00C73189" w:rsidRPr="00A55489">
        <w:rPr>
          <w:lang w:val="de-DE"/>
        </w:rPr>
        <w:t>");</w:t>
      </w:r>
      <w:r w:rsidR="00C73189">
        <w:rPr>
          <w:rFonts w:hint="eastAsia"/>
          <w:lang w:val="de-DE"/>
        </w:rPr>
        <w:t>”代码。</w:t>
      </w:r>
    </w:p>
    <w:p w:rsidR="00AD1B01" w:rsidRDefault="00AD1B01" w:rsidP="00AD1B01">
      <w:pPr>
        <w:pStyle w:val="23"/>
        <w:numPr>
          <w:ilvl w:val="0"/>
          <w:numId w:val="47"/>
        </w:numPr>
        <w:spacing w:before="62" w:after="62"/>
        <w:rPr>
          <w:lang w:val="de-DE"/>
        </w:rPr>
      </w:pPr>
      <w:r>
        <w:rPr>
          <w:rFonts w:hint="eastAsia"/>
          <w:lang w:val="de-DE"/>
        </w:rPr>
        <w:t>使用</w:t>
      </w:r>
      <w:r>
        <w:rPr>
          <w:rFonts w:hint="eastAsia"/>
          <w:lang w:val="de-DE"/>
        </w:rPr>
        <w:t>ftp</w:t>
      </w:r>
      <w:r>
        <w:rPr>
          <w:rFonts w:hint="eastAsia"/>
          <w:lang w:val="de-DE"/>
        </w:rPr>
        <w:t>工具将</w:t>
      </w:r>
      <w:r>
        <w:rPr>
          <w:rFonts w:hint="eastAsia"/>
          <w:lang w:val="de-DE"/>
        </w:rPr>
        <w:t>html</w:t>
      </w:r>
      <w:r>
        <w:rPr>
          <w:rFonts w:hint="eastAsia"/>
          <w:lang w:val="de-DE"/>
        </w:rPr>
        <w:t>文件传输到验证平台：</w:t>
      </w:r>
    </w:p>
    <w:p w:rsidR="00AD1B01" w:rsidRDefault="002A2752" w:rsidP="00AD1B01">
      <w:pPr>
        <w:pStyle w:val="23"/>
        <w:spacing w:before="62" w:after="62"/>
        <w:ind w:left="420" w:firstLine="0"/>
        <w:rPr>
          <w:noProof/>
        </w:rPr>
      </w:pPr>
      <w:r>
        <w:rPr>
          <w:noProof/>
        </w:rPr>
        <w:pict>
          <v:shape id="_x0000_i1042" type="#_x0000_t75" style="width:6in;height:317.4pt;visibility:visible;mso-wrap-style:square">
            <v:imagedata r:id="rId39" o:title=""/>
          </v:shape>
        </w:pict>
      </w:r>
    </w:p>
    <w:p w:rsidR="00AD1B01" w:rsidRPr="00A55489" w:rsidRDefault="00AD1B01" w:rsidP="00AD1B01">
      <w:pPr>
        <w:pStyle w:val="a8"/>
        <w:rPr>
          <w:lang w:val="de-DE"/>
        </w:rPr>
      </w:pPr>
      <w:r>
        <w:rPr>
          <w:rFonts w:hint="eastAsia"/>
        </w:rPr>
        <w:t>图</w:t>
      </w:r>
      <w:r>
        <w:rPr>
          <w:rFonts w:hint="eastAsia"/>
        </w:rPr>
        <w:t xml:space="preserve">8.7 </w:t>
      </w:r>
      <w:r>
        <w:rPr>
          <w:rFonts w:hint="eastAsia"/>
        </w:rPr>
        <w:t>用</w:t>
      </w:r>
      <w:r>
        <w:rPr>
          <w:rFonts w:hint="eastAsia"/>
        </w:rPr>
        <w:t>ftp</w:t>
      </w:r>
      <w:r>
        <w:rPr>
          <w:rFonts w:hint="eastAsia"/>
        </w:rPr>
        <w:t>传输</w:t>
      </w:r>
      <w:r>
        <w:rPr>
          <w:rFonts w:hint="eastAsia"/>
        </w:rPr>
        <w:t>html</w:t>
      </w:r>
      <w:r>
        <w:rPr>
          <w:rFonts w:hint="eastAsia"/>
        </w:rPr>
        <w:t>文件</w:t>
      </w:r>
    </w:p>
    <w:p w:rsidR="00C73189" w:rsidRDefault="00C73189" w:rsidP="008B21AD">
      <w:pPr>
        <w:pStyle w:val="23"/>
        <w:numPr>
          <w:ilvl w:val="0"/>
          <w:numId w:val="47"/>
        </w:numPr>
        <w:spacing w:before="62" w:after="62"/>
        <w:rPr>
          <w:lang w:val="de-DE"/>
        </w:rPr>
      </w:pPr>
      <w:r>
        <w:rPr>
          <w:rFonts w:hint="eastAsia"/>
          <w:lang w:val="de-DE"/>
        </w:rPr>
        <w:t>在</w:t>
      </w:r>
      <w:r w:rsidR="00F761D2">
        <w:rPr>
          <w:rFonts w:hint="eastAsia"/>
          <w:lang w:val="de-DE"/>
        </w:rPr>
        <w:t>验证平台</w:t>
      </w:r>
      <w:r>
        <w:rPr>
          <w:rFonts w:hint="eastAsia"/>
          <w:lang w:val="de-DE"/>
        </w:rPr>
        <w:t>上执行程序</w:t>
      </w:r>
      <w:r>
        <w:rPr>
          <w:lang w:val="de-DE"/>
        </w:rPr>
        <w:t>web_server</w:t>
      </w:r>
      <w:r>
        <w:rPr>
          <w:rFonts w:hint="eastAsia"/>
          <w:lang w:val="de-DE"/>
        </w:rPr>
        <w:t>，随后打开浏览器，输入</w:t>
      </w:r>
      <w:hyperlink r:id="rId40" w:history="1">
        <w:r w:rsidR="00650E58" w:rsidRPr="00E4207E">
          <w:rPr>
            <w:rStyle w:val="ab"/>
            <w:lang w:val="de-DE"/>
          </w:rPr>
          <w:t>http://192.168.1.</w:t>
        </w:r>
        <w:r w:rsidR="00650E58" w:rsidRPr="00E4207E">
          <w:rPr>
            <w:rStyle w:val="ab"/>
            <w:rFonts w:hint="eastAsia"/>
            <w:lang w:val="de-DE"/>
          </w:rPr>
          <w:t>59</w:t>
        </w:r>
        <w:r w:rsidR="00650E58" w:rsidRPr="00E4207E">
          <w:rPr>
            <w:rStyle w:val="ab"/>
            <w:rFonts w:hint="eastAsia"/>
            <w:lang w:val="de-DE"/>
          </w:rPr>
          <w:t>（</w:t>
        </w:r>
        <w:r w:rsidR="00650E58" w:rsidRPr="00E4207E">
          <w:rPr>
            <w:rStyle w:val="ab"/>
            <w:lang w:val="de-DE"/>
          </w:rPr>
          <w:t>IP</w:t>
        </w:r>
      </w:hyperlink>
      <w:r>
        <w:rPr>
          <w:rFonts w:hint="eastAsia"/>
          <w:lang w:val="de-DE"/>
        </w:rPr>
        <w:t>地址与运行</w:t>
      </w:r>
      <w:r>
        <w:rPr>
          <w:lang w:val="de-DE"/>
        </w:rPr>
        <w:t>web_server</w:t>
      </w:r>
      <w:r>
        <w:rPr>
          <w:rFonts w:hint="eastAsia"/>
          <w:lang w:val="de-DE"/>
        </w:rPr>
        <w:t>的</w:t>
      </w:r>
      <w:r w:rsidR="00F761D2">
        <w:rPr>
          <w:rFonts w:hint="eastAsia"/>
          <w:lang w:val="de-DE"/>
        </w:rPr>
        <w:t>验证平台</w:t>
      </w:r>
      <w:r>
        <w:rPr>
          <w:lang w:val="de-DE"/>
        </w:rPr>
        <w:t>IP</w:t>
      </w:r>
      <w:r>
        <w:rPr>
          <w:rFonts w:hint="eastAsia"/>
          <w:lang w:val="de-DE"/>
        </w:rPr>
        <w:t>地址相同）并回车，等待片刻浏览器会显示网络页面。如</w:t>
      </w:r>
      <w:r>
        <w:rPr>
          <w:lang w:val="de-DE"/>
        </w:rPr>
        <w:fldChar w:fldCharType="begin"/>
      </w:r>
      <w:r>
        <w:rPr>
          <w:lang w:val="de-DE"/>
        </w:rPr>
        <w:instrText xml:space="preserve"> REF _Ref428550961 \h </w:instrText>
      </w:r>
      <w:r>
        <w:rPr>
          <w:lang w:val="de-DE"/>
        </w:rPr>
      </w:r>
      <w:r>
        <w:rPr>
          <w:lang w:val="de-DE"/>
        </w:rPr>
        <w:fldChar w:fldCharType="separate"/>
      </w:r>
      <w:r w:rsidR="00B96029">
        <w:rPr>
          <w:rFonts w:hint="eastAsia"/>
        </w:rPr>
        <w:t>图</w:t>
      </w:r>
      <w:r w:rsidR="00B96029" w:rsidRPr="00F761D2">
        <w:rPr>
          <w:lang w:val="de-DE"/>
        </w:rPr>
        <w:t xml:space="preserve"> </w:t>
      </w:r>
      <w:r w:rsidR="00B96029" w:rsidRPr="00F761D2">
        <w:rPr>
          <w:noProof/>
          <w:lang w:val="de-DE"/>
        </w:rPr>
        <w:t>8</w:t>
      </w:r>
      <w:r w:rsidR="00B96029" w:rsidRPr="00F761D2">
        <w:rPr>
          <w:lang w:val="de-DE"/>
        </w:rPr>
        <w:t>.</w:t>
      </w:r>
      <w:r w:rsidR="00BA5BA4">
        <w:rPr>
          <w:rFonts w:hint="eastAsia"/>
          <w:noProof/>
          <w:lang w:val="de-DE"/>
        </w:rPr>
        <w:t>8</w:t>
      </w:r>
      <w:r>
        <w:rPr>
          <w:lang w:val="de-DE"/>
        </w:rPr>
        <w:fldChar w:fldCharType="end"/>
      </w:r>
      <w:r>
        <w:rPr>
          <w:rFonts w:hint="eastAsia"/>
          <w:lang w:val="de-DE"/>
        </w:rPr>
        <w:t>：</w:t>
      </w:r>
    </w:p>
    <w:p w:rsidR="00C73189" w:rsidRDefault="002A2752" w:rsidP="00E610DF">
      <w:pPr>
        <w:pStyle w:val="23"/>
        <w:keepNext/>
        <w:spacing w:before="62" w:after="62"/>
        <w:ind w:firstLine="0"/>
        <w:jc w:val="center"/>
      </w:pPr>
      <w:r>
        <w:rPr>
          <w:noProof/>
        </w:rPr>
        <w:lastRenderedPageBreak/>
        <w:pict>
          <v:shape id="_x0000_i1043" type="#_x0000_t75" style="width:258.6pt;height:308.75pt;visibility:visible;mso-wrap-style:square">
            <v:imagedata r:id="rId41" o:title=""/>
          </v:shape>
        </w:pict>
      </w:r>
    </w:p>
    <w:p w:rsidR="00C73189" w:rsidRDefault="00C73189" w:rsidP="00E610DF">
      <w:pPr>
        <w:pStyle w:val="a8"/>
        <w:rPr>
          <w:lang w:val="de-DE"/>
        </w:rPr>
      </w:pPr>
      <w:bookmarkStart w:id="1656" w:name="_Ref428550961"/>
      <w:bookmarkStart w:id="1657" w:name="_Ref428550955"/>
      <w:r>
        <w:rPr>
          <w:rFonts w:hint="eastAsia"/>
        </w:rPr>
        <w:t>图</w:t>
      </w:r>
      <w:r>
        <w:t xml:space="preserve"> </w:t>
      </w:r>
      <w:r w:rsidR="00221946">
        <w:fldChar w:fldCharType="begin"/>
      </w:r>
      <w:r w:rsidR="00221946">
        <w:instrText xml:space="preserve"> STYLEREF 1 \s </w:instrText>
      </w:r>
      <w:r w:rsidR="00221946">
        <w:fldChar w:fldCharType="separate"/>
      </w:r>
      <w:r w:rsidR="00B96029">
        <w:rPr>
          <w:noProof/>
        </w:rPr>
        <w:t>8</w:t>
      </w:r>
      <w:r w:rsidR="00221946">
        <w:rPr>
          <w:noProof/>
        </w:rPr>
        <w:fldChar w:fldCharType="end"/>
      </w:r>
      <w:r w:rsidR="009C5060">
        <w:t>.</w:t>
      </w:r>
      <w:bookmarkEnd w:id="1656"/>
      <w:r w:rsidR="00BD5A0F">
        <w:rPr>
          <w:rFonts w:hint="eastAsia"/>
        </w:rPr>
        <w:t>8</w:t>
      </w:r>
      <w:r>
        <w:t xml:space="preserve">  web_server</w:t>
      </w:r>
      <w:r>
        <w:rPr>
          <w:rFonts w:hint="eastAsia"/>
        </w:rPr>
        <w:t>实现网页局部截图</w:t>
      </w:r>
      <w:bookmarkEnd w:id="1657"/>
    </w:p>
    <w:p w:rsidR="00C73189" w:rsidRDefault="00C73189" w:rsidP="00276926">
      <w:pPr>
        <w:spacing w:before="62" w:after="62"/>
      </w:pPr>
      <w:r>
        <w:t xml:space="preserve">     </w:t>
      </w:r>
      <w:r w:rsidR="00F761D2">
        <w:rPr>
          <w:rFonts w:hint="eastAsia"/>
        </w:rPr>
        <w:t>验证平台</w:t>
      </w:r>
      <w:r>
        <w:rPr>
          <w:rFonts w:hint="eastAsia"/>
        </w:rPr>
        <w:t>控制台中也会输出获取的报文信息如下所示：</w:t>
      </w:r>
    </w:p>
    <w:p w:rsidR="00C73189" w:rsidRPr="00460B76" w:rsidRDefault="00C73189" w:rsidP="00276926">
      <w:pPr>
        <w:pStyle w:val="a6"/>
        <w:rPr>
          <w:lang w:val="en-US"/>
        </w:rPr>
      </w:pPr>
      <w:r w:rsidRPr="00460B76">
        <w:rPr>
          <w:lang w:val="en-US"/>
        </w:rPr>
        <w:t>[root@sylixos_station:/apps/web_server]# ./web_server</w:t>
      </w:r>
    </w:p>
    <w:p w:rsidR="00C73189" w:rsidRPr="00460B76" w:rsidRDefault="00C73189" w:rsidP="00276926">
      <w:pPr>
        <w:pStyle w:val="a6"/>
        <w:rPr>
          <w:lang w:val="en-US"/>
        </w:rPr>
      </w:pPr>
      <w:r w:rsidRPr="00460B76">
        <w:rPr>
          <w:lang w:val="en-US"/>
        </w:rPr>
        <w:t>starting httpd...</w:t>
      </w:r>
    </w:p>
    <w:p w:rsidR="00C73189" w:rsidRPr="00460B76" w:rsidRDefault="00C73189" w:rsidP="00276926">
      <w:pPr>
        <w:pStyle w:val="a6"/>
        <w:rPr>
          <w:lang w:val="en-US"/>
        </w:rPr>
      </w:pPr>
      <w:r w:rsidRPr="00460B76">
        <w:rPr>
          <w:lang w:val="en-US"/>
        </w:rPr>
        <w:t>wait for connection.</w:t>
      </w:r>
    </w:p>
    <w:p w:rsidR="00C73189" w:rsidRPr="00460B76" w:rsidRDefault="00C73189" w:rsidP="00276926">
      <w:pPr>
        <w:pStyle w:val="a6"/>
        <w:rPr>
          <w:lang w:val="en-US"/>
        </w:rPr>
      </w:pPr>
      <w:r w:rsidRPr="00460B76">
        <w:rPr>
          <w:lang w:val="en-US"/>
        </w:rPr>
        <w:t>buf = 'GET /favicon.ico HTTP/1.1</w:t>
      </w:r>
    </w:p>
    <w:p w:rsidR="00C73189" w:rsidRPr="00460B76" w:rsidRDefault="00C73189" w:rsidP="00276926">
      <w:pPr>
        <w:pStyle w:val="a6"/>
        <w:rPr>
          <w:lang w:val="en-US"/>
        </w:rPr>
      </w:pPr>
      <w:r w:rsidRPr="00460B76">
        <w:rPr>
          <w:lang w:val="en-US"/>
        </w:rPr>
        <w:t>'</w:t>
      </w:r>
    </w:p>
    <w:p w:rsidR="00C73189" w:rsidRPr="00460B76" w:rsidRDefault="00C73189" w:rsidP="00276926">
      <w:pPr>
        <w:pStyle w:val="a6"/>
        <w:rPr>
          <w:lang w:val="en-US"/>
        </w:rPr>
      </w:pPr>
      <w:r w:rsidRPr="00460B76">
        <w:rPr>
          <w:lang w:val="en-US"/>
        </w:rPr>
        <w:t>Got buf1 'Host: 192.168.1.</w:t>
      </w:r>
      <w:r w:rsidR="00A11776">
        <w:rPr>
          <w:rFonts w:hint="eastAsia"/>
          <w:lang w:val="en-US"/>
        </w:rPr>
        <w:t>59</w:t>
      </w:r>
    </w:p>
    <w:p w:rsidR="00C73189" w:rsidRPr="00460B76" w:rsidRDefault="00C73189" w:rsidP="00276926">
      <w:pPr>
        <w:pStyle w:val="a6"/>
        <w:rPr>
          <w:lang w:val="en-US"/>
        </w:rPr>
      </w:pPr>
      <w:r w:rsidRPr="00460B76">
        <w:rPr>
          <w:lang w:val="en-US"/>
        </w:rPr>
        <w:t>'</w:t>
      </w:r>
    </w:p>
    <w:p w:rsidR="00C73189" w:rsidRPr="00460B76" w:rsidRDefault="00C73189" w:rsidP="00276926">
      <w:pPr>
        <w:pStyle w:val="a6"/>
        <w:rPr>
          <w:lang w:val="en-US"/>
        </w:rPr>
      </w:pPr>
      <w:r w:rsidRPr="00460B76">
        <w:rPr>
          <w:lang w:val="en-US"/>
        </w:rPr>
        <w:t>Got buf1 'Connection: keep-alive</w:t>
      </w:r>
    </w:p>
    <w:p w:rsidR="00C73189" w:rsidRPr="00460B76" w:rsidRDefault="00C73189" w:rsidP="00276926">
      <w:pPr>
        <w:pStyle w:val="a6"/>
        <w:rPr>
          <w:lang w:val="en-US"/>
        </w:rPr>
      </w:pPr>
      <w:r w:rsidRPr="00460B76">
        <w:rPr>
          <w:lang w:val="en-US"/>
        </w:rPr>
        <w:t>'</w:t>
      </w:r>
    </w:p>
    <w:p w:rsidR="00C73189" w:rsidRPr="00460B76" w:rsidRDefault="00C73189" w:rsidP="00276926">
      <w:pPr>
        <w:pStyle w:val="a6"/>
        <w:rPr>
          <w:lang w:val="en-US"/>
        </w:rPr>
      </w:pPr>
      <w:r w:rsidRPr="00460B76">
        <w:rPr>
          <w:lang w:val="en-US"/>
        </w:rPr>
        <w:t>Got buf1 'User-Agent: Mozilla/5.0 (Windows NT 6.1; WOW64) AppleWebKit/537.36 (KHTML, like Gecko) Chrome/31.0.1650.63 Safari/537.36</w:t>
      </w:r>
    </w:p>
    <w:p w:rsidR="00C73189" w:rsidRPr="00460B76" w:rsidRDefault="00C73189" w:rsidP="00276926">
      <w:pPr>
        <w:pStyle w:val="a6"/>
        <w:rPr>
          <w:lang w:val="en-US"/>
        </w:rPr>
      </w:pPr>
      <w:r w:rsidRPr="00460B76">
        <w:rPr>
          <w:lang w:val="en-US"/>
        </w:rPr>
        <w:t>'</w:t>
      </w:r>
    </w:p>
    <w:p w:rsidR="00C73189" w:rsidRPr="00460B76" w:rsidRDefault="00C73189" w:rsidP="00276926">
      <w:pPr>
        <w:pStyle w:val="a6"/>
        <w:rPr>
          <w:lang w:val="en-US"/>
        </w:rPr>
      </w:pPr>
      <w:r w:rsidRPr="00460B76">
        <w:rPr>
          <w:lang w:val="en-US"/>
        </w:rPr>
        <w:t>Got buf1 'Accept-Encoding: gzip,deflate,sdch</w:t>
      </w:r>
    </w:p>
    <w:p w:rsidR="00C73189" w:rsidRPr="00460B76" w:rsidRDefault="00C73189" w:rsidP="00276926">
      <w:pPr>
        <w:pStyle w:val="a6"/>
        <w:rPr>
          <w:lang w:val="en-US"/>
        </w:rPr>
      </w:pPr>
      <w:r w:rsidRPr="00460B76">
        <w:rPr>
          <w:lang w:val="en-US"/>
        </w:rPr>
        <w:t>'</w:t>
      </w:r>
    </w:p>
    <w:p w:rsidR="00C73189" w:rsidRPr="00460B76" w:rsidRDefault="00C73189" w:rsidP="00276926">
      <w:pPr>
        <w:pStyle w:val="a6"/>
        <w:rPr>
          <w:lang w:val="en-US"/>
        </w:rPr>
      </w:pPr>
      <w:r w:rsidRPr="00460B76">
        <w:rPr>
          <w:lang w:val="en-US"/>
        </w:rPr>
        <w:t>Got buf1 'Accept-Language: zh-CN,zh;q=0.8</w:t>
      </w:r>
    </w:p>
    <w:p w:rsidR="00C73189" w:rsidRPr="00460B76" w:rsidRDefault="00C73189" w:rsidP="00276926">
      <w:pPr>
        <w:pStyle w:val="a6"/>
        <w:rPr>
          <w:lang w:val="en-US"/>
        </w:rPr>
      </w:pPr>
      <w:r w:rsidRPr="00460B76">
        <w:rPr>
          <w:lang w:val="en-US"/>
        </w:rPr>
        <w:t>'</w:t>
      </w:r>
    </w:p>
    <w:p w:rsidR="00C73189" w:rsidRPr="00460B76" w:rsidRDefault="00C73189" w:rsidP="00276926">
      <w:pPr>
        <w:pStyle w:val="a6"/>
        <w:rPr>
          <w:lang w:val="en-US"/>
        </w:rPr>
      </w:pPr>
      <w:r w:rsidRPr="00460B76">
        <w:rPr>
          <w:lang w:val="en-US"/>
        </w:rPr>
        <w:t>req is 'GET /favicon.ico HTTP/1.1</w:t>
      </w:r>
    </w:p>
    <w:p w:rsidR="00C73189" w:rsidRPr="00460B76" w:rsidRDefault="00C73189" w:rsidP="00276926">
      <w:pPr>
        <w:pStyle w:val="a6"/>
        <w:rPr>
          <w:lang w:val="en-US"/>
        </w:rPr>
      </w:pPr>
      <w:r w:rsidRPr="00460B76">
        <w:rPr>
          <w:lang w:val="en-US"/>
        </w:rPr>
        <w:t>'</w:t>
      </w:r>
    </w:p>
    <w:p w:rsidR="00C73189" w:rsidRPr="00460B76" w:rsidRDefault="00C73189" w:rsidP="00276926">
      <w:pPr>
        <w:pStyle w:val="a6"/>
        <w:rPr>
          <w:lang w:val="en-US"/>
        </w:rPr>
      </w:pPr>
      <w:r w:rsidRPr="00460B76">
        <w:rPr>
          <w:lang w:val="en-US"/>
        </w:rPr>
        <w:t>bp='favicon.ico HTTP/1.1</w:t>
      </w:r>
    </w:p>
    <w:p w:rsidR="00C73189" w:rsidRPr="00276926" w:rsidRDefault="00C73189" w:rsidP="00276926">
      <w:pPr>
        <w:pStyle w:val="a6"/>
      </w:pPr>
      <w:r>
        <w:t>' 66, r=' HTTP/1.1</w:t>
      </w:r>
    </w:p>
    <w:p w:rsidR="00C73189" w:rsidRPr="00BE15FE" w:rsidRDefault="00C73189" w:rsidP="00BE15FE">
      <w:pPr>
        <w:pStyle w:val="3"/>
        <w:numPr>
          <w:ilvl w:val="0"/>
          <w:numId w:val="0"/>
        </w:numPr>
        <w:rPr>
          <w:lang w:val="de-DE"/>
        </w:rPr>
      </w:pPr>
      <w:bookmarkStart w:id="1658" w:name="_Toc428867544"/>
      <w:bookmarkStart w:id="1659" w:name="_Toc429221065"/>
      <w:bookmarkStart w:id="1660" w:name="_Toc431109786"/>
      <w:bookmarkStart w:id="1661" w:name="_Toc432271099"/>
      <w:bookmarkStart w:id="1662" w:name="_Toc432317440"/>
      <w:bookmarkStart w:id="1663" w:name="_Toc469064135"/>
      <w:r>
        <w:rPr>
          <w:rFonts w:hint="eastAsia"/>
        </w:rPr>
        <w:lastRenderedPageBreak/>
        <w:t>扩展实验</w:t>
      </w:r>
      <w:bookmarkEnd w:id="1658"/>
      <w:bookmarkEnd w:id="1659"/>
      <w:bookmarkEnd w:id="1660"/>
      <w:bookmarkEnd w:id="1661"/>
      <w:bookmarkEnd w:id="1662"/>
      <w:bookmarkEnd w:id="1663"/>
    </w:p>
    <w:p w:rsidR="00C73189" w:rsidRPr="00DD31AC" w:rsidRDefault="00C73189" w:rsidP="00DD31AC">
      <w:pPr>
        <w:pStyle w:val="23"/>
        <w:spacing w:before="62" w:after="62"/>
      </w:pPr>
      <w:r w:rsidRPr="00DD31AC">
        <w:rPr>
          <w:rFonts w:hint="eastAsia"/>
        </w:rPr>
        <w:t>在实际</w:t>
      </w:r>
      <w:r>
        <w:rPr>
          <w:rFonts w:hint="eastAsia"/>
        </w:rPr>
        <w:t>工程</w:t>
      </w:r>
      <w:r w:rsidRPr="00DD31AC">
        <w:rPr>
          <w:rFonts w:hint="eastAsia"/>
        </w:rPr>
        <w:t>应用中往往会使用独立的</w:t>
      </w:r>
      <w:r w:rsidRPr="00DD31AC">
        <w:t>web</w:t>
      </w:r>
      <w:r w:rsidRPr="00DD31AC">
        <w:rPr>
          <w:rFonts w:hint="eastAsia"/>
        </w:rPr>
        <w:t>服务器</w:t>
      </w:r>
      <w:r>
        <w:rPr>
          <w:rFonts w:hint="eastAsia"/>
        </w:rPr>
        <w:t>，</w:t>
      </w:r>
      <w:r>
        <w:t>GoAhead</w:t>
      </w:r>
      <w:r>
        <w:rPr>
          <w:rFonts w:hint="eastAsia"/>
        </w:rPr>
        <w:t>目前已经被移植到了</w:t>
      </w:r>
      <w:r>
        <w:t>SylixOS</w:t>
      </w:r>
      <w:r>
        <w:rPr>
          <w:rFonts w:hint="eastAsia"/>
        </w:rPr>
        <w:t>，使用</w:t>
      </w:r>
      <w:r>
        <w:t>GoAhead</w:t>
      </w:r>
      <w:r>
        <w:rPr>
          <w:rFonts w:hint="eastAsia"/>
        </w:rPr>
        <w:t>实现动态网页和密码登录。</w:t>
      </w:r>
    </w:p>
    <w:p w:rsidR="00C73189" w:rsidRDefault="00C73189" w:rsidP="00EA770A">
      <w:pPr>
        <w:pStyle w:val="23"/>
        <w:spacing w:before="62" w:after="62"/>
        <w:ind w:firstLine="0"/>
        <w:rPr>
          <w:lang w:val="de-DE"/>
        </w:rPr>
      </w:pPr>
    </w:p>
    <w:p w:rsidR="00C73189" w:rsidRDefault="00C73189" w:rsidP="00EA770A">
      <w:pPr>
        <w:pStyle w:val="23"/>
        <w:spacing w:before="62" w:after="62"/>
        <w:ind w:firstLine="0"/>
        <w:rPr>
          <w:lang w:val="de-DE"/>
        </w:rPr>
      </w:pPr>
    </w:p>
    <w:p w:rsidR="00C73189" w:rsidRPr="000F547F" w:rsidRDefault="00C73189" w:rsidP="00EA770A">
      <w:pPr>
        <w:pStyle w:val="23"/>
        <w:spacing w:before="62" w:after="62"/>
        <w:ind w:firstLine="0"/>
        <w:rPr>
          <w:lang w:val="de-DE"/>
        </w:rPr>
      </w:pPr>
    </w:p>
    <w:p w:rsidR="00C73189" w:rsidRDefault="00C73189" w:rsidP="00EA770A">
      <w:pPr>
        <w:pStyle w:val="23"/>
        <w:spacing w:before="62" w:after="62"/>
        <w:ind w:firstLine="0"/>
        <w:rPr>
          <w:lang w:val="de-DE"/>
        </w:rPr>
      </w:pPr>
    </w:p>
    <w:p w:rsidR="00C73189" w:rsidRPr="00D17317" w:rsidRDefault="00C73189" w:rsidP="00EA770A">
      <w:pPr>
        <w:pStyle w:val="23"/>
        <w:spacing w:before="62" w:after="62"/>
        <w:ind w:firstLine="0"/>
        <w:rPr>
          <w:lang w:val="de-DE"/>
        </w:rPr>
      </w:pPr>
    </w:p>
    <w:p w:rsidR="00C73189" w:rsidRPr="000C1270" w:rsidRDefault="00C73189" w:rsidP="009818D0">
      <w:pPr>
        <w:pStyle w:val="11"/>
      </w:pPr>
      <w:bookmarkStart w:id="1664" w:name="_Ref424299367"/>
      <w:bookmarkStart w:id="1665" w:name="_Ref424299385"/>
      <w:bookmarkStart w:id="1666" w:name="_Toc469064136"/>
      <w:r>
        <w:lastRenderedPageBreak/>
        <w:t>GPIO</w:t>
      </w:r>
      <w:r>
        <w:rPr>
          <w:rFonts w:hint="eastAsia"/>
        </w:rPr>
        <w:t>驱动实验</w:t>
      </w:r>
      <w:bookmarkEnd w:id="1664"/>
      <w:bookmarkEnd w:id="1665"/>
      <w:bookmarkEnd w:id="1666"/>
    </w:p>
    <w:p w:rsidR="00C73189" w:rsidRDefault="00C73189" w:rsidP="00952020">
      <w:pPr>
        <w:pStyle w:val="23"/>
        <w:spacing w:before="62" w:after="62"/>
        <w:ind w:firstLineChars="200"/>
        <w:rPr>
          <w:lang w:val="de-DE"/>
        </w:rPr>
      </w:pPr>
      <w:r>
        <w:t>G</w:t>
      </w:r>
      <w:r>
        <w:rPr>
          <w:lang w:val="de-DE"/>
        </w:rPr>
        <w:t>PIO</w:t>
      </w:r>
      <w:r>
        <w:rPr>
          <w:rFonts w:hint="eastAsia"/>
          <w:lang w:val="de-DE"/>
        </w:rPr>
        <w:t>是嵌入式领域使用最频繁也是使用方式最多样的硬件设备。本章通过对</w:t>
      </w:r>
      <w:r>
        <w:rPr>
          <w:lang w:val="de-DE"/>
        </w:rPr>
        <w:t>GPIO</w:t>
      </w:r>
      <w:r>
        <w:rPr>
          <w:rFonts w:hint="eastAsia"/>
          <w:lang w:val="de-DE"/>
        </w:rPr>
        <w:t>驱动介绍和</w:t>
      </w:r>
      <w:r>
        <w:rPr>
          <w:lang w:val="de-DE"/>
        </w:rPr>
        <w:t>GPIO</w:t>
      </w:r>
      <w:r>
        <w:rPr>
          <w:rFonts w:hint="eastAsia"/>
          <w:lang w:val="de-DE"/>
        </w:rPr>
        <w:t>的实际操作，介绍在</w:t>
      </w:r>
      <w:r>
        <w:rPr>
          <w:lang w:val="de-DE"/>
        </w:rPr>
        <w:t>SylixOS</w:t>
      </w:r>
      <w:r>
        <w:rPr>
          <w:rFonts w:hint="eastAsia"/>
          <w:lang w:val="de-DE"/>
        </w:rPr>
        <w:t>操作系统下对硬件设备操作特点和思想。实验中讲述操作</w:t>
      </w:r>
      <w:r>
        <w:rPr>
          <w:lang w:val="de-DE"/>
        </w:rPr>
        <w:t>GPIO</w:t>
      </w:r>
      <w:r>
        <w:rPr>
          <w:rFonts w:hint="eastAsia"/>
          <w:lang w:val="de-DE"/>
        </w:rPr>
        <w:t>的方法和思想在</w:t>
      </w:r>
      <w:r>
        <w:rPr>
          <w:lang w:val="de-DE"/>
        </w:rPr>
        <w:t>Linux</w:t>
      </w:r>
      <w:r>
        <w:rPr>
          <w:rFonts w:hint="eastAsia"/>
          <w:lang w:val="de-DE"/>
        </w:rPr>
        <w:t>等其他一些嵌入式操作系统上也同样适用。</w:t>
      </w:r>
    </w:p>
    <w:p w:rsidR="00C73189" w:rsidRDefault="00C73189">
      <w:pPr>
        <w:widowControl/>
        <w:spacing w:beforeLines="0" w:afterLines="0"/>
        <w:jc w:val="left"/>
        <w:rPr>
          <w:rFonts w:ascii="Arial" w:eastAsia="黑体" w:hAnsi="Arial"/>
          <w:b/>
          <w:bCs/>
          <w:sz w:val="24"/>
          <w:szCs w:val="24"/>
        </w:rPr>
      </w:pPr>
      <w:bookmarkStart w:id="1667" w:name="_Ref425583964"/>
      <w:bookmarkStart w:id="1668" w:name="_Ref425584001"/>
      <w:r>
        <w:br w:type="page"/>
      </w:r>
    </w:p>
    <w:p w:rsidR="00C73189" w:rsidRDefault="00C73189" w:rsidP="009818D0">
      <w:pPr>
        <w:pStyle w:val="20"/>
        <w:numPr>
          <w:ilvl w:val="0"/>
          <w:numId w:val="0"/>
        </w:numPr>
      </w:pPr>
      <w:bookmarkStart w:id="1669" w:name="_Toc469064137"/>
      <w:r>
        <w:rPr>
          <w:rFonts w:hint="eastAsia"/>
        </w:rPr>
        <w:t>实验一</w:t>
      </w:r>
      <w:r>
        <w:t xml:space="preserve">  GPIO</w:t>
      </w:r>
      <w:r>
        <w:rPr>
          <w:rFonts w:hint="eastAsia"/>
        </w:rPr>
        <w:t>驱动</w:t>
      </w:r>
      <w:bookmarkEnd w:id="1667"/>
      <w:bookmarkEnd w:id="1668"/>
      <w:r>
        <w:rPr>
          <w:rFonts w:hint="eastAsia"/>
        </w:rPr>
        <w:t>编写实验</w:t>
      </w:r>
      <w:bookmarkEnd w:id="1669"/>
    </w:p>
    <w:p w:rsidR="00C73189" w:rsidRDefault="00C73189" w:rsidP="00913341">
      <w:pPr>
        <w:spacing w:before="62" w:after="62"/>
      </w:pPr>
    </w:p>
    <w:p w:rsidR="00C73189" w:rsidRDefault="00C73189" w:rsidP="004225AC">
      <w:pPr>
        <w:pStyle w:val="3"/>
        <w:numPr>
          <w:ilvl w:val="0"/>
          <w:numId w:val="0"/>
        </w:numPr>
      </w:pPr>
      <w:bookmarkStart w:id="1670" w:name="_Toc428704922"/>
      <w:bookmarkStart w:id="1671" w:name="_Toc428867547"/>
      <w:bookmarkStart w:id="1672" w:name="_Toc429221068"/>
      <w:bookmarkStart w:id="1673" w:name="_Toc431109789"/>
      <w:bookmarkStart w:id="1674" w:name="_Toc432271102"/>
      <w:bookmarkStart w:id="1675" w:name="_Toc432317443"/>
      <w:bookmarkStart w:id="1676" w:name="_Toc469064138"/>
      <w:r>
        <w:rPr>
          <w:rFonts w:hint="eastAsia"/>
        </w:rPr>
        <w:t>实验目的</w:t>
      </w:r>
      <w:bookmarkEnd w:id="1670"/>
      <w:bookmarkEnd w:id="1671"/>
      <w:bookmarkEnd w:id="1672"/>
      <w:bookmarkEnd w:id="1673"/>
      <w:bookmarkEnd w:id="1674"/>
      <w:bookmarkEnd w:id="1675"/>
      <w:bookmarkEnd w:id="1676"/>
    </w:p>
    <w:p w:rsidR="00C73189" w:rsidRDefault="00C73189" w:rsidP="004225AC">
      <w:pPr>
        <w:pStyle w:val="a"/>
      </w:pPr>
      <w:r>
        <w:rPr>
          <w:rFonts w:hint="eastAsia"/>
        </w:rPr>
        <w:t>了解</w:t>
      </w:r>
      <w:r>
        <w:t>GPIO</w:t>
      </w:r>
      <w:r>
        <w:rPr>
          <w:rFonts w:hint="eastAsia"/>
        </w:rPr>
        <w:t>驱动的实现原理和特点</w:t>
      </w:r>
    </w:p>
    <w:p w:rsidR="00C73189" w:rsidRPr="007C6C4C" w:rsidRDefault="00C73189" w:rsidP="004225AC">
      <w:pPr>
        <w:pStyle w:val="a"/>
      </w:pPr>
      <w:r>
        <w:rPr>
          <w:rFonts w:hint="eastAsia"/>
        </w:rPr>
        <w:t>掌握编写</w:t>
      </w:r>
      <w:r>
        <w:t>GPIO</w:t>
      </w:r>
      <w:r>
        <w:rPr>
          <w:rFonts w:hint="eastAsia"/>
        </w:rPr>
        <w:t>驱动的方法</w:t>
      </w:r>
    </w:p>
    <w:p w:rsidR="00C73189" w:rsidRPr="000C1270" w:rsidRDefault="00C73189" w:rsidP="004225AC">
      <w:pPr>
        <w:pStyle w:val="3"/>
        <w:numPr>
          <w:ilvl w:val="0"/>
          <w:numId w:val="0"/>
        </w:numPr>
      </w:pPr>
      <w:bookmarkStart w:id="1677" w:name="_Toc428704923"/>
      <w:bookmarkStart w:id="1678" w:name="_Toc428867548"/>
      <w:bookmarkStart w:id="1679" w:name="_Toc429221069"/>
      <w:bookmarkStart w:id="1680" w:name="_Toc431109790"/>
      <w:bookmarkStart w:id="1681" w:name="_Toc432271103"/>
      <w:bookmarkStart w:id="1682" w:name="_Toc432317444"/>
      <w:bookmarkStart w:id="1683" w:name="_Toc469064139"/>
      <w:r>
        <w:rPr>
          <w:rFonts w:hint="eastAsia"/>
        </w:rPr>
        <w:t>实验内容</w:t>
      </w:r>
      <w:bookmarkEnd w:id="1677"/>
      <w:bookmarkEnd w:id="1678"/>
      <w:bookmarkEnd w:id="1679"/>
      <w:bookmarkEnd w:id="1680"/>
      <w:bookmarkEnd w:id="1681"/>
      <w:bookmarkEnd w:id="1682"/>
      <w:bookmarkEnd w:id="1683"/>
    </w:p>
    <w:p w:rsidR="00C73189" w:rsidRDefault="00C73189" w:rsidP="00B62520">
      <w:pPr>
        <w:pStyle w:val="a"/>
      </w:pPr>
      <w:r w:rsidRPr="00B62520">
        <w:rPr>
          <w:rFonts w:hint="eastAsia"/>
        </w:rPr>
        <w:t>阅读芯片数据手册，了解芯片</w:t>
      </w:r>
      <w:r w:rsidR="00347E62">
        <w:t>IMX6Q</w:t>
      </w:r>
      <w:r>
        <w:rPr>
          <w:rFonts w:hint="eastAsia"/>
        </w:rPr>
        <w:t>的</w:t>
      </w:r>
      <w:r>
        <w:t>GPIO</w:t>
      </w:r>
      <w:r w:rsidRPr="00B62520">
        <w:rPr>
          <w:rFonts w:hint="eastAsia"/>
        </w:rPr>
        <w:t>功能和工作流程</w:t>
      </w:r>
    </w:p>
    <w:p w:rsidR="00C73189" w:rsidRDefault="00C73189" w:rsidP="004225AC">
      <w:pPr>
        <w:pStyle w:val="a"/>
      </w:pPr>
      <w:r>
        <w:rPr>
          <w:rFonts w:hint="eastAsia"/>
        </w:rPr>
        <w:t>通过阅读实验原理，学习</w:t>
      </w:r>
      <w:r>
        <w:t>SylixOS</w:t>
      </w:r>
      <w:r>
        <w:rPr>
          <w:rFonts w:hint="eastAsia"/>
        </w:rPr>
        <w:t>下</w:t>
      </w:r>
      <w:r>
        <w:t>GPIO</w:t>
      </w:r>
      <w:r>
        <w:rPr>
          <w:rFonts w:hint="eastAsia"/>
        </w:rPr>
        <w:t>驱动的特点和编写方法</w:t>
      </w:r>
    </w:p>
    <w:p w:rsidR="00C73189" w:rsidRPr="007C6C4C" w:rsidRDefault="00C73189" w:rsidP="004225AC">
      <w:pPr>
        <w:pStyle w:val="a"/>
      </w:pPr>
      <w:r>
        <w:t>GPIO</w:t>
      </w:r>
      <w:r>
        <w:rPr>
          <w:rFonts w:hint="eastAsia"/>
        </w:rPr>
        <w:t>驱动的编译使用</w:t>
      </w:r>
    </w:p>
    <w:p w:rsidR="00C73189" w:rsidRPr="000C1270" w:rsidRDefault="00C73189" w:rsidP="004225AC">
      <w:pPr>
        <w:pStyle w:val="3"/>
        <w:numPr>
          <w:ilvl w:val="0"/>
          <w:numId w:val="0"/>
        </w:numPr>
      </w:pPr>
      <w:bookmarkStart w:id="1684" w:name="_Toc428704924"/>
      <w:bookmarkStart w:id="1685" w:name="_Toc428867549"/>
      <w:bookmarkStart w:id="1686" w:name="_Toc429221070"/>
      <w:bookmarkStart w:id="1687" w:name="_Toc431109791"/>
      <w:bookmarkStart w:id="1688" w:name="_Toc432271104"/>
      <w:bookmarkStart w:id="1689" w:name="_Toc432317445"/>
      <w:bookmarkStart w:id="1690" w:name="_Toc469064140"/>
      <w:r>
        <w:rPr>
          <w:rFonts w:hint="eastAsia"/>
        </w:rPr>
        <w:t>实验环境</w:t>
      </w:r>
      <w:bookmarkEnd w:id="1684"/>
      <w:bookmarkEnd w:id="1685"/>
      <w:bookmarkEnd w:id="1686"/>
      <w:bookmarkEnd w:id="1687"/>
      <w:bookmarkEnd w:id="1688"/>
      <w:bookmarkEnd w:id="1689"/>
      <w:bookmarkEnd w:id="1690"/>
    </w:p>
    <w:p w:rsidR="00C73189" w:rsidRDefault="00C73189" w:rsidP="004225AC">
      <w:pPr>
        <w:pStyle w:val="a"/>
      </w:pPr>
      <w:r>
        <w:rPr>
          <w:rFonts w:hint="eastAsia"/>
        </w:rPr>
        <w:t>硬件：已经部署</w:t>
      </w:r>
      <w:r>
        <w:t>SylixOS</w:t>
      </w:r>
      <w:r>
        <w:rPr>
          <w:rFonts w:hint="eastAsia"/>
        </w:rPr>
        <w:t>操作系统的</w:t>
      </w:r>
      <w:r w:rsidR="00F761D2">
        <w:rPr>
          <w:rFonts w:hint="eastAsia"/>
        </w:rPr>
        <w:t>验证平台</w:t>
      </w:r>
      <w:r>
        <w:rPr>
          <w:rFonts w:hint="eastAsia"/>
        </w:rPr>
        <w:t>，一台</w:t>
      </w:r>
      <w:r>
        <w:t>PC</w:t>
      </w:r>
      <w:r>
        <w:rPr>
          <w:rFonts w:hint="eastAsia"/>
        </w:rPr>
        <w:t>主机</w:t>
      </w:r>
    </w:p>
    <w:p w:rsidR="00C73189" w:rsidRPr="00555DD8" w:rsidRDefault="00C73189" w:rsidP="004225AC">
      <w:pPr>
        <w:pStyle w:val="a"/>
      </w:pPr>
      <w:r>
        <w:rPr>
          <w:rFonts w:hint="eastAsia"/>
        </w:rPr>
        <w:t>软件：</w:t>
      </w:r>
      <w:r>
        <w:t>RealEvo-IDE</w:t>
      </w:r>
      <w:r>
        <w:rPr>
          <w:rFonts w:hint="eastAsia"/>
        </w:rPr>
        <w:t>、</w:t>
      </w:r>
      <w:r>
        <w:t>putty</w:t>
      </w:r>
    </w:p>
    <w:p w:rsidR="00C73189" w:rsidRPr="000C1270" w:rsidRDefault="00C73189" w:rsidP="004225AC">
      <w:pPr>
        <w:pStyle w:val="3"/>
        <w:numPr>
          <w:ilvl w:val="0"/>
          <w:numId w:val="0"/>
        </w:numPr>
      </w:pPr>
      <w:bookmarkStart w:id="1691" w:name="_Toc428704925"/>
      <w:bookmarkStart w:id="1692" w:name="_Toc428867550"/>
      <w:bookmarkStart w:id="1693" w:name="_Toc429221071"/>
      <w:bookmarkStart w:id="1694" w:name="_Toc431109792"/>
      <w:bookmarkStart w:id="1695" w:name="_Toc432271105"/>
      <w:bookmarkStart w:id="1696" w:name="_Toc432317446"/>
      <w:bookmarkStart w:id="1697" w:name="_Toc469064141"/>
      <w:r>
        <w:rPr>
          <w:rFonts w:hint="eastAsia"/>
        </w:rPr>
        <w:t>实验原理</w:t>
      </w:r>
      <w:bookmarkEnd w:id="1691"/>
      <w:bookmarkEnd w:id="1692"/>
      <w:bookmarkEnd w:id="1693"/>
      <w:bookmarkEnd w:id="1694"/>
      <w:bookmarkEnd w:id="1695"/>
      <w:bookmarkEnd w:id="1696"/>
      <w:bookmarkEnd w:id="1697"/>
    </w:p>
    <w:p w:rsidR="00C73189" w:rsidRPr="00BF0163" w:rsidRDefault="00347E62" w:rsidP="00BF0163">
      <w:pPr>
        <w:pStyle w:val="23"/>
        <w:spacing w:before="62" w:after="62"/>
        <w:ind w:firstLine="0"/>
        <w:rPr>
          <w:b/>
        </w:rPr>
      </w:pPr>
      <w:r>
        <w:rPr>
          <w:b/>
        </w:rPr>
        <w:t>IMX6Q</w:t>
      </w:r>
      <w:r w:rsidR="00C73189" w:rsidRPr="00BF0163">
        <w:rPr>
          <w:rFonts w:hint="eastAsia"/>
          <w:b/>
        </w:rPr>
        <w:t>的</w:t>
      </w:r>
      <w:r w:rsidR="00C73189" w:rsidRPr="00BF0163">
        <w:rPr>
          <w:b/>
        </w:rPr>
        <w:t>GPIO</w:t>
      </w:r>
      <w:r w:rsidR="00C73189" w:rsidRPr="00BF0163">
        <w:rPr>
          <w:rFonts w:hint="eastAsia"/>
          <w:b/>
        </w:rPr>
        <w:t>说明</w:t>
      </w:r>
    </w:p>
    <w:p w:rsidR="00C73189" w:rsidRPr="00BF0163" w:rsidRDefault="00C73189" w:rsidP="00BF0163">
      <w:pPr>
        <w:pStyle w:val="23"/>
        <w:spacing w:before="62" w:after="62"/>
      </w:pPr>
      <w:r>
        <w:rPr>
          <w:rFonts w:hint="eastAsia"/>
        </w:rPr>
        <w:t>芯片</w:t>
      </w:r>
      <w:r w:rsidR="00347E62">
        <w:t>IMX6Q</w:t>
      </w:r>
      <w:r>
        <w:rPr>
          <w:rFonts w:hint="eastAsia"/>
        </w:rPr>
        <w:t>用户手册（</w:t>
      </w:r>
      <w:r w:rsidR="00347E62">
        <w:t>IMX6</w:t>
      </w:r>
      <w:r w:rsidR="005216F9">
        <w:rPr>
          <w:rFonts w:hint="eastAsia"/>
        </w:rPr>
        <w:t>DQRM.pdf</w:t>
      </w:r>
      <w:r>
        <w:rPr>
          <w:rFonts w:hint="eastAsia"/>
        </w:rPr>
        <w:t>）</w:t>
      </w:r>
      <w:r w:rsidR="00656D8C">
        <w:rPr>
          <w:rFonts w:hint="eastAsia"/>
        </w:rPr>
        <w:t>Chapter 4</w:t>
      </w:r>
      <w:r w:rsidR="00A97594">
        <w:rPr>
          <w:rFonts w:hint="eastAsia"/>
        </w:rPr>
        <w:t>:</w:t>
      </w:r>
      <w:r w:rsidR="00A97594" w:rsidRPr="00A97594">
        <w:t xml:space="preserve"> External Signals and Pin Multiplexing</w:t>
      </w:r>
      <w:r w:rsidR="00AD653C">
        <w:rPr>
          <w:rFonts w:hint="eastAsia"/>
        </w:rPr>
        <w:t>和</w:t>
      </w:r>
      <w:r w:rsidR="00177012">
        <w:rPr>
          <w:rFonts w:hint="eastAsia"/>
        </w:rPr>
        <w:t>Chapter 28</w:t>
      </w:r>
      <w:r w:rsidR="00177012">
        <w:rPr>
          <w:rFonts w:hint="eastAsia"/>
        </w:rPr>
        <w:t>：</w:t>
      </w:r>
      <w:r w:rsidR="00177012" w:rsidRPr="00177012">
        <w:t>General Purpose Input/Output</w:t>
      </w:r>
      <w:r>
        <w:rPr>
          <w:rFonts w:hint="eastAsia"/>
        </w:rPr>
        <w:t>中详细介绍了芯片</w:t>
      </w:r>
      <w:r>
        <w:t>GPIO</w:t>
      </w:r>
      <w:r>
        <w:rPr>
          <w:rFonts w:hint="eastAsia"/>
        </w:rPr>
        <w:t>的功能、使用流程和相关寄存器。手册中介绍的内容依次如下：</w:t>
      </w:r>
    </w:p>
    <w:p w:rsidR="00C73189" w:rsidRDefault="00C73189" w:rsidP="00444D53">
      <w:pPr>
        <w:pStyle w:val="a"/>
      </w:pPr>
      <w:r>
        <w:rPr>
          <w:rFonts w:hint="eastAsia"/>
        </w:rPr>
        <w:t>简要介绍了</w:t>
      </w:r>
      <w:r>
        <w:t>GPIO</w:t>
      </w:r>
      <w:r>
        <w:rPr>
          <w:rFonts w:hint="eastAsia"/>
        </w:rPr>
        <w:t>与其他接口管脚的复用；</w:t>
      </w:r>
    </w:p>
    <w:p w:rsidR="00C73189" w:rsidRDefault="00C73189" w:rsidP="00444D53">
      <w:pPr>
        <w:pStyle w:val="a"/>
      </w:pPr>
      <w:r>
        <w:t>GPIO</w:t>
      </w:r>
      <w:r>
        <w:rPr>
          <w:rFonts w:hint="eastAsia"/>
        </w:rPr>
        <w:t>管脚的芯片电气特性，如电压、输出</w:t>
      </w:r>
      <w:r>
        <w:t>/</w:t>
      </w:r>
      <w:r>
        <w:rPr>
          <w:rFonts w:hint="eastAsia"/>
        </w:rPr>
        <w:t>输出电流等；</w:t>
      </w:r>
    </w:p>
    <w:p w:rsidR="00C73189" w:rsidRDefault="00C73189" w:rsidP="00444D53">
      <w:pPr>
        <w:pStyle w:val="a"/>
      </w:pPr>
      <w:r>
        <w:rPr>
          <w:rFonts w:hint="eastAsia"/>
        </w:rPr>
        <w:t>简要介绍</w:t>
      </w:r>
      <w:r w:rsidR="00347E62">
        <w:t>IMX6Q</w:t>
      </w:r>
      <w:r>
        <w:rPr>
          <w:rFonts w:hint="eastAsia"/>
        </w:rPr>
        <w:t>中</w:t>
      </w:r>
      <w:r>
        <w:t>GPIO</w:t>
      </w:r>
      <w:r>
        <w:rPr>
          <w:rFonts w:hint="eastAsia"/>
        </w:rPr>
        <w:t>控制器框图；</w:t>
      </w:r>
    </w:p>
    <w:p w:rsidR="00C73189" w:rsidRPr="00444D53" w:rsidRDefault="00C73189" w:rsidP="00444D53">
      <w:pPr>
        <w:pStyle w:val="a"/>
      </w:pPr>
      <w:r>
        <w:rPr>
          <w:rFonts w:hint="eastAsia"/>
        </w:rPr>
        <w:t>详细介绍</w:t>
      </w:r>
      <w:r>
        <w:t>GPIO</w:t>
      </w:r>
      <w:r>
        <w:rPr>
          <w:rFonts w:hint="eastAsia"/>
        </w:rPr>
        <w:t>的管脚复用、</w:t>
      </w:r>
      <w:r w:rsidR="00572BD6">
        <w:rPr>
          <w:rFonts w:hint="eastAsia"/>
        </w:rPr>
        <w:t>可调电气参数、对应寄存器</w:t>
      </w:r>
      <w:r>
        <w:rPr>
          <w:rFonts w:hint="eastAsia"/>
        </w:rPr>
        <w:t>等如</w:t>
      </w:r>
      <w:r>
        <w:fldChar w:fldCharType="begin"/>
      </w:r>
      <w:r>
        <w:instrText xml:space="preserve"> REF _Ref428283102 \h </w:instrText>
      </w:r>
      <w:r>
        <w:fldChar w:fldCharType="separate"/>
      </w:r>
      <w:r w:rsidR="00B96029">
        <w:rPr>
          <w:rFonts w:hint="eastAsia"/>
        </w:rPr>
        <w:t>图</w:t>
      </w:r>
      <w:r w:rsidR="00B96029">
        <w:t xml:space="preserve"> </w:t>
      </w:r>
      <w:r w:rsidR="00B96029">
        <w:rPr>
          <w:noProof/>
        </w:rPr>
        <w:t>9</w:t>
      </w:r>
      <w:r w:rsidR="00B96029">
        <w:t>.</w:t>
      </w:r>
      <w:r w:rsidR="00B96029">
        <w:rPr>
          <w:noProof/>
        </w:rPr>
        <w:t>1</w:t>
      </w:r>
      <w:r>
        <w:fldChar w:fldCharType="end"/>
      </w:r>
      <w:r>
        <w:rPr>
          <w:rFonts w:hint="eastAsia"/>
        </w:rPr>
        <w:t>所示；</w:t>
      </w:r>
    </w:p>
    <w:p w:rsidR="00C73189" w:rsidRDefault="002A2752" w:rsidP="00444D53">
      <w:pPr>
        <w:pStyle w:val="23"/>
        <w:keepNext/>
        <w:spacing w:before="62" w:after="62"/>
        <w:ind w:firstLine="0"/>
      </w:pPr>
      <w:r>
        <w:rPr>
          <w:noProof/>
        </w:rPr>
        <w:pict>
          <v:shape id="_x0000_i1044" type="#_x0000_t75" style="width:6in;height:194.1pt;visibility:visible;mso-wrap-style:square">
            <v:imagedata r:id="rId42" o:title=""/>
          </v:shape>
        </w:pict>
      </w:r>
    </w:p>
    <w:p w:rsidR="00C73189" w:rsidRDefault="00C73189" w:rsidP="00444D53">
      <w:pPr>
        <w:pStyle w:val="a8"/>
      </w:pPr>
      <w:bookmarkStart w:id="1698" w:name="_Ref428283102"/>
      <w:r>
        <w:rPr>
          <w:rFonts w:hint="eastAsia"/>
        </w:rPr>
        <w:t>图</w:t>
      </w:r>
      <w:r>
        <w:t xml:space="preserve"> </w:t>
      </w:r>
      <w:r w:rsidR="00221946">
        <w:fldChar w:fldCharType="begin"/>
      </w:r>
      <w:r w:rsidR="00221946">
        <w:instrText xml:space="preserve"> STYLEREF 1 \s </w:instrText>
      </w:r>
      <w:r w:rsidR="00221946">
        <w:fldChar w:fldCharType="separate"/>
      </w:r>
      <w:r w:rsidR="00B96029">
        <w:rPr>
          <w:noProof/>
        </w:rPr>
        <w:t>9</w:t>
      </w:r>
      <w:r w:rsidR="00221946">
        <w:rPr>
          <w:noProof/>
        </w:rPr>
        <w:fldChar w:fldCharType="end"/>
      </w:r>
      <w:r w:rsidR="009C5060">
        <w:t>.</w:t>
      </w:r>
      <w:r w:rsidR="009C5060">
        <w:fldChar w:fldCharType="begin"/>
      </w:r>
      <w:r w:rsidR="009C5060">
        <w:instrText xml:space="preserve"> SEQ </w:instrText>
      </w:r>
      <w:r w:rsidR="009C5060">
        <w:instrText>图</w:instrText>
      </w:r>
      <w:r w:rsidR="009C5060">
        <w:instrText xml:space="preserve"> \* ARABIC \s 1 </w:instrText>
      </w:r>
      <w:r w:rsidR="009C5060">
        <w:fldChar w:fldCharType="separate"/>
      </w:r>
      <w:r w:rsidR="00B96029">
        <w:rPr>
          <w:noProof/>
        </w:rPr>
        <w:t>1</w:t>
      </w:r>
      <w:r w:rsidR="009C5060">
        <w:fldChar w:fldCharType="end"/>
      </w:r>
      <w:bookmarkEnd w:id="1698"/>
      <w:r>
        <w:t xml:space="preserve">  GPIO</w:t>
      </w:r>
      <w:r>
        <w:rPr>
          <w:rFonts w:hint="eastAsia"/>
        </w:rPr>
        <w:t>管脚复用和默认状态</w:t>
      </w:r>
    </w:p>
    <w:p w:rsidR="00C73189" w:rsidRPr="00444D53" w:rsidRDefault="00C73189" w:rsidP="00341467">
      <w:pPr>
        <w:pStyle w:val="a9"/>
        <w:spacing w:before="62" w:after="62"/>
      </w:pPr>
      <w:r>
        <w:rPr>
          <w:rFonts w:hint="eastAsia"/>
        </w:rPr>
        <w:t>注：</w:t>
      </w:r>
      <w:r w:rsidR="00130E73">
        <w:fldChar w:fldCharType="begin"/>
      </w:r>
      <w:r w:rsidR="00130E73">
        <w:instrText xml:space="preserve"> REF _Ref428283102 \h  \* MERGEFORMAT </w:instrText>
      </w:r>
      <w:r w:rsidR="00130E73">
        <w:fldChar w:fldCharType="separate"/>
      </w:r>
      <w:r w:rsidR="00B96029">
        <w:rPr>
          <w:rFonts w:hint="eastAsia"/>
        </w:rPr>
        <w:t>图</w:t>
      </w:r>
      <w:r w:rsidR="00B96029">
        <w:t xml:space="preserve"> </w:t>
      </w:r>
      <w:r w:rsidR="00B96029">
        <w:rPr>
          <w:noProof/>
        </w:rPr>
        <w:t>9.1</w:t>
      </w:r>
      <w:r w:rsidR="00130E73">
        <w:fldChar w:fldCharType="end"/>
      </w:r>
      <w:r>
        <w:rPr>
          <w:rFonts w:hint="eastAsia"/>
        </w:rPr>
        <w:t>是整个管脚复用说明表格的一部分。</w:t>
      </w:r>
    </w:p>
    <w:p w:rsidR="00C73189" w:rsidRDefault="00C73189" w:rsidP="00444D53">
      <w:pPr>
        <w:pStyle w:val="a"/>
      </w:pPr>
      <w:r>
        <w:t>GPIO</w:t>
      </w:r>
      <w:r>
        <w:rPr>
          <w:rFonts w:hint="eastAsia"/>
        </w:rPr>
        <w:t>控制寄存器详细说明。</w:t>
      </w:r>
    </w:p>
    <w:p w:rsidR="00C73189" w:rsidRPr="00444D53" w:rsidRDefault="00C73189" w:rsidP="007D40FE">
      <w:pPr>
        <w:pStyle w:val="23"/>
        <w:spacing w:before="62" w:after="62"/>
      </w:pPr>
      <w:r>
        <w:rPr>
          <w:rFonts w:hint="eastAsia"/>
        </w:rPr>
        <w:t>每组</w:t>
      </w:r>
      <w:r>
        <w:t>GPIO</w:t>
      </w:r>
      <w:r>
        <w:rPr>
          <w:rFonts w:hint="eastAsia"/>
        </w:rPr>
        <w:t>包含</w:t>
      </w:r>
      <w:r w:rsidR="00FD6674">
        <w:rPr>
          <w:rFonts w:hint="eastAsia"/>
        </w:rPr>
        <w:t>8</w:t>
      </w:r>
      <w:r>
        <w:rPr>
          <w:rFonts w:hint="eastAsia"/>
        </w:rPr>
        <w:t>个控制器寄存器如</w:t>
      </w:r>
      <w:r>
        <w:fldChar w:fldCharType="begin"/>
      </w:r>
      <w:r>
        <w:instrText xml:space="preserve"> REF _Ref428795417 \h </w:instrText>
      </w:r>
      <w:r>
        <w:fldChar w:fldCharType="separate"/>
      </w:r>
      <w:r w:rsidR="00B96029">
        <w:rPr>
          <w:rFonts w:hint="eastAsia"/>
        </w:rPr>
        <w:t>图</w:t>
      </w:r>
      <w:r w:rsidR="00B96029">
        <w:t xml:space="preserve"> </w:t>
      </w:r>
      <w:r w:rsidR="00B96029">
        <w:rPr>
          <w:noProof/>
        </w:rPr>
        <w:t>9</w:t>
      </w:r>
      <w:r w:rsidR="00B96029">
        <w:t>.</w:t>
      </w:r>
      <w:r w:rsidR="00B96029">
        <w:rPr>
          <w:noProof/>
        </w:rPr>
        <w:t>2</w:t>
      </w:r>
      <w:r>
        <w:fldChar w:fldCharType="end"/>
      </w:r>
      <w:r>
        <w:rPr>
          <w:rFonts w:hint="eastAsia"/>
        </w:rPr>
        <w:t>，每组</w:t>
      </w:r>
      <w:r>
        <w:t>GPIO</w:t>
      </w:r>
      <w:r>
        <w:rPr>
          <w:rFonts w:hint="eastAsia"/>
        </w:rPr>
        <w:t>有</w:t>
      </w:r>
      <w:r w:rsidR="002A7F68">
        <w:rPr>
          <w:rFonts w:hint="eastAsia"/>
        </w:rPr>
        <w:t>32</w:t>
      </w:r>
      <w:r>
        <w:rPr>
          <w:rFonts w:hint="eastAsia"/>
        </w:rPr>
        <w:t>路</w:t>
      </w:r>
      <w:r>
        <w:t>GPIO</w:t>
      </w:r>
      <w:r>
        <w:rPr>
          <w:rFonts w:hint="eastAsia"/>
        </w:rPr>
        <w:t>管脚。不同厂家的</w:t>
      </w:r>
      <w:r>
        <w:t>GPIO</w:t>
      </w:r>
      <w:r>
        <w:rPr>
          <w:rFonts w:hint="eastAsia"/>
        </w:rPr>
        <w:t>功能、管理方式、分组情况均有差异。在</w:t>
      </w:r>
      <w:r>
        <w:t>SylixOS</w:t>
      </w:r>
      <w:r>
        <w:rPr>
          <w:rFonts w:hint="eastAsia"/>
        </w:rPr>
        <w:t>系统中，会对不同厂家的</w:t>
      </w:r>
      <w:r>
        <w:t>GPIO</w:t>
      </w:r>
      <w:r>
        <w:rPr>
          <w:rFonts w:hint="eastAsia"/>
        </w:rPr>
        <w:t>使用无差别的管理方式，所有的</w:t>
      </w:r>
      <w:r>
        <w:t>GPIO</w:t>
      </w:r>
      <w:r>
        <w:rPr>
          <w:rFonts w:hint="eastAsia"/>
        </w:rPr>
        <w:t>使用对应编号操作，因此在应用编程上均是相同的。</w:t>
      </w:r>
    </w:p>
    <w:p w:rsidR="00DD2DD9" w:rsidRDefault="002A2752" w:rsidP="00347212">
      <w:pPr>
        <w:pStyle w:val="23"/>
        <w:keepNext/>
        <w:spacing w:before="62" w:after="62"/>
        <w:ind w:firstLine="0"/>
      </w:pPr>
      <w:r>
        <w:rPr>
          <w:noProof/>
        </w:rPr>
        <w:lastRenderedPageBreak/>
        <w:pict>
          <v:shape id="_x0000_i1045" type="#_x0000_t75" style="width:431.4pt;height:136.5pt;visibility:visible;mso-wrap-style:square">
            <v:imagedata r:id="rId43" o:title=""/>
          </v:shape>
        </w:pict>
      </w:r>
    </w:p>
    <w:p w:rsidR="00C73189" w:rsidRPr="00444D53" w:rsidRDefault="00C73189" w:rsidP="00347212">
      <w:pPr>
        <w:pStyle w:val="a8"/>
      </w:pPr>
      <w:bookmarkStart w:id="1699" w:name="_Ref428795417"/>
      <w:r>
        <w:rPr>
          <w:rFonts w:hint="eastAsia"/>
        </w:rPr>
        <w:t>图</w:t>
      </w:r>
      <w:r>
        <w:t xml:space="preserve"> </w:t>
      </w:r>
      <w:r w:rsidR="00221946">
        <w:fldChar w:fldCharType="begin"/>
      </w:r>
      <w:r w:rsidR="00221946">
        <w:instrText xml:space="preserve"> STYLEREF 1 \s </w:instrText>
      </w:r>
      <w:r w:rsidR="00221946">
        <w:fldChar w:fldCharType="separate"/>
      </w:r>
      <w:r w:rsidR="00B96029">
        <w:rPr>
          <w:noProof/>
        </w:rPr>
        <w:t>9</w:t>
      </w:r>
      <w:r w:rsidR="00221946">
        <w:rPr>
          <w:noProof/>
        </w:rPr>
        <w:fldChar w:fldCharType="end"/>
      </w:r>
      <w:r w:rsidR="009C5060">
        <w:t>.</w:t>
      </w:r>
      <w:r w:rsidR="009C5060">
        <w:fldChar w:fldCharType="begin"/>
      </w:r>
      <w:r w:rsidR="009C5060">
        <w:instrText xml:space="preserve"> SEQ </w:instrText>
      </w:r>
      <w:r w:rsidR="009C5060">
        <w:instrText>图</w:instrText>
      </w:r>
      <w:r w:rsidR="009C5060">
        <w:instrText xml:space="preserve"> \* ARABIC \s 1 </w:instrText>
      </w:r>
      <w:r w:rsidR="009C5060">
        <w:fldChar w:fldCharType="separate"/>
      </w:r>
      <w:r w:rsidR="00B96029">
        <w:rPr>
          <w:noProof/>
        </w:rPr>
        <w:t>2</w:t>
      </w:r>
      <w:r w:rsidR="009C5060">
        <w:fldChar w:fldCharType="end"/>
      </w:r>
      <w:bookmarkEnd w:id="1699"/>
      <w:r>
        <w:rPr>
          <w:noProof/>
        </w:rPr>
        <w:t xml:space="preserve">  GPIO</w:t>
      </w:r>
      <w:r>
        <w:rPr>
          <w:rFonts w:hint="eastAsia"/>
          <w:noProof/>
        </w:rPr>
        <w:t>控制寄存器</w:t>
      </w:r>
    </w:p>
    <w:p w:rsidR="00C73189" w:rsidRPr="00B62A15" w:rsidRDefault="00C73189" w:rsidP="00BF0163">
      <w:pPr>
        <w:pStyle w:val="23"/>
        <w:spacing w:before="62" w:after="62"/>
        <w:ind w:firstLine="0"/>
        <w:rPr>
          <w:b/>
        </w:rPr>
      </w:pPr>
      <w:r>
        <w:rPr>
          <w:b/>
        </w:rPr>
        <w:t>GPIO</w:t>
      </w:r>
      <w:r w:rsidRPr="00B62A15">
        <w:rPr>
          <w:rFonts w:hint="eastAsia"/>
          <w:b/>
        </w:rPr>
        <w:t>驱动函数</w:t>
      </w:r>
    </w:p>
    <w:p w:rsidR="00C73189" w:rsidRPr="00006AB9" w:rsidRDefault="00C73189" w:rsidP="007664BA">
      <w:pPr>
        <w:pStyle w:val="23"/>
        <w:spacing w:before="62" w:after="62"/>
      </w:pPr>
      <w:r w:rsidRPr="007664BA">
        <w:t>SyixOS</w:t>
      </w:r>
      <w:r w:rsidRPr="007664BA">
        <w:rPr>
          <w:rFonts w:hint="eastAsia"/>
        </w:rPr>
        <w:t>将</w:t>
      </w:r>
      <w:r w:rsidRPr="007664BA">
        <w:t>GPIO</w:t>
      </w:r>
      <w:r>
        <w:rPr>
          <w:rFonts w:hint="eastAsia"/>
        </w:rPr>
        <w:t>控制器</w:t>
      </w:r>
      <w:r w:rsidRPr="007664BA">
        <w:rPr>
          <w:rFonts w:hint="eastAsia"/>
        </w:rPr>
        <w:t>功能抽象成了</w:t>
      </w:r>
      <w:r w:rsidRPr="007664BA">
        <w:t>lw_gpio_chip</w:t>
      </w:r>
      <w:r w:rsidRPr="007664BA">
        <w:rPr>
          <w:rFonts w:hint="eastAsia"/>
        </w:rPr>
        <w:t>结构体，该结构体包含了</w:t>
      </w:r>
      <w:r w:rsidRPr="007664BA">
        <w:t>GPIO</w:t>
      </w:r>
      <w:r w:rsidRPr="007664BA">
        <w:rPr>
          <w:rFonts w:hint="eastAsia"/>
        </w:rPr>
        <w:t>所</w:t>
      </w:r>
      <w:r>
        <w:rPr>
          <w:rFonts w:hint="eastAsia"/>
        </w:rPr>
        <w:t>有可能的操作：</w:t>
      </w:r>
    </w:p>
    <w:p w:rsidR="00C73189" w:rsidRPr="00460B76" w:rsidRDefault="00C73189" w:rsidP="00006AB9">
      <w:pPr>
        <w:pStyle w:val="a6"/>
        <w:rPr>
          <w:lang w:val="en-US"/>
        </w:rPr>
      </w:pPr>
      <w:r w:rsidRPr="00460B76">
        <w:rPr>
          <w:lang w:val="en-US"/>
        </w:rPr>
        <w:t>typedef struct lw_gpio_chip {</w:t>
      </w:r>
    </w:p>
    <w:p w:rsidR="00C73189" w:rsidRPr="00460B76" w:rsidRDefault="00C73189" w:rsidP="00006AB9">
      <w:pPr>
        <w:pStyle w:val="a6"/>
        <w:rPr>
          <w:lang w:val="en-US"/>
        </w:rPr>
      </w:pPr>
      <w:r w:rsidRPr="00460B76">
        <w:rPr>
          <w:lang w:val="en-US"/>
        </w:rPr>
        <w:t xml:space="preserve">    CPCHAR       </w:t>
      </w:r>
      <w:r w:rsidRPr="00460B76">
        <w:rPr>
          <w:lang w:val="en-US"/>
        </w:rPr>
        <w:tab/>
      </w:r>
      <w:r w:rsidRPr="00460B76">
        <w:rPr>
          <w:lang w:val="en-US"/>
        </w:rPr>
        <w:tab/>
        <w:t>GC_pcLabel;</w:t>
      </w:r>
    </w:p>
    <w:p w:rsidR="00C73189" w:rsidRPr="00460B76" w:rsidRDefault="00C73189" w:rsidP="00006AB9">
      <w:pPr>
        <w:pStyle w:val="a6"/>
        <w:rPr>
          <w:lang w:val="en-US"/>
        </w:rPr>
      </w:pPr>
      <w:r w:rsidRPr="00460B76">
        <w:rPr>
          <w:lang w:val="en-US"/>
        </w:rPr>
        <w:t xml:space="preserve">    LW_LIST_LINE </w:t>
      </w:r>
      <w:r w:rsidRPr="00460B76">
        <w:rPr>
          <w:lang w:val="en-US"/>
        </w:rPr>
        <w:tab/>
        <w:t>GC_lineManage;</w:t>
      </w:r>
    </w:p>
    <w:p w:rsidR="00C73189" w:rsidRPr="00460B76" w:rsidRDefault="00C73189" w:rsidP="00006AB9">
      <w:pPr>
        <w:pStyle w:val="a6"/>
        <w:rPr>
          <w:lang w:val="en-US"/>
        </w:rPr>
      </w:pPr>
      <w:r w:rsidRPr="00460B76">
        <w:rPr>
          <w:lang w:val="en-US"/>
        </w:rPr>
        <w:t xml:space="preserve">    </w:t>
      </w:r>
    </w:p>
    <w:p w:rsidR="00C73189" w:rsidRPr="00460B76" w:rsidRDefault="00C73189" w:rsidP="00006AB9">
      <w:pPr>
        <w:pStyle w:val="a6"/>
        <w:rPr>
          <w:lang w:val="en-US"/>
        </w:rPr>
      </w:pPr>
      <w:r w:rsidRPr="00460B76">
        <w:rPr>
          <w:lang w:val="en-US"/>
        </w:rPr>
        <w:t xml:space="preserve">    INT      (*GC_pfuncRequest)(struct lw_gpio_chip *pgchip, UINT uiOffset);</w:t>
      </w:r>
    </w:p>
    <w:p w:rsidR="00C73189" w:rsidRPr="00460B76" w:rsidRDefault="00C73189" w:rsidP="00006AB9">
      <w:pPr>
        <w:pStyle w:val="a6"/>
        <w:rPr>
          <w:lang w:val="en-US"/>
        </w:rPr>
      </w:pPr>
      <w:r w:rsidRPr="00460B76">
        <w:rPr>
          <w:lang w:val="en-US"/>
        </w:rPr>
        <w:t xml:space="preserve">    VOID     (*GC_pfuncFree)(struct lw_gpio_chip *pgchip, UINT uiOffset);</w:t>
      </w:r>
    </w:p>
    <w:p w:rsidR="00C73189" w:rsidRPr="00460B76" w:rsidRDefault="00C73189" w:rsidP="00952020">
      <w:pPr>
        <w:pStyle w:val="a6"/>
        <w:ind w:left="1440" w:hangingChars="800" w:hanging="1440"/>
        <w:rPr>
          <w:lang w:val="en-US"/>
        </w:rPr>
      </w:pPr>
      <w:r w:rsidRPr="00460B76">
        <w:rPr>
          <w:lang w:val="en-US"/>
        </w:rPr>
        <w:t xml:space="preserve">    INT      (*GC_pfuncGetDirection)(struct lw_gpio_chip *pgchip, UINT uiOffset);</w:t>
      </w:r>
    </w:p>
    <w:p w:rsidR="00C73189" w:rsidRPr="00460B76" w:rsidRDefault="00C73189" w:rsidP="00006AB9">
      <w:pPr>
        <w:pStyle w:val="a6"/>
        <w:rPr>
          <w:lang w:val="en-US"/>
        </w:rPr>
      </w:pPr>
      <w:r w:rsidRPr="00460B76">
        <w:rPr>
          <w:lang w:val="en-US"/>
        </w:rPr>
        <w:t xml:space="preserve">    INT      (*GC_pfuncDirectionInput)(struct lw_gpio_chip *pgchip, UINT uiOffset);</w:t>
      </w:r>
    </w:p>
    <w:p w:rsidR="00C73189" w:rsidRPr="00460B76" w:rsidRDefault="00C73189" w:rsidP="00006AB9">
      <w:pPr>
        <w:pStyle w:val="a6"/>
        <w:rPr>
          <w:lang w:val="en-US"/>
        </w:rPr>
      </w:pPr>
      <w:r w:rsidRPr="00460B76">
        <w:rPr>
          <w:lang w:val="en-US"/>
        </w:rPr>
        <w:t xml:space="preserve">    INT      (*GC_pfuncGet)(struct lw_gpio_chip *pgchip, UINT uiOffset);</w:t>
      </w:r>
    </w:p>
    <w:p w:rsidR="00C73189" w:rsidRPr="00460B76" w:rsidRDefault="00C73189" w:rsidP="00006AB9">
      <w:pPr>
        <w:pStyle w:val="a6"/>
        <w:rPr>
          <w:lang w:val="en-US"/>
        </w:rPr>
      </w:pPr>
      <w:r w:rsidRPr="00460B76">
        <w:rPr>
          <w:lang w:val="en-US"/>
        </w:rPr>
        <w:t xml:space="preserve">    INT      (*GC_pfuncDirectionOutput)(struct lw_gpio_chip *pgchip, UINT uiOffset, </w:t>
      </w:r>
    </w:p>
    <w:p w:rsidR="00C73189" w:rsidRPr="00460B76" w:rsidRDefault="00C73189" w:rsidP="00006AB9">
      <w:pPr>
        <w:pStyle w:val="a6"/>
        <w:rPr>
          <w:lang w:val="en-US"/>
        </w:rPr>
      </w:pPr>
      <w:r w:rsidRPr="00460B76">
        <w:rPr>
          <w:lang w:val="en-US"/>
        </w:rPr>
        <w:t xml:space="preserve">                                               INT iValue);</w:t>
      </w:r>
    </w:p>
    <w:p w:rsidR="00C73189" w:rsidRPr="00460B76" w:rsidRDefault="00C73189" w:rsidP="00006AB9">
      <w:pPr>
        <w:pStyle w:val="a6"/>
        <w:rPr>
          <w:lang w:val="en-US"/>
        </w:rPr>
      </w:pPr>
      <w:r w:rsidRPr="00460B76">
        <w:rPr>
          <w:lang w:val="en-US"/>
        </w:rPr>
        <w:t xml:space="preserve">    INT      (*GC_pfuncSetDebounce)(struct lw_gpio_chip *pgchip, UINT uiOffset, </w:t>
      </w:r>
    </w:p>
    <w:p w:rsidR="00C73189" w:rsidRPr="00460B76" w:rsidRDefault="00C73189" w:rsidP="00006AB9">
      <w:pPr>
        <w:pStyle w:val="a6"/>
        <w:rPr>
          <w:lang w:val="en-US"/>
        </w:rPr>
      </w:pPr>
      <w:r w:rsidRPr="00460B76">
        <w:rPr>
          <w:lang w:val="en-US"/>
        </w:rPr>
        <w:t xml:space="preserve">                                            UINT uiDebounce);</w:t>
      </w:r>
    </w:p>
    <w:p w:rsidR="00C73189" w:rsidRPr="00460B76" w:rsidRDefault="00C73189" w:rsidP="00735C04">
      <w:pPr>
        <w:pStyle w:val="a6"/>
        <w:ind w:firstLine="360"/>
        <w:rPr>
          <w:lang w:val="en-US"/>
        </w:rPr>
      </w:pPr>
      <w:r w:rsidRPr="00460B76">
        <w:rPr>
          <w:lang w:val="en-US"/>
        </w:rPr>
        <w:t xml:space="preserve">INT      (*GC_pfuncSetPull)(struct lw_gpio_chip *pgchip, UINT uiOffset, </w:t>
      </w:r>
    </w:p>
    <w:p w:rsidR="00C73189" w:rsidRPr="00460B76" w:rsidRDefault="00C73189" w:rsidP="00952020">
      <w:pPr>
        <w:pStyle w:val="a6"/>
        <w:ind w:firstLineChars="2000" w:firstLine="3600"/>
        <w:rPr>
          <w:lang w:val="en-US"/>
        </w:rPr>
      </w:pPr>
      <w:r w:rsidRPr="00460B76">
        <w:rPr>
          <w:lang w:val="en-US"/>
        </w:rPr>
        <w:t>UINT uiType);</w:t>
      </w:r>
    </w:p>
    <w:p w:rsidR="00C73189" w:rsidRPr="00460B76" w:rsidRDefault="00C73189" w:rsidP="00006AB9">
      <w:pPr>
        <w:pStyle w:val="a6"/>
        <w:rPr>
          <w:lang w:val="en-US"/>
        </w:rPr>
      </w:pPr>
      <w:r w:rsidRPr="00460B76">
        <w:rPr>
          <w:lang w:val="en-US"/>
        </w:rPr>
        <w:t xml:space="preserve">    VOID     (*GC_pfuncSet)(struct lw_gpio_chip *pgchip, UINT uiOffset, INT iValue);</w:t>
      </w:r>
    </w:p>
    <w:p w:rsidR="00C73189" w:rsidRPr="00460B76" w:rsidRDefault="00C73189" w:rsidP="00006AB9">
      <w:pPr>
        <w:pStyle w:val="a6"/>
        <w:rPr>
          <w:lang w:val="en-US"/>
        </w:rPr>
      </w:pPr>
      <w:r w:rsidRPr="00460B76">
        <w:rPr>
          <w:lang w:val="en-US"/>
        </w:rPr>
        <w:t xml:space="preserve">    INT      (*GC_pfuncSetupIrq)(struct lw_gpio_chip *pgchip, UINT uiOffset,</w:t>
      </w:r>
    </w:p>
    <w:p w:rsidR="00C73189" w:rsidRPr="00460B76" w:rsidRDefault="00C73189" w:rsidP="00006AB9">
      <w:pPr>
        <w:pStyle w:val="a6"/>
        <w:rPr>
          <w:lang w:val="en-US"/>
        </w:rPr>
      </w:pPr>
      <w:r w:rsidRPr="00460B76">
        <w:rPr>
          <w:lang w:val="en-US"/>
        </w:rPr>
        <w:t xml:space="preserve">                                          BOOL bIsLevel, UINT uiType);</w:t>
      </w:r>
    </w:p>
    <w:p w:rsidR="00C73189" w:rsidRPr="00460B76" w:rsidRDefault="00C73189" w:rsidP="00006AB9">
      <w:pPr>
        <w:pStyle w:val="a6"/>
        <w:rPr>
          <w:lang w:val="en-US"/>
        </w:rPr>
      </w:pPr>
      <w:r w:rsidRPr="00460B76">
        <w:rPr>
          <w:lang w:val="en-US"/>
        </w:rPr>
        <w:t xml:space="preserve">    VOID     (*GC_pfuncClearIrq)(struct lw_gpio_chip *pgchip, UINT uiOffset);</w:t>
      </w:r>
    </w:p>
    <w:p w:rsidR="00C73189" w:rsidRPr="00460B76" w:rsidRDefault="00C73189" w:rsidP="00006AB9">
      <w:pPr>
        <w:pStyle w:val="a6"/>
        <w:rPr>
          <w:lang w:val="en-US"/>
        </w:rPr>
      </w:pPr>
      <w:r w:rsidRPr="00460B76">
        <w:rPr>
          <w:lang w:val="en-US"/>
        </w:rPr>
        <w:t xml:space="preserve">    irqreturn_t</w:t>
      </w:r>
      <w:r w:rsidRPr="00460B76">
        <w:rPr>
          <w:lang w:val="en-US"/>
        </w:rPr>
        <w:tab/>
        <w:t>(*GC_pfuncSvrIrq)(struct lw_gpio_chip *pgchip, UINT uiOffset);</w:t>
      </w:r>
    </w:p>
    <w:p w:rsidR="00C73189" w:rsidRPr="00460B76" w:rsidRDefault="00C73189" w:rsidP="00006AB9">
      <w:pPr>
        <w:pStyle w:val="a6"/>
        <w:rPr>
          <w:lang w:val="en-US"/>
        </w:rPr>
      </w:pPr>
      <w:r w:rsidRPr="00460B76">
        <w:rPr>
          <w:lang w:val="en-US"/>
        </w:rPr>
        <w:t xml:space="preserve">    </w:t>
      </w:r>
    </w:p>
    <w:p w:rsidR="00C73189" w:rsidRPr="00460B76" w:rsidRDefault="00C73189" w:rsidP="00006AB9">
      <w:pPr>
        <w:pStyle w:val="a6"/>
        <w:rPr>
          <w:lang w:val="en-US"/>
        </w:rPr>
      </w:pPr>
      <w:r w:rsidRPr="00460B76">
        <w:rPr>
          <w:lang w:val="en-US"/>
        </w:rPr>
        <w:t xml:space="preserve">    UINT              </w:t>
      </w:r>
      <w:r w:rsidRPr="00460B76">
        <w:rPr>
          <w:lang w:val="en-US"/>
        </w:rPr>
        <w:tab/>
      </w:r>
      <w:r w:rsidRPr="00460B76">
        <w:rPr>
          <w:lang w:val="en-US"/>
        </w:rPr>
        <w:tab/>
      </w:r>
      <w:r w:rsidRPr="00460B76">
        <w:rPr>
          <w:lang w:val="en-US"/>
        </w:rPr>
        <w:tab/>
        <w:t>GC_uiBase;</w:t>
      </w:r>
    </w:p>
    <w:p w:rsidR="00C73189" w:rsidRPr="00460B76" w:rsidRDefault="00C73189" w:rsidP="00006AB9">
      <w:pPr>
        <w:pStyle w:val="a6"/>
        <w:rPr>
          <w:lang w:val="en-US"/>
        </w:rPr>
      </w:pPr>
      <w:r w:rsidRPr="00460B76">
        <w:rPr>
          <w:lang w:val="en-US"/>
        </w:rPr>
        <w:t xml:space="preserve">    UINT        </w:t>
      </w:r>
      <w:r w:rsidRPr="00460B76">
        <w:rPr>
          <w:lang w:val="en-US"/>
        </w:rPr>
        <w:tab/>
      </w:r>
      <w:r w:rsidRPr="00460B76">
        <w:rPr>
          <w:lang w:val="en-US"/>
        </w:rPr>
        <w:tab/>
      </w:r>
      <w:r w:rsidRPr="00460B76">
        <w:rPr>
          <w:lang w:val="en-US"/>
        </w:rPr>
        <w:tab/>
      </w:r>
      <w:r w:rsidRPr="00460B76">
        <w:rPr>
          <w:lang w:val="en-US"/>
        </w:rPr>
        <w:tab/>
        <w:t>GC_uiNGpios;</w:t>
      </w:r>
    </w:p>
    <w:p w:rsidR="00C73189" w:rsidRPr="00460B76" w:rsidRDefault="00C73189" w:rsidP="00006AB9">
      <w:pPr>
        <w:pStyle w:val="a6"/>
        <w:rPr>
          <w:lang w:val="en-US"/>
        </w:rPr>
      </w:pPr>
      <w:r w:rsidRPr="00460B76">
        <w:rPr>
          <w:lang w:val="en-US"/>
        </w:rPr>
        <w:t xml:space="preserve">    struct lw_gpio_desc     *GC_gdDesc;</w:t>
      </w:r>
    </w:p>
    <w:p w:rsidR="00C73189" w:rsidRPr="00460B76" w:rsidRDefault="00C73189" w:rsidP="002C3214">
      <w:pPr>
        <w:pStyle w:val="a6"/>
        <w:ind w:firstLine="360"/>
        <w:rPr>
          <w:lang w:val="en-US"/>
        </w:rPr>
      </w:pPr>
      <w:r w:rsidRPr="00460B76">
        <w:rPr>
          <w:lang w:val="en-US"/>
        </w:rPr>
        <w:t xml:space="preserve">ULONG                </w:t>
      </w:r>
      <w:r w:rsidRPr="00460B76">
        <w:rPr>
          <w:lang w:val="en-US"/>
        </w:rPr>
        <w:tab/>
      </w:r>
      <w:r w:rsidRPr="00460B76">
        <w:rPr>
          <w:lang w:val="en-US"/>
        </w:rPr>
        <w:tab/>
        <w:t xml:space="preserve">GC_ulPad[16];                 /*  </w:t>
      </w:r>
      <w:r>
        <w:rPr>
          <w:rFonts w:hint="eastAsia"/>
        </w:rPr>
        <w:t>保留未来扩展</w:t>
      </w:r>
      <w:r w:rsidRPr="00460B76">
        <w:rPr>
          <w:lang w:val="en-US"/>
        </w:rPr>
        <w:t xml:space="preserve">          */</w:t>
      </w:r>
    </w:p>
    <w:p w:rsidR="00C73189" w:rsidRPr="00460B76" w:rsidRDefault="00C73189" w:rsidP="002C3214">
      <w:pPr>
        <w:pStyle w:val="a6"/>
        <w:ind w:firstLine="360"/>
        <w:rPr>
          <w:lang w:val="en-US"/>
        </w:rPr>
      </w:pPr>
      <w:r w:rsidRPr="00460B76">
        <w:rPr>
          <w:lang w:val="en-US"/>
        </w:rPr>
        <w:t xml:space="preserve"> </w:t>
      </w:r>
    </w:p>
    <w:p w:rsidR="00C73189" w:rsidRPr="00460B76" w:rsidRDefault="00C73189" w:rsidP="00006AB9">
      <w:pPr>
        <w:pStyle w:val="a6"/>
        <w:rPr>
          <w:lang w:val="en-US"/>
        </w:rPr>
      </w:pPr>
      <w:r w:rsidRPr="00460B76">
        <w:rPr>
          <w:lang w:val="en-US"/>
        </w:rPr>
        <w:t>} LW_GPIO_CHIP;</w:t>
      </w:r>
    </w:p>
    <w:p w:rsidR="00C73189" w:rsidRPr="00460B76" w:rsidRDefault="00C73189" w:rsidP="00006AB9">
      <w:pPr>
        <w:pStyle w:val="a6"/>
        <w:rPr>
          <w:lang w:val="en-US"/>
        </w:rPr>
      </w:pPr>
      <w:r w:rsidRPr="00460B76">
        <w:rPr>
          <w:lang w:val="en-US"/>
        </w:rPr>
        <w:t>typedef LW_GPIO_CHIP        *PLW_GPIO_CHIP;</w:t>
      </w:r>
    </w:p>
    <w:p w:rsidR="00C73189" w:rsidRPr="00460B76" w:rsidRDefault="00C73189" w:rsidP="00006AB9">
      <w:pPr>
        <w:pStyle w:val="a6"/>
        <w:rPr>
          <w:lang w:val="en-US"/>
        </w:rPr>
      </w:pPr>
      <w:r w:rsidRPr="00460B76">
        <w:rPr>
          <w:lang w:val="en-US"/>
        </w:rPr>
        <w:t xml:space="preserve"> </w:t>
      </w:r>
    </w:p>
    <w:p w:rsidR="00C73189" w:rsidRPr="00460B76" w:rsidRDefault="00C73189" w:rsidP="00EA2E33">
      <w:pPr>
        <w:pStyle w:val="23"/>
        <w:spacing w:before="62" w:after="62"/>
      </w:pPr>
      <w:r>
        <w:rPr>
          <w:rFonts w:hint="eastAsia"/>
        </w:rPr>
        <w:t>结构体</w:t>
      </w:r>
      <w:r w:rsidRPr="00460B76">
        <w:t>lw_gpio_chip</w:t>
      </w:r>
      <w:r>
        <w:rPr>
          <w:rFonts w:hint="eastAsia"/>
        </w:rPr>
        <w:t>成员函数和变量的功能说明如下</w:t>
      </w:r>
      <w:r w:rsidRPr="00460B76">
        <w:rPr>
          <w:rFonts w:hint="eastAsia"/>
        </w:rPr>
        <w:t>：</w:t>
      </w:r>
    </w:p>
    <w:p w:rsidR="00C73189" w:rsidRPr="00460B76" w:rsidRDefault="00C73189" w:rsidP="00925D86">
      <w:pPr>
        <w:pStyle w:val="a6"/>
        <w:rPr>
          <w:lang w:val="en-US"/>
        </w:rPr>
      </w:pPr>
      <w:r w:rsidRPr="00460B76">
        <w:rPr>
          <w:lang w:val="en-US"/>
        </w:rPr>
        <w:lastRenderedPageBreak/>
        <w:t>INT      (*GC_pfuncRequest)(struct lw_gpio_chip *pgchip, UINT uiOffset);</w:t>
      </w:r>
    </w:p>
    <w:p w:rsidR="00C73189" w:rsidRDefault="00C73189" w:rsidP="00925D86">
      <w:pPr>
        <w:pStyle w:val="a"/>
        <w:rPr>
          <w:lang w:val="de-DE"/>
        </w:rPr>
      </w:pPr>
      <w:r>
        <w:rPr>
          <w:rFonts w:hint="eastAsia"/>
          <w:lang w:val="de-DE"/>
        </w:rPr>
        <w:t>功能：</w:t>
      </w:r>
      <w:r w:rsidRPr="00925D86">
        <w:rPr>
          <w:rFonts w:hint="eastAsia"/>
          <w:lang w:val="de-DE"/>
        </w:rPr>
        <w:t>从</w:t>
      </w:r>
      <w:r w:rsidRPr="00925D86">
        <w:rPr>
          <w:lang w:val="de-DE"/>
        </w:rPr>
        <w:t>SylixOS</w:t>
      </w:r>
      <w:r w:rsidRPr="00925D86">
        <w:rPr>
          <w:rFonts w:hint="eastAsia"/>
          <w:lang w:val="de-DE"/>
        </w:rPr>
        <w:t>系统中申请一个</w:t>
      </w:r>
      <w:r w:rsidRPr="00925D86">
        <w:rPr>
          <w:lang w:val="de-DE"/>
        </w:rPr>
        <w:t>GPIO</w:t>
      </w:r>
      <w:r>
        <w:rPr>
          <w:rFonts w:hint="eastAsia"/>
          <w:lang w:val="de-DE"/>
        </w:rPr>
        <w:t>；</w:t>
      </w:r>
    </w:p>
    <w:p w:rsidR="00C73189" w:rsidRDefault="00C73189" w:rsidP="00B40F6B">
      <w:pPr>
        <w:pStyle w:val="a"/>
        <w:rPr>
          <w:lang w:val="de-DE"/>
        </w:rPr>
      </w:pPr>
      <w:r>
        <w:rPr>
          <w:lang w:val="de-DE"/>
        </w:rPr>
        <w:t>pgchip</w:t>
      </w:r>
      <w:r>
        <w:rPr>
          <w:rFonts w:hint="eastAsia"/>
          <w:lang w:val="de-DE"/>
        </w:rPr>
        <w:t>：</w:t>
      </w:r>
      <w:r>
        <w:rPr>
          <w:lang w:val="de-DE"/>
        </w:rPr>
        <w:t xml:space="preserve"> GPIO</w:t>
      </w:r>
      <w:r>
        <w:rPr>
          <w:rFonts w:hint="eastAsia"/>
          <w:lang w:val="de-DE"/>
        </w:rPr>
        <w:t>控制器抽象结构体指针；</w:t>
      </w:r>
    </w:p>
    <w:p w:rsidR="00C73189" w:rsidRDefault="00C73189" w:rsidP="00B40F6B">
      <w:pPr>
        <w:pStyle w:val="a"/>
        <w:rPr>
          <w:lang w:val="de-DE"/>
        </w:rPr>
      </w:pPr>
      <w:r>
        <w:rPr>
          <w:lang w:val="de-DE"/>
        </w:rPr>
        <w:t>uiOffset</w:t>
      </w:r>
      <w:r>
        <w:rPr>
          <w:rFonts w:hint="eastAsia"/>
          <w:lang w:val="de-DE"/>
        </w:rPr>
        <w:t>：</w:t>
      </w:r>
      <w:r>
        <w:rPr>
          <w:lang w:val="de-DE"/>
        </w:rPr>
        <w:t>GPIO</w:t>
      </w:r>
      <w:r>
        <w:rPr>
          <w:rFonts w:hint="eastAsia"/>
          <w:lang w:val="de-DE"/>
        </w:rPr>
        <w:t>编号。</w:t>
      </w:r>
    </w:p>
    <w:p w:rsidR="00C73189" w:rsidRPr="00460B76" w:rsidRDefault="00C73189" w:rsidP="00EA2E33">
      <w:pPr>
        <w:pStyle w:val="a6"/>
        <w:rPr>
          <w:lang w:val="en-US"/>
        </w:rPr>
      </w:pPr>
      <w:r w:rsidRPr="00460B76">
        <w:rPr>
          <w:lang w:val="en-US"/>
        </w:rPr>
        <w:t>VOID     (*GC_pfuncFree)(struct lw_gpio_chip *pgchip, UINT uiOffset);</w:t>
      </w:r>
    </w:p>
    <w:p w:rsidR="00C73189" w:rsidRDefault="00C73189" w:rsidP="00925D86">
      <w:pPr>
        <w:pStyle w:val="a"/>
        <w:rPr>
          <w:lang w:val="de-DE"/>
        </w:rPr>
      </w:pPr>
      <w:r>
        <w:rPr>
          <w:rFonts w:hint="eastAsia"/>
          <w:lang w:val="de-DE"/>
        </w:rPr>
        <w:t>功能：</w:t>
      </w:r>
      <w:r w:rsidRPr="00925D86">
        <w:rPr>
          <w:rFonts w:hint="eastAsia"/>
          <w:lang w:val="de-DE"/>
        </w:rPr>
        <w:t>释放正在使用的</w:t>
      </w:r>
      <w:r w:rsidRPr="00925D86">
        <w:rPr>
          <w:lang w:val="de-DE"/>
        </w:rPr>
        <w:t>GPIO</w:t>
      </w:r>
      <w:r>
        <w:rPr>
          <w:rFonts w:hint="eastAsia"/>
          <w:lang w:val="de-DE"/>
        </w:rPr>
        <w:t>，如果当前是中断模式，则取消中断；</w:t>
      </w:r>
    </w:p>
    <w:p w:rsidR="00C73189" w:rsidRDefault="00C73189" w:rsidP="00B40F6B">
      <w:pPr>
        <w:pStyle w:val="a"/>
        <w:rPr>
          <w:lang w:val="de-DE"/>
        </w:rPr>
      </w:pPr>
      <w:r>
        <w:rPr>
          <w:lang w:val="de-DE"/>
        </w:rPr>
        <w:t>pgchip</w:t>
      </w:r>
      <w:r>
        <w:rPr>
          <w:rFonts w:hint="eastAsia"/>
          <w:lang w:val="de-DE"/>
        </w:rPr>
        <w:t>：</w:t>
      </w:r>
      <w:r>
        <w:rPr>
          <w:lang w:val="de-DE"/>
        </w:rPr>
        <w:t xml:space="preserve"> GPIO</w:t>
      </w:r>
      <w:r>
        <w:rPr>
          <w:rFonts w:hint="eastAsia"/>
          <w:lang w:val="de-DE"/>
        </w:rPr>
        <w:t>控制器抽象结构体指针；</w:t>
      </w:r>
    </w:p>
    <w:p w:rsidR="00C73189" w:rsidRPr="00E47AD9" w:rsidRDefault="00C73189" w:rsidP="00B40F6B">
      <w:pPr>
        <w:pStyle w:val="a"/>
        <w:rPr>
          <w:lang w:val="de-DE"/>
        </w:rPr>
      </w:pPr>
      <w:r>
        <w:rPr>
          <w:lang w:val="de-DE"/>
        </w:rPr>
        <w:t>uiOffset</w:t>
      </w:r>
      <w:r>
        <w:rPr>
          <w:rFonts w:hint="eastAsia"/>
          <w:lang w:val="de-DE"/>
        </w:rPr>
        <w:t>：</w:t>
      </w:r>
      <w:r>
        <w:rPr>
          <w:lang w:val="de-DE"/>
        </w:rPr>
        <w:t>GPIO</w:t>
      </w:r>
      <w:r>
        <w:rPr>
          <w:rFonts w:hint="eastAsia"/>
          <w:lang w:val="de-DE"/>
        </w:rPr>
        <w:t>编号。</w:t>
      </w:r>
    </w:p>
    <w:p w:rsidR="00C73189" w:rsidRPr="00460B76" w:rsidRDefault="00C73189" w:rsidP="00952020">
      <w:pPr>
        <w:pStyle w:val="a6"/>
        <w:ind w:left="1440" w:hangingChars="800" w:hanging="1440"/>
        <w:rPr>
          <w:lang w:val="en-US"/>
        </w:rPr>
      </w:pPr>
      <w:r w:rsidRPr="00460B76">
        <w:rPr>
          <w:lang w:val="en-US"/>
        </w:rPr>
        <w:t>INT      (*GC_pfuncGetDirection)(struct lw_gpio_chip *pgchip, UINT uiOffset);</w:t>
      </w:r>
    </w:p>
    <w:p w:rsidR="00C73189" w:rsidRDefault="00C73189" w:rsidP="00925D86">
      <w:pPr>
        <w:pStyle w:val="a"/>
        <w:rPr>
          <w:lang w:val="de-DE"/>
        </w:rPr>
      </w:pPr>
      <w:r>
        <w:rPr>
          <w:rFonts w:hint="eastAsia"/>
          <w:lang w:val="de-DE"/>
        </w:rPr>
        <w:t>功能：</w:t>
      </w:r>
      <w:r w:rsidRPr="00925D86">
        <w:rPr>
          <w:rFonts w:hint="eastAsia"/>
          <w:lang w:val="de-DE"/>
        </w:rPr>
        <w:t>获得指定</w:t>
      </w:r>
      <w:r w:rsidRPr="00925D86">
        <w:rPr>
          <w:lang w:val="de-DE"/>
        </w:rPr>
        <w:t>GPIO</w:t>
      </w:r>
      <w:r w:rsidRPr="00925D86">
        <w:rPr>
          <w:rFonts w:hint="eastAsia"/>
          <w:lang w:val="de-DE"/>
        </w:rPr>
        <w:t>方向，</w:t>
      </w:r>
      <w:r w:rsidRPr="00925D86">
        <w:rPr>
          <w:lang w:val="de-DE"/>
        </w:rPr>
        <w:t>1</w:t>
      </w:r>
      <w:r w:rsidRPr="00925D86">
        <w:rPr>
          <w:rFonts w:hint="eastAsia"/>
          <w:lang w:val="de-DE"/>
        </w:rPr>
        <w:t>表示输出，</w:t>
      </w:r>
      <w:r w:rsidRPr="00925D86">
        <w:rPr>
          <w:lang w:val="de-DE"/>
        </w:rPr>
        <w:t>0</w:t>
      </w:r>
      <w:r>
        <w:rPr>
          <w:rFonts w:hint="eastAsia"/>
          <w:lang w:val="de-DE"/>
        </w:rPr>
        <w:t>表示输入；</w:t>
      </w:r>
    </w:p>
    <w:p w:rsidR="00C73189" w:rsidRDefault="00C73189" w:rsidP="00B40F6B">
      <w:pPr>
        <w:pStyle w:val="a"/>
        <w:rPr>
          <w:lang w:val="de-DE"/>
        </w:rPr>
      </w:pPr>
      <w:r>
        <w:rPr>
          <w:lang w:val="de-DE"/>
        </w:rPr>
        <w:t>pgchip</w:t>
      </w:r>
      <w:r>
        <w:rPr>
          <w:rFonts w:hint="eastAsia"/>
          <w:lang w:val="de-DE"/>
        </w:rPr>
        <w:t>：</w:t>
      </w:r>
      <w:r>
        <w:rPr>
          <w:lang w:val="de-DE"/>
        </w:rPr>
        <w:t xml:space="preserve"> GPIO</w:t>
      </w:r>
      <w:r>
        <w:rPr>
          <w:rFonts w:hint="eastAsia"/>
          <w:lang w:val="de-DE"/>
        </w:rPr>
        <w:t>控制器抽象结构体指针；</w:t>
      </w:r>
    </w:p>
    <w:p w:rsidR="00C73189" w:rsidRPr="00B42226" w:rsidRDefault="00C73189" w:rsidP="00B40F6B">
      <w:pPr>
        <w:pStyle w:val="a"/>
        <w:rPr>
          <w:lang w:val="de-DE"/>
        </w:rPr>
      </w:pPr>
      <w:r>
        <w:rPr>
          <w:lang w:val="de-DE"/>
        </w:rPr>
        <w:t>uiOffset</w:t>
      </w:r>
      <w:r>
        <w:rPr>
          <w:rFonts w:hint="eastAsia"/>
          <w:lang w:val="de-DE"/>
        </w:rPr>
        <w:t>：</w:t>
      </w:r>
      <w:r>
        <w:rPr>
          <w:lang w:val="de-DE"/>
        </w:rPr>
        <w:t>GPIO</w:t>
      </w:r>
      <w:r>
        <w:rPr>
          <w:rFonts w:hint="eastAsia"/>
          <w:lang w:val="de-DE"/>
        </w:rPr>
        <w:t>编号。</w:t>
      </w:r>
    </w:p>
    <w:p w:rsidR="00C73189" w:rsidRPr="00460B76" w:rsidRDefault="00C73189" w:rsidP="00EA2E33">
      <w:pPr>
        <w:pStyle w:val="a6"/>
        <w:rPr>
          <w:lang w:val="en-US"/>
        </w:rPr>
      </w:pPr>
      <w:r w:rsidRPr="00460B76">
        <w:rPr>
          <w:lang w:val="en-US"/>
        </w:rPr>
        <w:t>INT      (*GC_pfuncDirectionInput)(struct lw_gpio_chip *pgchip, UINT uiOffset);</w:t>
      </w:r>
    </w:p>
    <w:p w:rsidR="00C73189" w:rsidRDefault="00C73189" w:rsidP="00E94E72">
      <w:pPr>
        <w:pStyle w:val="a"/>
        <w:rPr>
          <w:lang w:val="de-DE"/>
        </w:rPr>
      </w:pPr>
      <w:r>
        <w:rPr>
          <w:rFonts w:hint="eastAsia"/>
          <w:lang w:val="de-DE"/>
        </w:rPr>
        <w:t>功能：</w:t>
      </w:r>
      <w:r w:rsidRPr="00E94E72">
        <w:rPr>
          <w:rFonts w:hint="eastAsia"/>
          <w:lang w:val="de-DE"/>
        </w:rPr>
        <w:t>设置指定</w:t>
      </w:r>
      <w:r w:rsidRPr="00E94E72">
        <w:rPr>
          <w:lang w:val="de-DE"/>
        </w:rPr>
        <w:t>GPIO</w:t>
      </w:r>
      <w:r>
        <w:rPr>
          <w:rFonts w:hint="eastAsia"/>
          <w:lang w:val="de-DE"/>
        </w:rPr>
        <w:t>为输入模式；</w:t>
      </w:r>
    </w:p>
    <w:p w:rsidR="00C73189" w:rsidRDefault="00C73189" w:rsidP="00B40F6B">
      <w:pPr>
        <w:pStyle w:val="a"/>
        <w:rPr>
          <w:lang w:val="de-DE"/>
        </w:rPr>
      </w:pPr>
      <w:r>
        <w:rPr>
          <w:lang w:val="de-DE"/>
        </w:rPr>
        <w:t>pgchip</w:t>
      </w:r>
      <w:r>
        <w:rPr>
          <w:rFonts w:hint="eastAsia"/>
          <w:lang w:val="de-DE"/>
        </w:rPr>
        <w:t>：</w:t>
      </w:r>
      <w:r>
        <w:rPr>
          <w:lang w:val="de-DE"/>
        </w:rPr>
        <w:t>GPIO</w:t>
      </w:r>
      <w:r>
        <w:rPr>
          <w:rFonts w:hint="eastAsia"/>
          <w:lang w:val="de-DE"/>
        </w:rPr>
        <w:t>控制器抽象结构体指针；</w:t>
      </w:r>
    </w:p>
    <w:p w:rsidR="00C73189" w:rsidRPr="00B42226" w:rsidRDefault="00C73189" w:rsidP="00B40F6B">
      <w:pPr>
        <w:pStyle w:val="a"/>
        <w:rPr>
          <w:lang w:val="de-DE"/>
        </w:rPr>
      </w:pPr>
      <w:r>
        <w:rPr>
          <w:lang w:val="de-DE"/>
        </w:rPr>
        <w:t>uiOffset</w:t>
      </w:r>
      <w:r>
        <w:rPr>
          <w:rFonts w:hint="eastAsia"/>
          <w:lang w:val="de-DE"/>
        </w:rPr>
        <w:t>：</w:t>
      </w:r>
      <w:r>
        <w:rPr>
          <w:lang w:val="de-DE"/>
        </w:rPr>
        <w:t>GPIO</w:t>
      </w:r>
      <w:r>
        <w:rPr>
          <w:rFonts w:hint="eastAsia"/>
          <w:lang w:val="de-DE"/>
        </w:rPr>
        <w:t>编号。</w:t>
      </w:r>
    </w:p>
    <w:p w:rsidR="00C73189" w:rsidRPr="00460B76" w:rsidRDefault="00C73189" w:rsidP="00EA2E33">
      <w:pPr>
        <w:pStyle w:val="a6"/>
        <w:rPr>
          <w:lang w:val="en-US"/>
        </w:rPr>
      </w:pPr>
      <w:r w:rsidRPr="00460B76">
        <w:rPr>
          <w:lang w:val="en-US"/>
        </w:rPr>
        <w:t>INT      (*GC_pfuncGet)(struct lw_gpio_chip *pgchip, UINT uiOffset);</w:t>
      </w:r>
    </w:p>
    <w:p w:rsidR="00C73189" w:rsidRDefault="00C73189" w:rsidP="00D75EC5">
      <w:pPr>
        <w:pStyle w:val="a"/>
        <w:rPr>
          <w:lang w:val="de-DE"/>
        </w:rPr>
      </w:pPr>
      <w:r>
        <w:rPr>
          <w:rFonts w:hint="eastAsia"/>
          <w:lang w:val="de-DE"/>
        </w:rPr>
        <w:t>功能：</w:t>
      </w:r>
      <w:r w:rsidRPr="00D75EC5">
        <w:rPr>
          <w:rFonts w:hint="eastAsia"/>
          <w:lang w:val="de-DE"/>
        </w:rPr>
        <w:t>获得指定</w:t>
      </w:r>
      <w:r w:rsidRPr="00D75EC5">
        <w:rPr>
          <w:lang w:val="de-DE"/>
        </w:rPr>
        <w:t>GPIO</w:t>
      </w:r>
      <w:r>
        <w:rPr>
          <w:rFonts w:hint="eastAsia"/>
          <w:lang w:val="de-DE"/>
        </w:rPr>
        <w:t>的状态</w:t>
      </w:r>
      <w:r w:rsidRPr="00D75EC5">
        <w:rPr>
          <w:rFonts w:hint="eastAsia"/>
          <w:lang w:val="de-DE"/>
        </w:rPr>
        <w:t>，</w:t>
      </w:r>
      <w:r w:rsidRPr="00D75EC5">
        <w:rPr>
          <w:lang w:val="de-DE"/>
        </w:rPr>
        <w:t>1</w:t>
      </w:r>
      <w:r w:rsidRPr="00D75EC5">
        <w:rPr>
          <w:rFonts w:hint="eastAsia"/>
          <w:lang w:val="de-DE"/>
        </w:rPr>
        <w:t>表示高电平，</w:t>
      </w:r>
      <w:r w:rsidRPr="00D75EC5">
        <w:rPr>
          <w:lang w:val="de-DE"/>
        </w:rPr>
        <w:t>0</w:t>
      </w:r>
      <w:r>
        <w:rPr>
          <w:rFonts w:hint="eastAsia"/>
          <w:lang w:val="de-DE"/>
        </w:rPr>
        <w:t>表示低电平；</w:t>
      </w:r>
    </w:p>
    <w:p w:rsidR="00C73189" w:rsidRDefault="00C73189" w:rsidP="00B40F6B">
      <w:pPr>
        <w:pStyle w:val="a"/>
        <w:rPr>
          <w:lang w:val="de-DE"/>
        </w:rPr>
      </w:pPr>
      <w:r>
        <w:rPr>
          <w:lang w:val="de-DE"/>
        </w:rPr>
        <w:t>pgchip</w:t>
      </w:r>
      <w:r>
        <w:rPr>
          <w:rFonts w:hint="eastAsia"/>
          <w:lang w:val="de-DE"/>
        </w:rPr>
        <w:t>：</w:t>
      </w:r>
      <w:r>
        <w:rPr>
          <w:lang w:val="de-DE"/>
        </w:rPr>
        <w:t>GPIO</w:t>
      </w:r>
      <w:r>
        <w:rPr>
          <w:rFonts w:hint="eastAsia"/>
          <w:lang w:val="de-DE"/>
        </w:rPr>
        <w:t>控制器抽象结构体指针；</w:t>
      </w:r>
    </w:p>
    <w:p w:rsidR="00C73189" w:rsidRPr="00B42226" w:rsidRDefault="00C73189" w:rsidP="00B40F6B">
      <w:pPr>
        <w:pStyle w:val="a"/>
        <w:rPr>
          <w:lang w:val="de-DE"/>
        </w:rPr>
      </w:pPr>
      <w:r>
        <w:rPr>
          <w:lang w:val="de-DE"/>
        </w:rPr>
        <w:t>uiOffset</w:t>
      </w:r>
      <w:r>
        <w:rPr>
          <w:rFonts w:hint="eastAsia"/>
          <w:lang w:val="de-DE"/>
        </w:rPr>
        <w:t>：</w:t>
      </w:r>
      <w:r>
        <w:rPr>
          <w:lang w:val="de-DE"/>
        </w:rPr>
        <w:t>GPIO</w:t>
      </w:r>
      <w:r>
        <w:rPr>
          <w:rFonts w:hint="eastAsia"/>
          <w:lang w:val="de-DE"/>
        </w:rPr>
        <w:t>编号。</w:t>
      </w:r>
    </w:p>
    <w:p w:rsidR="00C73189" w:rsidRPr="00460B76" w:rsidRDefault="00C73189" w:rsidP="00EA2E33">
      <w:pPr>
        <w:pStyle w:val="a6"/>
        <w:rPr>
          <w:lang w:val="en-US"/>
        </w:rPr>
      </w:pPr>
      <w:r w:rsidRPr="00460B76">
        <w:rPr>
          <w:lang w:val="en-US"/>
        </w:rPr>
        <w:t xml:space="preserve">INT      (*GC_pfuncDirectionOutput)(struct lw_gpio_chip *pgchip, UINT uiOffset, </w:t>
      </w:r>
    </w:p>
    <w:p w:rsidR="00C73189" w:rsidRDefault="00C73189" w:rsidP="00EA2E33">
      <w:pPr>
        <w:pStyle w:val="a6"/>
      </w:pPr>
      <w:r w:rsidRPr="00460B76">
        <w:rPr>
          <w:lang w:val="en-US"/>
        </w:rPr>
        <w:t xml:space="preserve">                                          </w:t>
      </w:r>
      <w:r w:rsidRPr="00C932EA">
        <w:t>INT iValue)</w:t>
      </w:r>
      <w:r>
        <w:t>;</w:t>
      </w:r>
    </w:p>
    <w:p w:rsidR="00C73189" w:rsidRDefault="00C73189" w:rsidP="004E3181">
      <w:pPr>
        <w:pStyle w:val="a"/>
        <w:rPr>
          <w:lang w:val="de-DE"/>
        </w:rPr>
      </w:pPr>
      <w:r>
        <w:rPr>
          <w:rFonts w:hint="eastAsia"/>
          <w:lang w:val="de-DE"/>
        </w:rPr>
        <w:t>功能：</w:t>
      </w:r>
      <w:r w:rsidRPr="004E3181">
        <w:rPr>
          <w:rFonts w:hint="eastAsia"/>
          <w:lang w:val="de-DE"/>
        </w:rPr>
        <w:t>设置指定</w:t>
      </w:r>
      <w:r w:rsidRPr="004E3181">
        <w:rPr>
          <w:lang w:val="de-DE"/>
        </w:rPr>
        <w:t>GPIO</w:t>
      </w:r>
      <w:r>
        <w:rPr>
          <w:rFonts w:hint="eastAsia"/>
          <w:lang w:val="de-DE"/>
        </w:rPr>
        <w:t>为输出模式；</w:t>
      </w:r>
    </w:p>
    <w:p w:rsidR="00C73189" w:rsidRDefault="00C73189" w:rsidP="00B40F6B">
      <w:pPr>
        <w:pStyle w:val="a"/>
        <w:rPr>
          <w:lang w:val="de-DE"/>
        </w:rPr>
      </w:pPr>
      <w:r>
        <w:rPr>
          <w:lang w:val="de-DE"/>
        </w:rPr>
        <w:t>pgchip</w:t>
      </w:r>
      <w:r>
        <w:rPr>
          <w:rFonts w:hint="eastAsia"/>
          <w:lang w:val="de-DE"/>
        </w:rPr>
        <w:t>：</w:t>
      </w:r>
      <w:r>
        <w:rPr>
          <w:lang w:val="de-DE"/>
        </w:rPr>
        <w:t>GPIO</w:t>
      </w:r>
      <w:r>
        <w:rPr>
          <w:rFonts w:hint="eastAsia"/>
          <w:lang w:val="de-DE"/>
        </w:rPr>
        <w:t>控制器抽象结构体指针；</w:t>
      </w:r>
    </w:p>
    <w:p w:rsidR="00C73189" w:rsidRDefault="00C73189" w:rsidP="00B40F6B">
      <w:pPr>
        <w:pStyle w:val="a"/>
        <w:rPr>
          <w:lang w:val="de-DE"/>
        </w:rPr>
      </w:pPr>
      <w:r>
        <w:rPr>
          <w:lang w:val="de-DE"/>
        </w:rPr>
        <w:t>uiOffset</w:t>
      </w:r>
      <w:r>
        <w:rPr>
          <w:rFonts w:hint="eastAsia"/>
          <w:lang w:val="de-DE"/>
        </w:rPr>
        <w:t>：</w:t>
      </w:r>
      <w:r>
        <w:rPr>
          <w:lang w:val="de-DE"/>
        </w:rPr>
        <w:t>GPIO</w:t>
      </w:r>
      <w:r>
        <w:rPr>
          <w:rFonts w:hint="eastAsia"/>
          <w:lang w:val="de-DE"/>
        </w:rPr>
        <w:t>编号；</w:t>
      </w:r>
    </w:p>
    <w:p w:rsidR="00C73189" w:rsidRPr="00B42226" w:rsidRDefault="00C73189" w:rsidP="00B40F6B">
      <w:pPr>
        <w:pStyle w:val="a"/>
        <w:rPr>
          <w:lang w:val="de-DE"/>
        </w:rPr>
      </w:pPr>
      <w:r>
        <w:rPr>
          <w:lang w:val="de-DE"/>
        </w:rPr>
        <w:t>iValue</w:t>
      </w:r>
      <w:r>
        <w:rPr>
          <w:rFonts w:hint="eastAsia"/>
          <w:lang w:val="de-DE"/>
        </w:rPr>
        <w:t>：输出值。</w:t>
      </w:r>
    </w:p>
    <w:p w:rsidR="00C73189" w:rsidRPr="00460B76" w:rsidRDefault="00C73189" w:rsidP="00EA2E33">
      <w:pPr>
        <w:pStyle w:val="a6"/>
        <w:rPr>
          <w:lang w:val="en-US"/>
        </w:rPr>
      </w:pPr>
      <w:r w:rsidRPr="00460B76">
        <w:rPr>
          <w:lang w:val="en-US"/>
        </w:rPr>
        <w:t xml:space="preserve">INT      (*GC_pfuncSetDebounce)(struct lw_gpio_chip *pgchip, UINT uiOffset, </w:t>
      </w:r>
    </w:p>
    <w:p w:rsidR="00C73189" w:rsidRDefault="00C73189" w:rsidP="00EA2E33">
      <w:pPr>
        <w:pStyle w:val="a6"/>
      </w:pPr>
      <w:r w:rsidRPr="00460B76">
        <w:rPr>
          <w:lang w:val="en-US"/>
        </w:rPr>
        <w:t xml:space="preserve">                                     </w:t>
      </w:r>
      <w:r w:rsidRPr="00C932EA">
        <w:t>UINT uiDebounce)</w:t>
      </w:r>
      <w:r>
        <w:t>;</w:t>
      </w:r>
    </w:p>
    <w:p w:rsidR="00C73189" w:rsidRDefault="00C73189" w:rsidP="00B2308C">
      <w:pPr>
        <w:pStyle w:val="a"/>
        <w:rPr>
          <w:lang w:val="de-DE"/>
        </w:rPr>
      </w:pPr>
      <w:r>
        <w:rPr>
          <w:rFonts w:hint="eastAsia"/>
          <w:lang w:val="de-DE"/>
        </w:rPr>
        <w:t>功能：</w:t>
      </w:r>
      <w:r w:rsidRPr="00B2308C">
        <w:rPr>
          <w:rFonts w:hint="eastAsia"/>
          <w:lang w:val="de-DE"/>
        </w:rPr>
        <w:t>设置指定</w:t>
      </w:r>
      <w:r w:rsidRPr="00B2308C">
        <w:rPr>
          <w:lang w:val="de-DE"/>
        </w:rPr>
        <w:t>GPIO</w:t>
      </w:r>
      <w:r>
        <w:rPr>
          <w:rFonts w:hint="eastAsia"/>
          <w:lang w:val="de-DE"/>
        </w:rPr>
        <w:t>去抖参数；</w:t>
      </w:r>
    </w:p>
    <w:p w:rsidR="00C73189" w:rsidRDefault="00C73189" w:rsidP="00B40F6B">
      <w:pPr>
        <w:pStyle w:val="a"/>
        <w:rPr>
          <w:lang w:val="de-DE"/>
        </w:rPr>
      </w:pPr>
      <w:r>
        <w:rPr>
          <w:lang w:val="de-DE"/>
        </w:rPr>
        <w:t>pgchip</w:t>
      </w:r>
      <w:r>
        <w:rPr>
          <w:rFonts w:hint="eastAsia"/>
          <w:lang w:val="de-DE"/>
        </w:rPr>
        <w:t>：</w:t>
      </w:r>
      <w:r>
        <w:rPr>
          <w:lang w:val="de-DE"/>
        </w:rPr>
        <w:t>GPIO</w:t>
      </w:r>
      <w:r>
        <w:rPr>
          <w:rFonts w:hint="eastAsia"/>
          <w:lang w:val="de-DE"/>
        </w:rPr>
        <w:t>控制器抽象结构体指针；</w:t>
      </w:r>
    </w:p>
    <w:p w:rsidR="00C73189" w:rsidRDefault="00C73189" w:rsidP="00B40F6B">
      <w:pPr>
        <w:pStyle w:val="a"/>
        <w:rPr>
          <w:lang w:val="de-DE"/>
        </w:rPr>
      </w:pPr>
      <w:r>
        <w:rPr>
          <w:lang w:val="de-DE"/>
        </w:rPr>
        <w:t>uiOffset</w:t>
      </w:r>
      <w:r>
        <w:rPr>
          <w:rFonts w:hint="eastAsia"/>
          <w:lang w:val="de-DE"/>
        </w:rPr>
        <w:t>：</w:t>
      </w:r>
      <w:r>
        <w:rPr>
          <w:lang w:val="de-DE"/>
        </w:rPr>
        <w:t>GPIO</w:t>
      </w:r>
      <w:r>
        <w:rPr>
          <w:rFonts w:hint="eastAsia"/>
          <w:lang w:val="de-DE"/>
        </w:rPr>
        <w:t>编号；</w:t>
      </w:r>
    </w:p>
    <w:p w:rsidR="00C73189" w:rsidRPr="00B42226" w:rsidRDefault="00C73189" w:rsidP="00B40F6B">
      <w:pPr>
        <w:pStyle w:val="a"/>
        <w:rPr>
          <w:lang w:val="de-DE"/>
        </w:rPr>
      </w:pPr>
      <w:r>
        <w:rPr>
          <w:lang w:val="de-DE"/>
        </w:rPr>
        <w:t>uiDebounce</w:t>
      </w:r>
      <w:r>
        <w:rPr>
          <w:rFonts w:hint="eastAsia"/>
          <w:lang w:val="de-DE"/>
        </w:rPr>
        <w:t>：去抖参数。</w:t>
      </w:r>
    </w:p>
    <w:p w:rsidR="00C73189" w:rsidRPr="00460B76" w:rsidRDefault="00C73189" w:rsidP="00EA2E33">
      <w:pPr>
        <w:pStyle w:val="a6"/>
        <w:rPr>
          <w:lang w:val="en-US"/>
        </w:rPr>
      </w:pPr>
      <w:r w:rsidRPr="00460B76">
        <w:rPr>
          <w:lang w:val="en-US"/>
        </w:rPr>
        <w:t xml:space="preserve">INT      (*GC_pfuncSetPull)(struct lw_gpio_chip *pgchip, UINT uiOffset, </w:t>
      </w:r>
    </w:p>
    <w:p w:rsidR="00C73189" w:rsidRPr="00C932EA" w:rsidRDefault="00C73189" w:rsidP="00952020">
      <w:pPr>
        <w:pStyle w:val="a6"/>
        <w:ind w:firstLineChars="1600" w:firstLine="2880"/>
      </w:pPr>
      <w:r w:rsidRPr="00C932EA">
        <w:t>UINT uiType);</w:t>
      </w:r>
    </w:p>
    <w:p w:rsidR="00C73189" w:rsidRDefault="00C73189" w:rsidP="008744E2">
      <w:pPr>
        <w:pStyle w:val="a"/>
        <w:rPr>
          <w:lang w:val="de-DE"/>
        </w:rPr>
      </w:pPr>
      <w:r>
        <w:rPr>
          <w:rFonts w:hint="eastAsia"/>
          <w:lang w:val="de-DE"/>
        </w:rPr>
        <w:t>功能：设置</w:t>
      </w:r>
      <w:r w:rsidRPr="008744E2">
        <w:rPr>
          <w:lang w:val="de-DE"/>
        </w:rPr>
        <w:t>GPIO</w:t>
      </w:r>
      <w:r>
        <w:rPr>
          <w:rFonts w:hint="eastAsia"/>
          <w:lang w:val="de-DE"/>
        </w:rPr>
        <w:t>上下拉；</w:t>
      </w:r>
    </w:p>
    <w:p w:rsidR="00C73189" w:rsidRDefault="00C73189" w:rsidP="00B40F6B">
      <w:pPr>
        <w:pStyle w:val="a"/>
        <w:rPr>
          <w:lang w:val="de-DE"/>
        </w:rPr>
      </w:pPr>
      <w:r>
        <w:rPr>
          <w:lang w:val="de-DE"/>
        </w:rPr>
        <w:t>pgchip</w:t>
      </w:r>
      <w:r>
        <w:rPr>
          <w:rFonts w:hint="eastAsia"/>
          <w:lang w:val="de-DE"/>
        </w:rPr>
        <w:t>：</w:t>
      </w:r>
      <w:r>
        <w:rPr>
          <w:lang w:val="de-DE"/>
        </w:rPr>
        <w:t>GPIO</w:t>
      </w:r>
      <w:r>
        <w:rPr>
          <w:rFonts w:hint="eastAsia"/>
          <w:lang w:val="de-DE"/>
        </w:rPr>
        <w:t>控制器抽象结构体指针；</w:t>
      </w:r>
      <w:r>
        <w:rPr>
          <w:lang w:val="de-DE"/>
        </w:rPr>
        <w:t xml:space="preserve"> </w:t>
      </w:r>
    </w:p>
    <w:p w:rsidR="00C73189" w:rsidRDefault="00C73189" w:rsidP="00B40F6B">
      <w:pPr>
        <w:pStyle w:val="a"/>
        <w:rPr>
          <w:lang w:val="de-DE"/>
        </w:rPr>
      </w:pPr>
      <w:r>
        <w:rPr>
          <w:lang w:val="de-DE"/>
        </w:rPr>
        <w:t>uiOffset</w:t>
      </w:r>
      <w:r>
        <w:rPr>
          <w:rFonts w:hint="eastAsia"/>
          <w:lang w:val="de-DE"/>
        </w:rPr>
        <w:t>：</w:t>
      </w:r>
      <w:r>
        <w:rPr>
          <w:lang w:val="de-DE"/>
        </w:rPr>
        <w:t>GPIO</w:t>
      </w:r>
      <w:r>
        <w:rPr>
          <w:rFonts w:hint="eastAsia"/>
          <w:lang w:val="de-DE"/>
        </w:rPr>
        <w:t>编号；</w:t>
      </w:r>
    </w:p>
    <w:p w:rsidR="00C73189" w:rsidRPr="00B42226" w:rsidRDefault="00C73189" w:rsidP="00B40F6B">
      <w:pPr>
        <w:pStyle w:val="a"/>
        <w:rPr>
          <w:lang w:val="de-DE"/>
        </w:rPr>
      </w:pPr>
      <w:r>
        <w:rPr>
          <w:lang w:val="de-DE"/>
        </w:rPr>
        <w:t>uiType</w:t>
      </w:r>
      <w:r>
        <w:rPr>
          <w:rFonts w:hint="eastAsia"/>
          <w:lang w:val="de-DE"/>
        </w:rPr>
        <w:t>：上下拉类型（</w:t>
      </w:r>
      <w:r>
        <w:rPr>
          <w:lang w:val="de-DE"/>
        </w:rPr>
        <w:t>0</w:t>
      </w:r>
      <w:r>
        <w:rPr>
          <w:rFonts w:hint="eastAsia"/>
          <w:lang w:val="de-DE"/>
        </w:rPr>
        <w:t>表示开路，</w:t>
      </w:r>
      <w:r>
        <w:rPr>
          <w:lang w:val="de-DE"/>
        </w:rPr>
        <w:t>1</w:t>
      </w:r>
      <w:r>
        <w:rPr>
          <w:rFonts w:hint="eastAsia"/>
          <w:lang w:val="de-DE"/>
        </w:rPr>
        <w:t>表示上拉，</w:t>
      </w:r>
      <w:r>
        <w:rPr>
          <w:lang w:val="de-DE"/>
        </w:rPr>
        <w:t>2</w:t>
      </w:r>
      <w:r>
        <w:rPr>
          <w:rFonts w:hint="eastAsia"/>
          <w:lang w:val="de-DE"/>
        </w:rPr>
        <w:t>表示下拉）。</w:t>
      </w:r>
    </w:p>
    <w:p w:rsidR="00C73189" w:rsidRPr="00460B76" w:rsidRDefault="00C73189" w:rsidP="00EA2E33">
      <w:pPr>
        <w:pStyle w:val="a6"/>
        <w:rPr>
          <w:lang w:val="en-US"/>
        </w:rPr>
      </w:pPr>
      <w:r w:rsidRPr="00460B76">
        <w:rPr>
          <w:lang w:val="en-US"/>
        </w:rPr>
        <w:t>VOID     (*GC_pfuncSet)(struct lw_gpio_chip *pgchip, UINT uiOffset, INT iValue);</w:t>
      </w:r>
    </w:p>
    <w:p w:rsidR="00C73189" w:rsidRDefault="00C73189" w:rsidP="001F0963">
      <w:pPr>
        <w:pStyle w:val="a"/>
        <w:rPr>
          <w:lang w:val="de-DE"/>
        </w:rPr>
      </w:pPr>
      <w:r>
        <w:rPr>
          <w:rFonts w:hint="eastAsia"/>
          <w:lang w:val="de-DE"/>
        </w:rPr>
        <w:t>功能：</w:t>
      </w:r>
      <w:r w:rsidRPr="001F0963">
        <w:rPr>
          <w:rFonts w:hint="eastAsia"/>
          <w:lang w:val="de-DE"/>
        </w:rPr>
        <w:t>设置指定</w:t>
      </w:r>
      <w:r w:rsidRPr="001F0963">
        <w:rPr>
          <w:lang w:val="de-DE"/>
        </w:rPr>
        <w:t>GPIO</w:t>
      </w:r>
      <w:r>
        <w:rPr>
          <w:rFonts w:hint="eastAsia"/>
          <w:lang w:val="de-DE"/>
        </w:rPr>
        <w:t>的状态；</w:t>
      </w:r>
    </w:p>
    <w:p w:rsidR="00C73189" w:rsidRDefault="00C73189" w:rsidP="00B40F6B">
      <w:pPr>
        <w:pStyle w:val="a"/>
        <w:rPr>
          <w:lang w:val="de-DE"/>
        </w:rPr>
      </w:pPr>
      <w:r>
        <w:rPr>
          <w:lang w:val="de-DE"/>
        </w:rPr>
        <w:t>pgchip</w:t>
      </w:r>
      <w:r>
        <w:rPr>
          <w:rFonts w:hint="eastAsia"/>
          <w:lang w:val="de-DE"/>
        </w:rPr>
        <w:t>：</w:t>
      </w:r>
      <w:r>
        <w:rPr>
          <w:lang w:val="de-DE"/>
        </w:rPr>
        <w:t>GPIO</w:t>
      </w:r>
      <w:r>
        <w:rPr>
          <w:rFonts w:hint="eastAsia"/>
          <w:lang w:val="de-DE"/>
        </w:rPr>
        <w:t>控制器抽象结构体指针；</w:t>
      </w:r>
    </w:p>
    <w:p w:rsidR="00C73189" w:rsidRDefault="00C73189" w:rsidP="00B40F6B">
      <w:pPr>
        <w:pStyle w:val="a"/>
        <w:rPr>
          <w:lang w:val="de-DE"/>
        </w:rPr>
      </w:pPr>
      <w:r>
        <w:rPr>
          <w:lang w:val="de-DE"/>
        </w:rPr>
        <w:t>uiOffset</w:t>
      </w:r>
      <w:r>
        <w:rPr>
          <w:rFonts w:hint="eastAsia"/>
          <w:lang w:val="de-DE"/>
        </w:rPr>
        <w:t>：</w:t>
      </w:r>
      <w:r>
        <w:rPr>
          <w:lang w:val="de-DE"/>
        </w:rPr>
        <w:t>GPIO</w:t>
      </w:r>
      <w:r>
        <w:rPr>
          <w:rFonts w:hint="eastAsia"/>
          <w:lang w:val="de-DE"/>
        </w:rPr>
        <w:t>编号；</w:t>
      </w:r>
    </w:p>
    <w:p w:rsidR="00C73189" w:rsidRPr="00B42226" w:rsidRDefault="00C73189" w:rsidP="00B40F6B">
      <w:pPr>
        <w:pStyle w:val="a"/>
        <w:rPr>
          <w:lang w:val="de-DE"/>
        </w:rPr>
      </w:pPr>
      <w:r>
        <w:rPr>
          <w:lang w:val="de-DE"/>
        </w:rPr>
        <w:t>iValue</w:t>
      </w:r>
      <w:r>
        <w:rPr>
          <w:rFonts w:hint="eastAsia"/>
          <w:lang w:val="de-DE"/>
        </w:rPr>
        <w:t>：值（</w:t>
      </w:r>
      <w:r>
        <w:rPr>
          <w:lang w:val="de-DE"/>
        </w:rPr>
        <w:t>1</w:t>
      </w:r>
      <w:r>
        <w:rPr>
          <w:rFonts w:hint="eastAsia"/>
          <w:lang w:val="de-DE"/>
        </w:rPr>
        <w:t>表示高电平，</w:t>
      </w:r>
      <w:r>
        <w:rPr>
          <w:lang w:val="de-DE"/>
        </w:rPr>
        <w:t>0</w:t>
      </w:r>
      <w:r>
        <w:rPr>
          <w:rFonts w:hint="eastAsia"/>
          <w:lang w:val="de-DE"/>
        </w:rPr>
        <w:t>表示低电平）。</w:t>
      </w:r>
    </w:p>
    <w:p w:rsidR="00C73189" w:rsidRPr="00460B76" w:rsidRDefault="00C73189" w:rsidP="00EA2E33">
      <w:pPr>
        <w:pStyle w:val="a6"/>
        <w:rPr>
          <w:lang w:val="en-US"/>
        </w:rPr>
      </w:pPr>
      <w:r w:rsidRPr="00460B76">
        <w:rPr>
          <w:lang w:val="en-US"/>
        </w:rPr>
        <w:t>INT      (*GC_pfuncSetupIrq)(struct lw_gpio_chip *pgchip, UINT uiOffset,</w:t>
      </w:r>
    </w:p>
    <w:p w:rsidR="00C73189" w:rsidRDefault="00C73189" w:rsidP="00EA2E33">
      <w:pPr>
        <w:pStyle w:val="a6"/>
      </w:pPr>
      <w:r w:rsidRPr="00460B76">
        <w:rPr>
          <w:lang w:val="en-US"/>
        </w:rPr>
        <w:lastRenderedPageBreak/>
        <w:t xml:space="preserve">                                  </w:t>
      </w:r>
      <w:r w:rsidRPr="00C932EA">
        <w:t>BOOL bIsLevel, UINT uiType)</w:t>
      </w:r>
      <w:r>
        <w:t>;</w:t>
      </w:r>
    </w:p>
    <w:p w:rsidR="00C73189" w:rsidRDefault="00C73189" w:rsidP="001F0963">
      <w:pPr>
        <w:pStyle w:val="a"/>
        <w:rPr>
          <w:lang w:val="de-DE"/>
        </w:rPr>
      </w:pPr>
      <w:r>
        <w:rPr>
          <w:rFonts w:hint="eastAsia"/>
          <w:lang w:val="de-DE"/>
        </w:rPr>
        <w:t>功能：</w:t>
      </w:r>
      <w:r w:rsidRPr="001F0963">
        <w:rPr>
          <w:rFonts w:hint="eastAsia"/>
          <w:lang w:val="de-DE"/>
        </w:rPr>
        <w:t>设置指定</w:t>
      </w:r>
      <w:r w:rsidRPr="001F0963">
        <w:rPr>
          <w:lang w:val="de-DE"/>
        </w:rPr>
        <w:t>GPIO</w:t>
      </w:r>
      <w:r>
        <w:rPr>
          <w:rFonts w:hint="eastAsia"/>
          <w:lang w:val="de-DE"/>
        </w:rPr>
        <w:t>的外部中断输入模式；</w:t>
      </w:r>
    </w:p>
    <w:p w:rsidR="00C73189" w:rsidRDefault="00C73189" w:rsidP="00B40F6B">
      <w:pPr>
        <w:pStyle w:val="a"/>
        <w:rPr>
          <w:lang w:val="de-DE"/>
        </w:rPr>
      </w:pPr>
      <w:r>
        <w:rPr>
          <w:lang w:val="de-DE"/>
        </w:rPr>
        <w:t>pgchip</w:t>
      </w:r>
      <w:r>
        <w:rPr>
          <w:rFonts w:hint="eastAsia"/>
          <w:lang w:val="de-DE"/>
        </w:rPr>
        <w:t>：</w:t>
      </w:r>
      <w:r>
        <w:rPr>
          <w:lang w:val="de-DE"/>
        </w:rPr>
        <w:t xml:space="preserve"> GPIO</w:t>
      </w:r>
      <w:r>
        <w:rPr>
          <w:rFonts w:hint="eastAsia"/>
          <w:lang w:val="de-DE"/>
        </w:rPr>
        <w:t>控制器抽象结构体指针；</w:t>
      </w:r>
      <w:r>
        <w:rPr>
          <w:lang w:val="de-DE"/>
        </w:rPr>
        <w:t xml:space="preserve"> </w:t>
      </w:r>
    </w:p>
    <w:p w:rsidR="00C73189" w:rsidRDefault="00C73189" w:rsidP="00B40F6B">
      <w:pPr>
        <w:pStyle w:val="a"/>
        <w:rPr>
          <w:lang w:val="de-DE"/>
        </w:rPr>
      </w:pPr>
      <w:r>
        <w:rPr>
          <w:lang w:val="de-DE"/>
        </w:rPr>
        <w:t>uiOffset</w:t>
      </w:r>
      <w:r>
        <w:rPr>
          <w:rFonts w:hint="eastAsia"/>
          <w:lang w:val="de-DE"/>
        </w:rPr>
        <w:t>：</w:t>
      </w:r>
      <w:r>
        <w:rPr>
          <w:lang w:val="de-DE"/>
        </w:rPr>
        <w:t>GPIO</w:t>
      </w:r>
      <w:r>
        <w:rPr>
          <w:rFonts w:hint="eastAsia"/>
          <w:lang w:val="de-DE"/>
        </w:rPr>
        <w:t>编号；</w:t>
      </w:r>
    </w:p>
    <w:p w:rsidR="00C73189" w:rsidRDefault="00C73189" w:rsidP="00B40F6B">
      <w:pPr>
        <w:pStyle w:val="a"/>
        <w:rPr>
          <w:lang w:val="de-DE"/>
        </w:rPr>
      </w:pPr>
      <w:r>
        <w:rPr>
          <w:lang w:val="de-DE"/>
        </w:rPr>
        <w:t>bIsLevel</w:t>
      </w:r>
      <w:r>
        <w:rPr>
          <w:rFonts w:hint="eastAsia"/>
          <w:lang w:val="de-DE"/>
        </w:rPr>
        <w:t>：中断触发方式（</w:t>
      </w:r>
      <w:r>
        <w:rPr>
          <w:lang w:val="de-DE"/>
        </w:rPr>
        <w:t>1</w:t>
      </w:r>
      <w:r>
        <w:rPr>
          <w:rFonts w:hint="eastAsia"/>
          <w:lang w:val="de-DE"/>
        </w:rPr>
        <w:t>表示电平触发，</w:t>
      </w:r>
      <w:r>
        <w:rPr>
          <w:lang w:val="de-DE"/>
        </w:rPr>
        <w:t>0</w:t>
      </w:r>
      <w:r>
        <w:rPr>
          <w:rFonts w:hint="eastAsia"/>
          <w:lang w:val="de-DE"/>
        </w:rPr>
        <w:t>表示边沿触发）；</w:t>
      </w:r>
    </w:p>
    <w:p w:rsidR="00C73189" w:rsidRPr="00B42226" w:rsidRDefault="00C73189" w:rsidP="00B40F6B">
      <w:pPr>
        <w:pStyle w:val="a"/>
        <w:rPr>
          <w:lang w:val="de-DE"/>
        </w:rPr>
      </w:pPr>
      <w:r>
        <w:rPr>
          <w:lang w:val="de-DE"/>
        </w:rPr>
        <w:t>uiType</w:t>
      </w:r>
      <w:r>
        <w:rPr>
          <w:rFonts w:hint="eastAsia"/>
          <w:lang w:val="de-DE"/>
        </w:rPr>
        <w:t>：触发类型（如果是电平触发，</w:t>
      </w:r>
      <w:r>
        <w:rPr>
          <w:lang w:val="de-DE"/>
        </w:rPr>
        <w:t>1</w:t>
      </w:r>
      <w:r>
        <w:rPr>
          <w:rFonts w:hint="eastAsia"/>
          <w:lang w:val="de-DE"/>
        </w:rPr>
        <w:t>表示高电平触发，</w:t>
      </w:r>
      <w:r>
        <w:rPr>
          <w:lang w:val="de-DE"/>
        </w:rPr>
        <w:t>0</w:t>
      </w:r>
      <w:r>
        <w:rPr>
          <w:rFonts w:hint="eastAsia"/>
          <w:lang w:val="de-DE"/>
        </w:rPr>
        <w:t>表示低电平触发；如果是边沿触发，</w:t>
      </w:r>
      <w:r>
        <w:rPr>
          <w:lang w:val="de-DE"/>
        </w:rPr>
        <w:t>1</w:t>
      </w:r>
      <w:r>
        <w:rPr>
          <w:rFonts w:hint="eastAsia"/>
          <w:lang w:val="de-DE"/>
        </w:rPr>
        <w:t>表示上升沿触发，</w:t>
      </w:r>
      <w:r>
        <w:rPr>
          <w:lang w:val="de-DE"/>
        </w:rPr>
        <w:t>0</w:t>
      </w:r>
      <w:r>
        <w:rPr>
          <w:rFonts w:hint="eastAsia"/>
          <w:lang w:val="de-DE"/>
        </w:rPr>
        <w:t>表示下降沿触发，</w:t>
      </w:r>
      <w:r>
        <w:rPr>
          <w:lang w:val="de-DE"/>
        </w:rPr>
        <w:t>2</w:t>
      </w:r>
      <w:r>
        <w:rPr>
          <w:rFonts w:hint="eastAsia"/>
          <w:lang w:val="de-DE"/>
        </w:rPr>
        <w:t>表示双边沿触发）。</w:t>
      </w:r>
    </w:p>
    <w:p w:rsidR="00C73189" w:rsidRPr="00460B76" w:rsidRDefault="00C73189" w:rsidP="00EA2E33">
      <w:pPr>
        <w:pStyle w:val="a6"/>
        <w:rPr>
          <w:lang w:val="en-US"/>
        </w:rPr>
      </w:pPr>
      <w:r w:rsidRPr="00460B76">
        <w:rPr>
          <w:lang w:val="en-US"/>
        </w:rPr>
        <w:t>VOID     (*GC_pfuncClearIrq)(struct lw_gpio_chip *pgchip, UINT uiOffset);</w:t>
      </w:r>
    </w:p>
    <w:p w:rsidR="00C73189" w:rsidRDefault="00C73189" w:rsidP="009B23CF">
      <w:pPr>
        <w:pStyle w:val="a"/>
        <w:rPr>
          <w:lang w:val="de-DE"/>
        </w:rPr>
      </w:pPr>
      <w:r>
        <w:rPr>
          <w:rFonts w:hint="eastAsia"/>
          <w:lang w:val="de-DE"/>
        </w:rPr>
        <w:t>功能：</w:t>
      </w:r>
      <w:r w:rsidRPr="009B23CF">
        <w:rPr>
          <w:rFonts w:hint="eastAsia"/>
          <w:lang w:val="de-DE"/>
        </w:rPr>
        <w:t>当</w:t>
      </w:r>
      <w:r w:rsidRPr="009B23CF">
        <w:rPr>
          <w:lang w:val="de-DE"/>
        </w:rPr>
        <w:t>GPIO</w:t>
      </w:r>
      <w:r>
        <w:rPr>
          <w:rFonts w:hint="eastAsia"/>
          <w:lang w:val="de-DE"/>
        </w:rPr>
        <w:t>为外部中断输入模式时，清除中断；</w:t>
      </w:r>
    </w:p>
    <w:p w:rsidR="00C73189" w:rsidRDefault="00C73189" w:rsidP="00B40F6B">
      <w:pPr>
        <w:pStyle w:val="a"/>
        <w:rPr>
          <w:lang w:val="de-DE"/>
        </w:rPr>
      </w:pPr>
      <w:r>
        <w:rPr>
          <w:lang w:val="de-DE"/>
        </w:rPr>
        <w:t xml:space="preserve">pgchip </w:t>
      </w:r>
      <w:r>
        <w:rPr>
          <w:rFonts w:hint="eastAsia"/>
          <w:lang w:val="de-DE"/>
        </w:rPr>
        <w:t>：</w:t>
      </w:r>
      <w:r>
        <w:rPr>
          <w:lang w:val="de-DE"/>
        </w:rPr>
        <w:t xml:space="preserve"> GPIO</w:t>
      </w:r>
      <w:r>
        <w:rPr>
          <w:rFonts w:hint="eastAsia"/>
          <w:lang w:val="de-DE"/>
        </w:rPr>
        <w:t>控制器抽象结构体指针；</w:t>
      </w:r>
      <w:r>
        <w:rPr>
          <w:lang w:val="de-DE"/>
        </w:rPr>
        <w:t xml:space="preserve"> </w:t>
      </w:r>
    </w:p>
    <w:p w:rsidR="00C73189" w:rsidRDefault="00C73189" w:rsidP="00B40F6B">
      <w:pPr>
        <w:pStyle w:val="a"/>
        <w:rPr>
          <w:lang w:val="de-DE"/>
        </w:rPr>
      </w:pPr>
      <w:r>
        <w:rPr>
          <w:lang w:val="de-DE"/>
        </w:rPr>
        <w:t xml:space="preserve">uiOffset </w:t>
      </w:r>
      <w:r>
        <w:rPr>
          <w:rFonts w:hint="eastAsia"/>
          <w:lang w:val="de-DE"/>
        </w:rPr>
        <w:t>：</w:t>
      </w:r>
      <w:r>
        <w:rPr>
          <w:lang w:val="de-DE"/>
        </w:rPr>
        <w:t>GPIO</w:t>
      </w:r>
      <w:r>
        <w:rPr>
          <w:rFonts w:hint="eastAsia"/>
          <w:lang w:val="de-DE"/>
        </w:rPr>
        <w:t>编号。</w:t>
      </w:r>
    </w:p>
    <w:p w:rsidR="00C73189" w:rsidRDefault="00C73189" w:rsidP="00EA2E33">
      <w:pPr>
        <w:pStyle w:val="a6"/>
      </w:pPr>
      <w:r>
        <w:t>irqreturn_t</w:t>
      </w:r>
      <w:r>
        <w:tab/>
        <w:t xml:space="preserve">(*GC_pfuncSvrIrq)(struct lw_gpio_chip </w:t>
      </w:r>
      <w:r w:rsidRPr="00C932EA">
        <w:t>*pgchip, UINT uiOffset)</w:t>
      </w:r>
      <w:r>
        <w:t>;</w:t>
      </w:r>
    </w:p>
    <w:p w:rsidR="00C73189" w:rsidRPr="00225758" w:rsidRDefault="00C73189" w:rsidP="00B40F6B">
      <w:pPr>
        <w:pStyle w:val="a"/>
        <w:rPr>
          <w:lang w:val="de-DE"/>
        </w:rPr>
      </w:pPr>
      <w:r w:rsidRPr="00225758">
        <w:rPr>
          <w:rFonts w:hint="eastAsia"/>
          <w:lang w:val="de-DE"/>
        </w:rPr>
        <w:t>功能：判断</w:t>
      </w:r>
      <w:r w:rsidRPr="00225758">
        <w:rPr>
          <w:lang w:val="de-DE"/>
        </w:rPr>
        <w:t>GPIO</w:t>
      </w:r>
      <w:r>
        <w:rPr>
          <w:rFonts w:hint="eastAsia"/>
          <w:lang w:val="de-DE"/>
        </w:rPr>
        <w:t>是否发生中断，返回</w:t>
      </w:r>
      <w:r w:rsidRPr="00225758">
        <w:rPr>
          <w:lang w:val="de-DE"/>
        </w:rPr>
        <w:t>LW_IRQ_HANDLED</w:t>
      </w:r>
      <w:r w:rsidRPr="00225758">
        <w:rPr>
          <w:rFonts w:hint="eastAsia"/>
          <w:lang w:val="de-DE"/>
        </w:rPr>
        <w:t>表示发生了中断，</w:t>
      </w:r>
      <w:r w:rsidRPr="00225758">
        <w:rPr>
          <w:lang w:val="de-DE"/>
        </w:rPr>
        <w:t>LW_IRQ_NONE</w:t>
      </w:r>
      <w:r w:rsidRPr="00225758">
        <w:rPr>
          <w:rFonts w:hint="eastAsia"/>
          <w:lang w:val="de-DE"/>
        </w:rPr>
        <w:t>表示没有发生中断；</w:t>
      </w:r>
    </w:p>
    <w:p w:rsidR="00C73189" w:rsidRDefault="00C73189" w:rsidP="00B40F6B">
      <w:pPr>
        <w:pStyle w:val="a"/>
        <w:rPr>
          <w:lang w:val="de-DE"/>
        </w:rPr>
      </w:pPr>
      <w:r>
        <w:rPr>
          <w:lang w:val="de-DE"/>
        </w:rPr>
        <w:t>pgchip</w:t>
      </w:r>
      <w:r>
        <w:rPr>
          <w:rFonts w:hint="eastAsia"/>
          <w:lang w:val="de-DE"/>
        </w:rPr>
        <w:t>：</w:t>
      </w:r>
      <w:r>
        <w:rPr>
          <w:lang w:val="de-DE"/>
        </w:rPr>
        <w:t xml:space="preserve"> GPIO</w:t>
      </w:r>
      <w:r>
        <w:rPr>
          <w:rFonts w:hint="eastAsia"/>
          <w:lang w:val="de-DE"/>
        </w:rPr>
        <w:t>控制器抽象结构体指针；</w:t>
      </w:r>
      <w:r>
        <w:rPr>
          <w:lang w:val="de-DE"/>
        </w:rPr>
        <w:t xml:space="preserve"> </w:t>
      </w:r>
    </w:p>
    <w:p w:rsidR="00C73189" w:rsidRPr="00824F18" w:rsidRDefault="00C73189" w:rsidP="00B40F6B">
      <w:pPr>
        <w:pStyle w:val="a"/>
        <w:rPr>
          <w:lang w:val="de-DE"/>
        </w:rPr>
      </w:pPr>
      <w:r>
        <w:rPr>
          <w:lang w:val="de-DE"/>
        </w:rPr>
        <w:t>uiOffset</w:t>
      </w:r>
      <w:r>
        <w:rPr>
          <w:rFonts w:hint="eastAsia"/>
          <w:lang w:val="de-DE"/>
        </w:rPr>
        <w:t>：</w:t>
      </w:r>
      <w:r>
        <w:rPr>
          <w:lang w:val="de-DE"/>
        </w:rPr>
        <w:t>GPIO</w:t>
      </w:r>
      <w:r>
        <w:rPr>
          <w:rFonts w:hint="eastAsia"/>
          <w:lang w:val="de-DE"/>
        </w:rPr>
        <w:t>编号。</w:t>
      </w:r>
      <w:r>
        <w:rPr>
          <w:lang w:val="de-DE"/>
        </w:rPr>
        <w:t xml:space="preserve"> </w:t>
      </w:r>
    </w:p>
    <w:p w:rsidR="00C73189" w:rsidRPr="00437CEC" w:rsidRDefault="00C73189" w:rsidP="006C56CD">
      <w:pPr>
        <w:pStyle w:val="23"/>
        <w:spacing w:before="62" w:after="62"/>
        <w:rPr>
          <w:lang w:val="de-DE"/>
        </w:rPr>
      </w:pPr>
      <w:r w:rsidRPr="00FF66AB">
        <w:rPr>
          <w:lang w:val="de-DE"/>
        </w:rPr>
        <w:t>GPIO</w:t>
      </w:r>
      <w:r w:rsidRPr="00D42422">
        <w:rPr>
          <w:rFonts w:hint="eastAsia"/>
        </w:rPr>
        <w:t>驱动实现代码见文件</w:t>
      </w:r>
      <w:r w:rsidR="00347E62">
        <w:rPr>
          <w:rFonts w:hint="eastAsia"/>
          <w:lang w:val="de-DE"/>
        </w:rPr>
        <w:t>imx6q</w:t>
      </w:r>
      <w:r w:rsidRPr="00FF66AB">
        <w:rPr>
          <w:lang w:val="de-DE"/>
        </w:rPr>
        <w:t>_gpio.c</w:t>
      </w:r>
      <w:r w:rsidR="00604856">
        <w:rPr>
          <w:rFonts w:hint="eastAsia"/>
        </w:rPr>
        <w:t>。</w:t>
      </w:r>
      <w:r w:rsidRPr="00FF66AB">
        <w:rPr>
          <w:lang w:val="de-DE"/>
        </w:rPr>
        <w:t>lw_gpio_chip</w:t>
      </w:r>
      <w:r>
        <w:rPr>
          <w:rFonts w:hint="eastAsia"/>
        </w:rPr>
        <w:t>诸多成员函数不是每个都</w:t>
      </w:r>
      <w:r w:rsidRPr="00D42422">
        <w:rPr>
          <w:rFonts w:hint="eastAsia"/>
        </w:rPr>
        <w:t>必须</w:t>
      </w:r>
      <w:r>
        <w:rPr>
          <w:rFonts w:hint="eastAsia"/>
        </w:rPr>
        <w:t>实现</w:t>
      </w:r>
      <w:r w:rsidRPr="00FF66AB">
        <w:rPr>
          <w:rFonts w:hint="eastAsia"/>
          <w:lang w:val="de-DE"/>
        </w:rPr>
        <w:t>，</w:t>
      </w:r>
      <w:r>
        <w:rPr>
          <w:rFonts w:hint="eastAsia"/>
        </w:rPr>
        <w:t>一般</w:t>
      </w:r>
      <w:r w:rsidRPr="00FF66AB">
        <w:rPr>
          <w:lang w:val="de-DE"/>
        </w:rPr>
        <w:t>GPIO</w:t>
      </w:r>
      <w:r>
        <w:rPr>
          <w:rFonts w:hint="eastAsia"/>
        </w:rPr>
        <w:t>驱动只是</w:t>
      </w:r>
      <w:r w:rsidRPr="00D42422">
        <w:rPr>
          <w:rFonts w:hint="eastAsia"/>
        </w:rPr>
        <w:t>实现了</w:t>
      </w:r>
      <w:r w:rsidR="0006548A" w:rsidRPr="00F23C48">
        <w:rPr>
          <w:rFonts w:ascii="Courier New" w:hAnsi="Courier New"/>
          <w:sz w:val="18"/>
          <w:szCs w:val="18"/>
        </w:rPr>
        <w:t>LW_GPIO_CHIP</w:t>
      </w:r>
      <w:r>
        <w:rPr>
          <w:rFonts w:hint="eastAsia"/>
          <w:lang w:val="de-DE"/>
        </w:rPr>
        <w:t>中</w:t>
      </w:r>
      <w:r>
        <w:rPr>
          <w:rFonts w:hint="eastAsia"/>
        </w:rPr>
        <w:t>部分函数</w:t>
      </w:r>
      <w:r w:rsidRPr="00FF66AB">
        <w:rPr>
          <w:rFonts w:hint="eastAsia"/>
          <w:lang w:val="de-DE"/>
        </w:rPr>
        <w:t>，</w:t>
      </w:r>
      <w:r>
        <w:rPr>
          <w:rFonts w:hint="eastAsia"/>
        </w:rPr>
        <w:t>如果某一</w:t>
      </w:r>
      <w:r w:rsidRPr="00D42422">
        <w:rPr>
          <w:rFonts w:hint="eastAsia"/>
        </w:rPr>
        <w:t>功能没有实现</w:t>
      </w:r>
      <w:r w:rsidRPr="00FF66AB">
        <w:rPr>
          <w:rFonts w:hint="eastAsia"/>
          <w:lang w:val="de-DE"/>
        </w:rPr>
        <w:t>，</w:t>
      </w:r>
      <w:r>
        <w:rPr>
          <w:rFonts w:hint="eastAsia"/>
        </w:rPr>
        <w:t>设置</w:t>
      </w:r>
      <w:r w:rsidRPr="00D42422">
        <w:rPr>
          <w:rFonts w:hint="eastAsia"/>
        </w:rPr>
        <w:t>为</w:t>
      </w:r>
      <w:r w:rsidRPr="00FF66AB">
        <w:rPr>
          <w:lang w:val="de-DE"/>
        </w:rPr>
        <w:t>LW_NULL</w:t>
      </w:r>
      <w:r>
        <w:rPr>
          <w:rFonts w:hint="eastAsia"/>
          <w:lang w:val="de-DE"/>
        </w:rPr>
        <w:t>，如</w:t>
      </w:r>
      <w:r w:rsidR="00347E62">
        <w:rPr>
          <w:lang w:val="de-DE"/>
        </w:rPr>
        <w:t>IMX6Q</w:t>
      </w:r>
      <w:r>
        <w:rPr>
          <w:rFonts w:hint="eastAsia"/>
          <w:lang w:val="de-DE"/>
        </w:rPr>
        <w:t>实现功能</w:t>
      </w:r>
      <w:r w:rsidRPr="00FF66AB">
        <w:rPr>
          <w:rFonts w:hint="eastAsia"/>
          <w:lang w:val="de-DE"/>
        </w:rPr>
        <w:t>：</w:t>
      </w:r>
      <w:r w:rsidRPr="00FF66AB">
        <w:rPr>
          <w:lang w:val="de-DE"/>
        </w:rPr>
        <w:t xml:space="preserve"> </w:t>
      </w:r>
    </w:p>
    <w:p w:rsidR="00377697" w:rsidRPr="00EC39C1" w:rsidRDefault="00377697" w:rsidP="00377697">
      <w:pPr>
        <w:pStyle w:val="a6"/>
        <w:rPr>
          <w:lang w:val="en-US"/>
        </w:rPr>
      </w:pPr>
      <w:r w:rsidRPr="00EC39C1">
        <w:rPr>
          <w:lang w:val="en-US"/>
        </w:rPr>
        <w:t>static LW_GPIO_CHIP  _G_imx6qGpioChip = {</w:t>
      </w:r>
    </w:p>
    <w:p w:rsidR="00377697" w:rsidRPr="00EC39C1" w:rsidRDefault="00377697" w:rsidP="00377697">
      <w:pPr>
        <w:pStyle w:val="a6"/>
        <w:rPr>
          <w:lang w:val="en-US"/>
        </w:rPr>
      </w:pPr>
      <w:r w:rsidRPr="00EC39C1">
        <w:rPr>
          <w:lang w:val="en-US"/>
        </w:rPr>
        <w:t xml:space="preserve">        .GC_pcLabel       </w:t>
      </w:r>
      <w:r w:rsidR="00632D0B" w:rsidRPr="00EC39C1">
        <w:rPr>
          <w:rFonts w:hint="eastAsia"/>
          <w:lang w:val="en-US"/>
        </w:rPr>
        <w:tab/>
      </w:r>
      <w:r w:rsidR="00632D0B" w:rsidRPr="00EC39C1">
        <w:rPr>
          <w:rFonts w:hint="eastAsia"/>
          <w:lang w:val="en-US"/>
        </w:rPr>
        <w:tab/>
      </w:r>
      <w:r w:rsidRPr="00EC39C1">
        <w:rPr>
          <w:lang w:val="en-US"/>
        </w:rPr>
        <w:t>= "IMX6Q  GPIO",</w:t>
      </w:r>
    </w:p>
    <w:p w:rsidR="00377697" w:rsidRPr="00EC39C1" w:rsidRDefault="00377697" w:rsidP="00377697">
      <w:pPr>
        <w:pStyle w:val="a6"/>
        <w:rPr>
          <w:lang w:val="en-US"/>
        </w:rPr>
      </w:pPr>
      <w:r w:rsidRPr="00EC39C1">
        <w:rPr>
          <w:lang w:val="en-US"/>
        </w:rPr>
        <w:t xml:space="preserve">        .GC_pfuncRequest     </w:t>
      </w:r>
      <w:r w:rsidR="00632D0B" w:rsidRPr="00EC39C1">
        <w:rPr>
          <w:rFonts w:hint="eastAsia"/>
          <w:lang w:val="en-US"/>
        </w:rPr>
        <w:tab/>
      </w:r>
      <w:r w:rsidR="00632D0B" w:rsidRPr="00EC39C1">
        <w:rPr>
          <w:rFonts w:hint="eastAsia"/>
          <w:lang w:val="en-US"/>
        </w:rPr>
        <w:tab/>
      </w:r>
      <w:r w:rsidRPr="00EC39C1">
        <w:rPr>
          <w:lang w:val="en-US"/>
        </w:rPr>
        <w:t>= imx6qGpioRequest,</w:t>
      </w:r>
    </w:p>
    <w:p w:rsidR="00377697" w:rsidRPr="00EC39C1" w:rsidRDefault="00377697" w:rsidP="00377697">
      <w:pPr>
        <w:pStyle w:val="a6"/>
        <w:rPr>
          <w:lang w:val="en-US"/>
        </w:rPr>
      </w:pPr>
      <w:r w:rsidRPr="00EC39C1">
        <w:rPr>
          <w:lang w:val="en-US"/>
        </w:rPr>
        <w:t xml:space="preserve">        .GC_pfuncFree         </w:t>
      </w:r>
      <w:r w:rsidR="00632D0B" w:rsidRPr="00EC39C1">
        <w:rPr>
          <w:rFonts w:hint="eastAsia"/>
          <w:lang w:val="en-US"/>
        </w:rPr>
        <w:tab/>
      </w:r>
      <w:r w:rsidR="00632D0B" w:rsidRPr="00EC39C1">
        <w:rPr>
          <w:rFonts w:hint="eastAsia"/>
          <w:lang w:val="en-US"/>
        </w:rPr>
        <w:tab/>
      </w:r>
      <w:r w:rsidRPr="00EC39C1">
        <w:rPr>
          <w:lang w:val="en-US"/>
        </w:rPr>
        <w:t>= imx6qGpioFree,</w:t>
      </w:r>
    </w:p>
    <w:p w:rsidR="00377697" w:rsidRPr="00EC39C1" w:rsidRDefault="00377697" w:rsidP="00377697">
      <w:pPr>
        <w:pStyle w:val="a6"/>
        <w:rPr>
          <w:lang w:val="en-US"/>
        </w:rPr>
      </w:pPr>
      <w:r w:rsidRPr="00EC39C1">
        <w:rPr>
          <w:lang w:val="en-US"/>
        </w:rPr>
        <w:t xml:space="preserve">        .GC_pfuncGetDirection </w:t>
      </w:r>
      <w:r w:rsidR="00632D0B" w:rsidRPr="00EC39C1">
        <w:rPr>
          <w:rFonts w:hint="eastAsia"/>
          <w:lang w:val="en-US"/>
        </w:rPr>
        <w:tab/>
      </w:r>
      <w:r w:rsidRPr="00EC39C1">
        <w:rPr>
          <w:lang w:val="en-US"/>
        </w:rPr>
        <w:t>= imx6qGpioGetDirection,</w:t>
      </w:r>
    </w:p>
    <w:p w:rsidR="00377697" w:rsidRPr="00EC39C1" w:rsidRDefault="00377697" w:rsidP="00377697">
      <w:pPr>
        <w:pStyle w:val="a6"/>
        <w:rPr>
          <w:lang w:val="en-US"/>
        </w:rPr>
      </w:pPr>
      <w:r w:rsidRPr="00EC39C1">
        <w:rPr>
          <w:lang w:val="en-US"/>
        </w:rPr>
        <w:t xml:space="preserve">        .GC_pfuncDirectionInput</w:t>
      </w:r>
      <w:r w:rsidR="00632D0B" w:rsidRPr="00EC39C1">
        <w:rPr>
          <w:rFonts w:hint="eastAsia"/>
          <w:lang w:val="en-US"/>
        </w:rPr>
        <w:tab/>
      </w:r>
      <w:r w:rsidRPr="00EC39C1">
        <w:rPr>
          <w:lang w:val="en-US"/>
        </w:rPr>
        <w:t>= imx6qGpioDirectionInput,</w:t>
      </w:r>
    </w:p>
    <w:p w:rsidR="00377697" w:rsidRPr="00EC39C1" w:rsidRDefault="00377697" w:rsidP="00377697">
      <w:pPr>
        <w:pStyle w:val="a6"/>
        <w:rPr>
          <w:lang w:val="en-US"/>
        </w:rPr>
      </w:pPr>
      <w:r w:rsidRPr="00EC39C1">
        <w:rPr>
          <w:lang w:val="en-US"/>
        </w:rPr>
        <w:t xml:space="preserve">        .GC_pfuncGet          </w:t>
      </w:r>
      <w:r w:rsidR="00632D0B" w:rsidRPr="00EC39C1">
        <w:rPr>
          <w:rFonts w:hint="eastAsia"/>
          <w:lang w:val="en-US"/>
        </w:rPr>
        <w:tab/>
      </w:r>
      <w:r w:rsidR="00632D0B" w:rsidRPr="00EC39C1">
        <w:rPr>
          <w:rFonts w:hint="eastAsia"/>
          <w:lang w:val="en-US"/>
        </w:rPr>
        <w:tab/>
      </w:r>
      <w:r w:rsidRPr="00EC39C1">
        <w:rPr>
          <w:lang w:val="en-US"/>
        </w:rPr>
        <w:t>= imx6qGpioGet,</w:t>
      </w:r>
    </w:p>
    <w:p w:rsidR="00377697" w:rsidRPr="00EC39C1" w:rsidRDefault="00377697" w:rsidP="00377697">
      <w:pPr>
        <w:pStyle w:val="a6"/>
        <w:rPr>
          <w:lang w:val="en-US"/>
        </w:rPr>
      </w:pPr>
      <w:r w:rsidRPr="00EC39C1">
        <w:rPr>
          <w:lang w:val="en-US"/>
        </w:rPr>
        <w:t xml:space="preserve">        .GC_pfuncDirectionOutput</w:t>
      </w:r>
      <w:r w:rsidR="00632D0B" w:rsidRPr="00EC39C1">
        <w:rPr>
          <w:rFonts w:hint="eastAsia"/>
          <w:lang w:val="en-US"/>
        </w:rPr>
        <w:tab/>
      </w:r>
      <w:r w:rsidRPr="00EC39C1">
        <w:rPr>
          <w:lang w:val="en-US"/>
        </w:rPr>
        <w:t>= imx6qGpioDirectionOutput,</w:t>
      </w:r>
    </w:p>
    <w:p w:rsidR="00377697" w:rsidRPr="00EC39C1" w:rsidRDefault="00377697" w:rsidP="00377697">
      <w:pPr>
        <w:pStyle w:val="a6"/>
        <w:rPr>
          <w:lang w:val="en-US"/>
        </w:rPr>
      </w:pPr>
      <w:r w:rsidRPr="00EC39C1">
        <w:rPr>
          <w:lang w:val="en-US"/>
        </w:rPr>
        <w:t xml:space="preserve">        .GC_pfuncSetDebounce  </w:t>
      </w:r>
      <w:r w:rsidR="00632D0B" w:rsidRPr="00EC39C1">
        <w:rPr>
          <w:rFonts w:hint="eastAsia"/>
          <w:lang w:val="en-US"/>
        </w:rPr>
        <w:tab/>
      </w:r>
      <w:r w:rsidRPr="00EC39C1">
        <w:rPr>
          <w:lang w:val="en-US"/>
        </w:rPr>
        <w:t>= imx6qGpioSetDebounce,</w:t>
      </w:r>
    </w:p>
    <w:p w:rsidR="00377697" w:rsidRPr="00EC39C1" w:rsidRDefault="00377697" w:rsidP="00377697">
      <w:pPr>
        <w:pStyle w:val="a6"/>
        <w:rPr>
          <w:lang w:val="en-US"/>
        </w:rPr>
      </w:pPr>
      <w:r w:rsidRPr="00EC39C1">
        <w:rPr>
          <w:lang w:val="en-US"/>
        </w:rPr>
        <w:t xml:space="preserve">        .GC_pfuncSetPull       </w:t>
      </w:r>
      <w:r w:rsidR="00632D0B" w:rsidRPr="00EC39C1">
        <w:rPr>
          <w:rFonts w:hint="eastAsia"/>
          <w:lang w:val="en-US"/>
        </w:rPr>
        <w:tab/>
      </w:r>
      <w:r w:rsidRPr="00EC39C1">
        <w:rPr>
          <w:lang w:val="en-US"/>
        </w:rPr>
        <w:t>= LW_NULL,</w:t>
      </w:r>
    </w:p>
    <w:p w:rsidR="00377697" w:rsidRPr="00EC39C1" w:rsidRDefault="00377697" w:rsidP="00377697">
      <w:pPr>
        <w:pStyle w:val="a6"/>
        <w:rPr>
          <w:lang w:val="en-US"/>
        </w:rPr>
      </w:pPr>
      <w:r w:rsidRPr="00EC39C1">
        <w:rPr>
          <w:lang w:val="en-US"/>
        </w:rPr>
        <w:t xml:space="preserve">        .GC_pfuncSet         </w:t>
      </w:r>
      <w:r w:rsidR="00632D0B" w:rsidRPr="00EC39C1">
        <w:rPr>
          <w:rFonts w:hint="eastAsia"/>
          <w:lang w:val="en-US"/>
        </w:rPr>
        <w:tab/>
      </w:r>
      <w:r w:rsidR="00632D0B" w:rsidRPr="00EC39C1">
        <w:rPr>
          <w:rFonts w:hint="eastAsia"/>
          <w:lang w:val="en-US"/>
        </w:rPr>
        <w:tab/>
      </w:r>
      <w:r w:rsidRPr="00EC39C1">
        <w:rPr>
          <w:lang w:val="en-US"/>
        </w:rPr>
        <w:t>= imx6qGpioSet,</w:t>
      </w:r>
    </w:p>
    <w:p w:rsidR="00377697" w:rsidRPr="00EC39C1" w:rsidRDefault="00377697" w:rsidP="00377697">
      <w:pPr>
        <w:pStyle w:val="a6"/>
        <w:rPr>
          <w:lang w:val="en-US"/>
        </w:rPr>
      </w:pPr>
      <w:r w:rsidRPr="00EC39C1">
        <w:rPr>
          <w:lang w:val="en-US"/>
        </w:rPr>
        <w:t xml:space="preserve">        .GC_pfuncSetupIrq    </w:t>
      </w:r>
      <w:r w:rsidR="00632D0B" w:rsidRPr="00EC39C1">
        <w:rPr>
          <w:rFonts w:hint="eastAsia"/>
          <w:lang w:val="en-US"/>
        </w:rPr>
        <w:tab/>
      </w:r>
      <w:r w:rsidR="00632D0B" w:rsidRPr="00EC39C1">
        <w:rPr>
          <w:rFonts w:hint="eastAsia"/>
          <w:lang w:val="en-US"/>
        </w:rPr>
        <w:tab/>
      </w:r>
      <w:r w:rsidRPr="00EC39C1">
        <w:rPr>
          <w:lang w:val="en-US"/>
        </w:rPr>
        <w:t>= imx6qGpioSetupIrq,</w:t>
      </w:r>
    </w:p>
    <w:p w:rsidR="00377697" w:rsidRPr="00EC39C1" w:rsidRDefault="00377697" w:rsidP="00377697">
      <w:pPr>
        <w:pStyle w:val="a6"/>
        <w:rPr>
          <w:lang w:val="en-US"/>
        </w:rPr>
      </w:pPr>
      <w:r w:rsidRPr="00EC39C1">
        <w:rPr>
          <w:lang w:val="en-US"/>
        </w:rPr>
        <w:t xml:space="preserve">        .GC_pfuncClearIrq     </w:t>
      </w:r>
      <w:r w:rsidR="00632D0B" w:rsidRPr="00EC39C1">
        <w:rPr>
          <w:rFonts w:hint="eastAsia"/>
          <w:lang w:val="en-US"/>
        </w:rPr>
        <w:tab/>
      </w:r>
      <w:r w:rsidRPr="00EC39C1">
        <w:rPr>
          <w:lang w:val="en-US"/>
        </w:rPr>
        <w:t>= imx6qGpioClearIrq,</w:t>
      </w:r>
    </w:p>
    <w:p w:rsidR="00377697" w:rsidRPr="00EC39C1" w:rsidRDefault="00377697" w:rsidP="00377697">
      <w:pPr>
        <w:pStyle w:val="a6"/>
        <w:rPr>
          <w:lang w:val="en-US"/>
        </w:rPr>
      </w:pPr>
      <w:r w:rsidRPr="00EC39C1">
        <w:rPr>
          <w:lang w:val="en-US"/>
        </w:rPr>
        <w:t xml:space="preserve">        .GC_pfuncSvrIrq       </w:t>
      </w:r>
      <w:r w:rsidR="00632D0B" w:rsidRPr="00EC39C1">
        <w:rPr>
          <w:rFonts w:hint="eastAsia"/>
          <w:lang w:val="en-US"/>
        </w:rPr>
        <w:tab/>
      </w:r>
      <w:r w:rsidRPr="00EC39C1">
        <w:rPr>
          <w:lang w:val="en-US"/>
        </w:rPr>
        <w:t>= imx6qGpioSvrIrq,</w:t>
      </w:r>
    </w:p>
    <w:p w:rsidR="00C73189" w:rsidRPr="00EC39C1" w:rsidRDefault="00377697" w:rsidP="00377697">
      <w:pPr>
        <w:pStyle w:val="a6"/>
        <w:rPr>
          <w:lang w:val="en-US"/>
        </w:rPr>
      </w:pPr>
      <w:r w:rsidRPr="00EC39C1">
        <w:rPr>
          <w:lang w:val="en-US"/>
        </w:rPr>
        <w:t>};</w:t>
      </w:r>
    </w:p>
    <w:p w:rsidR="00C73189" w:rsidRPr="00460B76" w:rsidRDefault="00C73189" w:rsidP="00BF0163">
      <w:pPr>
        <w:pStyle w:val="23"/>
        <w:spacing w:before="62" w:after="62"/>
        <w:ind w:firstLine="0"/>
        <w:rPr>
          <w:b/>
        </w:rPr>
      </w:pPr>
      <w:r w:rsidRPr="00460B76">
        <w:rPr>
          <w:b/>
        </w:rPr>
        <w:t>GPIO</w:t>
      </w:r>
      <w:r>
        <w:rPr>
          <w:rFonts w:hint="eastAsia"/>
          <w:b/>
        </w:rPr>
        <w:t>驱动使用</w:t>
      </w:r>
    </w:p>
    <w:p w:rsidR="00C73189" w:rsidRDefault="00C73189" w:rsidP="005E070E">
      <w:pPr>
        <w:pStyle w:val="23"/>
        <w:spacing w:before="62" w:after="62"/>
      </w:pPr>
      <w:r>
        <w:rPr>
          <w:rFonts w:hint="eastAsia"/>
        </w:rPr>
        <w:t>驱动完成之后需要安装到</w:t>
      </w:r>
      <w:r w:rsidRPr="00460B76">
        <w:t>SylixOS</w:t>
      </w:r>
      <w:r>
        <w:rPr>
          <w:rFonts w:hint="eastAsia"/>
        </w:rPr>
        <w:t>系统中</w:t>
      </w:r>
      <w:r w:rsidRPr="00460B76">
        <w:rPr>
          <w:rFonts w:hint="eastAsia"/>
        </w:rPr>
        <w:t>，</w:t>
      </w:r>
      <w:r>
        <w:rPr>
          <w:rFonts w:hint="eastAsia"/>
        </w:rPr>
        <w:t>这个过程包含两个工作</w:t>
      </w:r>
      <w:r w:rsidRPr="00460B76">
        <w:rPr>
          <w:rFonts w:hint="eastAsia"/>
        </w:rPr>
        <w:t>：</w:t>
      </w:r>
      <w:r w:rsidRPr="00460B76">
        <w:tab/>
      </w:r>
      <w:r>
        <w:rPr>
          <w:rFonts w:hint="eastAsia"/>
        </w:rPr>
        <w:t>安装</w:t>
      </w:r>
      <w:r w:rsidRPr="00460B76">
        <w:t>GPIO</w:t>
      </w:r>
      <w:r>
        <w:rPr>
          <w:rFonts w:hint="eastAsia"/>
        </w:rPr>
        <w:t>库和安装</w:t>
      </w:r>
      <w:r w:rsidRPr="00460B76">
        <w:t>GPIO</w:t>
      </w:r>
      <w:r>
        <w:rPr>
          <w:rFonts w:hint="eastAsia"/>
        </w:rPr>
        <w:t>驱动。安装方式十分简单，在文件</w:t>
      </w:r>
      <w:r w:rsidRPr="00FC001D">
        <w:rPr>
          <w:lang w:val="de-DE"/>
        </w:rPr>
        <w:t>bspInit.c</w:t>
      </w:r>
      <w:r>
        <w:rPr>
          <w:rFonts w:hint="eastAsia"/>
        </w:rPr>
        <w:t>的函数</w:t>
      </w:r>
      <w:r w:rsidRPr="00FC001D">
        <w:rPr>
          <w:lang w:val="de-DE"/>
        </w:rPr>
        <w:t>halDrvInit</w:t>
      </w:r>
      <w:r>
        <w:rPr>
          <w:rFonts w:hint="eastAsia"/>
        </w:rPr>
        <w:t>中调用</w:t>
      </w:r>
      <w:r>
        <w:t>gpioInit</w:t>
      </w:r>
      <w:r>
        <w:rPr>
          <w:rFonts w:hint="eastAsia"/>
        </w:rPr>
        <w:t>函数和</w:t>
      </w:r>
      <w:r w:rsidR="000A7BC1" w:rsidRPr="000A7BC1">
        <w:rPr>
          <w:lang w:val="de-DE"/>
        </w:rPr>
        <w:t>imx6qGpioDrv</w:t>
      </w:r>
      <w:r w:rsidRPr="000A7BC1">
        <w:rPr>
          <w:rFonts w:hint="eastAsia"/>
          <w:lang w:val="de-DE"/>
        </w:rPr>
        <w:t>函</w:t>
      </w:r>
      <w:r>
        <w:rPr>
          <w:rFonts w:hint="eastAsia"/>
        </w:rPr>
        <w:t>数即可。</w:t>
      </w:r>
    </w:p>
    <w:p w:rsidR="00C73189" w:rsidRPr="00460B76" w:rsidRDefault="00C73189" w:rsidP="005E070E">
      <w:pPr>
        <w:pStyle w:val="a6"/>
        <w:rPr>
          <w:lang w:val="en-US"/>
        </w:rPr>
      </w:pPr>
      <w:r w:rsidRPr="00460B76">
        <w:rPr>
          <w:lang w:val="en-US"/>
        </w:rPr>
        <w:t xml:space="preserve">    </w:t>
      </w:r>
      <w:r w:rsidR="001E634E">
        <w:rPr>
          <w:rFonts w:hint="eastAsia"/>
          <w:lang w:val="en-US"/>
        </w:rPr>
        <w:t>imx6q</w:t>
      </w:r>
      <w:r w:rsidRPr="00460B76">
        <w:rPr>
          <w:lang w:val="en-US"/>
        </w:rPr>
        <w:t>GpioDrv();</w:t>
      </w:r>
    </w:p>
    <w:p w:rsidR="00C73189" w:rsidRPr="00006AB9" w:rsidRDefault="00C73189" w:rsidP="004225AC">
      <w:pPr>
        <w:pStyle w:val="3"/>
        <w:numPr>
          <w:ilvl w:val="0"/>
          <w:numId w:val="0"/>
        </w:numPr>
        <w:rPr>
          <w:lang w:val="de-DE"/>
        </w:rPr>
      </w:pPr>
      <w:bookmarkStart w:id="1700" w:name="_Toc428704926"/>
      <w:bookmarkStart w:id="1701" w:name="_Toc428867551"/>
      <w:bookmarkStart w:id="1702" w:name="_Toc429221072"/>
      <w:bookmarkStart w:id="1703" w:name="_Toc431109793"/>
      <w:bookmarkStart w:id="1704" w:name="_Toc432271106"/>
      <w:bookmarkStart w:id="1705" w:name="_Toc432317447"/>
      <w:bookmarkStart w:id="1706" w:name="_Toc469064142"/>
      <w:r>
        <w:rPr>
          <w:rFonts w:hint="eastAsia"/>
        </w:rPr>
        <w:t>实验步骤</w:t>
      </w:r>
      <w:bookmarkEnd w:id="1700"/>
      <w:bookmarkEnd w:id="1701"/>
      <w:bookmarkEnd w:id="1702"/>
      <w:bookmarkEnd w:id="1703"/>
      <w:bookmarkEnd w:id="1704"/>
      <w:bookmarkEnd w:id="1705"/>
      <w:bookmarkEnd w:id="1706"/>
    </w:p>
    <w:p w:rsidR="00C73189" w:rsidRDefault="00C73189" w:rsidP="008B21AD">
      <w:pPr>
        <w:pStyle w:val="23"/>
        <w:numPr>
          <w:ilvl w:val="0"/>
          <w:numId w:val="42"/>
        </w:numPr>
        <w:spacing w:before="62" w:after="62"/>
      </w:pPr>
      <w:r>
        <w:rPr>
          <w:rFonts w:hint="eastAsia"/>
        </w:rPr>
        <w:t>编译串口工程所在</w:t>
      </w:r>
      <w:r>
        <w:t>BSP</w:t>
      </w:r>
      <w:r>
        <w:rPr>
          <w:rFonts w:hint="eastAsia"/>
        </w:rPr>
        <w:t>工程</w:t>
      </w:r>
      <w:r w:rsidR="00255D90">
        <w:rPr>
          <w:rFonts w:hint="eastAsia"/>
        </w:rPr>
        <w:t>bspimx6</w:t>
      </w:r>
      <w:r>
        <w:rPr>
          <w:rFonts w:hint="eastAsia"/>
        </w:rPr>
        <w:t>，生成</w:t>
      </w:r>
      <w:r w:rsidR="00C841C7">
        <w:rPr>
          <w:rFonts w:hint="eastAsia"/>
        </w:rPr>
        <w:t>bspimx6</w:t>
      </w:r>
      <w:r>
        <w:t>.bin</w:t>
      </w:r>
      <w:r>
        <w:rPr>
          <w:rFonts w:hint="eastAsia"/>
        </w:rPr>
        <w:t>文件；</w:t>
      </w:r>
    </w:p>
    <w:p w:rsidR="00C73189" w:rsidRPr="00516CA3" w:rsidRDefault="00C73189" w:rsidP="00225BCD">
      <w:pPr>
        <w:pStyle w:val="23"/>
        <w:numPr>
          <w:ilvl w:val="0"/>
          <w:numId w:val="42"/>
        </w:numPr>
        <w:spacing w:before="62" w:after="62"/>
      </w:pPr>
      <w:r>
        <w:rPr>
          <w:rFonts w:hint="eastAsia"/>
        </w:rPr>
        <w:lastRenderedPageBreak/>
        <w:t>参考</w:t>
      </w:r>
      <w:r>
        <w:fldChar w:fldCharType="begin"/>
      </w:r>
      <w:r>
        <w:instrText xml:space="preserve"> REF _Ref424141352 \h </w:instrText>
      </w:r>
      <w:r>
        <w:fldChar w:fldCharType="separate"/>
      </w:r>
      <w:r w:rsidR="00B96029">
        <w:t>SylixOS</w:t>
      </w:r>
      <w:r w:rsidR="00B96029">
        <w:rPr>
          <w:rFonts w:hint="eastAsia"/>
        </w:rPr>
        <w:t>系统部署</w:t>
      </w:r>
      <w:r>
        <w:fldChar w:fldCharType="end"/>
      </w:r>
      <w:r>
        <w:fldChar w:fldCharType="begin"/>
      </w:r>
      <w:r>
        <w:instrText xml:space="preserve"> REF _Ref424141352 \r \h </w:instrText>
      </w:r>
      <w:r>
        <w:fldChar w:fldCharType="separate"/>
      </w:r>
      <w:r w:rsidR="0067642A">
        <w:rPr>
          <w:rFonts w:hint="eastAsia"/>
        </w:rPr>
        <w:t>附录</w:t>
      </w:r>
      <w:r w:rsidR="0067642A">
        <w:rPr>
          <w:rFonts w:hint="eastAsia"/>
        </w:rPr>
        <w:t>C</w:t>
      </w:r>
      <w:r>
        <w:fldChar w:fldCharType="end"/>
      </w:r>
      <w:r>
        <w:t xml:space="preserve"> </w:t>
      </w:r>
      <w:r>
        <w:fldChar w:fldCharType="begin"/>
      </w:r>
      <w:r>
        <w:instrText xml:space="preserve"> REF _Ref424141352 \h </w:instrText>
      </w:r>
      <w:r>
        <w:fldChar w:fldCharType="separate"/>
      </w:r>
      <w:r w:rsidR="002F3BA2" w:rsidRPr="00356E17">
        <w:rPr>
          <w:lang w:val="de-DE"/>
        </w:rPr>
        <w:t>SylixOS</w:t>
      </w:r>
      <w:r w:rsidR="002F3BA2">
        <w:rPr>
          <w:rFonts w:hint="eastAsia"/>
        </w:rPr>
        <w:t>系统部署</w:t>
      </w:r>
      <w:r>
        <w:fldChar w:fldCharType="end"/>
      </w:r>
      <w:r>
        <w:rPr>
          <w:rFonts w:hint="eastAsia"/>
        </w:rPr>
        <w:t>章节，将文件</w:t>
      </w:r>
      <w:r w:rsidR="00C31EFD">
        <w:rPr>
          <w:rFonts w:hint="eastAsia"/>
        </w:rPr>
        <w:t>bspimx6</w:t>
      </w:r>
      <w:r>
        <w:t>.bin</w:t>
      </w:r>
      <w:r>
        <w:rPr>
          <w:rFonts w:hint="eastAsia"/>
        </w:rPr>
        <w:t>上传到</w:t>
      </w:r>
      <w:r w:rsidR="00F761D2">
        <w:rPr>
          <w:rFonts w:hint="eastAsia"/>
        </w:rPr>
        <w:t>验证平台</w:t>
      </w:r>
      <w:r>
        <w:rPr>
          <w:rFonts w:hint="eastAsia"/>
        </w:rPr>
        <w:t>上，在系统调试时并不需要将文件</w:t>
      </w:r>
      <w:r w:rsidR="003E5925">
        <w:rPr>
          <w:rFonts w:hint="eastAsia"/>
        </w:rPr>
        <w:t>部署</w:t>
      </w:r>
      <w:r>
        <w:rPr>
          <w:rFonts w:hint="eastAsia"/>
        </w:rPr>
        <w:t>到</w:t>
      </w:r>
      <w:r w:rsidR="003E5925">
        <w:rPr>
          <w:rFonts w:hint="eastAsia"/>
        </w:rPr>
        <w:t>文件系统</w:t>
      </w:r>
      <w:r>
        <w:rPr>
          <w:rFonts w:hint="eastAsia"/>
        </w:rPr>
        <w:t>上，完成文件上传后，输入命令“</w:t>
      </w:r>
      <w:r w:rsidR="00225BCD">
        <w:rPr>
          <w:rFonts w:hint="eastAsia"/>
        </w:rPr>
        <w:t xml:space="preserve">run </w:t>
      </w:r>
      <w:r w:rsidR="00225BCD" w:rsidRPr="00225BCD">
        <w:t xml:space="preserve">disable_cache </w:t>
      </w:r>
      <w:r w:rsidR="00225BCD">
        <w:rPr>
          <w:rFonts w:hint="eastAsia"/>
        </w:rPr>
        <w:t xml:space="preserve">; </w:t>
      </w:r>
      <w:r>
        <w:t>go 0x</w:t>
      </w:r>
      <w:r w:rsidR="001E3077">
        <w:rPr>
          <w:rFonts w:hint="eastAsia"/>
        </w:rPr>
        <w:t>1</w:t>
      </w:r>
      <w:r>
        <w:t>0000000</w:t>
      </w:r>
      <w:r>
        <w:rPr>
          <w:rFonts w:hint="eastAsia"/>
        </w:rPr>
        <w:t>”</w:t>
      </w:r>
      <w:r w:rsidRPr="00516CA3">
        <w:rPr>
          <w:rFonts w:hint="eastAsia"/>
          <w:lang w:val="de-DE"/>
        </w:rPr>
        <w:t>启动</w:t>
      </w:r>
      <w:r w:rsidRPr="00516CA3">
        <w:rPr>
          <w:lang w:val="de-DE"/>
        </w:rPr>
        <w:t>SylixOS</w:t>
      </w:r>
      <w:r w:rsidRPr="00516CA3">
        <w:rPr>
          <w:rFonts w:hint="eastAsia"/>
          <w:lang w:val="de-DE"/>
        </w:rPr>
        <w:t>系统。</w:t>
      </w:r>
    </w:p>
    <w:p w:rsidR="00C73189" w:rsidRPr="008312B8" w:rsidRDefault="00C73189" w:rsidP="008B21AD">
      <w:pPr>
        <w:pStyle w:val="23"/>
        <w:numPr>
          <w:ilvl w:val="0"/>
          <w:numId w:val="42"/>
        </w:numPr>
        <w:spacing w:before="62" w:after="62"/>
        <w:rPr>
          <w:lang w:val="de-DE"/>
        </w:rPr>
      </w:pPr>
      <w:r>
        <w:rPr>
          <w:rFonts w:hint="eastAsia"/>
        </w:rPr>
        <w:t>将当前控制台工作路径切换到</w:t>
      </w:r>
      <w:r>
        <w:t>/dev</w:t>
      </w:r>
      <w:r>
        <w:rPr>
          <w:rFonts w:hint="eastAsia"/>
        </w:rPr>
        <w:t>下，使用“</w:t>
      </w:r>
      <w:r>
        <w:t>ls</w:t>
      </w:r>
      <w:r>
        <w:rPr>
          <w:rFonts w:hint="eastAsia"/>
        </w:rPr>
        <w:t>”命令查看当前的</w:t>
      </w:r>
      <w:r>
        <w:t>GPIO</w:t>
      </w:r>
      <w:r>
        <w:rPr>
          <w:rFonts w:hint="eastAsia"/>
        </w:rPr>
        <w:t>设备编号。</w:t>
      </w:r>
      <w:r w:rsidRPr="00006AB9">
        <w:rPr>
          <w:lang w:val="de-DE"/>
        </w:rPr>
        <w:t xml:space="preserve"> </w:t>
      </w:r>
    </w:p>
    <w:p w:rsidR="00C73189" w:rsidRPr="00006AB9" w:rsidRDefault="00C73189" w:rsidP="00BE15FE">
      <w:pPr>
        <w:pStyle w:val="3"/>
        <w:numPr>
          <w:ilvl w:val="0"/>
          <w:numId w:val="0"/>
        </w:numPr>
        <w:rPr>
          <w:lang w:val="de-DE"/>
        </w:rPr>
      </w:pPr>
      <w:bookmarkStart w:id="1707" w:name="_Toc428867552"/>
      <w:bookmarkStart w:id="1708" w:name="_Toc429221073"/>
      <w:bookmarkStart w:id="1709" w:name="_Toc431109794"/>
      <w:bookmarkStart w:id="1710" w:name="_Toc432271107"/>
      <w:bookmarkStart w:id="1711" w:name="_Toc432317448"/>
      <w:bookmarkStart w:id="1712" w:name="_Toc469064143"/>
      <w:r>
        <w:rPr>
          <w:rFonts w:hint="eastAsia"/>
        </w:rPr>
        <w:t>扩展实验</w:t>
      </w:r>
      <w:bookmarkEnd w:id="1707"/>
      <w:bookmarkEnd w:id="1708"/>
      <w:bookmarkEnd w:id="1709"/>
      <w:bookmarkEnd w:id="1710"/>
      <w:bookmarkEnd w:id="1711"/>
      <w:bookmarkEnd w:id="1712"/>
    </w:p>
    <w:p w:rsidR="00C73189" w:rsidRPr="00006AB9" w:rsidRDefault="00C73189" w:rsidP="00BE15FE">
      <w:pPr>
        <w:pStyle w:val="23"/>
        <w:spacing w:before="62" w:after="62"/>
        <w:rPr>
          <w:lang w:val="de-DE"/>
        </w:rPr>
      </w:pPr>
      <w:r>
        <w:rPr>
          <w:rFonts w:hint="eastAsia"/>
          <w:lang w:val="de-DE"/>
        </w:rPr>
        <w:t>在</w:t>
      </w:r>
      <w:r>
        <w:rPr>
          <w:lang w:val="de-DE"/>
        </w:rPr>
        <w:t>SylixOS</w:t>
      </w:r>
      <w:r>
        <w:rPr>
          <w:rFonts w:hint="eastAsia"/>
          <w:lang w:val="de-DE"/>
        </w:rPr>
        <w:t>网站上下载其他的</w:t>
      </w:r>
      <w:r>
        <w:rPr>
          <w:lang w:val="de-DE"/>
        </w:rPr>
        <w:t>bsp</w:t>
      </w:r>
      <w:r>
        <w:rPr>
          <w:rFonts w:hint="eastAsia"/>
          <w:lang w:val="de-DE"/>
        </w:rPr>
        <w:t>工程，阅读其</w:t>
      </w:r>
      <w:r>
        <w:rPr>
          <w:lang w:val="de-DE"/>
        </w:rPr>
        <w:t>GPIO</w:t>
      </w:r>
      <w:r>
        <w:rPr>
          <w:rFonts w:hint="eastAsia"/>
          <w:lang w:val="de-DE"/>
        </w:rPr>
        <w:t>驱动的编写，对比学习。</w:t>
      </w:r>
    </w:p>
    <w:p w:rsidR="00C73189" w:rsidRDefault="00C73189" w:rsidP="00913341">
      <w:pPr>
        <w:spacing w:before="62" w:after="62"/>
        <w:rPr>
          <w:lang w:val="de-DE"/>
        </w:rPr>
      </w:pPr>
    </w:p>
    <w:p w:rsidR="00C73189" w:rsidRDefault="00C73189" w:rsidP="00913341">
      <w:pPr>
        <w:spacing w:before="62" w:after="62"/>
        <w:rPr>
          <w:lang w:val="de-DE"/>
        </w:rPr>
      </w:pPr>
    </w:p>
    <w:p w:rsidR="00C73189" w:rsidRDefault="00C73189" w:rsidP="00913341">
      <w:pPr>
        <w:spacing w:before="62" w:after="62"/>
        <w:rPr>
          <w:lang w:val="de-DE"/>
        </w:rPr>
      </w:pPr>
    </w:p>
    <w:p w:rsidR="00C73189" w:rsidRDefault="00C73189" w:rsidP="00913341">
      <w:pPr>
        <w:spacing w:before="62" w:after="62"/>
        <w:rPr>
          <w:lang w:val="de-DE"/>
        </w:rPr>
      </w:pPr>
    </w:p>
    <w:p w:rsidR="00C73189" w:rsidRDefault="00C73189" w:rsidP="00913341">
      <w:pPr>
        <w:spacing w:before="62" w:after="62"/>
        <w:rPr>
          <w:lang w:val="de-DE"/>
        </w:rPr>
      </w:pPr>
    </w:p>
    <w:p w:rsidR="00C73189" w:rsidRDefault="00C73189" w:rsidP="00913341">
      <w:pPr>
        <w:spacing w:before="62" w:after="62"/>
        <w:rPr>
          <w:lang w:val="de-DE"/>
        </w:rPr>
      </w:pPr>
    </w:p>
    <w:p w:rsidR="00C73189" w:rsidRPr="000F547F" w:rsidRDefault="00C73189" w:rsidP="00913341">
      <w:pPr>
        <w:spacing w:before="62" w:after="62"/>
        <w:rPr>
          <w:lang w:val="de-DE"/>
        </w:rPr>
      </w:pPr>
    </w:p>
    <w:p w:rsidR="00C73189" w:rsidRDefault="00C73189" w:rsidP="00913341">
      <w:pPr>
        <w:spacing w:before="62" w:after="62"/>
        <w:rPr>
          <w:lang w:val="de-DE"/>
        </w:rPr>
      </w:pPr>
    </w:p>
    <w:p w:rsidR="00C73189" w:rsidRDefault="00C73189" w:rsidP="00913341">
      <w:pPr>
        <w:spacing w:before="62" w:after="62"/>
        <w:rPr>
          <w:lang w:val="de-DE"/>
        </w:rPr>
      </w:pPr>
    </w:p>
    <w:p w:rsidR="00C73189" w:rsidRDefault="00C73189" w:rsidP="00913341">
      <w:pPr>
        <w:spacing w:before="62" w:after="62"/>
        <w:rPr>
          <w:lang w:val="de-DE"/>
        </w:rPr>
      </w:pPr>
    </w:p>
    <w:p w:rsidR="00C73189" w:rsidRDefault="00C73189" w:rsidP="00913341">
      <w:pPr>
        <w:spacing w:before="62" w:after="62"/>
        <w:rPr>
          <w:lang w:val="de-DE"/>
        </w:rPr>
      </w:pPr>
    </w:p>
    <w:p w:rsidR="00C73189" w:rsidRDefault="00C73189" w:rsidP="00913341">
      <w:pPr>
        <w:spacing w:before="62" w:after="62"/>
        <w:rPr>
          <w:lang w:val="de-DE"/>
        </w:rPr>
      </w:pPr>
    </w:p>
    <w:p w:rsidR="00C73189" w:rsidRDefault="00C73189" w:rsidP="00913341">
      <w:pPr>
        <w:spacing w:before="62" w:after="62"/>
        <w:rPr>
          <w:lang w:val="de-DE"/>
        </w:rPr>
      </w:pPr>
    </w:p>
    <w:p w:rsidR="00C73189" w:rsidRDefault="00C73189" w:rsidP="00913341">
      <w:pPr>
        <w:spacing w:before="62" w:after="62"/>
        <w:rPr>
          <w:lang w:val="de-DE"/>
        </w:rPr>
      </w:pPr>
    </w:p>
    <w:p w:rsidR="00C73189" w:rsidRDefault="00C73189" w:rsidP="00913341">
      <w:pPr>
        <w:spacing w:before="62" w:after="62"/>
        <w:rPr>
          <w:lang w:val="de-DE"/>
        </w:rPr>
      </w:pPr>
    </w:p>
    <w:p w:rsidR="00C73189" w:rsidRDefault="00C73189" w:rsidP="00913341">
      <w:pPr>
        <w:spacing w:before="62" w:after="62"/>
        <w:rPr>
          <w:lang w:val="de-DE"/>
        </w:rPr>
      </w:pPr>
    </w:p>
    <w:p w:rsidR="00C73189" w:rsidRDefault="00C73189" w:rsidP="00913341">
      <w:pPr>
        <w:spacing w:before="62" w:after="62"/>
        <w:rPr>
          <w:lang w:val="de-DE"/>
        </w:rPr>
      </w:pPr>
    </w:p>
    <w:p w:rsidR="00C73189" w:rsidRDefault="00C73189" w:rsidP="00913341">
      <w:pPr>
        <w:spacing w:before="62" w:after="62"/>
        <w:rPr>
          <w:lang w:val="de-DE"/>
        </w:rPr>
      </w:pPr>
    </w:p>
    <w:p w:rsidR="00C73189" w:rsidRDefault="00C73189" w:rsidP="00913341">
      <w:pPr>
        <w:spacing w:before="62" w:after="62"/>
        <w:rPr>
          <w:lang w:val="de-DE"/>
        </w:rPr>
      </w:pPr>
    </w:p>
    <w:p w:rsidR="00C73189" w:rsidRDefault="00C73189" w:rsidP="00913341">
      <w:pPr>
        <w:spacing w:before="62" w:after="62"/>
        <w:rPr>
          <w:lang w:val="de-DE"/>
        </w:rPr>
      </w:pPr>
    </w:p>
    <w:p w:rsidR="00C73189" w:rsidRDefault="00C73189" w:rsidP="00913341">
      <w:pPr>
        <w:spacing w:before="62" w:after="62"/>
        <w:rPr>
          <w:lang w:val="de-DE"/>
        </w:rPr>
      </w:pPr>
    </w:p>
    <w:p w:rsidR="00C73189" w:rsidRDefault="00C73189" w:rsidP="00913341">
      <w:pPr>
        <w:spacing w:before="62" w:after="62"/>
        <w:rPr>
          <w:lang w:val="de-DE"/>
        </w:rPr>
      </w:pPr>
    </w:p>
    <w:p w:rsidR="00C73189" w:rsidRDefault="00717F90" w:rsidP="00913341">
      <w:pPr>
        <w:spacing w:before="62" w:after="62"/>
        <w:rPr>
          <w:lang w:val="de-DE"/>
        </w:rPr>
      </w:pPr>
      <w:r>
        <w:rPr>
          <w:lang w:val="de-DE"/>
        </w:rPr>
        <w:br w:type="page"/>
      </w:r>
    </w:p>
    <w:p w:rsidR="00C73189" w:rsidRPr="000C1270" w:rsidRDefault="00C73189" w:rsidP="00913341">
      <w:pPr>
        <w:pStyle w:val="20"/>
        <w:numPr>
          <w:ilvl w:val="0"/>
          <w:numId w:val="0"/>
        </w:numPr>
      </w:pPr>
      <w:bookmarkStart w:id="1713" w:name="_Ref429296273"/>
      <w:bookmarkStart w:id="1714" w:name="_Ref429296312"/>
      <w:bookmarkStart w:id="1715" w:name="_Toc469064144"/>
      <w:r>
        <w:rPr>
          <w:rFonts w:hint="eastAsia"/>
        </w:rPr>
        <w:t>实验二</w:t>
      </w:r>
      <w:r>
        <w:t xml:space="preserve">  GPIO</w:t>
      </w:r>
      <w:r>
        <w:rPr>
          <w:rFonts w:hint="eastAsia"/>
        </w:rPr>
        <w:t>输出实验</w:t>
      </w:r>
      <w:bookmarkEnd w:id="1713"/>
      <w:bookmarkEnd w:id="1714"/>
      <w:bookmarkEnd w:id="1715"/>
    </w:p>
    <w:p w:rsidR="00C73189" w:rsidRPr="00913341" w:rsidRDefault="00C73189" w:rsidP="00EA770A">
      <w:pPr>
        <w:pStyle w:val="23"/>
        <w:spacing w:before="62" w:after="62"/>
        <w:ind w:firstLine="0"/>
      </w:pPr>
    </w:p>
    <w:p w:rsidR="00C73189" w:rsidRPr="000C1270" w:rsidRDefault="00C73189" w:rsidP="009818D0">
      <w:pPr>
        <w:pStyle w:val="3"/>
        <w:numPr>
          <w:ilvl w:val="0"/>
          <w:numId w:val="0"/>
        </w:numPr>
      </w:pPr>
      <w:bookmarkStart w:id="1716" w:name="_Toc424217389"/>
      <w:bookmarkStart w:id="1717" w:name="_Toc424654937"/>
      <w:bookmarkStart w:id="1718" w:name="_Toc424721620"/>
      <w:bookmarkStart w:id="1719" w:name="_Toc424909034"/>
      <w:bookmarkStart w:id="1720" w:name="_Toc424912320"/>
      <w:bookmarkStart w:id="1721" w:name="_Toc425413995"/>
      <w:bookmarkStart w:id="1722" w:name="_Toc427939304"/>
      <w:bookmarkStart w:id="1723" w:name="_Toc427940809"/>
      <w:bookmarkStart w:id="1724" w:name="_Toc427941747"/>
      <w:bookmarkStart w:id="1725" w:name="_Toc428704928"/>
      <w:bookmarkStart w:id="1726" w:name="_Toc428867554"/>
      <w:bookmarkStart w:id="1727" w:name="_Toc429221075"/>
      <w:bookmarkStart w:id="1728" w:name="_Toc431109796"/>
      <w:bookmarkStart w:id="1729" w:name="_Toc432271109"/>
      <w:bookmarkStart w:id="1730" w:name="_Toc432317450"/>
      <w:bookmarkStart w:id="1731" w:name="_Toc469064145"/>
      <w:r>
        <w:rPr>
          <w:rFonts w:hint="eastAsia"/>
        </w:rPr>
        <w:t>实验目的</w:t>
      </w:r>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p>
    <w:p w:rsidR="00C73189" w:rsidRDefault="00C73189" w:rsidP="009818D0">
      <w:pPr>
        <w:pStyle w:val="a"/>
      </w:pPr>
      <w:r>
        <w:rPr>
          <w:rFonts w:hint="eastAsia"/>
        </w:rPr>
        <w:t>理解</w:t>
      </w:r>
      <w:r>
        <w:t>SylixOS</w:t>
      </w:r>
      <w:r>
        <w:rPr>
          <w:rFonts w:hint="eastAsia"/>
        </w:rPr>
        <w:t>下</w:t>
      </w:r>
      <w:r>
        <w:t>GPIO</w:t>
      </w:r>
      <w:r>
        <w:rPr>
          <w:rFonts w:hint="eastAsia"/>
        </w:rPr>
        <w:t>编号的设计和计算方法</w:t>
      </w:r>
    </w:p>
    <w:p w:rsidR="00C73189" w:rsidRPr="007C6C4C" w:rsidRDefault="00C73189" w:rsidP="009818D0">
      <w:pPr>
        <w:pStyle w:val="a"/>
      </w:pPr>
      <w:r>
        <w:rPr>
          <w:rFonts w:hint="eastAsia"/>
        </w:rPr>
        <w:t>掌握</w:t>
      </w:r>
      <w:r>
        <w:t>GPIO</w:t>
      </w:r>
      <w:r>
        <w:rPr>
          <w:rFonts w:hint="eastAsia"/>
        </w:rPr>
        <w:t>操作函数和使用方法</w:t>
      </w:r>
    </w:p>
    <w:p w:rsidR="00C73189" w:rsidRPr="000C1270" w:rsidRDefault="00C73189" w:rsidP="009818D0">
      <w:pPr>
        <w:pStyle w:val="3"/>
        <w:numPr>
          <w:ilvl w:val="0"/>
          <w:numId w:val="0"/>
        </w:numPr>
      </w:pPr>
      <w:bookmarkStart w:id="1732" w:name="_Toc424217390"/>
      <w:bookmarkStart w:id="1733" w:name="_Toc424654938"/>
      <w:bookmarkStart w:id="1734" w:name="_Toc424721621"/>
      <w:bookmarkStart w:id="1735" w:name="_Toc424909035"/>
      <w:bookmarkStart w:id="1736" w:name="_Toc424912321"/>
      <w:bookmarkStart w:id="1737" w:name="_Toc425413996"/>
      <w:bookmarkStart w:id="1738" w:name="_Toc427939305"/>
      <w:bookmarkStart w:id="1739" w:name="_Toc427940810"/>
      <w:bookmarkStart w:id="1740" w:name="_Toc427941748"/>
      <w:bookmarkStart w:id="1741" w:name="_Toc428704929"/>
      <w:bookmarkStart w:id="1742" w:name="_Toc428867555"/>
      <w:bookmarkStart w:id="1743" w:name="_Toc429221076"/>
      <w:bookmarkStart w:id="1744" w:name="_Toc431109797"/>
      <w:bookmarkStart w:id="1745" w:name="_Toc432271110"/>
      <w:bookmarkStart w:id="1746" w:name="_Toc432317451"/>
      <w:bookmarkStart w:id="1747" w:name="_Toc469064146"/>
      <w:r>
        <w:rPr>
          <w:rFonts w:hint="eastAsia"/>
        </w:rPr>
        <w:t>实验内容</w:t>
      </w:r>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p>
    <w:p w:rsidR="00C73189" w:rsidRDefault="00C73189" w:rsidP="009818D0">
      <w:pPr>
        <w:pStyle w:val="a"/>
      </w:pPr>
      <w:r>
        <w:rPr>
          <w:rFonts w:hint="eastAsia"/>
        </w:rPr>
        <w:t>阅读实验原理，掌握对</w:t>
      </w:r>
      <w:r>
        <w:t>GPIO</w:t>
      </w:r>
      <w:r>
        <w:rPr>
          <w:rFonts w:hint="eastAsia"/>
        </w:rPr>
        <w:t>编号的计算方法</w:t>
      </w:r>
    </w:p>
    <w:p w:rsidR="00C73189" w:rsidRDefault="00C73189" w:rsidP="009818D0">
      <w:pPr>
        <w:pStyle w:val="a"/>
      </w:pPr>
      <w:r>
        <w:rPr>
          <w:rFonts w:hint="eastAsia"/>
        </w:rPr>
        <w:t>阅读</w:t>
      </w:r>
      <w:r>
        <w:t>gpio_out.c</w:t>
      </w:r>
      <w:r>
        <w:rPr>
          <w:rFonts w:hint="eastAsia"/>
        </w:rPr>
        <w:t>程序代码，了解</w:t>
      </w:r>
      <w:r>
        <w:t>GPIO</w:t>
      </w:r>
      <w:r>
        <w:rPr>
          <w:rFonts w:hint="eastAsia"/>
        </w:rPr>
        <w:t>的操作流程和相关函数使用</w:t>
      </w:r>
    </w:p>
    <w:p w:rsidR="00C73189" w:rsidRPr="007C6C4C" w:rsidRDefault="00C73189" w:rsidP="009818D0">
      <w:pPr>
        <w:pStyle w:val="a"/>
      </w:pPr>
      <w:r>
        <w:rPr>
          <w:rFonts w:hint="eastAsia"/>
        </w:rPr>
        <w:t>在</w:t>
      </w:r>
      <w:r>
        <w:t>RealEvo-IDE</w:t>
      </w:r>
      <w:r>
        <w:rPr>
          <w:rFonts w:hint="eastAsia"/>
        </w:rPr>
        <w:t>下编译</w:t>
      </w:r>
      <w:r>
        <w:t>gpio_out</w:t>
      </w:r>
      <w:r>
        <w:rPr>
          <w:rFonts w:hint="eastAsia"/>
        </w:rPr>
        <w:t>工程，并将程序上传到</w:t>
      </w:r>
      <w:r w:rsidR="00F761D2">
        <w:rPr>
          <w:rFonts w:hint="eastAsia"/>
        </w:rPr>
        <w:t>验证平台</w:t>
      </w:r>
      <w:r>
        <w:rPr>
          <w:rFonts w:hint="eastAsia"/>
        </w:rPr>
        <w:t>运行查看效果</w:t>
      </w:r>
    </w:p>
    <w:p w:rsidR="00C73189" w:rsidRPr="000C1270" w:rsidRDefault="00C73189" w:rsidP="009818D0">
      <w:pPr>
        <w:pStyle w:val="3"/>
        <w:numPr>
          <w:ilvl w:val="0"/>
          <w:numId w:val="0"/>
        </w:numPr>
      </w:pPr>
      <w:bookmarkStart w:id="1748" w:name="_Toc424217391"/>
      <w:bookmarkStart w:id="1749" w:name="_Toc424654939"/>
      <w:bookmarkStart w:id="1750" w:name="_Toc424721622"/>
      <w:bookmarkStart w:id="1751" w:name="_Toc424909036"/>
      <w:bookmarkStart w:id="1752" w:name="_Toc424912322"/>
      <w:bookmarkStart w:id="1753" w:name="_Toc425413997"/>
      <w:bookmarkStart w:id="1754" w:name="_Toc427939306"/>
      <w:bookmarkStart w:id="1755" w:name="_Toc427940811"/>
      <w:bookmarkStart w:id="1756" w:name="_Toc427941749"/>
      <w:bookmarkStart w:id="1757" w:name="_Toc428704930"/>
      <w:bookmarkStart w:id="1758" w:name="_Toc428867556"/>
      <w:bookmarkStart w:id="1759" w:name="_Toc429221077"/>
      <w:bookmarkStart w:id="1760" w:name="_Toc431109798"/>
      <w:bookmarkStart w:id="1761" w:name="_Toc432271111"/>
      <w:bookmarkStart w:id="1762" w:name="_Toc432317452"/>
      <w:bookmarkStart w:id="1763" w:name="_Toc469064147"/>
      <w:r>
        <w:rPr>
          <w:rFonts w:hint="eastAsia"/>
        </w:rPr>
        <w:t>实验环境</w:t>
      </w:r>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p>
    <w:p w:rsidR="00C73189" w:rsidRDefault="00C73189" w:rsidP="009818D0">
      <w:pPr>
        <w:pStyle w:val="a"/>
      </w:pPr>
      <w:r>
        <w:rPr>
          <w:rFonts w:hint="eastAsia"/>
        </w:rPr>
        <w:t>硬件：已经部署</w:t>
      </w:r>
      <w:r>
        <w:t>SylixOS</w:t>
      </w:r>
      <w:r>
        <w:rPr>
          <w:rFonts w:hint="eastAsia"/>
        </w:rPr>
        <w:t>操作系统的</w:t>
      </w:r>
      <w:r w:rsidR="00F761D2">
        <w:rPr>
          <w:rFonts w:hint="eastAsia"/>
        </w:rPr>
        <w:t>验证平台</w:t>
      </w:r>
      <w:r>
        <w:rPr>
          <w:rFonts w:hint="eastAsia"/>
        </w:rPr>
        <w:t>，一台</w:t>
      </w:r>
      <w:r>
        <w:t>PC</w:t>
      </w:r>
      <w:r>
        <w:rPr>
          <w:rFonts w:hint="eastAsia"/>
        </w:rPr>
        <w:t>主机</w:t>
      </w:r>
    </w:p>
    <w:p w:rsidR="00C73189" w:rsidRPr="00555DD8" w:rsidRDefault="00C73189" w:rsidP="009818D0">
      <w:pPr>
        <w:pStyle w:val="a"/>
      </w:pPr>
      <w:r>
        <w:rPr>
          <w:rFonts w:hint="eastAsia"/>
        </w:rPr>
        <w:t>软件：</w:t>
      </w:r>
      <w:r>
        <w:t>RealEvo-IDE</w:t>
      </w:r>
      <w:r>
        <w:rPr>
          <w:rFonts w:hint="eastAsia"/>
        </w:rPr>
        <w:t>、</w:t>
      </w:r>
      <w:r>
        <w:t>putty</w:t>
      </w:r>
    </w:p>
    <w:p w:rsidR="00C73189" w:rsidRPr="000C1270" w:rsidRDefault="00C73189" w:rsidP="009818D0">
      <w:pPr>
        <w:pStyle w:val="3"/>
        <w:numPr>
          <w:ilvl w:val="0"/>
          <w:numId w:val="0"/>
        </w:numPr>
      </w:pPr>
      <w:bookmarkStart w:id="1764" w:name="_Toc424217392"/>
      <w:bookmarkStart w:id="1765" w:name="_Toc424654940"/>
      <w:bookmarkStart w:id="1766" w:name="_Toc424721623"/>
      <w:bookmarkStart w:id="1767" w:name="_Toc424909037"/>
      <w:bookmarkStart w:id="1768" w:name="_Toc424912323"/>
      <w:bookmarkStart w:id="1769" w:name="_Toc425413998"/>
      <w:bookmarkStart w:id="1770" w:name="_Toc427939307"/>
      <w:bookmarkStart w:id="1771" w:name="_Toc427940812"/>
      <w:bookmarkStart w:id="1772" w:name="_Toc427941750"/>
      <w:bookmarkStart w:id="1773" w:name="_Toc428704931"/>
      <w:bookmarkStart w:id="1774" w:name="_Toc428867557"/>
      <w:bookmarkStart w:id="1775" w:name="_Toc429221078"/>
      <w:bookmarkStart w:id="1776" w:name="_Toc431109799"/>
      <w:bookmarkStart w:id="1777" w:name="_Toc432271112"/>
      <w:bookmarkStart w:id="1778" w:name="_Toc432317453"/>
      <w:bookmarkStart w:id="1779" w:name="_Toc469064148"/>
      <w:r>
        <w:rPr>
          <w:rFonts w:hint="eastAsia"/>
        </w:rPr>
        <w:t>实验原理</w:t>
      </w:r>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p>
    <w:p w:rsidR="00C73189" w:rsidRDefault="00C73189" w:rsidP="00EA770A">
      <w:pPr>
        <w:pStyle w:val="23"/>
        <w:spacing w:before="62" w:after="62"/>
        <w:ind w:firstLine="0"/>
      </w:pPr>
      <w:r>
        <w:tab/>
      </w:r>
      <w:r>
        <w:rPr>
          <w:rFonts w:hint="eastAsia"/>
        </w:rPr>
        <w:t>对</w:t>
      </w:r>
      <w:r>
        <w:t>GPIO</w:t>
      </w:r>
      <w:r>
        <w:rPr>
          <w:rFonts w:hint="eastAsia"/>
        </w:rPr>
        <w:t>输出的操作，主要包含两个方面</w:t>
      </w:r>
    </w:p>
    <w:p w:rsidR="00C73189" w:rsidRDefault="00C73189" w:rsidP="0091781A">
      <w:pPr>
        <w:pStyle w:val="a"/>
      </w:pPr>
      <w:r>
        <w:tab/>
      </w:r>
      <w:r>
        <w:rPr>
          <w:rFonts w:hint="eastAsia"/>
        </w:rPr>
        <w:t>需要操作哪个</w:t>
      </w:r>
      <w:r>
        <w:t>GPIO</w:t>
      </w:r>
      <w:r>
        <w:rPr>
          <w:rFonts w:hint="eastAsia"/>
        </w:rPr>
        <w:t>，如何标识这个</w:t>
      </w:r>
      <w:r>
        <w:t>GPIO</w:t>
      </w:r>
      <w:r>
        <w:rPr>
          <w:rFonts w:hint="eastAsia"/>
        </w:rPr>
        <w:t>；</w:t>
      </w:r>
    </w:p>
    <w:p w:rsidR="00C73189" w:rsidRDefault="00C73189" w:rsidP="0091781A">
      <w:pPr>
        <w:pStyle w:val="a"/>
      </w:pPr>
      <w:r>
        <w:tab/>
      </w:r>
      <w:r>
        <w:rPr>
          <w:rFonts w:hint="eastAsia"/>
        </w:rPr>
        <w:t>需要</w:t>
      </w:r>
      <w:r>
        <w:t>GPIO</w:t>
      </w:r>
      <w:r>
        <w:rPr>
          <w:rFonts w:hint="eastAsia"/>
        </w:rPr>
        <w:t>输出哪种电平状态，如何设置</w:t>
      </w:r>
      <w:r>
        <w:t>GPIO</w:t>
      </w:r>
      <w:r>
        <w:rPr>
          <w:rFonts w:hint="eastAsia"/>
        </w:rPr>
        <w:t>的输出电平状态。</w:t>
      </w:r>
    </w:p>
    <w:p w:rsidR="00C73189" w:rsidRDefault="00C73189" w:rsidP="00EA770A">
      <w:pPr>
        <w:pStyle w:val="23"/>
        <w:spacing w:before="62" w:after="62"/>
      </w:pPr>
      <w:r>
        <w:t>GPIO</w:t>
      </w:r>
      <w:r>
        <w:rPr>
          <w:rFonts w:hint="eastAsia"/>
        </w:rPr>
        <w:t>输出最常用的场合是控制</w:t>
      </w:r>
      <w:r>
        <w:t>LED</w:t>
      </w:r>
      <w:r>
        <w:rPr>
          <w:rFonts w:hint="eastAsia"/>
        </w:rPr>
        <w:t>灯的亮灭来指示设备状态，通过</w:t>
      </w:r>
      <w:r>
        <w:t>LED</w:t>
      </w:r>
      <w:r>
        <w:rPr>
          <w:rFonts w:hint="eastAsia"/>
        </w:rPr>
        <w:t>的亮灭可以直观的观察</w:t>
      </w:r>
      <w:r>
        <w:t>GPIO</w:t>
      </w:r>
      <w:r>
        <w:rPr>
          <w:rFonts w:hint="eastAsia"/>
        </w:rPr>
        <w:t>高低电平的变化。查看</w:t>
      </w:r>
      <w:r w:rsidR="00F761D2">
        <w:rPr>
          <w:rFonts w:hint="eastAsia"/>
        </w:rPr>
        <w:t>验证平台</w:t>
      </w:r>
      <w:r>
        <w:rPr>
          <w:rFonts w:hint="eastAsia"/>
        </w:rPr>
        <w:t>的原理图（在名为《</w:t>
      </w:r>
      <w:r w:rsidR="003400CA" w:rsidRPr="003400CA">
        <w:t>my-i.mx6_sylixos_rev.d.pdf</w:t>
      </w:r>
      <w:r>
        <w:rPr>
          <w:rFonts w:hint="eastAsia"/>
        </w:rPr>
        <w:t>》的</w:t>
      </w:r>
      <w:r>
        <w:t>PDF</w:t>
      </w:r>
      <w:r>
        <w:rPr>
          <w:rFonts w:hint="eastAsia"/>
        </w:rPr>
        <w:t>文档里面有</w:t>
      </w:r>
      <w:r>
        <w:t>LED</w:t>
      </w:r>
      <w:r>
        <w:rPr>
          <w:rFonts w:hint="eastAsia"/>
        </w:rPr>
        <w:t>的原理图）如</w:t>
      </w:r>
      <w:r>
        <w:fldChar w:fldCharType="begin"/>
      </w:r>
      <w:r>
        <w:instrText xml:space="preserve"> REF _Ref424393422 \h </w:instrText>
      </w:r>
      <w:r>
        <w:fldChar w:fldCharType="separate"/>
      </w:r>
      <w:r w:rsidR="00B96029">
        <w:rPr>
          <w:rFonts w:hint="eastAsia"/>
        </w:rPr>
        <w:t>图</w:t>
      </w:r>
      <w:r w:rsidR="00B96029">
        <w:t xml:space="preserve"> </w:t>
      </w:r>
      <w:r w:rsidR="00B96029">
        <w:rPr>
          <w:noProof/>
        </w:rPr>
        <w:t>9</w:t>
      </w:r>
      <w:r w:rsidR="00B96029">
        <w:t>.</w:t>
      </w:r>
      <w:r w:rsidR="00B96029">
        <w:rPr>
          <w:noProof/>
        </w:rPr>
        <w:t>3</w:t>
      </w:r>
      <w:r>
        <w:fldChar w:fldCharType="end"/>
      </w:r>
      <w:r>
        <w:rPr>
          <w:rFonts w:hint="eastAsia"/>
        </w:rPr>
        <w:t>所示。</w:t>
      </w:r>
    </w:p>
    <w:p w:rsidR="00C16986" w:rsidRPr="00C16986" w:rsidRDefault="00C16986" w:rsidP="00C16986">
      <w:pPr>
        <w:widowControl/>
        <w:spacing w:beforeLines="0" w:before="48" w:afterLines="0" w:after="48"/>
        <w:jc w:val="center"/>
        <w:rPr>
          <w:rFonts w:ascii="宋体" w:hAnsi="宋体" w:cs="宋体"/>
          <w:kern w:val="0"/>
          <w:sz w:val="24"/>
          <w:szCs w:val="24"/>
        </w:rPr>
      </w:pPr>
      <w:r w:rsidRPr="00C16986">
        <w:rPr>
          <w:rFonts w:ascii="宋体" w:hAnsi="宋体" w:cs="宋体"/>
          <w:kern w:val="0"/>
          <w:sz w:val="24"/>
          <w:szCs w:val="24"/>
        </w:rPr>
        <w:lastRenderedPageBreak/>
        <w:fldChar w:fldCharType="begin"/>
      </w:r>
      <w:r w:rsidRPr="00C16986">
        <w:rPr>
          <w:rFonts w:ascii="宋体" w:hAnsi="宋体" w:cs="宋体"/>
          <w:kern w:val="0"/>
          <w:sz w:val="24"/>
          <w:szCs w:val="24"/>
        </w:rPr>
        <w:instrText xml:space="preserve"> INCLUDEPICTURE "C:\\Users\\xuguizhou\\AppData\\Roaming\\Tencent\\Users\\267358839\\QQ\\WinTemp\\RichOle\\O4J%T327K`8XF[$8LJ44T]O.png" \* MERGEFORMATINET </w:instrText>
      </w:r>
      <w:r w:rsidRPr="00C16986">
        <w:rPr>
          <w:rFonts w:ascii="宋体" w:hAnsi="宋体" w:cs="宋体"/>
          <w:kern w:val="0"/>
          <w:sz w:val="24"/>
          <w:szCs w:val="24"/>
        </w:rPr>
        <w:fldChar w:fldCharType="separate"/>
      </w:r>
      <w:r w:rsidR="00F73FD2">
        <w:rPr>
          <w:rFonts w:ascii="宋体" w:hAnsi="宋体" w:cs="宋体"/>
          <w:kern w:val="0"/>
          <w:sz w:val="24"/>
          <w:szCs w:val="24"/>
        </w:rPr>
        <w:fldChar w:fldCharType="begin"/>
      </w:r>
      <w:r w:rsidR="00F73FD2">
        <w:rPr>
          <w:rFonts w:ascii="宋体" w:hAnsi="宋体" w:cs="宋体"/>
          <w:kern w:val="0"/>
          <w:sz w:val="24"/>
          <w:szCs w:val="24"/>
        </w:rPr>
        <w:instrText xml:space="preserve"> INCLUDEPICTURE  "C:\\Users\\xuguizhou\\AppData\\Roaming\\Tencent\\Users\\267358839\\QQ\\WinTemp\\RichOle\\O4J%T327K`8XF[$8LJ44T]O.png" \* MERGEFORMATINET </w:instrText>
      </w:r>
      <w:r w:rsidR="00F73FD2">
        <w:rPr>
          <w:rFonts w:ascii="宋体" w:hAnsi="宋体" w:cs="宋体"/>
          <w:kern w:val="0"/>
          <w:sz w:val="24"/>
          <w:szCs w:val="24"/>
        </w:rPr>
        <w:fldChar w:fldCharType="separate"/>
      </w:r>
      <w:r w:rsidR="00912B02">
        <w:rPr>
          <w:rFonts w:ascii="宋体" w:hAnsi="宋体" w:cs="宋体"/>
          <w:kern w:val="0"/>
          <w:sz w:val="24"/>
          <w:szCs w:val="24"/>
        </w:rPr>
        <w:fldChar w:fldCharType="begin"/>
      </w:r>
      <w:r w:rsidR="00912B02">
        <w:rPr>
          <w:rFonts w:ascii="宋体" w:hAnsi="宋体" w:cs="宋体"/>
          <w:kern w:val="0"/>
          <w:sz w:val="24"/>
          <w:szCs w:val="24"/>
        </w:rPr>
        <w:instrText xml:space="preserve"> INCLUDEPICTURE  "C:\\Users\\xuguizhou\\AppData\\Roaming\\Tencent\\Users\\267358839\\QQ\\WinTemp\\RichOle\\O4J%T327K`8XF[$8LJ44T]O.png" \* MERGEFORMATINET </w:instrText>
      </w:r>
      <w:r w:rsidR="00912B02">
        <w:rPr>
          <w:rFonts w:ascii="宋体" w:hAnsi="宋体" w:cs="宋体"/>
          <w:kern w:val="0"/>
          <w:sz w:val="24"/>
          <w:szCs w:val="24"/>
        </w:rPr>
        <w:fldChar w:fldCharType="separate"/>
      </w:r>
      <w:r w:rsidR="002F4741">
        <w:rPr>
          <w:rFonts w:ascii="宋体" w:hAnsi="宋体" w:cs="宋体"/>
          <w:kern w:val="0"/>
          <w:sz w:val="24"/>
          <w:szCs w:val="24"/>
        </w:rPr>
        <w:fldChar w:fldCharType="begin"/>
      </w:r>
      <w:r w:rsidR="002F4741">
        <w:rPr>
          <w:rFonts w:ascii="宋体" w:hAnsi="宋体" w:cs="宋体"/>
          <w:kern w:val="0"/>
          <w:sz w:val="24"/>
          <w:szCs w:val="24"/>
        </w:rPr>
        <w:instrText xml:space="preserve"> INCLUDEPICTURE  "C:\\Users\\xuguizhou\\AppData\\Roaming\\Tencent\\Users\\267358839\\QQ\\WinTemp\\RichOle\\O4J%T327K`8XF[$8LJ44T]O.png" \* MERGEFORMATINET </w:instrText>
      </w:r>
      <w:r w:rsidR="002F4741">
        <w:rPr>
          <w:rFonts w:ascii="宋体" w:hAnsi="宋体" w:cs="宋体"/>
          <w:kern w:val="0"/>
          <w:sz w:val="24"/>
          <w:szCs w:val="24"/>
        </w:rPr>
        <w:fldChar w:fldCharType="separate"/>
      </w:r>
      <w:r w:rsidR="00D35E25">
        <w:rPr>
          <w:rFonts w:ascii="宋体" w:hAnsi="宋体" w:cs="宋体"/>
          <w:kern w:val="0"/>
          <w:sz w:val="24"/>
          <w:szCs w:val="24"/>
        </w:rPr>
        <w:fldChar w:fldCharType="begin"/>
      </w:r>
      <w:r w:rsidR="00D35E25">
        <w:rPr>
          <w:rFonts w:ascii="宋体" w:hAnsi="宋体" w:cs="宋体"/>
          <w:kern w:val="0"/>
          <w:sz w:val="24"/>
          <w:szCs w:val="24"/>
        </w:rPr>
        <w:instrText xml:space="preserve"> INCLUDEPICTURE  "C:\\Users\\xuguizhou\\AppData\\Roaming\\Tencent\\Users\\267358839\\QQ\\WinTemp\\RichOle\\O4J%T327K`8XF[$8LJ44T]O.png" \* MERGEFORMATINET </w:instrText>
      </w:r>
      <w:r w:rsidR="00D35E25">
        <w:rPr>
          <w:rFonts w:ascii="宋体" w:hAnsi="宋体" w:cs="宋体"/>
          <w:kern w:val="0"/>
          <w:sz w:val="24"/>
          <w:szCs w:val="24"/>
        </w:rPr>
        <w:fldChar w:fldCharType="separate"/>
      </w:r>
      <w:r w:rsidR="00A86BB5">
        <w:rPr>
          <w:rFonts w:ascii="宋体" w:hAnsi="宋体" w:cs="宋体"/>
          <w:kern w:val="0"/>
          <w:sz w:val="24"/>
          <w:szCs w:val="24"/>
        </w:rPr>
        <w:fldChar w:fldCharType="begin"/>
      </w:r>
      <w:r w:rsidR="00A86BB5">
        <w:rPr>
          <w:rFonts w:ascii="宋体" w:hAnsi="宋体" w:cs="宋体"/>
          <w:kern w:val="0"/>
          <w:sz w:val="24"/>
          <w:szCs w:val="24"/>
        </w:rPr>
        <w:instrText xml:space="preserve"> INCLUDEPICTURE  "C:\\Users\\xuguizhou\\AppData\\Roaming\\Tencent\\Users\\267358839\\QQ\\WinTemp\\RichOle\\O4J%T327K`8XF[$8LJ44T]O.png" \* MERGEFORMATINET </w:instrText>
      </w:r>
      <w:r w:rsidR="00A86BB5">
        <w:rPr>
          <w:rFonts w:ascii="宋体" w:hAnsi="宋体" w:cs="宋体"/>
          <w:kern w:val="0"/>
          <w:sz w:val="24"/>
          <w:szCs w:val="24"/>
        </w:rPr>
        <w:fldChar w:fldCharType="separate"/>
      </w:r>
      <w:r w:rsidR="00D2027A">
        <w:rPr>
          <w:rFonts w:ascii="宋体" w:hAnsi="宋体" w:cs="宋体"/>
          <w:kern w:val="0"/>
          <w:sz w:val="24"/>
          <w:szCs w:val="24"/>
        </w:rPr>
        <w:fldChar w:fldCharType="begin"/>
      </w:r>
      <w:r w:rsidR="00D2027A">
        <w:rPr>
          <w:rFonts w:ascii="宋体" w:hAnsi="宋体" w:cs="宋体"/>
          <w:kern w:val="0"/>
          <w:sz w:val="24"/>
          <w:szCs w:val="24"/>
        </w:rPr>
        <w:instrText xml:space="preserve"> INCLUDEPICTURE  "C:\\Users\\xuguizhou\\AppData\\Roaming\\Tencent\\Users\\267358839\\QQ\\WinTemp\\RichOle\\O4J%T327K`8XF[$8LJ44T]O.png" \* MERGEFORMATINET </w:instrText>
      </w:r>
      <w:r w:rsidR="00D2027A">
        <w:rPr>
          <w:rFonts w:ascii="宋体" w:hAnsi="宋体" w:cs="宋体"/>
          <w:kern w:val="0"/>
          <w:sz w:val="24"/>
          <w:szCs w:val="24"/>
        </w:rPr>
        <w:fldChar w:fldCharType="separate"/>
      </w:r>
      <w:r w:rsidR="00B26DD3">
        <w:rPr>
          <w:rFonts w:ascii="宋体" w:hAnsi="宋体" w:cs="宋体"/>
          <w:kern w:val="0"/>
          <w:sz w:val="24"/>
          <w:szCs w:val="24"/>
        </w:rPr>
        <w:fldChar w:fldCharType="begin"/>
      </w:r>
      <w:r w:rsidR="00B26DD3">
        <w:rPr>
          <w:rFonts w:ascii="宋体" w:hAnsi="宋体" w:cs="宋体"/>
          <w:kern w:val="0"/>
          <w:sz w:val="24"/>
          <w:szCs w:val="24"/>
        </w:rPr>
        <w:instrText xml:space="preserve"> INCLUDEPICTURE  "C:\\Users\\xuguizhou\\AppData\\Roaming\\Tencent\\Users\\267358839\\QQ\\WinTemp\\RichOle\\O4J%T327K`8XF[$8LJ44T]O.png" \* MERGEFORMATINET </w:instrText>
      </w:r>
      <w:r w:rsidR="00B26DD3">
        <w:rPr>
          <w:rFonts w:ascii="宋体" w:hAnsi="宋体" w:cs="宋体"/>
          <w:kern w:val="0"/>
          <w:sz w:val="24"/>
          <w:szCs w:val="24"/>
        </w:rPr>
        <w:fldChar w:fldCharType="separate"/>
      </w:r>
      <w:r w:rsidR="00375CA3">
        <w:rPr>
          <w:rFonts w:ascii="宋体" w:hAnsi="宋体" w:cs="宋体"/>
          <w:kern w:val="0"/>
          <w:sz w:val="24"/>
          <w:szCs w:val="24"/>
        </w:rPr>
        <w:fldChar w:fldCharType="begin"/>
      </w:r>
      <w:r w:rsidR="00375CA3">
        <w:rPr>
          <w:rFonts w:ascii="宋体" w:hAnsi="宋体" w:cs="宋体"/>
          <w:kern w:val="0"/>
          <w:sz w:val="24"/>
          <w:szCs w:val="24"/>
        </w:rPr>
        <w:instrText xml:space="preserve"> INCLUDEPICTURE  "C:\\Users\\xuguizhou\\AppData\\Roaming\\Tencent\\Users\\267358839\\QQ\\WinTemp\\RichOle\\O4J%T327K`8XF[$8LJ44T]O.png" \* MERGEFORMATINET </w:instrText>
      </w:r>
      <w:r w:rsidR="00375CA3">
        <w:rPr>
          <w:rFonts w:ascii="宋体" w:hAnsi="宋体" w:cs="宋体"/>
          <w:kern w:val="0"/>
          <w:sz w:val="24"/>
          <w:szCs w:val="24"/>
        </w:rPr>
        <w:fldChar w:fldCharType="separate"/>
      </w:r>
      <w:r w:rsidR="008D0228">
        <w:rPr>
          <w:rFonts w:ascii="宋体" w:hAnsi="宋体" w:cs="宋体"/>
          <w:kern w:val="0"/>
          <w:sz w:val="24"/>
          <w:szCs w:val="24"/>
        </w:rPr>
        <w:fldChar w:fldCharType="begin"/>
      </w:r>
      <w:r w:rsidR="008D0228">
        <w:rPr>
          <w:rFonts w:ascii="宋体" w:hAnsi="宋体" w:cs="宋体"/>
          <w:kern w:val="0"/>
          <w:sz w:val="24"/>
          <w:szCs w:val="24"/>
        </w:rPr>
        <w:instrText xml:space="preserve"> INCLUDEPICTURE  "C:\\Users\\xuguizhou\\AppData\\Roaming\\Tencent\\Users\\267358839\\QQ\\WinTemp\\RichOle\\O4J%T327K`8XF[$8LJ44T]O.png" \* MERGEFORMATINET </w:instrText>
      </w:r>
      <w:r w:rsidR="008D0228">
        <w:rPr>
          <w:rFonts w:ascii="宋体" w:hAnsi="宋体" w:cs="宋体"/>
          <w:kern w:val="0"/>
          <w:sz w:val="24"/>
          <w:szCs w:val="24"/>
        </w:rPr>
        <w:fldChar w:fldCharType="separate"/>
      </w:r>
      <w:r w:rsidR="003C099A">
        <w:rPr>
          <w:rFonts w:ascii="宋体" w:hAnsi="宋体" w:cs="宋体"/>
          <w:kern w:val="0"/>
          <w:sz w:val="24"/>
          <w:szCs w:val="24"/>
        </w:rPr>
        <w:fldChar w:fldCharType="begin"/>
      </w:r>
      <w:r w:rsidR="003C099A">
        <w:rPr>
          <w:rFonts w:ascii="宋体" w:hAnsi="宋体" w:cs="宋体"/>
          <w:kern w:val="0"/>
          <w:sz w:val="24"/>
          <w:szCs w:val="24"/>
        </w:rPr>
        <w:instrText xml:space="preserve"> INCLUDEPICTURE  "C:\\Users\\xuguizhou\\AppData\\Roaming\\Tencent\\Users\\267358839\\QQ\\WinTemp\\RichOle\\O4J%T327K`8XF[$8LJ44T]O.png" \* MERGEFORMATINET </w:instrText>
      </w:r>
      <w:r w:rsidR="003C099A">
        <w:rPr>
          <w:rFonts w:ascii="宋体" w:hAnsi="宋体" w:cs="宋体"/>
          <w:kern w:val="0"/>
          <w:sz w:val="24"/>
          <w:szCs w:val="24"/>
        </w:rPr>
        <w:fldChar w:fldCharType="separate"/>
      </w:r>
      <w:r w:rsidR="00682F8C">
        <w:rPr>
          <w:rFonts w:ascii="宋体" w:hAnsi="宋体" w:cs="宋体"/>
          <w:kern w:val="0"/>
          <w:sz w:val="24"/>
          <w:szCs w:val="24"/>
        </w:rPr>
        <w:fldChar w:fldCharType="begin"/>
      </w:r>
      <w:r w:rsidR="00682F8C">
        <w:rPr>
          <w:rFonts w:ascii="宋体" w:hAnsi="宋体" w:cs="宋体"/>
          <w:kern w:val="0"/>
          <w:sz w:val="24"/>
          <w:szCs w:val="24"/>
        </w:rPr>
        <w:instrText xml:space="preserve"> INCLUDEPICTURE  "C:\\Users\\xuguizhou\\AppData\\Roaming\\Tencent\\Users\\267358839\\QQ\\WinTemp\\RichOle\\O4J%T327K`8XF[$8LJ44T]O.png" \* MERGEFORMATINET </w:instrText>
      </w:r>
      <w:r w:rsidR="00682F8C">
        <w:rPr>
          <w:rFonts w:ascii="宋体" w:hAnsi="宋体" w:cs="宋体"/>
          <w:kern w:val="0"/>
          <w:sz w:val="24"/>
          <w:szCs w:val="24"/>
        </w:rPr>
        <w:fldChar w:fldCharType="separate"/>
      </w:r>
      <w:r w:rsidR="00F84753">
        <w:rPr>
          <w:rFonts w:ascii="宋体" w:hAnsi="宋体" w:cs="宋体"/>
          <w:kern w:val="0"/>
          <w:sz w:val="24"/>
          <w:szCs w:val="24"/>
        </w:rPr>
        <w:fldChar w:fldCharType="begin"/>
      </w:r>
      <w:r w:rsidR="00F84753">
        <w:rPr>
          <w:rFonts w:ascii="宋体" w:hAnsi="宋体" w:cs="宋体"/>
          <w:kern w:val="0"/>
          <w:sz w:val="24"/>
          <w:szCs w:val="24"/>
        </w:rPr>
        <w:instrText xml:space="preserve"> INCLUDEPICTURE  "C:\\Users\\xuguizhou\\AppData\\Roaming\\Tencent\\Users\\267358839\\QQ\\WinTemp\\RichOle\\O4J%T327K`8XF[$8LJ44T]O.png" \* MERGEFORMATINET </w:instrText>
      </w:r>
      <w:r w:rsidR="00F84753">
        <w:rPr>
          <w:rFonts w:ascii="宋体" w:hAnsi="宋体" w:cs="宋体"/>
          <w:kern w:val="0"/>
          <w:sz w:val="24"/>
          <w:szCs w:val="24"/>
        </w:rPr>
        <w:fldChar w:fldCharType="separate"/>
      </w:r>
      <w:r w:rsidR="00392CB1">
        <w:rPr>
          <w:rFonts w:ascii="宋体" w:hAnsi="宋体" w:cs="宋体"/>
          <w:kern w:val="0"/>
          <w:sz w:val="24"/>
          <w:szCs w:val="24"/>
        </w:rPr>
        <w:fldChar w:fldCharType="begin"/>
      </w:r>
      <w:r w:rsidR="00392CB1">
        <w:rPr>
          <w:rFonts w:ascii="宋体" w:hAnsi="宋体" w:cs="宋体"/>
          <w:kern w:val="0"/>
          <w:sz w:val="24"/>
          <w:szCs w:val="24"/>
        </w:rPr>
        <w:instrText xml:space="preserve"> INCLUDEPICTURE  "C:\\Users\\xuguizhou\\AppData\\Roaming\\Tencent\\Users\\267358839\\QQ\\WinTemp\\RichOle\\O4J%T327K`8XF[$8LJ44T]O.png" \* MERGEFORMATINET </w:instrText>
      </w:r>
      <w:r w:rsidR="00392CB1">
        <w:rPr>
          <w:rFonts w:ascii="宋体" w:hAnsi="宋体" w:cs="宋体"/>
          <w:kern w:val="0"/>
          <w:sz w:val="24"/>
          <w:szCs w:val="24"/>
        </w:rPr>
        <w:fldChar w:fldCharType="separate"/>
      </w:r>
      <w:r w:rsidR="003D61CC">
        <w:rPr>
          <w:rFonts w:ascii="宋体" w:hAnsi="宋体" w:cs="宋体"/>
          <w:kern w:val="0"/>
          <w:sz w:val="24"/>
          <w:szCs w:val="24"/>
        </w:rPr>
        <w:fldChar w:fldCharType="begin"/>
      </w:r>
      <w:r w:rsidR="003D61CC">
        <w:rPr>
          <w:rFonts w:ascii="宋体" w:hAnsi="宋体" w:cs="宋体"/>
          <w:kern w:val="0"/>
          <w:sz w:val="24"/>
          <w:szCs w:val="24"/>
        </w:rPr>
        <w:instrText xml:space="preserve"> INCLUDEPICTURE  "C:\\Users\\xuguizhou\\AppData\\Roaming\\Tencent\\Users\\267358839\\QQ\\WinTemp\\RichOle\\O4J%T327K`8XF[$8LJ44T]O.png" \* MERGEFORMATINET </w:instrText>
      </w:r>
      <w:r w:rsidR="003D61CC">
        <w:rPr>
          <w:rFonts w:ascii="宋体" w:hAnsi="宋体" w:cs="宋体"/>
          <w:kern w:val="0"/>
          <w:sz w:val="24"/>
          <w:szCs w:val="24"/>
        </w:rPr>
        <w:fldChar w:fldCharType="separate"/>
      </w:r>
      <w:r w:rsidR="00001C98">
        <w:rPr>
          <w:rFonts w:ascii="宋体" w:hAnsi="宋体" w:cs="宋体"/>
          <w:kern w:val="0"/>
          <w:sz w:val="24"/>
          <w:szCs w:val="24"/>
        </w:rPr>
        <w:fldChar w:fldCharType="begin"/>
      </w:r>
      <w:r w:rsidR="00001C98">
        <w:rPr>
          <w:rFonts w:ascii="宋体" w:hAnsi="宋体" w:cs="宋体"/>
          <w:kern w:val="0"/>
          <w:sz w:val="24"/>
          <w:szCs w:val="24"/>
        </w:rPr>
        <w:instrText xml:space="preserve"> INCLUDEPICTURE  "C:\\Users\\xuguizhou\\AppData\\Roaming\\Tencent\\Users\\267358839\\QQ\\WinTemp\\RichOle\\O4J%T327K`8XF[$8LJ44T]O.png" \* MERGEFORMATINET </w:instrText>
      </w:r>
      <w:r w:rsidR="00001C98">
        <w:rPr>
          <w:rFonts w:ascii="宋体" w:hAnsi="宋体" w:cs="宋体"/>
          <w:kern w:val="0"/>
          <w:sz w:val="24"/>
          <w:szCs w:val="24"/>
        </w:rPr>
        <w:fldChar w:fldCharType="separate"/>
      </w:r>
      <w:r w:rsidR="009E441A">
        <w:rPr>
          <w:rFonts w:ascii="宋体" w:hAnsi="宋体" w:cs="宋体"/>
          <w:kern w:val="0"/>
          <w:sz w:val="24"/>
          <w:szCs w:val="24"/>
        </w:rPr>
        <w:fldChar w:fldCharType="begin"/>
      </w:r>
      <w:r w:rsidR="009E441A">
        <w:rPr>
          <w:rFonts w:ascii="宋体" w:hAnsi="宋体" w:cs="宋体"/>
          <w:kern w:val="0"/>
          <w:sz w:val="24"/>
          <w:szCs w:val="24"/>
        </w:rPr>
        <w:instrText xml:space="preserve"> INCLUDEPICTURE  "C:\\Users\\xuguizhou\\AppData\\Roaming\\Tencent\\Users\\267358839\\QQ\\WinTemp\\RichOle\\O4J%T327K`8XF[$8LJ44T]O.png" \* MERGEFORMATINET </w:instrText>
      </w:r>
      <w:r w:rsidR="009E441A">
        <w:rPr>
          <w:rFonts w:ascii="宋体" w:hAnsi="宋体" w:cs="宋体"/>
          <w:kern w:val="0"/>
          <w:sz w:val="24"/>
          <w:szCs w:val="24"/>
        </w:rPr>
        <w:fldChar w:fldCharType="separate"/>
      </w:r>
      <w:r w:rsidR="00011E77">
        <w:rPr>
          <w:rFonts w:ascii="宋体" w:hAnsi="宋体" w:cs="宋体"/>
          <w:kern w:val="0"/>
          <w:sz w:val="24"/>
          <w:szCs w:val="24"/>
        </w:rPr>
        <w:fldChar w:fldCharType="begin"/>
      </w:r>
      <w:r w:rsidR="00011E77">
        <w:rPr>
          <w:rFonts w:ascii="宋体" w:hAnsi="宋体" w:cs="宋体"/>
          <w:kern w:val="0"/>
          <w:sz w:val="24"/>
          <w:szCs w:val="24"/>
        </w:rPr>
        <w:instrText xml:space="preserve"> INCLUDEPICTURE  "C:\\Users\\xuguizhou\\AppData\\Roaming\\Tencent\\Users\\267358839\\QQ\\WinTemp\\RichOle\\O4J%T327K`8XF[$8LJ44T]O.png" \* MERGEFORMATINET </w:instrText>
      </w:r>
      <w:r w:rsidR="00011E77">
        <w:rPr>
          <w:rFonts w:ascii="宋体" w:hAnsi="宋体" w:cs="宋体"/>
          <w:kern w:val="0"/>
          <w:sz w:val="24"/>
          <w:szCs w:val="24"/>
        </w:rPr>
        <w:fldChar w:fldCharType="separate"/>
      </w:r>
      <w:r w:rsidR="0024615D">
        <w:rPr>
          <w:rFonts w:ascii="宋体" w:hAnsi="宋体" w:cs="宋体"/>
          <w:kern w:val="0"/>
          <w:sz w:val="24"/>
          <w:szCs w:val="24"/>
        </w:rPr>
        <w:fldChar w:fldCharType="begin"/>
      </w:r>
      <w:r w:rsidR="0024615D">
        <w:rPr>
          <w:rFonts w:ascii="宋体" w:hAnsi="宋体" w:cs="宋体"/>
          <w:kern w:val="0"/>
          <w:sz w:val="24"/>
          <w:szCs w:val="24"/>
        </w:rPr>
        <w:instrText xml:space="preserve"> INCLUDEPICTURE  "C:\\Users\\xuguizhou\\AppData\\Roaming\\Tencent\\Users\\267358839\\QQ\\WinTemp\\RichOle\\O4J%T327K`8XF[$8LJ44T]O.png" \* MERGEFORMATINET </w:instrText>
      </w:r>
      <w:r w:rsidR="0024615D">
        <w:rPr>
          <w:rFonts w:ascii="宋体" w:hAnsi="宋体" w:cs="宋体"/>
          <w:kern w:val="0"/>
          <w:sz w:val="24"/>
          <w:szCs w:val="24"/>
        </w:rPr>
        <w:fldChar w:fldCharType="separate"/>
      </w:r>
      <w:r w:rsidR="0014761E">
        <w:rPr>
          <w:rFonts w:ascii="宋体" w:hAnsi="宋体" w:cs="宋体"/>
          <w:kern w:val="0"/>
          <w:sz w:val="24"/>
          <w:szCs w:val="24"/>
        </w:rPr>
        <w:fldChar w:fldCharType="begin"/>
      </w:r>
      <w:r w:rsidR="0014761E">
        <w:rPr>
          <w:rFonts w:ascii="宋体" w:hAnsi="宋体" w:cs="宋体"/>
          <w:kern w:val="0"/>
          <w:sz w:val="24"/>
          <w:szCs w:val="24"/>
        </w:rPr>
        <w:instrText xml:space="preserve"> INCLUDEPICTURE  "C:\\Users\\xuguizhou\\AppData\\Roaming\\Tencent\\Users\\267358839\\QQ\\WinTemp\\RichOle\\O4J%T327K`8XF[$8LJ44T]O.png" \* MERGEFORMATINET </w:instrText>
      </w:r>
      <w:r w:rsidR="0014761E">
        <w:rPr>
          <w:rFonts w:ascii="宋体" w:hAnsi="宋体" w:cs="宋体"/>
          <w:kern w:val="0"/>
          <w:sz w:val="24"/>
          <w:szCs w:val="24"/>
        </w:rPr>
        <w:fldChar w:fldCharType="separate"/>
      </w:r>
      <w:r w:rsidR="00510C8F">
        <w:rPr>
          <w:rFonts w:ascii="宋体" w:hAnsi="宋体" w:cs="宋体"/>
          <w:kern w:val="0"/>
          <w:sz w:val="24"/>
          <w:szCs w:val="24"/>
        </w:rPr>
        <w:fldChar w:fldCharType="begin"/>
      </w:r>
      <w:r w:rsidR="00510C8F">
        <w:rPr>
          <w:rFonts w:ascii="宋体" w:hAnsi="宋体" w:cs="宋体"/>
          <w:kern w:val="0"/>
          <w:sz w:val="24"/>
          <w:szCs w:val="24"/>
        </w:rPr>
        <w:instrText xml:space="preserve"> INCLUDEPICTURE  "C:\\Users\\xuguizhou\\AppData\\Roaming\\Tencent\\Users\\267358839\\QQ\\WinTemp\\RichOle\\O4J%T327K`8XF[$8LJ44T]O.png" \* MERGEFORMATINET </w:instrText>
      </w:r>
      <w:r w:rsidR="00510C8F">
        <w:rPr>
          <w:rFonts w:ascii="宋体" w:hAnsi="宋体" w:cs="宋体"/>
          <w:kern w:val="0"/>
          <w:sz w:val="24"/>
          <w:szCs w:val="24"/>
        </w:rPr>
        <w:fldChar w:fldCharType="separate"/>
      </w:r>
      <w:r w:rsidR="00392EB7">
        <w:rPr>
          <w:rFonts w:ascii="宋体" w:hAnsi="宋体" w:cs="宋体"/>
          <w:kern w:val="0"/>
          <w:sz w:val="24"/>
          <w:szCs w:val="24"/>
        </w:rPr>
        <w:fldChar w:fldCharType="begin"/>
      </w:r>
      <w:r w:rsidR="00392EB7">
        <w:rPr>
          <w:rFonts w:ascii="宋体" w:hAnsi="宋体" w:cs="宋体"/>
          <w:kern w:val="0"/>
          <w:sz w:val="24"/>
          <w:szCs w:val="24"/>
        </w:rPr>
        <w:instrText xml:space="preserve"> INCLUDEPICTURE  "C:\\Users\\xuguizhou\\AppData\\Roaming\\Tencent\\Users\\267358839\\QQ\\WinTemp\\RichOle\\O4J%T327K`8XF[$8LJ44T]O.png" \* MERGEFORMATINET </w:instrText>
      </w:r>
      <w:r w:rsidR="00392EB7">
        <w:rPr>
          <w:rFonts w:ascii="宋体" w:hAnsi="宋体" w:cs="宋体"/>
          <w:kern w:val="0"/>
          <w:sz w:val="24"/>
          <w:szCs w:val="24"/>
        </w:rPr>
        <w:fldChar w:fldCharType="separate"/>
      </w:r>
      <w:r w:rsidR="00256279">
        <w:rPr>
          <w:rFonts w:ascii="宋体" w:hAnsi="宋体" w:cs="宋体"/>
          <w:kern w:val="0"/>
          <w:sz w:val="24"/>
          <w:szCs w:val="24"/>
        </w:rPr>
        <w:fldChar w:fldCharType="begin"/>
      </w:r>
      <w:r w:rsidR="00256279">
        <w:rPr>
          <w:rFonts w:ascii="宋体" w:hAnsi="宋体" w:cs="宋体"/>
          <w:kern w:val="0"/>
          <w:sz w:val="24"/>
          <w:szCs w:val="24"/>
        </w:rPr>
        <w:instrText xml:space="preserve"> INCLUDEPICTURE  "C:\\Users\\xuguizhou\\AppData\\Roaming\\Tencent\\Users\\267358839\\QQ\\WinTemp\\RichOle\\O4J%T327K`8XF[$8LJ44T]O.png" \* MERGEFORMATINET </w:instrText>
      </w:r>
      <w:r w:rsidR="00256279">
        <w:rPr>
          <w:rFonts w:ascii="宋体" w:hAnsi="宋体" w:cs="宋体"/>
          <w:kern w:val="0"/>
          <w:sz w:val="24"/>
          <w:szCs w:val="24"/>
        </w:rPr>
        <w:fldChar w:fldCharType="separate"/>
      </w:r>
      <w:r w:rsidR="005258EE">
        <w:rPr>
          <w:rFonts w:ascii="宋体" w:hAnsi="宋体" w:cs="宋体"/>
          <w:kern w:val="0"/>
          <w:sz w:val="24"/>
          <w:szCs w:val="24"/>
        </w:rPr>
        <w:fldChar w:fldCharType="begin"/>
      </w:r>
      <w:r w:rsidR="005258EE">
        <w:rPr>
          <w:rFonts w:ascii="宋体" w:hAnsi="宋体" w:cs="宋体"/>
          <w:kern w:val="0"/>
          <w:sz w:val="24"/>
          <w:szCs w:val="24"/>
        </w:rPr>
        <w:instrText xml:space="preserve"> INCLUDEPICTURE  "C:\\Users\\xuguizhou\\AppData\\Roaming\\Tencent\\Users\\267358839\\QQ\\WinTemp\\RichOle\\O4J%T327K`8XF[$8LJ44T]O.png" \* MERGEFORMATINET </w:instrText>
      </w:r>
      <w:r w:rsidR="005258EE">
        <w:rPr>
          <w:rFonts w:ascii="宋体" w:hAnsi="宋体" w:cs="宋体"/>
          <w:kern w:val="0"/>
          <w:sz w:val="24"/>
          <w:szCs w:val="24"/>
        </w:rPr>
        <w:fldChar w:fldCharType="separate"/>
      </w:r>
      <w:r w:rsidR="004840E7">
        <w:rPr>
          <w:rFonts w:ascii="宋体" w:hAnsi="宋体" w:cs="宋体"/>
          <w:kern w:val="0"/>
          <w:sz w:val="24"/>
          <w:szCs w:val="24"/>
        </w:rPr>
        <w:fldChar w:fldCharType="begin"/>
      </w:r>
      <w:r w:rsidR="004840E7">
        <w:rPr>
          <w:rFonts w:ascii="宋体" w:hAnsi="宋体" w:cs="宋体"/>
          <w:kern w:val="0"/>
          <w:sz w:val="24"/>
          <w:szCs w:val="24"/>
        </w:rPr>
        <w:instrText xml:space="preserve"> INCLUDEPICTURE  "C:\\Users\\xuguizhou\\AppData\\Roaming\\Tencent\\Users\\267358839\\QQ\\WinTemp\\RichOle\\O4J%T327K`8XF[$8LJ44T]O.png" \* MERGEFORMATINET </w:instrText>
      </w:r>
      <w:r w:rsidR="004840E7">
        <w:rPr>
          <w:rFonts w:ascii="宋体" w:hAnsi="宋体" w:cs="宋体"/>
          <w:kern w:val="0"/>
          <w:sz w:val="24"/>
          <w:szCs w:val="24"/>
        </w:rPr>
        <w:fldChar w:fldCharType="separate"/>
      </w:r>
      <w:r w:rsidR="00200C43">
        <w:rPr>
          <w:rFonts w:ascii="宋体" w:hAnsi="宋体" w:cs="宋体"/>
          <w:kern w:val="0"/>
          <w:sz w:val="24"/>
          <w:szCs w:val="24"/>
        </w:rPr>
        <w:fldChar w:fldCharType="begin"/>
      </w:r>
      <w:r w:rsidR="00200C43">
        <w:rPr>
          <w:rFonts w:ascii="宋体" w:hAnsi="宋体" w:cs="宋体"/>
          <w:kern w:val="0"/>
          <w:sz w:val="24"/>
          <w:szCs w:val="24"/>
        </w:rPr>
        <w:instrText xml:space="preserve"> INCLUDEPICTURE  "C:\\Users\\xuguizhou\\AppData\\Roaming\\Tencent\\Users\\267358839\\QQ\\WinTemp\\RichOle\\O4J%T327K`8XF[$8LJ44T]O.png" \* MERGEFORMATINET </w:instrText>
      </w:r>
      <w:r w:rsidR="00200C43">
        <w:rPr>
          <w:rFonts w:ascii="宋体" w:hAnsi="宋体" w:cs="宋体"/>
          <w:kern w:val="0"/>
          <w:sz w:val="24"/>
          <w:szCs w:val="24"/>
        </w:rPr>
        <w:fldChar w:fldCharType="separate"/>
      </w:r>
      <w:r w:rsidR="005F19DD">
        <w:rPr>
          <w:rFonts w:ascii="宋体" w:hAnsi="宋体" w:cs="宋体"/>
          <w:kern w:val="0"/>
          <w:sz w:val="24"/>
          <w:szCs w:val="24"/>
        </w:rPr>
        <w:fldChar w:fldCharType="begin"/>
      </w:r>
      <w:r w:rsidR="005F19DD">
        <w:rPr>
          <w:rFonts w:ascii="宋体" w:hAnsi="宋体" w:cs="宋体"/>
          <w:kern w:val="0"/>
          <w:sz w:val="24"/>
          <w:szCs w:val="24"/>
        </w:rPr>
        <w:instrText xml:space="preserve"> INCLUDEPICTURE  "C:\\Users\\xuguizhou\\AppData\\Roaming\\Tencent\\Users\\267358839\\QQ\\WinTemp\\RichOle\\O4J%T327K`8XF[$8LJ44T]O.png" \* MERGEFORMATINET </w:instrText>
      </w:r>
      <w:r w:rsidR="005F19DD">
        <w:rPr>
          <w:rFonts w:ascii="宋体" w:hAnsi="宋体" w:cs="宋体"/>
          <w:kern w:val="0"/>
          <w:sz w:val="24"/>
          <w:szCs w:val="24"/>
        </w:rPr>
        <w:fldChar w:fldCharType="separate"/>
      </w:r>
      <w:r w:rsidR="009C4136">
        <w:rPr>
          <w:rFonts w:ascii="宋体" w:hAnsi="宋体" w:cs="宋体"/>
          <w:kern w:val="0"/>
          <w:sz w:val="24"/>
          <w:szCs w:val="24"/>
        </w:rPr>
        <w:fldChar w:fldCharType="begin"/>
      </w:r>
      <w:r w:rsidR="009C4136">
        <w:rPr>
          <w:rFonts w:ascii="宋体" w:hAnsi="宋体" w:cs="宋体"/>
          <w:kern w:val="0"/>
          <w:sz w:val="24"/>
          <w:szCs w:val="24"/>
        </w:rPr>
        <w:instrText xml:space="preserve"> INCLUDEPICTURE  "C:\\Users\\xuguizhou\\AppData\\Roaming\\Tencent\\Users\\267358839\\QQ\\WinTemp\\RichOle\\O4J%T327K`8XF[$8LJ44T]O.png" \* MERGEFORMATINET </w:instrText>
      </w:r>
      <w:r w:rsidR="009C4136">
        <w:rPr>
          <w:rFonts w:ascii="宋体" w:hAnsi="宋体" w:cs="宋体"/>
          <w:kern w:val="0"/>
          <w:sz w:val="24"/>
          <w:szCs w:val="24"/>
        </w:rPr>
        <w:fldChar w:fldCharType="separate"/>
      </w:r>
      <w:r w:rsidR="001D3601">
        <w:rPr>
          <w:rFonts w:ascii="宋体" w:hAnsi="宋体" w:cs="宋体"/>
          <w:kern w:val="0"/>
          <w:sz w:val="24"/>
          <w:szCs w:val="24"/>
        </w:rPr>
        <w:fldChar w:fldCharType="begin"/>
      </w:r>
      <w:r w:rsidR="001D3601">
        <w:rPr>
          <w:rFonts w:ascii="宋体" w:hAnsi="宋体" w:cs="宋体"/>
          <w:kern w:val="0"/>
          <w:sz w:val="24"/>
          <w:szCs w:val="24"/>
        </w:rPr>
        <w:instrText xml:space="preserve"> INCLUDEPICTURE  "C:\\Users\\xuguizhou\\AppData\\Roaming\\Tencent\\Users\\267358839\\QQ\\WinTemp\\RichOle\\O4J%T327K`8XF[$8LJ44T]O.png" \* MERGEFORMATINET </w:instrText>
      </w:r>
      <w:r w:rsidR="001D3601">
        <w:rPr>
          <w:rFonts w:ascii="宋体" w:hAnsi="宋体" w:cs="宋体"/>
          <w:kern w:val="0"/>
          <w:sz w:val="24"/>
          <w:szCs w:val="24"/>
        </w:rPr>
        <w:fldChar w:fldCharType="separate"/>
      </w:r>
      <w:r w:rsidR="000B2866">
        <w:rPr>
          <w:rFonts w:ascii="宋体" w:hAnsi="宋体" w:cs="宋体"/>
          <w:kern w:val="0"/>
          <w:sz w:val="24"/>
          <w:szCs w:val="24"/>
        </w:rPr>
        <w:fldChar w:fldCharType="begin"/>
      </w:r>
      <w:r w:rsidR="000B2866">
        <w:rPr>
          <w:rFonts w:ascii="宋体" w:hAnsi="宋体" w:cs="宋体"/>
          <w:kern w:val="0"/>
          <w:sz w:val="24"/>
          <w:szCs w:val="24"/>
        </w:rPr>
        <w:instrText xml:space="preserve"> INCLUDEPICTURE  "C:\\Users\\xuguizhou\\AppData\\Roaming\\Tencent\\Users\\267358839\\QQ\\WinTemp\\RichOle\\O4J%T327K`8XF[$8LJ44T]O.png" \* MERGEFORMATINET </w:instrText>
      </w:r>
      <w:r w:rsidR="000B2866">
        <w:rPr>
          <w:rFonts w:ascii="宋体" w:hAnsi="宋体" w:cs="宋体"/>
          <w:kern w:val="0"/>
          <w:sz w:val="24"/>
          <w:szCs w:val="24"/>
        </w:rPr>
        <w:fldChar w:fldCharType="separate"/>
      </w:r>
      <w:r w:rsidR="003F05EC">
        <w:rPr>
          <w:rFonts w:ascii="宋体" w:hAnsi="宋体" w:cs="宋体"/>
          <w:kern w:val="0"/>
          <w:sz w:val="24"/>
          <w:szCs w:val="24"/>
        </w:rPr>
        <w:fldChar w:fldCharType="begin"/>
      </w:r>
      <w:r w:rsidR="003F05EC">
        <w:rPr>
          <w:rFonts w:ascii="宋体" w:hAnsi="宋体" w:cs="宋体"/>
          <w:kern w:val="0"/>
          <w:sz w:val="24"/>
          <w:szCs w:val="24"/>
        </w:rPr>
        <w:instrText xml:space="preserve"> INCLUDEPICTURE  "C:\\Users\\xuguizhou\\AppData\\Roaming\\Tencent\\Users\\267358839\\QQ\\WinTemp\\RichOle\\O4J%T327K`8XF[$8LJ44T]O.png" \* MERGEFORMATINET </w:instrText>
      </w:r>
      <w:r w:rsidR="003F05EC">
        <w:rPr>
          <w:rFonts w:ascii="宋体" w:hAnsi="宋体" w:cs="宋体"/>
          <w:kern w:val="0"/>
          <w:sz w:val="24"/>
          <w:szCs w:val="24"/>
        </w:rPr>
        <w:fldChar w:fldCharType="separate"/>
      </w:r>
      <w:r w:rsidR="009166FD">
        <w:rPr>
          <w:rFonts w:ascii="宋体" w:hAnsi="宋体" w:cs="宋体"/>
          <w:kern w:val="0"/>
          <w:sz w:val="24"/>
          <w:szCs w:val="24"/>
        </w:rPr>
        <w:fldChar w:fldCharType="begin"/>
      </w:r>
      <w:r w:rsidR="009166FD">
        <w:rPr>
          <w:rFonts w:ascii="宋体" w:hAnsi="宋体" w:cs="宋体"/>
          <w:kern w:val="0"/>
          <w:sz w:val="24"/>
          <w:szCs w:val="24"/>
        </w:rPr>
        <w:instrText xml:space="preserve"> INCLUDEPICTURE  "C:\\Users\\xuguizhou\\AppData\\Roaming\\Tencent\\Users\\267358839\\QQ\\WinTemp\\RichOle\\O4J%T327K`8XF[$8LJ44T]O.png" \* MERGEFORMATINET </w:instrText>
      </w:r>
      <w:r w:rsidR="009166FD">
        <w:rPr>
          <w:rFonts w:ascii="宋体" w:hAnsi="宋体" w:cs="宋体"/>
          <w:kern w:val="0"/>
          <w:sz w:val="24"/>
          <w:szCs w:val="24"/>
        </w:rPr>
        <w:fldChar w:fldCharType="separate"/>
      </w:r>
      <w:r w:rsidR="0046098C">
        <w:rPr>
          <w:rFonts w:ascii="宋体" w:hAnsi="宋体" w:cs="宋体"/>
          <w:kern w:val="0"/>
          <w:sz w:val="24"/>
          <w:szCs w:val="24"/>
        </w:rPr>
        <w:fldChar w:fldCharType="begin"/>
      </w:r>
      <w:r w:rsidR="0046098C">
        <w:rPr>
          <w:rFonts w:ascii="宋体" w:hAnsi="宋体" w:cs="宋体"/>
          <w:kern w:val="0"/>
          <w:sz w:val="24"/>
          <w:szCs w:val="24"/>
        </w:rPr>
        <w:instrText xml:space="preserve"> INCLUDEPICTURE  "C:\\Users\\xuguizhou\\AppData\\Roaming\\Tencent\\Users\\267358839\\QQ\\WinTemp\\RichOle\\O4J%T327K`8XF[$8LJ44T]O.png" \* MERGEFORMATINET </w:instrText>
      </w:r>
      <w:r w:rsidR="0046098C">
        <w:rPr>
          <w:rFonts w:ascii="宋体" w:hAnsi="宋体" w:cs="宋体"/>
          <w:kern w:val="0"/>
          <w:sz w:val="24"/>
          <w:szCs w:val="24"/>
        </w:rPr>
        <w:fldChar w:fldCharType="separate"/>
      </w:r>
      <w:r w:rsidR="00221946">
        <w:rPr>
          <w:rFonts w:ascii="宋体" w:hAnsi="宋体" w:cs="宋体"/>
          <w:kern w:val="0"/>
          <w:sz w:val="24"/>
          <w:szCs w:val="24"/>
        </w:rPr>
        <w:fldChar w:fldCharType="begin"/>
      </w:r>
      <w:r w:rsidR="00221946">
        <w:rPr>
          <w:rFonts w:ascii="宋体" w:hAnsi="宋体" w:cs="宋体"/>
          <w:kern w:val="0"/>
          <w:sz w:val="24"/>
          <w:szCs w:val="24"/>
        </w:rPr>
        <w:instrText xml:space="preserve"> </w:instrText>
      </w:r>
      <w:r w:rsidR="00221946">
        <w:rPr>
          <w:rFonts w:ascii="宋体" w:hAnsi="宋体" w:cs="宋体"/>
          <w:kern w:val="0"/>
          <w:sz w:val="24"/>
          <w:szCs w:val="24"/>
        </w:rPr>
        <w:instrText>INCLUDEPICTURE  "C:\\Users\\xuguizhou\\AppData\\Roaming\\Tencent\\Users\\267358839\\QQ\\WinTemp\\RichOle\\O4J%T327K`8</w:instrText>
      </w:r>
      <w:r w:rsidR="00221946">
        <w:rPr>
          <w:rFonts w:ascii="宋体" w:hAnsi="宋体" w:cs="宋体"/>
          <w:kern w:val="0"/>
          <w:sz w:val="24"/>
          <w:szCs w:val="24"/>
        </w:rPr>
        <w:instrText>XF[$8LJ44T]O.png" \* MERGEFORMATINET</w:instrText>
      </w:r>
      <w:r w:rsidR="00221946">
        <w:rPr>
          <w:rFonts w:ascii="宋体" w:hAnsi="宋体" w:cs="宋体"/>
          <w:kern w:val="0"/>
          <w:sz w:val="24"/>
          <w:szCs w:val="24"/>
        </w:rPr>
        <w:instrText xml:space="preserve"> </w:instrText>
      </w:r>
      <w:r w:rsidR="00221946">
        <w:rPr>
          <w:rFonts w:ascii="宋体" w:hAnsi="宋体" w:cs="宋体"/>
          <w:kern w:val="0"/>
          <w:sz w:val="24"/>
          <w:szCs w:val="24"/>
        </w:rPr>
        <w:fldChar w:fldCharType="separate"/>
      </w:r>
      <w:r w:rsidR="002A2752">
        <w:rPr>
          <w:rFonts w:ascii="宋体" w:hAnsi="宋体" w:cs="宋体"/>
          <w:kern w:val="0"/>
          <w:sz w:val="24"/>
          <w:szCs w:val="24"/>
        </w:rPr>
        <w:pict>
          <v:shape id="_x0000_i1046" type="#_x0000_t75" alt="" style="width:251.7pt;height:496.5pt">
            <v:imagedata r:id="rId44" r:href="rId45"/>
          </v:shape>
        </w:pict>
      </w:r>
      <w:r w:rsidR="00221946">
        <w:rPr>
          <w:rFonts w:ascii="宋体" w:hAnsi="宋体" w:cs="宋体"/>
          <w:kern w:val="0"/>
          <w:sz w:val="24"/>
          <w:szCs w:val="24"/>
        </w:rPr>
        <w:fldChar w:fldCharType="end"/>
      </w:r>
      <w:r w:rsidR="0046098C">
        <w:rPr>
          <w:rFonts w:ascii="宋体" w:hAnsi="宋体" w:cs="宋体"/>
          <w:kern w:val="0"/>
          <w:sz w:val="24"/>
          <w:szCs w:val="24"/>
        </w:rPr>
        <w:fldChar w:fldCharType="end"/>
      </w:r>
      <w:r w:rsidR="009166FD">
        <w:rPr>
          <w:rFonts w:ascii="宋体" w:hAnsi="宋体" w:cs="宋体"/>
          <w:kern w:val="0"/>
          <w:sz w:val="24"/>
          <w:szCs w:val="24"/>
        </w:rPr>
        <w:fldChar w:fldCharType="end"/>
      </w:r>
      <w:r w:rsidR="003F05EC">
        <w:rPr>
          <w:rFonts w:ascii="宋体" w:hAnsi="宋体" w:cs="宋体"/>
          <w:kern w:val="0"/>
          <w:sz w:val="24"/>
          <w:szCs w:val="24"/>
        </w:rPr>
        <w:fldChar w:fldCharType="end"/>
      </w:r>
      <w:r w:rsidR="000B2866">
        <w:rPr>
          <w:rFonts w:ascii="宋体" w:hAnsi="宋体" w:cs="宋体"/>
          <w:kern w:val="0"/>
          <w:sz w:val="24"/>
          <w:szCs w:val="24"/>
        </w:rPr>
        <w:fldChar w:fldCharType="end"/>
      </w:r>
      <w:r w:rsidR="001D3601">
        <w:rPr>
          <w:rFonts w:ascii="宋体" w:hAnsi="宋体" w:cs="宋体"/>
          <w:kern w:val="0"/>
          <w:sz w:val="24"/>
          <w:szCs w:val="24"/>
        </w:rPr>
        <w:fldChar w:fldCharType="end"/>
      </w:r>
      <w:r w:rsidR="009C4136">
        <w:rPr>
          <w:rFonts w:ascii="宋体" w:hAnsi="宋体" w:cs="宋体"/>
          <w:kern w:val="0"/>
          <w:sz w:val="24"/>
          <w:szCs w:val="24"/>
        </w:rPr>
        <w:fldChar w:fldCharType="end"/>
      </w:r>
      <w:r w:rsidR="005F19DD">
        <w:rPr>
          <w:rFonts w:ascii="宋体" w:hAnsi="宋体" w:cs="宋体"/>
          <w:kern w:val="0"/>
          <w:sz w:val="24"/>
          <w:szCs w:val="24"/>
        </w:rPr>
        <w:fldChar w:fldCharType="end"/>
      </w:r>
      <w:r w:rsidR="00200C43">
        <w:rPr>
          <w:rFonts w:ascii="宋体" w:hAnsi="宋体" w:cs="宋体"/>
          <w:kern w:val="0"/>
          <w:sz w:val="24"/>
          <w:szCs w:val="24"/>
        </w:rPr>
        <w:fldChar w:fldCharType="end"/>
      </w:r>
      <w:r w:rsidR="004840E7">
        <w:rPr>
          <w:rFonts w:ascii="宋体" w:hAnsi="宋体" w:cs="宋体"/>
          <w:kern w:val="0"/>
          <w:sz w:val="24"/>
          <w:szCs w:val="24"/>
        </w:rPr>
        <w:fldChar w:fldCharType="end"/>
      </w:r>
      <w:r w:rsidR="005258EE">
        <w:rPr>
          <w:rFonts w:ascii="宋体" w:hAnsi="宋体" w:cs="宋体"/>
          <w:kern w:val="0"/>
          <w:sz w:val="24"/>
          <w:szCs w:val="24"/>
        </w:rPr>
        <w:fldChar w:fldCharType="end"/>
      </w:r>
      <w:r w:rsidR="00256279">
        <w:rPr>
          <w:rFonts w:ascii="宋体" w:hAnsi="宋体" w:cs="宋体"/>
          <w:kern w:val="0"/>
          <w:sz w:val="24"/>
          <w:szCs w:val="24"/>
        </w:rPr>
        <w:fldChar w:fldCharType="end"/>
      </w:r>
      <w:r w:rsidR="00392EB7">
        <w:rPr>
          <w:rFonts w:ascii="宋体" w:hAnsi="宋体" w:cs="宋体"/>
          <w:kern w:val="0"/>
          <w:sz w:val="24"/>
          <w:szCs w:val="24"/>
        </w:rPr>
        <w:fldChar w:fldCharType="end"/>
      </w:r>
      <w:r w:rsidR="00510C8F">
        <w:rPr>
          <w:rFonts w:ascii="宋体" w:hAnsi="宋体" w:cs="宋体"/>
          <w:kern w:val="0"/>
          <w:sz w:val="24"/>
          <w:szCs w:val="24"/>
        </w:rPr>
        <w:fldChar w:fldCharType="end"/>
      </w:r>
      <w:r w:rsidR="0014761E">
        <w:rPr>
          <w:rFonts w:ascii="宋体" w:hAnsi="宋体" w:cs="宋体"/>
          <w:kern w:val="0"/>
          <w:sz w:val="24"/>
          <w:szCs w:val="24"/>
        </w:rPr>
        <w:fldChar w:fldCharType="end"/>
      </w:r>
      <w:r w:rsidR="0024615D">
        <w:rPr>
          <w:rFonts w:ascii="宋体" w:hAnsi="宋体" w:cs="宋体"/>
          <w:kern w:val="0"/>
          <w:sz w:val="24"/>
          <w:szCs w:val="24"/>
        </w:rPr>
        <w:fldChar w:fldCharType="end"/>
      </w:r>
      <w:r w:rsidR="00011E77">
        <w:rPr>
          <w:rFonts w:ascii="宋体" w:hAnsi="宋体" w:cs="宋体"/>
          <w:kern w:val="0"/>
          <w:sz w:val="24"/>
          <w:szCs w:val="24"/>
        </w:rPr>
        <w:fldChar w:fldCharType="end"/>
      </w:r>
      <w:r w:rsidR="009E441A">
        <w:rPr>
          <w:rFonts w:ascii="宋体" w:hAnsi="宋体" w:cs="宋体"/>
          <w:kern w:val="0"/>
          <w:sz w:val="24"/>
          <w:szCs w:val="24"/>
        </w:rPr>
        <w:fldChar w:fldCharType="end"/>
      </w:r>
      <w:r w:rsidR="00001C98">
        <w:rPr>
          <w:rFonts w:ascii="宋体" w:hAnsi="宋体" w:cs="宋体"/>
          <w:kern w:val="0"/>
          <w:sz w:val="24"/>
          <w:szCs w:val="24"/>
        </w:rPr>
        <w:fldChar w:fldCharType="end"/>
      </w:r>
      <w:r w:rsidR="003D61CC">
        <w:rPr>
          <w:rFonts w:ascii="宋体" w:hAnsi="宋体" w:cs="宋体"/>
          <w:kern w:val="0"/>
          <w:sz w:val="24"/>
          <w:szCs w:val="24"/>
        </w:rPr>
        <w:fldChar w:fldCharType="end"/>
      </w:r>
      <w:r w:rsidR="00392CB1">
        <w:rPr>
          <w:rFonts w:ascii="宋体" w:hAnsi="宋体" w:cs="宋体"/>
          <w:kern w:val="0"/>
          <w:sz w:val="24"/>
          <w:szCs w:val="24"/>
        </w:rPr>
        <w:fldChar w:fldCharType="end"/>
      </w:r>
      <w:r w:rsidR="00F84753">
        <w:rPr>
          <w:rFonts w:ascii="宋体" w:hAnsi="宋体" w:cs="宋体"/>
          <w:kern w:val="0"/>
          <w:sz w:val="24"/>
          <w:szCs w:val="24"/>
        </w:rPr>
        <w:fldChar w:fldCharType="end"/>
      </w:r>
      <w:r w:rsidR="00682F8C">
        <w:rPr>
          <w:rFonts w:ascii="宋体" w:hAnsi="宋体" w:cs="宋体"/>
          <w:kern w:val="0"/>
          <w:sz w:val="24"/>
          <w:szCs w:val="24"/>
        </w:rPr>
        <w:fldChar w:fldCharType="end"/>
      </w:r>
      <w:r w:rsidR="003C099A">
        <w:rPr>
          <w:rFonts w:ascii="宋体" w:hAnsi="宋体" w:cs="宋体"/>
          <w:kern w:val="0"/>
          <w:sz w:val="24"/>
          <w:szCs w:val="24"/>
        </w:rPr>
        <w:fldChar w:fldCharType="end"/>
      </w:r>
      <w:r w:rsidR="008D0228">
        <w:rPr>
          <w:rFonts w:ascii="宋体" w:hAnsi="宋体" w:cs="宋体"/>
          <w:kern w:val="0"/>
          <w:sz w:val="24"/>
          <w:szCs w:val="24"/>
        </w:rPr>
        <w:fldChar w:fldCharType="end"/>
      </w:r>
      <w:r w:rsidR="00375CA3">
        <w:rPr>
          <w:rFonts w:ascii="宋体" w:hAnsi="宋体" w:cs="宋体"/>
          <w:kern w:val="0"/>
          <w:sz w:val="24"/>
          <w:szCs w:val="24"/>
        </w:rPr>
        <w:fldChar w:fldCharType="end"/>
      </w:r>
      <w:r w:rsidR="00B26DD3">
        <w:rPr>
          <w:rFonts w:ascii="宋体" w:hAnsi="宋体" w:cs="宋体"/>
          <w:kern w:val="0"/>
          <w:sz w:val="24"/>
          <w:szCs w:val="24"/>
        </w:rPr>
        <w:fldChar w:fldCharType="end"/>
      </w:r>
      <w:r w:rsidR="00D2027A">
        <w:rPr>
          <w:rFonts w:ascii="宋体" w:hAnsi="宋体" w:cs="宋体"/>
          <w:kern w:val="0"/>
          <w:sz w:val="24"/>
          <w:szCs w:val="24"/>
        </w:rPr>
        <w:fldChar w:fldCharType="end"/>
      </w:r>
      <w:r w:rsidR="00A86BB5">
        <w:rPr>
          <w:rFonts w:ascii="宋体" w:hAnsi="宋体" w:cs="宋体"/>
          <w:kern w:val="0"/>
          <w:sz w:val="24"/>
          <w:szCs w:val="24"/>
        </w:rPr>
        <w:fldChar w:fldCharType="end"/>
      </w:r>
      <w:r w:rsidR="00D35E25">
        <w:rPr>
          <w:rFonts w:ascii="宋体" w:hAnsi="宋体" w:cs="宋体"/>
          <w:kern w:val="0"/>
          <w:sz w:val="24"/>
          <w:szCs w:val="24"/>
        </w:rPr>
        <w:fldChar w:fldCharType="end"/>
      </w:r>
      <w:r w:rsidR="002F4741">
        <w:rPr>
          <w:rFonts w:ascii="宋体" w:hAnsi="宋体" w:cs="宋体"/>
          <w:kern w:val="0"/>
          <w:sz w:val="24"/>
          <w:szCs w:val="24"/>
        </w:rPr>
        <w:fldChar w:fldCharType="end"/>
      </w:r>
      <w:r w:rsidR="00912B02">
        <w:rPr>
          <w:rFonts w:ascii="宋体" w:hAnsi="宋体" w:cs="宋体"/>
          <w:kern w:val="0"/>
          <w:sz w:val="24"/>
          <w:szCs w:val="24"/>
        </w:rPr>
        <w:fldChar w:fldCharType="end"/>
      </w:r>
      <w:r w:rsidR="00F73FD2">
        <w:rPr>
          <w:rFonts w:ascii="宋体" w:hAnsi="宋体" w:cs="宋体"/>
          <w:kern w:val="0"/>
          <w:sz w:val="24"/>
          <w:szCs w:val="24"/>
        </w:rPr>
        <w:fldChar w:fldCharType="end"/>
      </w:r>
      <w:r w:rsidRPr="00C16986">
        <w:rPr>
          <w:rFonts w:ascii="宋体" w:hAnsi="宋体" w:cs="宋体"/>
          <w:kern w:val="0"/>
          <w:sz w:val="24"/>
          <w:szCs w:val="24"/>
        </w:rPr>
        <w:fldChar w:fldCharType="end"/>
      </w:r>
    </w:p>
    <w:p w:rsidR="00C73189" w:rsidRDefault="00C73189" w:rsidP="00510D40">
      <w:pPr>
        <w:pStyle w:val="23"/>
        <w:keepNext/>
        <w:spacing w:before="62" w:after="62"/>
        <w:jc w:val="center"/>
      </w:pPr>
    </w:p>
    <w:p w:rsidR="00C73189" w:rsidRPr="00C904B7" w:rsidRDefault="00C73189" w:rsidP="00DC4C43">
      <w:pPr>
        <w:pStyle w:val="a8"/>
      </w:pPr>
      <w:bookmarkStart w:id="1780" w:name="_Ref424393422"/>
      <w:r>
        <w:rPr>
          <w:rFonts w:hint="eastAsia"/>
        </w:rPr>
        <w:t>图</w:t>
      </w:r>
      <w:r>
        <w:t xml:space="preserve"> </w:t>
      </w:r>
      <w:r w:rsidR="00221946">
        <w:fldChar w:fldCharType="begin"/>
      </w:r>
      <w:r w:rsidR="00221946">
        <w:instrText xml:space="preserve"> STYLEREF 1 \s </w:instrText>
      </w:r>
      <w:r w:rsidR="00221946">
        <w:fldChar w:fldCharType="separate"/>
      </w:r>
      <w:r w:rsidR="00B96029">
        <w:rPr>
          <w:noProof/>
        </w:rPr>
        <w:t>9</w:t>
      </w:r>
      <w:r w:rsidR="00221946">
        <w:rPr>
          <w:noProof/>
        </w:rPr>
        <w:fldChar w:fldCharType="end"/>
      </w:r>
      <w:r w:rsidR="009C5060">
        <w:t>.</w:t>
      </w:r>
      <w:r w:rsidR="009C5060">
        <w:fldChar w:fldCharType="begin"/>
      </w:r>
      <w:r w:rsidR="009C5060">
        <w:instrText xml:space="preserve"> SEQ </w:instrText>
      </w:r>
      <w:r w:rsidR="009C5060">
        <w:instrText>图</w:instrText>
      </w:r>
      <w:r w:rsidR="009C5060">
        <w:instrText xml:space="preserve"> \* ARABIC \s 1 </w:instrText>
      </w:r>
      <w:r w:rsidR="009C5060">
        <w:fldChar w:fldCharType="separate"/>
      </w:r>
      <w:r w:rsidR="00B96029">
        <w:rPr>
          <w:noProof/>
        </w:rPr>
        <w:t>3</w:t>
      </w:r>
      <w:r w:rsidR="009C5060">
        <w:fldChar w:fldCharType="end"/>
      </w:r>
      <w:bookmarkEnd w:id="1780"/>
      <w:r>
        <w:t xml:space="preserve">  LED</w:t>
      </w:r>
      <w:r>
        <w:rPr>
          <w:rFonts w:hint="eastAsia"/>
        </w:rPr>
        <w:t>部分原理图</w:t>
      </w:r>
    </w:p>
    <w:p w:rsidR="00C73189" w:rsidRDefault="00C73189" w:rsidP="00EA770A">
      <w:pPr>
        <w:pStyle w:val="23"/>
        <w:spacing w:before="62" w:after="62"/>
        <w:ind w:firstLine="0"/>
      </w:pPr>
      <w:r>
        <w:tab/>
      </w:r>
      <w:r>
        <w:rPr>
          <w:rFonts w:hint="eastAsia"/>
        </w:rPr>
        <w:t>通过原理图可以看到，连接</w:t>
      </w:r>
      <w:r>
        <w:t>LED</w:t>
      </w:r>
      <w:r>
        <w:rPr>
          <w:rFonts w:hint="eastAsia"/>
        </w:rPr>
        <w:t>的</w:t>
      </w:r>
      <w:r>
        <w:t>GPIO</w:t>
      </w:r>
      <w:r>
        <w:rPr>
          <w:rFonts w:hint="eastAsia"/>
        </w:rPr>
        <w:t>为</w:t>
      </w:r>
      <w:r>
        <w:t>GP</w:t>
      </w:r>
      <w:r w:rsidR="00C503A1">
        <w:rPr>
          <w:rFonts w:hint="eastAsia"/>
        </w:rPr>
        <w:t>IO2</w:t>
      </w:r>
      <w:r>
        <w:t>_0</w:t>
      </w:r>
      <w:r>
        <w:rPr>
          <w:rFonts w:hint="eastAsia"/>
        </w:rPr>
        <w:t>、</w:t>
      </w:r>
      <w:r w:rsidR="00C503A1">
        <w:t>GP</w:t>
      </w:r>
      <w:r w:rsidR="00C503A1">
        <w:rPr>
          <w:rFonts w:hint="eastAsia"/>
        </w:rPr>
        <w:t>IO2</w:t>
      </w:r>
      <w:r>
        <w:t>_</w:t>
      </w:r>
      <w:r w:rsidR="00C503A1">
        <w:rPr>
          <w:rFonts w:hint="eastAsia"/>
        </w:rPr>
        <w:t>5</w:t>
      </w:r>
      <w:r>
        <w:rPr>
          <w:rFonts w:hint="eastAsia"/>
        </w:rPr>
        <w:t>、</w:t>
      </w:r>
      <w:r w:rsidR="00C503A1">
        <w:t>GP</w:t>
      </w:r>
      <w:r w:rsidR="00C503A1">
        <w:rPr>
          <w:rFonts w:hint="eastAsia"/>
        </w:rPr>
        <w:t>IO1</w:t>
      </w:r>
      <w:r>
        <w:t>_2</w:t>
      </w:r>
      <w:r w:rsidR="00C503A1">
        <w:rPr>
          <w:rFonts w:hint="eastAsia"/>
        </w:rPr>
        <w:t>7</w:t>
      </w:r>
      <w:r>
        <w:rPr>
          <w:rFonts w:hint="eastAsia"/>
        </w:rPr>
        <w:t>、</w:t>
      </w:r>
      <w:r w:rsidR="00C503A1">
        <w:t>GP</w:t>
      </w:r>
      <w:r w:rsidR="00C503A1">
        <w:rPr>
          <w:rFonts w:hint="eastAsia"/>
        </w:rPr>
        <w:t>IO1</w:t>
      </w:r>
      <w:r>
        <w:t>_</w:t>
      </w:r>
      <w:r w:rsidR="00C503A1">
        <w:rPr>
          <w:rFonts w:hint="eastAsia"/>
        </w:rPr>
        <w:t>26</w:t>
      </w:r>
      <w:r>
        <w:rPr>
          <w:rFonts w:hint="eastAsia"/>
        </w:rPr>
        <w:t>、</w:t>
      </w:r>
      <w:r w:rsidR="00C503A1">
        <w:t>GP</w:t>
      </w:r>
      <w:r w:rsidR="00C503A1">
        <w:rPr>
          <w:rFonts w:hint="eastAsia"/>
        </w:rPr>
        <w:t>IO2</w:t>
      </w:r>
      <w:r>
        <w:t>_</w:t>
      </w:r>
      <w:r w:rsidR="00C503A1">
        <w:rPr>
          <w:rFonts w:hint="eastAsia"/>
        </w:rPr>
        <w:t>3</w:t>
      </w:r>
      <w:r w:rsidR="00F81241">
        <w:rPr>
          <w:rFonts w:hint="eastAsia"/>
        </w:rPr>
        <w:t>、</w:t>
      </w:r>
      <w:r w:rsidR="00C503A1">
        <w:t>GP</w:t>
      </w:r>
      <w:r w:rsidR="00C503A1">
        <w:rPr>
          <w:rFonts w:hint="eastAsia"/>
        </w:rPr>
        <w:t>IO</w:t>
      </w:r>
      <w:r w:rsidR="00F81241">
        <w:rPr>
          <w:rFonts w:hint="eastAsia"/>
        </w:rPr>
        <w:t>1</w:t>
      </w:r>
      <w:r w:rsidR="00C503A1">
        <w:t>_</w:t>
      </w:r>
      <w:r w:rsidR="00F81241">
        <w:rPr>
          <w:rFonts w:hint="eastAsia"/>
        </w:rPr>
        <w:t>29</w:t>
      </w:r>
      <w:r w:rsidR="00F81241">
        <w:rPr>
          <w:rFonts w:hint="eastAsia"/>
        </w:rPr>
        <w:t>、</w:t>
      </w:r>
      <w:r w:rsidR="00C503A1">
        <w:t>GP</w:t>
      </w:r>
      <w:r w:rsidR="00C503A1">
        <w:rPr>
          <w:rFonts w:hint="eastAsia"/>
        </w:rPr>
        <w:t>IO</w:t>
      </w:r>
      <w:r w:rsidR="0021709E">
        <w:rPr>
          <w:rFonts w:hint="eastAsia"/>
        </w:rPr>
        <w:t>1</w:t>
      </w:r>
      <w:r w:rsidR="00C503A1">
        <w:t>_</w:t>
      </w:r>
      <w:r w:rsidR="00C503A1">
        <w:rPr>
          <w:rFonts w:hint="eastAsia"/>
        </w:rPr>
        <w:t>3</w:t>
      </w:r>
      <w:r w:rsidR="0021709E">
        <w:rPr>
          <w:rFonts w:hint="eastAsia"/>
        </w:rPr>
        <w:t>0</w:t>
      </w:r>
      <w:r w:rsidR="0021709E">
        <w:rPr>
          <w:rFonts w:hint="eastAsia"/>
        </w:rPr>
        <w:t>、</w:t>
      </w:r>
      <w:r w:rsidR="0021709E">
        <w:t>GP</w:t>
      </w:r>
      <w:r w:rsidR="0021709E">
        <w:rPr>
          <w:rFonts w:hint="eastAsia"/>
        </w:rPr>
        <w:t>IO1</w:t>
      </w:r>
      <w:r w:rsidR="0021709E">
        <w:t>_</w:t>
      </w:r>
      <w:r w:rsidR="0021709E">
        <w:rPr>
          <w:rFonts w:hint="eastAsia"/>
        </w:rPr>
        <w:t>24</w:t>
      </w:r>
      <w:r w:rsidR="00C503A1">
        <w:rPr>
          <w:rFonts w:hint="eastAsia"/>
        </w:rPr>
        <w:t>，</w:t>
      </w:r>
      <w:r>
        <w:t>GPIO</w:t>
      </w:r>
      <w:r>
        <w:rPr>
          <w:rFonts w:hint="eastAsia"/>
        </w:rPr>
        <w:t>输出低电平点亮</w:t>
      </w:r>
      <w:r>
        <w:t>LED</w:t>
      </w:r>
      <w:r>
        <w:rPr>
          <w:rFonts w:hint="eastAsia"/>
        </w:rPr>
        <w:t>。</w:t>
      </w:r>
    </w:p>
    <w:p w:rsidR="0062771B" w:rsidRDefault="00C73189" w:rsidP="00EA770A">
      <w:pPr>
        <w:pStyle w:val="23"/>
        <w:spacing w:before="62" w:after="62"/>
        <w:ind w:firstLine="0"/>
      </w:pPr>
      <w:r>
        <w:tab/>
      </w:r>
      <w:r w:rsidRPr="002837C8">
        <w:rPr>
          <w:rFonts w:hint="eastAsia"/>
        </w:rPr>
        <w:t>如果程序中直接使用</w:t>
      </w:r>
      <w:r w:rsidR="00642F3E">
        <w:t>GP</w:t>
      </w:r>
      <w:r w:rsidR="00642F3E">
        <w:rPr>
          <w:rFonts w:hint="eastAsia"/>
        </w:rPr>
        <w:t>IO2</w:t>
      </w:r>
      <w:r w:rsidR="00642F3E">
        <w:t>_0</w:t>
      </w:r>
      <w:r w:rsidRPr="002837C8">
        <w:rPr>
          <w:rFonts w:hint="eastAsia"/>
        </w:rPr>
        <w:t>类似的标识进行操作，会带来一些问题，不同芯片的</w:t>
      </w:r>
      <w:r w:rsidRPr="002837C8">
        <w:t>GPIO</w:t>
      </w:r>
      <w:r w:rsidRPr="002837C8">
        <w:rPr>
          <w:rFonts w:hint="eastAsia"/>
        </w:rPr>
        <w:t>定义一般不相同，使用芯片的标识编程，程序中会参杂大量与硬件相关的代码，不利于软件的移植。为此</w:t>
      </w:r>
      <w:r w:rsidRPr="002837C8">
        <w:t>SylixOS</w:t>
      </w:r>
      <w:r w:rsidRPr="002837C8">
        <w:rPr>
          <w:rFonts w:hint="eastAsia"/>
        </w:rPr>
        <w:t>对所有的</w:t>
      </w:r>
      <w:r w:rsidRPr="002837C8">
        <w:t>GPIO</w:t>
      </w:r>
      <w:r w:rsidRPr="002837C8">
        <w:rPr>
          <w:rFonts w:hint="eastAsia"/>
        </w:rPr>
        <w:t>进行了统一编号，</w:t>
      </w:r>
      <w:r w:rsidR="0062771B">
        <w:rPr>
          <w:rFonts w:hint="eastAsia"/>
        </w:rPr>
        <w:t>具体实施的编号有</w:t>
      </w:r>
      <w:r w:rsidR="0062771B">
        <w:rPr>
          <w:rFonts w:hint="eastAsia"/>
        </w:rPr>
        <w:t>BSP</w:t>
      </w:r>
      <w:r w:rsidR="0062771B">
        <w:rPr>
          <w:rFonts w:hint="eastAsia"/>
        </w:rPr>
        <w:t>里面的</w:t>
      </w:r>
      <w:r w:rsidR="0062771B">
        <w:rPr>
          <w:rFonts w:hint="eastAsia"/>
        </w:rPr>
        <w:t>GPIO</w:t>
      </w:r>
      <w:r w:rsidR="0062771B">
        <w:rPr>
          <w:rFonts w:hint="eastAsia"/>
        </w:rPr>
        <w:t>驱动定义。</w:t>
      </w:r>
    </w:p>
    <w:p w:rsidR="00C73189" w:rsidRDefault="0062771B" w:rsidP="0062771B">
      <w:pPr>
        <w:pStyle w:val="23"/>
        <w:spacing w:before="62" w:after="62"/>
      </w:pPr>
      <w:r>
        <w:rPr>
          <w:rFonts w:hint="eastAsia"/>
        </w:rPr>
        <w:t>IMX6Q</w:t>
      </w:r>
      <w:r>
        <w:rPr>
          <w:rFonts w:hint="eastAsia"/>
        </w:rPr>
        <w:t>的</w:t>
      </w:r>
      <w:r>
        <w:rPr>
          <w:rFonts w:hint="eastAsia"/>
        </w:rPr>
        <w:t>GPIO</w:t>
      </w:r>
      <w:r>
        <w:rPr>
          <w:rFonts w:hint="eastAsia"/>
        </w:rPr>
        <w:t>总共分</w:t>
      </w:r>
      <w:r>
        <w:rPr>
          <w:rFonts w:hint="eastAsia"/>
        </w:rPr>
        <w:t>7</w:t>
      </w:r>
      <w:r>
        <w:rPr>
          <w:rFonts w:hint="eastAsia"/>
        </w:rPr>
        <w:t>个组，每组</w:t>
      </w:r>
      <w:r>
        <w:rPr>
          <w:rFonts w:hint="eastAsia"/>
        </w:rPr>
        <w:t>32</w:t>
      </w:r>
      <w:r>
        <w:rPr>
          <w:rFonts w:hint="eastAsia"/>
        </w:rPr>
        <w:t>个管脚</w:t>
      </w:r>
      <w:r w:rsidR="00C73189" w:rsidRPr="002837C8">
        <w:rPr>
          <w:rFonts w:hint="eastAsia"/>
        </w:rPr>
        <w:t>。</w:t>
      </w:r>
      <w:r w:rsidR="00C73189" w:rsidRPr="002837C8">
        <w:t xml:space="preserve"> </w:t>
      </w:r>
      <w:r>
        <w:rPr>
          <w:rFonts w:hint="eastAsia"/>
        </w:rPr>
        <w:t>每个</w:t>
      </w:r>
      <w:r w:rsidR="00C73189" w:rsidRPr="002837C8">
        <w:t>GPIO</w:t>
      </w:r>
      <w:r w:rsidR="00C73189" w:rsidRPr="002837C8">
        <w:rPr>
          <w:rFonts w:hint="eastAsia"/>
        </w:rPr>
        <w:t>编号在文件</w:t>
      </w:r>
      <w:r w:rsidR="00C73189" w:rsidRPr="002837C8">
        <w:t>bsp</w:t>
      </w:r>
      <w:r w:rsidR="00B31284">
        <w:rPr>
          <w:rFonts w:hint="eastAsia"/>
        </w:rPr>
        <w:t>imx6</w:t>
      </w:r>
      <w:r w:rsidR="00C73189" w:rsidRPr="002837C8">
        <w:t>/SylixOS/driver/gpio/</w:t>
      </w:r>
      <w:r w:rsidR="008C6B55">
        <w:rPr>
          <w:rFonts w:hint="eastAsia"/>
        </w:rPr>
        <w:t>imx6q</w:t>
      </w:r>
      <w:r w:rsidR="00C73189" w:rsidRPr="002837C8">
        <w:t>_gpio.h</w:t>
      </w:r>
      <w:r w:rsidR="00C73189" w:rsidRPr="002837C8">
        <w:rPr>
          <w:rFonts w:hint="eastAsia"/>
        </w:rPr>
        <w:t>中提供了计算的宏定义，其他电路板中</w:t>
      </w:r>
      <w:r w:rsidR="00C73189" w:rsidRPr="002837C8">
        <w:t>GPIO</w:t>
      </w:r>
      <w:r w:rsidR="00C73189" w:rsidRPr="002837C8">
        <w:rPr>
          <w:rFonts w:hint="eastAsia"/>
        </w:rPr>
        <w:t>的编号也会在类似头文件中定义。</w:t>
      </w:r>
      <w:r w:rsidR="00C73189">
        <w:t xml:space="preserve"> </w:t>
      </w:r>
    </w:p>
    <w:p w:rsidR="00C73189" w:rsidRPr="00460B76" w:rsidRDefault="00DE2E25" w:rsidP="00EF13FC">
      <w:pPr>
        <w:pStyle w:val="a6"/>
        <w:rPr>
          <w:lang w:val="en-US"/>
        </w:rPr>
      </w:pPr>
      <w:r w:rsidRPr="00DE2E25">
        <w:rPr>
          <w:lang w:val="en-US"/>
        </w:rPr>
        <w:lastRenderedPageBreak/>
        <w:t>#define IMX6Q_GPIO_NUMR(bank, gpio)      (32 * (bank - 1) + (gpio))</w:t>
      </w:r>
    </w:p>
    <w:p w:rsidR="00C73189" w:rsidRDefault="00C73189" w:rsidP="00EA770A">
      <w:pPr>
        <w:pStyle w:val="23"/>
        <w:spacing w:before="62" w:after="62"/>
        <w:ind w:firstLine="0"/>
        <w:rPr>
          <w:lang w:val="de-DE"/>
        </w:rPr>
      </w:pPr>
      <w:r w:rsidRPr="00460B76">
        <w:tab/>
      </w:r>
      <w:r>
        <w:rPr>
          <w:rFonts w:hint="eastAsia"/>
          <w:lang w:val="de-DE"/>
        </w:rPr>
        <w:t>根据这些宏定义，可以计算出对应</w:t>
      </w:r>
      <w:r>
        <w:rPr>
          <w:lang w:val="de-DE"/>
        </w:rPr>
        <w:t>GPIO</w:t>
      </w:r>
      <w:r>
        <w:rPr>
          <w:rFonts w:hint="eastAsia"/>
          <w:lang w:val="de-DE"/>
        </w:rPr>
        <w:t>在</w:t>
      </w:r>
      <w:r>
        <w:rPr>
          <w:lang w:val="de-DE"/>
        </w:rPr>
        <w:t>SylixOS</w:t>
      </w:r>
      <w:r>
        <w:rPr>
          <w:rFonts w:hint="eastAsia"/>
          <w:lang w:val="de-DE"/>
        </w:rPr>
        <w:t>中的编号，当然也可以直接使用宏定义。</w:t>
      </w:r>
      <w:r>
        <w:rPr>
          <w:lang w:val="de-DE"/>
        </w:rPr>
        <w:t>GPIO</w:t>
      </w:r>
      <w:r>
        <w:rPr>
          <w:rFonts w:hint="eastAsia"/>
          <w:lang w:val="de-DE"/>
        </w:rPr>
        <w:t>的编号及操作总结如</w:t>
      </w:r>
      <w:r>
        <w:rPr>
          <w:lang w:val="de-DE"/>
        </w:rPr>
        <w:fldChar w:fldCharType="begin"/>
      </w:r>
      <w:r>
        <w:rPr>
          <w:lang w:val="de-DE"/>
        </w:rPr>
        <w:instrText xml:space="preserve"> REF _Ref425522400 \h </w:instrText>
      </w:r>
      <w:r>
        <w:rPr>
          <w:lang w:val="de-DE"/>
        </w:rPr>
      </w:r>
      <w:r>
        <w:rPr>
          <w:lang w:val="de-DE"/>
        </w:rPr>
        <w:fldChar w:fldCharType="separate"/>
      </w:r>
      <w:r w:rsidR="00B96029">
        <w:rPr>
          <w:rFonts w:hint="eastAsia"/>
        </w:rPr>
        <w:t>表</w:t>
      </w:r>
      <w:r w:rsidR="00B96029">
        <w:t xml:space="preserve"> </w:t>
      </w:r>
      <w:r w:rsidR="00B96029">
        <w:rPr>
          <w:noProof/>
        </w:rPr>
        <w:t>9</w:t>
      </w:r>
      <w:r w:rsidR="00B96029">
        <w:t>.</w:t>
      </w:r>
      <w:r w:rsidR="00B96029">
        <w:rPr>
          <w:noProof/>
        </w:rPr>
        <w:t>1</w:t>
      </w:r>
      <w:r>
        <w:rPr>
          <w:lang w:val="de-DE"/>
        </w:rPr>
        <w:fldChar w:fldCharType="end"/>
      </w:r>
      <w:r>
        <w:rPr>
          <w:rFonts w:hint="eastAsia"/>
          <w:lang w:val="de-DE"/>
        </w:rPr>
        <w:t>所示。</w:t>
      </w:r>
    </w:p>
    <w:p w:rsidR="00C73189" w:rsidRDefault="00C73189" w:rsidP="002D3E0C">
      <w:pPr>
        <w:pStyle w:val="a8"/>
      </w:pPr>
      <w:bookmarkStart w:id="1781" w:name="_Ref425522400"/>
      <w:r>
        <w:rPr>
          <w:rFonts w:hint="eastAsia"/>
        </w:rPr>
        <w:t>表</w:t>
      </w:r>
      <w:r>
        <w:t xml:space="preserve"> </w:t>
      </w:r>
      <w:r w:rsidR="00221946">
        <w:fldChar w:fldCharType="begin"/>
      </w:r>
      <w:r w:rsidR="00221946">
        <w:instrText xml:space="preserve"> STYLEREF 1 \s </w:instrText>
      </w:r>
      <w:r w:rsidR="00221946">
        <w:fldChar w:fldCharType="separate"/>
      </w:r>
      <w:r w:rsidR="00B96029">
        <w:rPr>
          <w:noProof/>
        </w:rPr>
        <w:t>9</w:t>
      </w:r>
      <w:r w:rsidR="00221946">
        <w:rPr>
          <w:noProof/>
        </w:rPr>
        <w:fldChar w:fldCharType="end"/>
      </w:r>
      <w:r>
        <w:t>.</w:t>
      </w:r>
      <w:r>
        <w:fldChar w:fldCharType="begin"/>
      </w:r>
      <w:r>
        <w:instrText xml:space="preserve"> SEQ </w:instrText>
      </w:r>
      <w:r>
        <w:rPr>
          <w:rFonts w:hint="eastAsia"/>
        </w:rPr>
        <w:instrText>表</w:instrText>
      </w:r>
      <w:r>
        <w:instrText xml:space="preserve"> \* ARABIC \s 1 </w:instrText>
      </w:r>
      <w:r>
        <w:fldChar w:fldCharType="separate"/>
      </w:r>
      <w:r w:rsidR="00B96029">
        <w:rPr>
          <w:noProof/>
        </w:rPr>
        <w:t>1</w:t>
      </w:r>
      <w:r>
        <w:fldChar w:fldCharType="end"/>
      </w:r>
      <w:bookmarkEnd w:id="1781"/>
      <w:r>
        <w:t xml:space="preserve">  GPIO</w:t>
      </w:r>
      <w:r>
        <w:rPr>
          <w:rFonts w:hint="eastAsia"/>
        </w:rPr>
        <w:t>输出说明</w:t>
      </w:r>
    </w:p>
    <w:tbl>
      <w:tblPr>
        <w:tblW w:w="66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6"/>
        <w:gridCol w:w="2410"/>
        <w:gridCol w:w="2126"/>
        <w:gridCol w:w="1113"/>
      </w:tblGrid>
      <w:tr w:rsidR="0046479C" w:rsidRPr="005C2DA9" w:rsidTr="00F73FD2">
        <w:trPr>
          <w:jc w:val="center"/>
        </w:trPr>
        <w:tc>
          <w:tcPr>
            <w:tcW w:w="1006" w:type="dxa"/>
            <w:shd w:val="clear" w:color="auto" w:fill="D9D9D9"/>
            <w:vAlign w:val="center"/>
          </w:tcPr>
          <w:p w:rsidR="0046479C" w:rsidRPr="0046479C" w:rsidRDefault="0046479C" w:rsidP="0046479C">
            <w:pPr>
              <w:pStyle w:val="ac"/>
              <w:rPr>
                <w:rFonts w:ascii="宋体" w:eastAsia="宋体" w:hAnsi="宋体"/>
              </w:rPr>
            </w:pPr>
            <w:r w:rsidRPr="0046479C">
              <w:rPr>
                <w:rFonts w:ascii="宋体" w:eastAsia="宋体" w:hAnsi="宋体" w:hint="eastAsia"/>
              </w:rPr>
              <w:t>丝印</w:t>
            </w:r>
          </w:p>
        </w:tc>
        <w:tc>
          <w:tcPr>
            <w:tcW w:w="2410" w:type="dxa"/>
            <w:shd w:val="clear" w:color="auto" w:fill="D9D9D9"/>
            <w:vAlign w:val="center"/>
          </w:tcPr>
          <w:p w:rsidR="0046479C" w:rsidRPr="0046479C" w:rsidRDefault="0046479C" w:rsidP="0046479C">
            <w:pPr>
              <w:pStyle w:val="ac"/>
              <w:rPr>
                <w:rFonts w:ascii="宋体" w:eastAsia="宋体" w:hAnsi="宋体"/>
              </w:rPr>
            </w:pPr>
            <w:r w:rsidRPr="0046479C">
              <w:rPr>
                <w:rFonts w:ascii="宋体" w:eastAsia="宋体" w:hAnsi="宋体"/>
              </w:rPr>
              <w:t>GPIO</w:t>
            </w:r>
            <w:r w:rsidRPr="0046479C">
              <w:rPr>
                <w:rFonts w:ascii="宋体" w:eastAsia="宋体" w:hAnsi="宋体" w:hint="eastAsia"/>
              </w:rPr>
              <w:t>名称</w:t>
            </w:r>
          </w:p>
        </w:tc>
        <w:tc>
          <w:tcPr>
            <w:tcW w:w="2126" w:type="dxa"/>
            <w:shd w:val="clear" w:color="auto" w:fill="D9D9D9"/>
            <w:vAlign w:val="center"/>
          </w:tcPr>
          <w:p w:rsidR="0046479C" w:rsidRPr="0046479C" w:rsidRDefault="0046479C" w:rsidP="0046479C">
            <w:pPr>
              <w:pStyle w:val="ac"/>
              <w:rPr>
                <w:rFonts w:ascii="宋体" w:eastAsia="宋体" w:hAnsi="宋体"/>
              </w:rPr>
            </w:pPr>
            <w:r w:rsidRPr="0046479C">
              <w:rPr>
                <w:rFonts w:ascii="宋体" w:eastAsia="宋体" w:hAnsi="宋体"/>
              </w:rPr>
              <w:t>GPIO</w:t>
            </w:r>
            <w:r w:rsidR="00137868">
              <w:rPr>
                <w:rFonts w:ascii="宋体" w:eastAsia="宋体" w:hAnsi="宋体" w:hint="eastAsia"/>
              </w:rPr>
              <w:t>编号</w:t>
            </w:r>
          </w:p>
        </w:tc>
        <w:tc>
          <w:tcPr>
            <w:tcW w:w="1113" w:type="dxa"/>
            <w:shd w:val="clear" w:color="auto" w:fill="D9D9D9"/>
          </w:tcPr>
          <w:p w:rsidR="0046479C" w:rsidRPr="0046479C" w:rsidRDefault="0046479C" w:rsidP="0046479C">
            <w:pPr>
              <w:pStyle w:val="ac"/>
              <w:rPr>
                <w:rFonts w:ascii="宋体" w:eastAsia="宋体" w:hAnsi="宋体"/>
              </w:rPr>
            </w:pPr>
            <w:r w:rsidRPr="0046479C">
              <w:rPr>
                <w:rFonts w:ascii="宋体" w:eastAsia="宋体" w:hAnsi="宋体" w:hint="eastAsia"/>
              </w:rPr>
              <w:t>说明</w:t>
            </w:r>
          </w:p>
        </w:tc>
      </w:tr>
      <w:tr w:rsidR="0046479C" w:rsidRPr="005C2DA9" w:rsidTr="00F73FD2">
        <w:trPr>
          <w:jc w:val="center"/>
        </w:trPr>
        <w:tc>
          <w:tcPr>
            <w:tcW w:w="1006" w:type="dxa"/>
            <w:vAlign w:val="center"/>
          </w:tcPr>
          <w:p w:rsidR="0046479C" w:rsidRPr="005C2DA9" w:rsidRDefault="00AF2F5B" w:rsidP="00AF2F5B">
            <w:pPr>
              <w:pStyle w:val="ae"/>
              <w:jc w:val="center"/>
            </w:pPr>
            <w:r>
              <w:rPr>
                <w:rFonts w:hint="eastAsia"/>
              </w:rPr>
              <w:t>LED1</w:t>
            </w:r>
          </w:p>
        </w:tc>
        <w:tc>
          <w:tcPr>
            <w:tcW w:w="2410" w:type="dxa"/>
            <w:vAlign w:val="center"/>
          </w:tcPr>
          <w:p w:rsidR="0046479C" w:rsidRPr="005C2DA9" w:rsidRDefault="0046479C" w:rsidP="00A641B9">
            <w:pPr>
              <w:pStyle w:val="ae"/>
              <w:jc w:val="center"/>
            </w:pPr>
            <w:r w:rsidRPr="005C2DA9">
              <w:t>GP</w:t>
            </w:r>
            <w:r>
              <w:rPr>
                <w:rFonts w:hint="eastAsia"/>
              </w:rPr>
              <w:t>IO</w:t>
            </w:r>
            <w:r w:rsidR="00A641B9">
              <w:rPr>
                <w:rFonts w:hint="eastAsia"/>
              </w:rPr>
              <w:t>1</w:t>
            </w:r>
            <w:r w:rsidRPr="005C2DA9">
              <w:t>_</w:t>
            </w:r>
            <w:r w:rsidR="00A641B9">
              <w:rPr>
                <w:rFonts w:hint="eastAsia"/>
              </w:rPr>
              <w:t>24</w:t>
            </w:r>
          </w:p>
        </w:tc>
        <w:tc>
          <w:tcPr>
            <w:tcW w:w="2126" w:type="dxa"/>
            <w:vAlign w:val="center"/>
          </w:tcPr>
          <w:p w:rsidR="0046479C" w:rsidRPr="005C2DA9" w:rsidRDefault="00A1127F" w:rsidP="00AF2F5B">
            <w:pPr>
              <w:pStyle w:val="ae"/>
              <w:jc w:val="center"/>
            </w:pPr>
            <w:r>
              <w:rPr>
                <w:rFonts w:hint="eastAsia"/>
              </w:rPr>
              <w:t>24</w:t>
            </w:r>
          </w:p>
        </w:tc>
        <w:tc>
          <w:tcPr>
            <w:tcW w:w="1113" w:type="dxa"/>
            <w:vMerge w:val="restart"/>
          </w:tcPr>
          <w:p w:rsidR="0046479C" w:rsidRPr="0046479C" w:rsidRDefault="0046479C" w:rsidP="00AF2F5B">
            <w:pPr>
              <w:pStyle w:val="ae"/>
            </w:pPr>
          </w:p>
          <w:p w:rsidR="0046479C" w:rsidRPr="0046479C" w:rsidRDefault="0046479C" w:rsidP="00AF2F5B">
            <w:pPr>
              <w:pStyle w:val="ae"/>
            </w:pPr>
            <w:r w:rsidRPr="0046479C">
              <w:rPr>
                <w:rFonts w:hint="eastAsia"/>
              </w:rPr>
              <w:t xml:space="preserve">     </w:t>
            </w:r>
          </w:p>
          <w:p w:rsidR="0046479C" w:rsidRPr="0046479C" w:rsidRDefault="0046479C" w:rsidP="00AF2F5B">
            <w:pPr>
              <w:pStyle w:val="ae"/>
            </w:pPr>
            <w:r w:rsidRPr="0046479C">
              <w:t>1-LED</w:t>
            </w:r>
            <w:r w:rsidRPr="0046479C">
              <w:rPr>
                <w:rFonts w:hint="eastAsia"/>
              </w:rPr>
              <w:t>灭</w:t>
            </w:r>
          </w:p>
          <w:p w:rsidR="0046479C" w:rsidRPr="0046479C" w:rsidRDefault="0046479C" w:rsidP="00AF2F5B">
            <w:pPr>
              <w:pStyle w:val="ae"/>
            </w:pPr>
          </w:p>
          <w:p w:rsidR="0046479C" w:rsidRPr="0046479C" w:rsidRDefault="0046479C" w:rsidP="00AF2F5B">
            <w:pPr>
              <w:pStyle w:val="ae"/>
            </w:pPr>
            <w:r w:rsidRPr="0046479C">
              <w:t>0-LED</w:t>
            </w:r>
            <w:r w:rsidRPr="0046479C">
              <w:rPr>
                <w:rFonts w:hint="eastAsia"/>
              </w:rPr>
              <w:t>亮</w:t>
            </w:r>
          </w:p>
          <w:p w:rsidR="0046479C" w:rsidRPr="005C2DA9" w:rsidRDefault="0046479C" w:rsidP="00AF2F5B">
            <w:pPr>
              <w:pStyle w:val="ae"/>
            </w:pPr>
          </w:p>
        </w:tc>
      </w:tr>
      <w:tr w:rsidR="0046479C" w:rsidRPr="005C2DA9" w:rsidTr="00F73FD2">
        <w:trPr>
          <w:jc w:val="center"/>
        </w:trPr>
        <w:tc>
          <w:tcPr>
            <w:tcW w:w="1006" w:type="dxa"/>
            <w:vAlign w:val="center"/>
          </w:tcPr>
          <w:p w:rsidR="0046479C" w:rsidRPr="005C2DA9" w:rsidRDefault="00AF2F5B" w:rsidP="00AF2F5B">
            <w:pPr>
              <w:pStyle w:val="ae"/>
              <w:jc w:val="center"/>
            </w:pPr>
            <w:r>
              <w:rPr>
                <w:rFonts w:hint="eastAsia"/>
              </w:rPr>
              <w:t>LED2</w:t>
            </w:r>
          </w:p>
        </w:tc>
        <w:tc>
          <w:tcPr>
            <w:tcW w:w="2410" w:type="dxa"/>
            <w:vAlign w:val="center"/>
          </w:tcPr>
          <w:p w:rsidR="0046479C" w:rsidRPr="005C2DA9" w:rsidRDefault="0046479C" w:rsidP="00A641B9">
            <w:pPr>
              <w:pStyle w:val="ae"/>
              <w:jc w:val="center"/>
            </w:pPr>
            <w:r>
              <w:t>GP</w:t>
            </w:r>
            <w:r>
              <w:rPr>
                <w:rFonts w:hint="eastAsia"/>
              </w:rPr>
              <w:t>IO</w:t>
            </w:r>
            <w:r w:rsidR="00A641B9">
              <w:rPr>
                <w:rFonts w:hint="eastAsia"/>
              </w:rPr>
              <w:t>1</w:t>
            </w:r>
            <w:r>
              <w:t>_</w:t>
            </w:r>
            <w:r w:rsidR="00A641B9">
              <w:rPr>
                <w:rFonts w:hint="eastAsia"/>
              </w:rPr>
              <w:t>30</w:t>
            </w:r>
          </w:p>
        </w:tc>
        <w:tc>
          <w:tcPr>
            <w:tcW w:w="2126" w:type="dxa"/>
            <w:vAlign w:val="center"/>
          </w:tcPr>
          <w:p w:rsidR="0046479C" w:rsidRPr="005C2DA9" w:rsidRDefault="00A1127F" w:rsidP="00AF2F5B">
            <w:pPr>
              <w:pStyle w:val="ae"/>
              <w:jc w:val="center"/>
            </w:pPr>
            <w:r>
              <w:rPr>
                <w:rFonts w:hint="eastAsia"/>
              </w:rPr>
              <w:t>30</w:t>
            </w:r>
          </w:p>
        </w:tc>
        <w:tc>
          <w:tcPr>
            <w:tcW w:w="1113" w:type="dxa"/>
            <w:vMerge/>
          </w:tcPr>
          <w:p w:rsidR="0046479C" w:rsidRPr="005C2DA9" w:rsidRDefault="0046479C" w:rsidP="00AF2F5B">
            <w:pPr>
              <w:pStyle w:val="ae"/>
            </w:pPr>
          </w:p>
        </w:tc>
      </w:tr>
      <w:tr w:rsidR="0046479C" w:rsidRPr="005C2DA9" w:rsidTr="00F73FD2">
        <w:trPr>
          <w:jc w:val="center"/>
        </w:trPr>
        <w:tc>
          <w:tcPr>
            <w:tcW w:w="1006" w:type="dxa"/>
            <w:vAlign w:val="center"/>
          </w:tcPr>
          <w:p w:rsidR="0046479C" w:rsidRPr="005C2DA9" w:rsidRDefault="00AF2F5B" w:rsidP="00AF2F5B">
            <w:pPr>
              <w:pStyle w:val="ae"/>
              <w:jc w:val="center"/>
            </w:pPr>
            <w:r>
              <w:rPr>
                <w:rFonts w:hint="eastAsia"/>
              </w:rPr>
              <w:t>LED3</w:t>
            </w:r>
          </w:p>
        </w:tc>
        <w:tc>
          <w:tcPr>
            <w:tcW w:w="2410" w:type="dxa"/>
            <w:vAlign w:val="center"/>
          </w:tcPr>
          <w:p w:rsidR="0046479C" w:rsidRPr="005C2DA9" w:rsidRDefault="0046479C" w:rsidP="00A641B9">
            <w:pPr>
              <w:pStyle w:val="ae"/>
              <w:jc w:val="center"/>
            </w:pPr>
            <w:r>
              <w:t>GP</w:t>
            </w:r>
            <w:r>
              <w:rPr>
                <w:rFonts w:hint="eastAsia"/>
              </w:rPr>
              <w:t>IO1</w:t>
            </w:r>
            <w:r w:rsidRPr="005C2DA9">
              <w:t>_2</w:t>
            </w:r>
            <w:r w:rsidR="00A641B9">
              <w:rPr>
                <w:rFonts w:hint="eastAsia"/>
              </w:rPr>
              <w:t>6</w:t>
            </w:r>
          </w:p>
        </w:tc>
        <w:tc>
          <w:tcPr>
            <w:tcW w:w="2126" w:type="dxa"/>
            <w:vAlign w:val="center"/>
          </w:tcPr>
          <w:p w:rsidR="0046479C" w:rsidRPr="005C2DA9" w:rsidRDefault="00A1127F" w:rsidP="00AF2F5B">
            <w:pPr>
              <w:pStyle w:val="ae"/>
              <w:jc w:val="center"/>
            </w:pPr>
            <w:r>
              <w:rPr>
                <w:rFonts w:hint="eastAsia"/>
              </w:rPr>
              <w:t>26</w:t>
            </w:r>
          </w:p>
        </w:tc>
        <w:tc>
          <w:tcPr>
            <w:tcW w:w="1113" w:type="dxa"/>
            <w:vMerge/>
          </w:tcPr>
          <w:p w:rsidR="0046479C" w:rsidRPr="005C2DA9" w:rsidRDefault="0046479C" w:rsidP="00AF2F5B">
            <w:pPr>
              <w:pStyle w:val="ae"/>
            </w:pPr>
          </w:p>
        </w:tc>
      </w:tr>
      <w:tr w:rsidR="0046479C" w:rsidRPr="005C2DA9" w:rsidTr="00F73FD2">
        <w:trPr>
          <w:jc w:val="center"/>
        </w:trPr>
        <w:tc>
          <w:tcPr>
            <w:tcW w:w="1006" w:type="dxa"/>
            <w:vAlign w:val="center"/>
          </w:tcPr>
          <w:p w:rsidR="0046479C" w:rsidRPr="005C2DA9" w:rsidRDefault="00AF2F5B" w:rsidP="00AF2F5B">
            <w:pPr>
              <w:pStyle w:val="ae"/>
              <w:jc w:val="center"/>
            </w:pPr>
            <w:r>
              <w:rPr>
                <w:rFonts w:hint="eastAsia"/>
              </w:rPr>
              <w:t>LED4</w:t>
            </w:r>
          </w:p>
        </w:tc>
        <w:tc>
          <w:tcPr>
            <w:tcW w:w="2410" w:type="dxa"/>
            <w:vAlign w:val="center"/>
          </w:tcPr>
          <w:p w:rsidR="0046479C" w:rsidRPr="005C2DA9" w:rsidRDefault="0046479C" w:rsidP="00A641B9">
            <w:pPr>
              <w:pStyle w:val="ae"/>
              <w:jc w:val="center"/>
            </w:pPr>
            <w:r>
              <w:t>GP</w:t>
            </w:r>
            <w:r>
              <w:rPr>
                <w:rFonts w:hint="eastAsia"/>
              </w:rPr>
              <w:t>IO</w:t>
            </w:r>
            <w:r>
              <w:t>1_</w:t>
            </w:r>
            <w:r>
              <w:rPr>
                <w:rFonts w:hint="eastAsia"/>
              </w:rPr>
              <w:t>2</w:t>
            </w:r>
            <w:r w:rsidR="00A641B9">
              <w:rPr>
                <w:rFonts w:hint="eastAsia"/>
              </w:rPr>
              <w:t>7</w:t>
            </w:r>
          </w:p>
        </w:tc>
        <w:tc>
          <w:tcPr>
            <w:tcW w:w="2126" w:type="dxa"/>
            <w:vAlign w:val="center"/>
          </w:tcPr>
          <w:p w:rsidR="0046479C" w:rsidRPr="005C2DA9" w:rsidRDefault="00AA738D" w:rsidP="00AF2F5B">
            <w:pPr>
              <w:pStyle w:val="ae"/>
              <w:jc w:val="center"/>
            </w:pPr>
            <w:r>
              <w:rPr>
                <w:rFonts w:hint="eastAsia"/>
              </w:rPr>
              <w:t>27</w:t>
            </w:r>
          </w:p>
        </w:tc>
        <w:tc>
          <w:tcPr>
            <w:tcW w:w="1113" w:type="dxa"/>
            <w:vMerge/>
          </w:tcPr>
          <w:p w:rsidR="0046479C" w:rsidRPr="005C2DA9" w:rsidRDefault="0046479C" w:rsidP="00AF2F5B">
            <w:pPr>
              <w:pStyle w:val="ae"/>
            </w:pPr>
          </w:p>
        </w:tc>
      </w:tr>
      <w:tr w:rsidR="0046479C" w:rsidRPr="005C2DA9" w:rsidTr="00F73FD2">
        <w:trPr>
          <w:jc w:val="center"/>
        </w:trPr>
        <w:tc>
          <w:tcPr>
            <w:tcW w:w="1006" w:type="dxa"/>
            <w:vAlign w:val="center"/>
          </w:tcPr>
          <w:p w:rsidR="0046479C" w:rsidRPr="005C2DA9" w:rsidRDefault="00AF2F5B" w:rsidP="00AF2F5B">
            <w:pPr>
              <w:pStyle w:val="ae"/>
              <w:jc w:val="center"/>
            </w:pPr>
            <w:r>
              <w:rPr>
                <w:rFonts w:hint="eastAsia"/>
              </w:rPr>
              <w:t>LED5</w:t>
            </w:r>
          </w:p>
        </w:tc>
        <w:tc>
          <w:tcPr>
            <w:tcW w:w="2410" w:type="dxa"/>
            <w:vAlign w:val="center"/>
          </w:tcPr>
          <w:p w:rsidR="0046479C" w:rsidRPr="005C2DA9" w:rsidRDefault="0046479C" w:rsidP="00A641B9">
            <w:pPr>
              <w:pStyle w:val="ae"/>
              <w:jc w:val="center"/>
            </w:pPr>
            <w:r>
              <w:t>GP</w:t>
            </w:r>
            <w:r>
              <w:rPr>
                <w:rFonts w:hint="eastAsia"/>
              </w:rPr>
              <w:t>IO2</w:t>
            </w:r>
            <w:r>
              <w:t>_</w:t>
            </w:r>
            <w:r w:rsidR="00A641B9">
              <w:rPr>
                <w:rFonts w:hint="eastAsia"/>
              </w:rPr>
              <w:t>5</w:t>
            </w:r>
          </w:p>
        </w:tc>
        <w:tc>
          <w:tcPr>
            <w:tcW w:w="2126" w:type="dxa"/>
            <w:vAlign w:val="center"/>
          </w:tcPr>
          <w:p w:rsidR="0046479C" w:rsidRPr="005C2DA9" w:rsidRDefault="00AA738D" w:rsidP="00AF2F5B">
            <w:pPr>
              <w:pStyle w:val="ae"/>
              <w:jc w:val="center"/>
            </w:pPr>
            <w:r>
              <w:rPr>
                <w:rFonts w:hint="eastAsia"/>
              </w:rPr>
              <w:t>37</w:t>
            </w:r>
          </w:p>
        </w:tc>
        <w:tc>
          <w:tcPr>
            <w:tcW w:w="1113" w:type="dxa"/>
            <w:vMerge/>
          </w:tcPr>
          <w:p w:rsidR="0046479C" w:rsidRPr="005C2DA9" w:rsidRDefault="0046479C" w:rsidP="00AF2F5B">
            <w:pPr>
              <w:pStyle w:val="ae"/>
            </w:pPr>
          </w:p>
        </w:tc>
      </w:tr>
      <w:tr w:rsidR="0046479C" w:rsidRPr="005C2DA9" w:rsidTr="00F73FD2">
        <w:trPr>
          <w:jc w:val="center"/>
        </w:trPr>
        <w:tc>
          <w:tcPr>
            <w:tcW w:w="1006" w:type="dxa"/>
            <w:vAlign w:val="center"/>
          </w:tcPr>
          <w:p w:rsidR="0046479C" w:rsidRPr="005C2DA9" w:rsidRDefault="00AF2F5B" w:rsidP="00AF2F5B">
            <w:pPr>
              <w:pStyle w:val="ae"/>
              <w:jc w:val="center"/>
            </w:pPr>
            <w:r>
              <w:rPr>
                <w:rFonts w:hint="eastAsia"/>
              </w:rPr>
              <w:t>LED6</w:t>
            </w:r>
          </w:p>
        </w:tc>
        <w:tc>
          <w:tcPr>
            <w:tcW w:w="2410" w:type="dxa"/>
            <w:vAlign w:val="center"/>
          </w:tcPr>
          <w:p w:rsidR="0046479C" w:rsidRDefault="0046479C" w:rsidP="00A641B9">
            <w:pPr>
              <w:pStyle w:val="ae"/>
              <w:jc w:val="center"/>
            </w:pPr>
            <w:r>
              <w:t>GP</w:t>
            </w:r>
            <w:r>
              <w:rPr>
                <w:rFonts w:hint="eastAsia"/>
              </w:rPr>
              <w:t>IO</w:t>
            </w:r>
            <w:r w:rsidR="00A641B9">
              <w:rPr>
                <w:rFonts w:hint="eastAsia"/>
              </w:rPr>
              <w:t>2</w:t>
            </w:r>
            <w:r>
              <w:t>_</w:t>
            </w:r>
            <w:r w:rsidR="00A641B9">
              <w:rPr>
                <w:rFonts w:hint="eastAsia"/>
              </w:rPr>
              <w:t>0</w:t>
            </w:r>
          </w:p>
        </w:tc>
        <w:tc>
          <w:tcPr>
            <w:tcW w:w="2126" w:type="dxa"/>
            <w:vAlign w:val="center"/>
          </w:tcPr>
          <w:p w:rsidR="0046479C" w:rsidRPr="005C2DA9" w:rsidRDefault="00AA738D" w:rsidP="00AF2F5B">
            <w:pPr>
              <w:pStyle w:val="ae"/>
              <w:jc w:val="center"/>
            </w:pPr>
            <w:r>
              <w:rPr>
                <w:rFonts w:hint="eastAsia"/>
              </w:rPr>
              <w:t>32</w:t>
            </w:r>
          </w:p>
        </w:tc>
        <w:tc>
          <w:tcPr>
            <w:tcW w:w="1113" w:type="dxa"/>
            <w:vMerge/>
          </w:tcPr>
          <w:p w:rsidR="0046479C" w:rsidRPr="005C2DA9" w:rsidRDefault="0046479C" w:rsidP="00AF2F5B">
            <w:pPr>
              <w:pStyle w:val="ae"/>
            </w:pPr>
          </w:p>
        </w:tc>
      </w:tr>
      <w:tr w:rsidR="0046479C" w:rsidRPr="005C2DA9" w:rsidTr="00F73FD2">
        <w:trPr>
          <w:jc w:val="center"/>
        </w:trPr>
        <w:tc>
          <w:tcPr>
            <w:tcW w:w="1006" w:type="dxa"/>
            <w:vAlign w:val="center"/>
          </w:tcPr>
          <w:p w:rsidR="0046479C" w:rsidRPr="005C2DA9" w:rsidRDefault="00AF2F5B" w:rsidP="00AF2F5B">
            <w:pPr>
              <w:pStyle w:val="ae"/>
              <w:jc w:val="center"/>
            </w:pPr>
            <w:r>
              <w:rPr>
                <w:rFonts w:hint="eastAsia"/>
              </w:rPr>
              <w:t>LED7</w:t>
            </w:r>
          </w:p>
        </w:tc>
        <w:tc>
          <w:tcPr>
            <w:tcW w:w="2410" w:type="dxa"/>
            <w:vAlign w:val="center"/>
          </w:tcPr>
          <w:p w:rsidR="0046479C" w:rsidRDefault="0046479C" w:rsidP="00A641B9">
            <w:pPr>
              <w:pStyle w:val="ae"/>
              <w:jc w:val="center"/>
            </w:pPr>
            <w:r>
              <w:t>GP</w:t>
            </w:r>
            <w:r>
              <w:rPr>
                <w:rFonts w:hint="eastAsia"/>
              </w:rPr>
              <w:t>IO1</w:t>
            </w:r>
            <w:r>
              <w:t>_</w:t>
            </w:r>
            <w:r w:rsidR="00A641B9">
              <w:rPr>
                <w:rFonts w:hint="eastAsia"/>
              </w:rPr>
              <w:t>29</w:t>
            </w:r>
          </w:p>
        </w:tc>
        <w:tc>
          <w:tcPr>
            <w:tcW w:w="2126" w:type="dxa"/>
            <w:vAlign w:val="center"/>
          </w:tcPr>
          <w:p w:rsidR="0046479C" w:rsidRPr="005C2DA9" w:rsidRDefault="00AA738D" w:rsidP="00AF2F5B">
            <w:pPr>
              <w:pStyle w:val="ae"/>
              <w:jc w:val="center"/>
            </w:pPr>
            <w:r>
              <w:rPr>
                <w:rFonts w:hint="eastAsia"/>
              </w:rPr>
              <w:t>29</w:t>
            </w:r>
          </w:p>
        </w:tc>
        <w:tc>
          <w:tcPr>
            <w:tcW w:w="1113" w:type="dxa"/>
            <w:vMerge/>
          </w:tcPr>
          <w:p w:rsidR="0046479C" w:rsidRPr="005C2DA9" w:rsidRDefault="0046479C" w:rsidP="00AF2F5B">
            <w:pPr>
              <w:pStyle w:val="ae"/>
            </w:pPr>
          </w:p>
        </w:tc>
      </w:tr>
    </w:tbl>
    <w:p w:rsidR="00C73189" w:rsidRDefault="00C73189" w:rsidP="006D575C">
      <w:pPr>
        <w:pStyle w:val="23"/>
        <w:spacing w:before="62" w:after="62"/>
      </w:pPr>
      <w:r>
        <w:rPr>
          <w:rFonts w:hint="eastAsia"/>
        </w:rPr>
        <w:t>常用</w:t>
      </w:r>
      <w:r>
        <w:t>GPIO</w:t>
      </w:r>
      <w:r>
        <w:rPr>
          <w:rFonts w:hint="eastAsia"/>
        </w:rPr>
        <w:t>的操作函数并不是标准的文件</w:t>
      </w:r>
      <w:r>
        <w:t>IO</w:t>
      </w:r>
      <w:r>
        <w:rPr>
          <w:rFonts w:hint="eastAsia"/>
        </w:rPr>
        <w:t>函数</w:t>
      </w:r>
      <w:r>
        <w:t>open</w:t>
      </w:r>
      <w:r>
        <w:rPr>
          <w:rFonts w:hint="eastAsia"/>
        </w:rPr>
        <w:t>、</w:t>
      </w:r>
      <w:r>
        <w:t>read</w:t>
      </w:r>
      <w:r>
        <w:rPr>
          <w:rFonts w:hint="eastAsia"/>
        </w:rPr>
        <w:t>、</w:t>
      </w:r>
      <w:r>
        <w:t>write</w:t>
      </w:r>
      <w:r>
        <w:rPr>
          <w:rFonts w:hint="eastAsia"/>
        </w:rPr>
        <w:t>等，系统针对</w:t>
      </w:r>
      <w:r>
        <w:t>GPIO</w:t>
      </w:r>
      <w:r>
        <w:rPr>
          <w:rFonts w:hint="eastAsia"/>
        </w:rPr>
        <w:t>的操作特点将</w:t>
      </w:r>
      <w:r>
        <w:t>open</w:t>
      </w:r>
      <w:r>
        <w:rPr>
          <w:rFonts w:hint="eastAsia"/>
        </w:rPr>
        <w:t>、</w:t>
      </w:r>
      <w:r>
        <w:t>read</w:t>
      </w:r>
      <w:r>
        <w:rPr>
          <w:rFonts w:hint="eastAsia"/>
        </w:rPr>
        <w:t>、</w:t>
      </w:r>
      <w:r>
        <w:t>write</w:t>
      </w:r>
      <w:r>
        <w:rPr>
          <w:rFonts w:hint="eastAsia"/>
        </w:rPr>
        <w:t>等函数进行了进一步封装，在使用上更加方便。</w:t>
      </w:r>
    </w:p>
    <w:p w:rsidR="00C73189" w:rsidRDefault="00C73189" w:rsidP="008B21AD">
      <w:pPr>
        <w:pStyle w:val="23"/>
        <w:numPr>
          <w:ilvl w:val="0"/>
          <w:numId w:val="18"/>
        </w:numPr>
        <w:spacing w:before="62" w:after="62"/>
      </w:pPr>
      <w:r>
        <w:rPr>
          <w:rFonts w:hint="eastAsia"/>
        </w:rPr>
        <w:t>打开</w:t>
      </w:r>
      <w:r>
        <w:t>GPIO</w:t>
      </w:r>
      <w:r>
        <w:rPr>
          <w:rFonts w:hint="eastAsia"/>
        </w:rPr>
        <w:t>设备函数</w:t>
      </w:r>
    </w:p>
    <w:p w:rsidR="00C73189" w:rsidRPr="00460B76" w:rsidRDefault="00C73189" w:rsidP="0077355A">
      <w:pPr>
        <w:pStyle w:val="a6"/>
        <w:ind w:left="360"/>
        <w:rPr>
          <w:lang w:val="en-US"/>
        </w:rPr>
      </w:pPr>
      <w:r w:rsidRPr="00460B76">
        <w:rPr>
          <w:lang w:val="en-US"/>
        </w:rPr>
        <w:t>fd = gpiofd(led_num, O_WRONLY, GPIO_FLAG_OUT_INIT_LOW);</w:t>
      </w:r>
    </w:p>
    <w:p w:rsidR="00C73189" w:rsidRDefault="00C73189" w:rsidP="0077355A">
      <w:pPr>
        <w:pStyle w:val="a"/>
        <w:rPr>
          <w:lang w:val="de-DE"/>
        </w:rPr>
      </w:pPr>
      <w:r>
        <w:t xml:space="preserve">fd  </w:t>
      </w:r>
      <w:r>
        <w:rPr>
          <w:rFonts w:hint="eastAsia"/>
          <w:lang w:val="de-DE"/>
        </w:rPr>
        <w:t>打开</w:t>
      </w:r>
      <w:r>
        <w:rPr>
          <w:lang w:val="de-DE"/>
        </w:rPr>
        <w:t>GPIO</w:t>
      </w:r>
      <w:r>
        <w:rPr>
          <w:rFonts w:hint="eastAsia"/>
          <w:lang w:val="de-DE"/>
        </w:rPr>
        <w:t>设备后的文件描述符，若返回值小于</w:t>
      </w:r>
      <w:r>
        <w:rPr>
          <w:lang w:val="de-DE"/>
        </w:rPr>
        <w:t>0</w:t>
      </w:r>
      <w:r>
        <w:rPr>
          <w:rFonts w:hint="eastAsia"/>
          <w:lang w:val="de-DE"/>
        </w:rPr>
        <w:t>，说明打开设备失败</w:t>
      </w:r>
    </w:p>
    <w:p w:rsidR="00C73189" w:rsidRDefault="00C73189" w:rsidP="001B3DF8">
      <w:pPr>
        <w:pStyle w:val="a"/>
        <w:rPr>
          <w:lang w:val="de-DE"/>
        </w:rPr>
      </w:pPr>
      <w:r w:rsidRPr="001B3DF8">
        <w:rPr>
          <w:lang w:val="de-DE"/>
        </w:rPr>
        <w:t>led_num</w:t>
      </w:r>
      <w:r>
        <w:rPr>
          <w:lang w:val="de-DE"/>
        </w:rPr>
        <w:t xml:space="preserve">  GPIO</w:t>
      </w:r>
      <w:r>
        <w:rPr>
          <w:rFonts w:hint="eastAsia"/>
          <w:lang w:val="de-DE"/>
        </w:rPr>
        <w:t>编号</w:t>
      </w:r>
    </w:p>
    <w:p w:rsidR="00C73189" w:rsidRDefault="00C73189" w:rsidP="0077355A">
      <w:pPr>
        <w:pStyle w:val="a"/>
        <w:rPr>
          <w:lang w:val="de-DE"/>
        </w:rPr>
      </w:pPr>
      <w:r>
        <w:rPr>
          <w:lang w:val="de-DE"/>
        </w:rPr>
        <w:t>O_WRONLY  GPIO</w:t>
      </w:r>
      <w:r>
        <w:rPr>
          <w:rFonts w:hint="eastAsia"/>
          <w:lang w:val="de-DE"/>
        </w:rPr>
        <w:t>文件打开的方式，这里是只写</w:t>
      </w:r>
    </w:p>
    <w:p w:rsidR="00C73189" w:rsidRDefault="00C73189" w:rsidP="0077355A">
      <w:pPr>
        <w:pStyle w:val="a"/>
        <w:rPr>
          <w:lang w:val="de-DE"/>
        </w:rPr>
      </w:pPr>
      <w:r w:rsidRPr="0077355A">
        <w:t>GPIO_FLAG_OUT_INIT_LOW</w:t>
      </w:r>
      <w:r>
        <w:t xml:space="preserve">  GPIO</w:t>
      </w:r>
      <w:r>
        <w:rPr>
          <w:rFonts w:hint="eastAsia"/>
        </w:rPr>
        <w:t>打开后的默认状态，默认低电平</w:t>
      </w:r>
    </w:p>
    <w:p w:rsidR="00C73189" w:rsidRDefault="00C73189" w:rsidP="008B21AD">
      <w:pPr>
        <w:pStyle w:val="23"/>
        <w:numPr>
          <w:ilvl w:val="0"/>
          <w:numId w:val="18"/>
        </w:numPr>
        <w:spacing w:before="62" w:after="62"/>
      </w:pPr>
      <w:r>
        <w:rPr>
          <w:rFonts w:hint="eastAsia"/>
        </w:rPr>
        <w:t>设置</w:t>
      </w:r>
      <w:r>
        <w:t>GPIO</w:t>
      </w:r>
      <w:r>
        <w:rPr>
          <w:rFonts w:hint="eastAsia"/>
        </w:rPr>
        <w:t>输出高低电平函数</w:t>
      </w:r>
    </w:p>
    <w:p w:rsidR="00C73189" w:rsidRPr="0077355A" w:rsidRDefault="00C73189" w:rsidP="00952020">
      <w:pPr>
        <w:pStyle w:val="a6"/>
        <w:ind w:leftChars="202" w:left="424"/>
      </w:pPr>
      <w:r w:rsidRPr="0077355A">
        <w:t>gpiofd_write(</w:t>
      </w:r>
      <w:r>
        <w:t>fd</w:t>
      </w:r>
      <w:r w:rsidRPr="0077355A">
        <w:t>, 0);</w:t>
      </w:r>
    </w:p>
    <w:p w:rsidR="00C73189" w:rsidRDefault="00C73189" w:rsidP="0077355A">
      <w:pPr>
        <w:pStyle w:val="a"/>
        <w:rPr>
          <w:lang w:val="de-DE"/>
        </w:rPr>
      </w:pPr>
      <w:r>
        <w:t>fd</w:t>
      </w:r>
      <w:r>
        <w:rPr>
          <w:lang w:val="de-DE"/>
        </w:rPr>
        <w:t xml:space="preserve">  gpiofd</w:t>
      </w:r>
      <w:r>
        <w:rPr>
          <w:rFonts w:hint="eastAsia"/>
          <w:lang w:val="de-DE"/>
        </w:rPr>
        <w:t>函数返回的</w:t>
      </w:r>
      <w:r>
        <w:rPr>
          <w:lang w:val="de-DE"/>
        </w:rPr>
        <w:t>GPIO</w:t>
      </w:r>
      <w:r>
        <w:rPr>
          <w:rFonts w:hint="eastAsia"/>
          <w:lang w:val="de-DE"/>
        </w:rPr>
        <w:t>文件描述符</w:t>
      </w:r>
    </w:p>
    <w:p w:rsidR="00C73189" w:rsidRDefault="00C73189" w:rsidP="0077355A">
      <w:pPr>
        <w:pStyle w:val="a"/>
        <w:rPr>
          <w:lang w:val="de-DE"/>
        </w:rPr>
      </w:pPr>
      <w:r>
        <w:rPr>
          <w:lang w:val="de-DE"/>
        </w:rPr>
        <w:t>0   GPIO</w:t>
      </w:r>
      <w:r>
        <w:rPr>
          <w:rFonts w:hint="eastAsia"/>
          <w:lang w:val="de-DE"/>
        </w:rPr>
        <w:t>输出为低电平，若设置</w:t>
      </w:r>
      <w:r>
        <w:rPr>
          <w:lang w:val="de-DE"/>
        </w:rPr>
        <w:t>1</w:t>
      </w:r>
      <w:r>
        <w:rPr>
          <w:rFonts w:hint="eastAsia"/>
          <w:lang w:val="de-DE"/>
        </w:rPr>
        <w:t>标识输出为高电平</w:t>
      </w:r>
      <w:r>
        <w:rPr>
          <w:lang w:val="de-DE"/>
        </w:rPr>
        <w:t xml:space="preserve"> </w:t>
      </w:r>
    </w:p>
    <w:p w:rsidR="00C73189" w:rsidRPr="0077355A" w:rsidRDefault="00C73189" w:rsidP="008B21AD">
      <w:pPr>
        <w:pStyle w:val="23"/>
        <w:numPr>
          <w:ilvl w:val="0"/>
          <w:numId w:val="18"/>
        </w:numPr>
        <w:spacing w:before="62" w:after="62"/>
      </w:pPr>
      <w:r>
        <w:rPr>
          <w:rFonts w:hint="eastAsia"/>
        </w:rPr>
        <w:t>释放</w:t>
      </w:r>
      <w:r>
        <w:t>GPIO</w:t>
      </w:r>
      <w:r>
        <w:rPr>
          <w:rFonts w:hint="eastAsia"/>
        </w:rPr>
        <w:t>设备函数</w:t>
      </w:r>
    </w:p>
    <w:p w:rsidR="00C73189" w:rsidRPr="0077355A" w:rsidRDefault="00C73189" w:rsidP="00363EBA">
      <w:pPr>
        <w:pStyle w:val="a6"/>
        <w:ind w:left="360"/>
      </w:pPr>
      <w:r>
        <w:t>close(fd);</w:t>
      </w:r>
    </w:p>
    <w:p w:rsidR="00C73189" w:rsidRDefault="00C73189" w:rsidP="00806F56">
      <w:pPr>
        <w:pStyle w:val="a"/>
        <w:rPr>
          <w:lang w:val="de-DE"/>
        </w:rPr>
      </w:pPr>
      <w:r>
        <w:t>fd</w:t>
      </w:r>
      <w:r>
        <w:rPr>
          <w:lang w:val="de-DE"/>
        </w:rPr>
        <w:t xml:space="preserve">  gpiofd</w:t>
      </w:r>
      <w:r>
        <w:rPr>
          <w:rFonts w:hint="eastAsia"/>
          <w:lang w:val="de-DE"/>
        </w:rPr>
        <w:t>函数返回的</w:t>
      </w:r>
      <w:r>
        <w:rPr>
          <w:lang w:val="de-DE"/>
        </w:rPr>
        <w:t>GPIO</w:t>
      </w:r>
      <w:r>
        <w:rPr>
          <w:rFonts w:hint="eastAsia"/>
          <w:lang w:val="de-DE"/>
        </w:rPr>
        <w:t>文件描述符</w:t>
      </w:r>
    </w:p>
    <w:p w:rsidR="00C73189" w:rsidRDefault="00C73189" w:rsidP="00952020">
      <w:pPr>
        <w:pStyle w:val="23"/>
        <w:spacing w:before="62" w:after="62"/>
        <w:ind w:firstLineChars="200"/>
      </w:pPr>
      <w:r>
        <w:rPr>
          <w:rFonts w:hint="eastAsia"/>
        </w:rPr>
        <w:t>在</w:t>
      </w:r>
      <w:r>
        <w:t>GPIO</w:t>
      </w:r>
      <w:r>
        <w:rPr>
          <w:rFonts w:hint="eastAsia"/>
        </w:rPr>
        <w:t>设备操作完成后，务必要释放该设备，否则再次打开此</w:t>
      </w:r>
      <w:r>
        <w:t>GPIO</w:t>
      </w:r>
      <w:r>
        <w:rPr>
          <w:rFonts w:hint="eastAsia"/>
        </w:rPr>
        <w:t>会失败。</w:t>
      </w:r>
    </w:p>
    <w:p w:rsidR="00C73189" w:rsidRDefault="00C73189" w:rsidP="00EA770A">
      <w:pPr>
        <w:pStyle w:val="23"/>
        <w:spacing w:before="62" w:after="62"/>
        <w:ind w:firstLine="0"/>
      </w:pPr>
      <w:r>
        <w:tab/>
      </w:r>
      <w:r>
        <w:rPr>
          <w:rFonts w:hint="eastAsia"/>
        </w:rPr>
        <w:t>本实验例程通过控制</w:t>
      </w:r>
      <w:r>
        <w:t>GPIO</w:t>
      </w:r>
      <w:r>
        <w:rPr>
          <w:rFonts w:hint="eastAsia"/>
        </w:rPr>
        <w:t>的高低电平变化来实现</w:t>
      </w:r>
      <w:r>
        <w:t>LED</w:t>
      </w:r>
      <w:r>
        <w:rPr>
          <w:rFonts w:hint="eastAsia"/>
        </w:rPr>
        <w:t>闪烁，根据上述说明设计程序如</w:t>
      </w:r>
      <w:r>
        <w:fldChar w:fldCharType="begin"/>
      </w:r>
      <w:r>
        <w:instrText xml:space="preserve"> REF _Ref425583811 \h </w:instrText>
      </w:r>
      <w:r>
        <w:fldChar w:fldCharType="separate"/>
      </w:r>
      <w:r w:rsidR="00B96029">
        <w:rPr>
          <w:rFonts w:hint="eastAsia"/>
        </w:rPr>
        <w:t>程序清单</w:t>
      </w:r>
      <w:r w:rsidR="00B96029">
        <w:t xml:space="preserve"> </w:t>
      </w:r>
      <w:r w:rsidR="00B96029">
        <w:rPr>
          <w:noProof/>
        </w:rPr>
        <w:t>9</w:t>
      </w:r>
      <w:r w:rsidR="00B96029">
        <w:t>.</w:t>
      </w:r>
      <w:r w:rsidR="00B96029">
        <w:rPr>
          <w:noProof/>
        </w:rPr>
        <w:t>1</w:t>
      </w:r>
      <w:r>
        <w:fldChar w:fldCharType="end"/>
      </w:r>
      <w:r>
        <w:rPr>
          <w:rFonts w:hint="eastAsia"/>
        </w:rPr>
        <w:t>。</w:t>
      </w:r>
    </w:p>
    <w:p w:rsidR="00C73189" w:rsidRPr="004F58AC" w:rsidRDefault="00C73189" w:rsidP="00EA770A">
      <w:pPr>
        <w:pStyle w:val="23"/>
        <w:spacing w:before="62" w:after="62"/>
        <w:ind w:firstLine="0"/>
        <w:rPr>
          <w:b/>
        </w:rPr>
      </w:pPr>
      <w:r w:rsidRPr="004F58AC">
        <w:rPr>
          <w:rFonts w:hint="eastAsia"/>
          <w:b/>
        </w:rPr>
        <w:t>代码分析：</w:t>
      </w:r>
    </w:p>
    <w:p w:rsidR="00C73189" w:rsidRDefault="00C73189" w:rsidP="00CA4E7F">
      <w:pPr>
        <w:pStyle w:val="a8"/>
      </w:pPr>
      <w:bookmarkStart w:id="1782" w:name="_Ref425583811"/>
      <w:r>
        <w:rPr>
          <w:rFonts w:hint="eastAsia"/>
        </w:rPr>
        <w:t>程序清单</w:t>
      </w:r>
      <w:r>
        <w:t xml:space="preserve"> </w:t>
      </w:r>
      <w:r w:rsidR="00221946">
        <w:fldChar w:fldCharType="begin"/>
      </w:r>
      <w:r w:rsidR="00221946">
        <w:instrText xml:space="preserve"> STYLEREF 1 \s </w:instrText>
      </w:r>
      <w:r w:rsidR="00221946">
        <w:fldChar w:fldCharType="separate"/>
      </w:r>
      <w:r w:rsidR="00B96029">
        <w:rPr>
          <w:noProof/>
        </w:rPr>
        <w:t>9</w:t>
      </w:r>
      <w:r w:rsidR="00221946">
        <w:rPr>
          <w:noProof/>
        </w:rPr>
        <w:fldChar w:fldCharType="end"/>
      </w:r>
      <w:r>
        <w:t>.</w:t>
      </w:r>
      <w:r>
        <w:fldChar w:fldCharType="begin"/>
      </w:r>
      <w:r>
        <w:instrText xml:space="preserve"> SEQ </w:instrText>
      </w:r>
      <w:r>
        <w:rPr>
          <w:rFonts w:hint="eastAsia"/>
        </w:rPr>
        <w:instrText>程序清单</w:instrText>
      </w:r>
      <w:r>
        <w:instrText xml:space="preserve"> \* ARABIC \s 1 </w:instrText>
      </w:r>
      <w:r>
        <w:fldChar w:fldCharType="separate"/>
      </w:r>
      <w:r w:rsidR="00B96029">
        <w:rPr>
          <w:noProof/>
        </w:rPr>
        <w:t>1</w:t>
      </w:r>
      <w:r>
        <w:fldChar w:fldCharType="end"/>
      </w:r>
      <w:bookmarkEnd w:id="1782"/>
      <w:r>
        <w:t xml:space="preserve">  gpio_out.c</w:t>
      </w:r>
    </w:p>
    <w:p w:rsidR="00C73189" w:rsidRPr="00460B76" w:rsidRDefault="00C73189" w:rsidP="00117E5E">
      <w:pPr>
        <w:pStyle w:val="a6"/>
        <w:rPr>
          <w:lang w:val="en-US"/>
        </w:rPr>
      </w:pPr>
      <w:r w:rsidRPr="00460B76">
        <w:rPr>
          <w:lang w:val="en-US"/>
        </w:rPr>
        <w:t>#include &lt;sys/gpiofd.h&gt;</w:t>
      </w:r>
    </w:p>
    <w:p w:rsidR="00C73189" w:rsidRPr="00460B76" w:rsidRDefault="00C73189" w:rsidP="00117E5E">
      <w:pPr>
        <w:pStyle w:val="a6"/>
        <w:rPr>
          <w:lang w:val="en-US"/>
        </w:rPr>
      </w:pPr>
      <w:r w:rsidRPr="00460B76">
        <w:rPr>
          <w:lang w:val="en-US"/>
        </w:rPr>
        <w:t>#include &lt;unistd.h&gt;</w:t>
      </w:r>
    </w:p>
    <w:p w:rsidR="00C73189" w:rsidRPr="00460B76" w:rsidRDefault="00C73189" w:rsidP="00117E5E">
      <w:pPr>
        <w:pStyle w:val="a6"/>
        <w:rPr>
          <w:lang w:val="en-US"/>
        </w:rPr>
      </w:pPr>
      <w:r w:rsidRPr="00460B76">
        <w:rPr>
          <w:lang w:val="en-US"/>
        </w:rPr>
        <w:t>#include &lt;fcntl.h&gt;</w:t>
      </w:r>
    </w:p>
    <w:p w:rsidR="00C73189" w:rsidRPr="00460B76" w:rsidRDefault="00C73189" w:rsidP="00117E5E">
      <w:pPr>
        <w:pStyle w:val="a6"/>
        <w:rPr>
          <w:lang w:val="en-US"/>
        </w:rPr>
      </w:pPr>
      <w:r w:rsidRPr="00460B76">
        <w:rPr>
          <w:lang w:val="en-US"/>
        </w:rPr>
        <w:t>#include &lt;stdio.h&gt;</w:t>
      </w:r>
    </w:p>
    <w:p w:rsidR="00C73189" w:rsidRPr="00460B76" w:rsidRDefault="00C73189" w:rsidP="00117E5E">
      <w:pPr>
        <w:pStyle w:val="a6"/>
        <w:rPr>
          <w:lang w:val="en-US"/>
        </w:rPr>
      </w:pPr>
      <w:r w:rsidRPr="00460B76">
        <w:rPr>
          <w:lang w:val="en-US"/>
        </w:rPr>
        <w:t>/******************************************************************************</w:t>
      </w:r>
    </w:p>
    <w:p w:rsidR="00C73189" w:rsidRPr="00460B76" w:rsidRDefault="00C73189" w:rsidP="00117E5E">
      <w:pPr>
        <w:pStyle w:val="a6"/>
        <w:rPr>
          <w:lang w:val="en-US"/>
        </w:rPr>
      </w:pPr>
      <w:r w:rsidRPr="00460B76">
        <w:rPr>
          <w:lang w:val="en-US"/>
        </w:rPr>
        <w:t xml:space="preserve">** </w:t>
      </w:r>
      <w:r w:rsidRPr="00117E5E">
        <w:rPr>
          <w:rFonts w:hint="eastAsia"/>
        </w:rPr>
        <w:t>函数名称</w:t>
      </w:r>
      <w:r w:rsidRPr="00460B76">
        <w:rPr>
          <w:lang w:val="en-US"/>
        </w:rPr>
        <w:t>: main</w:t>
      </w:r>
    </w:p>
    <w:p w:rsidR="00C73189" w:rsidRPr="00460B76" w:rsidRDefault="00C73189" w:rsidP="00117E5E">
      <w:pPr>
        <w:pStyle w:val="a6"/>
        <w:rPr>
          <w:lang w:val="en-US"/>
        </w:rPr>
      </w:pPr>
      <w:r w:rsidRPr="00460B76">
        <w:rPr>
          <w:lang w:val="en-US"/>
        </w:rPr>
        <w:t xml:space="preserve">** </w:t>
      </w:r>
      <w:r w:rsidRPr="00117E5E">
        <w:rPr>
          <w:rFonts w:hint="eastAsia"/>
        </w:rPr>
        <w:t>功能描述</w:t>
      </w:r>
      <w:r w:rsidRPr="00460B76">
        <w:rPr>
          <w:lang w:val="en-US"/>
        </w:rPr>
        <w:t xml:space="preserve">: </w:t>
      </w:r>
      <w:r w:rsidRPr="00117E5E">
        <w:rPr>
          <w:rFonts w:hint="eastAsia"/>
        </w:rPr>
        <w:t>程序主函数</w:t>
      </w:r>
    </w:p>
    <w:p w:rsidR="00C73189" w:rsidRPr="00460B76" w:rsidRDefault="00C73189" w:rsidP="00117E5E">
      <w:pPr>
        <w:pStyle w:val="a6"/>
        <w:rPr>
          <w:lang w:val="en-US"/>
        </w:rPr>
      </w:pPr>
      <w:r w:rsidRPr="00460B76">
        <w:rPr>
          <w:lang w:val="en-US"/>
        </w:rPr>
        <w:t>******************************************************************************/</w:t>
      </w:r>
    </w:p>
    <w:p w:rsidR="00C73189" w:rsidRPr="00460B76" w:rsidRDefault="00C73189" w:rsidP="00117E5E">
      <w:pPr>
        <w:pStyle w:val="a6"/>
        <w:rPr>
          <w:lang w:val="en-US"/>
        </w:rPr>
      </w:pPr>
      <w:r w:rsidRPr="00460B76">
        <w:rPr>
          <w:lang w:val="en-US"/>
        </w:rPr>
        <w:t>int main (int argc, char *argv[])</w:t>
      </w:r>
    </w:p>
    <w:p w:rsidR="00C73189" w:rsidRPr="00460B76" w:rsidRDefault="00C73189" w:rsidP="00117E5E">
      <w:pPr>
        <w:pStyle w:val="a6"/>
        <w:rPr>
          <w:lang w:val="en-US"/>
        </w:rPr>
      </w:pPr>
      <w:r w:rsidRPr="00460B76">
        <w:rPr>
          <w:lang w:val="en-US"/>
        </w:rPr>
        <w:lastRenderedPageBreak/>
        <w:t>{</w:t>
      </w:r>
    </w:p>
    <w:p w:rsidR="00C73189" w:rsidRPr="00460B76" w:rsidRDefault="00C73189" w:rsidP="00117E5E">
      <w:pPr>
        <w:pStyle w:val="a6"/>
        <w:rPr>
          <w:lang w:val="en-US"/>
        </w:rPr>
      </w:pPr>
      <w:r w:rsidRPr="00460B76">
        <w:rPr>
          <w:lang w:val="en-US"/>
        </w:rPr>
        <w:tab/>
        <w:t xml:space="preserve">int  </w:t>
      </w:r>
      <w:r w:rsidRPr="00460B76">
        <w:rPr>
          <w:lang w:val="en-US"/>
        </w:rPr>
        <w:tab/>
        <w:t xml:space="preserve">led_num = </w:t>
      </w:r>
      <w:r w:rsidR="00C61006">
        <w:rPr>
          <w:lang w:val="en-US"/>
        </w:rPr>
        <w:t>24</w:t>
      </w:r>
      <w:r w:rsidRPr="00460B76">
        <w:rPr>
          <w:lang w:val="en-US"/>
        </w:rPr>
        <w:t>;</w:t>
      </w:r>
    </w:p>
    <w:p w:rsidR="00C73189" w:rsidRPr="00460B76" w:rsidRDefault="00C73189" w:rsidP="00117E5E">
      <w:pPr>
        <w:pStyle w:val="a6"/>
        <w:rPr>
          <w:lang w:val="en-US"/>
        </w:rPr>
      </w:pPr>
      <w:r w:rsidRPr="00460B76">
        <w:rPr>
          <w:lang w:val="en-US"/>
        </w:rPr>
        <w:tab/>
        <w:t xml:space="preserve">int  </w:t>
      </w:r>
      <w:r w:rsidRPr="00460B76">
        <w:rPr>
          <w:lang w:val="en-US"/>
        </w:rPr>
        <w:tab/>
        <w:t>i;</w:t>
      </w:r>
    </w:p>
    <w:p w:rsidR="00C73189" w:rsidRPr="00460B76" w:rsidRDefault="00C73189" w:rsidP="00117E5E">
      <w:pPr>
        <w:pStyle w:val="a6"/>
        <w:rPr>
          <w:lang w:val="en-US"/>
        </w:rPr>
      </w:pPr>
      <w:r w:rsidRPr="00460B76">
        <w:rPr>
          <w:lang w:val="en-US"/>
        </w:rPr>
        <w:tab/>
        <w:t xml:space="preserve">int  </w:t>
      </w:r>
      <w:r w:rsidRPr="00460B76">
        <w:rPr>
          <w:lang w:val="en-US"/>
        </w:rPr>
        <w:tab/>
        <w:t>fd;</w:t>
      </w:r>
    </w:p>
    <w:p w:rsidR="00C73189" w:rsidRPr="00460B76" w:rsidRDefault="00C73189" w:rsidP="00117E5E">
      <w:pPr>
        <w:pStyle w:val="a6"/>
        <w:rPr>
          <w:lang w:val="en-US"/>
        </w:rPr>
      </w:pPr>
      <w:r w:rsidRPr="00460B76">
        <w:rPr>
          <w:lang w:val="en-US"/>
        </w:rPr>
        <w:t xml:space="preserve">    /*</w:t>
      </w:r>
    </w:p>
    <w:p w:rsidR="00C73189" w:rsidRPr="00460B76" w:rsidRDefault="00C73189" w:rsidP="00117E5E">
      <w:pPr>
        <w:pStyle w:val="a6"/>
        <w:rPr>
          <w:lang w:val="en-US"/>
        </w:rPr>
      </w:pPr>
      <w:r w:rsidRPr="00460B76">
        <w:rPr>
          <w:lang w:val="en-US"/>
        </w:rPr>
        <w:t xml:space="preserve">     * </w:t>
      </w:r>
      <w:r w:rsidRPr="00117E5E">
        <w:rPr>
          <w:rFonts w:hint="eastAsia"/>
        </w:rPr>
        <w:t>打开</w:t>
      </w:r>
      <w:r w:rsidRPr="00460B76">
        <w:rPr>
          <w:lang w:val="en-US"/>
        </w:rPr>
        <w:t xml:space="preserve"> GPIO </w:t>
      </w:r>
      <w:r w:rsidRPr="00117E5E">
        <w:rPr>
          <w:rFonts w:hint="eastAsia"/>
        </w:rPr>
        <w:t>文件</w:t>
      </w:r>
    </w:p>
    <w:p w:rsidR="00C73189" w:rsidRPr="00460B76" w:rsidRDefault="00C73189" w:rsidP="00117E5E">
      <w:pPr>
        <w:pStyle w:val="a6"/>
        <w:rPr>
          <w:lang w:val="en-US"/>
        </w:rPr>
      </w:pPr>
      <w:r w:rsidRPr="00460B76">
        <w:rPr>
          <w:lang w:val="en-US"/>
        </w:rPr>
        <w:t xml:space="preserve">     */</w:t>
      </w:r>
    </w:p>
    <w:p w:rsidR="00C73189" w:rsidRPr="00460B76" w:rsidRDefault="00C73189" w:rsidP="00117E5E">
      <w:pPr>
        <w:pStyle w:val="a6"/>
        <w:rPr>
          <w:lang w:val="en-US"/>
        </w:rPr>
      </w:pPr>
      <w:r w:rsidRPr="00460B76">
        <w:rPr>
          <w:lang w:val="en-US"/>
        </w:rPr>
        <w:tab/>
        <w:t>fd = gpiofd(led_num, O_WRONLY, GPIO_FLAG_OUT_INIT_LOW);</w:t>
      </w:r>
    </w:p>
    <w:p w:rsidR="00C73189" w:rsidRPr="00460B76" w:rsidRDefault="00C73189" w:rsidP="00117E5E">
      <w:pPr>
        <w:pStyle w:val="a6"/>
        <w:rPr>
          <w:lang w:val="en-US"/>
        </w:rPr>
      </w:pPr>
      <w:r w:rsidRPr="00460B76">
        <w:rPr>
          <w:lang w:val="en-US"/>
        </w:rPr>
        <w:tab/>
        <w:t>if (fd &lt; 0) {</w:t>
      </w:r>
    </w:p>
    <w:p w:rsidR="00C73189" w:rsidRPr="00460B76" w:rsidRDefault="00C73189" w:rsidP="00117E5E">
      <w:pPr>
        <w:pStyle w:val="a6"/>
        <w:rPr>
          <w:lang w:val="en-US"/>
        </w:rPr>
      </w:pPr>
      <w:r w:rsidRPr="00460B76">
        <w:rPr>
          <w:lang w:val="en-US"/>
        </w:rPr>
        <w:tab/>
      </w:r>
      <w:r w:rsidRPr="00460B76">
        <w:rPr>
          <w:lang w:val="en-US"/>
        </w:rPr>
        <w:tab/>
        <w:t>printf("failed to open gpio %d\n", led_num);</w:t>
      </w:r>
    </w:p>
    <w:p w:rsidR="00C73189" w:rsidRPr="00460B76" w:rsidRDefault="00C73189" w:rsidP="00117E5E">
      <w:pPr>
        <w:pStyle w:val="a6"/>
        <w:rPr>
          <w:lang w:val="en-US"/>
        </w:rPr>
      </w:pPr>
      <w:r w:rsidRPr="00460B76">
        <w:rPr>
          <w:lang w:val="en-US"/>
        </w:rPr>
        <w:tab/>
      </w:r>
      <w:r w:rsidRPr="00460B76">
        <w:rPr>
          <w:lang w:val="en-US"/>
        </w:rPr>
        <w:tab/>
        <w:t>return (-1);</w:t>
      </w:r>
    </w:p>
    <w:p w:rsidR="00C73189" w:rsidRPr="00460B76" w:rsidRDefault="00C73189" w:rsidP="00117E5E">
      <w:pPr>
        <w:pStyle w:val="a6"/>
        <w:rPr>
          <w:lang w:val="en-US"/>
        </w:rPr>
      </w:pPr>
      <w:r w:rsidRPr="00460B76">
        <w:rPr>
          <w:lang w:val="en-US"/>
        </w:rPr>
        <w:tab/>
        <w:t>}</w:t>
      </w:r>
    </w:p>
    <w:p w:rsidR="00C73189" w:rsidRPr="00460B76" w:rsidRDefault="00C73189" w:rsidP="00117E5E">
      <w:pPr>
        <w:pStyle w:val="a6"/>
        <w:rPr>
          <w:lang w:val="en-US"/>
        </w:rPr>
      </w:pPr>
      <w:r w:rsidRPr="00460B76">
        <w:rPr>
          <w:lang w:val="en-US"/>
        </w:rPr>
        <w:t xml:space="preserve">    for (i = 0; i &lt; 60; i++) {</w:t>
      </w:r>
    </w:p>
    <w:p w:rsidR="00C73189" w:rsidRPr="00117E5E" w:rsidRDefault="00C73189" w:rsidP="00117E5E">
      <w:pPr>
        <w:pStyle w:val="a6"/>
      </w:pPr>
      <w:r w:rsidRPr="00460B76">
        <w:rPr>
          <w:lang w:val="en-US"/>
        </w:rPr>
        <w:t xml:space="preserve">        </w:t>
      </w:r>
      <w:r w:rsidRPr="00117E5E">
        <w:t>/*</w:t>
      </w:r>
    </w:p>
    <w:p w:rsidR="00C73189" w:rsidRPr="00117E5E" w:rsidRDefault="00C73189" w:rsidP="00117E5E">
      <w:pPr>
        <w:pStyle w:val="a6"/>
      </w:pPr>
      <w:r w:rsidRPr="00117E5E">
        <w:t xml:space="preserve">         * </w:t>
      </w:r>
      <w:r w:rsidRPr="00117E5E">
        <w:rPr>
          <w:rFonts w:hint="eastAsia"/>
        </w:rPr>
        <w:t>对</w:t>
      </w:r>
      <w:r w:rsidRPr="00117E5E">
        <w:t xml:space="preserve"> LED </w:t>
      </w:r>
      <w:r w:rsidRPr="00117E5E">
        <w:rPr>
          <w:rFonts w:hint="eastAsia"/>
        </w:rPr>
        <w:t>进行闪烁，每次高低电平操作前，使用</w:t>
      </w:r>
      <w:r w:rsidRPr="00117E5E">
        <w:t>usleep</w:t>
      </w:r>
      <w:r w:rsidRPr="00117E5E">
        <w:rPr>
          <w:rFonts w:hint="eastAsia"/>
        </w:rPr>
        <w:t>进行延时</w:t>
      </w:r>
      <w:r w:rsidRPr="00117E5E">
        <w:t>500ms</w:t>
      </w:r>
      <w:r w:rsidRPr="00117E5E">
        <w:rPr>
          <w:rFonts w:hint="eastAsia"/>
        </w:rPr>
        <w:t>。</w:t>
      </w:r>
    </w:p>
    <w:p w:rsidR="00C73189" w:rsidRPr="00460B76" w:rsidRDefault="00C73189" w:rsidP="00117E5E">
      <w:pPr>
        <w:pStyle w:val="a6"/>
        <w:rPr>
          <w:lang w:val="en-US"/>
        </w:rPr>
      </w:pPr>
      <w:r w:rsidRPr="00117E5E">
        <w:t xml:space="preserve">         </w:t>
      </w:r>
      <w:r w:rsidRPr="00460B76">
        <w:rPr>
          <w:lang w:val="en-US"/>
        </w:rPr>
        <w:t>*/</w:t>
      </w:r>
    </w:p>
    <w:p w:rsidR="00C73189" w:rsidRPr="00460B76" w:rsidRDefault="00C73189" w:rsidP="00117E5E">
      <w:pPr>
        <w:pStyle w:val="a6"/>
        <w:rPr>
          <w:lang w:val="en-US"/>
        </w:rPr>
      </w:pPr>
      <w:r w:rsidRPr="00460B76">
        <w:rPr>
          <w:lang w:val="en-US"/>
        </w:rPr>
        <w:t xml:space="preserve">    </w:t>
      </w:r>
      <w:r w:rsidRPr="00460B76">
        <w:rPr>
          <w:lang w:val="en-US"/>
        </w:rPr>
        <w:tab/>
      </w:r>
      <w:r w:rsidRPr="00460B76">
        <w:rPr>
          <w:lang w:val="en-US"/>
        </w:rPr>
        <w:tab/>
        <w:t>gpiofd_write(fd, 0);</w:t>
      </w:r>
    </w:p>
    <w:p w:rsidR="00C73189" w:rsidRPr="00460B76" w:rsidRDefault="00C73189" w:rsidP="00117E5E">
      <w:pPr>
        <w:pStyle w:val="a6"/>
        <w:rPr>
          <w:lang w:val="en-US"/>
        </w:rPr>
      </w:pPr>
      <w:r w:rsidRPr="00460B76">
        <w:rPr>
          <w:lang w:val="en-US"/>
        </w:rPr>
        <w:t xml:space="preserve">      </w:t>
      </w:r>
      <w:r w:rsidRPr="00460B76">
        <w:rPr>
          <w:lang w:val="en-US"/>
        </w:rPr>
        <w:tab/>
        <w:t>usleep(500 * 1000);</w:t>
      </w:r>
    </w:p>
    <w:p w:rsidR="00C73189" w:rsidRPr="00460B76" w:rsidRDefault="00C73189" w:rsidP="00117E5E">
      <w:pPr>
        <w:pStyle w:val="a6"/>
        <w:rPr>
          <w:lang w:val="en-US"/>
        </w:rPr>
      </w:pPr>
      <w:r w:rsidRPr="00460B76">
        <w:rPr>
          <w:lang w:val="en-US"/>
        </w:rPr>
        <w:t xml:space="preserve">      </w:t>
      </w:r>
      <w:r w:rsidRPr="00460B76">
        <w:rPr>
          <w:lang w:val="en-US"/>
        </w:rPr>
        <w:tab/>
        <w:t>gpiofd_write(fd, 1);</w:t>
      </w:r>
    </w:p>
    <w:p w:rsidR="00C73189" w:rsidRPr="00117E5E" w:rsidRDefault="00C73189" w:rsidP="00117E5E">
      <w:pPr>
        <w:pStyle w:val="a6"/>
      </w:pPr>
      <w:r w:rsidRPr="00460B76">
        <w:rPr>
          <w:lang w:val="en-US"/>
        </w:rPr>
        <w:t xml:space="preserve">     </w:t>
      </w:r>
      <w:r w:rsidRPr="00460B76">
        <w:rPr>
          <w:lang w:val="en-US"/>
        </w:rPr>
        <w:tab/>
      </w:r>
      <w:r w:rsidRPr="00117E5E">
        <w:t>usleep(500 * 1000);</w:t>
      </w:r>
    </w:p>
    <w:p w:rsidR="00C73189" w:rsidRPr="00117E5E" w:rsidRDefault="00C73189" w:rsidP="00117E5E">
      <w:pPr>
        <w:pStyle w:val="a6"/>
      </w:pPr>
      <w:r w:rsidRPr="00117E5E">
        <w:t xml:space="preserve">    }</w:t>
      </w:r>
    </w:p>
    <w:p w:rsidR="00C73189" w:rsidRPr="00117E5E" w:rsidRDefault="00C73189" w:rsidP="00952020">
      <w:pPr>
        <w:pStyle w:val="a6"/>
        <w:ind w:firstLineChars="200" w:firstLine="360"/>
      </w:pPr>
      <w:r w:rsidRPr="00117E5E">
        <w:t>close(fd);</w:t>
      </w:r>
      <w:r>
        <w:t xml:space="preserve">                                                              </w:t>
      </w:r>
      <w:r w:rsidRPr="00117E5E">
        <w:t>/*</w:t>
      </w:r>
      <w:r>
        <w:t xml:space="preserve"> </w:t>
      </w:r>
      <w:r w:rsidRPr="00117E5E">
        <w:t xml:space="preserve"> </w:t>
      </w:r>
      <w:r>
        <w:rPr>
          <w:rFonts w:hint="eastAsia"/>
        </w:rPr>
        <w:t>关闭设备</w:t>
      </w:r>
      <w:r w:rsidRPr="00117E5E">
        <w:t xml:space="preserve">  */</w:t>
      </w:r>
    </w:p>
    <w:p w:rsidR="00C73189" w:rsidRPr="00117E5E" w:rsidRDefault="00C73189" w:rsidP="00952020">
      <w:pPr>
        <w:pStyle w:val="a6"/>
        <w:ind w:firstLineChars="200" w:firstLine="360"/>
      </w:pPr>
      <w:r w:rsidRPr="00117E5E">
        <w:t>return  (0);</w:t>
      </w:r>
    </w:p>
    <w:p w:rsidR="00C73189" w:rsidRPr="00117E5E" w:rsidRDefault="00C73189" w:rsidP="00117E5E">
      <w:pPr>
        <w:pStyle w:val="a6"/>
      </w:pPr>
      <w:r w:rsidRPr="00117E5E">
        <w:t>}</w:t>
      </w:r>
    </w:p>
    <w:p w:rsidR="00C73189" w:rsidRPr="00D85B5E" w:rsidRDefault="00C73189" w:rsidP="009818D0">
      <w:pPr>
        <w:pStyle w:val="3"/>
        <w:numPr>
          <w:ilvl w:val="0"/>
          <w:numId w:val="0"/>
        </w:numPr>
        <w:rPr>
          <w:lang w:val="de-DE"/>
        </w:rPr>
      </w:pPr>
      <w:bookmarkStart w:id="1783" w:name="_Toc424217393"/>
      <w:bookmarkStart w:id="1784" w:name="_Toc424654941"/>
      <w:bookmarkStart w:id="1785" w:name="_Toc424721624"/>
      <w:bookmarkStart w:id="1786" w:name="_Toc424909038"/>
      <w:bookmarkStart w:id="1787" w:name="_Toc424912324"/>
      <w:bookmarkStart w:id="1788" w:name="_Toc425413999"/>
      <w:bookmarkStart w:id="1789" w:name="_Toc427939308"/>
      <w:bookmarkStart w:id="1790" w:name="_Toc427940813"/>
      <w:bookmarkStart w:id="1791" w:name="_Toc427941751"/>
      <w:bookmarkStart w:id="1792" w:name="_Toc428704932"/>
      <w:bookmarkStart w:id="1793" w:name="_Toc428867558"/>
      <w:bookmarkStart w:id="1794" w:name="_Toc429221079"/>
      <w:bookmarkStart w:id="1795" w:name="_Toc431109800"/>
      <w:bookmarkStart w:id="1796" w:name="_Toc432271113"/>
      <w:bookmarkStart w:id="1797" w:name="_Toc432317454"/>
      <w:bookmarkStart w:id="1798" w:name="_Toc469064149"/>
      <w:r>
        <w:rPr>
          <w:rFonts w:hint="eastAsia"/>
        </w:rPr>
        <w:t>实验步骤</w:t>
      </w:r>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p>
    <w:p w:rsidR="00C73189" w:rsidRDefault="00C73189" w:rsidP="008B21AD">
      <w:pPr>
        <w:pStyle w:val="23"/>
        <w:numPr>
          <w:ilvl w:val="0"/>
          <w:numId w:val="19"/>
        </w:numPr>
        <w:spacing w:before="62" w:after="62"/>
        <w:rPr>
          <w:lang w:val="de-DE"/>
        </w:rPr>
      </w:pPr>
      <w:r>
        <w:rPr>
          <w:rFonts w:hint="eastAsia"/>
          <w:lang w:val="de-DE"/>
        </w:rPr>
        <w:t>使用</w:t>
      </w:r>
      <w:r>
        <w:rPr>
          <w:lang w:val="de-DE"/>
        </w:rPr>
        <w:t>RealEvo-IDE</w:t>
      </w:r>
      <w:r>
        <w:rPr>
          <w:rFonts w:hint="eastAsia"/>
          <w:lang w:val="de-DE"/>
        </w:rPr>
        <w:t>打开并编译工程</w:t>
      </w:r>
      <w:r>
        <w:rPr>
          <w:lang w:val="de-DE"/>
        </w:rPr>
        <w:t>gpio_out</w:t>
      </w:r>
      <w:r>
        <w:rPr>
          <w:rFonts w:hint="eastAsia"/>
          <w:lang w:val="de-DE"/>
        </w:rPr>
        <w:t>，将生成的程序文件上传到</w:t>
      </w:r>
      <w:r w:rsidR="00F761D2">
        <w:rPr>
          <w:rFonts w:hint="eastAsia"/>
          <w:lang w:val="de-DE"/>
        </w:rPr>
        <w:t>验证平台</w:t>
      </w:r>
      <w:r>
        <w:rPr>
          <w:rFonts w:hint="eastAsia"/>
          <w:lang w:val="de-DE"/>
        </w:rPr>
        <w:t>；</w:t>
      </w:r>
    </w:p>
    <w:p w:rsidR="00C73189" w:rsidRDefault="00C73189" w:rsidP="008B21AD">
      <w:pPr>
        <w:pStyle w:val="23"/>
        <w:numPr>
          <w:ilvl w:val="0"/>
          <w:numId w:val="19"/>
        </w:numPr>
        <w:spacing w:before="62" w:after="62"/>
        <w:rPr>
          <w:lang w:val="de-DE"/>
        </w:rPr>
      </w:pPr>
      <w:r>
        <w:rPr>
          <w:rFonts w:hint="eastAsia"/>
          <w:lang w:val="de-DE"/>
        </w:rPr>
        <w:t>在控制台中，将工作目录切换到</w:t>
      </w:r>
      <w:r>
        <w:rPr>
          <w:lang w:val="de-DE"/>
        </w:rPr>
        <w:t>/apps/gpio_out</w:t>
      </w:r>
      <w:r>
        <w:rPr>
          <w:rFonts w:hint="eastAsia"/>
          <w:lang w:val="de-DE"/>
        </w:rPr>
        <w:t>执行命令</w:t>
      </w:r>
      <w:r>
        <w:rPr>
          <w:lang w:val="de-DE"/>
        </w:rPr>
        <w:t>./gpio_out</w:t>
      </w:r>
      <w:r>
        <w:rPr>
          <w:rFonts w:hint="eastAsia"/>
          <w:lang w:val="de-DE"/>
        </w:rPr>
        <w:t>，会看到</w:t>
      </w:r>
      <w:r w:rsidR="00F761D2">
        <w:rPr>
          <w:rFonts w:hint="eastAsia"/>
          <w:lang w:val="de-DE"/>
        </w:rPr>
        <w:t>验证平台</w:t>
      </w:r>
      <w:r>
        <w:rPr>
          <w:lang w:val="de-DE"/>
        </w:rPr>
        <w:t>LED</w:t>
      </w:r>
      <w:r w:rsidR="00C61006">
        <w:rPr>
          <w:lang w:val="de-DE"/>
        </w:rPr>
        <w:t>1</w:t>
      </w:r>
      <w:r>
        <w:rPr>
          <w:rFonts w:hint="eastAsia"/>
          <w:lang w:val="de-DE"/>
        </w:rPr>
        <w:t>在闪烁。</w:t>
      </w:r>
    </w:p>
    <w:p w:rsidR="00C73189" w:rsidRPr="000C1270" w:rsidRDefault="00C73189" w:rsidP="009818D0">
      <w:pPr>
        <w:pStyle w:val="3"/>
        <w:numPr>
          <w:ilvl w:val="0"/>
          <w:numId w:val="0"/>
        </w:numPr>
      </w:pPr>
      <w:bookmarkStart w:id="1799" w:name="_Toc428867559"/>
      <w:bookmarkStart w:id="1800" w:name="_Toc429221080"/>
      <w:bookmarkStart w:id="1801" w:name="_Toc431109801"/>
      <w:bookmarkStart w:id="1802" w:name="_Toc432271114"/>
      <w:bookmarkStart w:id="1803" w:name="_Toc432317455"/>
      <w:bookmarkStart w:id="1804" w:name="_Toc469064150"/>
      <w:r>
        <w:rPr>
          <w:rFonts w:hint="eastAsia"/>
        </w:rPr>
        <w:t>扩展实验</w:t>
      </w:r>
      <w:bookmarkEnd w:id="1799"/>
      <w:bookmarkEnd w:id="1800"/>
      <w:bookmarkEnd w:id="1801"/>
      <w:bookmarkEnd w:id="1802"/>
      <w:bookmarkEnd w:id="1803"/>
      <w:bookmarkEnd w:id="1804"/>
    </w:p>
    <w:p w:rsidR="00C73189" w:rsidRPr="00F5654D" w:rsidRDefault="00C73189" w:rsidP="00EA770A">
      <w:pPr>
        <w:pStyle w:val="23"/>
        <w:spacing w:before="62" w:after="62"/>
      </w:pPr>
      <w:r>
        <w:rPr>
          <w:rFonts w:hint="eastAsia"/>
        </w:rPr>
        <w:t>编程实现</w:t>
      </w:r>
      <w:r w:rsidR="00F761D2">
        <w:rPr>
          <w:rFonts w:hint="eastAsia"/>
        </w:rPr>
        <w:t>验证平台</w:t>
      </w:r>
      <w:r w:rsidRPr="00F5654D">
        <w:rPr>
          <w:rFonts w:hint="eastAsia"/>
        </w:rPr>
        <w:t>的</w:t>
      </w:r>
      <w:r w:rsidRPr="00F5654D">
        <w:t>LED</w:t>
      </w:r>
      <w:r>
        <w:rPr>
          <w:rFonts w:hint="eastAsia"/>
        </w:rPr>
        <w:t>实现流水灯</w:t>
      </w:r>
      <w:r w:rsidRPr="00F5654D">
        <w:rPr>
          <w:rFonts w:hint="eastAsia"/>
        </w:rPr>
        <w:t>的效果。</w:t>
      </w:r>
    </w:p>
    <w:p w:rsidR="00C73189" w:rsidRDefault="00C73189">
      <w:pPr>
        <w:widowControl/>
        <w:spacing w:beforeLines="0" w:afterLines="0"/>
        <w:jc w:val="left"/>
        <w:rPr>
          <w:rFonts w:ascii="Arial" w:eastAsia="黑体" w:hAnsi="Arial"/>
          <w:b/>
          <w:bCs/>
          <w:sz w:val="24"/>
          <w:szCs w:val="24"/>
        </w:rPr>
      </w:pPr>
      <w:bookmarkStart w:id="1805" w:name="_Ref425150889"/>
      <w:r>
        <w:br w:type="page"/>
      </w:r>
    </w:p>
    <w:p w:rsidR="00C73189" w:rsidRPr="000C1270" w:rsidRDefault="00C73189" w:rsidP="009818D0">
      <w:pPr>
        <w:pStyle w:val="20"/>
        <w:numPr>
          <w:ilvl w:val="0"/>
          <w:numId w:val="0"/>
        </w:numPr>
      </w:pPr>
      <w:bookmarkStart w:id="1806" w:name="_Ref429296374"/>
      <w:bookmarkStart w:id="1807" w:name="_Ref429296762"/>
      <w:bookmarkStart w:id="1808" w:name="_Ref429296924"/>
      <w:bookmarkStart w:id="1809" w:name="_Toc469064151"/>
      <w:r>
        <w:rPr>
          <w:rFonts w:hint="eastAsia"/>
        </w:rPr>
        <w:t>实验三</w:t>
      </w:r>
      <w:r>
        <w:t xml:space="preserve">  GPIO</w:t>
      </w:r>
      <w:r>
        <w:rPr>
          <w:rFonts w:hint="eastAsia"/>
        </w:rPr>
        <w:t>输入实验</w:t>
      </w:r>
      <w:bookmarkEnd w:id="1805"/>
      <w:bookmarkEnd w:id="1806"/>
      <w:bookmarkEnd w:id="1807"/>
      <w:bookmarkEnd w:id="1808"/>
      <w:bookmarkEnd w:id="1809"/>
    </w:p>
    <w:p w:rsidR="00C73189" w:rsidRPr="007C6C4C" w:rsidRDefault="00C73189" w:rsidP="00EA770A">
      <w:pPr>
        <w:pStyle w:val="23"/>
        <w:spacing w:before="62" w:after="62"/>
        <w:ind w:firstLine="0"/>
      </w:pPr>
    </w:p>
    <w:p w:rsidR="00C73189" w:rsidRPr="000C1270" w:rsidRDefault="00C73189" w:rsidP="009818D0">
      <w:pPr>
        <w:pStyle w:val="3"/>
        <w:numPr>
          <w:ilvl w:val="0"/>
          <w:numId w:val="0"/>
        </w:numPr>
      </w:pPr>
      <w:bookmarkStart w:id="1810" w:name="_Toc424217396"/>
      <w:bookmarkStart w:id="1811" w:name="_Toc424654944"/>
      <w:bookmarkStart w:id="1812" w:name="_Toc424721627"/>
      <w:bookmarkStart w:id="1813" w:name="_Toc424909041"/>
      <w:bookmarkStart w:id="1814" w:name="_Toc424912327"/>
      <w:bookmarkStart w:id="1815" w:name="_Toc425414002"/>
      <w:bookmarkStart w:id="1816" w:name="_Toc427939311"/>
      <w:bookmarkStart w:id="1817" w:name="_Toc427940816"/>
      <w:bookmarkStart w:id="1818" w:name="_Toc427941754"/>
      <w:bookmarkStart w:id="1819" w:name="_Toc428704935"/>
      <w:bookmarkStart w:id="1820" w:name="_Toc428867561"/>
      <w:bookmarkStart w:id="1821" w:name="_Toc429221082"/>
      <w:bookmarkStart w:id="1822" w:name="_Toc431109803"/>
      <w:bookmarkStart w:id="1823" w:name="_Toc432271116"/>
      <w:bookmarkStart w:id="1824" w:name="_Toc432317457"/>
      <w:bookmarkStart w:id="1825" w:name="_Toc469064152"/>
      <w:r>
        <w:rPr>
          <w:rFonts w:hint="eastAsia"/>
        </w:rPr>
        <w:t>实验目的</w:t>
      </w:r>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p>
    <w:p w:rsidR="00C73189" w:rsidRDefault="00C73189" w:rsidP="009818D0">
      <w:pPr>
        <w:pStyle w:val="a"/>
      </w:pPr>
      <w:r>
        <w:rPr>
          <w:rFonts w:hint="eastAsia"/>
        </w:rPr>
        <w:t>理解</w:t>
      </w:r>
      <w:r>
        <w:t>GPIO</w:t>
      </w:r>
      <w:r>
        <w:rPr>
          <w:rFonts w:hint="eastAsia"/>
        </w:rPr>
        <w:t>输入的应用程序设计方法</w:t>
      </w:r>
      <w:r>
        <w:t xml:space="preserve"> </w:t>
      </w:r>
    </w:p>
    <w:p w:rsidR="00C73189" w:rsidRPr="007C6C4C" w:rsidRDefault="00C73189" w:rsidP="008C6647">
      <w:pPr>
        <w:pStyle w:val="a"/>
      </w:pPr>
      <w:r>
        <w:rPr>
          <w:rFonts w:hint="eastAsia"/>
        </w:rPr>
        <w:t>掌握</w:t>
      </w:r>
      <w:r>
        <w:t>select</w:t>
      </w:r>
      <w:r>
        <w:rPr>
          <w:rFonts w:hint="eastAsia"/>
        </w:rPr>
        <w:t>函数的使用方法</w:t>
      </w:r>
    </w:p>
    <w:p w:rsidR="00C73189" w:rsidRPr="000C1270" w:rsidRDefault="00C73189" w:rsidP="009818D0">
      <w:pPr>
        <w:pStyle w:val="3"/>
        <w:numPr>
          <w:ilvl w:val="0"/>
          <w:numId w:val="0"/>
        </w:numPr>
      </w:pPr>
      <w:bookmarkStart w:id="1826" w:name="_Toc424217397"/>
      <w:bookmarkStart w:id="1827" w:name="_Toc424654945"/>
      <w:bookmarkStart w:id="1828" w:name="_Toc424721628"/>
      <w:bookmarkStart w:id="1829" w:name="_Toc424909042"/>
      <w:bookmarkStart w:id="1830" w:name="_Toc424912328"/>
      <w:bookmarkStart w:id="1831" w:name="_Toc425414003"/>
      <w:bookmarkStart w:id="1832" w:name="_Toc427939312"/>
      <w:bookmarkStart w:id="1833" w:name="_Toc427940817"/>
      <w:bookmarkStart w:id="1834" w:name="_Toc427941755"/>
      <w:bookmarkStart w:id="1835" w:name="_Toc428704936"/>
      <w:bookmarkStart w:id="1836" w:name="_Toc428867562"/>
      <w:bookmarkStart w:id="1837" w:name="_Toc429221083"/>
      <w:bookmarkStart w:id="1838" w:name="_Toc431109804"/>
      <w:bookmarkStart w:id="1839" w:name="_Toc432271117"/>
      <w:bookmarkStart w:id="1840" w:name="_Toc432317458"/>
      <w:bookmarkStart w:id="1841" w:name="_Toc469064153"/>
      <w:r>
        <w:rPr>
          <w:rFonts w:hint="eastAsia"/>
        </w:rPr>
        <w:t>实验内容</w:t>
      </w:r>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p>
    <w:p w:rsidR="00C73189" w:rsidRDefault="00C73189" w:rsidP="008C6647">
      <w:pPr>
        <w:pStyle w:val="a"/>
      </w:pPr>
      <w:r>
        <w:rPr>
          <w:rFonts w:hint="eastAsia"/>
        </w:rPr>
        <w:t>分析原理图，得到相关</w:t>
      </w:r>
      <w:r>
        <w:t>GPIO</w:t>
      </w:r>
      <w:r>
        <w:rPr>
          <w:rFonts w:hint="eastAsia"/>
        </w:rPr>
        <w:t>的操作编号</w:t>
      </w:r>
    </w:p>
    <w:p w:rsidR="00C73189" w:rsidRDefault="00C73189" w:rsidP="009818D0">
      <w:pPr>
        <w:pStyle w:val="a"/>
      </w:pPr>
      <w:r>
        <w:rPr>
          <w:rFonts w:hint="eastAsia"/>
        </w:rPr>
        <w:t>掌握</w:t>
      </w:r>
      <w:r>
        <w:t>select</w:t>
      </w:r>
      <w:r>
        <w:rPr>
          <w:rFonts w:hint="eastAsia"/>
        </w:rPr>
        <w:t>函数使用方法</w:t>
      </w:r>
    </w:p>
    <w:p w:rsidR="00C73189" w:rsidRPr="007C6C4C" w:rsidRDefault="00C73189" w:rsidP="00112120">
      <w:pPr>
        <w:pStyle w:val="a"/>
      </w:pPr>
      <w:bookmarkStart w:id="1842" w:name="_Toc424217398"/>
      <w:bookmarkStart w:id="1843" w:name="_Toc424654946"/>
      <w:bookmarkStart w:id="1844" w:name="_Toc424721629"/>
      <w:bookmarkStart w:id="1845" w:name="_Toc424909043"/>
      <w:bookmarkStart w:id="1846" w:name="_Toc424912329"/>
      <w:r>
        <w:rPr>
          <w:rFonts w:hint="eastAsia"/>
        </w:rPr>
        <w:t>在</w:t>
      </w:r>
      <w:r>
        <w:t>RealEvo-IDE</w:t>
      </w:r>
      <w:r>
        <w:rPr>
          <w:rFonts w:hint="eastAsia"/>
        </w:rPr>
        <w:t>下编译</w:t>
      </w:r>
      <w:r>
        <w:t>gpio_in</w:t>
      </w:r>
      <w:r>
        <w:rPr>
          <w:rFonts w:hint="eastAsia"/>
        </w:rPr>
        <w:t>工程，并将程序上传到</w:t>
      </w:r>
      <w:r w:rsidR="00F761D2">
        <w:rPr>
          <w:rFonts w:hint="eastAsia"/>
        </w:rPr>
        <w:t>验证平台</w:t>
      </w:r>
      <w:r>
        <w:rPr>
          <w:rFonts w:hint="eastAsia"/>
        </w:rPr>
        <w:t>运行查看效果</w:t>
      </w:r>
    </w:p>
    <w:p w:rsidR="00C73189" w:rsidRPr="000C1270" w:rsidRDefault="00C73189" w:rsidP="009818D0">
      <w:pPr>
        <w:pStyle w:val="3"/>
        <w:numPr>
          <w:ilvl w:val="0"/>
          <w:numId w:val="0"/>
        </w:numPr>
      </w:pPr>
      <w:bookmarkStart w:id="1847" w:name="_Toc425414004"/>
      <w:bookmarkStart w:id="1848" w:name="_Toc427939313"/>
      <w:bookmarkStart w:id="1849" w:name="_Toc427940818"/>
      <w:bookmarkStart w:id="1850" w:name="_Toc427941756"/>
      <w:bookmarkStart w:id="1851" w:name="_Toc428704937"/>
      <w:bookmarkStart w:id="1852" w:name="_Toc428867563"/>
      <w:bookmarkStart w:id="1853" w:name="_Toc429221084"/>
      <w:bookmarkStart w:id="1854" w:name="_Toc431109805"/>
      <w:bookmarkStart w:id="1855" w:name="_Toc432271118"/>
      <w:bookmarkStart w:id="1856" w:name="_Toc432317459"/>
      <w:bookmarkStart w:id="1857" w:name="_Toc469064154"/>
      <w:r>
        <w:rPr>
          <w:rFonts w:hint="eastAsia"/>
        </w:rPr>
        <w:t>实验环境</w:t>
      </w:r>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p>
    <w:p w:rsidR="00C73189" w:rsidRDefault="00C73189" w:rsidP="009818D0">
      <w:pPr>
        <w:pStyle w:val="a"/>
      </w:pPr>
      <w:r>
        <w:rPr>
          <w:rFonts w:hint="eastAsia"/>
        </w:rPr>
        <w:t>硬件：已经部署</w:t>
      </w:r>
      <w:r>
        <w:t>SylixOS</w:t>
      </w:r>
      <w:r>
        <w:rPr>
          <w:rFonts w:hint="eastAsia"/>
        </w:rPr>
        <w:t>操作系统的</w:t>
      </w:r>
      <w:r w:rsidR="00F761D2">
        <w:rPr>
          <w:rFonts w:hint="eastAsia"/>
        </w:rPr>
        <w:t>验证平台</w:t>
      </w:r>
      <w:r>
        <w:rPr>
          <w:rFonts w:hint="eastAsia"/>
        </w:rPr>
        <w:t>，一台</w:t>
      </w:r>
      <w:r>
        <w:t>PC</w:t>
      </w:r>
      <w:r>
        <w:rPr>
          <w:rFonts w:hint="eastAsia"/>
        </w:rPr>
        <w:t>主机</w:t>
      </w:r>
    </w:p>
    <w:p w:rsidR="00C73189" w:rsidRPr="00555DD8" w:rsidRDefault="00C73189" w:rsidP="009818D0">
      <w:pPr>
        <w:pStyle w:val="a"/>
      </w:pPr>
      <w:r>
        <w:rPr>
          <w:rFonts w:hint="eastAsia"/>
        </w:rPr>
        <w:t>软件：</w:t>
      </w:r>
      <w:r>
        <w:t>RealEvo-IDE</w:t>
      </w:r>
      <w:r>
        <w:rPr>
          <w:rFonts w:hint="eastAsia"/>
        </w:rPr>
        <w:t>、</w:t>
      </w:r>
      <w:r>
        <w:t>putty</w:t>
      </w:r>
    </w:p>
    <w:p w:rsidR="00C73189" w:rsidRPr="000C1270" w:rsidRDefault="00C73189" w:rsidP="009818D0">
      <w:pPr>
        <w:pStyle w:val="3"/>
        <w:numPr>
          <w:ilvl w:val="0"/>
          <w:numId w:val="0"/>
        </w:numPr>
      </w:pPr>
      <w:bookmarkStart w:id="1858" w:name="_Toc424217399"/>
      <w:bookmarkStart w:id="1859" w:name="_Toc424654947"/>
      <w:bookmarkStart w:id="1860" w:name="_Toc424721630"/>
      <w:bookmarkStart w:id="1861" w:name="_Toc424909044"/>
      <w:bookmarkStart w:id="1862" w:name="_Toc424912330"/>
      <w:bookmarkStart w:id="1863" w:name="_Toc425414005"/>
      <w:bookmarkStart w:id="1864" w:name="_Toc427939314"/>
      <w:bookmarkStart w:id="1865" w:name="_Toc427940819"/>
      <w:bookmarkStart w:id="1866" w:name="_Toc427941757"/>
      <w:bookmarkStart w:id="1867" w:name="_Toc428704938"/>
      <w:bookmarkStart w:id="1868" w:name="_Toc428867564"/>
      <w:bookmarkStart w:id="1869" w:name="_Toc429221085"/>
      <w:bookmarkStart w:id="1870" w:name="_Toc431109806"/>
      <w:bookmarkStart w:id="1871" w:name="_Toc432271119"/>
      <w:bookmarkStart w:id="1872" w:name="_Toc432317460"/>
      <w:bookmarkStart w:id="1873" w:name="_Toc469064155"/>
      <w:r>
        <w:rPr>
          <w:rFonts w:hint="eastAsia"/>
        </w:rPr>
        <w:t>实验原理</w:t>
      </w:r>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p>
    <w:p w:rsidR="00C73189" w:rsidRDefault="00C73189" w:rsidP="00EA770A">
      <w:pPr>
        <w:pStyle w:val="23"/>
        <w:spacing w:before="62" w:after="62"/>
        <w:ind w:firstLine="0"/>
      </w:pPr>
      <w:r>
        <w:tab/>
        <w:t>GPIO</w:t>
      </w:r>
      <w:r>
        <w:rPr>
          <w:rFonts w:hint="eastAsia"/>
        </w:rPr>
        <w:t>连接外部按键，当按键按下时，会改变对应</w:t>
      </w:r>
      <w:r>
        <w:t>GPIO</w:t>
      </w:r>
      <w:r>
        <w:rPr>
          <w:rFonts w:hint="eastAsia"/>
        </w:rPr>
        <w:t>的电平状态，对</w:t>
      </w:r>
      <w:r>
        <w:t>GPIO</w:t>
      </w:r>
      <w:r>
        <w:rPr>
          <w:rFonts w:hint="eastAsia"/>
        </w:rPr>
        <w:t>电平状态的读取即对按键按下的响应。</w:t>
      </w:r>
      <w:r w:rsidR="00F761D2">
        <w:rPr>
          <w:rFonts w:hint="eastAsia"/>
        </w:rPr>
        <w:t>验证平台</w:t>
      </w:r>
      <w:r>
        <w:rPr>
          <w:rFonts w:hint="eastAsia"/>
        </w:rPr>
        <w:t>对</w:t>
      </w:r>
      <w:r>
        <w:t>GPIO</w:t>
      </w:r>
      <w:r>
        <w:rPr>
          <w:rFonts w:hint="eastAsia"/>
        </w:rPr>
        <w:t>连接按键的设计使用了</w:t>
      </w:r>
      <w:r w:rsidR="009C46C0">
        <w:t>IMX6Q</w:t>
      </w:r>
      <w:r>
        <w:rPr>
          <w:rFonts w:hint="eastAsia"/>
        </w:rPr>
        <w:t>芯片的行列扫描功能，如果本例程使用行列扫描功能，</w:t>
      </w:r>
      <w:r>
        <w:t>GPIO</w:t>
      </w:r>
      <w:r>
        <w:rPr>
          <w:rFonts w:hint="eastAsia"/>
        </w:rPr>
        <w:t>输入例程将不能够突出</w:t>
      </w:r>
      <w:r>
        <w:t>GPIO</w:t>
      </w:r>
      <w:r>
        <w:rPr>
          <w:rFonts w:hint="eastAsia"/>
        </w:rPr>
        <w:t>输入的特点。因此对其硬件的使用进行了如下修改。</w:t>
      </w:r>
    </w:p>
    <w:p w:rsidR="00C73189" w:rsidRDefault="00F761D2" w:rsidP="008C0AF2">
      <w:pPr>
        <w:pStyle w:val="a"/>
      </w:pPr>
      <w:r>
        <w:rPr>
          <w:rFonts w:hint="eastAsia"/>
        </w:rPr>
        <w:t>验证平台</w:t>
      </w:r>
      <w:r w:rsidR="00C73189">
        <w:rPr>
          <w:rFonts w:hint="eastAsia"/>
        </w:rPr>
        <w:t>上的按键，仅仅使用电路板外侧的一部分，如</w:t>
      </w:r>
      <w:r w:rsidR="00C73189">
        <w:fldChar w:fldCharType="begin"/>
      </w:r>
      <w:r w:rsidR="00C73189">
        <w:instrText xml:space="preserve"> REF _Ref424402829 \h </w:instrText>
      </w:r>
      <w:r w:rsidR="00C73189">
        <w:fldChar w:fldCharType="separate"/>
      </w:r>
      <w:r w:rsidR="00B96029">
        <w:rPr>
          <w:rFonts w:hint="eastAsia"/>
        </w:rPr>
        <w:t>图</w:t>
      </w:r>
      <w:r w:rsidR="00B96029">
        <w:t xml:space="preserve"> </w:t>
      </w:r>
      <w:r w:rsidR="00B96029">
        <w:rPr>
          <w:noProof/>
        </w:rPr>
        <w:t>9</w:t>
      </w:r>
      <w:r w:rsidR="00B96029">
        <w:t>.</w:t>
      </w:r>
      <w:r w:rsidR="00B96029">
        <w:rPr>
          <w:noProof/>
        </w:rPr>
        <w:t>4</w:t>
      </w:r>
      <w:r w:rsidR="00C73189">
        <w:fldChar w:fldCharType="end"/>
      </w:r>
      <w:r w:rsidR="00C73189">
        <w:rPr>
          <w:rFonts w:hint="eastAsia"/>
        </w:rPr>
        <w:t>；</w:t>
      </w:r>
    </w:p>
    <w:p w:rsidR="00C73189" w:rsidRDefault="00C73189" w:rsidP="00413E58">
      <w:pPr>
        <w:pStyle w:val="a"/>
      </w:pPr>
      <w:r>
        <w:rPr>
          <w:rFonts w:hint="eastAsia"/>
        </w:rPr>
        <w:t>将</w:t>
      </w:r>
      <w:r>
        <w:fldChar w:fldCharType="begin"/>
      </w:r>
      <w:r>
        <w:instrText xml:space="preserve"> REF _Ref424402829 \h </w:instrText>
      </w:r>
      <w:r>
        <w:fldChar w:fldCharType="separate"/>
      </w:r>
      <w:r w:rsidR="00B96029">
        <w:rPr>
          <w:rFonts w:hint="eastAsia"/>
        </w:rPr>
        <w:t>图</w:t>
      </w:r>
      <w:r w:rsidR="00B96029">
        <w:t xml:space="preserve"> </w:t>
      </w:r>
      <w:r w:rsidR="00B96029">
        <w:rPr>
          <w:noProof/>
        </w:rPr>
        <w:t>9</w:t>
      </w:r>
      <w:r w:rsidR="00B96029">
        <w:t>.</w:t>
      </w:r>
      <w:r w:rsidR="00B96029">
        <w:rPr>
          <w:noProof/>
        </w:rPr>
        <w:t>4</w:t>
      </w:r>
      <w:r>
        <w:fldChar w:fldCharType="end"/>
      </w:r>
      <w:r>
        <w:rPr>
          <w:rFonts w:hint="eastAsia"/>
        </w:rPr>
        <w:t>中名</w:t>
      </w:r>
      <w:r>
        <w:t>KP_ROW5</w:t>
      </w:r>
      <w:r>
        <w:rPr>
          <w:rFonts w:hint="eastAsia"/>
        </w:rPr>
        <w:t>的</w:t>
      </w:r>
      <w:r>
        <w:t>GPIO</w:t>
      </w:r>
      <w:r>
        <w:rPr>
          <w:rFonts w:hint="eastAsia"/>
        </w:rPr>
        <w:t>悬空，不做配置。</w:t>
      </w:r>
    </w:p>
    <w:p w:rsidR="00C73189" w:rsidRDefault="002A2752" w:rsidP="00EA770A">
      <w:pPr>
        <w:pStyle w:val="23"/>
        <w:keepNext/>
        <w:spacing w:before="62" w:after="62"/>
        <w:ind w:firstLine="0"/>
        <w:jc w:val="center"/>
      </w:pPr>
      <w:r>
        <w:rPr>
          <w:noProof/>
        </w:rPr>
        <w:lastRenderedPageBreak/>
        <w:pict>
          <v:shape id="_x0000_i1047" type="#_x0000_t75" style="width:6in;height:6in;visibility:visible;mso-wrap-style:square">
            <v:imagedata r:id="rId46" o:title=""/>
          </v:shape>
        </w:pict>
      </w:r>
    </w:p>
    <w:p w:rsidR="00C73189" w:rsidRDefault="00C73189" w:rsidP="008C0AF2">
      <w:pPr>
        <w:pStyle w:val="a8"/>
      </w:pPr>
      <w:bookmarkStart w:id="1874" w:name="_Ref424402829"/>
      <w:r>
        <w:rPr>
          <w:rFonts w:hint="eastAsia"/>
        </w:rPr>
        <w:t>图</w:t>
      </w:r>
      <w:r>
        <w:t xml:space="preserve"> </w:t>
      </w:r>
      <w:r w:rsidR="00221946">
        <w:fldChar w:fldCharType="begin"/>
      </w:r>
      <w:r w:rsidR="00221946">
        <w:instrText xml:space="preserve"> STYLEREF 1 \s </w:instrText>
      </w:r>
      <w:r w:rsidR="00221946">
        <w:fldChar w:fldCharType="separate"/>
      </w:r>
      <w:r w:rsidR="00B96029">
        <w:rPr>
          <w:noProof/>
        </w:rPr>
        <w:t>9</w:t>
      </w:r>
      <w:r w:rsidR="00221946">
        <w:rPr>
          <w:noProof/>
        </w:rPr>
        <w:fldChar w:fldCharType="end"/>
      </w:r>
      <w:r w:rsidR="009C5060">
        <w:t>.</w:t>
      </w:r>
      <w:r w:rsidR="009C5060">
        <w:fldChar w:fldCharType="begin"/>
      </w:r>
      <w:r w:rsidR="009C5060">
        <w:instrText xml:space="preserve"> SEQ </w:instrText>
      </w:r>
      <w:r w:rsidR="009C5060">
        <w:instrText>图</w:instrText>
      </w:r>
      <w:r w:rsidR="009C5060">
        <w:instrText xml:space="preserve"> \* ARABIC \s 1 </w:instrText>
      </w:r>
      <w:r w:rsidR="009C5060">
        <w:fldChar w:fldCharType="separate"/>
      </w:r>
      <w:r w:rsidR="00B96029">
        <w:rPr>
          <w:noProof/>
        </w:rPr>
        <w:t>4</w:t>
      </w:r>
      <w:r w:rsidR="009C5060">
        <w:fldChar w:fldCharType="end"/>
      </w:r>
      <w:bookmarkEnd w:id="1874"/>
      <w:r>
        <w:t xml:space="preserve">  GPIO</w:t>
      </w:r>
      <w:r>
        <w:rPr>
          <w:rFonts w:hint="eastAsia"/>
        </w:rPr>
        <w:t>输入部分原理图</w:t>
      </w:r>
    </w:p>
    <w:p w:rsidR="00C73189" w:rsidRPr="00272DBE" w:rsidRDefault="00C73189" w:rsidP="00272DBE">
      <w:pPr>
        <w:widowControl/>
        <w:spacing w:beforeLines="0" w:afterLines="0"/>
        <w:jc w:val="left"/>
        <w:rPr>
          <w:rFonts w:ascii="Arial" w:eastAsia="黑体" w:hAnsi="Arial"/>
          <w:b/>
          <w:bCs/>
          <w:sz w:val="24"/>
          <w:szCs w:val="24"/>
        </w:rPr>
      </w:pPr>
      <w:r w:rsidRPr="002674B9">
        <w:rPr>
          <w:rFonts w:hint="eastAsia"/>
        </w:rPr>
        <w:t>根据</w:t>
      </w:r>
      <w:r>
        <w:rPr>
          <w:rFonts w:hint="eastAsia"/>
        </w:rPr>
        <w:t>本章中</w:t>
      </w:r>
      <w:r>
        <w:fldChar w:fldCharType="begin"/>
      </w:r>
      <w:r>
        <w:instrText xml:space="preserve"> REF _Ref429296312 \h </w:instrText>
      </w:r>
      <w:r>
        <w:fldChar w:fldCharType="separate"/>
      </w:r>
      <w:r w:rsidR="00B96029">
        <w:rPr>
          <w:rFonts w:hint="eastAsia"/>
        </w:rPr>
        <w:t>实验二</w:t>
      </w:r>
      <w:r w:rsidR="00B96029">
        <w:t xml:space="preserve">  GPIO</w:t>
      </w:r>
      <w:r w:rsidR="00B96029">
        <w:rPr>
          <w:rFonts w:hint="eastAsia"/>
        </w:rPr>
        <w:t>输出实验</w:t>
      </w:r>
      <w:r>
        <w:fldChar w:fldCharType="end"/>
      </w:r>
      <w:r w:rsidRPr="002674B9">
        <w:rPr>
          <w:rFonts w:hint="eastAsia"/>
        </w:rPr>
        <w:t>的方法，计算出</w:t>
      </w:r>
      <w:r w:rsidRPr="002674B9">
        <w:t>GPIO</w:t>
      </w:r>
      <w:r w:rsidRPr="002674B9">
        <w:rPr>
          <w:rFonts w:hint="eastAsia"/>
        </w:rPr>
        <w:t>对应的编号并分析状态变化如</w:t>
      </w:r>
      <w:r w:rsidRPr="002674B9">
        <w:fldChar w:fldCharType="begin"/>
      </w:r>
      <w:r w:rsidRPr="002674B9">
        <w:instrText xml:space="preserve"> REF _Ref425584072 \h </w:instrText>
      </w:r>
      <w:r w:rsidRPr="002674B9">
        <w:fldChar w:fldCharType="separate"/>
      </w:r>
      <w:r w:rsidR="00B96029">
        <w:rPr>
          <w:rFonts w:hint="eastAsia"/>
        </w:rPr>
        <w:t>表</w:t>
      </w:r>
      <w:r w:rsidR="00B96029">
        <w:t xml:space="preserve"> </w:t>
      </w:r>
      <w:r w:rsidR="00B96029">
        <w:rPr>
          <w:noProof/>
        </w:rPr>
        <w:t>9</w:t>
      </w:r>
      <w:r w:rsidR="00B96029">
        <w:t>.</w:t>
      </w:r>
      <w:r w:rsidR="00B96029">
        <w:rPr>
          <w:noProof/>
        </w:rPr>
        <w:t>2</w:t>
      </w:r>
      <w:r w:rsidRPr="002674B9">
        <w:fldChar w:fldCharType="end"/>
      </w:r>
      <w:r w:rsidRPr="002674B9">
        <w:rPr>
          <w:rFonts w:hint="eastAsia"/>
        </w:rPr>
        <w:t>。</w:t>
      </w:r>
    </w:p>
    <w:p w:rsidR="00C73189" w:rsidRDefault="00C73189" w:rsidP="002674B9">
      <w:pPr>
        <w:pStyle w:val="a8"/>
      </w:pPr>
      <w:bookmarkStart w:id="1875" w:name="_Ref425584072"/>
      <w:r>
        <w:rPr>
          <w:rFonts w:hint="eastAsia"/>
        </w:rPr>
        <w:t>表</w:t>
      </w:r>
      <w:r>
        <w:t xml:space="preserve"> </w:t>
      </w:r>
      <w:r w:rsidR="00221946">
        <w:fldChar w:fldCharType="begin"/>
      </w:r>
      <w:r w:rsidR="00221946">
        <w:instrText xml:space="preserve"> STYLEREF 1 \s </w:instrText>
      </w:r>
      <w:r w:rsidR="00221946">
        <w:fldChar w:fldCharType="separate"/>
      </w:r>
      <w:r w:rsidR="00B96029">
        <w:rPr>
          <w:noProof/>
        </w:rPr>
        <w:t>9</w:t>
      </w:r>
      <w:r w:rsidR="00221946">
        <w:rPr>
          <w:noProof/>
        </w:rPr>
        <w:fldChar w:fldCharType="end"/>
      </w:r>
      <w:r>
        <w:t>.</w:t>
      </w:r>
      <w:r>
        <w:fldChar w:fldCharType="begin"/>
      </w:r>
      <w:r>
        <w:instrText xml:space="preserve"> SEQ </w:instrText>
      </w:r>
      <w:r>
        <w:rPr>
          <w:rFonts w:hint="eastAsia"/>
        </w:rPr>
        <w:instrText>表</w:instrText>
      </w:r>
      <w:r>
        <w:instrText xml:space="preserve"> \* ARABIC \s 1 </w:instrText>
      </w:r>
      <w:r>
        <w:fldChar w:fldCharType="separate"/>
      </w:r>
      <w:r w:rsidR="008E4F50">
        <w:rPr>
          <w:noProof/>
        </w:rPr>
        <w:t>2</w:t>
      </w:r>
      <w:r>
        <w:fldChar w:fldCharType="end"/>
      </w:r>
      <w:bookmarkEnd w:id="1875"/>
      <w:r>
        <w:t xml:space="preserve">  GPIO</w:t>
      </w:r>
      <w:r>
        <w:rPr>
          <w:rFonts w:hint="eastAsia"/>
        </w:rPr>
        <w:t>输入说明</w:t>
      </w:r>
    </w:p>
    <w:tbl>
      <w:tblPr>
        <w:tblW w:w="70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1"/>
        <w:gridCol w:w="1701"/>
        <w:gridCol w:w="1740"/>
        <w:gridCol w:w="1941"/>
      </w:tblGrid>
      <w:tr w:rsidR="007D49F4" w:rsidRPr="0095471F" w:rsidTr="007D49F4">
        <w:trPr>
          <w:jc w:val="center"/>
        </w:trPr>
        <w:tc>
          <w:tcPr>
            <w:tcW w:w="1701" w:type="dxa"/>
            <w:shd w:val="clear" w:color="auto" w:fill="D9D9D9"/>
            <w:vAlign w:val="center"/>
          </w:tcPr>
          <w:p w:rsidR="007D49F4" w:rsidRPr="00305450" w:rsidRDefault="007D49F4" w:rsidP="00305450">
            <w:pPr>
              <w:pStyle w:val="ac"/>
              <w:rPr>
                <w:rFonts w:ascii="宋体" w:eastAsia="宋体" w:hAnsi="宋体"/>
              </w:rPr>
            </w:pPr>
            <w:r w:rsidRPr="00305450">
              <w:rPr>
                <w:rFonts w:ascii="宋体" w:eastAsia="宋体" w:hAnsi="宋体" w:hint="eastAsia"/>
              </w:rPr>
              <w:t>丝印</w:t>
            </w:r>
          </w:p>
        </w:tc>
        <w:tc>
          <w:tcPr>
            <w:tcW w:w="1701" w:type="dxa"/>
            <w:shd w:val="clear" w:color="auto" w:fill="D9D9D9"/>
            <w:vAlign w:val="center"/>
          </w:tcPr>
          <w:p w:rsidR="007D49F4" w:rsidRPr="00305450" w:rsidRDefault="007D49F4" w:rsidP="00305450">
            <w:pPr>
              <w:pStyle w:val="ac"/>
              <w:rPr>
                <w:rFonts w:ascii="宋体" w:eastAsia="宋体" w:hAnsi="宋体"/>
              </w:rPr>
            </w:pPr>
            <w:r w:rsidRPr="00305450">
              <w:rPr>
                <w:rFonts w:ascii="宋体" w:eastAsia="宋体" w:hAnsi="宋体"/>
              </w:rPr>
              <w:t>GPIO</w:t>
            </w:r>
            <w:r w:rsidRPr="00305450">
              <w:rPr>
                <w:rFonts w:ascii="宋体" w:eastAsia="宋体" w:hAnsi="宋体" w:hint="eastAsia"/>
              </w:rPr>
              <w:t>名称</w:t>
            </w:r>
          </w:p>
        </w:tc>
        <w:tc>
          <w:tcPr>
            <w:tcW w:w="1740" w:type="dxa"/>
            <w:shd w:val="clear" w:color="auto" w:fill="D9D9D9"/>
            <w:vAlign w:val="center"/>
          </w:tcPr>
          <w:p w:rsidR="007D49F4" w:rsidRPr="00305450" w:rsidRDefault="007D49F4" w:rsidP="00305450">
            <w:pPr>
              <w:pStyle w:val="ac"/>
              <w:rPr>
                <w:rFonts w:ascii="宋体" w:eastAsia="宋体" w:hAnsi="宋体"/>
              </w:rPr>
            </w:pPr>
            <w:r w:rsidRPr="00305450">
              <w:rPr>
                <w:rFonts w:ascii="宋体" w:eastAsia="宋体" w:hAnsi="宋体"/>
              </w:rPr>
              <w:t>GPIO</w:t>
            </w:r>
            <w:r w:rsidR="000E229B">
              <w:rPr>
                <w:rFonts w:ascii="宋体" w:eastAsia="宋体" w:hAnsi="宋体" w:hint="eastAsia"/>
              </w:rPr>
              <w:t>编号</w:t>
            </w:r>
          </w:p>
        </w:tc>
        <w:tc>
          <w:tcPr>
            <w:tcW w:w="1941" w:type="dxa"/>
            <w:shd w:val="clear" w:color="auto" w:fill="D9D9D9"/>
          </w:tcPr>
          <w:p w:rsidR="007D49F4" w:rsidRPr="00305450" w:rsidRDefault="007D49F4" w:rsidP="00305450">
            <w:pPr>
              <w:pStyle w:val="ac"/>
              <w:rPr>
                <w:rFonts w:ascii="宋体" w:eastAsia="宋体" w:hAnsi="宋体"/>
              </w:rPr>
            </w:pPr>
            <w:r w:rsidRPr="00305450">
              <w:rPr>
                <w:rFonts w:ascii="宋体" w:eastAsia="宋体" w:hAnsi="宋体" w:hint="eastAsia"/>
              </w:rPr>
              <w:t>说明</w:t>
            </w:r>
          </w:p>
        </w:tc>
      </w:tr>
      <w:tr w:rsidR="00E578E7" w:rsidRPr="0095471F" w:rsidTr="007D49F4">
        <w:trPr>
          <w:jc w:val="center"/>
        </w:trPr>
        <w:tc>
          <w:tcPr>
            <w:tcW w:w="1701" w:type="dxa"/>
            <w:vAlign w:val="center"/>
          </w:tcPr>
          <w:p w:rsidR="00E578E7" w:rsidRPr="00B369F8" w:rsidRDefault="00E578E7" w:rsidP="00305450">
            <w:pPr>
              <w:pStyle w:val="ac"/>
            </w:pPr>
            <w:r>
              <w:t>KEY</w:t>
            </w:r>
            <w:r>
              <w:rPr>
                <w:rFonts w:hint="eastAsia"/>
              </w:rPr>
              <w:t>1</w:t>
            </w:r>
          </w:p>
        </w:tc>
        <w:tc>
          <w:tcPr>
            <w:tcW w:w="1701" w:type="dxa"/>
            <w:vAlign w:val="center"/>
          </w:tcPr>
          <w:p w:rsidR="00E578E7" w:rsidRPr="00B369F8" w:rsidRDefault="00E578E7" w:rsidP="007D49F4">
            <w:pPr>
              <w:pStyle w:val="ac"/>
            </w:pPr>
            <w:r>
              <w:t>GP</w:t>
            </w:r>
            <w:r>
              <w:rPr>
                <w:rFonts w:hint="eastAsia"/>
              </w:rPr>
              <w:t>IO</w:t>
            </w:r>
            <w:r>
              <w:t>2_</w:t>
            </w:r>
            <w:r>
              <w:rPr>
                <w:rFonts w:hint="eastAsia"/>
              </w:rPr>
              <w:t>4</w:t>
            </w:r>
          </w:p>
        </w:tc>
        <w:tc>
          <w:tcPr>
            <w:tcW w:w="1740" w:type="dxa"/>
            <w:vAlign w:val="center"/>
          </w:tcPr>
          <w:p w:rsidR="00E578E7" w:rsidRPr="00B369F8" w:rsidRDefault="0038290F" w:rsidP="00305450">
            <w:pPr>
              <w:pStyle w:val="ac"/>
            </w:pPr>
            <w:r>
              <w:rPr>
                <w:rFonts w:hint="eastAsia"/>
              </w:rPr>
              <w:t>36</w:t>
            </w:r>
          </w:p>
        </w:tc>
        <w:tc>
          <w:tcPr>
            <w:tcW w:w="1941" w:type="dxa"/>
            <w:vMerge w:val="restart"/>
          </w:tcPr>
          <w:p w:rsidR="00E578E7" w:rsidRPr="00305450" w:rsidRDefault="00E578E7" w:rsidP="00305450">
            <w:pPr>
              <w:pStyle w:val="ac"/>
              <w:rPr>
                <w:rFonts w:ascii="宋体" w:eastAsia="宋体" w:hAnsi="宋体"/>
              </w:rPr>
            </w:pPr>
          </w:p>
          <w:p w:rsidR="00E578E7" w:rsidRPr="00305450" w:rsidRDefault="00E578E7" w:rsidP="00305450">
            <w:pPr>
              <w:pStyle w:val="ac"/>
              <w:rPr>
                <w:rFonts w:ascii="宋体" w:eastAsia="宋体" w:hAnsi="宋体"/>
              </w:rPr>
            </w:pPr>
            <w:r w:rsidRPr="00305450">
              <w:rPr>
                <w:rFonts w:ascii="宋体" w:eastAsia="宋体" w:hAnsi="宋体" w:hint="eastAsia"/>
              </w:rPr>
              <w:t>按键按下</w:t>
            </w:r>
            <w:r w:rsidRPr="00305450">
              <w:rPr>
                <w:rFonts w:ascii="宋体" w:eastAsia="宋体" w:hAnsi="宋体"/>
              </w:rPr>
              <w:t>—</w:t>
            </w:r>
            <w:r>
              <w:rPr>
                <w:rFonts w:ascii="宋体" w:eastAsia="宋体" w:hAnsi="宋体" w:hint="eastAsia"/>
              </w:rPr>
              <w:t>0</w:t>
            </w:r>
          </w:p>
          <w:p w:rsidR="00E578E7" w:rsidRPr="00305450" w:rsidRDefault="00E578E7" w:rsidP="00305450">
            <w:pPr>
              <w:pStyle w:val="ac"/>
              <w:rPr>
                <w:rFonts w:ascii="宋体" w:eastAsia="宋体" w:hAnsi="宋体"/>
              </w:rPr>
            </w:pPr>
          </w:p>
          <w:p w:rsidR="00E578E7" w:rsidRPr="00305450" w:rsidRDefault="00E578E7" w:rsidP="00305450">
            <w:pPr>
              <w:pStyle w:val="ac"/>
              <w:rPr>
                <w:rFonts w:ascii="宋体" w:eastAsia="宋体" w:hAnsi="宋体"/>
              </w:rPr>
            </w:pPr>
            <w:r w:rsidRPr="00305450">
              <w:rPr>
                <w:rFonts w:ascii="宋体" w:eastAsia="宋体" w:hAnsi="宋体" w:hint="eastAsia"/>
              </w:rPr>
              <w:t>按键松开</w:t>
            </w:r>
            <w:r w:rsidRPr="00305450">
              <w:rPr>
                <w:rFonts w:ascii="宋体" w:eastAsia="宋体" w:hAnsi="宋体"/>
              </w:rPr>
              <w:t>—</w:t>
            </w:r>
            <w:r>
              <w:rPr>
                <w:rFonts w:ascii="宋体" w:eastAsia="宋体" w:hAnsi="宋体" w:hint="eastAsia"/>
              </w:rPr>
              <w:t>1</w:t>
            </w:r>
          </w:p>
          <w:p w:rsidR="00E578E7" w:rsidRPr="00B369F8" w:rsidRDefault="00E578E7" w:rsidP="00305450">
            <w:pPr>
              <w:pStyle w:val="ac"/>
            </w:pPr>
          </w:p>
        </w:tc>
      </w:tr>
      <w:tr w:rsidR="00E578E7" w:rsidRPr="0095471F" w:rsidTr="007D49F4">
        <w:trPr>
          <w:jc w:val="center"/>
        </w:trPr>
        <w:tc>
          <w:tcPr>
            <w:tcW w:w="1701" w:type="dxa"/>
            <w:vAlign w:val="center"/>
          </w:tcPr>
          <w:p w:rsidR="00E578E7" w:rsidRPr="00B369F8" w:rsidRDefault="00E578E7" w:rsidP="004B476B">
            <w:pPr>
              <w:pStyle w:val="ac"/>
            </w:pPr>
            <w:r>
              <w:t>KEY</w:t>
            </w:r>
            <w:r>
              <w:rPr>
                <w:rFonts w:hint="eastAsia"/>
              </w:rPr>
              <w:t>2</w:t>
            </w:r>
          </w:p>
        </w:tc>
        <w:tc>
          <w:tcPr>
            <w:tcW w:w="1701" w:type="dxa"/>
            <w:vAlign w:val="center"/>
          </w:tcPr>
          <w:p w:rsidR="00E578E7" w:rsidRPr="00B369F8" w:rsidRDefault="00E578E7" w:rsidP="000A4659">
            <w:pPr>
              <w:pStyle w:val="ac"/>
            </w:pPr>
            <w:r>
              <w:t>GP</w:t>
            </w:r>
            <w:r>
              <w:rPr>
                <w:rFonts w:hint="eastAsia"/>
              </w:rPr>
              <w:t>IO</w:t>
            </w:r>
            <w:r>
              <w:t>2_</w:t>
            </w:r>
            <w:r>
              <w:rPr>
                <w:rFonts w:hint="eastAsia"/>
              </w:rPr>
              <w:t>6</w:t>
            </w:r>
          </w:p>
        </w:tc>
        <w:tc>
          <w:tcPr>
            <w:tcW w:w="1740" w:type="dxa"/>
            <w:vAlign w:val="center"/>
          </w:tcPr>
          <w:p w:rsidR="00E578E7" w:rsidRPr="00B369F8" w:rsidRDefault="0038290F" w:rsidP="00305450">
            <w:pPr>
              <w:pStyle w:val="ac"/>
            </w:pPr>
            <w:r>
              <w:rPr>
                <w:rFonts w:hint="eastAsia"/>
              </w:rPr>
              <w:t>38</w:t>
            </w:r>
          </w:p>
        </w:tc>
        <w:tc>
          <w:tcPr>
            <w:tcW w:w="1941" w:type="dxa"/>
            <w:vMerge/>
          </w:tcPr>
          <w:p w:rsidR="00E578E7" w:rsidRPr="00B369F8" w:rsidRDefault="00E578E7" w:rsidP="00305450">
            <w:pPr>
              <w:pStyle w:val="ac"/>
            </w:pPr>
          </w:p>
        </w:tc>
      </w:tr>
      <w:tr w:rsidR="00E578E7" w:rsidRPr="0095471F" w:rsidTr="007D49F4">
        <w:trPr>
          <w:jc w:val="center"/>
        </w:trPr>
        <w:tc>
          <w:tcPr>
            <w:tcW w:w="1701" w:type="dxa"/>
            <w:vAlign w:val="center"/>
          </w:tcPr>
          <w:p w:rsidR="00E578E7" w:rsidRPr="00B369F8" w:rsidRDefault="00E578E7" w:rsidP="004B476B">
            <w:pPr>
              <w:pStyle w:val="ac"/>
            </w:pPr>
            <w:r>
              <w:t>KEY</w:t>
            </w:r>
            <w:r>
              <w:rPr>
                <w:rFonts w:hint="eastAsia"/>
              </w:rPr>
              <w:t>3</w:t>
            </w:r>
          </w:p>
        </w:tc>
        <w:tc>
          <w:tcPr>
            <w:tcW w:w="1701" w:type="dxa"/>
            <w:vAlign w:val="center"/>
          </w:tcPr>
          <w:p w:rsidR="00E578E7" w:rsidRPr="00B369F8" w:rsidRDefault="00E578E7" w:rsidP="00442198">
            <w:pPr>
              <w:pStyle w:val="ac"/>
            </w:pPr>
            <w:r>
              <w:t>GP</w:t>
            </w:r>
            <w:r>
              <w:rPr>
                <w:rFonts w:hint="eastAsia"/>
              </w:rPr>
              <w:t>IO</w:t>
            </w:r>
            <w:r>
              <w:t>2_</w:t>
            </w:r>
            <w:r>
              <w:rPr>
                <w:rFonts w:hint="eastAsia"/>
              </w:rPr>
              <w:t>7</w:t>
            </w:r>
          </w:p>
        </w:tc>
        <w:tc>
          <w:tcPr>
            <w:tcW w:w="1740" w:type="dxa"/>
            <w:vAlign w:val="center"/>
          </w:tcPr>
          <w:p w:rsidR="00E578E7" w:rsidRPr="00B369F8" w:rsidRDefault="0038290F" w:rsidP="00305450">
            <w:pPr>
              <w:pStyle w:val="ac"/>
            </w:pPr>
            <w:r>
              <w:rPr>
                <w:rFonts w:hint="eastAsia"/>
              </w:rPr>
              <w:t>39</w:t>
            </w:r>
          </w:p>
        </w:tc>
        <w:tc>
          <w:tcPr>
            <w:tcW w:w="1941" w:type="dxa"/>
            <w:vMerge/>
          </w:tcPr>
          <w:p w:rsidR="00E578E7" w:rsidRPr="00B369F8" w:rsidRDefault="00E578E7" w:rsidP="00305450">
            <w:pPr>
              <w:pStyle w:val="ac"/>
            </w:pPr>
          </w:p>
        </w:tc>
      </w:tr>
      <w:tr w:rsidR="00E578E7" w:rsidRPr="0095471F" w:rsidTr="007D49F4">
        <w:trPr>
          <w:jc w:val="center"/>
        </w:trPr>
        <w:tc>
          <w:tcPr>
            <w:tcW w:w="1701" w:type="dxa"/>
            <w:vAlign w:val="center"/>
          </w:tcPr>
          <w:p w:rsidR="00E578E7" w:rsidRPr="00B369F8" w:rsidRDefault="00E578E7" w:rsidP="004B476B">
            <w:pPr>
              <w:pStyle w:val="ac"/>
            </w:pPr>
            <w:r>
              <w:t>KEY</w:t>
            </w:r>
            <w:r>
              <w:rPr>
                <w:rFonts w:hint="eastAsia"/>
              </w:rPr>
              <w:t>4</w:t>
            </w:r>
          </w:p>
        </w:tc>
        <w:tc>
          <w:tcPr>
            <w:tcW w:w="1701" w:type="dxa"/>
            <w:vAlign w:val="center"/>
          </w:tcPr>
          <w:p w:rsidR="00E578E7" w:rsidRPr="00B369F8" w:rsidRDefault="00E578E7" w:rsidP="00AF6F9E">
            <w:pPr>
              <w:pStyle w:val="ac"/>
            </w:pPr>
            <w:r>
              <w:t>GP</w:t>
            </w:r>
            <w:r>
              <w:rPr>
                <w:rFonts w:hint="eastAsia"/>
              </w:rPr>
              <w:t>IO6</w:t>
            </w:r>
            <w:r>
              <w:t>_</w:t>
            </w:r>
            <w:r>
              <w:rPr>
                <w:rFonts w:hint="eastAsia"/>
              </w:rPr>
              <w:t>10</w:t>
            </w:r>
          </w:p>
        </w:tc>
        <w:tc>
          <w:tcPr>
            <w:tcW w:w="1740" w:type="dxa"/>
            <w:vAlign w:val="center"/>
          </w:tcPr>
          <w:p w:rsidR="00E578E7" w:rsidRPr="00B369F8" w:rsidRDefault="0038290F" w:rsidP="00305450">
            <w:pPr>
              <w:pStyle w:val="ac"/>
            </w:pPr>
            <w:r>
              <w:rPr>
                <w:rFonts w:hint="eastAsia"/>
              </w:rPr>
              <w:t>170</w:t>
            </w:r>
          </w:p>
        </w:tc>
        <w:tc>
          <w:tcPr>
            <w:tcW w:w="1941" w:type="dxa"/>
            <w:vMerge/>
          </w:tcPr>
          <w:p w:rsidR="00E578E7" w:rsidRPr="00B369F8" w:rsidRDefault="00E578E7" w:rsidP="00305450">
            <w:pPr>
              <w:pStyle w:val="ac"/>
            </w:pPr>
          </w:p>
        </w:tc>
      </w:tr>
      <w:tr w:rsidR="00E578E7" w:rsidRPr="0095471F" w:rsidTr="007D49F4">
        <w:trPr>
          <w:jc w:val="center"/>
        </w:trPr>
        <w:tc>
          <w:tcPr>
            <w:tcW w:w="1701" w:type="dxa"/>
            <w:vAlign w:val="center"/>
          </w:tcPr>
          <w:p w:rsidR="00E578E7" w:rsidRPr="00B369F8" w:rsidRDefault="00E578E7" w:rsidP="004B476B">
            <w:pPr>
              <w:pStyle w:val="ac"/>
            </w:pPr>
            <w:r>
              <w:t>KEY</w:t>
            </w:r>
            <w:r>
              <w:rPr>
                <w:rFonts w:hint="eastAsia"/>
              </w:rPr>
              <w:t>5</w:t>
            </w:r>
          </w:p>
        </w:tc>
        <w:tc>
          <w:tcPr>
            <w:tcW w:w="1701" w:type="dxa"/>
            <w:vAlign w:val="center"/>
          </w:tcPr>
          <w:p w:rsidR="00E578E7" w:rsidRPr="00B369F8" w:rsidRDefault="00E578E7" w:rsidP="00DE64F9">
            <w:pPr>
              <w:pStyle w:val="ac"/>
            </w:pPr>
            <w:r>
              <w:t>GP</w:t>
            </w:r>
            <w:r>
              <w:rPr>
                <w:rFonts w:hint="eastAsia"/>
              </w:rPr>
              <w:t>IO6</w:t>
            </w:r>
            <w:r>
              <w:t>_</w:t>
            </w:r>
            <w:r>
              <w:rPr>
                <w:rFonts w:hint="eastAsia"/>
              </w:rPr>
              <w:t>15</w:t>
            </w:r>
          </w:p>
        </w:tc>
        <w:tc>
          <w:tcPr>
            <w:tcW w:w="1740" w:type="dxa"/>
            <w:vAlign w:val="center"/>
          </w:tcPr>
          <w:p w:rsidR="00E578E7" w:rsidRPr="00B369F8" w:rsidRDefault="0038290F" w:rsidP="00305450">
            <w:pPr>
              <w:pStyle w:val="ac"/>
            </w:pPr>
            <w:r>
              <w:rPr>
                <w:rFonts w:hint="eastAsia"/>
              </w:rPr>
              <w:t>175</w:t>
            </w:r>
          </w:p>
        </w:tc>
        <w:tc>
          <w:tcPr>
            <w:tcW w:w="1941" w:type="dxa"/>
            <w:vMerge/>
          </w:tcPr>
          <w:p w:rsidR="00E578E7" w:rsidRPr="00B369F8" w:rsidRDefault="00E578E7" w:rsidP="00305450">
            <w:pPr>
              <w:pStyle w:val="ac"/>
            </w:pPr>
          </w:p>
        </w:tc>
      </w:tr>
      <w:tr w:rsidR="00E578E7" w:rsidRPr="0095471F" w:rsidTr="00A86BB5">
        <w:trPr>
          <w:jc w:val="center"/>
        </w:trPr>
        <w:tc>
          <w:tcPr>
            <w:tcW w:w="1701" w:type="dxa"/>
            <w:vAlign w:val="center"/>
          </w:tcPr>
          <w:p w:rsidR="00E578E7" w:rsidRDefault="00E578E7" w:rsidP="00A86BB5">
            <w:pPr>
              <w:pStyle w:val="ac"/>
            </w:pPr>
            <w:r>
              <w:t>KEY</w:t>
            </w:r>
            <w:r>
              <w:rPr>
                <w:rFonts w:hint="eastAsia"/>
              </w:rPr>
              <w:t>6</w:t>
            </w:r>
          </w:p>
        </w:tc>
        <w:tc>
          <w:tcPr>
            <w:tcW w:w="1701" w:type="dxa"/>
            <w:vAlign w:val="center"/>
          </w:tcPr>
          <w:p w:rsidR="00E578E7" w:rsidRDefault="00E578E7" w:rsidP="00A86BB5">
            <w:pPr>
              <w:pStyle w:val="ac"/>
            </w:pPr>
            <w:r>
              <w:t>GP</w:t>
            </w:r>
            <w:r>
              <w:rPr>
                <w:rFonts w:hint="eastAsia"/>
              </w:rPr>
              <w:t>IO1</w:t>
            </w:r>
            <w:r>
              <w:t>_</w:t>
            </w:r>
            <w:r>
              <w:rPr>
                <w:rFonts w:hint="eastAsia"/>
              </w:rPr>
              <w:t>4</w:t>
            </w:r>
          </w:p>
        </w:tc>
        <w:tc>
          <w:tcPr>
            <w:tcW w:w="1740" w:type="dxa"/>
            <w:vAlign w:val="center"/>
          </w:tcPr>
          <w:p w:rsidR="00E578E7" w:rsidRDefault="0038290F" w:rsidP="00A86BB5">
            <w:pPr>
              <w:pStyle w:val="ac"/>
            </w:pPr>
            <w:r>
              <w:rPr>
                <w:rFonts w:hint="eastAsia"/>
              </w:rPr>
              <w:t>4</w:t>
            </w:r>
          </w:p>
        </w:tc>
        <w:tc>
          <w:tcPr>
            <w:tcW w:w="1941" w:type="dxa"/>
            <w:vMerge/>
          </w:tcPr>
          <w:p w:rsidR="00E578E7" w:rsidRPr="00B369F8" w:rsidRDefault="00E578E7" w:rsidP="00A86BB5">
            <w:pPr>
              <w:pStyle w:val="ac"/>
            </w:pPr>
          </w:p>
        </w:tc>
      </w:tr>
      <w:tr w:rsidR="00E578E7" w:rsidRPr="0095471F" w:rsidTr="007D49F4">
        <w:trPr>
          <w:jc w:val="center"/>
        </w:trPr>
        <w:tc>
          <w:tcPr>
            <w:tcW w:w="1701" w:type="dxa"/>
            <w:vAlign w:val="center"/>
          </w:tcPr>
          <w:p w:rsidR="00E578E7" w:rsidRDefault="00E578E7" w:rsidP="00271EE2">
            <w:pPr>
              <w:pStyle w:val="ac"/>
            </w:pPr>
            <w:r>
              <w:t>KEY</w:t>
            </w:r>
            <w:r>
              <w:rPr>
                <w:rFonts w:hint="eastAsia"/>
              </w:rPr>
              <w:t>7</w:t>
            </w:r>
          </w:p>
        </w:tc>
        <w:tc>
          <w:tcPr>
            <w:tcW w:w="1701" w:type="dxa"/>
            <w:vAlign w:val="center"/>
          </w:tcPr>
          <w:p w:rsidR="00E578E7" w:rsidRDefault="00E578E7" w:rsidP="0004331D">
            <w:pPr>
              <w:pStyle w:val="ac"/>
            </w:pPr>
            <w:r>
              <w:t>GP</w:t>
            </w:r>
            <w:r>
              <w:rPr>
                <w:rFonts w:hint="eastAsia"/>
              </w:rPr>
              <w:t>IO6</w:t>
            </w:r>
            <w:r>
              <w:t>_</w:t>
            </w:r>
            <w:r>
              <w:rPr>
                <w:rFonts w:hint="eastAsia"/>
              </w:rPr>
              <w:t>9</w:t>
            </w:r>
          </w:p>
        </w:tc>
        <w:tc>
          <w:tcPr>
            <w:tcW w:w="1740" w:type="dxa"/>
            <w:vAlign w:val="center"/>
          </w:tcPr>
          <w:p w:rsidR="00E578E7" w:rsidRDefault="0038290F" w:rsidP="00305450">
            <w:pPr>
              <w:pStyle w:val="ac"/>
            </w:pPr>
            <w:r>
              <w:rPr>
                <w:rFonts w:hint="eastAsia"/>
              </w:rPr>
              <w:t>169</w:t>
            </w:r>
          </w:p>
        </w:tc>
        <w:tc>
          <w:tcPr>
            <w:tcW w:w="1941" w:type="dxa"/>
            <w:vMerge/>
          </w:tcPr>
          <w:p w:rsidR="00E578E7" w:rsidRPr="00B369F8" w:rsidRDefault="00E578E7" w:rsidP="00305450">
            <w:pPr>
              <w:pStyle w:val="ac"/>
            </w:pPr>
          </w:p>
        </w:tc>
      </w:tr>
    </w:tbl>
    <w:p w:rsidR="00C73189" w:rsidRDefault="00C73189" w:rsidP="00952020">
      <w:pPr>
        <w:pStyle w:val="23"/>
        <w:spacing w:before="62" w:after="62"/>
        <w:ind w:firstLineChars="200"/>
      </w:pPr>
      <w:r>
        <w:rPr>
          <w:rFonts w:hint="eastAsia"/>
        </w:rPr>
        <w:t>对</w:t>
      </w:r>
      <w:r>
        <w:t>GPIO</w:t>
      </w:r>
      <w:r>
        <w:rPr>
          <w:rFonts w:hint="eastAsia"/>
        </w:rPr>
        <w:t>输入电平状态获取，最简单的方式是在一个循环里不断的读取当前</w:t>
      </w:r>
      <w:r>
        <w:t>GPIO</w:t>
      </w:r>
      <w:r>
        <w:rPr>
          <w:rFonts w:hint="eastAsia"/>
        </w:rPr>
        <w:t>状态，</w:t>
      </w:r>
      <w:r>
        <w:t>GPIO</w:t>
      </w:r>
      <w:r>
        <w:rPr>
          <w:rFonts w:hint="eastAsia"/>
        </w:rPr>
        <w:t>读取操作与输出操作基本一致，只是用</w:t>
      </w:r>
      <w:r>
        <w:t>GPIO</w:t>
      </w:r>
      <w:r>
        <w:rPr>
          <w:rFonts w:hint="eastAsia"/>
        </w:rPr>
        <w:t>读函数替代了</w:t>
      </w:r>
      <w:r>
        <w:t>GPIO</w:t>
      </w:r>
      <w:r>
        <w:rPr>
          <w:rFonts w:hint="eastAsia"/>
        </w:rPr>
        <w:t>的写函数，读取</w:t>
      </w:r>
      <w:r>
        <w:t>GPIO</w:t>
      </w:r>
      <w:r>
        <w:rPr>
          <w:rFonts w:hint="eastAsia"/>
        </w:rPr>
        <w:t>电平状态函数为：</w:t>
      </w:r>
    </w:p>
    <w:p w:rsidR="00C73189" w:rsidRPr="00B14F8F" w:rsidRDefault="00C73189" w:rsidP="006D7D82">
      <w:pPr>
        <w:pStyle w:val="a6"/>
      </w:pPr>
      <w:r>
        <w:t>gpiofd_read(keyfd, &amp;ucv</w:t>
      </w:r>
      <w:r w:rsidRPr="00B14F8F">
        <w:t>alue);</w:t>
      </w:r>
    </w:p>
    <w:p w:rsidR="00C73189" w:rsidRDefault="00C73189" w:rsidP="00B14F8F">
      <w:pPr>
        <w:pStyle w:val="a"/>
      </w:pPr>
      <w:r>
        <w:lastRenderedPageBreak/>
        <w:tab/>
        <w:t xml:space="preserve">keyfd  </w:t>
      </w:r>
      <w:r>
        <w:rPr>
          <w:rFonts w:hint="eastAsia"/>
        </w:rPr>
        <w:t>是</w:t>
      </w:r>
      <w:r>
        <w:t>gpiofd</w:t>
      </w:r>
      <w:r>
        <w:rPr>
          <w:rFonts w:hint="eastAsia"/>
        </w:rPr>
        <w:t>打开</w:t>
      </w:r>
      <w:r>
        <w:t>GPIO</w:t>
      </w:r>
      <w:r>
        <w:rPr>
          <w:rFonts w:hint="eastAsia"/>
        </w:rPr>
        <w:t>设备后返回文件描述符</w:t>
      </w:r>
    </w:p>
    <w:p w:rsidR="00C73189" w:rsidRPr="00B14F8F" w:rsidRDefault="00C73189" w:rsidP="00B14F8F">
      <w:pPr>
        <w:pStyle w:val="a"/>
      </w:pPr>
      <w:r>
        <w:tab/>
        <w:t xml:space="preserve">ucvalue  </w:t>
      </w:r>
      <w:r>
        <w:rPr>
          <w:rFonts w:hint="eastAsia"/>
        </w:rPr>
        <w:t>是</w:t>
      </w:r>
      <w:r>
        <w:t>gpiofd_read</w:t>
      </w:r>
      <w:r>
        <w:rPr>
          <w:rFonts w:hint="eastAsia"/>
        </w:rPr>
        <w:t>函数返回的</w:t>
      </w:r>
      <w:r>
        <w:t>GPIO</w:t>
      </w:r>
      <w:r>
        <w:rPr>
          <w:rFonts w:hint="eastAsia"/>
        </w:rPr>
        <w:t>状态</w:t>
      </w:r>
    </w:p>
    <w:p w:rsidR="00C73189" w:rsidRDefault="00C73189" w:rsidP="00EA770A">
      <w:pPr>
        <w:pStyle w:val="23"/>
        <w:spacing w:before="62" w:after="62"/>
      </w:pPr>
      <w:r>
        <w:rPr>
          <w:rFonts w:hint="eastAsia"/>
        </w:rPr>
        <w:t>由于</w:t>
      </w:r>
      <w:r>
        <w:t>gpiofd_read</w:t>
      </w:r>
      <w:r>
        <w:rPr>
          <w:rFonts w:hint="eastAsia"/>
        </w:rPr>
        <w:t>函数立即返回电平状态不具备阻塞能力。所以应用程序读取带有中断能力的</w:t>
      </w:r>
      <w:r>
        <w:t>GPIO</w:t>
      </w:r>
      <w:r>
        <w:rPr>
          <w:rFonts w:hint="eastAsia"/>
        </w:rPr>
        <w:t>常用做法是使用</w:t>
      </w:r>
      <w:r>
        <w:t>select</w:t>
      </w:r>
      <w:r>
        <w:rPr>
          <w:rFonts w:hint="eastAsia"/>
        </w:rPr>
        <w:t>函数进行阻塞操作，不仅仅是</w:t>
      </w:r>
      <w:r>
        <w:t>GPIO</w:t>
      </w:r>
      <w:r>
        <w:rPr>
          <w:rFonts w:hint="eastAsia"/>
        </w:rPr>
        <w:t>，在其他设备输入操作均可以使用</w:t>
      </w:r>
      <w:r>
        <w:t>select</w:t>
      </w:r>
      <w:r>
        <w:rPr>
          <w:rFonts w:hint="eastAsia"/>
        </w:rPr>
        <w:t>函数。</w:t>
      </w:r>
    </w:p>
    <w:p w:rsidR="00C73189" w:rsidRPr="00464BA0" w:rsidRDefault="00C73189" w:rsidP="00EA770A">
      <w:pPr>
        <w:pStyle w:val="23"/>
        <w:spacing w:before="62" w:after="62"/>
        <w:ind w:firstLine="0"/>
        <w:rPr>
          <w:b/>
        </w:rPr>
      </w:pPr>
      <w:r w:rsidRPr="00464BA0">
        <w:rPr>
          <w:b/>
        </w:rPr>
        <w:t>select</w:t>
      </w:r>
      <w:r w:rsidRPr="00464BA0">
        <w:rPr>
          <w:rFonts w:hint="eastAsia"/>
          <w:b/>
        </w:rPr>
        <w:t>函数介绍</w:t>
      </w:r>
    </w:p>
    <w:p w:rsidR="00C73189" w:rsidRDefault="00C73189" w:rsidP="00EA770A">
      <w:pPr>
        <w:pStyle w:val="23"/>
        <w:spacing w:before="62" w:after="62"/>
        <w:ind w:firstLine="0"/>
      </w:pPr>
      <w:r>
        <w:tab/>
        <w:t>select</w:t>
      </w:r>
      <w:r>
        <w:rPr>
          <w:rFonts w:hint="eastAsia"/>
        </w:rPr>
        <w:t>函数是用来监视多个文件</w:t>
      </w:r>
      <w:r>
        <w:t>IO</w:t>
      </w:r>
      <w:r>
        <w:rPr>
          <w:rFonts w:hint="eastAsia"/>
        </w:rPr>
        <w:t>的状态的</w:t>
      </w:r>
      <w:r>
        <w:t>IO</w:t>
      </w:r>
      <w:r>
        <w:rPr>
          <w:rFonts w:hint="eastAsia"/>
        </w:rPr>
        <w:t>多路复用函数，诸如</w:t>
      </w:r>
      <w:r>
        <w:t>GPIO</w:t>
      </w:r>
      <w:r>
        <w:rPr>
          <w:rFonts w:hint="eastAsia"/>
        </w:rPr>
        <w:t>输入、网络数据输入</w:t>
      </w:r>
      <w:r>
        <w:t>/</w:t>
      </w:r>
      <w:r>
        <w:rPr>
          <w:rFonts w:hint="eastAsia"/>
        </w:rPr>
        <w:t>输出、串口输入</w:t>
      </w:r>
      <w:r>
        <w:t>/</w:t>
      </w:r>
      <w:r>
        <w:rPr>
          <w:rFonts w:hint="eastAsia"/>
        </w:rPr>
        <w:t>输出等操作，将相关设备打开返回的文件描述符装载入</w:t>
      </w:r>
      <w:r>
        <w:t>select</w:t>
      </w:r>
      <w:r>
        <w:rPr>
          <w:rFonts w:hint="eastAsia"/>
        </w:rPr>
        <w:t>函数，就可以实现对这些设备接口信息输入</w:t>
      </w:r>
      <w:r>
        <w:t>/</w:t>
      </w:r>
      <w:r>
        <w:rPr>
          <w:rFonts w:hint="eastAsia"/>
        </w:rPr>
        <w:t>输出的监视。</w:t>
      </w:r>
      <w:r>
        <w:t>select</w:t>
      </w:r>
      <w:r>
        <w:rPr>
          <w:rFonts w:hint="eastAsia"/>
        </w:rPr>
        <w:t>函数及使用方法如下：</w:t>
      </w:r>
    </w:p>
    <w:p w:rsidR="00C73189" w:rsidRDefault="00C73189" w:rsidP="008B21AD">
      <w:pPr>
        <w:pStyle w:val="23"/>
        <w:numPr>
          <w:ilvl w:val="0"/>
          <w:numId w:val="20"/>
        </w:numPr>
        <w:spacing w:before="62" w:after="62"/>
      </w:pPr>
      <w:r>
        <w:rPr>
          <w:rFonts w:hint="eastAsia"/>
        </w:rPr>
        <w:t>声明一个文件集结构体变量，用来添加文件描述符。</w:t>
      </w:r>
    </w:p>
    <w:p w:rsidR="00C73189" w:rsidRPr="00CA6A7C" w:rsidRDefault="00C73189" w:rsidP="00CA6A7C">
      <w:pPr>
        <w:pStyle w:val="a6"/>
      </w:pPr>
      <w:r w:rsidRPr="00CA6A7C">
        <w:t>fd_set   fdset;</w:t>
      </w:r>
      <w:r>
        <w:t xml:space="preserve">   </w:t>
      </w:r>
    </w:p>
    <w:p w:rsidR="00C73189" w:rsidRDefault="00C73189" w:rsidP="008B21AD">
      <w:pPr>
        <w:pStyle w:val="23"/>
        <w:numPr>
          <w:ilvl w:val="0"/>
          <w:numId w:val="20"/>
        </w:numPr>
        <w:spacing w:before="62" w:after="62"/>
      </w:pPr>
      <w:r>
        <w:rPr>
          <w:rFonts w:hint="eastAsia"/>
        </w:rPr>
        <w:t>使用专用宏定义，将文件集变量</w:t>
      </w:r>
      <w:r>
        <w:t>fdset</w:t>
      </w:r>
      <w:r>
        <w:rPr>
          <w:rFonts w:hint="eastAsia"/>
        </w:rPr>
        <w:t>清空</w:t>
      </w:r>
    </w:p>
    <w:p w:rsidR="00C73189" w:rsidRPr="00CA6A7C" w:rsidRDefault="00C73189" w:rsidP="00CA6A7C">
      <w:pPr>
        <w:pStyle w:val="a6"/>
      </w:pPr>
      <w:r w:rsidRPr="00CA6A7C">
        <w:t>FD_ZERO(&amp;fdset);</w:t>
      </w:r>
    </w:p>
    <w:p w:rsidR="00C73189" w:rsidRDefault="00C73189" w:rsidP="008B21AD">
      <w:pPr>
        <w:pStyle w:val="23"/>
        <w:numPr>
          <w:ilvl w:val="0"/>
          <w:numId w:val="20"/>
        </w:numPr>
        <w:spacing w:before="62" w:after="62"/>
      </w:pPr>
      <w:r>
        <w:rPr>
          <w:rFonts w:hint="eastAsia"/>
        </w:rPr>
        <w:t>将文件描述符添加到文件集</w:t>
      </w:r>
      <w:r>
        <w:t>fdset</w:t>
      </w:r>
    </w:p>
    <w:p w:rsidR="00C73189" w:rsidRDefault="00C73189" w:rsidP="00CA6A7C">
      <w:pPr>
        <w:pStyle w:val="a6"/>
      </w:pPr>
      <w:r w:rsidRPr="00CA6A7C">
        <w:t>FD_SET(</w:t>
      </w:r>
      <w:r>
        <w:t>keyfd</w:t>
      </w:r>
      <w:r w:rsidRPr="00CA6A7C">
        <w:t>, &amp;fdset);</w:t>
      </w:r>
      <w:r>
        <w:t xml:space="preserve">           </w:t>
      </w:r>
    </w:p>
    <w:p w:rsidR="00C73189" w:rsidRDefault="00C73189" w:rsidP="00CA6A7C">
      <w:pPr>
        <w:pStyle w:val="a"/>
        <w:rPr>
          <w:lang w:val="de-DE"/>
        </w:rPr>
      </w:pPr>
      <w:r>
        <w:rPr>
          <w:lang w:val="de-DE"/>
        </w:rPr>
        <w:t xml:space="preserve">keyfd  </w:t>
      </w:r>
      <w:r>
        <w:rPr>
          <w:rFonts w:hint="eastAsia"/>
          <w:lang w:val="de-DE"/>
        </w:rPr>
        <w:t>打开</w:t>
      </w:r>
      <w:r>
        <w:rPr>
          <w:lang w:val="de-DE"/>
        </w:rPr>
        <w:t>GPIO</w:t>
      </w:r>
      <w:r>
        <w:rPr>
          <w:rFonts w:hint="eastAsia"/>
          <w:lang w:val="de-DE"/>
        </w:rPr>
        <w:t>后返回的文件描述符。如果需要一次监控多个设备，这里就需要执行多次</w:t>
      </w:r>
      <w:r>
        <w:rPr>
          <w:rFonts w:hint="eastAsia"/>
        </w:rPr>
        <w:t>添加操作</w:t>
      </w:r>
    </w:p>
    <w:p w:rsidR="00C73189" w:rsidRPr="00CA6A7C" w:rsidRDefault="00C73189" w:rsidP="009E2DDE">
      <w:pPr>
        <w:pStyle w:val="a"/>
        <w:numPr>
          <w:ilvl w:val="0"/>
          <w:numId w:val="0"/>
        </w:numPr>
        <w:rPr>
          <w:lang w:val="de-DE"/>
        </w:rPr>
      </w:pPr>
      <w:r>
        <w:rPr>
          <w:rFonts w:hint="eastAsia"/>
          <w:lang w:val="de-DE"/>
        </w:rPr>
        <w:t>使用</w:t>
      </w:r>
      <w:r>
        <w:rPr>
          <w:lang w:val="de-DE"/>
        </w:rPr>
        <w:t>FD_CLR</w:t>
      </w:r>
      <w:r>
        <w:rPr>
          <w:rFonts w:hint="eastAsia"/>
          <w:lang w:val="de-DE"/>
        </w:rPr>
        <w:t>宏可以从文件集里删除某一个文件描述符。参数与</w:t>
      </w:r>
      <w:r>
        <w:rPr>
          <w:lang w:val="de-DE"/>
        </w:rPr>
        <w:t>FD_SET</w:t>
      </w:r>
      <w:r>
        <w:rPr>
          <w:rFonts w:hint="eastAsia"/>
          <w:lang w:val="de-DE"/>
        </w:rPr>
        <w:t>宏一致。</w:t>
      </w:r>
    </w:p>
    <w:p w:rsidR="00C73189" w:rsidRPr="00CA6A7C" w:rsidRDefault="00C73189" w:rsidP="008B21AD">
      <w:pPr>
        <w:pStyle w:val="23"/>
        <w:numPr>
          <w:ilvl w:val="0"/>
          <w:numId w:val="20"/>
        </w:numPr>
        <w:spacing w:before="62" w:after="62"/>
      </w:pPr>
      <w:r>
        <w:rPr>
          <w:rFonts w:hint="eastAsia"/>
          <w:lang w:val="de-DE"/>
        </w:rPr>
        <w:t>使用</w:t>
      </w:r>
      <w:r>
        <w:rPr>
          <w:lang w:val="de-DE"/>
        </w:rPr>
        <w:t>select</w:t>
      </w:r>
      <w:r>
        <w:rPr>
          <w:rFonts w:hint="eastAsia"/>
          <w:lang w:val="de-DE"/>
        </w:rPr>
        <w:t>函数监控设备</w:t>
      </w:r>
    </w:p>
    <w:p w:rsidR="00C73189" w:rsidRPr="00460B76" w:rsidRDefault="00C73189" w:rsidP="00CA6A7C">
      <w:pPr>
        <w:pStyle w:val="a6"/>
        <w:rPr>
          <w:lang w:val="en-US"/>
        </w:rPr>
      </w:pPr>
      <w:r w:rsidRPr="00460B76">
        <w:rPr>
          <w:lang w:val="en-US"/>
        </w:rPr>
        <w:t>ret = select(keyfd + 1,</w:t>
      </w:r>
      <w:r w:rsidRPr="00460B76">
        <w:rPr>
          <w:lang w:val="en-US"/>
        </w:rPr>
        <w:tab/>
      </w:r>
      <w:r w:rsidRPr="00460B76">
        <w:rPr>
          <w:lang w:val="en-US"/>
        </w:rPr>
        <w:tab/>
        <w:t xml:space="preserve">    </w:t>
      </w:r>
      <w:r w:rsidRPr="00460B76">
        <w:rPr>
          <w:lang w:val="en-US"/>
        </w:rPr>
        <w:tab/>
      </w:r>
      <w:r w:rsidRPr="00460B76">
        <w:rPr>
          <w:lang w:val="en-US"/>
        </w:rPr>
        <w:tab/>
      </w:r>
      <w:r w:rsidRPr="00460B76">
        <w:rPr>
          <w:lang w:val="en-US"/>
        </w:rPr>
        <w:tab/>
      </w:r>
      <w:r w:rsidRPr="00460B76">
        <w:rPr>
          <w:lang w:val="en-US"/>
        </w:rPr>
        <w:tab/>
        <w:t xml:space="preserve">/*  </w:t>
      </w:r>
      <w:r>
        <w:rPr>
          <w:rFonts w:hint="eastAsia"/>
        </w:rPr>
        <w:t>文件集内数值最大的文件描述符</w:t>
      </w:r>
      <w:r w:rsidRPr="00460B76">
        <w:rPr>
          <w:lang w:val="en-US"/>
        </w:rPr>
        <w:t xml:space="preserve">+1  </w:t>
      </w:r>
      <w:r w:rsidRPr="00460B76">
        <w:rPr>
          <w:lang w:val="en-US"/>
        </w:rPr>
        <w:tab/>
        <w:t>*/</w:t>
      </w:r>
    </w:p>
    <w:p w:rsidR="00C73189" w:rsidRPr="00460B76" w:rsidRDefault="00C73189" w:rsidP="00952020">
      <w:pPr>
        <w:pStyle w:val="a6"/>
        <w:ind w:firstLineChars="750" w:firstLine="1350"/>
        <w:rPr>
          <w:lang w:val="en-US"/>
        </w:rPr>
      </w:pPr>
      <w:r w:rsidRPr="00460B76">
        <w:rPr>
          <w:lang w:val="en-US"/>
        </w:rPr>
        <w:t xml:space="preserve">&amp;fdset,     </w:t>
      </w:r>
      <w:r w:rsidRPr="00460B76">
        <w:rPr>
          <w:lang w:val="en-US"/>
        </w:rPr>
        <w:tab/>
      </w:r>
      <w:r w:rsidRPr="00460B76">
        <w:rPr>
          <w:lang w:val="en-US"/>
        </w:rPr>
        <w:tab/>
      </w:r>
      <w:r w:rsidRPr="00460B76">
        <w:rPr>
          <w:lang w:val="en-US"/>
        </w:rPr>
        <w:tab/>
      </w:r>
      <w:r w:rsidRPr="00460B76">
        <w:rPr>
          <w:lang w:val="en-US"/>
        </w:rPr>
        <w:tab/>
      </w:r>
      <w:r w:rsidRPr="00460B76">
        <w:rPr>
          <w:lang w:val="en-US"/>
        </w:rPr>
        <w:tab/>
        <w:t xml:space="preserve">/*  </w:t>
      </w:r>
      <w:r>
        <w:rPr>
          <w:rFonts w:hint="eastAsia"/>
        </w:rPr>
        <w:t>转载文件描述符的文件集</w:t>
      </w:r>
      <w:r w:rsidRPr="00460B76">
        <w:rPr>
          <w:lang w:val="en-US"/>
        </w:rPr>
        <w:t xml:space="preserve">          </w:t>
      </w:r>
      <w:r w:rsidRPr="00460B76">
        <w:rPr>
          <w:lang w:val="en-US"/>
        </w:rPr>
        <w:tab/>
        <w:t>*/</w:t>
      </w:r>
    </w:p>
    <w:p w:rsidR="00C73189" w:rsidRPr="00460B76" w:rsidRDefault="00C73189" w:rsidP="00952020">
      <w:pPr>
        <w:pStyle w:val="a6"/>
        <w:ind w:firstLineChars="800" w:firstLine="1440"/>
        <w:rPr>
          <w:lang w:val="en-US"/>
        </w:rPr>
      </w:pPr>
      <w:r w:rsidRPr="00460B76">
        <w:rPr>
          <w:lang w:val="en-US"/>
        </w:rPr>
        <w:t xml:space="preserve">NULL,      </w:t>
      </w:r>
      <w:r w:rsidRPr="00460B76">
        <w:rPr>
          <w:lang w:val="en-US"/>
        </w:rPr>
        <w:tab/>
      </w:r>
      <w:r w:rsidRPr="00460B76">
        <w:rPr>
          <w:lang w:val="en-US"/>
        </w:rPr>
        <w:tab/>
      </w:r>
      <w:r w:rsidRPr="00460B76">
        <w:rPr>
          <w:lang w:val="en-US"/>
        </w:rPr>
        <w:tab/>
      </w:r>
      <w:r w:rsidRPr="00460B76">
        <w:rPr>
          <w:lang w:val="en-US"/>
        </w:rPr>
        <w:tab/>
      </w:r>
      <w:r w:rsidRPr="00460B76">
        <w:rPr>
          <w:lang w:val="en-US"/>
        </w:rPr>
        <w:tab/>
        <w:t xml:space="preserve">/*  </w:t>
      </w:r>
      <w:r>
        <w:rPr>
          <w:rFonts w:hint="eastAsia"/>
        </w:rPr>
        <w:t>填写</w:t>
      </w:r>
      <w:r w:rsidRPr="00460B76">
        <w:rPr>
          <w:lang w:val="en-US"/>
        </w:rPr>
        <w:t>NULL</w:t>
      </w:r>
      <w:r>
        <w:rPr>
          <w:rFonts w:hint="eastAsia"/>
        </w:rPr>
        <w:t>即可</w:t>
      </w:r>
      <w:r w:rsidRPr="00460B76">
        <w:rPr>
          <w:lang w:val="en-US"/>
        </w:rPr>
        <w:t xml:space="preserve">                   </w:t>
      </w:r>
      <w:r w:rsidRPr="00460B76">
        <w:rPr>
          <w:lang w:val="en-US"/>
        </w:rPr>
        <w:tab/>
        <w:t>*/</w:t>
      </w:r>
    </w:p>
    <w:p w:rsidR="00C73189" w:rsidRDefault="00C73189" w:rsidP="00952020">
      <w:pPr>
        <w:pStyle w:val="a6"/>
        <w:ind w:firstLineChars="800" w:firstLine="1440"/>
      </w:pPr>
      <w:r w:rsidRPr="00CA6A7C">
        <w:t xml:space="preserve">NULL, </w:t>
      </w:r>
      <w:r>
        <w:t xml:space="preserve">      </w:t>
      </w:r>
      <w:r>
        <w:tab/>
      </w:r>
      <w:r>
        <w:tab/>
      </w:r>
      <w:r>
        <w:tab/>
      </w:r>
      <w:r>
        <w:tab/>
      </w:r>
      <w:r>
        <w:tab/>
        <w:t xml:space="preserve">/*  </w:t>
      </w:r>
      <w:r>
        <w:rPr>
          <w:rFonts w:hint="eastAsia"/>
        </w:rPr>
        <w:t>填写</w:t>
      </w:r>
      <w:r>
        <w:t>NULL</w:t>
      </w:r>
      <w:r>
        <w:rPr>
          <w:rFonts w:hint="eastAsia"/>
        </w:rPr>
        <w:t>即可</w:t>
      </w:r>
      <w:r>
        <w:t xml:space="preserve">                   </w:t>
      </w:r>
      <w:r>
        <w:tab/>
        <w:t>*/</w:t>
      </w:r>
    </w:p>
    <w:p w:rsidR="00C73189" w:rsidRPr="00CA6A7C" w:rsidRDefault="00C73189" w:rsidP="00952020">
      <w:pPr>
        <w:pStyle w:val="a6"/>
        <w:ind w:firstLineChars="800" w:firstLine="1440"/>
      </w:pPr>
      <w:r w:rsidRPr="00CA6A7C">
        <w:t>NULL);</w:t>
      </w:r>
      <w:r>
        <w:t xml:space="preserve">     </w:t>
      </w:r>
      <w:r>
        <w:tab/>
      </w:r>
      <w:r>
        <w:tab/>
      </w:r>
      <w:r>
        <w:tab/>
      </w:r>
      <w:r>
        <w:tab/>
      </w:r>
      <w:r>
        <w:tab/>
        <w:t xml:space="preserve">/*  </w:t>
      </w:r>
      <w:r>
        <w:rPr>
          <w:rFonts w:hint="eastAsia"/>
        </w:rPr>
        <w:t>等待时间设置，</w:t>
      </w:r>
      <w:r>
        <w:t>NULL</w:t>
      </w:r>
      <w:r>
        <w:rPr>
          <w:rFonts w:hint="eastAsia"/>
        </w:rPr>
        <w:t>表示无限等待</w:t>
      </w:r>
      <w:r>
        <w:t xml:space="preserve"> </w:t>
      </w:r>
      <w:r>
        <w:tab/>
        <w:t>*/</w:t>
      </w:r>
    </w:p>
    <w:p w:rsidR="00C73189" w:rsidRPr="001F6ADE" w:rsidRDefault="00C73189" w:rsidP="008B21AD">
      <w:pPr>
        <w:pStyle w:val="23"/>
        <w:numPr>
          <w:ilvl w:val="0"/>
          <w:numId w:val="20"/>
        </w:numPr>
        <w:spacing w:before="62" w:after="62"/>
        <w:rPr>
          <w:lang w:val="de-DE"/>
        </w:rPr>
      </w:pPr>
      <w:r>
        <w:rPr>
          <w:rFonts w:hint="eastAsia"/>
        </w:rPr>
        <w:t>在</w:t>
      </w:r>
      <w:r w:rsidRPr="001F6ADE">
        <w:rPr>
          <w:lang w:val="de-DE"/>
        </w:rPr>
        <w:t>select</w:t>
      </w:r>
      <w:r>
        <w:rPr>
          <w:rFonts w:hint="eastAsia"/>
        </w:rPr>
        <w:t>函数之后添加处理代码</w:t>
      </w:r>
    </w:p>
    <w:p w:rsidR="00C73189" w:rsidRPr="00460B76" w:rsidRDefault="00C73189" w:rsidP="009E2DDE">
      <w:pPr>
        <w:pStyle w:val="a6"/>
        <w:rPr>
          <w:lang w:val="en-US"/>
        </w:rPr>
      </w:pPr>
      <w:r w:rsidRPr="00460B76">
        <w:rPr>
          <w:lang w:val="en-US"/>
        </w:rPr>
        <w:tab/>
        <w:t xml:space="preserve">if (FD_ISSET(keyfd, &amp;fdset)) {  </w:t>
      </w:r>
    </w:p>
    <w:p w:rsidR="00C73189" w:rsidRDefault="00C73189" w:rsidP="009E2DDE">
      <w:pPr>
        <w:pStyle w:val="a6"/>
      </w:pPr>
      <w:r w:rsidRPr="00460B76">
        <w:rPr>
          <w:lang w:val="en-US"/>
        </w:rPr>
        <w:t xml:space="preserve">          </w:t>
      </w:r>
      <w:r>
        <w:t xml:space="preserve">/*  </w:t>
      </w:r>
    </w:p>
    <w:p w:rsidR="00C73189" w:rsidRDefault="00C73189" w:rsidP="00952020">
      <w:pPr>
        <w:pStyle w:val="a6"/>
        <w:ind w:firstLineChars="550" w:firstLine="990"/>
      </w:pPr>
      <w:r>
        <w:t xml:space="preserve">*  </w:t>
      </w:r>
      <w:r>
        <w:rPr>
          <w:rFonts w:hint="eastAsia"/>
        </w:rPr>
        <w:t>文件描述符为</w:t>
      </w:r>
      <w:r>
        <w:t>keyfd</w:t>
      </w:r>
      <w:r>
        <w:rPr>
          <w:rFonts w:hint="eastAsia"/>
        </w:rPr>
        <w:t>的设备响应处理</w:t>
      </w:r>
      <w:r>
        <w:t xml:space="preserve">  </w:t>
      </w:r>
    </w:p>
    <w:p w:rsidR="00C73189" w:rsidRPr="009E2DDE" w:rsidRDefault="00C73189" w:rsidP="00952020">
      <w:pPr>
        <w:pStyle w:val="a6"/>
        <w:ind w:firstLineChars="550" w:firstLine="990"/>
      </w:pPr>
      <w:r>
        <w:t xml:space="preserve">*/ </w:t>
      </w:r>
    </w:p>
    <w:p w:rsidR="00C73189" w:rsidRPr="009E2DDE" w:rsidRDefault="00C73189" w:rsidP="00952020">
      <w:pPr>
        <w:pStyle w:val="a6"/>
        <w:ind w:firstLineChars="250" w:firstLine="450"/>
      </w:pPr>
      <w:r w:rsidRPr="009E2DDE">
        <w:t>}</w:t>
      </w:r>
    </w:p>
    <w:p w:rsidR="00C73189" w:rsidRDefault="00C73189" w:rsidP="00163AD4">
      <w:pPr>
        <w:spacing w:before="62" w:after="62"/>
      </w:pPr>
      <w:r>
        <w:rPr>
          <w:b/>
          <w:lang w:val="de-DE"/>
        </w:rPr>
        <w:tab/>
      </w:r>
      <w:r w:rsidRPr="00163AD4">
        <w:rPr>
          <w:rFonts w:hint="eastAsia"/>
        </w:rPr>
        <w:t>本实验例程为方便观察实验效果，每按下特定按键后，</w:t>
      </w:r>
      <w:r>
        <w:rPr>
          <w:rFonts w:hint="eastAsia"/>
        </w:rPr>
        <w:t>与之相邻的</w:t>
      </w:r>
      <w:r>
        <w:t>LED</w:t>
      </w:r>
      <w:r w:rsidRPr="00163AD4">
        <w:rPr>
          <w:rFonts w:hint="eastAsia"/>
        </w:rPr>
        <w:t>状态就会取反，反复按下按键，</w:t>
      </w:r>
      <w:r w:rsidRPr="00163AD4">
        <w:t>LED</w:t>
      </w:r>
      <w:r w:rsidRPr="00163AD4">
        <w:rPr>
          <w:rFonts w:hint="eastAsia"/>
        </w:rPr>
        <w:t>就会一亮一灭闪烁。</w:t>
      </w:r>
    </w:p>
    <w:p w:rsidR="00C73189" w:rsidRPr="00460B76" w:rsidRDefault="00C73189" w:rsidP="00EA770A">
      <w:pPr>
        <w:pStyle w:val="23"/>
        <w:spacing w:before="62" w:after="62"/>
        <w:ind w:firstLine="0"/>
        <w:rPr>
          <w:b/>
        </w:rPr>
      </w:pPr>
      <w:r w:rsidRPr="00F23A8B">
        <w:rPr>
          <w:rFonts w:hint="eastAsia"/>
          <w:b/>
          <w:lang w:val="de-DE"/>
        </w:rPr>
        <w:t>代码分析</w:t>
      </w:r>
      <w:r w:rsidRPr="00460B76">
        <w:rPr>
          <w:rFonts w:hint="eastAsia"/>
          <w:b/>
        </w:rPr>
        <w:t>：</w:t>
      </w:r>
    </w:p>
    <w:p w:rsidR="00C73189" w:rsidRPr="00460B76" w:rsidRDefault="00C73189" w:rsidP="00CA4E7F">
      <w:pPr>
        <w:pStyle w:val="a8"/>
      </w:pPr>
      <w:r>
        <w:rPr>
          <w:rFonts w:hint="eastAsia"/>
        </w:rPr>
        <w:t>程序清单</w:t>
      </w:r>
      <w:r>
        <w:t xml:space="preserve"> </w:t>
      </w:r>
      <w:r w:rsidR="00221946">
        <w:fldChar w:fldCharType="begin"/>
      </w:r>
      <w:r w:rsidR="00221946">
        <w:instrText xml:space="preserve"> STYLEREF 1 \s </w:instrText>
      </w:r>
      <w:r w:rsidR="00221946">
        <w:fldChar w:fldCharType="separate"/>
      </w:r>
      <w:r w:rsidR="00B96029">
        <w:rPr>
          <w:noProof/>
        </w:rPr>
        <w:t>9</w:t>
      </w:r>
      <w:r w:rsidR="00221946">
        <w:rPr>
          <w:noProof/>
        </w:rPr>
        <w:fldChar w:fldCharType="end"/>
      </w:r>
      <w:r>
        <w:t>.</w:t>
      </w:r>
      <w:r>
        <w:fldChar w:fldCharType="begin"/>
      </w:r>
      <w:r>
        <w:instrText xml:space="preserve"> SEQ </w:instrText>
      </w:r>
      <w:r>
        <w:rPr>
          <w:rFonts w:hint="eastAsia"/>
        </w:rPr>
        <w:instrText>程序清单</w:instrText>
      </w:r>
      <w:r>
        <w:instrText xml:space="preserve"> \* ARABIC \s 1 </w:instrText>
      </w:r>
      <w:r>
        <w:fldChar w:fldCharType="separate"/>
      </w:r>
      <w:r w:rsidR="00B96029">
        <w:rPr>
          <w:noProof/>
        </w:rPr>
        <w:t>2</w:t>
      </w:r>
      <w:r>
        <w:fldChar w:fldCharType="end"/>
      </w:r>
      <w:r>
        <w:t xml:space="preserve">  </w:t>
      </w:r>
      <w:r w:rsidRPr="00460B76">
        <w:t>gpio_in.c</w:t>
      </w:r>
    </w:p>
    <w:p w:rsidR="00C73189" w:rsidRPr="00460B76" w:rsidRDefault="00C73189" w:rsidP="00CC63CC">
      <w:pPr>
        <w:pStyle w:val="a6"/>
        <w:rPr>
          <w:lang w:val="en-US"/>
        </w:rPr>
      </w:pPr>
      <w:r w:rsidRPr="00460B76">
        <w:rPr>
          <w:lang w:val="en-US"/>
        </w:rPr>
        <w:t>#include &lt;stdio.h&gt;</w:t>
      </w:r>
    </w:p>
    <w:p w:rsidR="00C73189" w:rsidRPr="00460B76" w:rsidRDefault="00C73189" w:rsidP="00CC63CC">
      <w:pPr>
        <w:pStyle w:val="a6"/>
        <w:rPr>
          <w:lang w:val="en-US"/>
        </w:rPr>
      </w:pPr>
      <w:r w:rsidRPr="00460B76">
        <w:rPr>
          <w:lang w:val="en-US"/>
        </w:rPr>
        <w:t>#include &lt;unistd.h&gt;</w:t>
      </w:r>
    </w:p>
    <w:p w:rsidR="00C73189" w:rsidRPr="00460B76" w:rsidRDefault="00C73189" w:rsidP="00CC63CC">
      <w:pPr>
        <w:pStyle w:val="a6"/>
        <w:rPr>
          <w:lang w:val="en-US"/>
        </w:rPr>
      </w:pPr>
      <w:r w:rsidRPr="00460B76">
        <w:rPr>
          <w:lang w:val="en-US"/>
        </w:rPr>
        <w:t>#include &lt;fcntl.h&gt;</w:t>
      </w:r>
    </w:p>
    <w:p w:rsidR="00C73189" w:rsidRPr="00460B76" w:rsidRDefault="00C73189" w:rsidP="00CC63CC">
      <w:pPr>
        <w:pStyle w:val="a6"/>
        <w:rPr>
          <w:lang w:val="en-US"/>
        </w:rPr>
      </w:pPr>
      <w:r w:rsidRPr="00460B76">
        <w:rPr>
          <w:lang w:val="en-US"/>
        </w:rPr>
        <w:t>#include &lt;sys/select.h&gt;</w:t>
      </w:r>
    </w:p>
    <w:p w:rsidR="00C73189" w:rsidRPr="00460B76" w:rsidRDefault="00C73189" w:rsidP="00CC63CC">
      <w:pPr>
        <w:pStyle w:val="a6"/>
        <w:rPr>
          <w:lang w:val="en-US"/>
        </w:rPr>
      </w:pPr>
      <w:r w:rsidRPr="00460B76">
        <w:rPr>
          <w:lang w:val="en-US"/>
        </w:rPr>
        <w:t>#include &lt;sys/gpiofd.h&gt;</w:t>
      </w:r>
    </w:p>
    <w:p w:rsidR="00C73189" w:rsidRPr="00460B76" w:rsidRDefault="00C73189" w:rsidP="00CC63CC">
      <w:pPr>
        <w:pStyle w:val="a6"/>
        <w:rPr>
          <w:lang w:val="en-US"/>
        </w:rPr>
      </w:pPr>
      <w:r w:rsidRPr="00460B76">
        <w:rPr>
          <w:lang w:val="en-US"/>
        </w:rPr>
        <w:t>/******************************************************************************</w:t>
      </w:r>
    </w:p>
    <w:p w:rsidR="00C73189" w:rsidRPr="00460B76" w:rsidRDefault="00C73189" w:rsidP="00CC63CC">
      <w:pPr>
        <w:pStyle w:val="a6"/>
        <w:rPr>
          <w:lang w:val="en-US"/>
        </w:rPr>
      </w:pPr>
      <w:r w:rsidRPr="00460B76">
        <w:rPr>
          <w:lang w:val="en-US"/>
        </w:rPr>
        <w:t xml:space="preserve">** </w:t>
      </w:r>
      <w:r w:rsidRPr="00CC63CC">
        <w:rPr>
          <w:rFonts w:hint="eastAsia"/>
        </w:rPr>
        <w:t>函数名称</w:t>
      </w:r>
      <w:r w:rsidRPr="00460B76">
        <w:rPr>
          <w:lang w:val="en-US"/>
        </w:rPr>
        <w:t>: main</w:t>
      </w:r>
    </w:p>
    <w:p w:rsidR="00C73189" w:rsidRPr="00460B76" w:rsidRDefault="00C73189" w:rsidP="00CC63CC">
      <w:pPr>
        <w:pStyle w:val="a6"/>
        <w:rPr>
          <w:lang w:val="en-US"/>
        </w:rPr>
      </w:pPr>
      <w:r w:rsidRPr="00460B76">
        <w:rPr>
          <w:lang w:val="en-US"/>
        </w:rPr>
        <w:lastRenderedPageBreak/>
        <w:t xml:space="preserve">** </w:t>
      </w:r>
      <w:r w:rsidRPr="00CC63CC">
        <w:rPr>
          <w:rFonts w:hint="eastAsia"/>
        </w:rPr>
        <w:t>功能描述</w:t>
      </w:r>
      <w:r w:rsidRPr="00460B76">
        <w:rPr>
          <w:lang w:val="en-US"/>
        </w:rPr>
        <w:t xml:space="preserve">: </w:t>
      </w:r>
      <w:r w:rsidRPr="00CC63CC">
        <w:rPr>
          <w:rFonts w:hint="eastAsia"/>
        </w:rPr>
        <w:t>程序主函数</w:t>
      </w:r>
    </w:p>
    <w:p w:rsidR="00C73189" w:rsidRPr="00460B76" w:rsidRDefault="00C73189" w:rsidP="00CC63CC">
      <w:pPr>
        <w:pStyle w:val="a6"/>
        <w:rPr>
          <w:lang w:val="en-US"/>
        </w:rPr>
      </w:pPr>
      <w:r w:rsidRPr="00460B76">
        <w:rPr>
          <w:lang w:val="en-US"/>
        </w:rPr>
        <w:t>******************************************************************************/</w:t>
      </w:r>
    </w:p>
    <w:p w:rsidR="00C73189" w:rsidRPr="00460B76" w:rsidRDefault="00C73189" w:rsidP="00CC63CC">
      <w:pPr>
        <w:pStyle w:val="a6"/>
        <w:rPr>
          <w:lang w:val="en-US"/>
        </w:rPr>
      </w:pPr>
      <w:r w:rsidRPr="00460B76">
        <w:rPr>
          <w:lang w:val="en-US"/>
        </w:rPr>
        <w:t>int main (int argc, char *argv[])</w:t>
      </w:r>
    </w:p>
    <w:p w:rsidR="00C73189" w:rsidRPr="00460B76" w:rsidRDefault="00C73189" w:rsidP="00CC63CC">
      <w:pPr>
        <w:pStyle w:val="a6"/>
        <w:rPr>
          <w:lang w:val="en-US"/>
        </w:rPr>
      </w:pPr>
      <w:r w:rsidRPr="00460B76">
        <w:rPr>
          <w:lang w:val="en-US"/>
        </w:rPr>
        <w:t>{</w:t>
      </w:r>
    </w:p>
    <w:p w:rsidR="00C73189" w:rsidRPr="00460B76" w:rsidRDefault="00C73189" w:rsidP="00952020">
      <w:pPr>
        <w:pStyle w:val="a6"/>
        <w:ind w:firstLineChars="200" w:firstLine="360"/>
        <w:rPr>
          <w:lang w:val="en-US"/>
        </w:rPr>
      </w:pPr>
      <w:r w:rsidRPr="00460B76">
        <w:rPr>
          <w:lang w:val="en-US"/>
        </w:rPr>
        <w:t xml:space="preserve">int    </w:t>
      </w:r>
      <w:r w:rsidRPr="00460B76">
        <w:rPr>
          <w:lang w:val="en-US"/>
        </w:rPr>
        <w:tab/>
        <w:t>ret;</w:t>
      </w:r>
    </w:p>
    <w:p w:rsidR="00C73189" w:rsidRPr="00460B76" w:rsidRDefault="00C73189" w:rsidP="00CC63CC">
      <w:pPr>
        <w:pStyle w:val="a6"/>
        <w:rPr>
          <w:lang w:val="en-US"/>
        </w:rPr>
      </w:pPr>
      <w:r w:rsidRPr="00460B76">
        <w:rPr>
          <w:lang w:val="en-US"/>
        </w:rPr>
        <w:t xml:space="preserve">    fd_set </w:t>
      </w:r>
      <w:r w:rsidRPr="00460B76">
        <w:rPr>
          <w:lang w:val="en-US"/>
        </w:rPr>
        <w:tab/>
        <w:t>fdset;</w:t>
      </w:r>
    </w:p>
    <w:p w:rsidR="00C73189" w:rsidRPr="00460B76" w:rsidRDefault="00C73189" w:rsidP="00CC63CC">
      <w:pPr>
        <w:pStyle w:val="a6"/>
        <w:rPr>
          <w:lang w:val="en-US"/>
        </w:rPr>
      </w:pPr>
      <w:r w:rsidRPr="00460B76">
        <w:rPr>
          <w:lang w:val="en-US"/>
        </w:rPr>
        <w:t xml:space="preserve">    uint8_t </w:t>
      </w:r>
      <w:r w:rsidRPr="00460B76">
        <w:rPr>
          <w:lang w:val="en-US"/>
        </w:rPr>
        <w:tab/>
        <w:t>value;</w:t>
      </w:r>
    </w:p>
    <w:p w:rsidR="00C73189" w:rsidRPr="00460B76" w:rsidRDefault="00033063" w:rsidP="00CC63CC">
      <w:pPr>
        <w:pStyle w:val="a6"/>
        <w:rPr>
          <w:lang w:val="en-US"/>
        </w:rPr>
      </w:pPr>
      <w:r>
        <w:rPr>
          <w:lang w:val="en-US"/>
        </w:rPr>
        <w:t xml:space="preserve">    int    </w:t>
      </w:r>
      <w:r>
        <w:rPr>
          <w:lang w:val="en-US"/>
        </w:rPr>
        <w:tab/>
        <w:t xml:space="preserve">led_num  = </w:t>
      </w:r>
      <w:r w:rsidR="00626712">
        <w:rPr>
          <w:lang w:val="en-US"/>
        </w:rPr>
        <w:t>24</w:t>
      </w:r>
      <w:r w:rsidR="00C73189" w:rsidRPr="00460B76">
        <w:rPr>
          <w:lang w:val="en-US"/>
        </w:rPr>
        <w:t xml:space="preserve">;                                     /*  gpio LED </w:t>
      </w:r>
      <w:r w:rsidR="00C73189" w:rsidRPr="00CC63CC">
        <w:rPr>
          <w:rFonts w:hint="eastAsia"/>
        </w:rPr>
        <w:t>的编号</w:t>
      </w:r>
      <w:r w:rsidR="00C73189" w:rsidRPr="00460B76">
        <w:rPr>
          <w:lang w:val="en-US"/>
        </w:rPr>
        <w:t xml:space="preserve">    */</w:t>
      </w:r>
    </w:p>
    <w:p w:rsidR="00C73189" w:rsidRPr="00460B76" w:rsidRDefault="00027114" w:rsidP="00CC63CC">
      <w:pPr>
        <w:pStyle w:val="a6"/>
        <w:rPr>
          <w:lang w:val="en-US"/>
        </w:rPr>
      </w:pPr>
      <w:r>
        <w:rPr>
          <w:lang w:val="en-US"/>
        </w:rPr>
        <w:t xml:space="preserve">    int    </w:t>
      </w:r>
      <w:r>
        <w:rPr>
          <w:lang w:val="en-US"/>
        </w:rPr>
        <w:tab/>
        <w:t xml:space="preserve">key_num  = </w:t>
      </w:r>
      <w:r w:rsidR="00626712">
        <w:rPr>
          <w:lang w:val="en-US"/>
        </w:rPr>
        <w:t>36</w:t>
      </w:r>
      <w:r w:rsidR="00C73189" w:rsidRPr="00460B76">
        <w:rPr>
          <w:lang w:val="en-US"/>
        </w:rPr>
        <w:t xml:space="preserve">;                                    </w:t>
      </w:r>
      <w:r w:rsidR="00485960">
        <w:rPr>
          <w:rFonts w:hint="eastAsia"/>
          <w:lang w:val="en-US"/>
        </w:rPr>
        <w:t xml:space="preserve"> </w:t>
      </w:r>
      <w:r w:rsidR="00C73189" w:rsidRPr="00460B76">
        <w:rPr>
          <w:lang w:val="en-US"/>
        </w:rPr>
        <w:t xml:space="preserve">/*  gpio KEY </w:t>
      </w:r>
      <w:r w:rsidR="00C73189" w:rsidRPr="00CC63CC">
        <w:rPr>
          <w:rFonts w:hint="eastAsia"/>
        </w:rPr>
        <w:t>的编号</w:t>
      </w:r>
      <w:r w:rsidR="00C73189" w:rsidRPr="00460B76">
        <w:rPr>
          <w:lang w:val="en-US"/>
        </w:rPr>
        <w:t xml:space="preserve">    */</w:t>
      </w:r>
    </w:p>
    <w:p w:rsidR="00C73189" w:rsidRPr="00460B76" w:rsidRDefault="00C73189" w:rsidP="00CC63CC">
      <w:pPr>
        <w:pStyle w:val="a6"/>
        <w:rPr>
          <w:lang w:val="en-US"/>
        </w:rPr>
      </w:pPr>
      <w:r w:rsidRPr="00460B76">
        <w:rPr>
          <w:lang w:val="en-US"/>
        </w:rPr>
        <w:t xml:space="preserve">    int  </w:t>
      </w:r>
      <w:r w:rsidRPr="00460B76">
        <w:rPr>
          <w:lang w:val="en-US"/>
        </w:rPr>
        <w:tab/>
        <w:t>ledfd, keyfd;</w:t>
      </w:r>
    </w:p>
    <w:p w:rsidR="00C73189" w:rsidRPr="00460B76" w:rsidRDefault="00C73189" w:rsidP="00CC63CC">
      <w:pPr>
        <w:pStyle w:val="a6"/>
        <w:rPr>
          <w:lang w:val="en-US"/>
        </w:rPr>
      </w:pPr>
      <w:r w:rsidRPr="00460B76">
        <w:rPr>
          <w:lang w:val="en-US"/>
        </w:rPr>
        <w:t xml:space="preserve">    /*</w:t>
      </w:r>
    </w:p>
    <w:p w:rsidR="00C73189" w:rsidRPr="00460B76" w:rsidRDefault="00C73189" w:rsidP="00CC63CC">
      <w:pPr>
        <w:pStyle w:val="a6"/>
        <w:rPr>
          <w:lang w:val="en-US"/>
        </w:rPr>
      </w:pPr>
      <w:r w:rsidRPr="00460B76">
        <w:rPr>
          <w:lang w:val="en-US"/>
        </w:rPr>
        <w:t xml:space="preserve">     * </w:t>
      </w:r>
      <w:r w:rsidRPr="00CC63CC">
        <w:rPr>
          <w:rFonts w:hint="eastAsia"/>
        </w:rPr>
        <w:t>打开</w:t>
      </w:r>
      <w:r w:rsidRPr="00460B76">
        <w:rPr>
          <w:lang w:val="en-US"/>
        </w:rPr>
        <w:t xml:space="preserve"> LED </w:t>
      </w:r>
      <w:r w:rsidRPr="00CC63CC">
        <w:rPr>
          <w:rFonts w:hint="eastAsia"/>
        </w:rPr>
        <w:t>的</w:t>
      </w:r>
      <w:r w:rsidRPr="00460B76">
        <w:rPr>
          <w:lang w:val="en-US"/>
        </w:rPr>
        <w:t xml:space="preserve"> GPIO </w:t>
      </w:r>
      <w:r w:rsidRPr="00CC63CC">
        <w:rPr>
          <w:rFonts w:hint="eastAsia"/>
        </w:rPr>
        <w:t>文件</w:t>
      </w:r>
    </w:p>
    <w:p w:rsidR="00C73189" w:rsidRPr="00460B76" w:rsidRDefault="00C73189" w:rsidP="00CC63CC">
      <w:pPr>
        <w:pStyle w:val="a6"/>
        <w:rPr>
          <w:lang w:val="en-US"/>
        </w:rPr>
      </w:pPr>
      <w:r w:rsidRPr="00460B76">
        <w:rPr>
          <w:lang w:val="en-US"/>
        </w:rPr>
        <w:t xml:space="preserve">     */</w:t>
      </w:r>
    </w:p>
    <w:p w:rsidR="00C73189" w:rsidRPr="00460B76" w:rsidRDefault="00C73189" w:rsidP="00CC63CC">
      <w:pPr>
        <w:pStyle w:val="a6"/>
        <w:rPr>
          <w:lang w:val="en-US"/>
        </w:rPr>
      </w:pPr>
      <w:r w:rsidRPr="00460B76">
        <w:rPr>
          <w:lang w:val="en-US"/>
        </w:rPr>
        <w:t xml:space="preserve">    ledfd = gpiofd(led_num, O_WRONLY, GPIO_FLAG_OUT_INIT_LOW);</w:t>
      </w:r>
    </w:p>
    <w:p w:rsidR="00C73189" w:rsidRPr="00460B76" w:rsidRDefault="00C73189" w:rsidP="00CC63CC">
      <w:pPr>
        <w:pStyle w:val="a6"/>
        <w:rPr>
          <w:lang w:val="en-US"/>
        </w:rPr>
      </w:pPr>
      <w:r w:rsidRPr="00460B76">
        <w:rPr>
          <w:lang w:val="en-US"/>
        </w:rPr>
        <w:t xml:space="preserve">    if (ledfd &lt; 0) {</w:t>
      </w:r>
    </w:p>
    <w:p w:rsidR="00C73189" w:rsidRPr="00460B76" w:rsidRDefault="00C73189" w:rsidP="00CC63CC">
      <w:pPr>
        <w:pStyle w:val="a6"/>
        <w:rPr>
          <w:lang w:val="en-US"/>
        </w:rPr>
      </w:pPr>
      <w:r w:rsidRPr="00460B76">
        <w:rPr>
          <w:lang w:val="en-US"/>
        </w:rPr>
        <w:t xml:space="preserve">        printf("gpiofd create error!\n");</w:t>
      </w:r>
    </w:p>
    <w:p w:rsidR="00C73189" w:rsidRPr="00460B76" w:rsidRDefault="00C73189" w:rsidP="00CC63CC">
      <w:pPr>
        <w:pStyle w:val="a6"/>
        <w:rPr>
          <w:lang w:val="en-US"/>
        </w:rPr>
      </w:pPr>
      <w:r w:rsidRPr="00460B76">
        <w:rPr>
          <w:lang w:val="en-US"/>
        </w:rPr>
        <w:t xml:space="preserve">        return  (-1);</w:t>
      </w:r>
    </w:p>
    <w:p w:rsidR="00C73189" w:rsidRPr="00460B76" w:rsidRDefault="00C73189" w:rsidP="00CC63CC">
      <w:pPr>
        <w:pStyle w:val="a6"/>
        <w:rPr>
          <w:lang w:val="en-US"/>
        </w:rPr>
      </w:pPr>
      <w:r w:rsidRPr="00460B76">
        <w:rPr>
          <w:lang w:val="en-US"/>
        </w:rPr>
        <w:t xml:space="preserve">    }</w:t>
      </w:r>
    </w:p>
    <w:p w:rsidR="00C73189" w:rsidRPr="00460B76" w:rsidRDefault="00C73189" w:rsidP="00CC63CC">
      <w:pPr>
        <w:pStyle w:val="a6"/>
        <w:rPr>
          <w:lang w:val="en-US"/>
        </w:rPr>
      </w:pPr>
      <w:r w:rsidRPr="00460B76">
        <w:rPr>
          <w:lang w:val="en-US"/>
        </w:rPr>
        <w:t xml:space="preserve">    /*</w:t>
      </w:r>
    </w:p>
    <w:p w:rsidR="00C73189" w:rsidRPr="00460B76" w:rsidRDefault="00C73189" w:rsidP="00CC63CC">
      <w:pPr>
        <w:pStyle w:val="a6"/>
        <w:rPr>
          <w:lang w:val="en-US"/>
        </w:rPr>
      </w:pPr>
      <w:r w:rsidRPr="00460B76">
        <w:rPr>
          <w:lang w:val="en-US"/>
        </w:rPr>
        <w:t xml:space="preserve">     * </w:t>
      </w:r>
      <w:r w:rsidRPr="00CC63CC">
        <w:rPr>
          <w:rFonts w:hint="eastAsia"/>
        </w:rPr>
        <w:t>打开</w:t>
      </w:r>
      <w:r w:rsidRPr="00460B76">
        <w:rPr>
          <w:lang w:val="en-US"/>
        </w:rPr>
        <w:t xml:space="preserve"> KEY </w:t>
      </w:r>
      <w:r w:rsidRPr="00CC63CC">
        <w:rPr>
          <w:rFonts w:hint="eastAsia"/>
        </w:rPr>
        <w:t>的</w:t>
      </w:r>
      <w:r w:rsidRPr="00460B76">
        <w:rPr>
          <w:lang w:val="en-US"/>
        </w:rPr>
        <w:t xml:space="preserve"> GPIO </w:t>
      </w:r>
      <w:r w:rsidRPr="00CC63CC">
        <w:rPr>
          <w:rFonts w:hint="eastAsia"/>
        </w:rPr>
        <w:t>文件</w:t>
      </w:r>
      <w:r w:rsidRPr="00460B76">
        <w:rPr>
          <w:rFonts w:hint="eastAsia"/>
          <w:lang w:val="en-US"/>
        </w:rPr>
        <w:t>，</w:t>
      </w:r>
      <w:r w:rsidRPr="00CC63CC">
        <w:rPr>
          <w:rFonts w:hint="eastAsia"/>
        </w:rPr>
        <w:t>配置为下降沿触发中断</w:t>
      </w:r>
    </w:p>
    <w:p w:rsidR="00C73189" w:rsidRPr="00460B76" w:rsidRDefault="00C73189" w:rsidP="00CC63CC">
      <w:pPr>
        <w:pStyle w:val="a6"/>
        <w:rPr>
          <w:lang w:val="en-US"/>
        </w:rPr>
      </w:pPr>
      <w:r w:rsidRPr="00460B76">
        <w:rPr>
          <w:lang w:val="en-US"/>
        </w:rPr>
        <w:t xml:space="preserve">     */</w:t>
      </w:r>
    </w:p>
    <w:p w:rsidR="00C73189" w:rsidRPr="00460B76" w:rsidRDefault="00C73189" w:rsidP="00CC63CC">
      <w:pPr>
        <w:pStyle w:val="a6"/>
        <w:rPr>
          <w:lang w:val="en-US"/>
        </w:rPr>
      </w:pPr>
      <w:r w:rsidRPr="00460B76">
        <w:rPr>
          <w:lang w:val="en-US"/>
        </w:rPr>
        <w:t xml:space="preserve">    keyfd = gpiofd(key_num, O_RDONLY, GPIO_FLAG_TRIG_FALL);</w:t>
      </w:r>
    </w:p>
    <w:p w:rsidR="00C73189" w:rsidRPr="00460B76" w:rsidRDefault="00C73189" w:rsidP="00CC63CC">
      <w:pPr>
        <w:pStyle w:val="a6"/>
        <w:rPr>
          <w:lang w:val="en-US"/>
        </w:rPr>
      </w:pPr>
      <w:r w:rsidRPr="00460B76">
        <w:rPr>
          <w:lang w:val="en-US"/>
        </w:rPr>
        <w:t xml:space="preserve">    if (keyfd &lt; 0) {</w:t>
      </w:r>
    </w:p>
    <w:p w:rsidR="00C73189" w:rsidRPr="00460B76" w:rsidRDefault="00C73189" w:rsidP="00CC63CC">
      <w:pPr>
        <w:pStyle w:val="a6"/>
        <w:rPr>
          <w:lang w:val="en-US"/>
        </w:rPr>
      </w:pPr>
      <w:r w:rsidRPr="00460B76">
        <w:rPr>
          <w:lang w:val="en-US"/>
        </w:rPr>
        <w:t xml:space="preserve">        printf("gpiofd create error!");</w:t>
      </w:r>
    </w:p>
    <w:p w:rsidR="00C73189" w:rsidRPr="00460B76" w:rsidRDefault="00C73189" w:rsidP="00CC63CC">
      <w:pPr>
        <w:pStyle w:val="a6"/>
        <w:rPr>
          <w:lang w:val="en-US"/>
        </w:rPr>
      </w:pPr>
      <w:r w:rsidRPr="00460B76">
        <w:rPr>
          <w:lang w:val="en-US"/>
        </w:rPr>
        <w:t xml:space="preserve">        return  (-1);</w:t>
      </w:r>
    </w:p>
    <w:p w:rsidR="00C73189" w:rsidRPr="00460B76" w:rsidRDefault="00C73189" w:rsidP="00CC63CC">
      <w:pPr>
        <w:pStyle w:val="a6"/>
        <w:rPr>
          <w:lang w:val="en-US"/>
        </w:rPr>
      </w:pPr>
      <w:r w:rsidRPr="00460B76">
        <w:rPr>
          <w:lang w:val="en-US"/>
        </w:rPr>
        <w:t xml:space="preserve">    }</w:t>
      </w:r>
    </w:p>
    <w:p w:rsidR="00C73189" w:rsidRPr="00460B76" w:rsidRDefault="00C73189" w:rsidP="00CC63CC">
      <w:pPr>
        <w:pStyle w:val="a6"/>
        <w:rPr>
          <w:lang w:val="en-US"/>
        </w:rPr>
      </w:pPr>
      <w:r w:rsidRPr="00460B76">
        <w:rPr>
          <w:lang w:val="en-US"/>
        </w:rPr>
        <w:t xml:space="preserve">    /*</w:t>
      </w:r>
    </w:p>
    <w:p w:rsidR="00C73189" w:rsidRPr="00460B76" w:rsidRDefault="00C73189" w:rsidP="00CC63CC">
      <w:pPr>
        <w:pStyle w:val="a6"/>
        <w:rPr>
          <w:lang w:val="en-US"/>
        </w:rPr>
      </w:pPr>
      <w:r w:rsidRPr="00460B76">
        <w:rPr>
          <w:lang w:val="en-US"/>
        </w:rPr>
        <w:t xml:space="preserve">     * </w:t>
      </w:r>
      <w:r w:rsidRPr="00CC63CC">
        <w:rPr>
          <w:rFonts w:hint="eastAsia"/>
        </w:rPr>
        <w:t>调用</w:t>
      </w:r>
      <w:r w:rsidRPr="00460B76">
        <w:rPr>
          <w:lang w:val="en-US"/>
        </w:rPr>
        <w:t xml:space="preserve"> select </w:t>
      </w:r>
      <w:r w:rsidRPr="00CC63CC">
        <w:rPr>
          <w:rFonts w:hint="eastAsia"/>
        </w:rPr>
        <w:t>等待按键被按下</w:t>
      </w:r>
    </w:p>
    <w:p w:rsidR="00C73189" w:rsidRPr="00460B76" w:rsidRDefault="00C73189" w:rsidP="00CC63CC">
      <w:pPr>
        <w:pStyle w:val="a6"/>
        <w:rPr>
          <w:lang w:val="en-US"/>
        </w:rPr>
      </w:pPr>
      <w:r w:rsidRPr="00460B76">
        <w:rPr>
          <w:lang w:val="en-US"/>
        </w:rPr>
        <w:t xml:space="preserve">     */</w:t>
      </w:r>
    </w:p>
    <w:p w:rsidR="00C73189" w:rsidRPr="00460B76" w:rsidRDefault="00C73189" w:rsidP="00CC63CC">
      <w:pPr>
        <w:pStyle w:val="a6"/>
        <w:rPr>
          <w:lang w:val="en-US"/>
        </w:rPr>
      </w:pPr>
      <w:r w:rsidRPr="00460B76">
        <w:rPr>
          <w:lang w:val="en-US"/>
        </w:rPr>
        <w:t xml:space="preserve">    FD_ZERO(&amp;fdset);</w:t>
      </w:r>
    </w:p>
    <w:p w:rsidR="00C73189" w:rsidRPr="00460B76" w:rsidRDefault="00C73189" w:rsidP="00952020">
      <w:pPr>
        <w:pStyle w:val="a6"/>
        <w:ind w:firstLineChars="200" w:firstLine="360"/>
        <w:rPr>
          <w:lang w:val="en-US"/>
        </w:rPr>
      </w:pPr>
    </w:p>
    <w:p w:rsidR="00C73189" w:rsidRPr="00460B76" w:rsidRDefault="00C73189" w:rsidP="00952020">
      <w:pPr>
        <w:pStyle w:val="a6"/>
        <w:ind w:firstLineChars="200" w:firstLine="360"/>
        <w:rPr>
          <w:lang w:val="en-US"/>
        </w:rPr>
      </w:pPr>
      <w:r w:rsidRPr="00460B76">
        <w:rPr>
          <w:lang w:val="en-US"/>
        </w:rPr>
        <w:t>while (1) {</w:t>
      </w:r>
    </w:p>
    <w:p w:rsidR="00C73189" w:rsidRPr="00460B76" w:rsidRDefault="00C73189" w:rsidP="00CC63CC">
      <w:pPr>
        <w:pStyle w:val="a6"/>
        <w:rPr>
          <w:lang w:val="en-US"/>
        </w:rPr>
      </w:pPr>
      <w:r w:rsidRPr="00460B76">
        <w:rPr>
          <w:lang w:val="en-US"/>
        </w:rPr>
        <w:t xml:space="preserve">        FD_SET(keyfd, &amp;fdset);</w:t>
      </w:r>
    </w:p>
    <w:p w:rsidR="00C73189" w:rsidRPr="00460B76" w:rsidRDefault="00C73189" w:rsidP="00CC63CC">
      <w:pPr>
        <w:pStyle w:val="a6"/>
        <w:rPr>
          <w:lang w:val="en-US"/>
        </w:rPr>
      </w:pPr>
      <w:r w:rsidRPr="00460B76">
        <w:rPr>
          <w:lang w:val="en-US"/>
        </w:rPr>
        <w:t xml:space="preserve"> </w:t>
      </w:r>
    </w:p>
    <w:p w:rsidR="00C73189" w:rsidRPr="00460B76" w:rsidRDefault="00C73189" w:rsidP="00CC63CC">
      <w:pPr>
        <w:pStyle w:val="a6"/>
        <w:rPr>
          <w:lang w:val="en-US"/>
        </w:rPr>
      </w:pPr>
      <w:r w:rsidRPr="00460B76">
        <w:rPr>
          <w:lang w:val="en-US"/>
        </w:rPr>
        <w:t xml:space="preserve">        ret = select(keyfd + 1, &amp;fdset, NULL, NULL, NULL);</w:t>
      </w:r>
    </w:p>
    <w:p w:rsidR="00C73189" w:rsidRPr="00460B76" w:rsidRDefault="00C73189" w:rsidP="00CC63CC">
      <w:pPr>
        <w:pStyle w:val="a6"/>
        <w:rPr>
          <w:lang w:val="en-US"/>
        </w:rPr>
      </w:pPr>
      <w:r w:rsidRPr="00460B76">
        <w:rPr>
          <w:lang w:val="en-US"/>
        </w:rPr>
        <w:t xml:space="preserve">        if (ret == 1) {</w:t>
      </w:r>
    </w:p>
    <w:p w:rsidR="00C73189" w:rsidRPr="00460B76" w:rsidRDefault="00C73189" w:rsidP="00CC63CC">
      <w:pPr>
        <w:pStyle w:val="a6"/>
        <w:rPr>
          <w:lang w:val="en-US"/>
        </w:rPr>
      </w:pPr>
      <w:r w:rsidRPr="00460B76">
        <w:rPr>
          <w:lang w:val="en-US"/>
        </w:rPr>
        <w:t xml:space="preserve">            gpiofd_read(keyfd, &amp;value);</w:t>
      </w:r>
    </w:p>
    <w:p w:rsidR="00C73189" w:rsidRPr="00460B76" w:rsidRDefault="00C73189" w:rsidP="00CC63CC">
      <w:pPr>
        <w:pStyle w:val="a6"/>
        <w:rPr>
          <w:lang w:val="en-US"/>
        </w:rPr>
      </w:pPr>
      <w:r w:rsidRPr="00460B76">
        <w:rPr>
          <w:lang w:val="en-US"/>
        </w:rPr>
        <w:t xml:space="preserve">            printf("value : %d\n", value);</w:t>
      </w:r>
    </w:p>
    <w:p w:rsidR="00C73189" w:rsidRPr="00460B76" w:rsidRDefault="00C73189" w:rsidP="00CC63CC">
      <w:pPr>
        <w:pStyle w:val="a6"/>
        <w:rPr>
          <w:lang w:val="en-US"/>
        </w:rPr>
      </w:pPr>
      <w:r w:rsidRPr="00460B76">
        <w:rPr>
          <w:lang w:val="en-US"/>
        </w:rPr>
        <w:t xml:space="preserve">            /*</w:t>
      </w:r>
    </w:p>
    <w:p w:rsidR="00C73189" w:rsidRPr="00460B76" w:rsidRDefault="00C73189" w:rsidP="00CC63CC">
      <w:pPr>
        <w:pStyle w:val="a6"/>
        <w:rPr>
          <w:lang w:val="en-US"/>
        </w:rPr>
      </w:pPr>
      <w:r w:rsidRPr="00460B76">
        <w:rPr>
          <w:lang w:val="en-US"/>
        </w:rPr>
        <w:t xml:space="preserve">             * </w:t>
      </w:r>
      <w:r w:rsidRPr="00CC63CC">
        <w:rPr>
          <w:rFonts w:hint="eastAsia"/>
        </w:rPr>
        <w:t>对</w:t>
      </w:r>
      <w:r w:rsidRPr="00460B76">
        <w:rPr>
          <w:lang w:val="en-US"/>
        </w:rPr>
        <w:t xml:space="preserve"> LED </w:t>
      </w:r>
      <w:r w:rsidRPr="00CC63CC">
        <w:rPr>
          <w:rFonts w:hint="eastAsia"/>
        </w:rPr>
        <w:t>进行取反操作</w:t>
      </w:r>
    </w:p>
    <w:p w:rsidR="00C73189" w:rsidRPr="00460B76" w:rsidRDefault="00C73189" w:rsidP="00CC63CC">
      <w:pPr>
        <w:pStyle w:val="a6"/>
        <w:rPr>
          <w:lang w:val="en-US"/>
        </w:rPr>
      </w:pPr>
      <w:r w:rsidRPr="00460B76">
        <w:rPr>
          <w:lang w:val="en-US"/>
        </w:rPr>
        <w:t xml:space="preserve">             */</w:t>
      </w:r>
    </w:p>
    <w:p w:rsidR="00C73189" w:rsidRPr="00460B76" w:rsidRDefault="00C73189" w:rsidP="00CC63CC">
      <w:pPr>
        <w:pStyle w:val="a6"/>
        <w:rPr>
          <w:lang w:val="en-US"/>
        </w:rPr>
      </w:pPr>
      <w:r w:rsidRPr="00460B76">
        <w:rPr>
          <w:lang w:val="en-US"/>
        </w:rPr>
        <w:t xml:space="preserve">            gpiofd_read(ledfd, &amp;value);</w:t>
      </w:r>
    </w:p>
    <w:p w:rsidR="00C73189" w:rsidRPr="00460B76" w:rsidRDefault="00C73189" w:rsidP="00CC63CC">
      <w:pPr>
        <w:pStyle w:val="a6"/>
        <w:rPr>
          <w:lang w:val="en-US"/>
        </w:rPr>
      </w:pPr>
      <w:r w:rsidRPr="00460B76">
        <w:rPr>
          <w:lang w:val="en-US"/>
        </w:rPr>
        <w:t xml:space="preserve">            value = !value;</w:t>
      </w:r>
    </w:p>
    <w:p w:rsidR="00C73189" w:rsidRPr="00460B76" w:rsidRDefault="00C73189" w:rsidP="00CC63CC">
      <w:pPr>
        <w:pStyle w:val="a6"/>
        <w:rPr>
          <w:lang w:val="en-US"/>
        </w:rPr>
      </w:pPr>
      <w:r w:rsidRPr="00460B76">
        <w:rPr>
          <w:lang w:val="en-US"/>
        </w:rPr>
        <w:t xml:space="preserve">            gpiofd_write(ledfd, value);</w:t>
      </w:r>
    </w:p>
    <w:p w:rsidR="00C73189" w:rsidRPr="00460B76" w:rsidRDefault="00C73189" w:rsidP="00C2377B">
      <w:pPr>
        <w:pStyle w:val="a6"/>
        <w:rPr>
          <w:lang w:val="en-US"/>
        </w:rPr>
      </w:pPr>
      <w:r w:rsidRPr="00460B76">
        <w:rPr>
          <w:lang w:val="en-US"/>
        </w:rPr>
        <w:lastRenderedPageBreak/>
        <w:t xml:space="preserve">            /*</w:t>
      </w:r>
    </w:p>
    <w:p w:rsidR="00C73189" w:rsidRPr="00460B76" w:rsidRDefault="00C73189" w:rsidP="00C2377B">
      <w:pPr>
        <w:pStyle w:val="a6"/>
        <w:rPr>
          <w:lang w:val="en-US"/>
        </w:rPr>
      </w:pPr>
      <w:r w:rsidRPr="00460B76">
        <w:rPr>
          <w:lang w:val="en-US"/>
        </w:rPr>
        <w:t xml:space="preserve">              * 0.5s</w:t>
      </w:r>
      <w:r w:rsidRPr="00416174">
        <w:rPr>
          <w:rFonts w:hint="eastAsia"/>
        </w:rPr>
        <w:t>消抖处理</w:t>
      </w:r>
    </w:p>
    <w:p w:rsidR="00C73189" w:rsidRPr="00460B76" w:rsidRDefault="00C73189" w:rsidP="00C2377B">
      <w:pPr>
        <w:pStyle w:val="a6"/>
        <w:rPr>
          <w:lang w:val="en-US"/>
        </w:rPr>
      </w:pPr>
      <w:r w:rsidRPr="00460B76">
        <w:rPr>
          <w:lang w:val="en-US"/>
        </w:rPr>
        <w:t xml:space="preserve">              */</w:t>
      </w:r>
    </w:p>
    <w:p w:rsidR="00C73189" w:rsidRPr="00460B76" w:rsidRDefault="00C73189" w:rsidP="00C2377B">
      <w:pPr>
        <w:pStyle w:val="a6"/>
        <w:rPr>
          <w:lang w:val="en-US"/>
        </w:rPr>
      </w:pPr>
      <w:r w:rsidRPr="00460B76">
        <w:rPr>
          <w:lang w:val="en-US"/>
        </w:rPr>
        <w:t xml:space="preserve">            usleep(500 * 1000);</w:t>
      </w:r>
    </w:p>
    <w:p w:rsidR="00C73189" w:rsidRPr="00460B76" w:rsidRDefault="00C73189" w:rsidP="00CC63CC">
      <w:pPr>
        <w:pStyle w:val="a6"/>
        <w:rPr>
          <w:lang w:val="en-US"/>
        </w:rPr>
      </w:pPr>
    </w:p>
    <w:p w:rsidR="00C73189" w:rsidRPr="00460B76" w:rsidRDefault="00C73189" w:rsidP="00952020">
      <w:pPr>
        <w:pStyle w:val="a6"/>
        <w:ind w:firstLineChars="400" w:firstLine="720"/>
        <w:rPr>
          <w:lang w:val="en-US"/>
        </w:rPr>
      </w:pPr>
      <w:r w:rsidRPr="00460B76">
        <w:rPr>
          <w:lang w:val="en-US"/>
        </w:rPr>
        <w:t>} else if (ret &lt; 0) {</w:t>
      </w:r>
    </w:p>
    <w:p w:rsidR="00C73189" w:rsidRPr="00460B76" w:rsidRDefault="00C73189" w:rsidP="00CC63CC">
      <w:pPr>
        <w:pStyle w:val="a6"/>
        <w:rPr>
          <w:lang w:val="en-US"/>
        </w:rPr>
      </w:pPr>
      <w:r w:rsidRPr="00460B76">
        <w:rPr>
          <w:lang w:val="en-US"/>
        </w:rPr>
        <w:t xml:space="preserve">            printf("select error!\n");</w:t>
      </w:r>
    </w:p>
    <w:p w:rsidR="00C73189" w:rsidRPr="00460B76" w:rsidRDefault="00C73189" w:rsidP="00952020">
      <w:pPr>
        <w:pStyle w:val="a6"/>
        <w:ind w:firstLineChars="400" w:firstLine="720"/>
        <w:rPr>
          <w:lang w:val="en-US"/>
        </w:rPr>
      </w:pPr>
      <w:r w:rsidRPr="00460B76">
        <w:rPr>
          <w:lang w:val="en-US"/>
        </w:rPr>
        <w:t xml:space="preserve">    break;</w:t>
      </w:r>
    </w:p>
    <w:p w:rsidR="00C73189" w:rsidRPr="00460B76" w:rsidRDefault="00C73189" w:rsidP="00952020">
      <w:pPr>
        <w:pStyle w:val="a6"/>
        <w:ind w:firstLineChars="400" w:firstLine="720"/>
        <w:rPr>
          <w:lang w:val="en-US"/>
        </w:rPr>
      </w:pPr>
      <w:r w:rsidRPr="00460B76">
        <w:rPr>
          <w:lang w:val="en-US"/>
        </w:rPr>
        <w:t>}</w:t>
      </w:r>
    </w:p>
    <w:p w:rsidR="00C73189" w:rsidRPr="00460B76" w:rsidRDefault="00C73189" w:rsidP="00CC63CC">
      <w:pPr>
        <w:pStyle w:val="a6"/>
        <w:rPr>
          <w:lang w:val="en-US"/>
        </w:rPr>
      </w:pPr>
      <w:r w:rsidRPr="00460B76">
        <w:rPr>
          <w:lang w:val="en-US"/>
        </w:rPr>
        <w:t xml:space="preserve">    }</w:t>
      </w:r>
    </w:p>
    <w:p w:rsidR="00C73189" w:rsidRPr="00460B76" w:rsidRDefault="00C73189" w:rsidP="00952020">
      <w:pPr>
        <w:pStyle w:val="a6"/>
        <w:ind w:firstLineChars="200" w:firstLine="360"/>
        <w:rPr>
          <w:lang w:val="en-US"/>
        </w:rPr>
      </w:pPr>
    </w:p>
    <w:p w:rsidR="00C73189" w:rsidRPr="00460B76" w:rsidRDefault="00C73189" w:rsidP="00952020">
      <w:pPr>
        <w:pStyle w:val="a6"/>
        <w:ind w:firstLineChars="200" w:firstLine="360"/>
        <w:rPr>
          <w:lang w:val="en-US"/>
        </w:rPr>
      </w:pPr>
      <w:r w:rsidRPr="00460B76">
        <w:rPr>
          <w:lang w:val="en-US"/>
        </w:rPr>
        <w:t>close(ledfd);</w:t>
      </w:r>
    </w:p>
    <w:p w:rsidR="00C73189" w:rsidRPr="00460B76" w:rsidRDefault="00C73189" w:rsidP="00952020">
      <w:pPr>
        <w:pStyle w:val="a6"/>
        <w:ind w:firstLineChars="200" w:firstLine="360"/>
        <w:rPr>
          <w:lang w:val="en-US"/>
        </w:rPr>
      </w:pPr>
      <w:r w:rsidRPr="00460B76">
        <w:rPr>
          <w:lang w:val="en-US"/>
        </w:rPr>
        <w:t>close(keyfd);</w:t>
      </w:r>
    </w:p>
    <w:p w:rsidR="00C73189" w:rsidRPr="00CC63CC" w:rsidRDefault="00C73189" w:rsidP="00952020">
      <w:pPr>
        <w:pStyle w:val="a6"/>
        <w:ind w:firstLineChars="200" w:firstLine="360"/>
      </w:pPr>
      <w:r w:rsidRPr="00CC63CC">
        <w:t>return  (0);</w:t>
      </w:r>
    </w:p>
    <w:p w:rsidR="00C73189" w:rsidRPr="00CC63CC" w:rsidRDefault="00C73189" w:rsidP="00CC63CC">
      <w:pPr>
        <w:pStyle w:val="a6"/>
      </w:pPr>
      <w:r w:rsidRPr="00CC63CC">
        <w:t>}</w:t>
      </w:r>
    </w:p>
    <w:p w:rsidR="00C73189" w:rsidRPr="00D85B5E" w:rsidRDefault="00C73189" w:rsidP="009818D0">
      <w:pPr>
        <w:pStyle w:val="3"/>
        <w:numPr>
          <w:ilvl w:val="0"/>
          <w:numId w:val="0"/>
        </w:numPr>
        <w:rPr>
          <w:lang w:val="de-DE"/>
        </w:rPr>
      </w:pPr>
      <w:bookmarkStart w:id="1876" w:name="_Toc424217400"/>
      <w:bookmarkStart w:id="1877" w:name="_Toc424654948"/>
      <w:bookmarkStart w:id="1878" w:name="_Toc424721631"/>
      <w:bookmarkStart w:id="1879" w:name="_Toc424909045"/>
      <w:bookmarkStart w:id="1880" w:name="_Toc424912331"/>
      <w:bookmarkStart w:id="1881" w:name="_Toc425414006"/>
      <w:bookmarkStart w:id="1882" w:name="_Toc427939315"/>
      <w:bookmarkStart w:id="1883" w:name="_Toc427940820"/>
      <w:bookmarkStart w:id="1884" w:name="_Toc427941758"/>
      <w:bookmarkStart w:id="1885" w:name="_Toc428704939"/>
      <w:bookmarkStart w:id="1886" w:name="_Toc428867565"/>
      <w:bookmarkStart w:id="1887" w:name="_Toc429221086"/>
      <w:bookmarkStart w:id="1888" w:name="_Toc431109807"/>
      <w:bookmarkStart w:id="1889" w:name="_Toc432271120"/>
      <w:bookmarkStart w:id="1890" w:name="_Toc432317461"/>
      <w:bookmarkStart w:id="1891" w:name="_Toc469064156"/>
      <w:r>
        <w:rPr>
          <w:rFonts w:hint="eastAsia"/>
        </w:rPr>
        <w:t>实验步骤</w:t>
      </w:r>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p>
    <w:p w:rsidR="00C73189" w:rsidRDefault="00C73189" w:rsidP="008B21AD">
      <w:pPr>
        <w:pStyle w:val="23"/>
        <w:numPr>
          <w:ilvl w:val="0"/>
          <w:numId w:val="21"/>
        </w:numPr>
        <w:spacing w:before="62" w:after="62"/>
        <w:rPr>
          <w:lang w:val="de-DE"/>
        </w:rPr>
      </w:pPr>
      <w:r>
        <w:rPr>
          <w:rFonts w:hint="eastAsia"/>
          <w:lang w:val="de-DE"/>
        </w:rPr>
        <w:t>使用</w:t>
      </w:r>
      <w:r>
        <w:rPr>
          <w:lang w:val="de-DE"/>
        </w:rPr>
        <w:t>RealEvo-IDE</w:t>
      </w:r>
      <w:r>
        <w:rPr>
          <w:rFonts w:hint="eastAsia"/>
          <w:lang w:val="de-DE"/>
        </w:rPr>
        <w:t>打开并编译工程</w:t>
      </w:r>
      <w:r>
        <w:rPr>
          <w:lang w:val="de-DE"/>
        </w:rPr>
        <w:t>gpio_in</w:t>
      </w:r>
      <w:r>
        <w:rPr>
          <w:rFonts w:hint="eastAsia"/>
          <w:lang w:val="de-DE"/>
        </w:rPr>
        <w:t>，将生成的程序文件上传到</w:t>
      </w:r>
      <w:r w:rsidR="00F761D2">
        <w:rPr>
          <w:rFonts w:hint="eastAsia"/>
          <w:lang w:val="de-DE"/>
        </w:rPr>
        <w:t>验证平台</w:t>
      </w:r>
      <w:r>
        <w:rPr>
          <w:rFonts w:hint="eastAsia"/>
          <w:lang w:val="de-DE"/>
        </w:rPr>
        <w:t>；</w:t>
      </w:r>
    </w:p>
    <w:p w:rsidR="00C73189" w:rsidRDefault="00C73189" w:rsidP="008B21AD">
      <w:pPr>
        <w:pStyle w:val="23"/>
        <w:numPr>
          <w:ilvl w:val="0"/>
          <w:numId w:val="21"/>
        </w:numPr>
        <w:spacing w:before="62" w:after="62"/>
        <w:rPr>
          <w:lang w:val="de-DE"/>
        </w:rPr>
      </w:pPr>
      <w:r w:rsidRPr="001D46D9">
        <w:rPr>
          <w:rFonts w:hint="eastAsia"/>
          <w:lang w:val="de-DE"/>
        </w:rPr>
        <w:t>在控制台中，将工作目录切换到</w:t>
      </w:r>
      <w:r w:rsidRPr="001D46D9">
        <w:rPr>
          <w:lang w:val="de-DE"/>
        </w:rPr>
        <w:t>/apps/gpio_in</w:t>
      </w:r>
      <w:r w:rsidRPr="001D46D9">
        <w:rPr>
          <w:rFonts w:hint="eastAsia"/>
          <w:lang w:val="de-DE"/>
        </w:rPr>
        <w:t>执行命令</w:t>
      </w:r>
      <w:r w:rsidRPr="001D46D9">
        <w:rPr>
          <w:lang w:val="de-DE"/>
        </w:rPr>
        <w:t>./gpio_in</w:t>
      </w:r>
      <w:r>
        <w:rPr>
          <w:rFonts w:hint="eastAsia"/>
          <w:lang w:val="de-DE"/>
        </w:rPr>
        <w:t>，</w:t>
      </w:r>
      <w:r w:rsidRPr="001D46D9">
        <w:rPr>
          <w:rFonts w:hint="eastAsia"/>
          <w:lang w:val="de-DE"/>
        </w:rPr>
        <w:t>反复按下</w:t>
      </w:r>
      <w:r w:rsidRPr="001D46D9">
        <w:rPr>
          <w:lang w:val="de-DE"/>
        </w:rPr>
        <w:t>Key</w:t>
      </w:r>
      <w:r w:rsidR="00626712">
        <w:rPr>
          <w:lang w:val="de-DE"/>
        </w:rPr>
        <w:t>1</w:t>
      </w:r>
      <w:r w:rsidRPr="001D46D9">
        <w:rPr>
          <w:rFonts w:hint="eastAsia"/>
          <w:lang w:val="de-DE"/>
        </w:rPr>
        <w:t>会观察</w:t>
      </w:r>
      <w:r>
        <w:rPr>
          <w:rFonts w:hint="eastAsia"/>
          <w:lang w:val="de-DE"/>
        </w:rPr>
        <w:t>到</w:t>
      </w:r>
      <w:r w:rsidRPr="001D46D9">
        <w:rPr>
          <w:lang w:val="de-DE"/>
        </w:rPr>
        <w:t>LED</w:t>
      </w:r>
      <w:r w:rsidR="00960E94">
        <w:rPr>
          <w:lang w:val="de-DE"/>
        </w:rPr>
        <w:t>1</w:t>
      </w:r>
      <w:r>
        <w:rPr>
          <w:rFonts w:hint="eastAsia"/>
          <w:lang w:val="de-DE"/>
        </w:rPr>
        <w:t>亮灭变化</w:t>
      </w:r>
      <w:r w:rsidRPr="001D46D9">
        <w:rPr>
          <w:rFonts w:hint="eastAsia"/>
          <w:lang w:val="de-DE"/>
        </w:rPr>
        <w:t>。</w:t>
      </w:r>
    </w:p>
    <w:p w:rsidR="00C73189" w:rsidRPr="00B2137E" w:rsidRDefault="00C73189" w:rsidP="002634AD">
      <w:pPr>
        <w:pStyle w:val="3"/>
        <w:numPr>
          <w:ilvl w:val="0"/>
          <w:numId w:val="0"/>
        </w:numPr>
      </w:pPr>
      <w:bookmarkStart w:id="1892" w:name="_Toc428867566"/>
      <w:bookmarkStart w:id="1893" w:name="_Toc429221087"/>
      <w:bookmarkStart w:id="1894" w:name="_Toc431109808"/>
      <w:bookmarkStart w:id="1895" w:name="_Toc432271121"/>
      <w:bookmarkStart w:id="1896" w:name="_Toc432317462"/>
      <w:bookmarkStart w:id="1897" w:name="_Toc469064157"/>
      <w:r>
        <w:rPr>
          <w:rFonts w:hint="eastAsia"/>
        </w:rPr>
        <w:t>扩展实验</w:t>
      </w:r>
      <w:bookmarkEnd w:id="1892"/>
      <w:bookmarkEnd w:id="1893"/>
      <w:bookmarkEnd w:id="1894"/>
      <w:bookmarkEnd w:id="1895"/>
      <w:bookmarkEnd w:id="1896"/>
      <w:bookmarkEnd w:id="1897"/>
    </w:p>
    <w:p w:rsidR="00C73189" w:rsidRPr="00844C91" w:rsidRDefault="00310620" w:rsidP="00844C91">
      <w:pPr>
        <w:pStyle w:val="23"/>
        <w:spacing w:before="62" w:after="62"/>
      </w:pPr>
      <w:r>
        <w:rPr>
          <w:rFonts w:hint="eastAsia"/>
        </w:rPr>
        <w:t>编程实现所有按键状态的读取，并在每次读到有按键输入时，切换其对应</w:t>
      </w:r>
      <w:r>
        <w:rPr>
          <w:rFonts w:hint="eastAsia"/>
        </w:rPr>
        <w:t>LED</w:t>
      </w:r>
      <w:r>
        <w:rPr>
          <w:rFonts w:hint="eastAsia"/>
        </w:rPr>
        <w:t>灯的开关状态。例如，按下</w:t>
      </w:r>
      <w:r>
        <w:rPr>
          <w:rFonts w:hint="eastAsia"/>
        </w:rPr>
        <w:t>KEY</w:t>
      </w:r>
      <w:r w:rsidR="00626712">
        <w:t>2</w:t>
      </w:r>
      <w:r>
        <w:rPr>
          <w:rFonts w:hint="eastAsia"/>
        </w:rPr>
        <w:t>时，打开</w:t>
      </w:r>
      <w:r>
        <w:rPr>
          <w:rFonts w:hint="eastAsia"/>
        </w:rPr>
        <w:t>LED</w:t>
      </w:r>
      <w:r w:rsidR="00626712">
        <w:t>2</w:t>
      </w:r>
      <w:r>
        <w:rPr>
          <w:rFonts w:hint="eastAsia"/>
        </w:rPr>
        <w:t>；再按一次</w:t>
      </w:r>
      <w:r>
        <w:rPr>
          <w:rFonts w:hint="eastAsia"/>
        </w:rPr>
        <w:t>KEY</w:t>
      </w:r>
      <w:r w:rsidR="00626712">
        <w:t>2</w:t>
      </w:r>
      <w:r>
        <w:rPr>
          <w:rFonts w:hint="eastAsia"/>
        </w:rPr>
        <w:t>，关闭</w:t>
      </w:r>
      <w:r>
        <w:rPr>
          <w:rFonts w:hint="eastAsia"/>
        </w:rPr>
        <w:t>LED</w:t>
      </w:r>
      <w:r w:rsidR="00626712">
        <w:t>2</w:t>
      </w:r>
      <w:r>
        <w:rPr>
          <w:rFonts w:hint="eastAsia"/>
        </w:rPr>
        <w:t>；其他按键如此类推。</w:t>
      </w:r>
    </w:p>
    <w:p w:rsidR="00C73189" w:rsidRPr="000F547F" w:rsidRDefault="00C73189" w:rsidP="00EA770A">
      <w:pPr>
        <w:pStyle w:val="23"/>
        <w:spacing w:before="62" w:after="62"/>
        <w:ind w:firstLine="0"/>
      </w:pPr>
    </w:p>
    <w:p w:rsidR="00C73189" w:rsidRPr="003C771A" w:rsidRDefault="00C73189" w:rsidP="00C5367F">
      <w:pPr>
        <w:pStyle w:val="11"/>
      </w:pPr>
      <w:bookmarkStart w:id="1898" w:name="_Ref424824630"/>
      <w:r w:rsidRPr="003C771A">
        <w:lastRenderedPageBreak/>
        <w:t xml:space="preserve"> </w:t>
      </w:r>
      <w:bookmarkStart w:id="1899" w:name="_Toc469064158"/>
      <w:r w:rsidRPr="003C771A">
        <w:t>LED</w:t>
      </w:r>
      <w:r w:rsidRPr="003C771A">
        <w:rPr>
          <w:rFonts w:hint="eastAsia"/>
        </w:rPr>
        <w:t>驱动实验</w:t>
      </w:r>
      <w:bookmarkEnd w:id="1898"/>
      <w:bookmarkEnd w:id="1899"/>
    </w:p>
    <w:p w:rsidR="00C73189" w:rsidRDefault="00C73189" w:rsidP="00EA770A">
      <w:pPr>
        <w:pStyle w:val="23"/>
        <w:spacing w:before="62" w:after="62"/>
      </w:pPr>
      <w:r w:rsidRPr="0095335C">
        <w:rPr>
          <w:rFonts w:hint="eastAsia"/>
        </w:rPr>
        <w:t>内核模块是能</w:t>
      </w:r>
      <w:r>
        <w:rPr>
          <w:rFonts w:hint="eastAsia"/>
        </w:rPr>
        <w:t>够在系统内核空间运行的一段代码，在本质上与内核其他程序并没有区别，内核模块中所使用的函数也必须是内核态的函数，而不能够使用</w:t>
      </w:r>
      <w:r w:rsidRPr="0095335C">
        <w:rPr>
          <w:rFonts w:hint="eastAsia"/>
        </w:rPr>
        <w:t>用户态的函数。</w:t>
      </w:r>
    </w:p>
    <w:p w:rsidR="00C73189" w:rsidRPr="0095335C" w:rsidRDefault="00C73189" w:rsidP="00EA770A">
      <w:pPr>
        <w:pStyle w:val="23"/>
        <w:spacing w:before="62" w:after="62"/>
      </w:pPr>
      <w:r w:rsidRPr="0095335C">
        <w:t>SylixOS</w:t>
      </w:r>
      <w:r w:rsidRPr="0095335C">
        <w:rPr>
          <w:rFonts w:hint="eastAsia"/>
        </w:rPr>
        <w:t>中内核模块的概念和实现方式与</w:t>
      </w:r>
      <w:r w:rsidRPr="0095335C">
        <w:t>Linux</w:t>
      </w:r>
      <w:r>
        <w:rPr>
          <w:rFonts w:hint="eastAsia"/>
        </w:rPr>
        <w:t>下相同，但内核模块的装载</w:t>
      </w:r>
      <w:r w:rsidRPr="0095335C">
        <w:rPr>
          <w:rFonts w:hint="eastAsia"/>
        </w:rPr>
        <w:t>和卸载命令有所区别。</w:t>
      </w:r>
    </w:p>
    <w:p w:rsidR="00C73189" w:rsidRDefault="00C73189" w:rsidP="00EA770A">
      <w:pPr>
        <w:pStyle w:val="23"/>
        <w:spacing w:before="62" w:after="62"/>
      </w:pPr>
      <w:r>
        <w:rPr>
          <w:rFonts w:hint="eastAsia"/>
        </w:rPr>
        <w:t>内核模块不仅可以有效的减少内核静态程序体积，在驱动调试方面也有极重要的意义</w:t>
      </w:r>
      <w:r w:rsidRPr="0095335C">
        <w:rPr>
          <w:rFonts w:hint="eastAsia"/>
        </w:rPr>
        <w:t>，对驱动程序的调试可以不必频繁重启系统，也不用每次编译系统内核。</w:t>
      </w:r>
      <w:r>
        <w:rPr>
          <w:rFonts w:hint="eastAsia"/>
        </w:rPr>
        <w:t>修改驱动程序后，只需要卸载原有的驱动模块，然后装载修改后的驱动模块即可。因此内核模块一个很重要的应用是编写驱动程序。</w:t>
      </w:r>
    </w:p>
    <w:p w:rsidR="00C73189" w:rsidRPr="0095335C" w:rsidRDefault="00C73189" w:rsidP="00EA770A">
      <w:pPr>
        <w:pStyle w:val="23"/>
        <w:spacing w:before="62" w:after="62"/>
      </w:pPr>
      <w:r>
        <w:rPr>
          <w:rFonts w:hint="eastAsia"/>
        </w:rPr>
        <w:t>本章通过</w:t>
      </w:r>
      <w:r>
        <w:t>4</w:t>
      </w:r>
      <w:r>
        <w:rPr>
          <w:rFonts w:hint="eastAsia"/>
        </w:rPr>
        <w:t>个实验，逐步深入的演示内核模块的使用，在实验四给出了一个完整的</w:t>
      </w:r>
      <w:r>
        <w:t>LED</w:t>
      </w:r>
      <w:r>
        <w:rPr>
          <w:rFonts w:hint="eastAsia"/>
        </w:rPr>
        <w:t>内核模块驱动例程。</w:t>
      </w:r>
    </w:p>
    <w:p w:rsidR="00C73189" w:rsidRDefault="00C73189">
      <w:pPr>
        <w:widowControl/>
        <w:spacing w:beforeLines="0" w:afterLines="0"/>
        <w:jc w:val="left"/>
        <w:rPr>
          <w:rFonts w:ascii="Arial" w:eastAsia="黑体" w:hAnsi="Arial"/>
          <w:b/>
          <w:bCs/>
          <w:sz w:val="24"/>
          <w:szCs w:val="24"/>
        </w:rPr>
      </w:pPr>
      <w:r>
        <w:br w:type="page"/>
      </w:r>
    </w:p>
    <w:p w:rsidR="00C73189" w:rsidRPr="000C1270" w:rsidRDefault="00C73189" w:rsidP="00C5367F">
      <w:pPr>
        <w:pStyle w:val="20"/>
        <w:numPr>
          <w:ilvl w:val="0"/>
          <w:numId w:val="0"/>
        </w:numPr>
      </w:pPr>
      <w:bookmarkStart w:id="1900" w:name="_Toc469064159"/>
      <w:r>
        <w:rPr>
          <w:rFonts w:hint="eastAsia"/>
        </w:rPr>
        <w:t>实验一</w:t>
      </w:r>
      <w:r>
        <w:t xml:space="preserve">  </w:t>
      </w:r>
      <w:r>
        <w:rPr>
          <w:rFonts w:hint="eastAsia"/>
        </w:rPr>
        <w:t>内核模块基本实验</w:t>
      </w:r>
      <w:bookmarkEnd w:id="1900"/>
    </w:p>
    <w:p w:rsidR="00C73189" w:rsidRPr="007C6C4C" w:rsidRDefault="00C73189" w:rsidP="00EA770A">
      <w:pPr>
        <w:pStyle w:val="23"/>
        <w:spacing w:before="62" w:after="62"/>
        <w:ind w:firstLine="0"/>
      </w:pPr>
    </w:p>
    <w:p w:rsidR="00C73189" w:rsidRPr="000C1270" w:rsidRDefault="00C73189" w:rsidP="00C5367F">
      <w:pPr>
        <w:pStyle w:val="3"/>
        <w:numPr>
          <w:ilvl w:val="0"/>
          <w:numId w:val="0"/>
        </w:numPr>
      </w:pPr>
      <w:bookmarkStart w:id="1901" w:name="_Toc424217418"/>
      <w:bookmarkStart w:id="1902" w:name="_Toc424654966"/>
      <w:bookmarkStart w:id="1903" w:name="_Toc424721635"/>
      <w:bookmarkStart w:id="1904" w:name="_Toc424909049"/>
      <w:bookmarkStart w:id="1905" w:name="_Toc424912335"/>
      <w:bookmarkStart w:id="1906" w:name="_Toc425414010"/>
      <w:bookmarkStart w:id="1907" w:name="_Toc427939319"/>
      <w:bookmarkStart w:id="1908" w:name="_Toc427940824"/>
      <w:bookmarkStart w:id="1909" w:name="_Toc427941762"/>
      <w:bookmarkStart w:id="1910" w:name="_Toc428704943"/>
      <w:bookmarkStart w:id="1911" w:name="_Toc428867569"/>
      <w:bookmarkStart w:id="1912" w:name="_Toc429221090"/>
      <w:bookmarkStart w:id="1913" w:name="_Toc431109811"/>
      <w:bookmarkStart w:id="1914" w:name="_Toc432271124"/>
      <w:bookmarkStart w:id="1915" w:name="_Toc432317465"/>
      <w:bookmarkStart w:id="1916" w:name="_Toc469064160"/>
      <w:r>
        <w:rPr>
          <w:rFonts w:hint="eastAsia"/>
        </w:rPr>
        <w:t>实验目的</w:t>
      </w:r>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p>
    <w:p w:rsidR="00C73189" w:rsidRDefault="00C73189" w:rsidP="00C5367F">
      <w:pPr>
        <w:pStyle w:val="a"/>
      </w:pPr>
      <w:r>
        <w:rPr>
          <w:rFonts w:hint="eastAsia"/>
        </w:rPr>
        <w:t>掌握内核模块工程设计的流程</w:t>
      </w:r>
    </w:p>
    <w:p w:rsidR="00C73189" w:rsidRPr="007C6C4C" w:rsidRDefault="00C73189" w:rsidP="00C5367F">
      <w:pPr>
        <w:pStyle w:val="a"/>
      </w:pPr>
      <w:r>
        <w:rPr>
          <w:rFonts w:hint="eastAsia"/>
        </w:rPr>
        <w:t>对内核模块的功能实现和使用有形象的认识</w:t>
      </w:r>
    </w:p>
    <w:p w:rsidR="00C73189" w:rsidRPr="000C1270" w:rsidRDefault="00C73189" w:rsidP="00C5367F">
      <w:pPr>
        <w:pStyle w:val="3"/>
        <w:numPr>
          <w:ilvl w:val="0"/>
          <w:numId w:val="0"/>
        </w:numPr>
      </w:pPr>
      <w:bookmarkStart w:id="1917" w:name="_Toc424217419"/>
      <w:bookmarkStart w:id="1918" w:name="_Toc424654967"/>
      <w:bookmarkStart w:id="1919" w:name="_Toc424721636"/>
      <w:bookmarkStart w:id="1920" w:name="_Toc424909050"/>
      <w:bookmarkStart w:id="1921" w:name="_Toc424912336"/>
      <w:bookmarkStart w:id="1922" w:name="_Toc425414011"/>
      <w:bookmarkStart w:id="1923" w:name="_Toc427939320"/>
      <w:bookmarkStart w:id="1924" w:name="_Toc427940825"/>
      <w:bookmarkStart w:id="1925" w:name="_Toc427941763"/>
      <w:bookmarkStart w:id="1926" w:name="_Toc428704944"/>
      <w:bookmarkStart w:id="1927" w:name="_Toc428867570"/>
      <w:bookmarkStart w:id="1928" w:name="_Toc429221091"/>
      <w:bookmarkStart w:id="1929" w:name="_Toc431109812"/>
      <w:bookmarkStart w:id="1930" w:name="_Toc432271125"/>
      <w:bookmarkStart w:id="1931" w:name="_Toc432317466"/>
      <w:bookmarkStart w:id="1932" w:name="_Toc469064161"/>
      <w:r>
        <w:rPr>
          <w:rFonts w:hint="eastAsia"/>
        </w:rPr>
        <w:t>实验内容</w:t>
      </w:r>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p>
    <w:p w:rsidR="00C73189" w:rsidRDefault="00C73189" w:rsidP="00C5367F">
      <w:pPr>
        <w:pStyle w:val="a"/>
      </w:pPr>
      <w:r>
        <w:rPr>
          <w:rFonts w:hint="eastAsia"/>
        </w:rPr>
        <w:t>完成一个内核模块工程的创建、编译、装载和卸载</w:t>
      </w:r>
    </w:p>
    <w:p w:rsidR="00C73189" w:rsidRPr="000C1270" w:rsidRDefault="00C73189" w:rsidP="00C5367F">
      <w:pPr>
        <w:pStyle w:val="3"/>
        <w:numPr>
          <w:ilvl w:val="0"/>
          <w:numId w:val="0"/>
        </w:numPr>
      </w:pPr>
      <w:bookmarkStart w:id="1933" w:name="_Toc424217420"/>
      <w:bookmarkStart w:id="1934" w:name="_Toc424654968"/>
      <w:bookmarkStart w:id="1935" w:name="_Toc424721637"/>
      <w:bookmarkStart w:id="1936" w:name="_Toc424909051"/>
      <w:bookmarkStart w:id="1937" w:name="_Toc424912337"/>
      <w:bookmarkStart w:id="1938" w:name="_Toc425414012"/>
      <w:bookmarkStart w:id="1939" w:name="_Toc427939321"/>
      <w:bookmarkStart w:id="1940" w:name="_Toc427940826"/>
      <w:bookmarkStart w:id="1941" w:name="_Toc427941764"/>
      <w:bookmarkStart w:id="1942" w:name="_Toc428704945"/>
      <w:bookmarkStart w:id="1943" w:name="_Toc428867571"/>
      <w:bookmarkStart w:id="1944" w:name="_Toc429221092"/>
      <w:bookmarkStart w:id="1945" w:name="_Toc431109813"/>
      <w:bookmarkStart w:id="1946" w:name="_Toc432271126"/>
      <w:bookmarkStart w:id="1947" w:name="_Toc432317467"/>
      <w:bookmarkStart w:id="1948" w:name="_Toc469064162"/>
      <w:r>
        <w:rPr>
          <w:rFonts w:hint="eastAsia"/>
        </w:rPr>
        <w:t>实验环境</w:t>
      </w:r>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p>
    <w:p w:rsidR="00C73189" w:rsidRDefault="00C73189" w:rsidP="00C5367F">
      <w:pPr>
        <w:pStyle w:val="a"/>
      </w:pPr>
      <w:r>
        <w:rPr>
          <w:rFonts w:hint="eastAsia"/>
        </w:rPr>
        <w:t>硬件：已经部署</w:t>
      </w:r>
      <w:r>
        <w:t>SylixOS</w:t>
      </w:r>
      <w:r>
        <w:rPr>
          <w:rFonts w:hint="eastAsia"/>
        </w:rPr>
        <w:t>操作系统的</w:t>
      </w:r>
      <w:r w:rsidR="00F761D2">
        <w:rPr>
          <w:rFonts w:hint="eastAsia"/>
        </w:rPr>
        <w:t>验证平台</w:t>
      </w:r>
      <w:r>
        <w:rPr>
          <w:rFonts w:hint="eastAsia"/>
        </w:rPr>
        <w:t>，一台</w:t>
      </w:r>
      <w:r>
        <w:t>PC</w:t>
      </w:r>
      <w:r>
        <w:rPr>
          <w:rFonts w:hint="eastAsia"/>
        </w:rPr>
        <w:t>主机</w:t>
      </w:r>
    </w:p>
    <w:p w:rsidR="00C73189" w:rsidRPr="00555DD8" w:rsidRDefault="00C73189" w:rsidP="00C5367F">
      <w:pPr>
        <w:pStyle w:val="a"/>
      </w:pPr>
      <w:r>
        <w:rPr>
          <w:rFonts w:hint="eastAsia"/>
        </w:rPr>
        <w:t>软件：</w:t>
      </w:r>
      <w:r>
        <w:t>RealEvo-IDE</w:t>
      </w:r>
      <w:r>
        <w:rPr>
          <w:rFonts w:hint="eastAsia"/>
        </w:rPr>
        <w:t>、</w:t>
      </w:r>
      <w:r>
        <w:t>putty</w:t>
      </w:r>
    </w:p>
    <w:p w:rsidR="00C73189" w:rsidRPr="000C1270" w:rsidRDefault="00C73189" w:rsidP="00C5367F">
      <w:pPr>
        <w:pStyle w:val="3"/>
        <w:numPr>
          <w:ilvl w:val="0"/>
          <w:numId w:val="0"/>
        </w:numPr>
      </w:pPr>
      <w:bookmarkStart w:id="1949" w:name="_Toc424217421"/>
      <w:bookmarkStart w:id="1950" w:name="_Toc424654969"/>
      <w:bookmarkStart w:id="1951" w:name="_Toc424721638"/>
      <w:bookmarkStart w:id="1952" w:name="_Toc424909052"/>
      <w:bookmarkStart w:id="1953" w:name="_Toc424912338"/>
      <w:bookmarkStart w:id="1954" w:name="_Toc425414013"/>
      <w:bookmarkStart w:id="1955" w:name="_Toc427939322"/>
      <w:bookmarkStart w:id="1956" w:name="_Toc427940827"/>
      <w:bookmarkStart w:id="1957" w:name="_Toc427941765"/>
      <w:bookmarkStart w:id="1958" w:name="_Toc428704946"/>
      <w:bookmarkStart w:id="1959" w:name="_Toc428867572"/>
      <w:bookmarkStart w:id="1960" w:name="_Toc429221093"/>
      <w:bookmarkStart w:id="1961" w:name="_Toc431109814"/>
      <w:bookmarkStart w:id="1962" w:name="_Toc432271127"/>
      <w:bookmarkStart w:id="1963" w:name="_Toc432317468"/>
      <w:bookmarkStart w:id="1964" w:name="_Toc469064163"/>
      <w:r>
        <w:rPr>
          <w:rFonts w:hint="eastAsia"/>
        </w:rPr>
        <w:t>实验原理</w:t>
      </w:r>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p>
    <w:p w:rsidR="00C73189" w:rsidRDefault="00C73189" w:rsidP="00EA770A">
      <w:pPr>
        <w:pStyle w:val="23"/>
        <w:spacing w:before="62" w:after="62"/>
        <w:ind w:firstLine="0"/>
      </w:pPr>
      <w:r>
        <w:tab/>
      </w:r>
      <w:r>
        <w:rPr>
          <w:rFonts w:hint="eastAsia"/>
        </w:rPr>
        <w:t>内核模块文件开始，需要使用宏定义“</w:t>
      </w:r>
      <w:r w:rsidRPr="002C02F1">
        <w:t>__SYLIXOS_KERNEL</w:t>
      </w:r>
      <w:r>
        <w:rPr>
          <w:rFonts w:hint="eastAsia"/>
        </w:rPr>
        <w:t>”声明当前文件为内核模块。</w:t>
      </w:r>
    </w:p>
    <w:p w:rsidR="00C73189" w:rsidRPr="002E7D59" w:rsidRDefault="00C73189" w:rsidP="00952020">
      <w:pPr>
        <w:pStyle w:val="23"/>
        <w:spacing w:before="62" w:after="62"/>
        <w:ind w:firstLineChars="200"/>
      </w:pPr>
      <w:r>
        <w:rPr>
          <w:rFonts w:hint="eastAsia"/>
        </w:rPr>
        <w:t>任何一个内核模块工程或文件都要包含两个头文件“</w:t>
      </w:r>
      <w:r>
        <w:t>SylixOS.h</w:t>
      </w:r>
      <w:r>
        <w:rPr>
          <w:rFonts w:hint="eastAsia"/>
        </w:rPr>
        <w:t>”和“</w:t>
      </w:r>
      <w:r>
        <w:t>module.h</w:t>
      </w:r>
      <w:r>
        <w:rPr>
          <w:rFonts w:hint="eastAsia"/>
        </w:rPr>
        <w:t>”，前者是</w:t>
      </w:r>
      <w:r>
        <w:t>SylixOS</w:t>
      </w:r>
      <w:r>
        <w:rPr>
          <w:rFonts w:hint="eastAsia"/>
        </w:rPr>
        <w:t>系统统一的头文件，包含系统内核各个模块功能定义，后者则包含内核模块装载器相关参数与</w:t>
      </w:r>
      <w:r>
        <w:t>API</w:t>
      </w:r>
      <w:r>
        <w:rPr>
          <w:rFonts w:hint="eastAsia"/>
        </w:rPr>
        <w:t>。</w:t>
      </w:r>
    </w:p>
    <w:p w:rsidR="00C73189" w:rsidRDefault="00C73189" w:rsidP="00EA770A">
      <w:pPr>
        <w:pStyle w:val="23"/>
        <w:spacing w:before="62" w:after="62"/>
        <w:ind w:firstLine="0"/>
      </w:pPr>
      <w:r>
        <w:tab/>
      </w:r>
      <w:r>
        <w:rPr>
          <w:rFonts w:hint="eastAsia"/>
        </w:rPr>
        <w:t>装载一个内核模块的</w:t>
      </w:r>
      <w:r>
        <w:t>shell</w:t>
      </w:r>
      <w:r>
        <w:rPr>
          <w:rFonts w:hint="eastAsia"/>
        </w:rPr>
        <w:t>命令是</w:t>
      </w:r>
      <w:r>
        <w:t>modulereg</w:t>
      </w:r>
      <w:r>
        <w:rPr>
          <w:rFonts w:hint="eastAsia"/>
        </w:rPr>
        <w:t>，在装载模块时，会自动调用内核模块内的</w:t>
      </w:r>
      <w:r>
        <w:t>module_init</w:t>
      </w:r>
      <w:r>
        <w:rPr>
          <w:rFonts w:hint="eastAsia"/>
        </w:rPr>
        <w:t>函数。在内核模块中需要进行的初始化工作可以放在</w:t>
      </w:r>
      <w:r>
        <w:t>module_init</w:t>
      </w:r>
      <w:r>
        <w:rPr>
          <w:rFonts w:hint="eastAsia"/>
        </w:rPr>
        <w:t>函数内。编写驱动程序时需要的接口初始化、注册设备这些操作都需要放在此函数内。</w:t>
      </w:r>
    </w:p>
    <w:p w:rsidR="00C73189" w:rsidRPr="00912AF4" w:rsidRDefault="00C73189" w:rsidP="00EA770A">
      <w:pPr>
        <w:pStyle w:val="23"/>
        <w:spacing w:before="62" w:after="62"/>
        <w:ind w:firstLine="0"/>
      </w:pPr>
      <w:r>
        <w:tab/>
      </w:r>
      <w:r>
        <w:rPr>
          <w:rFonts w:hint="eastAsia"/>
        </w:rPr>
        <w:t>卸载一个内核模块的</w:t>
      </w:r>
      <w:r>
        <w:t>shell</w:t>
      </w:r>
      <w:r>
        <w:rPr>
          <w:rFonts w:hint="eastAsia"/>
        </w:rPr>
        <w:t>命令是</w:t>
      </w:r>
      <w:r>
        <w:t>moduleunreg</w:t>
      </w:r>
      <w:r>
        <w:rPr>
          <w:rFonts w:hint="eastAsia"/>
        </w:rPr>
        <w:t>，在卸载模块时，会自动调用内核模块内的</w:t>
      </w:r>
      <w:r>
        <w:t>module_exit</w:t>
      </w:r>
      <w:r>
        <w:rPr>
          <w:rFonts w:hint="eastAsia"/>
        </w:rPr>
        <w:t>函数。内核模块中一些任务结束后需要释放系统资源，释放系统资源操作可以放在</w:t>
      </w:r>
      <w:r>
        <w:t>module_exit</w:t>
      </w:r>
      <w:r>
        <w:rPr>
          <w:rFonts w:hint="eastAsia"/>
        </w:rPr>
        <w:t>内完成。</w:t>
      </w:r>
    </w:p>
    <w:p w:rsidR="00C73189" w:rsidRPr="00912AF4" w:rsidRDefault="00C73189" w:rsidP="00EA770A">
      <w:pPr>
        <w:pStyle w:val="23"/>
        <w:spacing w:before="62" w:after="62"/>
        <w:ind w:firstLine="0"/>
      </w:pPr>
      <w:r>
        <w:tab/>
      </w:r>
      <w:r>
        <w:rPr>
          <w:rFonts w:hint="eastAsia"/>
        </w:rPr>
        <w:t>一个内核模块工程中可能有很多函数，但不是所有的函数都能够被其他模块或程序使用，只有被宏“</w:t>
      </w:r>
      <w:r>
        <w:t>LW_SYMBOL_EXPORT</w:t>
      </w:r>
      <w:r>
        <w:rPr>
          <w:rFonts w:hint="eastAsia"/>
        </w:rPr>
        <w:t>”声明的函数才能够被其他模块或程序使用。</w:t>
      </w:r>
    </w:p>
    <w:p w:rsidR="00C73189" w:rsidRPr="00912AF4" w:rsidRDefault="00C73189" w:rsidP="00EA770A">
      <w:pPr>
        <w:pStyle w:val="23"/>
        <w:spacing w:before="62" w:after="62"/>
        <w:ind w:firstLine="0"/>
      </w:pPr>
      <w:r>
        <w:tab/>
      </w:r>
      <w:r>
        <w:rPr>
          <w:rFonts w:hint="eastAsia"/>
        </w:rPr>
        <w:t>编译内核模块的</w:t>
      </w:r>
      <w:r>
        <w:t>SylixOS</w:t>
      </w:r>
      <w:r>
        <w:rPr>
          <w:rFonts w:hint="eastAsia"/>
        </w:rPr>
        <w:t>内核版本与</w:t>
      </w:r>
      <w:r w:rsidR="00F761D2">
        <w:rPr>
          <w:rFonts w:hint="eastAsia"/>
        </w:rPr>
        <w:t>验证平台</w:t>
      </w:r>
      <w:r>
        <w:rPr>
          <w:rFonts w:hint="eastAsia"/>
        </w:rPr>
        <w:t>运行的</w:t>
      </w:r>
      <w:r>
        <w:t>SylixOS</w:t>
      </w:r>
      <w:r>
        <w:rPr>
          <w:rFonts w:hint="eastAsia"/>
        </w:rPr>
        <w:t>内核版本需要保持一致，否则会装载失败。</w:t>
      </w:r>
    </w:p>
    <w:p w:rsidR="00C73189" w:rsidRPr="00D85B5E" w:rsidRDefault="00C73189" w:rsidP="00C5367F">
      <w:pPr>
        <w:pStyle w:val="3"/>
        <w:numPr>
          <w:ilvl w:val="0"/>
          <w:numId w:val="0"/>
        </w:numPr>
        <w:rPr>
          <w:lang w:val="de-DE"/>
        </w:rPr>
      </w:pPr>
      <w:bookmarkStart w:id="1965" w:name="_Toc424217422"/>
      <w:bookmarkStart w:id="1966" w:name="_Toc424654970"/>
      <w:bookmarkStart w:id="1967" w:name="_Toc424721639"/>
      <w:bookmarkStart w:id="1968" w:name="_Toc424909053"/>
      <w:bookmarkStart w:id="1969" w:name="_Toc424912339"/>
      <w:bookmarkStart w:id="1970" w:name="_Toc425414014"/>
      <w:bookmarkStart w:id="1971" w:name="_Toc427939323"/>
      <w:bookmarkStart w:id="1972" w:name="_Toc427940828"/>
      <w:bookmarkStart w:id="1973" w:name="_Toc427941766"/>
      <w:bookmarkStart w:id="1974" w:name="_Toc428704947"/>
      <w:bookmarkStart w:id="1975" w:name="_Toc428867573"/>
      <w:bookmarkStart w:id="1976" w:name="_Toc429221094"/>
      <w:bookmarkStart w:id="1977" w:name="_Toc431109815"/>
      <w:bookmarkStart w:id="1978" w:name="_Toc432271128"/>
      <w:bookmarkStart w:id="1979" w:name="_Toc432317469"/>
      <w:bookmarkStart w:id="1980" w:name="_Toc469064164"/>
      <w:r>
        <w:rPr>
          <w:rFonts w:hint="eastAsia"/>
        </w:rPr>
        <w:t>实验步骤</w:t>
      </w:r>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p>
    <w:p w:rsidR="00C73189" w:rsidRPr="008B0225" w:rsidRDefault="00C73189" w:rsidP="008B21AD">
      <w:pPr>
        <w:pStyle w:val="afd"/>
        <w:numPr>
          <w:ilvl w:val="0"/>
          <w:numId w:val="40"/>
        </w:numPr>
        <w:spacing w:before="62" w:after="62"/>
        <w:ind w:firstLineChars="0"/>
      </w:pPr>
      <w:r>
        <w:rPr>
          <w:rFonts w:hint="eastAsia"/>
        </w:rPr>
        <w:t>创建</w:t>
      </w:r>
      <w:r w:rsidRPr="008B0225">
        <w:rPr>
          <w:rFonts w:hint="eastAsia"/>
        </w:rPr>
        <w:t>内核模块工程</w:t>
      </w:r>
    </w:p>
    <w:p w:rsidR="00C73189" w:rsidRDefault="00C73189" w:rsidP="00EA770A">
      <w:pPr>
        <w:pStyle w:val="23"/>
        <w:spacing w:before="62" w:after="62"/>
      </w:pPr>
      <w:r>
        <w:rPr>
          <w:rFonts w:hint="eastAsia"/>
          <w:lang w:val="de-DE"/>
        </w:rPr>
        <w:t>打开</w:t>
      </w:r>
      <w:r w:rsidRPr="00460B76">
        <w:t>RealEvo-IDE</w:t>
      </w:r>
      <w:r w:rsidRPr="00460B76">
        <w:rPr>
          <w:rFonts w:hint="eastAsia"/>
        </w:rPr>
        <w:t>，</w:t>
      </w:r>
      <w:r>
        <w:rPr>
          <w:rFonts w:hint="eastAsia"/>
          <w:lang w:val="de-DE"/>
        </w:rPr>
        <w:t>工作空间切换到随书工程工作空间</w:t>
      </w:r>
      <w:r w:rsidRPr="00460B76">
        <w:rPr>
          <w:rFonts w:hint="eastAsia"/>
        </w:rPr>
        <w:t>，“</w:t>
      </w:r>
      <w:r w:rsidRPr="00460B76">
        <w:t>File</w:t>
      </w:r>
      <w:r w:rsidRPr="00460B76">
        <w:rPr>
          <w:rFonts w:hint="eastAsia"/>
        </w:rPr>
        <w:t>”</w:t>
      </w:r>
      <w:r w:rsidRPr="00460B76">
        <w:t xml:space="preserve"> </w:t>
      </w:r>
      <w:r w:rsidRPr="00460B76">
        <w:rPr>
          <w:rFonts w:hint="eastAsia"/>
        </w:rPr>
        <w:t>→“</w:t>
      </w:r>
      <w:r w:rsidRPr="00460B76">
        <w:t>New</w:t>
      </w:r>
      <w:r w:rsidRPr="00460B76">
        <w:rPr>
          <w:rFonts w:hint="eastAsia"/>
        </w:rPr>
        <w:t>”</w:t>
      </w:r>
      <w:r w:rsidRPr="00460B76">
        <w:t xml:space="preserve"> </w:t>
      </w:r>
      <w:r w:rsidRPr="00460B76">
        <w:rPr>
          <w:rFonts w:hint="eastAsia"/>
        </w:rPr>
        <w:t>→“</w:t>
      </w:r>
      <w:r w:rsidR="000F547F">
        <w:t>P</w:t>
      </w:r>
      <w:r w:rsidRPr="00460B76">
        <w:t>roject</w:t>
      </w:r>
      <w:r w:rsidRPr="00460B76">
        <w:rPr>
          <w:rFonts w:hint="eastAsia"/>
        </w:rPr>
        <w:t>”</w:t>
      </w:r>
      <w:r>
        <w:rPr>
          <w:rFonts w:hint="eastAsia"/>
        </w:rPr>
        <w:t>创建</w:t>
      </w:r>
      <w:r w:rsidRPr="008716C8">
        <w:rPr>
          <w:rFonts w:hint="eastAsia"/>
        </w:rPr>
        <w:t>内核模块工程</w:t>
      </w:r>
      <w:r w:rsidRPr="00460B76">
        <w:rPr>
          <w:rFonts w:hint="eastAsia"/>
        </w:rPr>
        <w:t>，</w:t>
      </w:r>
      <w:r w:rsidRPr="008716C8">
        <w:rPr>
          <w:rFonts w:hint="eastAsia"/>
        </w:rPr>
        <w:t>选择</w:t>
      </w:r>
      <w:r w:rsidRPr="00460B76">
        <w:rPr>
          <w:rFonts w:hint="eastAsia"/>
        </w:rPr>
        <w:t>“</w:t>
      </w:r>
      <w:r w:rsidRPr="00460B76">
        <w:t>SylixOS Kernel Module</w:t>
      </w:r>
      <w:r w:rsidRPr="00460B76">
        <w:rPr>
          <w:rFonts w:hint="eastAsia"/>
        </w:rPr>
        <w:t>”</w:t>
      </w:r>
      <w:r w:rsidRPr="008716C8">
        <w:rPr>
          <w:rFonts w:hint="eastAsia"/>
        </w:rPr>
        <w:t>。</w:t>
      </w:r>
      <w:r>
        <w:rPr>
          <w:rFonts w:hint="eastAsia"/>
        </w:rPr>
        <w:t>如</w:t>
      </w:r>
      <w:r>
        <w:fldChar w:fldCharType="begin"/>
      </w:r>
      <w:r>
        <w:instrText xml:space="preserve"> REF _Ref424819758 \h </w:instrText>
      </w:r>
      <w:r>
        <w:fldChar w:fldCharType="separate"/>
      </w:r>
      <w:r w:rsidR="00B96029">
        <w:rPr>
          <w:rFonts w:hint="eastAsia"/>
        </w:rPr>
        <w:t>图</w:t>
      </w:r>
      <w:r w:rsidR="00B96029">
        <w:t xml:space="preserve"> </w:t>
      </w:r>
      <w:r w:rsidR="00B96029">
        <w:rPr>
          <w:noProof/>
        </w:rPr>
        <w:t>10</w:t>
      </w:r>
      <w:r w:rsidR="00B96029">
        <w:t>.</w:t>
      </w:r>
      <w:r w:rsidR="00B96029">
        <w:rPr>
          <w:noProof/>
        </w:rPr>
        <w:t>1</w:t>
      </w:r>
      <w:r>
        <w:fldChar w:fldCharType="end"/>
      </w:r>
      <w:r>
        <w:rPr>
          <w:rFonts w:hint="eastAsia"/>
        </w:rPr>
        <w:t>所示：</w:t>
      </w:r>
    </w:p>
    <w:p w:rsidR="00C73189" w:rsidRDefault="002A2752" w:rsidP="000F547F">
      <w:pPr>
        <w:pStyle w:val="23"/>
        <w:keepNext/>
        <w:spacing w:before="62" w:after="62"/>
        <w:ind w:firstLine="0"/>
        <w:jc w:val="center"/>
      </w:pPr>
      <w:r>
        <w:rPr>
          <w:noProof/>
        </w:rPr>
        <w:lastRenderedPageBreak/>
        <w:pict>
          <v:shape id="_x0000_i1048" type="#_x0000_t75" style="width:396.85pt;height:374.4pt;visibility:visible;mso-wrap-style:square">
            <v:imagedata r:id="rId47" o:title=""/>
          </v:shape>
        </w:pict>
      </w:r>
    </w:p>
    <w:p w:rsidR="00C73189" w:rsidRPr="008716C8" w:rsidRDefault="00C73189" w:rsidP="008716C8">
      <w:pPr>
        <w:pStyle w:val="a8"/>
        <w:rPr>
          <w:lang w:val="de-DE"/>
        </w:rPr>
      </w:pPr>
      <w:bookmarkStart w:id="1981" w:name="_Ref424819758"/>
      <w:r>
        <w:rPr>
          <w:rFonts w:hint="eastAsia"/>
        </w:rPr>
        <w:t>图</w:t>
      </w:r>
      <w:r>
        <w:t xml:space="preserve"> </w:t>
      </w:r>
      <w:r w:rsidR="00221946">
        <w:fldChar w:fldCharType="begin"/>
      </w:r>
      <w:r w:rsidR="00221946">
        <w:instrText xml:space="preserve"> STYLEREF 1 \s </w:instrText>
      </w:r>
      <w:r w:rsidR="00221946">
        <w:fldChar w:fldCharType="separate"/>
      </w:r>
      <w:r w:rsidR="00B96029">
        <w:rPr>
          <w:noProof/>
        </w:rPr>
        <w:t>10</w:t>
      </w:r>
      <w:r w:rsidR="00221946">
        <w:rPr>
          <w:noProof/>
        </w:rPr>
        <w:fldChar w:fldCharType="end"/>
      </w:r>
      <w:r w:rsidR="009C5060">
        <w:t>.</w:t>
      </w:r>
      <w:r w:rsidR="009C5060">
        <w:fldChar w:fldCharType="begin"/>
      </w:r>
      <w:r w:rsidR="009C5060">
        <w:instrText xml:space="preserve"> SEQ </w:instrText>
      </w:r>
      <w:r w:rsidR="009C5060">
        <w:instrText>图</w:instrText>
      </w:r>
      <w:r w:rsidR="009C5060">
        <w:instrText xml:space="preserve"> \* ARABIC \s 1 </w:instrText>
      </w:r>
      <w:r w:rsidR="009C5060">
        <w:fldChar w:fldCharType="separate"/>
      </w:r>
      <w:r w:rsidR="00B96029">
        <w:rPr>
          <w:noProof/>
        </w:rPr>
        <w:t>1</w:t>
      </w:r>
      <w:r w:rsidR="009C5060">
        <w:fldChar w:fldCharType="end"/>
      </w:r>
      <w:bookmarkEnd w:id="1981"/>
      <w:r>
        <w:t xml:space="preserve">  </w:t>
      </w:r>
      <w:r>
        <w:rPr>
          <w:rFonts w:hint="eastAsia"/>
        </w:rPr>
        <w:t>内核模块工程类型选择</w:t>
      </w:r>
    </w:p>
    <w:p w:rsidR="00C73189" w:rsidRDefault="00C73189" w:rsidP="00EA770A">
      <w:pPr>
        <w:pStyle w:val="23"/>
        <w:spacing w:before="62" w:after="62"/>
        <w:ind w:left="360" w:firstLine="0"/>
        <w:rPr>
          <w:lang w:val="de-DE"/>
        </w:rPr>
      </w:pPr>
      <w:r>
        <w:rPr>
          <w:rFonts w:hint="eastAsia"/>
          <w:lang w:val="de-DE"/>
        </w:rPr>
        <w:t>点击“</w:t>
      </w:r>
      <w:r>
        <w:rPr>
          <w:lang w:val="de-DE"/>
        </w:rPr>
        <w:t>Next</w:t>
      </w:r>
      <w:r>
        <w:rPr>
          <w:rFonts w:hint="eastAsia"/>
          <w:lang w:val="de-DE"/>
        </w:rPr>
        <w:t>”按钮，</w:t>
      </w:r>
      <w:r w:rsidR="000F547F">
        <w:rPr>
          <w:rFonts w:hint="eastAsia"/>
          <w:lang w:val="de-DE"/>
        </w:rPr>
        <w:t>添加</w:t>
      </w:r>
      <w:r w:rsidR="000F547F" w:rsidRPr="008716C8">
        <w:rPr>
          <w:rFonts w:hint="eastAsia"/>
        </w:rPr>
        <w:t>工程命名</w:t>
      </w:r>
      <w:r w:rsidR="000F547F" w:rsidRPr="000F547F">
        <w:rPr>
          <w:lang w:val="de-DE"/>
        </w:rPr>
        <w:t>modu_demo</w:t>
      </w:r>
      <w:r w:rsidR="000F547F" w:rsidRPr="000F547F">
        <w:rPr>
          <w:rFonts w:hint="eastAsia"/>
          <w:lang w:val="de-DE"/>
        </w:rPr>
        <w:t>，</w:t>
      </w:r>
      <w:r w:rsidR="000F547F">
        <w:rPr>
          <w:rFonts w:hint="eastAsia"/>
          <w:lang w:val="de-DE"/>
        </w:rPr>
        <w:t>点击“</w:t>
      </w:r>
      <w:r w:rsidR="000F547F">
        <w:rPr>
          <w:lang w:val="de-DE"/>
        </w:rPr>
        <w:t>Next</w:t>
      </w:r>
      <w:r w:rsidR="000F547F">
        <w:rPr>
          <w:rFonts w:hint="eastAsia"/>
          <w:lang w:val="de-DE"/>
        </w:rPr>
        <w:t>”按钮，</w:t>
      </w:r>
      <w:r>
        <w:rPr>
          <w:rFonts w:hint="eastAsia"/>
          <w:lang w:val="de-DE"/>
        </w:rPr>
        <w:t>选择“</w:t>
      </w:r>
      <w:r>
        <w:rPr>
          <w:lang w:val="de-DE"/>
        </w:rPr>
        <w:t>SylixOS base project</w:t>
      </w:r>
      <w:r>
        <w:rPr>
          <w:rFonts w:hint="eastAsia"/>
          <w:lang w:val="de-DE"/>
        </w:rPr>
        <w:t>”路径</w:t>
      </w:r>
      <w:r w:rsidR="000F547F">
        <w:rPr>
          <w:rFonts w:hint="eastAsia"/>
          <w:lang w:val="de-DE"/>
        </w:rPr>
        <w:t>。</w:t>
      </w:r>
    </w:p>
    <w:p w:rsidR="00C73189" w:rsidRDefault="002A2752" w:rsidP="009D1901">
      <w:pPr>
        <w:pStyle w:val="23"/>
        <w:keepNext/>
        <w:spacing w:before="62" w:after="62"/>
        <w:ind w:firstLine="0"/>
        <w:jc w:val="center"/>
      </w:pPr>
      <w:r>
        <w:rPr>
          <w:noProof/>
        </w:rPr>
        <w:pict>
          <v:shape id="_x0000_i1049" type="#_x0000_t75" style="width:403.8pt;height:165.3pt;visibility:visible;mso-wrap-style:square">
            <v:imagedata r:id="rId48" o:title=""/>
          </v:shape>
        </w:pict>
      </w:r>
    </w:p>
    <w:p w:rsidR="00C73189" w:rsidRDefault="00C73189" w:rsidP="008716C8">
      <w:pPr>
        <w:pStyle w:val="a8"/>
        <w:rPr>
          <w:lang w:val="de-DE"/>
        </w:rPr>
      </w:pPr>
      <w:r>
        <w:rPr>
          <w:rFonts w:hint="eastAsia"/>
        </w:rPr>
        <w:t>图</w:t>
      </w:r>
      <w:r>
        <w:t xml:space="preserve"> </w:t>
      </w:r>
      <w:r w:rsidR="00221946">
        <w:fldChar w:fldCharType="begin"/>
      </w:r>
      <w:r w:rsidR="00221946">
        <w:instrText xml:space="preserve"> STYLEREF 1 \s </w:instrText>
      </w:r>
      <w:r w:rsidR="00221946">
        <w:fldChar w:fldCharType="separate"/>
      </w:r>
      <w:r w:rsidR="00B96029">
        <w:rPr>
          <w:noProof/>
        </w:rPr>
        <w:t>10</w:t>
      </w:r>
      <w:r w:rsidR="00221946">
        <w:rPr>
          <w:noProof/>
        </w:rPr>
        <w:fldChar w:fldCharType="end"/>
      </w:r>
      <w:r w:rsidR="009C5060">
        <w:t>.</w:t>
      </w:r>
      <w:r w:rsidR="009C5060">
        <w:fldChar w:fldCharType="begin"/>
      </w:r>
      <w:r w:rsidR="009C5060">
        <w:instrText xml:space="preserve"> SEQ </w:instrText>
      </w:r>
      <w:r w:rsidR="009C5060">
        <w:instrText>图</w:instrText>
      </w:r>
      <w:r w:rsidR="009C5060">
        <w:instrText xml:space="preserve"> \* ARABIC \s 1 </w:instrText>
      </w:r>
      <w:r w:rsidR="009C5060">
        <w:fldChar w:fldCharType="separate"/>
      </w:r>
      <w:r w:rsidR="00B96029">
        <w:rPr>
          <w:noProof/>
        </w:rPr>
        <w:t>2</w:t>
      </w:r>
      <w:r w:rsidR="009C5060">
        <w:fldChar w:fldCharType="end"/>
      </w:r>
      <w:r>
        <w:t xml:space="preserve"> </w:t>
      </w:r>
      <w:r>
        <w:rPr>
          <w:rFonts w:hint="eastAsia"/>
        </w:rPr>
        <w:t>设置工程</w:t>
      </w:r>
      <w:r>
        <w:t>Base</w:t>
      </w:r>
      <w:r>
        <w:rPr>
          <w:rFonts w:hint="eastAsia"/>
        </w:rPr>
        <w:t>路径</w:t>
      </w:r>
    </w:p>
    <w:p w:rsidR="00C73189" w:rsidRDefault="00C73189" w:rsidP="00EA770A">
      <w:pPr>
        <w:pStyle w:val="23"/>
        <w:spacing w:before="62" w:after="62"/>
        <w:ind w:firstLine="0"/>
        <w:rPr>
          <w:lang w:val="de-DE"/>
        </w:rPr>
      </w:pPr>
      <w:r>
        <w:rPr>
          <w:lang w:val="de-DE"/>
        </w:rPr>
        <w:tab/>
      </w:r>
      <w:r>
        <w:rPr>
          <w:rFonts w:hint="eastAsia"/>
          <w:lang w:val="de-DE"/>
        </w:rPr>
        <w:t>之后点击“</w:t>
      </w:r>
      <w:r>
        <w:rPr>
          <w:lang w:val="de-DE"/>
        </w:rPr>
        <w:t>Finish</w:t>
      </w:r>
      <w:r>
        <w:rPr>
          <w:rFonts w:hint="eastAsia"/>
          <w:lang w:val="de-DE"/>
        </w:rPr>
        <w:t>”按钮，完成工程创建。创建后的工程，会自动生成</w:t>
      </w:r>
      <w:r>
        <w:rPr>
          <w:lang w:val="de-DE"/>
        </w:rPr>
        <w:t>modu_demo.c</w:t>
      </w:r>
      <w:r>
        <w:rPr>
          <w:rFonts w:hint="eastAsia"/>
          <w:lang w:val="de-DE"/>
        </w:rPr>
        <w:t>文件，文件包含有默认代码。本实验例程中不对生成的代码做任何修改。</w:t>
      </w:r>
    </w:p>
    <w:p w:rsidR="00C73189" w:rsidRDefault="00C73189" w:rsidP="00EA770A">
      <w:pPr>
        <w:pStyle w:val="23"/>
        <w:spacing w:before="62" w:after="62"/>
        <w:ind w:firstLine="0"/>
        <w:rPr>
          <w:lang w:val="de-DE"/>
        </w:rPr>
      </w:pPr>
    </w:p>
    <w:p w:rsidR="00C73189" w:rsidRDefault="00C73189" w:rsidP="00CA4E7F">
      <w:pPr>
        <w:pStyle w:val="a8"/>
        <w:rPr>
          <w:lang w:val="de-DE"/>
        </w:rPr>
      </w:pPr>
      <w:r>
        <w:rPr>
          <w:rFonts w:hint="eastAsia"/>
        </w:rPr>
        <w:lastRenderedPageBreak/>
        <w:t>程序清单</w:t>
      </w:r>
      <w:r>
        <w:t xml:space="preserve"> </w:t>
      </w:r>
      <w:r w:rsidR="00221946">
        <w:fldChar w:fldCharType="begin"/>
      </w:r>
      <w:r w:rsidR="00221946">
        <w:instrText xml:space="preserve"> STYLEREF 1 \s </w:instrText>
      </w:r>
      <w:r w:rsidR="00221946">
        <w:fldChar w:fldCharType="separate"/>
      </w:r>
      <w:r w:rsidR="00B96029">
        <w:rPr>
          <w:noProof/>
        </w:rPr>
        <w:t>10</w:t>
      </w:r>
      <w:r w:rsidR="00221946">
        <w:rPr>
          <w:noProof/>
        </w:rPr>
        <w:fldChar w:fldCharType="end"/>
      </w:r>
      <w:r>
        <w:t>.</w:t>
      </w:r>
      <w:r>
        <w:fldChar w:fldCharType="begin"/>
      </w:r>
      <w:r>
        <w:instrText xml:space="preserve"> SEQ </w:instrText>
      </w:r>
      <w:r>
        <w:rPr>
          <w:rFonts w:hint="eastAsia"/>
        </w:rPr>
        <w:instrText>程序清单</w:instrText>
      </w:r>
      <w:r>
        <w:instrText xml:space="preserve"> \* ARABIC \s 1 </w:instrText>
      </w:r>
      <w:r>
        <w:fldChar w:fldCharType="separate"/>
      </w:r>
      <w:r w:rsidR="00B96029">
        <w:rPr>
          <w:noProof/>
        </w:rPr>
        <w:t>1</w:t>
      </w:r>
      <w:r>
        <w:fldChar w:fldCharType="end"/>
      </w:r>
      <w:r>
        <w:t xml:space="preserve">  </w:t>
      </w:r>
      <w:r>
        <w:rPr>
          <w:rFonts w:hint="eastAsia"/>
        </w:rPr>
        <w:t>内核模块工程生成的默认代码</w:t>
      </w:r>
    </w:p>
    <w:p w:rsidR="00C73189" w:rsidRPr="00460B76" w:rsidRDefault="00C73189" w:rsidP="008716C8">
      <w:pPr>
        <w:pStyle w:val="a6"/>
        <w:rPr>
          <w:lang w:val="en-US"/>
        </w:rPr>
      </w:pPr>
      <w:r w:rsidRPr="00460B76">
        <w:rPr>
          <w:lang w:val="en-US"/>
        </w:rPr>
        <w:t xml:space="preserve">#define  __SYLIXOS_KERNEL                                    </w:t>
      </w:r>
    </w:p>
    <w:p w:rsidR="00C73189" w:rsidRPr="00460B76" w:rsidRDefault="00C73189" w:rsidP="008716C8">
      <w:pPr>
        <w:pStyle w:val="a6"/>
        <w:rPr>
          <w:lang w:val="en-US"/>
        </w:rPr>
      </w:pPr>
      <w:r w:rsidRPr="00460B76">
        <w:rPr>
          <w:lang w:val="en-US"/>
        </w:rPr>
        <w:t>#include &lt;SylixOS.h&gt;</w:t>
      </w:r>
    </w:p>
    <w:p w:rsidR="00C73189" w:rsidRPr="00460B76" w:rsidRDefault="00C73189" w:rsidP="008716C8">
      <w:pPr>
        <w:pStyle w:val="a6"/>
        <w:rPr>
          <w:lang w:val="en-US"/>
        </w:rPr>
      </w:pPr>
      <w:r w:rsidRPr="00460B76">
        <w:rPr>
          <w:lang w:val="en-US"/>
        </w:rPr>
        <w:t>#include &lt;module.h&gt;</w:t>
      </w:r>
    </w:p>
    <w:p w:rsidR="00C73189" w:rsidRPr="00460B76" w:rsidRDefault="00C73189" w:rsidP="008716C8">
      <w:pPr>
        <w:pStyle w:val="a6"/>
        <w:rPr>
          <w:lang w:val="en-US"/>
        </w:rPr>
      </w:pPr>
      <w:r w:rsidRPr="00460B76">
        <w:rPr>
          <w:lang w:val="en-US"/>
        </w:rPr>
        <w:t>/*</w:t>
      </w:r>
    </w:p>
    <w:p w:rsidR="00C73189" w:rsidRPr="00460B76" w:rsidRDefault="00C73189" w:rsidP="008716C8">
      <w:pPr>
        <w:pStyle w:val="a6"/>
        <w:rPr>
          <w:lang w:val="en-US"/>
        </w:rPr>
      </w:pPr>
      <w:r w:rsidRPr="00460B76">
        <w:rPr>
          <w:lang w:val="en-US"/>
        </w:rPr>
        <w:t xml:space="preserve"> *  SylixOS call module_init() and module_exit() automatically.</w:t>
      </w:r>
    </w:p>
    <w:p w:rsidR="00C73189" w:rsidRPr="00460B76" w:rsidRDefault="00C73189" w:rsidP="008716C8">
      <w:pPr>
        <w:pStyle w:val="a6"/>
        <w:rPr>
          <w:lang w:val="en-US"/>
        </w:rPr>
      </w:pPr>
      <w:r w:rsidRPr="00460B76">
        <w:rPr>
          <w:lang w:val="en-US"/>
        </w:rPr>
        <w:t xml:space="preserve"> */</w:t>
      </w:r>
    </w:p>
    <w:p w:rsidR="00C73189" w:rsidRPr="00460B76" w:rsidRDefault="00C73189" w:rsidP="008716C8">
      <w:pPr>
        <w:pStyle w:val="a6"/>
        <w:rPr>
          <w:lang w:val="en-US"/>
        </w:rPr>
      </w:pPr>
      <w:r w:rsidRPr="00460B76">
        <w:rPr>
          <w:lang w:val="en-US"/>
        </w:rPr>
        <w:t>void module_init (void)</w:t>
      </w:r>
    </w:p>
    <w:p w:rsidR="00C73189" w:rsidRPr="00460B76" w:rsidRDefault="00C73189" w:rsidP="008716C8">
      <w:pPr>
        <w:pStyle w:val="a6"/>
        <w:rPr>
          <w:lang w:val="en-US"/>
        </w:rPr>
      </w:pPr>
      <w:r w:rsidRPr="00460B76">
        <w:rPr>
          <w:lang w:val="en-US"/>
        </w:rPr>
        <w:t>{</w:t>
      </w:r>
    </w:p>
    <w:p w:rsidR="007B0A49" w:rsidRPr="007B0A49" w:rsidRDefault="007B0A49" w:rsidP="007B0A49">
      <w:pPr>
        <w:pStyle w:val="a6"/>
        <w:rPr>
          <w:lang w:val="en-US"/>
        </w:rPr>
      </w:pPr>
      <w:r w:rsidRPr="007B0A49">
        <w:rPr>
          <w:lang w:val="en-US"/>
        </w:rPr>
        <w:t xml:space="preserve">    printk("hello_module init!\n");</w:t>
      </w:r>
    </w:p>
    <w:p w:rsidR="007B0A49" w:rsidRDefault="007B0A49" w:rsidP="007B0A49">
      <w:pPr>
        <w:pStyle w:val="a6"/>
        <w:ind w:firstLine="360"/>
        <w:rPr>
          <w:lang w:val="en-US"/>
        </w:rPr>
      </w:pPr>
      <w:r w:rsidRPr="007B0A49">
        <w:rPr>
          <w:lang w:val="en-US"/>
        </w:rPr>
        <w:t>return 0;</w:t>
      </w:r>
    </w:p>
    <w:p w:rsidR="00C73189" w:rsidRPr="00460B76" w:rsidRDefault="00C73189" w:rsidP="007B0A49">
      <w:pPr>
        <w:pStyle w:val="a6"/>
        <w:rPr>
          <w:lang w:val="en-US"/>
        </w:rPr>
      </w:pPr>
      <w:r w:rsidRPr="00460B76">
        <w:rPr>
          <w:lang w:val="en-US"/>
        </w:rPr>
        <w:t>}</w:t>
      </w:r>
    </w:p>
    <w:p w:rsidR="00C73189" w:rsidRPr="00460B76" w:rsidRDefault="00C73189" w:rsidP="008716C8">
      <w:pPr>
        <w:pStyle w:val="a6"/>
        <w:rPr>
          <w:lang w:val="en-US"/>
        </w:rPr>
      </w:pPr>
      <w:r w:rsidRPr="00460B76">
        <w:rPr>
          <w:lang w:val="en-US"/>
        </w:rPr>
        <w:t>void module_exit (void)</w:t>
      </w:r>
    </w:p>
    <w:p w:rsidR="00C73189" w:rsidRPr="00460B76" w:rsidRDefault="00C73189" w:rsidP="008716C8">
      <w:pPr>
        <w:pStyle w:val="a6"/>
        <w:rPr>
          <w:lang w:val="en-US"/>
        </w:rPr>
      </w:pPr>
      <w:r w:rsidRPr="00460B76">
        <w:rPr>
          <w:lang w:val="en-US"/>
        </w:rPr>
        <w:t>{</w:t>
      </w:r>
    </w:p>
    <w:p w:rsidR="00C73189" w:rsidRPr="00460B76" w:rsidRDefault="00C73189" w:rsidP="008716C8">
      <w:pPr>
        <w:pStyle w:val="a6"/>
        <w:rPr>
          <w:lang w:val="en-US"/>
        </w:rPr>
      </w:pPr>
      <w:r w:rsidRPr="00460B76">
        <w:rPr>
          <w:lang w:val="en-US"/>
        </w:rPr>
        <w:tab/>
        <w:t>printk("hello_module exit!\n");</w:t>
      </w:r>
    </w:p>
    <w:p w:rsidR="00C73189" w:rsidRPr="00460B76" w:rsidRDefault="00C73189" w:rsidP="008716C8">
      <w:pPr>
        <w:pStyle w:val="a6"/>
        <w:rPr>
          <w:lang w:val="en-US"/>
        </w:rPr>
      </w:pPr>
      <w:r w:rsidRPr="00460B76">
        <w:rPr>
          <w:lang w:val="en-US"/>
        </w:rPr>
        <w:t>}</w:t>
      </w:r>
    </w:p>
    <w:p w:rsidR="00C73189" w:rsidRPr="00460B76" w:rsidRDefault="00C73189" w:rsidP="008716C8">
      <w:pPr>
        <w:pStyle w:val="a6"/>
        <w:rPr>
          <w:lang w:val="en-US"/>
        </w:rPr>
      </w:pPr>
      <w:r w:rsidRPr="00460B76">
        <w:rPr>
          <w:lang w:val="en-US"/>
        </w:rPr>
        <w:t>/*</w:t>
      </w:r>
    </w:p>
    <w:p w:rsidR="00C73189" w:rsidRPr="00460B76" w:rsidRDefault="00C73189" w:rsidP="008716C8">
      <w:pPr>
        <w:pStyle w:val="a6"/>
        <w:rPr>
          <w:lang w:val="en-US"/>
        </w:rPr>
      </w:pPr>
      <w:r w:rsidRPr="00460B76">
        <w:rPr>
          <w:lang w:val="en-US"/>
        </w:rPr>
        <w:t xml:space="preserve"> *  module export symbols</w:t>
      </w:r>
    </w:p>
    <w:p w:rsidR="00C73189" w:rsidRPr="00460B76" w:rsidRDefault="00C73189" w:rsidP="008716C8">
      <w:pPr>
        <w:pStyle w:val="a6"/>
        <w:rPr>
          <w:lang w:val="en-US"/>
        </w:rPr>
      </w:pPr>
      <w:r w:rsidRPr="00460B76">
        <w:rPr>
          <w:lang w:val="en-US"/>
        </w:rPr>
        <w:t xml:space="preserve"> */</w:t>
      </w:r>
    </w:p>
    <w:p w:rsidR="00C73189" w:rsidRPr="00460B76" w:rsidRDefault="00C73189" w:rsidP="008716C8">
      <w:pPr>
        <w:pStyle w:val="a6"/>
        <w:rPr>
          <w:lang w:val="en-US"/>
        </w:rPr>
      </w:pPr>
      <w:r w:rsidRPr="00460B76">
        <w:rPr>
          <w:lang w:val="en-US"/>
        </w:rPr>
        <w:t>LW_SYMBOL_EXPORT void hello_module_func (void)</w:t>
      </w:r>
    </w:p>
    <w:p w:rsidR="00C73189" w:rsidRPr="00460B76" w:rsidRDefault="00C73189" w:rsidP="008716C8">
      <w:pPr>
        <w:pStyle w:val="a6"/>
        <w:rPr>
          <w:lang w:val="en-US"/>
        </w:rPr>
      </w:pPr>
      <w:r w:rsidRPr="00460B76">
        <w:rPr>
          <w:lang w:val="en-US"/>
        </w:rPr>
        <w:t>{</w:t>
      </w:r>
    </w:p>
    <w:p w:rsidR="00C73189" w:rsidRPr="00460B76" w:rsidRDefault="00C73189" w:rsidP="008716C8">
      <w:pPr>
        <w:pStyle w:val="a6"/>
        <w:rPr>
          <w:lang w:val="en-US"/>
        </w:rPr>
      </w:pPr>
      <w:r w:rsidRPr="00460B76">
        <w:rPr>
          <w:lang w:val="en-US"/>
        </w:rPr>
        <w:tab/>
        <w:t>printk("hello_module_func() run!\n");</w:t>
      </w:r>
    </w:p>
    <w:p w:rsidR="00C73189" w:rsidRPr="008716C8" w:rsidRDefault="00C73189" w:rsidP="008716C8">
      <w:pPr>
        <w:pStyle w:val="a6"/>
      </w:pPr>
      <w:r w:rsidRPr="008716C8">
        <w:t>}</w:t>
      </w:r>
    </w:p>
    <w:p w:rsidR="00C73189" w:rsidRPr="008B0225" w:rsidRDefault="00C73189" w:rsidP="008B21AD">
      <w:pPr>
        <w:pStyle w:val="afd"/>
        <w:numPr>
          <w:ilvl w:val="0"/>
          <w:numId w:val="40"/>
        </w:numPr>
        <w:spacing w:before="62" w:after="62"/>
        <w:ind w:firstLineChars="0"/>
      </w:pPr>
      <w:r w:rsidRPr="008B0225">
        <w:rPr>
          <w:rFonts w:hint="eastAsia"/>
        </w:rPr>
        <w:t>装载内核模块</w:t>
      </w:r>
    </w:p>
    <w:p w:rsidR="00C73189" w:rsidRPr="00460B76" w:rsidRDefault="00C73189" w:rsidP="00952020">
      <w:pPr>
        <w:pStyle w:val="23"/>
        <w:spacing w:before="62" w:after="62"/>
        <w:ind w:firstLineChars="200"/>
      </w:pPr>
      <w:r>
        <w:rPr>
          <w:rFonts w:hint="eastAsia"/>
          <w:lang w:val="de-DE"/>
        </w:rPr>
        <w:t>编译工程</w:t>
      </w:r>
      <w:r w:rsidRPr="00460B76">
        <w:t>modu_demo</w:t>
      </w:r>
      <w:r w:rsidRPr="00460B76">
        <w:rPr>
          <w:rFonts w:hint="eastAsia"/>
        </w:rPr>
        <w:t>，</w:t>
      </w:r>
      <w:r>
        <w:rPr>
          <w:rFonts w:hint="eastAsia"/>
          <w:lang w:val="de-DE"/>
        </w:rPr>
        <w:t>将生成的程序文件</w:t>
      </w:r>
      <w:r w:rsidRPr="00460B76">
        <w:t>modu_demo.ko</w:t>
      </w:r>
      <w:r>
        <w:rPr>
          <w:rFonts w:hint="eastAsia"/>
          <w:lang w:val="de-DE"/>
        </w:rPr>
        <w:t>上传到</w:t>
      </w:r>
      <w:r w:rsidR="00F761D2">
        <w:rPr>
          <w:rFonts w:hint="eastAsia"/>
          <w:lang w:val="de-DE"/>
        </w:rPr>
        <w:t>验证平台</w:t>
      </w:r>
      <w:r>
        <w:rPr>
          <w:rFonts w:hint="eastAsia"/>
          <w:lang w:val="de-DE"/>
        </w:rPr>
        <w:t>中。需要注意</w:t>
      </w:r>
      <w:r w:rsidRPr="00460B76">
        <w:rPr>
          <w:rFonts w:hint="eastAsia"/>
        </w:rPr>
        <w:t>，</w:t>
      </w:r>
      <w:r>
        <w:rPr>
          <w:rFonts w:hint="eastAsia"/>
          <w:lang w:val="de-DE"/>
        </w:rPr>
        <w:t>内核模块工程的</w:t>
      </w:r>
      <w:r w:rsidRPr="00460B76">
        <w:rPr>
          <w:rFonts w:hint="eastAsia"/>
        </w:rPr>
        <w:t>“</w:t>
      </w:r>
      <w:r w:rsidRPr="00460B76">
        <w:t>Upload Setting</w:t>
      </w:r>
      <w:r w:rsidRPr="00460B76">
        <w:rPr>
          <w:rFonts w:hint="eastAsia"/>
        </w:rPr>
        <w:t>”</w:t>
      </w:r>
      <w:r>
        <w:rPr>
          <w:rFonts w:hint="eastAsia"/>
          <w:lang w:val="de-DE"/>
        </w:rPr>
        <w:t>中默认路径是</w:t>
      </w:r>
      <w:r w:rsidRPr="00460B76">
        <w:t>/lib/modules/modu_demo.ko</w:t>
      </w:r>
      <w:r>
        <w:rPr>
          <w:rFonts w:hint="eastAsia"/>
          <w:lang w:val="de-DE"/>
        </w:rPr>
        <w:t>。</w:t>
      </w:r>
    </w:p>
    <w:p w:rsidR="00C73189" w:rsidRDefault="00C73189" w:rsidP="00EA770A">
      <w:pPr>
        <w:pStyle w:val="23"/>
        <w:spacing w:before="62" w:after="62"/>
        <w:ind w:left="360" w:firstLine="0"/>
        <w:rPr>
          <w:lang w:val="de-DE"/>
        </w:rPr>
      </w:pPr>
      <w:r>
        <w:rPr>
          <w:rFonts w:hint="eastAsia"/>
          <w:lang w:val="de-DE"/>
        </w:rPr>
        <w:t>在控制台中，将当前工作路径切换到</w:t>
      </w:r>
      <w:r>
        <w:rPr>
          <w:lang w:val="de-DE"/>
        </w:rPr>
        <w:t>/lib/modules</w:t>
      </w:r>
      <w:r>
        <w:rPr>
          <w:rFonts w:hint="eastAsia"/>
          <w:lang w:val="de-DE"/>
        </w:rPr>
        <w:t>下，装载内核模块</w:t>
      </w:r>
    </w:p>
    <w:p w:rsidR="00C73189" w:rsidRDefault="00C73189" w:rsidP="00364429">
      <w:pPr>
        <w:pStyle w:val="a6"/>
      </w:pPr>
      <w:r w:rsidRPr="00364429">
        <w:t>[root@sylixos_station:/lib/modules]# modulereg modu_demo.ko</w:t>
      </w:r>
    </w:p>
    <w:p w:rsidR="00C73189" w:rsidRPr="00460B76" w:rsidRDefault="00C73189" w:rsidP="005B0147">
      <w:pPr>
        <w:pStyle w:val="a6"/>
        <w:rPr>
          <w:lang w:val="en-US"/>
        </w:rPr>
      </w:pPr>
      <w:r w:rsidRPr="00460B76">
        <w:rPr>
          <w:lang w:val="en-US"/>
        </w:rPr>
        <w:t>hello_module init</w:t>
      </w:r>
      <w:r w:rsidRPr="00460B76">
        <w:rPr>
          <w:rFonts w:hint="eastAsia"/>
          <w:lang w:val="en-US"/>
        </w:rPr>
        <w:t>！</w:t>
      </w:r>
    </w:p>
    <w:p w:rsidR="00C73189" w:rsidRPr="00460B76" w:rsidRDefault="00C73189" w:rsidP="005B0147">
      <w:pPr>
        <w:pStyle w:val="a6"/>
        <w:rPr>
          <w:lang w:val="en-US"/>
        </w:rPr>
      </w:pPr>
      <w:r w:rsidRPr="00460B76">
        <w:rPr>
          <w:lang w:val="en-US"/>
        </w:rPr>
        <w:t>module modu_demo.ko registor ok, handle : 0x2468a298</w:t>
      </w:r>
    </w:p>
    <w:p w:rsidR="00C73189" w:rsidRDefault="00C73189" w:rsidP="005B0147">
      <w:pPr>
        <w:pStyle w:val="a"/>
      </w:pPr>
      <w:r>
        <w:rPr>
          <w:rFonts w:hint="eastAsia"/>
        </w:rPr>
        <w:t>执行装载</w:t>
      </w:r>
      <w:r w:rsidRPr="005B0147">
        <w:rPr>
          <w:rFonts w:hint="eastAsia"/>
        </w:rPr>
        <w:t>命令后，输出信息</w:t>
      </w:r>
      <w:r>
        <w:rPr>
          <w:rFonts w:hint="eastAsia"/>
        </w:rPr>
        <w:t>是</w:t>
      </w:r>
      <w:r w:rsidRPr="005B0147">
        <w:t>module_init</w:t>
      </w:r>
      <w:r w:rsidRPr="005B0147">
        <w:rPr>
          <w:rFonts w:hint="eastAsia"/>
        </w:rPr>
        <w:t>函数</w:t>
      </w:r>
      <w:r>
        <w:rPr>
          <w:rFonts w:hint="eastAsia"/>
        </w:rPr>
        <w:t>的打印信息</w:t>
      </w:r>
    </w:p>
    <w:p w:rsidR="00C73189" w:rsidRPr="005B0147" w:rsidRDefault="00C73189" w:rsidP="005B0147">
      <w:pPr>
        <w:pStyle w:val="a"/>
      </w:pPr>
      <w:r>
        <w:rPr>
          <w:rFonts w:hint="eastAsia"/>
        </w:rPr>
        <w:t>装载成功后，会返回</w:t>
      </w:r>
      <w:r>
        <w:t>handle</w:t>
      </w:r>
      <w:r>
        <w:rPr>
          <w:rFonts w:hint="eastAsia"/>
        </w:rPr>
        <w:t>，此</w:t>
      </w:r>
      <w:r>
        <w:t>handle</w:t>
      </w:r>
      <w:r>
        <w:rPr>
          <w:rFonts w:hint="eastAsia"/>
        </w:rPr>
        <w:t>在模块卸载时会使用</w:t>
      </w:r>
    </w:p>
    <w:p w:rsidR="00C73189" w:rsidRPr="008B0225" w:rsidRDefault="00C73189" w:rsidP="008B21AD">
      <w:pPr>
        <w:pStyle w:val="afd"/>
        <w:numPr>
          <w:ilvl w:val="0"/>
          <w:numId w:val="40"/>
        </w:numPr>
        <w:spacing w:before="62" w:after="62"/>
        <w:ind w:firstLineChars="0"/>
      </w:pPr>
      <w:r w:rsidRPr="008B0225">
        <w:rPr>
          <w:rFonts w:hint="eastAsia"/>
        </w:rPr>
        <w:t>卸载内核模块</w:t>
      </w:r>
    </w:p>
    <w:p w:rsidR="00C73189" w:rsidRPr="00460B76" w:rsidRDefault="00C73189" w:rsidP="00F44C30">
      <w:pPr>
        <w:pStyle w:val="a6"/>
        <w:rPr>
          <w:lang w:val="en-US"/>
        </w:rPr>
      </w:pPr>
      <w:r w:rsidRPr="00460B76">
        <w:rPr>
          <w:lang w:val="en-US"/>
        </w:rPr>
        <w:t>[root@sylixos_station:/lib/modules]# moduleunreg 0x2468a298</w:t>
      </w:r>
    </w:p>
    <w:p w:rsidR="00C73189" w:rsidRPr="005B0147" w:rsidRDefault="00C73189" w:rsidP="00F44C30">
      <w:pPr>
        <w:pStyle w:val="a6"/>
      </w:pPr>
      <w:r>
        <w:t>h</w:t>
      </w:r>
      <w:r w:rsidRPr="005B0147">
        <w:t xml:space="preserve">ello_module </w:t>
      </w:r>
      <w:r w:rsidRPr="008716C8">
        <w:t>exit</w:t>
      </w:r>
      <w:r>
        <w:rPr>
          <w:rFonts w:hint="eastAsia"/>
        </w:rPr>
        <w:t>！</w:t>
      </w:r>
    </w:p>
    <w:p w:rsidR="00C73189" w:rsidRPr="004C40D9" w:rsidRDefault="00C73189" w:rsidP="00C5367F">
      <w:pPr>
        <w:pStyle w:val="3"/>
        <w:numPr>
          <w:ilvl w:val="0"/>
          <w:numId w:val="0"/>
        </w:numPr>
        <w:rPr>
          <w:lang w:val="de-DE"/>
        </w:rPr>
      </w:pPr>
      <w:bookmarkStart w:id="1982" w:name="_Toc428867574"/>
      <w:bookmarkStart w:id="1983" w:name="_Toc429221095"/>
      <w:bookmarkStart w:id="1984" w:name="_Toc431109816"/>
      <w:bookmarkStart w:id="1985" w:name="_Toc432271129"/>
      <w:bookmarkStart w:id="1986" w:name="_Toc432317470"/>
      <w:bookmarkStart w:id="1987" w:name="_Toc469064165"/>
      <w:r>
        <w:rPr>
          <w:rFonts w:hint="eastAsia"/>
        </w:rPr>
        <w:t>扩展实验</w:t>
      </w:r>
      <w:bookmarkEnd w:id="1982"/>
      <w:bookmarkEnd w:id="1983"/>
      <w:bookmarkEnd w:id="1984"/>
      <w:bookmarkEnd w:id="1985"/>
      <w:bookmarkEnd w:id="1986"/>
      <w:bookmarkEnd w:id="1987"/>
    </w:p>
    <w:p w:rsidR="00C73189" w:rsidRDefault="00C73189" w:rsidP="00EA770A">
      <w:pPr>
        <w:pStyle w:val="23"/>
        <w:spacing w:before="62" w:after="62"/>
        <w:ind w:firstLine="0"/>
        <w:rPr>
          <w:lang w:val="de-DE"/>
        </w:rPr>
      </w:pPr>
      <w:r>
        <w:rPr>
          <w:lang w:val="de-DE"/>
        </w:rPr>
        <w:tab/>
      </w:r>
      <w:r>
        <w:rPr>
          <w:rFonts w:hint="eastAsia"/>
          <w:lang w:val="de-DE"/>
        </w:rPr>
        <w:t>建立一个内核模块工程，在新内核模块工程中调用本实验内核模块中的函数。</w:t>
      </w:r>
    </w:p>
    <w:p w:rsidR="00C73189" w:rsidRPr="00913341" w:rsidRDefault="00C73189">
      <w:pPr>
        <w:widowControl/>
        <w:spacing w:beforeLines="0" w:afterLines="0"/>
        <w:jc w:val="left"/>
        <w:rPr>
          <w:rFonts w:ascii="Arial" w:eastAsia="黑体" w:hAnsi="Arial"/>
          <w:b/>
          <w:bCs/>
          <w:sz w:val="24"/>
          <w:szCs w:val="24"/>
          <w:lang w:val="de-DE"/>
        </w:rPr>
      </w:pPr>
      <w:r w:rsidRPr="00913341">
        <w:rPr>
          <w:lang w:val="de-DE"/>
        </w:rPr>
        <w:br w:type="page"/>
      </w:r>
    </w:p>
    <w:p w:rsidR="00C73189" w:rsidRPr="000C1270" w:rsidRDefault="00C73189" w:rsidP="001D0F41">
      <w:pPr>
        <w:pStyle w:val="20"/>
        <w:numPr>
          <w:ilvl w:val="0"/>
          <w:numId w:val="0"/>
        </w:numPr>
      </w:pPr>
      <w:bookmarkStart w:id="1988" w:name="_Toc469064166"/>
      <w:r>
        <w:rPr>
          <w:rFonts w:hint="eastAsia"/>
        </w:rPr>
        <w:t>实验二</w:t>
      </w:r>
      <w:r>
        <w:t xml:space="preserve">  GPIO</w:t>
      </w:r>
      <w:r>
        <w:rPr>
          <w:rFonts w:hint="eastAsia"/>
        </w:rPr>
        <w:t>内核态输出实验</w:t>
      </w:r>
      <w:bookmarkEnd w:id="1988"/>
    </w:p>
    <w:p w:rsidR="00C73189" w:rsidRPr="007C6C4C" w:rsidRDefault="00C73189" w:rsidP="00EA770A">
      <w:pPr>
        <w:pStyle w:val="23"/>
        <w:spacing w:before="62" w:after="62"/>
        <w:ind w:firstLine="0"/>
      </w:pPr>
    </w:p>
    <w:p w:rsidR="00C73189" w:rsidRPr="000C1270" w:rsidRDefault="00C73189" w:rsidP="001D0F41">
      <w:pPr>
        <w:pStyle w:val="3"/>
        <w:numPr>
          <w:ilvl w:val="0"/>
          <w:numId w:val="0"/>
        </w:numPr>
      </w:pPr>
      <w:bookmarkStart w:id="1989" w:name="_Toc424217403"/>
      <w:bookmarkStart w:id="1990" w:name="_Toc424654951"/>
      <w:bookmarkStart w:id="1991" w:name="_Toc424721642"/>
      <w:bookmarkStart w:id="1992" w:name="_Toc424909056"/>
      <w:bookmarkStart w:id="1993" w:name="_Toc424912342"/>
      <w:bookmarkStart w:id="1994" w:name="_Toc425414017"/>
      <w:bookmarkStart w:id="1995" w:name="_Toc427939326"/>
      <w:bookmarkStart w:id="1996" w:name="_Toc427940831"/>
      <w:bookmarkStart w:id="1997" w:name="_Toc427941769"/>
      <w:bookmarkStart w:id="1998" w:name="_Toc428704950"/>
      <w:bookmarkStart w:id="1999" w:name="_Toc428867576"/>
      <w:bookmarkStart w:id="2000" w:name="_Toc429221097"/>
      <w:bookmarkStart w:id="2001" w:name="_Toc431109818"/>
      <w:bookmarkStart w:id="2002" w:name="_Toc432271131"/>
      <w:bookmarkStart w:id="2003" w:name="_Toc432317472"/>
      <w:bookmarkStart w:id="2004" w:name="_Toc469064167"/>
      <w:r>
        <w:rPr>
          <w:rFonts w:hint="eastAsia"/>
        </w:rPr>
        <w:t>实验目的</w:t>
      </w:r>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p>
    <w:p w:rsidR="00C73189" w:rsidRPr="001952FD" w:rsidRDefault="00C73189" w:rsidP="001952FD">
      <w:pPr>
        <w:pStyle w:val="a"/>
      </w:pPr>
      <w:r w:rsidRPr="001952FD">
        <w:rPr>
          <w:rFonts w:hint="eastAsia"/>
        </w:rPr>
        <w:t>了解内核态函数与用户态函数的区别</w:t>
      </w:r>
    </w:p>
    <w:p w:rsidR="00C73189" w:rsidRPr="001952FD" w:rsidRDefault="00C73189" w:rsidP="001952FD">
      <w:pPr>
        <w:pStyle w:val="a"/>
      </w:pPr>
      <w:r w:rsidRPr="001952FD">
        <w:rPr>
          <w:rFonts w:hint="eastAsia"/>
        </w:rPr>
        <w:t>了解</w:t>
      </w:r>
      <w:r w:rsidRPr="001952FD">
        <w:t>GPIO</w:t>
      </w:r>
      <w:r w:rsidRPr="001952FD">
        <w:rPr>
          <w:rFonts w:hint="eastAsia"/>
        </w:rPr>
        <w:t>操作的内核态函数及其使用方法</w:t>
      </w:r>
    </w:p>
    <w:p w:rsidR="00C73189" w:rsidRPr="000C1270" w:rsidRDefault="00C73189" w:rsidP="001D0F41">
      <w:pPr>
        <w:pStyle w:val="3"/>
        <w:numPr>
          <w:ilvl w:val="0"/>
          <w:numId w:val="0"/>
        </w:numPr>
      </w:pPr>
      <w:bookmarkStart w:id="2005" w:name="_Toc424217404"/>
      <w:bookmarkStart w:id="2006" w:name="_Toc424654952"/>
      <w:bookmarkStart w:id="2007" w:name="_Toc424721643"/>
      <w:bookmarkStart w:id="2008" w:name="_Toc424909057"/>
      <w:bookmarkStart w:id="2009" w:name="_Toc424912343"/>
      <w:bookmarkStart w:id="2010" w:name="_Toc425414018"/>
      <w:bookmarkStart w:id="2011" w:name="_Toc427939327"/>
      <w:bookmarkStart w:id="2012" w:name="_Toc427940832"/>
      <w:bookmarkStart w:id="2013" w:name="_Toc427941770"/>
      <w:bookmarkStart w:id="2014" w:name="_Toc428704951"/>
      <w:bookmarkStart w:id="2015" w:name="_Toc428867577"/>
      <w:bookmarkStart w:id="2016" w:name="_Toc429221098"/>
      <w:bookmarkStart w:id="2017" w:name="_Toc431109819"/>
      <w:bookmarkStart w:id="2018" w:name="_Toc432271132"/>
      <w:bookmarkStart w:id="2019" w:name="_Toc432317473"/>
      <w:bookmarkStart w:id="2020" w:name="_Toc469064168"/>
      <w:r>
        <w:rPr>
          <w:rFonts w:hint="eastAsia"/>
        </w:rPr>
        <w:t>实验内容</w:t>
      </w:r>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p>
    <w:p w:rsidR="00C73189" w:rsidRPr="001952FD" w:rsidRDefault="00C73189" w:rsidP="001952FD">
      <w:pPr>
        <w:pStyle w:val="a"/>
      </w:pPr>
      <w:r w:rsidRPr="001952FD">
        <w:rPr>
          <w:rFonts w:hint="eastAsia"/>
        </w:rPr>
        <w:t>阅读文件</w:t>
      </w:r>
      <w:r w:rsidRPr="001952FD">
        <w:t>gpio_out_modu.c</w:t>
      </w:r>
      <w:r w:rsidRPr="001952FD">
        <w:rPr>
          <w:rFonts w:hint="eastAsia"/>
        </w:rPr>
        <w:t>，了解</w:t>
      </w:r>
      <w:r w:rsidRPr="001952FD">
        <w:t>GPIO</w:t>
      </w:r>
      <w:r>
        <w:rPr>
          <w:rFonts w:hint="eastAsia"/>
        </w:rPr>
        <w:t>内核态</w:t>
      </w:r>
      <w:r w:rsidRPr="001952FD">
        <w:rPr>
          <w:rFonts w:hint="eastAsia"/>
        </w:rPr>
        <w:t>函数和使用</w:t>
      </w:r>
      <w:r w:rsidRPr="001952FD">
        <w:t xml:space="preserve"> </w:t>
      </w:r>
    </w:p>
    <w:p w:rsidR="00C73189" w:rsidRPr="001952FD" w:rsidRDefault="00C73189" w:rsidP="001952FD">
      <w:pPr>
        <w:pStyle w:val="a"/>
      </w:pPr>
      <w:r w:rsidRPr="001952FD">
        <w:rPr>
          <w:rFonts w:hint="eastAsia"/>
        </w:rPr>
        <w:t>在</w:t>
      </w:r>
      <w:r>
        <w:t>RealEvo-IDE</w:t>
      </w:r>
      <w:r w:rsidRPr="001952FD">
        <w:rPr>
          <w:rFonts w:hint="eastAsia"/>
        </w:rPr>
        <w:t>下编译</w:t>
      </w:r>
      <w:r w:rsidRPr="001952FD">
        <w:t>gpio_out_modu</w:t>
      </w:r>
      <w:r w:rsidRPr="001952FD">
        <w:rPr>
          <w:rFonts w:hint="eastAsia"/>
        </w:rPr>
        <w:t>工程，将程序上传到</w:t>
      </w:r>
      <w:r w:rsidR="00F761D2">
        <w:rPr>
          <w:rFonts w:hint="eastAsia"/>
        </w:rPr>
        <w:t>验证平台</w:t>
      </w:r>
      <w:r w:rsidRPr="001952FD">
        <w:rPr>
          <w:rFonts w:hint="eastAsia"/>
        </w:rPr>
        <w:t>运行查看效果</w:t>
      </w:r>
    </w:p>
    <w:p w:rsidR="00C73189" w:rsidRPr="000C1270" w:rsidRDefault="00C73189" w:rsidP="001D0F41">
      <w:pPr>
        <w:pStyle w:val="3"/>
        <w:numPr>
          <w:ilvl w:val="0"/>
          <w:numId w:val="0"/>
        </w:numPr>
      </w:pPr>
      <w:bookmarkStart w:id="2021" w:name="_Toc424217405"/>
      <w:bookmarkStart w:id="2022" w:name="_Toc424654953"/>
      <w:bookmarkStart w:id="2023" w:name="_Toc424721644"/>
      <w:bookmarkStart w:id="2024" w:name="_Toc424909058"/>
      <w:bookmarkStart w:id="2025" w:name="_Toc424912344"/>
      <w:bookmarkStart w:id="2026" w:name="_Toc425414019"/>
      <w:bookmarkStart w:id="2027" w:name="_Toc427939328"/>
      <w:bookmarkStart w:id="2028" w:name="_Toc427940833"/>
      <w:bookmarkStart w:id="2029" w:name="_Toc427941771"/>
      <w:bookmarkStart w:id="2030" w:name="_Toc428704952"/>
      <w:bookmarkStart w:id="2031" w:name="_Toc428867578"/>
      <w:bookmarkStart w:id="2032" w:name="_Toc429221099"/>
      <w:bookmarkStart w:id="2033" w:name="_Toc431109820"/>
      <w:bookmarkStart w:id="2034" w:name="_Toc432271133"/>
      <w:bookmarkStart w:id="2035" w:name="_Toc432317474"/>
      <w:bookmarkStart w:id="2036" w:name="_Toc469064169"/>
      <w:r>
        <w:rPr>
          <w:rFonts w:hint="eastAsia"/>
        </w:rPr>
        <w:t>实验环境</w:t>
      </w:r>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p>
    <w:p w:rsidR="00C73189" w:rsidRPr="001952FD" w:rsidRDefault="00C73189" w:rsidP="001952FD">
      <w:pPr>
        <w:pStyle w:val="a"/>
      </w:pPr>
      <w:r w:rsidRPr="001952FD">
        <w:rPr>
          <w:rFonts w:hint="eastAsia"/>
        </w:rPr>
        <w:t>硬件：已经部署</w:t>
      </w:r>
      <w:r w:rsidRPr="001952FD">
        <w:t>SylixOS</w:t>
      </w:r>
      <w:r w:rsidRPr="001952FD">
        <w:rPr>
          <w:rFonts w:hint="eastAsia"/>
        </w:rPr>
        <w:t>操作系统的</w:t>
      </w:r>
      <w:r w:rsidR="00F761D2">
        <w:rPr>
          <w:rFonts w:hint="eastAsia"/>
        </w:rPr>
        <w:t>验证平台</w:t>
      </w:r>
      <w:r w:rsidRPr="001952FD">
        <w:rPr>
          <w:rFonts w:hint="eastAsia"/>
        </w:rPr>
        <w:t>，一台</w:t>
      </w:r>
      <w:r w:rsidRPr="001952FD">
        <w:t>PC</w:t>
      </w:r>
      <w:r w:rsidRPr="001952FD">
        <w:rPr>
          <w:rFonts w:hint="eastAsia"/>
        </w:rPr>
        <w:t>主机</w:t>
      </w:r>
    </w:p>
    <w:p w:rsidR="00C73189" w:rsidRPr="001952FD" w:rsidRDefault="00C73189" w:rsidP="001952FD">
      <w:pPr>
        <w:pStyle w:val="a"/>
      </w:pPr>
      <w:r w:rsidRPr="001952FD">
        <w:rPr>
          <w:rFonts w:hint="eastAsia"/>
        </w:rPr>
        <w:t>软件：</w:t>
      </w:r>
      <w:r>
        <w:t>RealEvo-IDE</w:t>
      </w:r>
      <w:r w:rsidRPr="001952FD">
        <w:rPr>
          <w:rFonts w:hint="eastAsia"/>
        </w:rPr>
        <w:t>、</w:t>
      </w:r>
      <w:r w:rsidRPr="001952FD">
        <w:t>putty</w:t>
      </w:r>
    </w:p>
    <w:p w:rsidR="00C73189" w:rsidRPr="000C1270" w:rsidRDefault="00C73189" w:rsidP="001D0F41">
      <w:pPr>
        <w:pStyle w:val="3"/>
        <w:numPr>
          <w:ilvl w:val="0"/>
          <w:numId w:val="0"/>
        </w:numPr>
      </w:pPr>
      <w:bookmarkStart w:id="2037" w:name="_Toc424217406"/>
      <w:bookmarkStart w:id="2038" w:name="_Toc424654954"/>
      <w:bookmarkStart w:id="2039" w:name="_Toc424721645"/>
      <w:bookmarkStart w:id="2040" w:name="_Toc424909059"/>
      <w:bookmarkStart w:id="2041" w:name="_Toc424912345"/>
      <w:bookmarkStart w:id="2042" w:name="_Toc425414020"/>
      <w:bookmarkStart w:id="2043" w:name="_Toc427939329"/>
      <w:bookmarkStart w:id="2044" w:name="_Toc427940834"/>
      <w:bookmarkStart w:id="2045" w:name="_Toc427941772"/>
      <w:bookmarkStart w:id="2046" w:name="_Toc428704953"/>
      <w:bookmarkStart w:id="2047" w:name="_Toc428867579"/>
      <w:bookmarkStart w:id="2048" w:name="_Toc429221100"/>
      <w:bookmarkStart w:id="2049" w:name="_Toc431109821"/>
      <w:bookmarkStart w:id="2050" w:name="_Toc432271134"/>
      <w:bookmarkStart w:id="2051" w:name="_Toc432317475"/>
      <w:bookmarkStart w:id="2052" w:name="_Toc469064170"/>
      <w:r>
        <w:rPr>
          <w:rFonts w:hint="eastAsia"/>
        </w:rPr>
        <w:t>实验原理</w:t>
      </w:r>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p>
    <w:p w:rsidR="00C73189" w:rsidRPr="00105DE0" w:rsidRDefault="00C73189" w:rsidP="00EA770A">
      <w:pPr>
        <w:pStyle w:val="23"/>
        <w:spacing w:before="62" w:after="62"/>
        <w:ind w:firstLine="0"/>
        <w:rPr>
          <w:b/>
        </w:rPr>
      </w:pPr>
      <w:r>
        <w:rPr>
          <w:rFonts w:hint="eastAsia"/>
          <w:b/>
        </w:rPr>
        <w:t>什么是内核</w:t>
      </w:r>
      <w:r w:rsidRPr="00105DE0">
        <w:rPr>
          <w:rFonts w:hint="eastAsia"/>
          <w:b/>
        </w:rPr>
        <w:t>态函数</w:t>
      </w:r>
    </w:p>
    <w:p w:rsidR="00C73189" w:rsidRDefault="00C73189" w:rsidP="00EA770A">
      <w:pPr>
        <w:pStyle w:val="23"/>
        <w:spacing w:before="62" w:after="62"/>
        <w:ind w:firstLine="0"/>
        <w:rPr>
          <w:lang w:val="de-DE"/>
        </w:rPr>
      </w:pPr>
      <w:r>
        <w:rPr>
          <w:lang w:val="de-DE"/>
        </w:rPr>
        <w:tab/>
      </w:r>
      <w:r>
        <w:rPr>
          <w:rFonts w:hint="eastAsia"/>
          <w:lang w:val="de-DE"/>
        </w:rPr>
        <w:t>在</w:t>
      </w:r>
      <w:r>
        <w:rPr>
          <w:lang w:val="de-DE"/>
        </w:rPr>
        <w:t>SylixOS</w:t>
      </w:r>
      <w:r>
        <w:rPr>
          <w:rFonts w:hint="eastAsia"/>
          <w:lang w:val="de-DE"/>
        </w:rPr>
        <w:t>中，对物理设备的操作提供了内核态函数和用户态函数，所有的物理设备在用户态下，均提供统一的文件</w:t>
      </w:r>
      <w:r>
        <w:rPr>
          <w:lang w:val="de-DE"/>
        </w:rPr>
        <w:t>IO</w:t>
      </w:r>
      <w:r>
        <w:rPr>
          <w:rFonts w:hint="eastAsia"/>
          <w:lang w:val="de-DE"/>
        </w:rPr>
        <w:t>操作接口，使用</w:t>
      </w:r>
      <w:r>
        <w:rPr>
          <w:lang w:val="de-DE"/>
        </w:rPr>
        <w:t>open</w:t>
      </w:r>
      <w:r>
        <w:rPr>
          <w:rFonts w:hint="eastAsia"/>
          <w:lang w:val="de-DE"/>
        </w:rPr>
        <w:t>、</w:t>
      </w:r>
      <w:r>
        <w:rPr>
          <w:lang w:val="de-DE"/>
        </w:rPr>
        <w:t>read</w:t>
      </w:r>
      <w:r>
        <w:rPr>
          <w:rFonts w:hint="eastAsia"/>
          <w:lang w:val="de-DE"/>
        </w:rPr>
        <w:t>、</w:t>
      </w:r>
      <w:r>
        <w:rPr>
          <w:lang w:val="de-DE"/>
        </w:rPr>
        <w:t>write</w:t>
      </w:r>
      <w:r>
        <w:rPr>
          <w:rFonts w:hint="eastAsia"/>
          <w:lang w:val="de-DE"/>
        </w:rPr>
        <w:t>、</w:t>
      </w:r>
      <w:r>
        <w:rPr>
          <w:lang w:val="de-DE"/>
        </w:rPr>
        <w:t>close</w:t>
      </w:r>
      <w:r>
        <w:rPr>
          <w:rFonts w:hint="eastAsia"/>
          <w:lang w:val="de-DE"/>
        </w:rPr>
        <w:t>、</w:t>
      </w:r>
      <w:r>
        <w:rPr>
          <w:lang w:val="de-DE"/>
        </w:rPr>
        <w:t>ioctl</w:t>
      </w:r>
      <w:r>
        <w:rPr>
          <w:rFonts w:hint="eastAsia"/>
          <w:lang w:val="de-DE"/>
        </w:rPr>
        <w:t>等函数进行操作。而内核态函数针对不同设备往往有不同的函数接口，内核态函数主要是为编写驱动程序等内核功能模块提供的。</w:t>
      </w:r>
    </w:p>
    <w:p w:rsidR="00C73189" w:rsidRPr="0012519F" w:rsidRDefault="00C73189" w:rsidP="00EA770A">
      <w:pPr>
        <w:pStyle w:val="23"/>
        <w:spacing w:before="62" w:after="62"/>
        <w:ind w:firstLine="0"/>
        <w:rPr>
          <w:b/>
          <w:lang w:val="de-DE"/>
        </w:rPr>
      </w:pPr>
      <w:r>
        <w:rPr>
          <w:rFonts w:hint="eastAsia"/>
          <w:b/>
          <w:lang w:val="de-DE"/>
        </w:rPr>
        <w:t>内核态函数介绍</w:t>
      </w:r>
    </w:p>
    <w:p w:rsidR="00C73189" w:rsidRDefault="00C73189" w:rsidP="00EA770A">
      <w:pPr>
        <w:pStyle w:val="23"/>
        <w:spacing w:before="62" w:after="62"/>
        <w:ind w:firstLine="0"/>
        <w:rPr>
          <w:lang w:val="de-DE"/>
        </w:rPr>
      </w:pPr>
      <w:r>
        <w:rPr>
          <w:lang w:val="de-DE"/>
        </w:rPr>
        <w:tab/>
      </w:r>
      <w:r>
        <w:rPr>
          <w:rFonts w:hint="eastAsia"/>
          <w:lang w:val="de-DE"/>
        </w:rPr>
        <w:t>内核态下操作</w:t>
      </w:r>
      <w:r>
        <w:rPr>
          <w:lang w:val="de-DE"/>
        </w:rPr>
        <w:t>GPIO</w:t>
      </w:r>
      <w:r>
        <w:rPr>
          <w:rFonts w:hint="eastAsia"/>
          <w:lang w:val="de-DE"/>
        </w:rPr>
        <w:t>的输出与用户态下的流程是一致的，只是所使用的函数不同。</w:t>
      </w:r>
    </w:p>
    <w:p w:rsidR="00C73189" w:rsidRDefault="00C73189" w:rsidP="008B21AD">
      <w:pPr>
        <w:pStyle w:val="23"/>
        <w:numPr>
          <w:ilvl w:val="0"/>
          <w:numId w:val="22"/>
        </w:numPr>
        <w:spacing w:before="62" w:after="62"/>
        <w:rPr>
          <w:lang w:val="de-DE"/>
        </w:rPr>
      </w:pPr>
      <w:r>
        <w:rPr>
          <w:rFonts w:hint="eastAsia"/>
          <w:lang w:val="de-DE"/>
        </w:rPr>
        <w:t>申请（打开）一个</w:t>
      </w:r>
      <w:r>
        <w:rPr>
          <w:lang w:val="de-DE"/>
        </w:rPr>
        <w:t>GPIO</w:t>
      </w:r>
      <w:r>
        <w:rPr>
          <w:rFonts w:hint="eastAsia"/>
          <w:lang w:val="de-DE"/>
        </w:rPr>
        <w:t>设备</w:t>
      </w:r>
    </w:p>
    <w:p w:rsidR="00C73189" w:rsidRPr="00460B76" w:rsidRDefault="00C73189" w:rsidP="00952020">
      <w:pPr>
        <w:pStyle w:val="a6"/>
        <w:ind w:leftChars="202" w:left="424"/>
        <w:rPr>
          <w:lang w:val="en-US"/>
        </w:rPr>
      </w:pPr>
      <w:r w:rsidRPr="00460B76">
        <w:rPr>
          <w:lang w:val="en-US"/>
        </w:rPr>
        <w:t>iError = API_GpioRequestOne(iLedNum, LW_GPIOF_OUT_INIT_LOW, "LED");</w:t>
      </w:r>
    </w:p>
    <w:p w:rsidR="00C73189" w:rsidRPr="00983E86" w:rsidRDefault="00C73189" w:rsidP="001952FD">
      <w:pPr>
        <w:pStyle w:val="a"/>
        <w:rPr>
          <w:lang w:val="de-DE"/>
        </w:rPr>
      </w:pPr>
      <w:r w:rsidRPr="001952FD">
        <w:rPr>
          <w:rFonts w:hint="eastAsia"/>
        </w:rPr>
        <w:t>返回值</w:t>
      </w:r>
      <w:r w:rsidRPr="00983E86">
        <w:rPr>
          <w:lang w:val="de-DE"/>
        </w:rPr>
        <w:tab/>
      </w:r>
      <w:r w:rsidRPr="00983E86">
        <w:rPr>
          <w:lang w:val="de-DE"/>
        </w:rPr>
        <w:tab/>
      </w:r>
      <w:r w:rsidRPr="001952FD">
        <w:rPr>
          <w:rFonts w:hint="eastAsia"/>
        </w:rPr>
        <w:t>函数执行成功返回</w:t>
      </w:r>
      <w:r w:rsidRPr="00983E86">
        <w:rPr>
          <w:lang w:val="de-DE"/>
        </w:rPr>
        <w:t>ERROR_NONE</w:t>
      </w:r>
    </w:p>
    <w:p w:rsidR="00C73189" w:rsidRPr="00983E86" w:rsidRDefault="00C73189" w:rsidP="001952FD">
      <w:pPr>
        <w:pStyle w:val="a"/>
        <w:rPr>
          <w:lang w:val="de-DE"/>
        </w:rPr>
      </w:pPr>
      <w:r w:rsidRPr="00983E86">
        <w:rPr>
          <w:lang w:val="de-DE"/>
        </w:rPr>
        <w:t>iLedNum</w:t>
      </w:r>
      <w:r>
        <w:rPr>
          <w:lang w:val="de-DE"/>
        </w:rPr>
        <w:tab/>
      </w:r>
      <w:r>
        <w:rPr>
          <w:lang w:val="de-DE"/>
        </w:rPr>
        <w:tab/>
      </w:r>
      <w:r w:rsidRPr="001952FD">
        <w:rPr>
          <w:rFonts w:hint="eastAsia"/>
        </w:rPr>
        <w:t>需要操作的</w:t>
      </w:r>
      <w:r w:rsidRPr="00983E86">
        <w:rPr>
          <w:lang w:val="de-DE"/>
        </w:rPr>
        <w:t>GPIO</w:t>
      </w:r>
      <w:r w:rsidRPr="001952FD">
        <w:rPr>
          <w:rFonts w:hint="eastAsia"/>
        </w:rPr>
        <w:t>编号</w:t>
      </w:r>
      <w:r w:rsidRPr="00983E86">
        <w:rPr>
          <w:lang w:val="de-DE"/>
        </w:rPr>
        <w:t xml:space="preserve"> </w:t>
      </w:r>
    </w:p>
    <w:p w:rsidR="00C73189" w:rsidRPr="00983E86" w:rsidRDefault="00C73189" w:rsidP="001952FD">
      <w:pPr>
        <w:pStyle w:val="a"/>
        <w:rPr>
          <w:lang w:val="de-DE"/>
        </w:rPr>
      </w:pPr>
      <w:r w:rsidRPr="00983E86">
        <w:rPr>
          <w:lang w:val="de-DE"/>
        </w:rPr>
        <w:tab/>
        <w:t>LW_GPIOF_OUT_INIT_LOW</w:t>
      </w:r>
      <w:r>
        <w:rPr>
          <w:lang w:val="de-DE"/>
        </w:rPr>
        <w:tab/>
      </w:r>
      <w:r w:rsidRPr="001952FD">
        <w:rPr>
          <w:rFonts w:hint="eastAsia"/>
        </w:rPr>
        <w:t>设置</w:t>
      </w:r>
      <w:r w:rsidRPr="00983E86">
        <w:rPr>
          <w:lang w:val="de-DE"/>
        </w:rPr>
        <w:t>GPIO</w:t>
      </w:r>
      <w:r w:rsidRPr="001952FD">
        <w:rPr>
          <w:rFonts w:hint="eastAsia"/>
        </w:rPr>
        <w:t>输出并默认输出低电平</w:t>
      </w:r>
    </w:p>
    <w:p w:rsidR="00C73189" w:rsidRPr="00983E86" w:rsidRDefault="00C73189" w:rsidP="001952FD">
      <w:pPr>
        <w:pStyle w:val="a"/>
        <w:rPr>
          <w:lang w:val="de-DE"/>
        </w:rPr>
      </w:pPr>
      <w:r w:rsidRPr="00983E86">
        <w:rPr>
          <w:rFonts w:hint="eastAsia"/>
          <w:lang w:val="de-DE"/>
        </w:rPr>
        <w:t>“</w:t>
      </w:r>
      <w:r w:rsidRPr="00983E86">
        <w:rPr>
          <w:lang w:val="de-DE"/>
        </w:rPr>
        <w:t>LED</w:t>
      </w:r>
      <w:r w:rsidRPr="00983E86">
        <w:rPr>
          <w:rFonts w:hint="eastAsia"/>
          <w:lang w:val="de-DE"/>
        </w:rPr>
        <w:t>”</w:t>
      </w:r>
      <w:r>
        <w:rPr>
          <w:lang w:val="de-DE"/>
        </w:rPr>
        <w:tab/>
      </w:r>
      <w:r>
        <w:rPr>
          <w:lang w:val="de-DE"/>
        </w:rPr>
        <w:tab/>
      </w:r>
      <w:r>
        <w:rPr>
          <w:rFonts w:hint="eastAsia"/>
        </w:rPr>
        <w:t>打开后设备标识字符</w:t>
      </w:r>
      <w:r w:rsidRPr="00983E86">
        <w:rPr>
          <w:rFonts w:hint="eastAsia"/>
          <w:lang w:val="de-DE"/>
        </w:rPr>
        <w:t>，</w:t>
      </w:r>
      <w:r>
        <w:rPr>
          <w:rFonts w:hint="eastAsia"/>
        </w:rPr>
        <w:t>并无标准要求</w:t>
      </w:r>
    </w:p>
    <w:p w:rsidR="00C73189" w:rsidRDefault="00C73189" w:rsidP="008B21AD">
      <w:pPr>
        <w:pStyle w:val="23"/>
        <w:numPr>
          <w:ilvl w:val="0"/>
          <w:numId w:val="22"/>
        </w:numPr>
        <w:spacing w:before="62" w:after="62"/>
        <w:rPr>
          <w:lang w:val="de-DE"/>
        </w:rPr>
      </w:pPr>
      <w:r>
        <w:rPr>
          <w:rFonts w:hint="eastAsia"/>
          <w:lang w:val="de-DE"/>
        </w:rPr>
        <w:t>设置</w:t>
      </w:r>
      <w:r>
        <w:rPr>
          <w:lang w:val="de-DE"/>
        </w:rPr>
        <w:t>GPIO</w:t>
      </w:r>
      <w:r>
        <w:rPr>
          <w:rFonts w:hint="eastAsia"/>
          <w:lang w:val="de-DE"/>
        </w:rPr>
        <w:t>输出数值</w:t>
      </w:r>
    </w:p>
    <w:p w:rsidR="00C73189" w:rsidRPr="009C3B13" w:rsidRDefault="00C73189" w:rsidP="00952020">
      <w:pPr>
        <w:pStyle w:val="a6"/>
        <w:ind w:leftChars="202" w:left="424"/>
      </w:pPr>
      <w:r w:rsidRPr="009C3B13">
        <w:t>API_GpioSetValue(</w:t>
      </w:r>
      <w:r w:rsidRPr="00825D13">
        <w:t>iLedNum</w:t>
      </w:r>
      <w:r w:rsidRPr="009C3B13">
        <w:t>, 0);</w:t>
      </w:r>
    </w:p>
    <w:p w:rsidR="00C73189" w:rsidRPr="001952FD" w:rsidRDefault="00C73189" w:rsidP="001952FD">
      <w:pPr>
        <w:pStyle w:val="a"/>
      </w:pPr>
      <w:r w:rsidRPr="00983E86">
        <w:rPr>
          <w:lang w:val="de-DE"/>
        </w:rPr>
        <w:t>iL</w:t>
      </w:r>
      <w:r w:rsidRPr="001952FD">
        <w:t>edNum</w:t>
      </w:r>
      <w:r>
        <w:tab/>
      </w:r>
      <w:r>
        <w:tab/>
      </w:r>
      <w:r w:rsidRPr="001952FD">
        <w:rPr>
          <w:rFonts w:hint="eastAsia"/>
        </w:rPr>
        <w:t>需要操作的</w:t>
      </w:r>
      <w:r w:rsidRPr="001952FD">
        <w:t>GPIO</w:t>
      </w:r>
      <w:r w:rsidRPr="001952FD">
        <w:rPr>
          <w:rFonts w:hint="eastAsia"/>
        </w:rPr>
        <w:t>编号</w:t>
      </w:r>
    </w:p>
    <w:p w:rsidR="00C73189" w:rsidRPr="001952FD" w:rsidRDefault="00C73189" w:rsidP="001952FD">
      <w:pPr>
        <w:pStyle w:val="a"/>
      </w:pPr>
      <w:r w:rsidRPr="001952FD">
        <w:t>0</w:t>
      </w:r>
      <w:r>
        <w:tab/>
      </w:r>
      <w:r>
        <w:tab/>
      </w:r>
      <w:r>
        <w:tab/>
      </w:r>
      <w:r w:rsidRPr="001952FD">
        <w:rPr>
          <w:rFonts w:hint="eastAsia"/>
        </w:rPr>
        <w:t>设置</w:t>
      </w:r>
      <w:r w:rsidRPr="001952FD">
        <w:t>GPIO</w:t>
      </w:r>
      <w:r w:rsidRPr="001952FD">
        <w:rPr>
          <w:rFonts w:hint="eastAsia"/>
        </w:rPr>
        <w:t>输出电平为低电平，若设置</w:t>
      </w:r>
      <w:r w:rsidRPr="001952FD">
        <w:t>1</w:t>
      </w:r>
      <w:r w:rsidRPr="001952FD">
        <w:rPr>
          <w:rFonts w:hint="eastAsia"/>
        </w:rPr>
        <w:t>输出为高电平</w:t>
      </w:r>
    </w:p>
    <w:p w:rsidR="00C73189" w:rsidRDefault="00C73189" w:rsidP="008B21AD">
      <w:pPr>
        <w:pStyle w:val="23"/>
        <w:numPr>
          <w:ilvl w:val="0"/>
          <w:numId w:val="22"/>
        </w:numPr>
        <w:spacing w:before="62" w:after="62"/>
        <w:rPr>
          <w:lang w:val="de-DE"/>
        </w:rPr>
      </w:pPr>
      <w:r>
        <w:rPr>
          <w:rFonts w:hint="eastAsia"/>
          <w:lang w:val="de-DE"/>
        </w:rPr>
        <w:t>释放</w:t>
      </w:r>
      <w:r>
        <w:rPr>
          <w:lang w:val="de-DE"/>
        </w:rPr>
        <w:t>GPIO</w:t>
      </w:r>
    </w:p>
    <w:p w:rsidR="00C73189" w:rsidRDefault="00C73189" w:rsidP="00952020">
      <w:pPr>
        <w:pStyle w:val="a6"/>
        <w:ind w:leftChars="202" w:left="424"/>
      </w:pPr>
      <w:r w:rsidRPr="004D3121">
        <w:t>API_GpioFree(</w:t>
      </w:r>
      <w:r w:rsidRPr="00825D13">
        <w:t>iLedNum</w:t>
      </w:r>
      <w:r w:rsidRPr="004D3121">
        <w:t>);</w:t>
      </w:r>
    </w:p>
    <w:p w:rsidR="00C73189" w:rsidRPr="008B0225" w:rsidRDefault="00C73189" w:rsidP="008B0225">
      <w:pPr>
        <w:pStyle w:val="a"/>
      </w:pPr>
      <w:r w:rsidRPr="008B0225">
        <w:t>iLedNum</w:t>
      </w:r>
      <w:r>
        <w:tab/>
      </w:r>
      <w:r>
        <w:tab/>
      </w:r>
      <w:r w:rsidRPr="008B0225">
        <w:rPr>
          <w:rFonts w:hint="eastAsia"/>
        </w:rPr>
        <w:t>需要操作的</w:t>
      </w:r>
      <w:r w:rsidRPr="008B0225">
        <w:t>GPIO</w:t>
      </w:r>
      <w:r w:rsidRPr="008B0225">
        <w:rPr>
          <w:rFonts w:hint="eastAsia"/>
        </w:rPr>
        <w:t>编号</w:t>
      </w:r>
      <w:r w:rsidRPr="008B0225">
        <w:t xml:space="preserve"> </w:t>
      </w:r>
    </w:p>
    <w:p w:rsidR="00C73189" w:rsidRDefault="00C73189" w:rsidP="00952020">
      <w:pPr>
        <w:pStyle w:val="23"/>
        <w:spacing w:before="62" w:after="62"/>
        <w:ind w:left="360" w:firstLineChars="200"/>
        <w:rPr>
          <w:lang w:val="de-DE"/>
        </w:rPr>
      </w:pPr>
      <w:r>
        <w:rPr>
          <w:rFonts w:hint="eastAsia"/>
          <w:lang w:val="de-DE"/>
        </w:rPr>
        <w:t>在内核态下操作</w:t>
      </w:r>
      <w:r>
        <w:rPr>
          <w:lang w:val="de-DE"/>
        </w:rPr>
        <w:t>GPIO</w:t>
      </w:r>
      <w:r>
        <w:rPr>
          <w:rFonts w:hint="eastAsia"/>
          <w:lang w:val="de-DE"/>
        </w:rPr>
        <w:t>的函数均使用</w:t>
      </w:r>
      <w:r>
        <w:rPr>
          <w:lang w:val="de-DE"/>
        </w:rPr>
        <w:t>GPIO</w:t>
      </w:r>
      <w:r>
        <w:rPr>
          <w:rFonts w:hint="eastAsia"/>
          <w:lang w:val="de-DE"/>
        </w:rPr>
        <w:t>的编号，不会像用户态函数那样使用文件描述符。</w:t>
      </w:r>
    </w:p>
    <w:p w:rsidR="00C73189" w:rsidRPr="0012519F" w:rsidRDefault="00C73189" w:rsidP="00EA770A">
      <w:pPr>
        <w:pStyle w:val="23"/>
        <w:spacing w:before="62" w:after="62"/>
        <w:ind w:firstLine="0"/>
        <w:rPr>
          <w:b/>
          <w:lang w:val="de-DE"/>
        </w:rPr>
      </w:pPr>
      <w:r>
        <w:rPr>
          <w:rFonts w:hint="eastAsia"/>
          <w:b/>
          <w:lang w:val="de-DE"/>
        </w:rPr>
        <w:t>内核态函数使用</w:t>
      </w:r>
    </w:p>
    <w:p w:rsidR="00C73189" w:rsidRDefault="00C73189" w:rsidP="00EA770A">
      <w:pPr>
        <w:pStyle w:val="23"/>
        <w:spacing w:before="62" w:after="62"/>
        <w:ind w:firstLine="0"/>
        <w:rPr>
          <w:lang w:val="de-DE"/>
        </w:rPr>
      </w:pPr>
      <w:r>
        <w:rPr>
          <w:lang w:val="de-DE"/>
        </w:rPr>
        <w:tab/>
      </w:r>
      <w:r>
        <w:rPr>
          <w:rFonts w:hint="eastAsia"/>
          <w:lang w:val="de-DE"/>
        </w:rPr>
        <w:t>在用户态函数编程下，均使用“</w:t>
      </w:r>
      <w:r>
        <w:rPr>
          <w:lang w:val="de-DE"/>
        </w:rPr>
        <w:t>SylixOS App</w:t>
      </w:r>
      <w:r>
        <w:rPr>
          <w:rFonts w:hint="eastAsia"/>
          <w:lang w:val="de-DE"/>
        </w:rPr>
        <w:t>”类型的工程创建，内核态函数是不能够在用户态程序下使用的。因此本实验创建的工程类型是“</w:t>
      </w:r>
      <w:r>
        <w:rPr>
          <w:lang w:val="de-DE"/>
        </w:rPr>
        <w:t>SylixOS Kernel Module</w:t>
      </w:r>
      <w:r>
        <w:rPr>
          <w:rFonts w:hint="eastAsia"/>
          <w:lang w:val="de-DE"/>
        </w:rPr>
        <w:t>”（内核模块）。由于程序是在内核执行，为了避免程序任务对内核其他任务的阻塞干扰，需要创建独立的线程。这里创建线程的函数同样也是内核态线程创建函数。</w:t>
      </w:r>
    </w:p>
    <w:p w:rsidR="00C73189" w:rsidRDefault="00C73189" w:rsidP="00EA770A">
      <w:pPr>
        <w:pStyle w:val="23"/>
        <w:spacing w:before="62" w:after="62"/>
        <w:ind w:firstLine="0"/>
        <w:rPr>
          <w:lang w:val="de-DE"/>
        </w:rPr>
      </w:pPr>
      <w:r>
        <w:rPr>
          <w:lang w:val="de-DE"/>
        </w:rPr>
        <w:tab/>
      </w:r>
      <w:r>
        <w:rPr>
          <w:rFonts w:hint="eastAsia"/>
          <w:lang w:val="de-DE"/>
        </w:rPr>
        <w:t>本实验例程与用户态下</w:t>
      </w:r>
      <w:r>
        <w:rPr>
          <w:lang w:val="de-DE"/>
        </w:rPr>
        <w:t>GPIO</w:t>
      </w:r>
      <w:r>
        <w:rPr>
          <w:rFonts w:hint="eastAsia"/>
          <w:lang w:val="de-DE"/>
        </w:rPr>
        <w:t>输出实验例程功能相同。</w:t>
      </w:r>
    </w:p>
    <w:p w:rsidR="00C73189" w:rsidRPr="00311B45" w:rsidRDefault="00C73189" w:rsidP="00EA770A">
      <w:pPr>
        <w:pStyle w:val="23"/>
        <w:spacing w:before="62" w:after="62"/>
        <w:ind w:firstLine="0"/>
        <w:rPr>
          <w:b/>
          <w:lang w:val="de-DE"/>
        </w:rPr>
      </w:pPr>
      <w:r w:rsidRPr="00311B45">
        <w:rPr>
          <w:rFonts w:hint="eastAsia"/>
          <w:b/>
          <w:lang w:val="de-DE"/>
        </w:rPr>
        <w:lastRenderedPageBreak/>
        <w:t>代码分析：</w:t>
      </w:r>
    </w:p>
    <w:p w:rsidR="00C73189" w:rsidRDefault="00C73189" w:rsidP="00CA4E7F">
      <w:pPr>
        <w:pStyle w:val="a8"/>
        <w:rPr>
          <w:lang w:val="de-DE"/>
        </w:rPr>
      </w:pPr>
      <w:r>
        <w:rPr>
          <w:rFonts w:hint="eastAsia"/>
        </w:rPr>
        <w:t>程序清单</w:t>
      </w:r>
      <w:r w:rsidRPr="00CA4E7F">
        <w:rPr>
          <w:lang w:val="de-DE"/>
        </w:rPr>
        <w:t xml:space="preserve"> </w:t>
      </w:r>
      <w:r>
        <w:rPr>
          <w:lang w:val="de-DE"/>
        </w:rPr>
        <w:fldChar w:fldCharType="begin"/>
      </w:r>
      <w:r>
        <w:rPr>
          <w:lang w:val="de-DE"/>
        </w:rPr>
        <w:instrText xml:space="preserve"> STYLEREF 1 \s </w:instrText>
      </w:r>
      <w:r>
        <w:rPr>
          <w:lang w:val="de-DE"/>
        </w:rPr>
        <w:fldChar w:fldCharType="separate"/>
      </w:r>
      <w:r w:rsidR="00B96029">
        <w:rPr>
          <w:noProof/>
          <w:lang w:val="de-DE"/>
        </w:rPr>
        <w:t>10</w:t>
      </w:r>
      <w:r>
        <w:rPr>
          <w:lang w:val="de-DE"/>
        </w:rPr>
        <w:fldChar w:fldCharType="end"/>
      </w:r>
      <w:r>
        <w:rPr>
          <w:lang w:val="de-DE"/>
        </w:rPr>
        <w:t>.</w:t>
      </w:r>
      <w:r>
        <w:rPr>
          <w:lang w:val="de-DE"/>
        </w:rPr>
        <w:fldChar w:fldCharType="begin"/>
      </w:r>
      <w:r>
        <w:rPr>
          <w:lang w:val="de-DE"/>
        </w:rPr>
        <w:instrText xml:space="preserve"> SEQ </w:instrText>
      </w:r>
      <w:r>
        <w:rPr>
          <w:rFonts w:hint="eastAsia"/>
          <w:lang w:val="de-DE"/>
        </w:rPr>
        <w:instrText>程序清单</w:instrText>
      </w:r>
      <w:r>
        <w:rPr>
          <w:lang w:val="de-DE"/>
        </w:rPr>
        <w:instrText xml:space="preserve"> \* ARABIC \s 1 </w:instrText>
      </w:r>
      <w:r>
        <w:rPr>
          <w:lang w:val="de-DE"/>
        </w:rPr>
        <w:fldChar w:fldCharType="separate"/>
      </w:r>
      <w:r w:rsidR="00B96029">
        <w:rPr>
          <w:noProof/>
          <w:lang w:val="de-DE"/>
        </w:rPr>
        <w:t>2</w:t>
      </w:r>
      <w:r>
        <w:rPr>
          <w:lang w:val="de-DE"/>
        </w:rPr>
        <w:fldChar w:fldCharType="end"/>
      </w:r>
      <w:r w:rsidRPr="006E3A37">
        <w:rPr>
          <w:lang w:val="de-DE"/>
        </w:rPr>
        <w:t xml:space="preserve">  gpio_out_modu.c</w:t>
      </w:r>
    </w:p>
    <w:p w:rsidR="00C73189" w:rsidRPr="000B6E4F" w:rsidRDefault="00C73189" w:rsidP="000B6E4F">
      <w:pPr>
        <w:pStyle w:val="a6"/>
      </w:pPr>
      <w:r w:rsidRPr="000B6E4F">
        <w:t>#define  __SYLIXOS_KERNEL</w:t>
      </w:r>
    </w:p>
    <w:p w:rsidR="00C73189" w:rsidRPr="000B6E4F" w:rsidRDefault="00C73189" w:rsidP="000B6E4F">
      <w:pPr>
        <w:pStyle w:val="a6"/>
      </w:pPr>
      <w:r w:rsidRPr="000B6E4F">
        <w:t>#include &lt;SylixOS.h&gt;</w:t>
      </w:r>
    </w:p>
    <w:p w:rsidR="00C73189" w:rsidRPr="000B6E4F" w:rsidRDefault="00C73189" w:rsidP="000B6E4F">
      <w:pPr>
        <w:pStyle w:val="a6"/>
      </w:pPr>
      <w:r w:rsidRPr="000B6E4F">
        <w:t>#include &lt;module.h&gt;</w:t>
      </w:r>
    </w:p>
    <w:p w:rsidR="00C73189" w:rsidRPr="000B6E4F" w:rsidRDefault="00C73189" w:rsidP="000B6E4F">
      <w:pPr>
        <w:pStyle w:val="a6"/>
      </w:pPr>
      <w:r w:rsidRPr="000B6E4F">
        <w:t>#include &lt;system/device/gpio/gpioLib.h&gt;</w:t>
      </w:r>
    </w:p>
    <w:p w:rsidR="00C73189" w:rsidRPr="00460B76" w:rsidRDefault="00C73189" w:rsidP="000B6E4F">
      <w:pPr>
        <w:pStyle w:val="a6"/>
        <w:rPr>
          <w:lang w:val="en-US"/>
        </w:rPr>
      </w:pPr>
      <w:r w:rsidRPr="00460B76">
        <w:rPr>
          <w:lang w:val="en-US"/>
        </w:rPr>
        <w:t>#include &lt;sys/select.h&gt;</w:t>
      </w:r>
    </w:p>
    <w:p w:rsidR="00C73189" w:rsidRPr="00460B76" w:rsidRDefault="00C73189" w:rsidP="000B6E4F">
      <w:pPr>
        <w:pStyle w:val="a6"/>
        <w:rPr>
          <w:lang w:val="en-US"/>
        </w:rPr>
      </w:pPr>
      <w:r w:rsidRPr="00460B76">
        <w:rPr>
          <w:lang w:val="en-US"/>
        </w:rPr>
        <w:t>#include &lt;sys/gpiofd.h&gt;</w:t>
      </w:r>
    </w:p>
    <w:p w:rsidR="00C73189" w:rsidRPr="00460B76" w:rsidRDefault="00C73189" w:rsidP="000B6E4F">
      <w:pPr>
        <w:pStyle w:val="a6"/>
        <w:rPr>
          <w:lang w:val="en-US"/>
        </w:rPr>
      </w:pPr>
      <w:r w:rsidRPr="00460B76">
        <w:rPr>
          <w:lang w:val="en-US"/>
        </w:rPr>
        <w:t>/******************************************************************************</w:t>
      </w:r>
    </w:p>
    <w:p w:rsidR="00C73189" w:rsidRPr="00460B76" w:rsidRDefault="00C73189" w:rsidP="000B6E4F">
      <w:pPr>
        <w:pStyle w:val="a6"/>
        <w:rPr>
          <w:lang w:val="en-US"/>
        </w:rPr>
      </w:pPr>
      <w:r w:rsidRPr="00460B76">
        <w:rPr>
          <w:lang w:val="en-US"/>
        </w:rPr>
        <w:t xml:space="preserve">** </w:t>
      </w:r>
      <w:r w:rsidRPr="000B6E4F">
        <w:rPr>
          <w:rFonts w:hint="eastAsia"/>
        </w:rPr>
        <w:t>函数名称</w:t>
      </w:r>
      <w:r w:rsidRPr="00460B76">
        <w:rPr>
          <w:lang w:val="en-US"/>
        </w:rPr>
        <w:t>: ledThread</w:t>
      </w:r>
    </w:p>
    <w:p w:rsidR="00C73189" w:rsidRPr="00460B76" w:rsidRDefault="00C73189" w:rsidP="000B6E4F">
      <w:pPr>
        <w:pStyle w:val="a6"/>
        <w:rPr>
          <w:lang w:val="en-US"/>
        </w:rPr>
      </w:pPr>
      <w:r w:rsidRPr="00460B76">
        <w:rPr>
          <w:lang w:val="en-US"/>
        </w:rPr>
        <w:t xml:space="preserve">** </w:t>
      </w:r>
      <w:r w:rsidRPr="000B6E4F">
        <w:rPr>
          <w:rFonts w:hint="eastAsia"/>
        </w:rPr>
        <w:t>功能描述</w:t>
      </w:r>
      <w:r w:rsidRPr="00460B76">
        <w:rPr>
          <w:lang w:val="en-US"/>
        </w:rPr>
        <w:t>: LED thread</w:t>
      </w:r>
    </w:p>
    <w:p w:rsidR="00C73189" w:rsidRPr="00460B76" w:rsidRDefault="00C73189" w:rsidP="000B6E4F">
      <w:pPr>
        <w:pStyle w:val="a6"/>
        <w:rPr>
          <w:lang w:val="en-US"/>
        </w:rPr>
      </w:pPr>
      <w:r w:rsidRPr="00460B76">
        <w:rPr>
          <w:lang w:val="en-US"/>
        </w:rPr>
        <w:t>******************************************************************************/</w:t>
      </w:r>
    </w:p>
    <w:p w:rsidR="00C73189" w:rsidRPr="00460B76" w:rsidRDefault="00C73189" w:rsidP="000B6E4F">
      <w:pPr>
        <w:pStyle w:val="a6"/>
        <w:rPr>
          <w:lang w:val="en-US"/>
        </w:rPr>
      </w:pPr>
      <w:r w:rsidRPr="00460B76">
        <w:rPr>
          <w:lang w:val="en-US"/>
        </w:rPr>
        <w:t>static VOID  ledThread (VOID)</w:t>
      </w:r>
    </w:p>
    <w:p w:rsidR="00C73189" w:rsidRPr="00460B76" w:rsidRDefault="00C73189" w:rsidP="000B6E4F">
      <w:pPr>
        <w:pStyle w:val="a6"/>
        <w:rPr>
          <w:lang w:val="en-US"/>
        </w:rPr>
      </w:pPr>
      <w:r w:rsidRPr="00460B76">
        <w:rPr>
          <w:lang w:val="en-US"/>
        </w:rPr>
        <w:t>{</w:t>
      </w:r>
    </w:p>
    <w:p w:rsidR="00C73189" w:rsidRPr="00460B76" w:rsidRDefault="00C73189" w:rsidP="000B6E4F">
      <w:pPr>
        <w:pStyle w:val="a6"/>
        <w:rPr>
          <w:lang w:val="en-US"/>
        </w:rPr>
      </w:pPr>
      <w:r w:rsidRPr="00460B76">
        <w:rPr>
          <w:lang w:val="en-US"/>
        </w:rPr>
        <w:tab/>
        <w:t xml:space="preserve">INT  iLedNum = </w:t>
      </w:r>
      <w:r w:rsidR="005E0942">
        <w:rPr>
          <w:rFonts w:hint="eastAsia"/>
          <w:lang w:val="en-US"/>
        </w:rPr>
        <w:t>24</w:t>
      </w:r>
      <w:r w:rsidRPr="00460B76">
        <w:rPr>
          <w:lang w:val="en-US"/>
        </w:rPr>
        <w:t>;</w:t>
      </w:r>
    </w:p>
    <w:p w:rsidR="00C73189" w:rsidRPr="00460B76" w:rsidRDefault="00C73189" w:rsidP="000B6E4F">
      <w:pPr>
        <w:pStyle w:val="a6"/>
        <w:rPr>
          <w:lang w:val="en-US"/>
        </w:rPr>
      </w:pPr>
      <w:r w:rsidRPr="00460B76">
        <w:rPr>
          <w:lang w:val="en-US"/>
        </w:rPr>
        <w:tab/>
        <w:t>INT  i;</w:t>
      </w:r>
    </w:p>
    <w:p w:rsidR="00C73189" w:rsidRPr="00460B76" w:rsidRDefault="00C73189" w:rsidP="000B6E4F">
      <w:pPr>
        <w:pStyle w:val="a6"/>
        <w:rPr>
          <w:lang w:val="en-US"/>
        </w:rPr>
      </w:pPr>
      <w:r w:rsidRPr="00460B76">
        <w:rPr>
          <w:lang w:val="en-US"/>
        </w:rPr>
        <w:tab/>
        <w:t>INT  iError;</w:t>
      </w:r>
    </w:p>
    <w:p w:rsidR="00C73189" w:rsidRPr="00460B76" w:rsidRDefault="00C73189" w:rsidP="00952020">
      <w:pPr>
        <w:pStyle w:val="a6"/>
        <w:ind w:firstLineChars="250" w:firstLine="450"/>
        <w:rPr>
          <w:lang w:val="en-US"/>
        </w:rPr>
      </w:pPr>
      <w:r w:rsidRPr="00460B76">
        <w:rPr>
          <w:lang w:val="en-US"/>
        </w:rPr>
        <w:t>/*</w:t>
      </w:r>
    </w:p>
    <w:p w:rsidR="00C73189" w:rsidRPr="00460B76" w:rsidRDefault="00C73189" w:rsidP="00952020">
      <w:pPr>
        <w:pStyle w:val="a6"/>
        <w:ind w:firstLineChars="300" w:firstLine="540"/>
        <w:rPr>
          <w:lang w:val="en-US"/>
        </w:rPr>
      </w:pPr>
      <w:r w:rsidRPr="00460B76">
        <w:rPr>
          <w:lang w:val="en-US"/>
        </w:rPr>
        <w:t xml:space="preserve">* </w:t>
      </w:r>
      <w:r w:rsidRPr="000B6E4F">
        <w:rPr>
          <w:rFonts w:hint="eastAsia"/>
        </w:rPr>
        <w:t>打开</w:t>
      </w:r>
      <w:r w:rsidRPr="00460B76">
        <w:rPr>
          <w:lang w:val="en-US"/>
        </w:rPr>
        <w:t xml:space="preserve"> GPIO </w:t>
      </w:r>
      <w:r w:rsidRPr="000B6E4F">
        <w:rPr>
          <w:rFonts w:hint="eastAsia"/>
        </w:rPr>
        <w:t>设备</w:t>
      </w:r>
      <w:r w:rsidRPr="00460B76">
        <w:rPr>
          <w:lang w:val="en-US"/>
        </w:rPr>
        <w:t xml:space="preserve">               </w:t>
      </w:r>
    </w:p>
    <w:p w:rsidR="00C73189" w:rsidRPr="00460B76" w:rsidRDefault="00C73189" w:rsidP="00952020">
      <w:pPr>
        <w:pStyle w:val="a6"/>
        <w:ind w:firstLineChars="300" w:firstLine="540"/>
        <w:rPr>
          <w:lang w:val="en-US"/>
        </w:rPr>
      </w:pPr>
      <w:r w:rsidRPr="00460B76">
        <w:rPr>
          <w:lang w:val="en-US"/>
        </w:rPr>
        <w:t>*/</w:t>
      </w:r>
    </w:p>
    <w:p w:rsidR="00C73189" w:rsidRPr="00460B76" w:rsidRDefault="00C73189" w:rsidP="000B6E4F">
      <w:pPr>
        <w:pStyle w:val="a6"/>
        <w:rPr>
          <w:lang w:val="en-US"/>
        </w:rPr>
      </w:pPr>
      <w:r w:rsidRPr="00460B76">
        <w:rPr>
          <w:lang w:val="en-US"/>
        </w:rPr>
        <w:tab/>
        <w:t>iError = API_GpioRequestOne(iLedNum, LW_GPIOF_OUT_INIT_LOW, "LED");</w:t>
      </w:r>
      <w:r w:rsidRPr="00460B76">
        <w:rPr>
          <w:lang w:val="en-US"/>
        </w:rPr>
        <w:tab/>
      </w:r>
    </w:p>
    <w:p w:rsidR="00C73189" w:rsidRPr="00F83BD8" w:rsidRDefault="00C73189" w:rsidP="000B6E4F">
      <w:pPr>
        <w:pStyle w:val="a6"/>
        <w:ind w:firstLine="420"/>
        <w:rPr>
          <w:lang w:val="en-US"/>
        </w:rPr>
      </w:pPr>
      <w:r w:rsidRPr="00F83BD8">
        <w:rPr>
          <w:lang w:val="en-US"/>
        </w:rPr>
        <w:t>if (iError != ERROR_NONE) {</w:t>
      </w:r>
    </w:p>
    <w:p w:rsidR="00C73189" w:rsidRPr="00460B76" w:rsidRDefault="00C73189" w:rsidP="000B6E4F">
      <w:pPr>
        <w:pStyle w:val="a6"/>
        <w:rPr>
          <w:lang w:val="en-US"/>
        </w:rPr>
      </w:pPr>
      <w:r w:rsidRPr="00F83BD8">
        <w:rPr>
          <w:lang w:val="en-US"/>
        </w:rPr>
        <w:tab/>
      </w:r>
      <w:r w:rsidRPr="00F83BD8">
        <w:rPr>
          <w:lang w:val="en-US"/>
        </w:rPr>
        <w:tab/>
      </w:r>
      <w:r w:rsidRPr="00460B76">
        <w:rPr>
          <w:lang w:val="en-US"/>
        </w:rPr>
        <w:t>printk("failed to open gpio %d\n", iLedNum);</w:t>
      </w:r>
    </w:p>
    <w:p w:rsidR="00C73189" w:rsidRPr="00460B76" w:rsidRDefault="00C73189" w:rsidP="000B6E4F">
      <w:pPr>
        <w:pStyle w:val="a6"/>
        <w:rPr>
          <w:lang w:val="en-US"/>
        </w:rPr>
      </w:pPr>
      <w:r w:rsidRPr="00460B76">
        <w:rPr>
          <w:lang w:val="en-US"/>
        </w:rPr>
        <w:t xml:space="preserve">         return ; </w:t>
      </w:r>
    </w:p>
    <w:p w:rsidR="00C73189" w:rsidRPr="00460B76" w:rsidRDefault="00C73189" w:rsidP="000B6E4F">
      <w:pPr>
        <w:pStyle w:val="a6"/>
        <w:rPr>
          <w:lang w:val="en-US"/>
        </w:rPr>
      </w:pPr>
      <w:r w:rsidRPr="00460B76">
        <w:rPr>
          <w:lang w:val="en-US"/>
        </w:rPr>
        <w:tab/>
        <w:t>}</w:t>
      </w:r>
    </w:p>
    <w:p w:rsidR="00C73189" w:rsidRPr="00460B76" w:rsidRDefault="00C73189" w:rsidP="000B6E4F">
      <w:pPr>
        <w:pStyle w:val="a6"/>
        <w:rPr>
          <w:lang w:val="en-US"/>
        </w:rPr>
      </w:pPr>
    </w:p>
    <w:p w:rsidR="00C73189" w:rsidRPr="00460B76" w:rsidRDefault="00C73189" w:rsidP="000B6E4F">
      <w:pPr>
        <w:pStyle w:val="a6"/>
        <w:rPr>
          <w:lang w:val="en-US"/>
        </w:rPr>
      </w:pPr>
      <w:r w:rsidRPr="00460B76">
        <w:rPr>
          <w:lang w:val="en-US"/>
        </w:rPr>
        <w:t xml:space="preserve">    for (i = 0; i &lt; 60; i++) {                               /*  </w:t>
      </w:r>
      <w:r w:rsidRPr="000B6E4F">
        <w:rPr>
          <w:rFonts w:hint="eastAsia"/>
        </w:rPr>
        <w:t>使</w:t>
      </w:r>
      <w:r w:rsidRPr="00460B76">
        <w:rPr>
          <w:lang w:val="en-US"/>
        </w:rPr>
        <w:t xml:space="preserve"> LED </w:t>
      </w:r>
      <w:r w:rsidRPr="000B6E4F">
        <w:rPr>
          <w:rFonts w:hint="eastAsia"/>
        </w:rPr>
        <w:t>闪烁</w:t>
      </w:r>
      <w:r w:rsidRPr="00460B76">
        <w:rPr>
          <w:lang w:val="en-US"/>
        </w:rPr>
        <w:t xml:space="preserve">          */</w:t>
      </w:r>
    </w:p>
    <w:p w:rsidR="00C73189" w:rsidRPr="00460B76" w:rsidRDefault="00C73189" w:rsidP="000B6E4F">
      <w:pPr>
        <w:pStyle w:val="a6"/>
        <w:rPr>
          <w:lang w:val="en-US"/>
        </w:rPr>
      </w:pPr>
      <w:r w:rsidRPr="00460B76">
        <w:rPr>
          <w:lang w:val="en-US"/>
        </w:rPr>
        <w:t xml:space="preserve">    </w:t>
      </w:r>
      <w:r w:rsidRPr="00460B76">
        <w:rPr>
          <w:lang w:val="en-US"/>
        </w:rPr>
        <w:tab/>
      </w:r>
      <w:r w:rsidRPr="00460B76">
        <w:rPr>
          <w:lang w:val="en-US"/>
        </w:rPr>
        <w:tab/>
        <w:t>API_GpioSetValue(iLedNum, 0);</w:t>
      </w:r>
    </w:p>
    <w:p w:rsidR="00C73189" w:rsidRPr="00460B76" w:rsidRDefault="00C73189" w:rsidP="000B6E4F">
      <w:pPr>
        <w:pStyle w:val="a6"/>
        <w:rPr>
          <w:lang w:val="en-US"/>
        </w:rPr>
      </w:pPr>
      <w:r w:rsidRPr="00460B76">
        <w:rPr>
          <w:lang w:val="en-US"/>
        </w:rPr>
        <w:tab/>
      </w:r>
      <w:r w:rsidRPr="00460B76">
        <w:rPr>
          <w:lang w:val="en-US"/>
        </w:rPr>
        <w:tab/>
        <w:t>API_TimeMSleep(500);</w:t>
      </w:r>
    </w:p>
    <w:p w:rsidR="00C73189" w:rsidRPr="00460B76" w:rsidRDefault="00C73189" w:rsidP="000B6E4F">
      <w:pPr>
        <w:pStyle w:val="a6"/>
        <w:rPr>
          <w:lang w:val="en-US"/>
        </w:rPr>
      </w:pPr>
    </w:p>
    <w:p w:rsidR="00C73189" w:rsidRPr="00460B76" w:rsidRDefault="00C73189" w:rsidP="000B6E4F">
      <w:pPr>
        <w:pStyle w:val="a6"/>
        <w:rPr>
          <w:lang w:val="en-US"/>
        </w:rPr>
      </w:pPr>
      <w:r w:rsidRPr="00460B76">
        <w:rPr>
          <w:lang w:val="en-US"/>
        </w:rPr>
        <w:t xml:space="preserve">         API_GpioSetValue(iLedNum, 1);</w:t>
      </w:r>
    </w:p>
    <w:p w:rsidR="00C73189" w:rsidRPr="00460B76" w:rsidRDefault="00C73189" w:rsidP="000B6E4F">
      <w:pPr>
        <w:pStyle w:val="a6"/>
        <w:rPr>
          <w:lang w:val="en-US"/>
        </w:rPr>
      </w:pPr>
      <w:r w:rsidRPr="00460B76">
        <w:rPr>
          <w:lang w:val="en-US"/>
        </w:rPr>
        <w:tab/>
      </w:r>
      <w:r w:rsidRPr="00460B76">
        <w:rPr>
          <w:lang w:val="en-US"/>
        </w:rPr>
        <w:tab/>
        <w:t>API_TimeMSleep(500);</w:t>
      </w:r>
    </w:p>
    <w:p w:rsidR="00C73189" w:rsidRPr="00460B76" w:rsidRDefault="00C73189" w:rsidP="000B6E4F">
      <w:pPr>
        <w:pStyle w:val="a6"/>
        <w:rPr>
          <w:lang w:val="en-US"/>
        </w:rPr>
      </w:pPr>
      <w:r w:rsidRPr="00460B76">
        <w:rPr>
          <w:lang w:val="en-US"/>
        </w:rPr>
        <w:t xml:space="preserve">    }</w:t>
      </w:r>
    </w:p>
    <w:p w:rsidR="00C73189" w:rsidRPr="00460B76" w:rsidRDefault="00C73189" w:rsidP="000B6E4F">
      <w:pPr>
        <w:pStyle w:val="a6"/>
        <w:rPr>
          <w:lang w:val="en-US"/>
        </w:rPr>
      </w:pPr>
      <w:r w:rsidRPr="00460B76">
        <w:rPr>
          <w:lang w:val="en-US"/>
        </w:rPr>
        <w:t xml:space="preserve">    API_GpioFree(iLedNum);</w:t>
      </w:r>
    </w:p>
    <w:p w:rsidR="00C73189" w:rsidRPr="00460B76" w:rsidRDefault="00C73189" w:rsidP="000B6E4F">
      <w:pPr>
        <w:pStyle w:val="a6"/>
        <w:rPr>
          <w:lang w:val="en-US"/>
        </w:rPr>
      </w:pPr>
      <w:r w:rsidRPr="00460B76">
        <w:rPr>
          <w:lang w:val="en-US"/>
        </w:rPr>
        <w:t>}</w:t>
      </w:r>
    </w:p>
    <w:p w:rsidR="00C73189" w:rsidRPr="00460B76" w:rsidRDefault="00C73189" w:rsidP="000B6E4F">
      <w:pPr>
        <w:pStyle w:val="a6"/>
        <w:rPr>
          <w:lang w:val="en-US"/>
        </w:rPr>
      </w:pPr>
    </w:p>
    <w:p w:rsidR="00C73189" w:rsidRPr="00460B76" w:rsidRDefault="00C73189" w:rsidP="000B6E4F">
      <w:pPr>
        <w:pStyle w:val="a6"/>
        <w:rPr>
          <w:lang w:val="en-US"/>
        </w:rPr>
      </w:pPr>
      <w:r w:rsidRPr="00460B76">
        <w:rPr>
          <w:lang w:val="en-US"/>
        </w:rPr>
        <w:t>void module_init (void)</w:t>
      </w:r>
    </w:p>
    <w:p w:rsidR="00C73189" w:rsidRPr="00460B76" w:rsidRDefault="00C73189" w:rsidP="000B6E4F">
      <w:pPr>
        <w:pStyle w:val="a6"/>
        <w:rPr>
          <w:lang w:val="en-US"/>
        </w:rPr>
      </w:pPr>
      <w:r w:rsidRPr="00460B76">
        <w:rPr>
          <w:lang w:val="en-US"/>
        </w:rPr>
        <w:t>{</w:t>
      </w:r>
    </w:p>
    <w:p w:rsidR="00C73189" w:rsidRPr="00460B76" w:rsidRDefault="00C73189" w:rsidP="000B6E4F">
      <w:pPr>
        <w:pStyle w:val="a6"/>
        <w:rPr>
          <w:lang w:val="en-US"/>
        </w:rPr>
      </w:pPr>
      <w:r w:rsidRPr="00460B76">
        <w:rPr>
          <w:lang w:val="en-US"/>
        </w:rPr>
        <w:tab/>
        <w:t>printk("hello_module init!\n");</w:t>
      </w:r>
    </w:p>
    <w:p w:rsidR="00C73189" w:rsidRPr="00460B76" w:rsidRDefault="00C73189" w:rsidP="000B6E4F">
      <w:pPr>
        <w:pStyle w:val="a6"/>
        <w:rPr>
          <w:lang w:val="en-US"/>
        </w:rPr>
      </w:pPr>
      <w:r w:rsidRPr="00460B76">
        <w:rPr>
          <w:lang w:val="en-US"/>
        </w:rPr>
        <w:tab/>
        <w:t>API_ThreadCreate("t_led", (PTHREAD_START_ROUTINE)ledThread,</w:t>
      </w:r>
    </w:p>
    <w:p w:rsidR="00C73189" w:rsidRPr="00460B76" w:rsidRDefault="00C73189" w:rsidP="00952020">
      <w:pPr>
        <w:pStyle w:val="a6"/>
        <w:ind w:firstLineChars="1250" w:firstLine="2250"/>
        <w:rPr>
          <w:lang w:val="en-US"/>
        </w:rPr>
      </w:pPr>
      <w:r w:rsidRPr="00460B76">
        <w:rPr>
          <w:lang w:val="en-US"/>
        </w:rPr>
        <w:t>LW_NULL, LW_NULL);</w:t>
      </w:r>
    </w:p>
    <w:p w:rsidR="00C73189" w:rsidRPr="00460B76" w:rsidRDefault="00C73189" w:rsidP="000B6E4F">
      <w:pPr>
        <w:pStyle w:val="a6"/>
        <w:rPr>
          <w:lang w:val="en-US"/>
        </w:rPr>
      </w:pPr>
      <w:r w:rsidRPr="00460B76">
        <w:rPr>
          <w:lang w:val="en-US"/>
        </w:rPr>
        <w:t>}</w:t>
      </w:r>
    </w:p>
    <w:p w:rsidR="00C73189" w:rsidRPr="00460B76" w:rsidRDefault="00C73189" w:rsidP="000B6E4F">
      <w:pPr>
        <w:pStyle w:val="a6"/>
        <w:rPr>
          <w:lang w:val="en-US"/>
        </w:rPr>
      </w:pPr>
    </w:p>
    <w:p w:rsidR="00C73189" w:rsidRPr="00460B76" w:rsidRDefault="00C73189" w:rsidP="000B6E4F">
      <w:pPr>
        <w:pStyle w:val="a6"/>
        <w:rPr>
          <w:lang w:val="en-US"/>
        </w:rPr>
      </w:pPr>
      <w:r w:rsidRPr="00460B76">
        <w:rPr>
          <w:lang w:val="en-US"/>
        </w:rPr>
        <w:t>void module_exit (void)</w:t>
      </w:r>
    </w:p>
    <w:p w:rsidR="00C73189" w:rsidRPr="00460B76" w:rsidRDefault="00C73189" w:rsidP="000B6E4F">
      <w:pPr>
        <w:pStyle w:val="a6"/>
        <w:rPr>
          <w:lang w:val="en-US"/>
        </w:rPr>
      </w:pPr>
      <w:r w:rsidRPr="00460B76">
        <w:rPr>
          <w:lang w:val="en-US"/>
        </w:rPr>
        <w:lastRenderedPageBreak/>
        <w:t>{</w:t>
      </w:r>
    </w:p>
    <w:p w:rsidR="00C73189" w:rsidRPr="00460B76" w:rsidRDefault="00C73189" w:rsidP="000B6E4F">
      <w:pPr>
        <w:pStyle w:val="a6"/>
        <w:rPr>
          <w:lang w:val="en-US"/>
        </w:rPr>
      </w:pPr>
      <w:r w:rsidRPr="00460B76">
        <w:rPr>
          <w:lang w:val="en-US"/>
        </w:rPr>
        <w:tab/>
        <w:t>printk("hello_module exit!\n");</w:t>
      </w:r>
    </w:p>
    <w:p w:rsidR="00C73189" w:rsidRPr="000B6E4F" w:rsidRDefault="00C73189" w:rsidP="000B6E4F">
      <w:pPr>
        <w:pStyle w:val="a6"/>
      </w:pPr>
      <w:r w:rsidRPr="000B6E4F">
        <w:t>}</w:t>
      </w:r>
    </w:p>
    <w:p w:rsidR="00C73189" w:rsidRPr="00D85B5E" w:rsidRDefault="00C73189" w:rsidP="001D0F41">
      <w:pPr>
        <w:pStyle w:val="3"/>
        <w:numPr>
          <w:ilvl w:val="0"/>
          <w:numId w:val="0"/>
        </w:numPr>
        <w:rPr>
          <w:lang w:val="de-DE"/>
        </w:rPr>
      </w:pPr>
      <w:bookmarkStart w:id="2053" w:name="_Toc424217407"/>
      <w:bookmarkStart w:id="2054" w:name="_Toc424654955"/>
      <w:bookmarkStart w:id="2055" w:name="_Toc424721646"/>
      <w:bookmarkStart w:id="2056" w:name="_Toc424909060"/>
      <w:bookmarkStart w:id="2057" w:name="_Toc424912346"/>
      <w:bookmarkStart w:id="2058" w:name="_Toc425414021"/>
      <w:bookmarkStart w:id="2059" w:name="_Toc427939330"/>
      <w:bookmarkStart w:id="2060" w:name="_Toc427940835"/>
      <w:bookmarkStart w:id="2061" w:name="_Toc427941773"/>
      <w:bookmarkStart w:id="2062" w:name="_Toc428704954"/>
      <w:bookmarkStart w:id="2063" w:name="_Toc428867580"/>
      <w:bookmarkStart w:id="2064" w:name="_Toc429221101"/>
      <w:bookmarkStart w:id="2065" w:name="_Toc431109822"/>
      <w:bookmarkStart w:id="2066" w:name="_Toc432271135"/>
      <w:bookmarkStart w:id="2067" w:name="_Toc432317476"/>
      <w:bookmarkStart w:id="2068" w:name="_Toc469064171"/>
      <w:r>
        <w:rPr>
          <w:rFonts w:hint="eastAsia"/>
        </w:rPr>
        <w:t>实验步骤</w:t>
      </w:r>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p>
    <w:p w:rsidR="00C73189" w:rsidRDefault="00C73189" w:rsidP="008B21AD">
      <w:pPr>
        <w:pStyle w:val="23"/>
        <w:numPr>
          <w:ilvl w:val="0"/>
          <w:numId w:val="23"/>
        </w:numPr>
        <w:spacing w:before="62" w:after="62"/>
        <w:rPr>
          <w:lang w:val="de-DE"/>
        </w:rPr>
      </w:pPr>
      <w:r>
        <w:rPr>
          <w:rFonts w:hint="eastAsia"/>
          <w:lang w:val="de-DE"/>
        </w:rPr>
        <w:t>使用</w:t>
      </w:r>
      <w:r>
        <w:rPr>
          <w:lang w:val="de-DE"/>
        </w:rPr>
        <w:t>RealEvo-IDE</w:t>
      </w:r>
      <w:r>
        <w:rPr>
          <w:rFonts w:hint="eastAsia"/>
          <w:lang w:val="de-DE"/>
        </w:rPr>
        <w:t>打开并编译</w:t>
      </w:r>
      <w:r>
        <w:rPr>
          <w:lang w:val="de-DE"/>
        </w:rPr>
        <w:t>gpio_out_modu</w:t>
      </w:r>
      <w:r>
        <w:rPr>
          <w:rFonts w:hint="eastAsia"/>
          <w:lang w:val="de-DE"/>
        </w:rPr>
        <w:t>工程，将编译后的程序上传到</w:t>
      </w:r>
      <w:r w:rsidR="00F761D2">
        <w:rPr>
          <w:rFonts w:hint="eastAsia"/>
          <w:lang w:val="de-DE"/>
        </w:rPr>
        <w:t>验证平台</w:t>
      </w:r>
      <w:r>
        <w:rPr>
          <w:rFonts w:hint="eastAsia"/>
          <w:lang w:val="de-DE"/>
        </w:rPr>
        <w:t>。需要注意程序编译后生成的是有后缀名的文件</w:t>
      </w:r>
      <w:r>
        <w:rPr>
          <w:lang w:val="de-DE"/>
        </w:rPr>
        <w:t>gpio_out_modu.ko</w:t>
      </w:r>
      <w:r>
        <w:rPr>
          <w:rFonts w:hint="eastAsia"/>
          <w:lang w:val="de-DE"/>
        </w:rPr>
        <w:t>，文件的上传路径也不再是</w:t>
      </w:r>
      <w:r>
        <w:rPr>
          <w:lang w:val="de-DE"/>
        </w:rPr>
        <w:t>/apps</w:t>
      </w:r>
      <w:r>
        <w:rPr>
          <w:rFonts w:hint="eastAsia"/>
          <w:lang w:val="de-DE"/>
        </w:rPr>
        <w:t>目录，而是</w:t>
      </w:r>
      <w:r>
        <w:rPr>
          <w:lang w:val="de-DE"/>
        </w:rPr>
        <w:t>/lib/module</w:t>
      </w:r>
      <w:r>
        <w:rPr>
          <w:rFonts w:hint="eastAsia"/>
          <w:lang w:val="de-DE"/>
        </w:rPr>
        <w:t>目录；</w:t>
      </w:r>
    </w:p>
    <w:p w:rsidR="00C73189" w:rsidRPr="009D20E7" w:rsidRDefault="00C73189" w:rsidP="008B21AD">
      <w:pPr>
        <w:pStyle w:val="23"/>
        <w:numPr>
          <w:ilvl w:val="0"/>
          <w:numId w:val="23"/>
        </w:numPr>
        <w:spacing w:before="62" w:after="62"/>
        <w:rPr>
          <w:lang w:val="de-DE"/>
        </w:rPr>
      </w:pPr>
      <w:r>
        <w:rPr>
          <w:rFonts w:hint="eastAsia"/>
          <w:lang w:val="de-DE"/>
        </w:rPr>
        <w:t>装载模块（相当于执行程序）；</w:t>
      </w:r>
    </w:p>
    <w:p w:rsidR="00C73189" w:rsidRPr="00460B76" w:rsidRDefault="00C73189" w:rsidP="001D0F41">
      <w:pPr>
        <w:pStyle w:val="a6"/>
        <w:rPr>
          <w:lang w:val="en-US"/>
        </w:rPr>
      </w:pPr>
      <w:r w:rsidRPr="00460B76">
        <w:rPr>
          <w:lang w:val="en-US"/>
        </w:rPr>
        <w:t>[root@sylixos_station:/lib/modules]# modulereg gpio_out_modu.ko</w:t>
      </w:r>
    </w:p>
    <w:p w:rsidR="00C73189" w:rsidRPr="00460B76" w:rsidRDefault="00C73189" w:rsidP="001D0F41">
      <w:pPr>
        <w:pStyle w:val="a6"/>
        <w:rPr>
          <w:lang w:val="en-US"/>
        </w:rPr>
      </w:pPr>
      <w:r w:rsidRPr="00460B76">
        <w:rPr>
          <w:lang w:val="en-US"/>
        </w:rPr>
        <w:t>hello_moudle init!</w:t>
      </w:r>
    </w:p>
    <w:p w:rsidR="00C73189" w:rsidRPr="00460B76" w:rsidRDefault="00C73189" w:rsidP="001D0F41">
      <w:pPr>
        <w:pStyle w:val="a6"/>
        <w:rPr>
          <w:lang w:val="en-US"/>
        </w:rPr>
      </w:pPr>
      <w:r w:rsidRPr="00460B76">
        <w:rPr>
          <w:lang w:val="en-US"/>
        </w:rPr>
        <w:t>gpio_out_modu.ko register ok, handle 0x2468a440</w:t>
      </w:r>
    </w:p>
    <w:p w:rsidR="00C73189" w:rsidRPr="000112C2" w:rsidRDefault="00C73189" w:rsidP="001D0F41">
      <w:pPr>
        <w:spacing w:before="62" w:after="62"/>
        <w:rPr>
          <w:lang w:val="de-DE"/>
        </w:rPr>
      </w:pPr>
      <w:r w:rsidRPr="00460B76">
        <w:tab/>
      </w:r>
      <w:r>
        <w:rPr>
          <w:rFonts w:hint="eastAsia"/>
          <w:lang w:val="de-DE"/>
        </w:rPr>
        <w:t>提示成功后，会看到</w:t>
      </w:r>
      <w:r w:rsidR="00F761D2">
        <w:rPr>
          <w:rFonts w:hint="eastAsia"/>
          <w:lang w:val="de-DE"/>
        </w:rPr>
        <w:t>验证平台</w:t>
      </w:r>
      <w:r>
        <w:rPr>
          <w:lang w:val="de-DE"/>
        </w:rPr>
        <w:t>LED</w:t>
      </w:r>
      <w:r>
        <w:rPr>
          <w:rFonts w:hint="eastAsia"/>
          <w:lang w:val="de-DE"/>
        </w:rPr>
        <w:t>在闪烁。</w:t>
      </w:r>
    </w:p>
    <w:p w:rsidR="00C73189" w:rsidRDefault="00C73189" w:rsidP="008B21AD">
      <w:pPr>
        <w:pStyle w:val="23"/>
        <w:numPr>
          <w:ilvl w:val="0"/>
          <w:numId w:val="23"/>
        </w:numPr>
        <w:spacing w:before="62" w:after="62"/>
        <w:rPr>
          <w:lang w:val="de-DE"/>
        </w:rPr>
      </w:pPr>
      <w:r>
        <w:rPr>
          <w:rFonts w:hint="eastAsia"/>
          <w:lang w:val="de-DE"/>
        </w:rPr>
        <w:t>卸载模块。</w:t>
      </w:r>
    </w:p>
    <w:p w:rsidR="00C73189" w:rsidRDefault="00C73189" w:rsidP="00EA770A">
      <w:pPr>
        <w:pStyle w:val="23"/>
        <w:spacing w:before="62" w:after="62"/>
        <w:ind w:left="360" w:firstLine="0"/>
        <w:rPr>
          <w:lang w:val="de-DE"/>
        </w:rPr>
      </w:pPr>
      <w:r>
        <w:rPr>
          <w:rFonts w:hint="eastAsia"/>
          <w:lang w:val="de-DE"/>
        </w:rPr>
        <w:t>在</w:t>
      </w:r>
      <w:r>
        <w:rPr>
          <w:lang w:val="de-DE"/>
        </w:rPr>
        <w:t>LED</w:t>
      </w:r>
      <w:r>
        <w:rPr>
          <w:rFonts w:hint="eastAsia"/>
          <w:lang w:val="de-DE"/>
        </w:rPr>
        <w:t>停止闪烁后，需要将内核模块从内核卸载掉。</w:t>
      </w:r>
    </w:p>
    <w:p w:rsidR="00C73189" w:rsidRDefault="00C73189" w:rsidP="001D0F41">
      <w:pPr>
        <w:pStyle w:val="a6"/>
        <w:rPr>
          <w:lang w:val="en-US"/>
        </w:rPr>
      </w:pPr>
      <w:r w:rsidRPr="00460B76">
        <w:rPr>
          <w:lang w:val="en-US"/>
        </w:rPr>
        <w:t>[root@sylixos_station:/lib/modules]# moduleunreg 0x2468a440</w:t>
      </w:r>
    </w:p>
    <w:p w:rsidR="00C73189" w:rsidRPr="000C1270" w:rsidRDefault="00C73189" w:rsidP="001D0F41">
      <w:pPr>
        <w:pStyle w:val="3"/>
        <w:numPr>
          <w:ilvl w:val="0"/>
          <w:numId w:val="0"/>
        </w:numPr>
      </w:pPr>
      <w:bookmarkStart w:id="2069" w:name="_Toc428867581"/>
      <w:bookmarkStart w:id="2070" w:name="_Toc429221102"/>
      <w:bookmarkStart w:id="2071" w:name="_Toc431109823"/>
      <w:bookmarkStart w:id="2072" w:name="_Toc432271136"/>
      <w:bookmarkStart w:id="2073" w:name="_Toc432317477"/>
      <w:bookmarkStart w:id="2074" w:name="_Toc469064172"/>
      <w:r>
        <w:rPr>
          <w:rFonts w:hint="eastAsia"/>
        </w:rPr>
        <w:t>扩展实验</w:t>
      </w:r>
      <w:bookmarkEnd w:id="2069"/>
      <w:bookmarkEnd w:id="2070"/>
      <w:bookmarkEnd w:id="2071"/>
      <w:bookmarkEnd w:id="2072"/>
      <w:bookmarkEnd w:id="2073"/>
      <w:bookmarkEnd w:id="2074"/>
    </w:p>
    <w:p w:rsidR="00C73189" w:rsidRDefault="00C73189" w:rsidP="00EA770A">
      <w:pPr>
        <w:pStyle w:val="23"/>
        <w:spacing w:before="62" w:after="62"/>
        <w:rPr>
          <w:lang w:val="de-DE"/>
        </w:rPr>
      </w:pPr>
      <w:r>
        <w:rPr>
          <w:rFonts w:hint="eastAsia"/>
          <w:lang w:val="de-DE"/>
        </w:rPr>
        <w:t>无。</w:t>
      </w:r>
      <w:r>
        <w:rPr>
          <w:lang w:val="de-DE"/>
        </w:rPr>
        <w:t xml:space="preserve"> </w:t>
      </w:r>
    </w:p>
    <w:p w:rsidR="00C73189" w:rsidRDefault="00C73189">
      <w:pPr>
        <w:widowControl/>
        <w:spacing w:beforeLines="0" w:afterLines="0"/>
        <w:jc w:val="left"/>
        <w:rPr>
          <w:rFonts w:ascii="Arial" w:eastAsia="黑体" w:hAnsi="Arial"/>
          <w:b/>
          <w:bCs/>
          <w:sz w:val="24"/>
          <w:szCs w:val="24"/>
        </w:rPr>
      </w:pPr>
      <w:r>
        <w:br w:type="page"/>
      </w:r>
    </w:p>
    <w:p w:rsidR="00C73189" w:rsidRPr="000C1270" w:rsidRDefault="00C73189" w:rsidP="001D0F41">
      <w:pPr>
        <w:pStyle w:val="20"/>
        <w:numPr>
          <w:ilvl w:val="0"/>
          <w:numId w:val="0"/>
        </w:numPr>
      </w:pPr>
      <w:bookmarkStart w:id="2075" w:name="_Toc469064173"/>
      <w:r>
        <w:rPr>
          <w:rFonts w:hint="eastAsia"/>
        </w:rPr>
        <w:t>实验三</w:t>
      </w:r>
      <w:r>
        <w:t xml:space="preserve">  GPIO</w:t>
      </w:r>
      <w:r>
        <w:rPr>
          <w:rFonts w:hint="eastAsia"/>
        </w:rPr>
        <w:t>内核态输入实验</w:t>
      </w:r>
      <w:bookmarkEnd w:id="2075"/>
    </w:p>
    <w:p w:rsidR="00C73189" w:rsidRPr="007C6C4C" w:rsidRDefault="00C73189" w:rsidP="00EA770A">
      <w:pPr>
        <w:pStyle w:val="23"/>
        <w:spacing w:before="62" w:after="62"/>
        <w:ind w:firstLine="0"/>
      </w:pPr>
    </w:p>
    <w:p w:rsidR="00C73189" w:rsidRPr="000C1270" w:rsidRDefault="00C73189" w:rsidP="001D0F41">
      <w:pPr>
        <w:pStyle w:val="3"/>
        <w:numPr>
          <w:ilvl w:val="0"/>
          <w:numId w:val="0"/>
        </w:numPr>
      </w:pPr>
      <w:bookmarkStart w:id="2076" w:name="_Toc424217410"/>
      <w:bookmarkStart w:id="2077" w:name="_Toc424654958"/>
      <w:bookmarkStart w:id="2078" w:name="_Toc424721649"/>
      <w:bookmarkStart w:id="2079" w:name="_Toc424909063"/>
      <w:bookmarkStart w:id="2080" w:name="_Toc424912349"/>
      <w:bookmarkStart w:id="2081" w:name="_Toc425414024"/>
      <w:bookmarkStart w:id="2082" w:name="_Toc427939333"/>
      <w:bookmarkStart w:id="2083" w:name="_Toc427940838"/>
      <w:bookmarkStart w:id="2084" w:name="_Toc427941776"/>
      <w:bookmarkStart w:id="2085" w:name="_Toc428704957"/>
      <w:bookmarkStart w:id="2086" w:name="_Toc428867583"/>
      <w:bookmarkStart w:id="2087" w:name="_Toc429221104"/>
      <w:bookmarkStart w:id="2088" w:name="_Toc431109825"/>
      <w:bookmarkStart w:id="2089" w:name="_Toc432271138"/>
      <w:bookmarkStart w:id="2090" w:name="_Toc432317479"/>
      <w:bookmarkStart w:id="2091" w:name="_Toc469064174"/>
      <w:r>
        <w:rPr>
          <w:rFonts w:hint="eastAsia"/>
        </w:rPr>
        <w:t>实验目的</w:t>
      </w:r>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p>
    <w:p w:rsidR="00C73189" w:rsidRPr="00EA146D" w:rsidRDefault="00C73189" w:rsidP="00EA146D">
      <w:pPr>
        <w:pStyle w:val="a"/>
      </w:pPr>
      <w:r w:rsidRPr="00EA146D">
        <w:rPr>
          <w:rFonts w:hint="eastAsia"/>
        </w:rPr>
        <w:t>了解中断的概念和作用</w:t>
      </w:r>
    </w:p>
    <w:p w:rsidR="00C73189" w:rsidRPr="00EA146D" w:rsidRDefault="00C73189" w:rsidP="00EA146D">
      <w:pPr>
        <w:pStyle w:val="a"/>
      </w:pPr>
      <w:r w:rsidRPr="00EA146D">
        <w:rPr>
          <w:rFonts w:hint="eastAsia"/>
        </w:rPr>
        <w:t>掌握中断实现相关函数及使用方法</w:t>
      </w:r>
    </w:p>
    <w:p w:rsidR="00C73189" w:rsidRPr="000C1270" w:rsidRDefault="00C73189" w:rsidP="001D0F41">
      <w:pPr>
        <w:pStyle w:val="3"/>
        <w:numPr>
          <w:ilvl w:val="0"/>
          <w:numId w:val="0"/>
        </w:numPr>
      </w:pPr>
      <w:bookmarkStart w:id="2092" w:name="_Toc424217411"/>
      <w:bookmarkStart w:id="2093" w:name="_Toc424654959"/>
      <w:bookmarkStart w:id="2094" w:name="_Toc424721650"/>
      <w:bookmarkStart w:id="2095" w:name="_Toc424909064"/>
      <w:bookmarkStart w:id="2096" w:name="_Toc424912350"/>
      <w:bookmarkStart w:id="2097" w:name="_Toc425414025"/>
      <w:bookmarkStart w:id="2098" w:name="_Toc427939334"/>
      <w:bookmarkStart w:id="2099" w:name="_Toc427940839"/>
      <w:bookmarkStart w:id="2100" w:name="_Toc427941777"/>
      <w:bookmarkStart w:id="2101" w:name="_Toc428704958"/>
      <w:bookmarkStart w:id="2102" w:name="_Toc428867584"/>
      <w:bookmarkStart w:id="2103" w:name="_Toc429221105"/>
      <w:bookmarkStart w:id="2104" w:name="_Toc431109826"/>
      <w:bookmarkStart w:id="2105" w:name="_Toc432271139"/>
      <w:bookmarkStart w:id="2106" w:name="_Toc432317480"/>
      <w:bookmarkStart w:id="2107" w:name="_Toc469064175"/>
      <w:r>
        <w:rPr>
          <w:rFonts w:hint="eastAsia"/>
        </w:rPr>
        <w:t>实验内容</w:t>
      </w:r>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p>
    <w:p w:rsidR="00C73189" w:rsidRPr="00EA146D" w:rsidRDefault="00C73189" w:rsidP="00EA146D">
      <w:pPr>
        <w:pStyle w:val="a"/>
      </w:pPr>
      <w:r w:rsidRPr="00EA146D">
        <w:rPr>
          <w:rFonts w:hint="eastAsia"/>
        </w:rPr>
        <w:t>阅读</w:t>
      </w:r>
      <w:r w:rsidRPr="00EA146D">
        <w:t>gpio_in_modu.c</w:t>
      </w:r>
      <w:r w:rsidRPr="00EA146D">
        <w:rPr>
          <w:rFonts w:hint="eastAsia"/>
        </w:rPr>
        <w:t>文件，了解使用内核</w:t>
      </w:r>
      <w:r>
        <w:rPr>
          <w:rFonts w:hint="eastAsia"/>
        </w:rPr>
        <w:t>态</w:t>
      </w:r>
      <w:r w:rsidRPr="00EA146D">
        <w:rPr>
          <w:rFonts w:hint="eastAsia"/>
        </w:rPr>
        <w:t>函数设计中断程序的方法</w:t>
      </w:r>
    </w:p>
    <w:p w:rsidR="00C73189" w:rsidRPr="00EA146D" w:rsidRDefault="00C73189" w:rsidP="00EA146D">
      <w:pPr>
        <w:pStyle w:val="a"/>
      </w:pPr>
      <w:r w:rsidRPr="00EA146D">
        <w:rPr>
          <w:rFonts w:hint="eastAsia"/>
        </w:rPr>
        <w:t>在</w:t>
      </w:r>
      <w:r>
        <w:t>RealEvo-IDE</w:t>
      </w:r>
      <w:r w:rsidRPr="00EA146D">
        <w:rPr>
          <w:rFonts w:hint="eastAsia"/>
        </w:rPr>
        <w:t>下编译</w:t>
      </w:r>
      <w:r w:rsidRPr="00EA146D">
        <w:t>gpio_in_modu</w:t>
      </w:r>
      <w:r w:rsidRPr="00EA146D">
        <w:rPr>
          <w:rFonts w:hint="eastAsia"/>
        </w:rPr>
        <w:t>工程，并将程序上传到</w:t>
      </w:r>
      <w:r w:rsidR="00F761D2">
        <w:rPr>
          <w:rFonts w:hint="eastAsia"/>
        </w:rPr>
        <w:t>验证平台</w:t>
      </w:r>
      <w:r w:rsidRPr="00EA146D">
        <w:rPr>
          <w:rFonts w:hint="eastAsia"/>
        </w:rPr>
        <w:t>运行查看效果</w:t>
      </w:r>
    </w:p>
    <w:p w:rsidR="00C73189" w:rsidRPr="000C1270" w:rsidRDefault="00C73189" w:rsidP="001D0F41">
      <w:pPr>
        <w:pStyle w:val="3"/>
        <w:numPr>
          <w:ilvl w:val="0"/>
          <w:numId w:val="0"/>
        </w:numPr>
      </w:pPr>
      <w:bookmarkStart w:id="2108" w:name="_Toc424217412"/>
      <w:bookmarkStart w:id="2109" w:name="_Toc424654960"/>
      <w:bookmarkStart w:id="2110" w:name="_Toc424721651"/>
      <w:bookmarkStart w:id="2111" w:name="_Toc424909065"/>
      <w:bookmarkStart w:id="2112" w:name="_Toc424912351"/>
      <w:bookmarkStart w:id="2113" w:name="_Toc425414026"/>
      <w:bookmarkStart w:id="2114" w:name="_Toc427939335"/>
      <w:bookmarkStart w:id="2115" w:name="_Toc427940840"/>
      <w:bookmarkStart w:id="2116" w:name="_Toc427941778"/>
      <w:bookmarkStart w:id="2117" w:name="_Toc428704959"/>
      <w:bookmarkStart w:id="2118" w:name="_Toc428867585"/>
      <w:bookmarkStart w:id="2119" w:name="_Toc429221106"/>
      <w:bookmarkStart w:id="2120" w:name="_Toc431109827"/>
      <w:bookmarkStart w:id="2121" w:name="_Toc432271140"/>
      <w:bookmarkStart w:id="2122" w:name="_Toc432317481"/>
      <w:bookmarkStart w:id="2123" w:name="_Toc469064176"/>
      <w:r>
        <w:rPr>
          <w:rFonts w:hint="eastAsia"/>
        </w:rPr>
        <w:t>实验环境</w:t>
      </w:r>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p>
    <w:p w:rsidR="00C73189" w:rsidRPr="00EA146D" w:rsidRDefault="00C73189" w:rsidP="00EA146D">
      <w:pPr>
        <w:pStyle w:val="a"/>
      </w:pPr>
      <w:r w:rsidRPr="00EA146D">
        <w:rPr>
          <w:rFonts w:hint="eastAsia"/>
        </w:rPr>
        <w:t>硬件：已经部署</w:t>
      </w:r>
      <w:r w:rsidRPr="00EA146D">
        <w:t>SylixOS</w:t>
      </w:r>
      <w:r w:rsidRPr="00EA146D">
        <w:rPr>
          <w:rFonts w:hint="eastAsia"/>
        </w:rPr>
        <w:t>操作系统的</w:t>
      </w:r>
      <w:r w:rsidR="00F761D2">
        <w:rPr>
          <w:rFonts w:hint="eastAsia"/>
        </w:rPr>
        <w:t>验证平台</w:t>
      </w:r>
      <w:r w:rsidRPr="00EA146D">
        <w:rPr>
          <w:rFonts w:hint="eastAsia"/>
        </w:rPr>
        <w:t>，一台</w:t>
      </w:r>
      <w:r w:rsidRPr="00EA146D">
        <w:t>PC</w:t>
      </w:r>
      <w:r w:rsidRPr="00EA146D">
        <w:rPr>
          <w:rFonts w:hint="eastAsia"/>
        </w:rPr>
        <w:t>主机</w:t>
      </w:r>
    </w:p>
    <w:p w:rsidR="00C73189" w:rsidRPr="00EA146D" w:rsidRDefault="00C73189" w:rsidP="00EA146D">
      <w:pPr>
        <w:pStyle w:val="a"/>
      </w:pPr>
      <w:r w:rsidRPr="00EA146D">
        <w:rPr>
          <w:rFonts w:hint="eastAsia"/>
        </w:rPr>
        <w:t>软件：</w:t>
      </w:r>
      <w:r>
        <w:t>RealEvo-IDE</w:t>
      </w:r>
      <w:r w:rsidRPr="00EA146D">
        <w:rPr>
          <w:rFonts w:hint="eastAsia"/>
        </w:rPr>
        <w:t>、</w:t>
      </w:r>
      <w:r w:rsidRPr="00EA146D">
        <w:t>putty</w:t>
      </w:r>
    </w:p>
    <w:p w:rsidR="00C73189" w:rsidRPr="000C1270" w:rsidRDefault="00C73189" w:rsidP="001D0F41">
      <w:pPr>
        <w:pStyle w:val="3"/>
        <w:numPr>
          <w:ilvl w:val="0"/>
          <w:numId w:val="0"/>
        </w:numPr>
      </w:pPr>
      <w:bookmarkStart w:id="2124" w:name="_Toc424217413"/>
      <w:bookmarkStart w:id="2125" w:name="_Toc424654961"/>
      <w:bookmarkStart w:id="2126" w:name="_Toc424721652"/>
      <w:bookmarkStart w:id="2127" w:name="_Toc424909066"/>
      <w:bookmarkStart w:id="2128" w:name="_Toc424912352"/>
      <w:bookmarkStart w:id="2129" w:name="_Toc425414027"/>
      <w:bookmarkStart w:id="2130" w:name="_Toc427939336"/>
      <w:bookmarkStart w:id="2131" w:name="_Toc427940841"/>
      <w:bookmarkStart w:id="2132" w:name="_Toc427941779"/>
      <w:bookmarkStart w:id="2133" w:name="_Toc428704960"/>
      <w:bookmarkStart w:id="2134" w:name="_Toc428867586"/>
      <w:bookmarkStart w:id="2135" w:name="_Toc429221107"/>
      <w:bookmarkStart w:id="2136" w:name="_Toc431109828"/>
      <w:bookmarkStart w:id="2137" w:name="_Toc432271141"/>
      <w:bookmarkStart w:id="2138" w:name="_Toc432317482"/>
      <w:bookmarkStart w:id="2139" w:name="_Toc469064177"/>
      <w:r>
        <w:rPr>
          <w:rFonts w:hint="eastAsia"/>
        </w:rPr>
        <w:t>实验原理</w:t>
      </w:r>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p>
    <w:p w:rsidR="00C73189" w:rsidRPr="002E7D59" w:rsidRDefault="00C73189" w:rsidP="00EA770A">
      <w:pPr>
        <w:pStyle w:val="23"/>
        <w:spacing w:before="62" w:after="62"/>
        <w:ind w:firstLine="0"/>
      </w:pPr>
      <w:r>
        <w:tab/>
      </w:r>
      <w:r>
        <w:rPr>
          <w:rFonts w:hint="eastAsia"/>
        </w:rPr>
        <w:t>内核态下的</w:t>
      </w:r>
      <w:r>
        <w:t>GPIO</w:t>
      </w:r>
      <w:r>
        <w:rPr>
          <w:rFonts w:hint="eastAsia"/>
        </w:rPr>
        <w:t>输入操作与用户态下差别较大，在内核态下操作</w:t>
      </w:r>
      <w:r>
        <w:t>GPIO</w:t>
      </w:r>
      <w:r>
        <w:rPr>
          <w:rFonts w:hint="eastAsia"/>
        </w:rPr>
        <w:t>输入无法使用</w:t>
      </w:r>
      <w:r>
        <w:t>select</w:t>
      </w:r>
      <w:r>
        <w:rPr>
          <w:rFonts w:hint="eastAsia"/>
        </w:rPr>
        <w:t>函数，也没有类似</w:t>
      </w:r>
      <w:r>
        <w:t>select</w:t>
      </w:r>
      <w:r>
        <w:rPr>
          <w:rFonts w:hint="eastAsia"/>
        </w:rPr>
        <w:t>函数的内核态函数。这里使用更接近硬件本身工作流程的中断概念。中断是</w:t>
      </w:r>
      <w:r>
        <w:t>CPU</w:t>
      </w:r>
      <w:r>
        <w:rPr>
          <w:rFonts w:hint="eastAsia"/>
        </w:rPr>
        <w:t>本身提供的一种用来响应外部状态变化的机制。</w:t>
      </w:r>
    </w:p>
    <w:p w:rsidR="00C73189" w:rsidRDefault="00C73189" w:rsidP="00EA770A">
      <w:pPr>
        <w:pStyle w:val="23"/>
        <w:spacing w:before="62" w:after="62"/>
        <w:ind w:firstLine="0"/>
      </w:pPr>
      <w:r>
        <w:tab/>
      </w:r>
      <w:r>
        <w:rPr>
          <w:rFonts w:hint="eastAsia"/>
        </w:rPr>
        <w:t>在内核态下进行</w:t>
      </w:r>
      <w:r>
        <w:t>GPIO</w:t>
      </w:r>
      <w:r>
        <w:rPr>
          <w:rFonts w:hint="eastAsia"/>
        </w:rPr>
        <w:t>中断的操作流程和函数如下</w:t>
      </w:r>
    </w:p>
    <w:p w:rsidR="00C73189" w:rsidRDefault="00C73189" w:rsidP="008B21AD">
      <w:pPr>
        <w:pStyle w:val="23"/>
        <w:numPr>
          <w:ilvl w:val="0"/>
          <w:numId w:val="24"/>
        </w:numPr>
        <w:spacing w:before="62" w:after="62"/>
      </w:pPr>
      <w:r>
        <w:rPr>
          <w:rFonts w:hint="eastAsia"/>
        </w:rPr>
        <w:t>打开（申请）</w:t>
      </w:r>
      <w:r>
        <w:t>GPIO</w:t>
      </w:r>
      <w:r>
        <w:rPr>
          <w:rFonts w:hint="eastAsia"/>
        </w:rPr>
        <w:t>，设置</w:t>
      </w:r>
      <w:r>
        <w:t>GPIO</w:t>
      </w:r>
      <w:r>
        <w:rPr>
          <w:rFonts w:hint="eastAsia"/>
        </w:rPr>
        <w:t>状态输入</w:t>
      </w:r>
    </w:p>
    <w:p w:rsidR="00C73189" w:rsidRPr="00460B76" w:rsidRDefault="00C73189" w:rsidP="00717F90">
      <w:pPr>
        <w:pStyle w:val="a6"/>
        <w:rPr>
          <w:lang w:val="en-US"/>
        </w:rPr>
      </w:pPr>
      <w:r w:rsidRPr="00460B76">
        <w:rPr>
          <w:lang w:val="en-US"/>
        </w:rPr>
        <w:t>iError = API_GpioRequestOne(iKeyGpioNum, LW_GPIOF_IN, "KEY");</w:t>
      </w:r>
    </w:p>
    <w:p w:rsidR="00C73189" w:rsidRPr="00EA146D" w:rsidRDefault="00C73189" w:rsidP="00EA146D">
      <w:pPr>
        <w:pStyle w:val="a"/>
      </w:pPr>
      <w:r w:rsidRPr="00EA146D">
        <w:rPr>
          <w:rFonts w:hint="eastAsia"/>
        </w:rPr>
        <w:t>函数执行成功，返回</w:t>
      </w:r>
      <w:r w:rsidRPr="00EA146D">
        <w:t xml:space="preserve">ERROR_NONE </w:t>
      </w:r>
    </w:p>
    <w:p w:rsidR="00C73189" w:rsidRPr="00EA146D" w:rsidRDefault="00C73189" w:rsidP="00EA146D">
      <w:pPr>
        <w:pStyle w:val="a"/>
      </w:pPr>
      <w:r w:rsidRPr="00EA146D">
        <w:t>iKeyGpioNum</w:t>
      </w:r>
      <w:r>
        <w:tab/>
      </w:r>
      <w:r>
        <w:tab/>
      </w:r>
      <w:r w:rsidRPr="00EA146D">
        <w:rPr>
          <w:rFonts w:hint="eastAsia"/>
        </w:rPr>
        <w:t>用来触发中断的</w:t>
      </w:r>
      <w:r w:rsidRPr="00EA146D">
        <w:t>GPIO</w:t>
      </w:r>
      <w:r w:rsidRPr="00EA146D">
        <w:rPr>
          <w:rFonts w:hint="eastAsia"/>
        </w:rPr>
        <w:t>编号</w:t>
      </w:r>
    </w:p>
    <w:p w:rsidR="00C73189" w:rsidRPr="00EA146D" w:rsidRDefault="00C73189" w:rsidP="00EA146D">
      <w:pPr>
        <w:pStyle w:val="a"/>
      </w:pPr>
      <w:r w:rsidRPr="00EA146D">
        <w:t>LW_GPIOF_IN</w:t>
      </w:r>
      <w:r>
        <w:tab/>
      </w:r>
      <w:r w:rsidRPr="00EA146D">
        <w:rPr>
          <w:rFonts w:hint="eastAsia"/>
        </w:rPr>
        <w:t>设置</w:t>
      </w:r>
      <w:r w:rsidRPr="00EA146D">
        <w:t>GPIO</w:t>
      </w:r>
      <w:r w:rsidRPr="00EA146D">
        <w:rPr>
          <w:rFonts w:hint="eastAsia"/>
        </w:rPr>
        <w:t>的属性，输入</w:t>
      </w:r>
    </w:p>
    <w:p w:rsidR="00C73189" w:rsidRPr="00EA146D" w:rsidRDefault="00C73189" w:rsidP="00EA146D">
      <w:pPr>
        <w:pStyle w:val="a"/>
      </w:pPr>
      <w:r w:rsidRPr="00EA146D">
        <w:rPr>
          <w:rFonts w:hint="eastAsia"/>
        </w:rPr>
        <w:t>“</w:t>
      </w:r>
      <w:r>
        <w:t>KEY</w:t>
      </w:r>
      <w:r w:rsidRPr="00EA146D">
        <w:rPr>
          <w:rFonts w:hint="eastAsia"/>
        </w:rPr>
        <w:t>”</w:t>
      </w:r>
      <w:r>
        <w:tab/>
      </w:r>
      <w:r>
        <w:tab/>
      </w:r>
      <w:r w:rsidRPr="00EA146D">
        <w:rPr>
          <w:rFonts w:hint="eastAsia"/>
        </w:rPr>
        <w:t>设备打开的后的标识</w:t>
      </w:r>
    </w:p>
    <w:p w:rsidR="00C73189" w:rsidRDefault="00C73189" w:rsidP="008B21AD">
      <w:pPr>
        <w:pStyle w:val="23"/>
        <w:numPr>
          <w:ilvl w:val="0"/>
          <w:numId w:val="24"/>
        </w:numPr>
        <w:spacing w:before="62" w:after="62"/>
      </w:pPr>
      <w:r>
        <w:rPr>
          <w:rFonts w:hint="eastAsia"/>
        </w:rPr>
        <w:t>设置中断方式为下降沿触发，并申请中断号</w:t>
      </w:r>
    </w:p>
    <w:p w:rsidR="00C73189" w:rsidRDefault="00C73189" w:rsidP="001D0F41">
      <w:pPr>
        <w:pStyle w:val="a6"/>
      </w:pPr>
      <w:r w:rsidRPr="00F53EE5">
        <w:t>iIrqNum = API_GpioSetupIrq(iKeyGpioNum, LW_FALSE, 0);</w:t>
      </w:r>
    </w:p>
    <w:p w:rsidR="00C73189" w:rsidRPr="00EA146D" w:rsidRDefault="00C73189" w:rsidP="00EA146D">
      <w:pPr>
        <w:pStyle w:val="a"/>
      </w:pPr>
      <w:r w:rsidRPr="00EA146D">
        <w:rPr>
          <w:rFonts w:hint="eastAsia"/>
        </w:rPr>
        <w:t>返回</w:t>
      </w:r>
      <w:r w:rsidRPr="00EA146D">
        <w:t>GPIO</w:t>
      </w:r>
      <w:r w:rsidRPr="00EA146D">
        <w:rPr>
          <w:rFonts w:hint="eastAsia"/>
        </w:rPr>
        <w:t>的中断号</w:t>
      </w:r>
    </w:p>
    <w:p w:rsidR="00C73189" w:rsidRPr="00EA146D" w:rsidRDefault="00C73189" w:rsidP="00EA146D">
      <w:pPr>
        <w:pStyle w:val="a"/>
      </w:pPr>
      <w:r w:rsidRPr="00EA146D">
        <w:t>iKeyGpioNum</w:t>
      </w:r>
      <w:r>
        <w:tab/>
      </w:r>
      <w:r>
        <w:tab/>
      </w:r>
      <w:r w:rsidRPr="00EA146D">
        <w:rPr>
          <w:rFonts w:hint="eastAsia"/>
        </w:rPr>
        <w:t>触发中断的</w:t>
      </w:r>
      <w:r w:rsidRPr="00EA146D">
        <w:t>GPIO</w:t>
      </w:r>
      <w:r w:rsidRPr="00EA146D">
        <w:rPr>
          <w:rFonts w:hint="eastAsia"/>
        </w:rPr>
        <w:t>编号</w:t>
      </w:r>
    </w:p>
    <w:p w:rsidR="00C73189" w:rsidRPr="00EA146D" w:rsidRDefault="00C73189" w:rsidP="00EA146D">
      <w:pPr>
        <w:pStyle w:val="a"/>
      </w:pPr>
      <w:r w:rsidRPr="00EA146D">
        <w:t>LW_FALSE</w:t>
      </w:r>
      <w:r>
        <w:tab/>
      </w:r>
      <w:r>
        <w:tab/>
      </w:r>
      <w:r>
        <w:rPr>
          <w:rFonts w:hint="eastAsia"/>
        </w:rPr>
        <w:t>边缘</w:t>
      </w:r>
      <w:r w:rsidRPr="00EA146D">
        <w:rPr>
          <w:rFonts w:hint="eastAsia"/>
        </w:rPr>
        <w:t>触发</w:t>
      </w:r>
    </w:p>
    <w:p w:rsidR="00C73189" w:rsidRPr="00EA146D" w:rsidRDefault="00C73189" w:rsidP="00EA146D">
      <w:pPr>
        <w:pStyle w:val="a"/>
      </w:pPr>
      <w:r w:rsidRPr="00EA146D">
        <w:t>0</w:t>
      </w:r>
      <w:r>
        <w:tab/>
      </w:r>
      <w:r>
        <w:tab/>
      </w:r>
      <w:r>
        <w:tab/>
      </w:r>
      <w:r>
        <w:tab/>
      </w:r>
      <w:r w:rsidRPr="008B21C7">
        <w:rPr>
          <w:rFonts w:hint="eastAsia"/>
        </w:rPr>
        <w:t>下降沿触发</w:t>
      </w:r>
    </w:p>
    <w:p w:rsidR="00C73189" w:rsidRDefault="00C73189" w:rsidP="008B21AD">
      <w:pPr>
        <w:pStyle w:val="23"/>
        <w:numPr>
          <w:ilvl w:val="0"/>
          <w:numId w:val="24"/>
        </w:numPr>
        <w:spacing w:before="62" w:after="62"/>
      </w:pPr>
      <w:r>
        <w:rPr>
          <w:rFonts w:hint="eastAsia"/>
        </w:rPr>
        <w:t>绑定中断号与中断处理函数</w:t>
      </w:r>
    </w:p>
    <w:p w:rsidR="00C73189" w:rsidRPr="00460B76" w:rsidRDefault="00C73189" w:rsidP="001D0F41">
      <w:pPr>
        <w:pStyle w:val="a6"/>
        <w:rPr>
          <w:lang w:val="en-US"/>
        </w:rPr>
      </w:pPr>
      <w:r w:rsidRPr="00460B76">
        <w:rPr>
          <w:lang w:val="en-US"/>
        </w:rPr>
        <w:t>iError = API_InterVectorConnect((ULONG)iIrqNum,</w:t>
      </w:r>
    </w:p>
    <w:p w:rsidR="00C73189" w:rsidRPr="00460B76" w:rsidRDefault="00717F90" w:rsidP="001D0F41">
      <w:pPr>
        <w:pStyle w:val="a6"/>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rFonts w:hint="eastAsia"/>
          <w:lang w:val="en-US"/>
        </w:rPr>
        <w:t xml:space="preserve"> </w:t>
      </w:r>
      <w:r w:rsidR="00C73189" w:rsidRPr="00460B76">
        <w:rPr>
          <w:lang w:val="en-US"/>
        </w:rPr>
        <w:t>(PINT_SVR_ROUTINE)GpioIsr,</w:t>
      </w:r>
    </w:p>
    <w:p w:rsidR="00C73189" w:rsidRPr="00460B76" w:rsidRDefault="00717F90" w:rsidP="001D0F41">
      <w:pPr>
        <w:pStyle w:val="a6"/>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rFonts w:hint="eastAsia"/>
          <w:lang w:val="en-US"/>
        </w:rPr>
        <w:t xml:space="preserve"> </w:t>
      </w:r>
      <w:r w:rsidR="00C73189" w:rsidRPr="00460B76">
        <w:rPr>
          <w:lang w:val="en-US"/>
        </w:rPr>
        <w:t>(PVOID)iKeyGpioNum,</w:t>
      </w:r>
    </w:p>
    <w:p w:rsidR="00C73189" w:rsidRDefault="00717F90" w:rsidP="001D0F41">
      <w:pPr>
        <w:pStyle w:val="a6"/>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rFonts w:hint="eastAsia"/>
          <w:lang w:val="en-US"/>
        </w:rPr>
        <w:t xml:space="preserve"> </w:t>
      </w:r>
      <w:r w:rsidR="00C73189" w:rsidRPr="00F53EE5">
        <w:t>"</w:t>
      </w:r>
      <w:r w:rsidR="00C73189">
        <w:t>G</w:t>
      </w:r>
      <w:r w:rsidR="00C73189" w:rsidRPr="00F53EE5">
        <w:t>pioIsr");</w:t>
      </w:r>
    </w:p>
    <w:p w:rsidR="00C73189" w:rsidRPr="00EA146D" w:rsidRDefault="00C73189" w:rsidP="00EA146D">
      <w:pPr>
        <w:pStyle w:val="a"/>
      </w:pPr>
      <w:r w:rsidRPr="00EA146D">
        <w:rPr>
          <w:rFonts w:hint="eastAsia"/>
        </w:rPr>
        <w:t>函数执行成功返回</w:t>
      </w:r>
      <w:r w:rsidRPr="00EA146D">
        <w:t>ERROR_NONE</w:t>
      </w:r>
      <w:r w:rsidRPr="00EA146D">
        <w:rPr>
          <w:rFonts w:hint="eastAsia"/>
        </w:rPr>
        <w:t>。</w:t>
      </w:r>
    </w:p>
    <w:p w:rsidR="00C73189" w:rsidRPr="00EA146D" w:rsidRDefault="00C73189" w:rsidP="00EA146D">
      <w:pPr>
        <w:pStyle w:val="a"/>
      </w:pPr>
      <w:r w:rsidRPr="00EA146D">
        <w:t>iIrqNum</w:t>
      </w:r>
      <w:r>
        <w:tab/>
      </w:r>
      <w:r>
        <w:tab/>
      </w:r>
      <w:r>
        <w:tab/>
      </w:r>
      <w:r w:rsidRPr="00EA146D">
        <w:rPr>
          <w:rFonts w:hint="eastAsia"/>
        </w:rPr>
        <w:t>触发中断的中断号</w:t>
      </w:r>
    </w:p>
    <w:p w:rsidR="00C73189" w:rsidRPr="00EA146D" w:rsidRDefault="00C73189" w:rsidP="00EA146D">
      <w:pPr>
        <w:pStyle w:val="a"/>
      </w:pPr>
      <w:r w:rsidRPr="00EA146D">
        <w:t>GpioIsr</w:t>
      </w:r>
      <w:r>
        <w:tab/>
      </w:r>
      <w:r>
        <w:tab/>
      </w:r>
      <w:r>
        <w:tab/>
      </w:r>
      <w:r w:rsidRPr="00EA146D">
        <w:rPr>
          <w:rFonts w:hint="eastAsia"/>
        </w:rPr>
        <w:t>中断响应函数</w:t>
      </w:r>
    </w:p>
    <w:p w:rsidR="00C73189" w:rsidRPr="00EA146D" w:rsidRDefault="00C73189" w:rsidP="00EA146D">
      <w:pPr>
        <w:pStyle w:val="a"/>
      </w:pPr>
      <w:r w:rsidRPr="00EA146D">
        <w:t>iKeyGpioNum</w:t>
      </w:r>
      <w:r>
        <w:tab/>
      </w:r>
      <w:r>
        <w:tab/>
      </w:r>
      <w:r w:rsidRPr="00EA146D">
        <w:rPr>
          <w:rFonts w:hint="eastAsia"/>
        </w:rPr>
        <w:t>触发中断的</w:t>
      </w:r>
      <w:r w:rsidRPr="00EA146D">
        <w:t>GPIO</w:t>
      </w:r>
      <w:r w:rsidRPr="00EA146D">
        <w:rPr>
          <w:rFonts w:hint="eastAsia"/>
        </w:rPr>
        <w:t>编号，作为参数传入中断</w:t>
      </w:r>
      <w:r>
        <w:rPr>
          <w:rFonts w:hint="eastAsia"/>
        </w:rPr>
        <w:t>处理</w:t>
      </w:r>
      <w:r w:rsidRPr="00EA146D">
        <w:rPr>
          <w:rFonts w:hint="eastAsia"/>
        </w:rPr>
        <w:t>函数</w:t>
      </w:r>
      <w:r w:rsidRPr="00EA146D">
        <w:t>GpioIsr</w:t>
      </w:r>
    </w:p>
    <w:p w:rsidR="00C73189" w:rsidRPr="00EA146D" w:rsidRDefault="00C73189" w:rsidP="00EA146D">
      <w:pPr>
        <w:pStyle w:val="a"/>
      </w:pPr>
      <w:r w:rsidRPr="00EA146D">
        <w:rPr>
          <w:rFonts w:hint="eastAsia"/>
        </w:rPr>
        <w:t>“</w:t>
      </w:r>
      <w:r>
        <w:t>G</w:t>
      </w:r>
      <w:r w:rsidRPr="00EA146D">
        <w:t>pioIsr</w:t>
      </w:r>
      <w:r w:rsidRPr="00EA146D">
        <w:rPr>
          <w:rFonts w:hint="eastAsia"/>
        </w:rPr>
        <w:t>”</w:t>
      </w:r>
      <w:r>
        <w:tab/>
      </w:r>
      <w:r>
        <w:tab/>
      </w:r>
      <w:r>
        <w:rPr>
          <w:rFonts w:hint="eastAsia"/>
        </w:rPr>
        <w:t>中断函数标识</w:t>
      </w:r>
      <w:r w:rsidRPr="00EA146D">
        <w:rPr>
          <w:rFonts w:hint="eastAsia"/>
        </w:rPr>
        <w:t>。</w:t>
      </w:r>
    </w:p>
    <w:p w:rsidR="00C73189" w:rsidRPr="000E18B5" w:rsidRDefault="00C73189" w:rsidP="008B21AD">
      <w:pPr>
        <w:pStyle w:val="23"/>
        <w:numPr>
          <w:ilvl w:val="0"/>
          <w:numId w:val="24"/>
        </w:numPr>
        <w:spacing w:before="62" w:after="62"/>
      </w:pPr>
      <w:r>
        <w:rPr>
          <w:rFonts w:hint="eastAsia"/>
        </w:rPr>
        <w:t>使能</w:t>
      </w:r>
      <w:r>
        <w:t>GPIO</w:t>
      </w:r>
      <w:r>
        <w:rPr>
          <w:rFonts w:hint="eastAsia"/>
        </w:rPr>
        <w:t>中断</w:t>
      </w:r>
    </w:p>
    <w:p w:rsidR="00C73189" w:rsidRPr="009722A6" w:rsidRDefault="00C73189" w:rsidP="001D0F41">
      <w:pPr>
        <w:pStyle w:val="a6"/>
      </w:pPr>
      <w:r w:rsidRPr="009722A6">
        <w:t>API_InterVectorEnable(iIrqNum);</w:t>
      </w:r>
    </w:p>
    <w:p w:rsidR="00C73189" w:rsidRDefault="00C73189" w:rsidP="00EA770A">
      <w:pPr>
        <w:pStyle w:val="23"/>
        <w:spacing w:before="62" w:after="62"/>
        <w:ind w:firstLine="0"/>
      </w:pPr>
      <w:r w:rsidRPr="001A2136">
        <w:rPr>
          <w:lang w:val="de-DE"/>
        </w:rPr>
        <w:lastRenderedPageBreak/>
        <w:tab/>
      </w:r>
      <w:r>
        <w:rPr>
          <w:rFonts w:hint="eastAsia"/>
        </w:rPr>
        <w:t>完成以上操作后</w:t>
      </w:r>
      <w:r w:rsidRPr="001A2136">
        <w:rPr>
          <w:rFonts w:hint="eastAsia"/>
          <w:lang w:val="de-DE"/>
        </w:rPr>
        <w:t>，</w:t>
      </w:r>
      <w:r>
        <w:rPr>
          <w:rFonts w:hint="eastAsia"/>
        </w:rPr>
        <w:t>当</w:t>
      </w:r>
      <w:r w:rsidRPr="001A2136">
        <w:rPr>
          <w:lang w:val="de-DE"/>
        </w:rPr>
        <w:t>GPIO</w:t>
      </w:r>
      <w:r>
        <w:rPr>
          <w:rFonts w:hint="eastAsia"/>
        </w:rPr>
        <w:t>的管脚电平由高变低产生中断时</w:t>
      </w:r>
      <w:r w:rsidRPr="001A2136">
        <w:rPr>
          <w:rFonts w:hint="eastAsia"/>
          <w:lang w:val="de-DE"/>
        </w:rPr>
        <w:t>，</w:t>
      </w:r>
      <w:r>
        <w:rPr>
          <w:rFonts w:hint="eastAsia"/>
        </w:rPr>
        <w:t>系统会调用名为</w:t>
      </w:r>
      <w:r w:rsidRPr="001A2136">
        <w:rPr>
          <w:lang w:val="de-DE"/>
        </w:rPr>
        <w:t>GpioIsr</w:t>
      </w:r>
      <w:r>
        <w:rPr>
          <w:rFonts w:hint="eastAsia"/>
        </w:rPr>
        <w:t>的函数。中断处理函数会抢占其他正在运行的线程，因此中断处理函数需要尽可能的简短。</w:t>
      </w:r>
      <w:r>
        <w:t>GPIO</w:t>
      </w:r>
      <w:r>
        <w:rPr>
          <w:rFonts w:hint="eastAsia"/>
        </w:rPr>
        <w:t>中断处理函数设计一般规则如下：</w:t>
      </w:r>
    </w:p>
    <w:p w:rsidR="00C73189" w:rsidRDefault="00C73189" w:rsidP="008B21AD">
      <w:pPr>
        <w:pStyle w:val="23"/>
        <w:numPr>
          <w:ilvl w:val="0"/>
          <w:numId w:val="25"/>
        </w:numPr>
        <w:spacing w:before="62" w:after="62"/>
      </w:pPr>
      <w:r>
        <w:rPr>
          <w:rFonts w:hint="eastAsia"/>
        </w:rPr>
        <w:t>判断触发中断的触发源（有可能多个</w:t>
      </w:r>
      <w:r>
        <w:t>GPIO</w:t>
      </w:r>
      <w:r>
        <w:rPr>
          <w:rFonts w:hint="eastAsia"/>
        </w:rPr>
        <w:t>共享一个中断向量号），在本实验中判断是否是该</w:t>
      </w:r>
      <w:r>
        <w:t>GPIO</w:t>
      </w:r>
      <w:r>
        <w:rPr>
          <w:rFonts w:hint="eastAsia"/>
        </w:rPr>
        <w:t>触发的中断</w:t>
      </w:r>
    </w:p>
    <w:p w:rsidR="00C73189" w:rsidRPr="00607233" w:rsidRDefault="00C73189" w:rsidP="001D0F41">
      <w:pPr>
        <w:pStyle w:val="a6"/>
      </w:pPr>
      <w:r w:rsidRPr="00607233">
        <w:t>irqreturn = API_GpioSvrIrq(iGpioNum);</w:t>
      </w:r>
    </w:p>
    <w:p w:rsidR="00C73189" w:rsidRPr="00EA146D" w:rsidRDefault="00C73189" w:rsidP="00EA146D">
      <w:pPr>
        <w:pStyle w:val="a"/>
      </w:pPr>
      <w:r w:rsidRPr="00EA146D">
        <w:rPr>
          <w:rFonts w:hint="eastAsia"/>
        </w:rPr>
        <w:t>函数返回值为</w:t>
      </w:r>
      <w:r w:rsidRPr="00C807A7">
        <w:t>LW_IRQ_NONE</w:t>
      </w:r>
      <w:r>
        <w:t xml:space="preserve"> </w:t>
      </w:r>
      <w:r>
        <w:rPr>
          <w:rFonts w:hint="eastAsia"/>
        </w:rPr>
        <w:t>说明不是本</w:t>
      </w:r>
      <w:r>
        <w:t>GPIO</w:t>
      </w:r>
      <w:r>
        <w:rPr>
          <w:rFonts w:hint="eastAsia"/>
        </w:rPr>
        <w:t>产生的中断</w:t>
      </w:r>
      <w:r w:rsidRPr="00EA146D">
        <w:rPr>
          <w:rFonts w:hint="eastAsia"/>
        </w:rPr>
        <w:t>，</w:t>
      </w:r>
      <w:r>
        <w:rPr>
          <w:rFonts w:hint="eastAsia"/>
        </w:rPr>
        <w:t>其他值则表示</w:t>
      </w:r>
      <w:r w:rsidRPr="00EA146D">
        <w:rPr>
          <w:rFonts w:hint="eastAsia"/>
        </w:rPr>
        <w:t>是编号为</w:t>
      </w:r>
      <w:r w:rsidRPr="00EA146D">
        <w:t>iGpioNum</w:t>
      </w:r>
      <w:r w:rsidRPr="00EA146D">
        <w:rPr>
          <w:rFonts w:hint="eastAsia"/>
        </w:rPr>
        <w:t>的</w:t>
      </w:r>
      <w:r w:rsidRPr="00EA146D">
        <w:t>GPIO</w:t>
      </w:r>
      <w:r w:rsidRPr="00EA146D">
        <w:rPr>
          <w:rFonts w:hint="eastAsia"/>
        </w:rPr>
        <w:t>触发的中断</w:t>
      </w:r>
    </w:p>
    <w:p w:rsidR="00C73189" w:rsidRPr="00EA146D" w:rsidRDefault="00C73189" w:rsidP="00EA146D">
      <w:pPr>
        <w:pStyle w:val="a"/>
      </w:pPr>
      <w:r w:rsidRPr="00EA146D">
        <w:t>iGpioNum</w:t>
      </w:r>
      <w:r>
        <w:tab/>
      </w:r>
      <w:r w:rsidRPr="00EA146D">
        <w:rPr>
          <w:rFonts w:hint="eastAsia"/>
        </w:rPr>
        <w:t>设置中断响应的</w:t>
      </w:r>
      <w:r w:rsidRPr="00EA146D">
        <w:t>GPIO</w:t>
      </w:r>
      <w:r>
        <w:rPr>
          <w:rFonts w:hint="eastAsia"/>
        </w:rPr>
        <w:t>编号，此参数在中断响应函数</w:t>
      </w:r>
      <w:r w:rsidRPr="00EA146D">
        <w:rPr>
          <w:rFonts w:hint="eastAsia"/>
        </w:rPr>
        <w:t>绑定时传入</w:t>
      </w:r>
    </w:p>
    <w:p w:rsidR="00C73189" w:rsidRDefault="00C73189" w:rsidP="008B21AD">
      <w:pPr>
        <w:pStyle w:val="23"/>
        <w:numPr>
          <w:ilvl w:val="0"/>
          <w:numId w:val="25"/>
        </w:numPr>
        <w:spacing w:before="62" w:after="62"/>
      </w:pPr>
      <w:r>
        <w:rPr>
          <w:rFonts w:hint="eastAsia"/>
        </w:rPr>
        <w:t>清除中断，如果不清除中断，下次中断将无法正常响应等现象</w:t>
      </w:r>
    </w:p>
    <w:p w:rsidR="00C73189" w:rsidRPr="00D40865" w:rsidRDefault="00C73189" w:rsidP="001D0F41">
      <w:pPr>
        <w:pStyle w:val="a6"/>
      </w:pPr>
      <w:r w:rsidRPr="00D40865">
        <w:t>API_GpioClearIrq(iGpioNum);</w:t>
      </w:r>
    </w:p>
    <w:p w:rsidR="00C73189" w:rsidRDefault="00C73189" w:rsidP="008B21AD">
      <w:pPr>
        <w:pStyle w:val="23"/>
        <w:numPr>
          <w:ilvl w:val="0"/>
          <w:numId w:val="25"/>
        </w:numPr>
        <w:spacing w:before="62" w:after="62"/>
      </w:pPr>
      <w:r>
        <w:rPr>
          <w:rFonts w:hint="eastAsia"/>
        </w:rPr>
        <w:t>添加中断的其他处理代码</w:t>
      </w:r>
    </w:p>
    <w:p w:rsidR="00C73189" w:rsidRPr="00D40865" w:rsidRDefault="00C73189" w:rsidP="00EA770A">
      <w:pPr>
        <w:pStyle w:val="23"/>
        <w:spacing w:before="62" w:after="62"/>
        <w:ind w:firstLine="0"/>
        <w:rPr>
          <w:b/>
        </w:rPr>
      </w:pPr>
      <w:r>
        <w:rPr>
          <w:rFonts w:hint="eastAsia"/>
          <w:b/>
        </w:rPr>
        <w:t>代码分析</w:t>
      </w:r>
    </w:p>
    <w:p w:rsidR="00C73189" w:rsidRDefault="00C73189" w:rsidP="00C17CDD">
      <w:pPr>
        <w:spacing w:before="62" w:after="62"/>
      </w:pPr>
      <w:r>
        <w:tab/>
      </w:r>
      <w:r w:rsidRPr="003602B1">
        <w:rPr>
          <w:rFonts w:hint="eastAsia"/>
        </w:rPr>
        <w:t>本实验使用的工程类型同样是“</w:t>
      </w:r>
      <w:r w:rsidRPr="003602B1">
        <w:t>SylixOS Kernel Module</w:t>
      </w:r>
      <w:r w:rsidRPr="003602B1">
        <w:rPr>
          <w:rFonts w:hint="eastAsia"/>
        </w:rPr>
        <w:t>”。</w:t>
      </w:r>
      <w:r>
        <w:rPr>
          <w:rFonts w:hint="eastAsia"/>
        </w:rPr>
        <w:t>实验例程实现的功能与第</w:t>
      </w:r>
      <w:r>
        <w:t>9</w:t>
      </w:r>
      <w:r>
        <w:rPr>
          <w:rFonts w:hint="eastAsia"/>
        </w:rPr>
        <w:t>章中的</w:t>
      </w:r>
      <w:r>
        <w:fldChar w:fldCharType="begin"/>
      </w:r>
      <w:r>
        <w:instrText xml:space="preserve"> REF _Ref429296924 \h </w:instrText>
      </w:r>
      <w:r>
        <w:fldChar w:fldCharType="separate"/>
      </w:r>
      <w:r w:rsidR="00B96029">
        <w:rPr>
          <w:rFonts w:hint="eastAsia"/>
        </w:rPr>
        <w:t>实验三</w:t>
      </w:r>
      <w:r w:rsidR="00B96029">
        <w:t xml:space="preserve">  GPIO</w:t>
      </w:r>
      <w:r w:rsidR="00B96029">
        <w:rPr>
          <w:rFonts w:hint="eastAsia"/>
        </w:rPr>
        <w:t>输入实验</w:t>
      </w:r>
      <w:r>
        <w:fldChar w:fldCharType="end"/>
      </w:r>
      <w:r>
        <w:rPr>
          <w:rFonts w:hint="eastAsia"/>
        </w:rPr>
        <w:t>相同</w:t>
      </w:r>
      <w:r w:rsidRPr="00C17CDD">
        <w:rPr>
          <w:rFonts w:hint="eastAsia"/>
        </w:rPr>
        <w:t>。</w:t>
      </w:r>
    </w:p>
    <w:p w:rsidR="00C73189" w:rsidRPr="00460B76" w:rsidRDefault="00C73189" w:rsidP="00CA4E7F">
      <w:pPr>
        <w:pStyle w:val="a8"/>
      </w:pPr>
      <w:r>
        <w:rPr>
          <w:rFonts w:hint="eastAsia"/>
        </w:rPr>
        <w:t>程序清单</w:t>
      </w:r>
      <w:r>
        <w:t xml:space="preserve"> </w:t>
      </w:r>
      <w:r w:rsidR="00221946">
        <w:fldChar w:fldCharType="begin"/>
      </w:r>
      <w:r w:rsidR="00221946">
        <w:instrText xml:space="preserve"> STYLEREF 1 \s </w:instrText>
      </w:r>
      <w:r w:rsidR="00221946">
        <w:fldChar w:fldCharType="separate"/>
      </w:r>
      <w:r w:rsidR="00B96029">
        <w:rPr>
          <w:noProof/>
        </w:rPr>
        <w:t>10</w:t>
      </w:r>
      <w:r w:rsidR="00221946">
        <w:rPr>
          <w:noProof/>
        </w:rPr>
        <w:fldChar w:fldCharType="end"/>
      </w:r>
      <w:r>
        <w:t>.</w:t>
      </w:r>
      <w:r>
        <w:fldChar w:fldCharType="begin"/>
      </w:r>
      <w:r>
        <w:instrText xml:space="preserve"> SEQ </w:instrText>
      </w:r>
      <w:r>
        <w:rPr>
          <w:rFonts w:hint="eastAsia"/>
        </w:rPr>
        <w:instrText>程序清单</w:instrText>
      </w:r>
      <w:r>
        <w:instrText xml:space="preserve"> \* ARABIC \s 1 </w:instrText>
      </w:r>
      <w:r>
        <w:fldChar w:fldCharType="separate"/>
      </w:r>
      <w:r w:rsidR="00B96029">
        <w:rPr>
          <w:noProof/>
        </w:rPr>
        <w:t>3</w:t>
      </w:r>
      <w:r>
        <w:fldChar w:fldCharType="end"/>
      </w:r>
      <w:r w:rsidRPr="00460B76">
        <w:t xml:space="preserve">  gpio_in_modu.c</w:t>
      </w:r>
    </w:p>
    <w:p w:rsidR="001F23AA" w:rsidRPr="001F23AA" w:rsidRDefault="001F23AA" w:rsidP="001F23AA">
      <w:pPr>
        <w:pStyle w:val="a6"/>
        <w:rPr>
          <w:lang w:val="en-US"/>
        </w:rPr>
      </w:pPr>
      <w:bookmarkStart w:id="2140" w:name="_Toc424217414"/>
      <w:bookmarkStart w:id="2141" w:name="_Toc424654962"/>
      <w:bookmarkStart w:id="2142" w:name="_Toc424721653"/>
      <w:bookmarkStart w:id="2143" w:name="_Toc424909067"/>
      <w:bookmarkStart w:id="2144" w:name="_Toc424912353"/>
      <w:bookmarkStart w:id="2145" w:name="_Toc425414028"/>
      <w:bookmarkStart w:id="2146" w:name="_Toc427939337"/>
      <w:bookmarkStart w:id="2147" w:name="_Toc427940842"/>
      <w:bookmarkStart w:id="2148" w:name="_Toc427941780"/>
      <w:bookmarkStart w:id="2149" w:name="_Toc428704961"/>
      <w:bookmarkStart w:id="2150" w:name="_Toc428867587"/>
      <w:bookmarkStart w:id="2151" w:name="_Toc429221108"/>
      <w:bookmarkStart w:id="2152" w:name="_Toc431109829"/>
      <w:bookmarkStart w:id="2153" w:name="_Toc432271142"/>
      <w:bookmarkStart w:id="2154" w:name="_Toc432317483"/>
      <w:r w:rsidRPr="001F23AA">
        <w:rPr>
          <w:lang w:val="en-US"/>
        </w:rPr>
        <w:t>#define  __SYLIXOS_STDIO</w:t>
      </w:r>
    </w:p>
    <w:p w:rsidR="001F23AA" w:rsidRPr="001F23AA" w:rsidRDefault="001F23AA" w:rsidP="001F23AA">
      <w:pPr>
        <w:pStyle w:val="a6"/>
        <w:rPr>
          <w:lang w:val="en-US"/>
        </w:rPr>
      </w:pPr>
      <w:r w:rsidRPr="001F23AA">
        <w:rPr>
          <w:lang w:val="en-US"/>
        </w:rPr>
        <w:t>#define  __SYLIXOS_KERNEL</w:t>
      </w:r>
    </w:p>
    <w:p w:rsidR="001F23AA" w:rsidRPr="001F23AA" w:rsidRDefault="001F23AA" w:rsidP="001F23AA">
      <w:pPr>
        <w:pStyle w:val="a6"/>
        <w:rPr>
          <w:lang w:val="en-US"/>
        </w:rPr>
      </w:pPr>
      <w:r w:rsidRPr="001F23AA">
        <w:rPr>
          <w:lang w:val="en-US"/>
        </w:rPr>
        <w:t>#include &lt;SylixOS.h&gt;</w:t>
      </w:r>
    </w:p>
    <w:p w:rsidR="001F23AA" w:rsidRPr="001F23AA" w:rsidRDefault="001F23AA" w:rsidP="001F23AA">
      <w:pPr>
        <w:pStyle w:val="a6"/>
        <w:rPr>
          <w:lang w:val="en-US"/>
        </w:rPr>
      </w:pPr>
      <w:r w:rsidRPr="001F23AA">
        <w:rPr>
          <w:lang w:val="en-US"/>
        </w:rPr>
        <w:t>#include &lt;module.h&gt;</w:t>
      </w:r>
    </w:p>
    <w:p w:rsidR="001F23AA" w:rsidRPr="001F23AA" w:rsidRDefault="001F23AA" w:rsidP="001F23AA">
      <w:pPr>
        <w:pStyle w:val="a6"/>
        <w:rPr>
          <w:lang w:val="en-US"/>
        </w:rPr>
      </w:pPr>
      <w:r w:rsidRPr="001F23AA">
        <w:rPr>
          <w:lang w:val="en-US"/>
        </w:rPr>
        <w:t>/******************************************************************************</w:t>
      </w:r>
    </w:p>
    <w:p w:rsidR="001F23AA" w:rsidRPr="001F23AA" w:rsidRDefault="001F23AA" w:rsidP="001F23AA">
      <w:pPr>
        <w:pStyle w:val="a6"/>
        <w:rPr>
          <w:lang w:val="en-US"/>
        </w:rPr>
      </w:pPr>
      <w:r w:rsidRPr="001F23AA">
        <w:rPr>
          <w:lang w:val="en-US"/>
        </w:rPr>
        <w:t xml:space="preserve"> </w:t>
      </w:r>
      <w:r>
        <w:rPr>
          <w:lang w:val="en-US"/>
        </w:rPr>
        <w:t>*</w:t>
      </w:r>
      <w:r w:rsidRPr="001F23AA">
        <w:rPr>
          <w:lang w:val="en-US"/>
        </w:rPr>
        <w:t xml:space="preserve">* </w:t>
      </w:r>
      <w:r w:rsidRPr="001F23AA">
        <w:rPr>
          <w:lang w:val="en-US"/>
        </w:rPr>
        <w:t>宏定义</w:t>
      </w:r>
    </w:p>
    <w:p w:rsidR="001F23AA" w:rsidRPr="001F23AA" w:rsidRDefault="001F23AA" w:rsidP="001F23AA">
      <w:pPr>
        <w:pStyle w:val="a6"/>
        <w:rPr>
          <w:lang w:val="en-US"/>
        </w:rPr>
      </w:pPr>
      <w:r w:rsidRPr="001F23AA">
        <w:rPr>
          <w:lang w:val="en-US"/>
        </w:rPr>
        <w:t>***********************************************</w:t>
      </w:r>
      <w:r>
        <w:rPr>
          <w:lang w:val="en-US"/>
        </w:rPr>
        <w:t>*******************************</w:t>
      </w:r>
      <w:r w:rsidRPr="001F23AA">
        <w:rPr>
          <w:lang w:val="en-US"/>
        </w:rPr>
        <w:t>/</w:t>
      </w:r>
    </w:p>
    <w:p w:rsidR="001F23AA" w:rsidRPr="001F23AA" w:rsidRDefault="001F23AA" w:rsidP="001F23AA">
      <w:pPr>
        <w:pStyle w:val="a6"/>
        <w:rPr>
          <w:lang w:val="en-US"/>
        </w:rPr>
      </w:pPr>
      <w:r w:rsidRPr="001F23AA">
        <w:rPr>
          <w:lang w:val="en-US"/>
        </w:rPr>
        <w:t xml:space="preserve">#define LED_NUM </w:t>
      </w:r>
      <w:r w:rsidRPr="001F23AA">
        <w:rPr>
          <w:lang w:val="en-US"/>
        </w:rPr>
        <w:tab/>
      </w:r>
      <w:r w:rsidRPr="001F23AA">
        <w:rPr>
          <w:lang w:val="en-US"/>
        </w:rPr>
        <w:tab/>
        <w:t>24</w:t>
      </w:r>
    </w:p>
    <w:p w:rsidR="001F23AA" w:rsidRPr="001F23AA" w:rsidRDefault="001F23AA" w:rsidP="001F23AA">
      <w:pPr>
        <w:pStyle w:val="a6"/>
        <w:rPr>
          <w:lang w:val="en-US"/>
        </w:rPr>
      </w:pPr>
      <w:r w:rsidRPr="001F23AA">
        <w:rPr>
          <w:lang w:val="en-US"/>
        </w:rPr>
        <w:t xml:space="preserve">#define KEY_NUM </w:t>
      </w:r>
      <w:r w:rsidRPr="001F23AA">
        <w:rPr>
          <w:lang w:val="en-US"/>
        </w:rPr>
        <w:tab/>
      </w:r>
      <w:r w:rsidRPr="001F23AA">
        <w:rPr>
          <w:lang w:val="en-US"/>
        </w:rPr>
        <w:tab/>
        <w:t>36</w:t>
      </w:r>
    </w:p>
    <w:p w:rsidR="001F23AA" w:rsidRPr="001F23AA" w:rsidRDefault="001F23AA" w:rsidP="001F23AA">
      <w:pPr>
        <w:pStyle w:val="a6"/>
        <w:rPr>
          <w:lang w:val="en-US"/>
        </w:rPr>
      </w:pPr>
      <w:r w:rsidRPr="001F23AA">
        <w:rPr>
          <w:lang w:val="en-US"/>
        </w:rPr>
        <w:t>/******************************************************************************</w:t>
      </w:r>
    </w:p>
    <w:p w:rsidR="001F23AA" w:rsidRPr="001F23AA" w:rsidRDefault="001F23AA" w:rsidP="001F23AA">
      <w:pPr>
        <w:pStyle w:val="a6"/>
        <w:rPr>
          <w:lang w:val="en-US"/>
        </w:rPr>
      </w:pPr>
      <w:r w:rsidRPr="001F23AA">
        <w:rPr>
          <w:lang w:val="en-US"/>
        </w:rPr>
        <w:t xml:space="preserve">** </w:t>
      </w:r>
      <w:r w:rsidRPr="001F23AA">
        <w:rPr>
          <w:lang w:val="en-US"/>
        </w:rPr>
        <w:t>函数名称</w:t>
      </w:r>
      <w:r w:rsidRPr="001F23AA">
        <w:rPr>
          <w:lang w:val="en-US"/>
        </w:rPr>
        <w:t>: GpioIsr</w:t>
      </w:r>
    </w:p>
    <w:p w:rsidR="001F23AA" w:rsidRPr="001F23AA" w:rsidRDefault="001F23AA" w:rsidP="001F23AA">
      <w:pPr>
        <w:pStyle w:val="a6"/>
        <w:rPr>
          <w:lang w:val="en-US"/>
        </w:rPr>
      </w:pPr>
      <w:r w:rsidRPr="001F23AA">
        <w:rPr>
          <w:lang w:val="en-US"/>
        </w:rPr>
        <w:t xml:space="preserve">** </w:t>
      </w:r>
      <w:r w:rsidRPr="001F23AA">
        <w:rPr>
          <w:lang w:val="en-US"/>
        </w:rPr>
        <w:t>功能描述</w:t>
      </w:r>
      <w:r w:rsidRPr="001F23AA">
        <w:rPr>
          <w:lang w:val="en-US"/>
        </w:rPr>
        <w:t xml:space="preserve">: GPIO </w:t>
      </w:r>
      <w:r w:rsidRPr="001F23AA">
        <w:rPr>
          <w:lang w:val="en-US"/>
        </w:rPr>
        <w:t>的中断响应函数</w:t>
      </w:r>
    </w:p>
    <w:p w:rsidR="001F23AA" w:rsidRPr="001F23AA" w:rsidRDefault="001F23AA" w:rsidP="001F23AA">
      <w:pPr>
        <w:pStyle w:val="a6"/>
        <w:rPr>
          <w:lang w:val="en-US"/>
        </w:rPr>
      </w:pPr>
      <w:r w:rsidRPr="001F23AA">
        <w:rPr>
          <w:lang w:val="en-US"/>
        </w:rPr>
        <w:t>***********************************************</w:t>
      </w:r>
      <w:r>
        <w:rPr>
          <w:lang w:val="en-US"/>
        </w:rPr>
        <w:t>*******************************</w:t>
      </w:r>
      <w:r w:rsidRPr="001F23AA">
        <w:rPr>
          <w:lang w:val="en-US"/>
        </w:rPr>
        <w:t>/</w:t>
      </w:r>
    </w:p>
    <w:p w:rsidR="00E23650" w:rsidRPr="00E23650" w:rsidRDefault="00E23650" w:rsidP="00E23650">
      <w:pPr>
        <w:pStyle w:val="a6"/>
        <w:rPr>
          <w:lang w:val="en-US"/>
        </w:rPr>
      </w:pPr>
      <w:r w:rsidRPr="00E23650">
        <w:rPr>
          <w:lang w:val="en-US"/>
        </w:rPr>
        <w:t>static irqreturn_t  GpioIsr (INT iGpioNum, ULONG  ulVector)</w:t>
      </w:r>
    </w:p>
    <w:p w:rsidR="00E23650" w:rsidRPr="00E23650" w:rsidRDefault="00E23650" w:rsidP="00E23650">
      <w:pPr>
        <w:pStyle w:val="a6"/>
        <w:rPr>
          <w:lang w:val="en-US"/>
        </w:rPr>
      </w:pPr>
      <w:r w:rsidRPr="00E23650">
        <w:rPr>
          <w:lang w:val="en-US"/>
        </w:rPr>
        <w:t>{</w:t>
      </w:r>
    </w:p>
    <w:p w:rsidR="00E23650" w:rsidRPr="00E23650" w:rsidRDefault="00E23650" w:rsidP="00E23650">
      <w:pPr>
        <w:pStyle w:val="a6"/>
        <w:rPr>
          <w:lang w:val="en-US"/>
        </w:rPr>
      </w:pPr>
      <w:r w:rsidRPr="00E23650">
        <w:rPr>
          <w:lang w:val="en-US"/>
        </w:rPr>
        <w:t xml:space="preserve">    API_GpioClearIrq(iGpioNum);  </w:t>
      </w:r>
      <w:r>
        <w:rPr>
          <w:lang w:val="en-US"/>
        </w:rPr>
        <w:t xml:space="preserve">                      </w:t>
      </w:r>
      <w:r w:rsidRPr="00E23650">
        <w:rPr>
          <w:lang w:val="en-US"/>
        </w:rPr>
        <w:t xml:space="preserve">/*  </w:t>
      </w:r>
      <w:r w:rsidRPr="00E23650">
        <w:rPr>
          <w:lang w:val="en-US"/>
        </w:rPr>
        <w:t>清除中断</w:t>
      </w:r>
      <w:r w:rsidRPr="00E23650">
        <w:rPr>
          <w:lang w:val="en-US"/>
        </w:rPr>
        <w:t xml:space="preserve">                    */</w:t>
      </w:r>
    </w:p>
    <w:p w:rsidR="00E23650" w:rsidRPr="00E23650" w:rsidRDefault="00E23650" w:rsidP="00E23650">
      <w:pPr>
        <w:pStyle w:val="a6"/>
        <w:rPr>
          <w:lang w:val="en-US"/>
        </w:rPr>
      </w:pPr>
    </w:p>
    <w:p w:rsidR="00E23650" w:rsidRPr="00E23650" w:rsidRDefault="00E23650" w:rsidP="00E23650">
      <w:pPr>
        <w:pStyle w:val="a6"/>
        <w:rPr>
          <w:lang w:val="en-US"/>
        </w:rPr>
      </w:pPr>
      <w:r w:rsidRPr="00E23650">
        <w:rPr>
          <w:lang w:val="en-US"/>
        </w:rPr>
        <w:t xml:space="preserve">    if (API_GpioGetValue(LED_NUM)) {</w:t>
      </w:r>
      <w:r>
        <w:rPr>
          <w:lang w:val="en-US"/>
        </w:rPr>
        <w:t xml:space="preserve">                   </w:t>
      </w:r>
      <w:r w:rsidRPr="00E23650">
        <w:rPr>
          <w:lang w:val="en-US"/>
        </w:rPr>
        <w:t xml:space="preserve">/*  </w:t>
      </w:r>
      <w:r w:rsidRPr="00E23650">
        <w:rPr>
          <w:lang w:val="en-US"/>
        </w:rPr>
        <w:t>对</w:t>
      </w:r>
      <w:r w:rsidRPr="00E23650">
        <w:rPr>
          <w:lang w:val="en-US"/>
        </w:rPr>
        <w:t xml:space="preserve"> LED </w:t>
      </w:r>
      <w:r w:rsidRPr="00E23650">
        <w:rPr>
          <w:lang w:val="en-US"/>
        </w:rPr>
        <w:t>进行取反操作</w:t>
      </w:r>
      <w:r w:rsidRPr="00E23650">
        <w:rPr>
          <w:lang w:val="en-US"/>
        </w:rPr>
        <w:t xml:space="preserve">         */</w:t>
      </w:r>
    </w:p>
    <w:p w:rsidR="00E23650" w:rsidRPr="00E23650" w:rsidRDefault="00E23650" w:rsidP="00E23650">
      <w:pPr>
        <w:pStyle w:val="a6"/>
        <w:rPr>
          <w:lang w:val="en-US"/>
        </w:rPr>
      </w:pPr>
      <w:r w:rsidRPr="00E23650">
        <w:rPr>
          <w:lang w:val="en-US"/>
        </w:rPr>
        <w:tab/>
      </w:r>
      <w:r w:rsidRPr="00E23650">
        <w:rPr>
          <w:lang w:val="en-US"/>
        </w:rPr>
        <w:tab/>
        <w:t>API_GpioSetValue(LED_NUM, 0);</w:t>
      </w:r>
    </w:p>
    <w:p w:rsidR="00E23650" w:rsidRPr="00E23650" w:rsidRDefault="00E23650" w:rsidP="00E23650">
      <w:pPr>
        <w:pStyle w:val="a6"/>
        <w:rPr>
          <w:lang w:val="en-US"/>
        </w:rPr>
      </w:pPr>
      <w:r w:rsidRPr="00E23650">
        <w:rPr>
          <w:lang w:val="en-US"/>
        </w:rPr>
        <w:t xml:space="preserve">    } else {</w:t>
      </w:r>
    </w:p>
    <w:p w:rsidR="00E23650" w:rsidRPr="00E23650" w:rsidRDefault="00E23650" w:rsidP="00E23650">
      <w:pPr>
        <w:pStyle w:val="a6"/>
        <w:rPr>
          <w:lang w:val="en-US"/>
        </w:rPr>
      </w:pPr>
      <w:r w:rsidRPr="00E23650">
        <w:rPr>
          <w:lang w:val="en-US"/>
        </w:rPr>
        <w:t xml:space="preserve">        API_GpioSetValue(LED_NUM, 1);</w:t>
      </w:r>
    </w:p>
    <w:p w:rsidR="00E23650" w:rsidRPr="00E23650" w:rsidRDefault="00E23650" w:rsidP="00E23650">
      <w:pPr>
        <w:pStyle w:val="a6"/>
        <w:rPr>
          <w:lang w:val="en-US"/>
        </w:rPr>
      </w:pPr>
      <w:r w:rsidRPr="00E23650">
        <w:rPr>
          <w:lang w:val="en-US"/>
        </w:rPr>
        <w:t xml:space="preserve">    }</w:t>
      </w:r>
    </w:p>
    <w:p w:rsidR="00E23650" w:rsidRPr="00E23650" w:rsidRDefault="00E23650" w:rsidP="00E23650">
      <w:pPr>
        <w:pStyle w:val="a6"/>
        <w:rPr>
          <w:lang w:val="en-US"/>
        </w:rPr>
      </w:pPr>
    </w:p>
    <w:p w:rsidR="00E23650" w:rsidRPr="00E23650" w:rsidRDefault="00E23650" w:rsidP="00E23650">
      <w:pPr>
        <w:pStyle w:val="a6"/>
        <w:rPr>
          <w:lang w:val="en-US"/>
        </w:rPr>
      </w:pPr>
      <w:r w:rsidRPr="00E23650">
        <w:rPr>
          <w:lang w:val="en-US"/>
        </w:rPr>
        <w:t xml:space="preserve">    return  0;</w:t>
      </w:r>
    </w:p>
    <w:p w:rsidR="001F23AA" w:rsidRPr="001F23AA" w:rsidRDefault="00E23650" w:rsidP="00E23650">
      <w:pPr>
        <w:pStyle w:val="a6"/>
        <w:rPr>
          <w:lang w:val="en-US"/>
        </w:rPr>
      </w:pPr>
      <w:r w:rsidRPr="00E23650">
        <w:rPr>
          <w:lang w:val="en-US"/>
        </w:rPr>
        <w:t>}</w:t>
      </w:r>
      <w:r w:rsidRPr="001F23AA">
        <w:rPr>
          <w:lang w:val="en-US"/>
        </w:rPr>
        <w:t xml:space="preserve"> </w:t>
      </w:r>
      <w:r w:rsidR="001F23AA" w:rsidRPr="001F23AA">
        <w:rPr>
          <w:lang w:val="en-US"/>
        </w:rPr>
        <w:t>/******************************************************************************</w:t>
      </w:r>
    </w:p>
    <w:p w:rsidR="001F23AA" w:rsidRPr="001F23AA" w:rsidRDefault="001F23AA" w:rsidP="001F23AA">
      <w:pPr>
        <w:pStyle w:val="a6"/>
        <w:rPr>
          <w:lang w:val="en-US"/>
        </w:rPr>
      </w:pPr>
      <w:r w:rsidRPr="001F23AA">
        <w:rPr>
          <w:lang w:val="en-US"/>
        </w:rPr>
        <w:t xml:space="preserve">** </w:t>
      </w:r>
      <w:r w:rsidRPr="001F23AA">
        <w:rPr>
          <w:lang w:val="en-US"/>
        </w:rPr>
        <w:t>函数名称</w:t>
      </w:r>
      <w:r w:rsidRPr="001F23AA">
        <w:rPr>
          <w:lang w:val="en-US"/>
        </w:rPr>
        <w:t>: __keyThread</w:t>
      </w:r>
    </w:p>
    <w:p w:rsidR="001F23AA" w:rsidRPr="001F23AA" w:rsidRDefault="001F23AA" w:rsidP="001F23AA">
      <w:pPr>
        <w:pStyle w:val="a6"/>
        <w:rPr>
          <w:lang w:val="en-US"/>
        </w:rPr>
      </w:pPr>
      <w:r w:rsidRPr="001F23AA">
        <w:rPr>
          <w:lang w:val="en-US"/>
        </w:rPr>
        <w:lastRenderedPageBreak/>
        <w:t xml:space="preserve">** </w:t>
      </w:r>
      <w:r w:rsidRPr="001F23AA">
        <w:rPr>
          <w:lang w:val="en-US"/>
        </w:rPr>
        <w:t>功能描述</w:t>
      </w:r>
      <w:r w:rsidRPr="001F23AA">
        <w:rPr>
          <w:lang w:val="en-US"/>
        </w:rPr>
        <w:t>: KEY thread</w:t>
      </w:r>
    </w:p>
    <w:p w:rsidR="001F23AA" w:rsidRPr="001F23AA" w:rsidRDefault="001F23AA" w:rsidP="001F23AA">
      <w:pPr>
        <w:pStyle w:val="a6"/>
        <w:rPr>
          <w:lang w:val="en-US"/>
        </w:rPr>
      </w:pPr>
      <w:r w:rsidRPr="001F23AA">
        <w:rPr>
          <w:lang w:val="en-US"/>
        </w:rPr>
        <w:t>***********************************************</w:t>
      </w:r>
      <w:r>
        <w:rPr>
          <w:lang w:val="en-US"/>
        </w:rPr>
        <w:t>*******************************</w:t>
      </w:r>
      <w:r w:rsidRPr="001F23AA">
        <w:rPr>
          <w:lang w:val="en-US"/>
        </w:rPr>
        <w:t>/</w:t>
      </w:r>
    </w:p>
    <w:p w:rsidR="001F23AA" w:rsidRPr="001F23AA" w:rsidRDefault="001F23AA" w:rsidP="001F23AA">
      <w:pPr>
        <w:pStyle w:val="a6"/>
        <w:rPr>
          <w:lang w:val="en-US"/>
        </w:rPr>
      </w:pPr>
      <w:r w:rsidRPr="001F23AA">
        <w:rPr>
          <w:lang w:val="en-US"/>
        </w:rPr>
        <w:t>static PVOID  __keyThread (PVOID  pvArg)</w:t>
      </w:r>
    </w:p>
    <w:p w:rsidR="001F23AA" w:rsidRPr="001F23AA" w:rsidRDefault="001F23AA" w:rsidP="001F23AA">
      <w:pPr>
        <w:pStyle w:val="a6"/>
        <w:rPr>
          <w:lang w:val="en-US"/>
        </w:rPr>
      </w:pPr>
      <w:r w:rsidRPr="001F23AA">
        <w:rPr>
          <w:lang w:val="en-US"/>
        </w:rPr>
        <w:t>{</w:t>
      </w:r>
    </w:p>
    <w:p w:rsidR="001F23AA" w:rsidRPr="001F23AA" w:rsidRDefault="001F23AA" w:rsidP="001F23AA">
      <w:pPr>
        <w:pStyle w:val="a6"/>
        <w:rPr>
          <w:lang w:val="en-US"/>
        </w:rPr>
      </w:pPr>
      <w:r w:rsidRPr="001F23AA">
        <w:rPr>
          <w:lang w:val="en-US"/>
        </w:rPr>
        <w:tab/>
        <w:t>INT  iError;</w:t>
      </w:r>
    </w:p>
    <w:p w:rsidR="001F23AA" w:rsidRPr="001F23AA" w:rsidRDefault="001F23AA" w:rsidP="001F23AA">
      <w:pPr>
        <w:pStyle w:val="a6"/>
        <w:rPr>
          <w:lang w:val="en-US"/>
        </w:rPr>
      </w:pPr>
      <w:r w:rsidRPr="001F23AA">
        <w:rPr>
          <w:lang w:val="en-US"/>
        </w:rPr>
        <w:tab/>
        <w:t>INT  iIrqNum;</w:t>
      </w:r>
    </w:p>
    <w:p w:rsidR="001F23AA" w:rsidRPr="001F23AA" w:rsidRDefault="001F23AA" w:rsidP="001F23AA">
      <w:pPr>
        <w:pStyle w:val="a6"/>
        <w:rPr>
          <w:lang w:val="en-US"/>
        </w:rPr>
      </w:pPr>
    </w:p>
    <w:p w:rsidR="001F23AA" w:rsidRPr="001F23AA" w:rsidRDefault="001F23AA" w:rsidP="001F23AA">
      <w:pPr>
        <w:pStyle w:val="a6"/>
        <w:rPr>
          <w:lang w:val="en-US"/>
        </w:rPr>
      </w:pPr>
      <w:r w:rsidRPr="001F23AA">
        <w:rPr>
          <w:lang w:val="en-US"/>
        </w:rPr>
        <w:t xml:space="preserve">    /*</w:t>
      </w:r>
    </w:p>
    <w:p w:rsidR="001F23AA" w:rsidRPr="001F23AA" w:rsidRDefault="001F23AA" w:rsidP="001F23AA">
      <w:pPr>
        <w:pStyle w:val="a6"/>
        <w:rPr>
          <w:lang w:val="en-US"/>
        </w:rPr>
      </w:pPr>
      <w:r w:rsidRPr="001F23AA">
        <w:rPr>
          <w:lang w:val="en-US"/>
        </w:rPr>
        <w:t xml:space="preserve">     * </w:t>
      </w:r>
      <w:r w:rsidRPr="001F23AA">
        <w:rPr>
          <w:lang w:val="en-US"/>
        </w:rPr>
        <w:t>申请</w:t>
      </w:r>
      <w:r w:rsidRPr="001F23AA">
        <w:rPr>
          <w:lang w:val="en-US"/>
        </w:rPr>
        <w:t xml:space="preserve"> LED </w:t>
      </w:r>
      <w:r w:rsidRPr="001F23AA">
        <w:rPr>
          <w:lang w:val="en-US"/>
        </w:rPr>
        <w:t>的</w:t>
      </w:r>
      <w:r w:rsidRPr="001F23AA">
        <w:rPr>
          <w:lang w:val="en-US"/>
        </w:rPr>
        <w:t xml:space="preserve"> GPIO</w:t>
      </w:r>
    </w:p>
    <w:p w:rsidR="001F23AA" w:rsidRPr="001F23AA" w:rsidRDefault="001F23AA" w:rsidP="001F23AA">
      <w:pPr>
        <w:pStyle w:val="a6"/>
        <w:rPr>
          <w:lang w:val="en-US"/>
        </w:rPr>
      </w:pPr>
      <w:r w:rsidRPr="001F23AA">
        <w:rPr>
          <w:lang w:val="en-US"/>
        </w:rPr>
        <w:t xml:space="preserve">     */</w:t>
      </w:r>
    </w:p>
    <w:p w:rsidR="001F23AA" w:rsidRPr="001F23AA" w:rsidRDefault="001F23AA" w:rsidP="001F23AA">
      <w:pPr>
        <w:pStyle w:val="a6"/>
        <w:rPr>
          <w:lang w:val="en-US"/>
        </w:rPr>
      </w:pPr>
      <w:r w:rsidRPr="001F23AA">
        <w:rPr>
          <w:lang w:val="en-US"/>
        </w:rPr>
        <w:t xml:space="preserve">    iError = API_GpioRequestOne(LED_NUM, LW_GPIOF_OUT_INIT_LOW, "LED");</w:t>
      </w:r>
    </w:p>
    <w:p w:rsidR="001F23AA" w:rsidRPr="001F23AA" w:rsidRDefault="001F23AA" w:rsidP="001F23AA">
      <w:pPr>
        <w:pStyle w:val="a6"/>
        <w:rPr>
          <w:lang w:val="en-US"/>
        </w:rPr>
      </w:pPr>
      <w:r w:rsidRPr="001F23AA">
        <w:rPr>
          <w:lang w:val="en-US"/>
        </w:rPr>
        <w:tab/>
        <w:t>if (iError != ERROR_NONE) {</w:t>
      </w:r>
    </w:p>
    <w:p w:rsidR="001F23AA" w:rsidRPr="001F23AA" w:rsidRDefault="001F23AA" w:rsidP="001F23AA">
      <w:pPr>
        <w:pStyle w:val="a6"/>
        <w:rPr>
          <w:lang w:val="en-US"/>
        </w:rPr>
      </w:pPr>
      <w:r w:rsidRPr="001F23AA">
        <w:rPr>
          <w:lang w:val="en-US"/>
        </w:rPr>
        <w:tab/>
      </w:r>
      <w:r w:rsidRPr="001F23AA">
        <w:rPr>
          <w:lang w:val="en-US"/>
        </w:rPr>
        <w:tab/>
        <w:t>printk("failed to request gpio %d!\n", LED_NUM);</w:t>
      </w:r>
    </w:p>
    <w:p w:rsidR="001F23AA" w:rsidRPr="001F23AA" w:rsidRDefault="001F23AA" w:rsidP="001F23AA">
      <w:pPr>
        <w:pStyle w:val="a6"/>
        <w:rPr>
          <w:lang w:val="en-US"/>
        </w:rPr>
      </w:pPr>
      <w:r w:rsidRPr="001F23AA">
        <w:rPr>
          <w:lang w:val="en-US"/>
        </w:rPr>
        <w:t xml:space="preserve">        return  (NULL);</w:t>
      </w:r>
    </w:p>
    <w:p w:rsidR="001F23AA" w:rsidRPr="001F23AA" w:rsidRDefault="001F23AA" w:rsidP="001F23AA">
      <w:pPr>
        <w:pStyle w:val="a6"/>
        <w:rPr>
          <w:lang w:val="en-US"/>
        </w:rPr>
      </w:pPr>
      <w:r w:rsidRPr="001F23AA">
        <w:rPr>
          <w:lang w:val="en-US"/>
        </w:rPr>
        <w:tab/>
        <w:t>}</w:t>
      </w:r>
    </w:p>
    <w:p w:rsidR="001F23AA" w:rsidRPr="001F23AA" w:rsidRDefault="001F23AA" w:rsidP="001F23AA">
      <w:pPr>
        <w:pStyle w:val="a6"/>
        <w:rPr>
          <w:lang w:val="en-US"/>
        </w:rPr>
      </w:pPr>
    </w:p>
    <w:p w:rsidR="001F23AA" w:rsidRPr="001F23AA" w:rsidRDefault="001F23AA" w:rsidP="001F23AA">
      <w:pPr>
        <w:pStyle w:val="a6"/>
        <w:rPr>
          <w:lang w:val="en-US"/>
        </w:rPr>
      </w:pPr>
      <w:r w:rsidRPr="001F23AA">
        <w:rPr>
          <w:lang w:val="en-US"/>
        </w:rPr>
        <w:t xml:space="preserve">    /*</w:t>
      </w:r>
    </w:p>
    <w:p w:rsidR="001F23AA" w:rsidRPr="001F23AA" w:rsidRDefault="001F23AA" w:rsidP="001F23AA">
      <w:pPr>
        <w:pStyle w:val="a6"/>
        <w:rPr>
          <w:lang w:val="en-US"/>
        </w:rPr>
      </w:pPr>
      <w:r w:rsidRPr="001F23AA">
        <w:rPr>
          <w:lang w:val="en-US"/>
        </w:rPr>
        <w:t xml:space="preserve">     * </w:t>
      </w:r>
      <w:r w:rsidRPr="001F23AA">
        <w:rPr>
          <w:lang w:val="en-US"/>
        </w:rPr>
        <w:t>申请</w:t>
      </w:r>
      <w:r w:rsidRPr="001F23AA">
        <w:rPr>
          <w:lang w:val="en-US"/>
        </w:rPr>
        <w:t xml:space="preserve"> KEY </w:t>
      </w:r>
      <w:r w:rsidRPr="001F23AA">
        <w:rPr>
          <w:lang w:val="en-US"/>
        </w:rPr>
        <w:t>的</w:t>
      </w:r>
      <w:r w:rsidRPr="001F23AA">
        <w:rPr>
          <w:lang w:val="en-US"/>
        </w:rPr>
        <w:t xml:space="preserve"> GPIO</w:t>
      </w:r>
    </w:p>
    <w:p w:rsidR="001F23AA" w:rsidRPr="001F23AA" w:rsidRDefault="001F23AA" w:rsidP="001F23AA">
      <w:pPr>
        <w:pStyle w:val="a6"/>
        <w:rPr>
          <w:lang w:val="en-US"/>
        </w:rPr>
      </w:pPr>
      <w:r w:rsidRPr="001F23AA">
        <w:rPr>
          <w:lang w:val="en-US"/>
        </w:rPr>
        <w:t xml:space="preserve">     */</w:t>
      </w:r>
    </w:p>
    <w:p w:rsidR="001F23AA" w:rsidRPr="001F23AA" w:rsidRDefault="001F23AA" w:rsidP="001F23AA">
      <w:pPr>
        <w:pStyle w:val="a6"/>
        <w:rPr>
          <w:lang w:val="en-US"/>
        </w:rPr>
      </w:pPr>
      <w:r w:rsidRPr="001F23AA">
        <w:rPr>
          <w:lang w:val="en-US"/>
        </w:rPr>
        <w:t xml:space="preserve">    iError = API_GpioRequestOne(KEY_NUM, LW_GPIOF_IN, "KEY");</w:t>
      </w:r>
    </w:p>
    <w:p w:rsidR="001F23AA" w:rsidRPr="001F23AA" w:rsidRDefault="001F23AA" w:rsidP="001F23AA">
      <w:pPr>
        <w:pStyle w:val="a6"/>
        <w:rPr>
          <w:lang w:val="en-US"/>
        </w:rPr>
      </w:pPr>
      <w:r w:rsidRPr="001F23AA">
        <w:rPr>
          <w:lang w:val="en-US"/>
        </w:rPr>
        <w:tab/>
        <w:t>if (iError != ERROR_NONE) {</w:t>
      </w:r>
    </w:p>
    <w:p w:rsidR="001F23AA" w:rsidRPr="001F23AA" w:rsidRDefault="001F23AA" w:rsidP="001F23AA">
      <w:pPr>
        <w:pStyle w:val="a6"/>
        <w:rPr>
          <w:lang w:val="en-US"/>
        </w:rPr>
      </w:pPr>
      <w:r w:rsidRPr="001F23AA">
        <w:rPr>
          <w:lang w:val="en-US"/>
        </w:rPr>
        <w:tab/>
      </w:r>
      <w:r w:rsidRPr="001F23AA">
        <w:rPr>
          <w:lang w:val="en-US"/>
        </w:rPr>
        <w:tab/>
        <w:t>printk("failed to request gpio %d!\n", KEY_NUM);</w:t>
      </w:r>
    </w:p>
    <w:p w:rsidR="001F23AA" w:rsidRPr="001F23AA" w:rsidRDefault="001F23AA" w:rsidP="001F23AA">
      <w:pPr>
        <w:pStyle w:val="a6"/>
        <w:rPr>
          <w:lang w:val="en-US"/>
        </w:rPr>
      </w:pPr>
      <w:r w:rsidRPr="001F23AA">
        <w:rPr>
          <w:lang w:val="en-US"/>
        </w:rPr>
        <w:t xml:space="preserve">        return  (NULL);</w:t>
      </w:r>
    </w:p>
    <w:p w:rsidR="001F23AA" w:rsidRPr="001F23AA" w:rsidRDefault="001F23AA" w:rsidP="001F23AA">
      <w:pPr>
        <w:pStyle w:val="a6"/>
        <w:rPr>
          <w:lang w:val="en-US"/>
        </w:rPr>
      </w:pPr>
      <w:r w:rsidRPr="001F23AA">
        <w:rPr>
          <w:lang w:val="en-US"/>
        </w:rPr>
        <w:tab/>
        <w:t>}</w:t>
      </w:r>
    </w:p>
    <w:p w:rsidR="001F23AA" w:rsidRPr="001F23AA" w:rsidRDefault="001F23AA" w:rsidP="001F23AA">
      <w:pPr>
        <w:pStyle w:val="a6"/>
        <w:rPr>
          <w:lang w:val="en-US"/>
        </w:rPr>
      </w:pPr>
    </w:p>
    <w:p w:rsidR="001F23AA" w:rsidRPr="001F23AA" w:rsidRDefault="001F23AA" w:rsidP="001F23AA">
      <w:pPr>
        <w:pStyle w:val="a6"/>
        <w:rPr>
          <w:lang w:val="en-US"/>
        </w:rPr>
      </w:pPr>
      <w:r w:rsidRPr="001F23AA">
        <w:rPr>
          <w:lang w:val="en-US"/>
        </w:rPr>
        <w:tab/>
        <w:t>/*</w:t>
      </w:r>
    </w:p>
    <w:p w:rsidR="001F23AA" w:rsidRPr="001F23AA" w:rsidRDefault="001F23AA" w:rsidP="001F23AA">
      <w:pPr>
        <w:pStyle w:val="a6"/>
        <w:rPr>
          <w:lang w:val="en-US"/>
        </w:rPr>
      </w:pPr>
      <w:r w:rsidRPr="001F23AA">
        <w:rPr>
          <w:lang w:val="en-US"/>
        </w:rPr>
        <w:tab/>
        <w:t xml:space="preserve"> * </w:t>
      </w:r>
      <w:r w:rsidRPr="001F23AA">
        <w:rPr>
          <w:lang w:val="en-US"/>
        </w:rPr>
        <w:t>获得</w:t>
      </w:r>
      <w:r w:rsidRPr="001F23AA">
        <w:rPr>
          <w:lang w:val="en-US"/>
        </w:rPr>
        <w:t xml:space="preserve"> KEY </w:t>
      </w:r>
      <w:r w:rsidRPr="001F23AA">
        <w:rPr>
          <w:lang w:val="en-US"/>
        </w:rPr>
        <w:t>的</w:t>
      </w:r>
      <w:r w:rsidRPr="001F23AA">
        <w:rPr>
          <w:lang w:val="en-US"/>
        </w:rPr>
        <w:t xml:space="preserve"> GPIO </w:t>
      </w:r>
      <w:r w:rsidRPr="001F23AA">
        <w:rPr>
          <w:lang w:val="en-US"/>
        </w:rPr>
        <w:t>的中断号，配置为下降沿触发中断</w:t>
      </w:r>
    </w:p>
    <w:p w:rsidR="001F23AA" w:rsidRPr="001F23AA" w:rsidRDefault="001F23AA" w:rsidP="001F23AA">
      <w:pPr>
        <w:pStyle w:val="a6"/>
        <w:rPr>
          <w:lang w:val="en-US"/>
        </w:rPr>
      </w:pPr>
      <w:r w:rsidRPr="001F23AA">
        <w:rPr>
          <w:lang w:val="en-US"/>
        </w:rPr>
        <w:tab/>
        <w:t xml:space="preserve"> */</w:t>
      </w:r>
    </w:p>
    <w:p w:rsidR="001F23AA" w:rsidRPr="001F23AA" w:rsidRDefault="001F23AA" w:rsidP="001F23AA">
      <w:pPr>
        <w:pStyle w:val="a6"/>
        <w:rPr>
          <w:lang w:val="en-US"/>
        </w:rPr>
      </w:pPr>
      <w:r w:rsidRPr="001F23AA">
        <w:rPr>
          <w:lang w:val="en-US"/>
        </w:rPr>
        <w:tab/>
        <w:t>iIrqNum = API_GpioSetupIrq(KEY_NUM, LW_FALSE, 0);</w:t>
      </w:r>
    </w:p>
    <w:p w:rsidR="001F23AA" w:rsidRPr="001F23AA" w:rsidRDefault="001F23AA" w:rsidP="001F23AA">
      <w:pPr>
        <w:pStyle w:val="a6"/>
        <w:rPr>
          <w:lang w:val="en-US"/>
        </w:rPr>
      </w:pPr>
      <w:r w:rsidRPr="001F23AA">
        <w:rPr>
          <w:lang w:val="en-US"/>
        </w:rPr>
        <w:t xml:space="preserve">    if (iIrqNum == PX_ERROR) {</w:t>
      </w:r>
    </w:p>
    <w:p w:rsidR="001F23AA" w:rsidRPr="001F23AA" w:rsidRDefault="001F23AA" w:rsidP="001F23AA">
      <w:pPr>
        <w:pStyle w:val="a6"/>
        <w:rPr>
          <w:lang w:val="en-US"/>
        </w:rPr>
      </w:pPr>
      <w:r w:rsidRPr="001F23AA">
        <w:rPr>
          <w:lang w:val="en-US"/>
        </w:rPr>
        <w:t xml:space="preserve">    </w:t>
      </w:r>
      <w:r w:rsidRPr="001F23AA">
        <w:rPr>
          <w:lang w:val="en-US"/>
        </w:rPr>
        <w:tab/>
        <w:t>printk("failed to setup gpio %d irq!\n", KEY_NUM);</w:t>
      </w:r>
    </w:p>
    <w:p w:rsidR="001F23AA" w:rsidRPr="001F23AA" w:rsidRDefault="001F23AA" w:rsidP="001F23AA">
      <w:pPr>
        <w:pStyle w:val="a6"/>
        <w:rPr>
          <w:lang w:val="en-US"/>
        </w:rPr>
      </w:pPr>
      <w:r w:rsidRPr="001F23AA">
        <w:rPr>
          <w:lang w:val="en-US"/>
        </w:rPr>
        <w:t xml:space="preserve">        return  (NULL);</w:t>
      </w:r>
    </w:p>
    <w:p w:rsidR="001F23AA" w:rsidRPr="001F23AA" w:rsidRDefault="001F23AA" w:rsidP="001F23AA">
      <w:pPr>
        <w:pStyle w:val="a6"/>
        <w:rPr>
          <w:lang w:val="en-US"/>
        </w:rPr>
      </w:pPr>
      <w:r w:rsidRPr="001F23AA">
        <w:rPr>
          <w:lang w:val="en-US"/>
        </w:rPr>
        <w:t xml:space="preserve">    }</w:t>
      </w:r>
    </w:p>
    <w:p w:rsidR="001F23AA" w:rsidRPr="001F23AA" w:rsidRDefault="001F23AA" w:rsidP="001F23AA">
      <w:pPr>
        <w:pStyle w:val="a6"/>
        <w:rPr>
          <w:lang w:val="en-US"/>
        </w:rPr>
      </w:pPr>
    </w:p>
    <w:p w:rsidR="001F23AA" w:rsidRPr="001F23AA" w:rsidRDefault="001F23AA" w:rsidP="001F23AA">
      <w:pPr>
        <w:pStyle w:val="a6"/>
        <w:rPr>
          <w:lang w:val="en-US"/>
        </w:rPr>
      </w:pPr>
      <w:r w:rsidRPr="001F23AA">
        <w:rPr>
          <w:lang w:val="en-US"/>
        </w:rPr>
        <w:tab/>
        <w:t>/*</w:t>
      </w:r>
    </w:p>
    <w:p w:rsidR="001F23AA" w:rsidRPr="001F23AA" w:rsidRDefault="001F23AA" w:rsidP="001F23AA">
      <w:pPr>
        <w:pStyle w:val="a6"/>
        <w:rPr>
          <w:lang w:val="en-US"/>
        </w:rPr>
      </w:pPr>
      <w:r w:rsidRPr="001F23AA">
        <w:rPr>
          <w:lang w:val="en-US"/>
        </w:rPr>
        <w:tab/>
        <w:t xml:space="preserve"> * </w:t>
      </w:r>
      <w:r w:rsidRPr="001F23AA">
        <w:rPr>
          <w:lang w:val="en-US"/>
        </w:rPr>
        <w:t>绑定</w:t>
      </w:r>
      <w:r w:rsidRPr="001F23AA">
        <w:rPr>
          <w:lang w:val="en-US"/>
        </w:rPr>
        <w:t xml:space="preserve"> KEY </w:t>
      </w:r>
      <w:r w:rsidRPr="001F23AA">
        <w:rPr>
          <w:lang w:val="en-US"/>
        </w:rPr>
        <w:t>的</w:t>
      </w:r>
      <w:r w:rsidRPr="001F23AA">
        <w:rPr>
          <w:lang w:val="en-US"/>
        </w:rPr>
        <w:t xml:space="preserve"> GPIO </w:t>
      </w:r>
      <w:r w:rsidRPr="001F23AA">
        <w:rPr>
          <w:lang w:val="en-US"/>
        </w:rPr>
        <w:t>的中断响应函数</w:t>
      </w:r>
    </w:p>
    <w:p w:rsidR="001F23AA" w:rsidRPr="001F23AA" w:rsidRDefault="001F23AA" w:rsidP="001F23AA">
      <w:pPr>
        <w:pStyle w:val="a6"/>
        <w:rPr>
          <w:lang w:val="en-US"/>
        </w:rPr>
      </w:pPr>
      <w:r w:rsidRPr="001F23AA">
        <w:rPr>
          <w:lang w:val="en-US"/>
        </w:rPr>
        <w:tab/>
        <w:t xml:space="preserve"> */</w:t>
      </w:r>
    </w:p>
    <w:p w:rsidR="001F23AA" w:rsidRPr="001F23AA" w:rsidRDefault="001F23AA" w:rsidP="001F23AA">
      <w:pPr>
        <w:pStyle w:val="a6"/>
        <w:rPr>
          <w:lang w:val="en-US"/>
        </w:rPr>
      </w:pPr>
      <w:r w:rsidRPr="001F23AA">
        <w:rPr>
          <w:lang w:val="en-US"/>
        </w:rPr>
        <w:tab/>
        <w:t>iError = API_InterVectorConnect((ULONG)iIrqNum,</w:t>
      </w:r>
    </w:p>
    <w:p w:rsidR="001F23AA" w:rsidRPr="001F23AA" w:rsidRDefault="001F23AA" w:rsidP="001F23AA">
      <w:pPr>
        <w:pStyle w:val="a6"/>
        <w:rPr>
          <w:lang w:val="en-US"/>
        </w:rPr>
      </w:pPr>
      <w:r w:rsidRPr="001F23AA">
        <w:rPr>
          <w:lang w:val="en-US"/>
        </w:rPr>
        <w:tab/>
      </w:r>
      <w:r w:rsidRPr="001F23AA">
        <w:rPr>
          <w:lang w:val="en-US"/>
        </w:rPr>
        <w:tab/>
      </w:r>
      <w:r w:rsidRPr="001F23AA">
        <w:rPr>
          <w:lang w:val="en-US"/>
        </w:rPr>
        <w:tab/>
      </w:r>
      <w:r w:rsidRPr="001F23AA">
        <w:rPr>
          <w:lang w:val="en-US"/>
        </w:rPr>
        <w:tab/>
      </w:r>
      <w:r w:rsidRPr="001F23AA">
        <w:rPr>
          <w:lang w:val="en-US"/>
        </w:rPr>
        <w:tab/>
      </w:r>
      <w:r w:rsidRPr="001F23AA">
        <w:rPr>
          <w:lang w:val="en-US"/>
        </w:rPr>
        <w:tab/>
      </w:r>
      <w:r w:rsidRPr="001F23AA">
        <w:rPr>
          <w:lang w:val="en-US"/>
        </w:rPr>
        <w:tab/>
      </w:r>
      <w:r w:rsidRPr="001F23AA">
        <w:rPr>
          <w:lang w:val="en-US"/>
        </w:rPr>
        <w:tab/>
      </w:r>
      <w:r w:rsidRPr="001F23AA">
        <w:rPr>
          <w:lang w:val="en-US"/>
        </w:rPr>
        <w:tab/>
        <w:t>(PINT_SVR_ROUTINE)GpioIsr,</w:t>
      </w:r>
    </w:p>
    <w:p w:rsidR="001F23AA" w:rsidRPr="001F23AA" w:rsidRDefault="001F23AA" w:rsidP="001F23AA">
      <w:pPr>
        <w:pStyle w:val="a6"/>
        <w:rPr>
          <w:lang w:val="en-US"/>
        </w:rPr>
      </w:pPr>
      <w:r w:rsidRPr="001F23AA">
        <w:rPr>
          <w:lang w:val="en-US"/>
        </w:rPr>
        <w:tab/>
      </w:r>
      <w:r w:rsidRPr="001F23AA">
        <w:rPr>
          <w:lang w:val="en-US"/>
        </w:rPr>
        <w:tab/>
      </w:r>
      <w:r w:rsidRPr="001F23AA">
        <w:rPr>
          <w:lang w:val="en-US"/>
        </w:rPr>
        <w:tab/>
      </w:r>
      <w:r w:rsidRPr="001F23AA">
        <w:rPr>
          <w:lang w:val="en-US"/>
        </w:rPr>
        <w:tab/>
      </w:r>
      <w:r w:rsidRPr="001F23AA">
        <w:rPr>
          <w:lang w:val="en-US"/>
        </w:rPr>
        <w:tab/>
      </w:r>
      <w:r w:rsidRPr="001F23AA">
        <w:rPr>
          <w:lang w:val="en-US"/>
        </w:rPr>
        <w:tab/>
      </w:r>
      <w:r w:rsidRPr="001F23AA">
        <w:rPr>
          <w:lang w:val="en-US"/>
        </w:rPr>
        <w:tab/>
      </w:r>
      <w:r w:rsidRPr="001F23AA">
        <w:rPr>
          <w:lang w:val="en-US"/>
        </w:rPr>
        <w:tab/>
      </w:r>
      <w:r w:rsidRPr="001F23AA">
        <w:rPr>
          <w:lang w:val="en-US"/>
        </w:rPr>
        <w:tab/>
        <w:t>(PVOID)KEY_NUM,</w:t>
      </w:r>
    </w:p>
    <w:p w:rsidR="001F23AA" w:rsidRPr="001F23AA" w:rsidRDefault="001F23AA" w:rsidP="001F23AA">
      <w:pPr>
        <w:pStyle w:val="a6"/>
        <w:rPr>
          <w:lang w:val="en-US"/>
        </w:rPr>
      </w:pPr>
      <w:r w:rsidRPr="001F23AA">
        <w:rPr>
          <w:lang w:val="en-US"/>
        </w:rPr>
        <w:tab/>
      </w:r>
      <w:r w:rsidRPr="001F23AA">
        <w:rPr>
          <w:lang w:val="en-US"/>
        </w:rPr>
        <w:tab/>
      </w:r>
      <w:r w:rsidRPr="001F23AA">
        <w:rPr>
          <w:lang w:val="en-US"/>
        </w:rPr>
        <w:tab/>
      </w:r>
      <w:r w:rsidRPr="001F23AA">
        <w:rPr>
          <w:lang w:val="en-US"/>
        </w:rPr>
        <w:tab/>
      </w:r>
      <w:r w:rsidRPr="001F23AA">
        <w:rPr>
          <w:lang w:val="en-US"/>
        </w:rPr>
        <w:tab/>
      </w:r>
      <w:r w:rsidRPr="001F23AA">
        <w:rPr>
          <w:lang w:val="en-US"/>
        </w:rPr>
        <w:tab/>
      </w:r>
      <w:r w:rsidRPr="001F23AA">
        <w:rPr>
          <w:lang w:val="en-US"/>
        </w:rPr>
        <w:tab/>
      </w:r>
      <w:r w:rsidRPr="001F23AA">
        <w:rPr>
          <w:lang w:val="en-US"/>
        </w:rPr>
        <w:tab/>
      </w:r>
      <w:r w:rsidRPr="001F23AA">
        <w:rPr>
          <w:lang w:val="en-US"/>
        </w:rPr>
        <w:tab/>
        <w:t>"GpioIsr");</w:t>
      </w:r>
    </w:p>
    <w:p w:rsidR="001F23AA" w:rsidRPr="001F23AA" w:rsidRDefault="001F23AA" w:rsidP="001F23AA">
      <w:pPr>
        <w:pStyle w:val="a6"/>
        <w:rPr>
          <w:lang w:val="en-US"/>
        </w:rPr>
      </w:pPr>
      <w:r w:rsidRPr="001F23AA">
        <w:rPr>
          <w:lang w:val="en-US"/>
        </w:rPr>
        <w:tab/>
        <w:t>if (iError != ERROR_NONE) {</w:t>
      </w:r>
    </w:p>
    <w:p w:rsidR="001F23AA" w:rsidRPr="001F23AA" w:rsidRDefault="001F23AA" w:rsidP="001F23AA">
      <w:pPr>
        <w:pStyle w:val="a6"/>
        <w:rPr>
          <w:lang w:val="en-US"/>
        </w:rPr>
      </w:pPr>
      <w:r w:rsidRPr="001F23AA">
        <w:rPr>
          <w:lang w:val="en-US"/>
        </w:rPr>
        <w:tab/>
      </w:r>
      <w:r w:rsidRPr="001F23AA">
        <w:rPr>
          <w:lang w:val="en-US"/>
        </w:rPr>
        <w:tab/>
        <w:t>printk("failed to connect GpioIsr!\n");</w:t>
      </w:r>
    </w:p>
    <w:p w:rsidR="001F23AA" w:rsidRPr="001F23AA" w:rsidRDefault="001F23AA" w:rsidP="001F23AA">
      <w:pPr>
        <w:pStyle w:val="a6"/>
        <w:rPr>
          <w:lang w:val="en-US"/>
        </w:rPr>
      </w:pPr>
      <w:r w:rsidRPr="001F23AA">
        <w:rPr>
          <w:lang w:val="en-US"/>
        </w:rPr>
        <w:t xml:space="preserve">        return  (NULL);</w:t>
      </w:r>
    </w:p>
    <w:p w:rsidR="001F23AA" w:rsidRPr="001F23AA" w:rsidRDefault="001F23AA" w:rsidP="001F23AA">
      <w:pPr>
        <w:pStyle w:val="a6"/>
        <w:rPr>
          <w:lang w:val="en-US"/>
        </w:rPr>
      </w:pPr>
      <w:r w:rsidRPr="001F23AA">
        <w:rPr>
          <w:lang w:val="en-US"/>
        </w:rPr>
        <w:lastRenderedPageBreak/>
        <w:tab/>
        <w:t>}</w:t>
      </w:r>
    </w:p>
    <w:p w:rsidR="001F23AA" w:rsidRPr="001F23AA" w:rsidRDefault="001F23AA" w:rsidP="001F23AA">
      <w:pPr>
        <w:pStyle w:val="a6"/>
        <w:rPr>
          <w:lang w:val="en-US"/>
        </w:rPr>
      </w:pPr>
    </w:p>
    <w:p w:rsidR="001F23AA" w:rsidRPr="001F23AA" w:rsidRDefault="001F23AA" w:rsidP="001F23AA">
      <w:pPr>
        <w:pStyle w:val="a6"/>
        <w:rPr>
          <w:lang w:val="en-US"/>
        </w:rPr>
      </w:pPr>
      <w:r w:rsidRPr="001F23AA">
        <w:rPr>
          <w:lang w:val="en-US"/>
        </w:rPr>
        <w:tab/>
        <w:t>/*</w:t>
      </w:r>
    </w:p>
    <w:p w:rsidR="001F23AA" w:rsidRPr="001F23AA" w:rsidRDefault="001F23AA" w:rsidP="001F23AA">
      <w:pPr>
        <w:pStyle w:val="a6"/>
        <w:rPr>
          <w:lang w:val="en-US"/>
        </w:rPr>
      </w:pPr>
      <w:r w:rsidRPr="001F23AA">
        <w:rPr>
          <w:lang w:val="en-US"/>
        </w:rPr>
        <w:tab/>
        <w:t xml:space="preserve"> * </w:t>
      </w:r>
      <w:r w:rsidRPr="001F23AA">
        <w:rPr>
          <w:lang w:val="en-US"/>
        </w:rPr>
        <w:t>使能</w:t>
      </w:r>
      <w:r w:rsidRPr="001F23AA">
        <w:rPr>
          <w:lang w:val="en-US"/>
        </w:rPr>
        <w:t xml:space="preserve">  KEY </w:t>
      </w:r>
      <w:r w:rsidRPr="001F23AA">
        <w:rPr>
          <w:lang w:val="en-US"/>
        </w:rPr>
        <w:t>的</w:t>
      </w:r>
      <w:r w:rsidRPr="001F23AA">
        <w:rPr>
          <w:lang w:val="en-US"/>
        </w:rPr>
        <w:t xml:space="preserve"> GPIO </w:t>
      </w:r>
      <w:r w:rsidRPr="001F23AA">
        <w:rPr>
          <w:lang w:val="en-US"/>
        </w:rPr>
        <w:t>的中断</w:t>
      </w:r>
    </w:p>
    <w:p w:rsidR="001F23AA" w:rsidRPr="001F23AA" w:rsidRDefault="001F23AA" w:rsidP="001F23AA">
      <w:pPr>
        <w:pStyle w:val="a6"/>
        <w:rPr>
          <w:lang w:val="en-US"/>
        </w:rPr>
      </w:pPr>
      <w:r w:rsidRPr="001F23AA">
        <w:rPr>
          <w:lang w:val="en-US"/>
        </w:rPr>
        <w:tab/>
        <w:t xml:space="preserve"> */</w:t>
      </w:r>
    </w:p>
    <w:p w:rsidR="001F23AA" w:rsidRPr="001F23AA" w:rsidRDefault="001F23AA" w:rsidP="001F23AA">
      <w:pPr>
        <w:pStyle w:val="a6"/>
        <w:rPr>
          <w:lang w:val="en-US"/>
        </w:rPr>
      </w:pPr>
      <w:r w:rsidRPr="001F23AA">
        <w:rPr>
          <w:lang w:val="en-US"/>
        </w:rPr>
        <w:tab/>
        <w:t>API_InterVectorEnable(iIrqNum);</w:t>
      </w:r>
    </w:p>
    <w:p w:rsidR="001F23AA" w:rsidRPr="001F23AA" w:rsidRDefault="001F23AA" w:rsidP="001F23AA">
      <w:pPr>
        <w:pStyle w:val="a6"/>
        <w:rPr>
          <w:lang w:val="en-US"/>
        </w:rPr>
      </w:pPr>
    </w:p>
    <w:p w:rsidR="001F23AA" w:rsidRPr="001F23AA" w:rsidRDefault="001F23AA" w:rsidP="001F23AA">
      <w:pPr>
        <w:pStyle w:val="a6"/>
        <w:rPr>
          <w:lang w:val="en-US"/>
        </w:rPr>
      </w:pPr>
      <w:r w:rsidRPr="001F23AA">
        <w:rPr>
          <w:lang w:val="en-US"/>
        </w:rPr>
        <w:tab/>
        <w:t>API_TimeSSleep(60);</w:t>
      </w:r>
    </w:p>
    <w:p w:rsidR="001F23AA" w:rsidRPr="001F23AA" w:rsidRDefault="001F23AA" w:rsidP="001F23AA">
      <w:pPr>
        <w:pStyle w:val="a6"/>
        <w:rPr>
          <w:lang w:val="en-US"/>
        </w:rPr>
      </w:pPr>
      <w:r w:rsidRPr="001F23AA">
        <w:rPr>
          <w:lang w:val="en-US"/>
        </w:rPr>
        <w:tab/>
        <w:t>/*</w:t>
      </w:r>
    </w:p>
    <w:p w:rsidR="001F23AA" w:rsidRPr="001F23AA" w:rsidRDefault="001F23AA" w:rsidP="001F23AA">
      <w:pPr>
        <w:pStyle w:val="a6"/>
        <w:rPr>
          <w:lang w:val="en-US"/>
        </w:rPr>
      </w:pPr>
      <w:r w:rsidRPr="001F23AA">
        <w:rPr>
          <w:lang w:val="en-US"/>
        </w:rPr>
        <w:tab/>
        <w:t xml:space="preserve"> * </w:t>
      </w:r>
      <w:r w:rsidRPr="001F23AA">
        <w:rPr>
          <w:lang w:val="en-US"/>
        </w:rPr>
        <w:t>释放</w:t>
      </w:r>
      <w:r w:rsidRPr="001F23AA">
        <w:rPr>
          <w:lang w:val="en-US"/>
        </w:rPr>
        <w:t xml:space="preserve"> GPIO</w:t>
      </w:r>
    </w:p>
    <w:p w:rsidR="001F23AA" w:rsidRPr="001F23AA" w:rsidRDefault="001F23AA" w:rsidP="001F23AA">
      <w:pPr>
        <w:pStyle w:val="a6"/>
        <w:rPr>
          <w:lang w:val="en-US"/>
        </w:rPr>
      </w:pPr>
      <w:r w:rsidRPr="001F23AA">
        <w:rPr>
          <w:lang w:val="en-US"/>
        </w:rPr>
        <w:tab/>
        <w:t xml:space="preserve"> */</w:t>
      </w:r>
    </w:p>
    <w:p w:rsidR="001F23AA" w:rsidRPr="001F23AA" w:rsidRDefault="001F23AA" w:rsidP="001F23AA">
      <w:pPr>
        <w:pStyle w:val="a6"/>
        <w:rPr>
          <w:lang w:val="en-US"/>
        </w:rPr>
      </w:pPr>
      <w:r w:rsidRPr="001F23AA">
        <w:rPr>
          <w:lang w:val="en-US"/>
        </w:rPr>
        <w:tab/>
        <w:t>API_InterVectorDisconnect((ULONG)iIrqNum,</w:t>
      </w:r>
    </w:p>
    <w:p w:rsidR="001F23AA" w:rsidRPr="001F23AA" w:rsidRDefault="001F23AA" w:rsidP="001F23AA">
      <w:pPr>
        <w:pStyle w:val="a6"/>
        <w:rPr>
          <w:lang w:val="en-US"/>
        </w:rPr>
      </w:pPr>
      <w:r w:rsidRPr="001F23AA">
        <w:rPr>
          <w:lang w:val="en-US"/>
        </w:rPr>
        <w:tab/>
      </w:r>
      <w:r w:rsidRPr="001F23AA">
        <w:rPr>
          <w:lang w:val="en-US"/>
        </w:rPr>
        <w:tab/>
      </w:r>
      <w:r w:rsidRPr="001F23AA">
        <w:rPr>
          <w:lang w:val="en-US"/>
        </w:rPr>
        <w:tab/>
      </w:r>
      <w:r w:rsidRPr="001F23AA">
        <w:rPr>
          <w:lang w:val="en-US"/>
        </w:rPr>
        <w:tab/>
      </w:r>
      <w:r w:rsidRPr="001F23AA">
        <w:rPr>
          <w:lang w:val="en-US"/>
        </w:rPr>
        <w:tab/>
      </w:r>
      <w:r w:rsidRPr="001F23AA">
        <w:rPr>
          <w:lang w:val="en-US"/>
        </w:rPr>
        <w:tab/>
      </w:r>
      <w:r w:rsidRPr="001F23AA">
        <w:rPr>
          <w:lang w:val="en-US"/>
        </w:rPr>
        <w:tab/>
        <w:t xml:space="preserve">   (PINT_SVR_ROUTINE)GpioIsr,</w:t>
      </w:r>
    </w:p>
    <w:p w:rsidR="001F23AA" w:rsidRPr="001F23AA" w:rsidRDefault="001F23AA" w:rsidP="001F23AA">
      <w:pPr>
        <w:pStyle w:val="a6"/>
        <w:rPr>
          <w:lang w:val="en-US"/>
        </w:rPr>
      </w:pPr>
      <w:r w:rsidRPr="001F23AA">
        <w:rPr>
          <w:lang w:val="en-US"/>
        </w:rPr>
        <w:tab/>
      </w:r>
      <w:r w:rsidRPr="001F23AA">
        <w:rPr>
          <w:lang w:val="en-US"/>
        </w:rPr>
        <w:tab/>
      </w:r>
      <w:r w:rsidRPr="001F23AA">
        <w:rPr>
          <w:lang w:val="en-US"/>
        </w:rPr>
        <w:tab/>
      </w:r>
      <w:r w:rsidRPr="001F23AA">
        <w:rPr>
          <w:lang w:val="en-US"/>
        </w:rPr>
        <w:tab/>
      </w:r>
      <w:r w:rsidRPr="001F23AA">
        <w:rPr>
          <w:lang w:val="en-US"/>
        </w:rPr>
        <w:tab/>
      </w:r>
      <w:r w:rsidRPr="001F23AA">
        <w:rPr>
          <w:lang w:val="en-US"/>
        </w:rPr>
        <w:tab/>
      </w:r>
      <w:r w:rsidRPr="001F23AA">
        <w:rPr>
          <w:lang w:val="en-US"/>
        </w:rPr>
        <w:tab/>
        <w:t xml:space="preserve">   (PVOID)KEY_NUM);</w:t>
      </w:r>
    </w:p>
    <w:p w:rsidR="001F23AA" w:rsidRPr="001F23AA" w:rsidRDefault="001F23AA" w:rsidP="001F23AA">
      <w:pPr>
        <w:pStyle w:val="a6"/>
        <w:rPr>
          <w:lang w:val="en-US"/>
        </w:rPr>
      </w:pPr>
    </w:p>
    <w:p w:rsidR="001F23AA" w:rsidRPr="001F23AA" w:rsidRDefault="001F23AA" w:rsidP="001F23AA">
      <w:pPr>
        <w:pStyle w:val="a6"/>
        <w:rPr>
          <w:lang w:val="en-US"/>
        </w:rPr>
      </w:pPr>
      <w:r w:rsidRPr="001F23AA">
        <w:rPr>
          <w:lang w:val="en-US"/>
        </w:rPr>
        <w:tab/>
        <w:t>API_GpioFree(LED_NUM);</w:t>
      </w:r>
    </w:p>
    <w:p w:rsidR="001F23AA" w:rsidRPr="001F23AA" w:rsidRDefault="001F23AA" w:rsidP="001F23AA">
      <w:pPr>
        <w:pStyle w:val="a6"/>
        <w:rPr>
          <w:lang w:val="en-US"/>
        </w:rPr>
      </w:pPr>
      <w:r w:rsidRPr="001F23AA">
        <w:rPr>
          <w:lang w:val="en-US"/>
        </w:rPr>
        <w:tab/>
        <w:t>API_GpioFree(KEY_NUM);</w:t>
      </w:r>
    </w:p>
    <w:p w:rsidR="001F23AA" w:rsidRPr="001F23AA" w:rsidRDefault="001F23AA" w:rsidP="001F23AA">
      <w:pPr>
        <w:pStyle w:val="a6"/>
        <w:rPr>
          <w:lang w:val="en-US"/>
        </w:rPr>
      </w:pPr>
    </w:p>
    <w:p w:rsidR="001F23AA" w:rsidRPr="001F23AA" w:rsidRDefault="001F23AA" w:rsidP="001F23AA">
      <w:pPr>
        <w:pStyle w:val="a6"/>
        <w:rPr>
          <w:lang w:val="en-US"/>
        </w:rPr>
      </w:pPr>
      <w:r w:rsidRPr="001F23AA">
        <w:rPr>
          <w:lang w:val="en-US"/>
        </w:rPr>
        <w:t xml:space="preserve">    return  (NULL);</w:t>
      </w:r>
    </w:p>
    <w:p w:rsidR="001F23AA" w:rsidRPr="001F23AA" w:rsidRDefault="001F23AA" w:rsidP="001F23AA">
      <w:pPr>
        <w:pStyle w:val="a6"/>
        <w:rPr>
          <w:lang w:val="en-US"/>
        </w:rPr>
      </w:pPr>
      <w:r w:rsidRPr="001F23AA">
        <w:rPr>
          <w:lang w:val="en-US"/>
        </w:rPr>
        <w:t>}</w:t>
      </w:r>
    </w:p>
    <w:p w:rsidR="001F23AA" w:rsidRPr="001F23AA" w:rsidRDefault="001F23AA" w:rsidP="001F23AA">
      <w:pPr>
        <w:pStyle w:val="a6"/>
        <w:rPr>
          <w:lang w:val="en-US"/>
        </w:rPr>
      </w:pPr>
      <w:r w:rsidRPr="001F23AA">
        <w:rPr>
          <w:lang w:val="en-US"/>
        </w:rPr>
        <w:t>/******************************************************************************</w:t>
      </w:r>
    </w:p>
    <w:p w:rsidR="001F23AA" w:rsidRPr="001F23AA" w:rsidRDefault="001F23AA" w:rsidP="001F23AA">
      <w:pPr>
        <w:pStyle w:val="a6"/>
        <w:rPr>
          <w:lang w:val="en-US"/>
        </w:rPr>
      </w:pPr>
      <w:r w:rsidRPr="001F23AA">
        <w:rPr>
          <w:lang w:val="en-US"/>
        </w:rPr>
        <w:t xml:space="preserve">** </w:t>
      </w:r>
      <w:r w:rsidRPr="001F23AA">
        <w:rPr>
          <w:lang w:val="en-US"/>
        </w:rPr>
        <w:t>函数名称</w:t>
      </w:r>
      <w:r w:rsidRPr="001F23AA">
        <w:rPr>
          <w:lang w:val="en-US"/>
        </w:rPr>
        <w:t>: module_init</w:t>
      </w:r>
    </w:p>
    <w:p w:rsidR="001F23AA" w:rsidRPr="001F23AA" w:rsidRDefault="001F23AA" w:rsidP="001F23AA">
      <w:pPr>
        <w:pStyle w:val="a6"/>
        <w:rPr>
          <w:lang w:val="en-US"/>
        </w:rPr>
      </w:pPr>
      <w:r w:rsidRPr="001F23AA">
        <w:rPr>
          <w:lang w:val="en-US"/>
        </w:rPr>
        <w:t xml:space="preserve">** </w:t>
      </w:r>
      <w:r w:rsidRPr="001F23AA">
        <w:rPr>
          <w:lang w:val="en-US"/>
        </w:rPr>
        <w:t>功能描述</w:t>
      </w:r>
      <w:r w:rsidRPr="001F23AA">
        <w:rPr>
          <w:lang w:val="en-US"/>
        </w:rPr>
        <w:t xml:space="preserve">: </w:t>
      </w:r>
      <w:r w:rsidRPr="001F23AA">
        <w:rPr>
          <w:lang w:val="en-US"/>
        </w:rPr>
        <w:t>模块安装函数</w:t>
      </w:r>
    </w:p>
    <w:p w:rsidR="001F23AA" w:rsidRPr="001F23AA" w:rsidRDefault="001F23AA" w:rsidP="001F23AA">
      <w:pPr>
        <w:pStyle w:val="a6"/>
        <w:rPr>
          <w:lang w:val="en-US"/>
        </w:rPr>
      </w:pPr>
      <w:r w:rsidRPr="001F23AA">
        <w:rPr>
          <w:lang w:val="en-US"/>
        </w:rPr>
        <w:t>***********************************************</w:t>
      </w:r>
      <w:r>
        <w:rPr>
          <w:lang w:val="en-US"/>
        </w:rPr>
        <w:t>*******************************</w:t>
      </w:r>
      <w:r w:rsidRPr="001F23AA">
        <w:rPr>
          <w:lang w:val="en-US"/>
        </w:rPr>
        <w:t>/</w:t>
      </w:r>
    </w:p>
    <w:p w:rsidR="001F23AA" w:rsidRPr="001F23AA" w:rsidRDefault="001F23AA" w:rsidP="001F23AA">
      <w:pPr>
        <w:pStyle w:val="a6"/>
        <w:rPr>
          <w:lang w:val="en-US"/>
        </w:rPr>
      </w:pPr>
      <w:r w:rsidRPr="001F23AA">
        <w:rPr>
          <w:lang w:val="en-US"/>
        </w:rPr>
        <w:t>void module_init (void)</w:t>
      </w:r>
    </w:p>
    <w:p w:rsidR="001F23AA" w:rsidRPr="001F23AA" w:rsidRDefault="001F23AA" w:rsidP="001F23AA">
      <w:pPr>
        <w:pStyle w:val="a6"/>
        <w:rPr>
          <w:lang w:val="en-US"/>
        </w:rPr>
      </w:pPr>
      <w:r w:rsidRPr="001F23AA">
        <w:rPr>
          <w:lang w:val="en-US"/>
        </w:rPr>
        <w:t>{</w:t>
      </w:r>
    </w:p>
    <w:p w:rsidR="001F23AA" w:rsidRPr="001F23AA" w:rsidRDefault="001F23AA" w:rsidP="001F23AA">
      <w:pPr>
        <w:pStyle w:val="a6"/>
        <w:rPr>
          <w:lang w:val="en-US"/>
        </w:rPr>
      </w:pPr>
      <w:r w:rsidRPr="001F23AA">
        <w:rPr>
          <w:lang w:val="en-US"/>
        </w:rPr>
        <w:tab/>
        <w:t>printk("hello_module init!\n");</w:t>
      </w:r>
    </w:p>
    <w:p w:rsidR="001F23AA" w:rsidRPr="001F23AA" w:rsidRDefault="001F23AA" w:rsidP="001F23AA">
      <w:pPr>
        <w:pStyle w:val="a6"/>
        <w:rPr>
          <w:lang w:val="en-US"/>
        </w:rPr>
      </w:pPr>
    </w:p>
    <w:p w:rsidR="001F23AA" w:rsidRPr="001F23AA" w:rsidRDefault="001F23AA" w:rsidP="001F23AA">
      <w:pPr>
        <w:pStyle w:val="a6"/>
        <w:rPr>
          <w:lang w:val="en-US"/>
        </w:rPr>
      </w:pPr>
      <w:r w:rsidRPr="001F23AA">
        <w:rPr>
          <w:lang w:val="en-US"/>
        </w:rPr>
        <w:tab/>
        <w:t>API_ThreadCreate("t_Key", (PTHREAD_START_ROUTINE)__keyThread, LW_NULL, LW_NULL);</w:t>
      </w:r>
    </w:p>
    <w:p w:rsidR="001F23AA" w:rsidRPr="001F23AA" w:rsidRDefault="001F23AA" w:rsidP="001F23AA">
      <w:pPr>
        <w:pStyle w:val="a6"/>
        <w:rPr>
          <w:lang w:val="en-US"/>
        </w:rPr>
      </w:pPr>
      <w:r w:rsidRPr="001F23AA">
        <w:rPr>
          <w:lang w:val="en-US"/>
        </w:rPr>
        <w:t>}</w:t>
      </w:r>
    </w:p>
    <w:p w:rsidR="001F23AA" w:rsidRPr="001F23AA" w:rsidRDefault="001F23AA" w:rsidP="001F23AA">
      <w:pPr>
        <w:pStyle w:val="a6"/>
        <w:rPr>
          <w:lang w:val="en-US"/>
        </w:rPr>
      </w:pPr>
      <w:r w:rsidRPr="001F23AA">
        <w:rPr>
          <w:lang w:val="en-US"/>
        </w:rPr>
        <w:t>/******************************************************************************</w:t>
      </w:r>
    </w:p>
    <w:p w:rsidR="001F23AA" w:rsidRPr="001F23AA" w:rsidRDefault="001F23AA" w:rsidP="001F23AA">
      <w:pPr>
        <w:pStyle w:val="a6"/>
        <w:rPr>
          <w:lang w:val="en-US"/>
        </w:rPr>
      </w:pPr>
      <w:r w:rsidRPr="001F23AA">
        <w:rPr>
          <w:lang w:val="en-US"/>
        </w:rPr>
        <w:t xml:space="preserve">** </w:t>
      </w:r>
      <w:r w:rsidRPr="001F23AA">
        <w:rPr>
          <w:lang w:val="en-US"/>
        </w:rPr>
        <w:t>函数名称</w:t>
      </w:r>
      <w:r w:rsidRPr="001F23AA">
        <w:rPr>
          <w:lang w:val="en-US"/>
        </w:rPr>
        <w:t>: module_exit</w:t>
      </w:r>
    </w:p>
    <w:p w:rsidR="001F23AA" w:rsidRPr="001F23AA" w:rsidRDefault="001F23AA" w:rsidP="001F23AA">
      <w:pPr>
        <w:pStyle w:val="a6"/>
        <w:rPr>
          <w:lang w:val="en-US"/>
        </w:rPr>
      </w:pPr>
      <w:r w:rsidRPr="001F23AA">
        <w:rPr>
          <w:lang w:val="en-US"/>
        </w:rPr>
        <w:t xml:space="preserve">** </w:t>
      </w:r>
      <w:r w:rsidRPr="001F23AA">
        <w:rPr>
          <w:lang w:val="en-US"/>
        </w:rPr>
        <w:t>功能描述</w:t>
      </w:r>
      <w:r w:rsidRPr="001F23AA">
        <w:rPr>
          <w:lang w:val="en-US"/>
        </w:rPr>
        <w:t xml:space="preserve">: </w:t>
      </w:r>
      <w:r w:rsidRPr="001F23AA">
        <w:rPr>
          <w:lang w:val="en-US"/>
        </w:rPr>
        <w:t>模块退出函数</w:t>
      </w:r>
    </w:p>
    <w:p w:rsidR="001F23AA" w:rsidRPr="001F23AA" w:rsidRDefault="001F23AA" w:rsidP="001F23AA">
      <w:pPr>
        <w:pStyle w:val="a6"/>
        <w:rPr>
          <w:lang w:val="en-US"/>
        </w:rPr>
      </w:pPr>
      <w:r w:rsidRPr="001F23AA">
        <w:rPr>
          <w:lang w:val="en-US"/>
        </w:rPr>
        <w:t>***********************************************</w:t>
      </w:r>
      <w:r>
        <w:rPr>
          <w:lang w:val="en-US"/>
        </w:rPr>
        <w:t>*******************************</w:t>
      </w:r>
      <w:r w:rsidRPr="001F23AA">
        <w:rPr>
          <w:lang w:val="en-US"/>
        </w:rPr>
        <w:t>/</w:t>
      </w:r>
    </w:p>
    <w:p w:rsidR="001F23AA" w:rsidRPr="001F23AA" w:rsidRDefault="001F23AA" w:rsidP="001F23AA">
      <w:pPr>
        <w:pStyle w:val="a6"/>
        <w:rPr>
          <w:lang w:val="en-US"/>
        </w:rPr>
      </w:pPr>
      <w:r w:rsidRPr="001F23AA">
        <w:rPr>
          <w:lang w:val="en-US"/>
        </w:rPr>
        <w:t>void module_exit (void)</w:t>
      </w:r>
    </w:p>
    <w:p w:rsidR="001F23AA" w:rsidRPr="001F23AA" w:rsidRDefault="001F23AA" w:rsidP="001F23AA">
      <w:pPr>
        <w:pStyle w:val="a6"/>
        <w:rPr>
          <w:lang w:val="en-US"/>
        </w:rPr>
      </w:pPr>
      <w:r w:rsidRPr="001F23AA">
        <w:rPr>
          <w:lang w:val="en-US"/>
        </w:rPr>
        <w:t>{</w:t>
      </w:r>
    </w:p>
    <w:p w:rsidR="001F23AA" w:rsidRPr="001F23AA" w:rsidRDefault="001F23AA" w:rsidP="001F23AA">
      <w:pPr>
        <w:pStyle w:val="a6"/>
        <w:rPr>
          <w:lang w:val="en-US"/>
        </w:rPr>
      </w:pPr>
      <w:r w:rsidRPr="001F23AA">
        <w:rPr>
          <w:lang w:val="en-US"/>
        </w:rPr>
        <w:tab/>
        <w:t>printk("hello_module exit!\n");</w:t>
      </w:r>
    </w:p>
    <w:p w:rsidR="001F23AA" w:rsidRPr="001F23AA" w:rsidRDefault="001F23AA" w:rsidP="001F23AA">
      <w:pPr>
        <w:pStyle w:val="a6"/>
        <w:rPr>
          <w:lang w:val="en-US"/>
        </w:rPr>
      </w:pPr>
      <w:r w:rsidRPr="001F23AA">
        <w:rPr>
          <w:lang w:val="en-US"/>
        </w:rPr>
        <w:t>}</w:t>
      </w:r>
    </w:p>
    <w:p w:rsidR="00C73189" w:rsidRPr="00D85B5E" w:rsidRDefault="00C73189" w:rsidP="001F23AA">
      <w:pPr>
        <w:pStyle w:val="3"/>
        <w:numPr>
          <w:ilvl w:val="0"/>
          <w:numId w:val="0"/>
        </w:numPr>
        <w:rPr>
          <w:lang w:val="de-DE"/>
        </w:rPr>
      </w:pPr>
      <w:bookmarkStart w:id="2155" w:name="_Toc469064178"/>
      <w:r>
        <w:rPr>
          <w:rFonts w:hint="eastAsia"/>
        </w:rPr>
        <w:t>实验步骤</w:t>
      </w:r>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p>
    <w:p w:rsidR="00C73189" w:rsidRDefault="00C73189" w:rsidP="008B21AD">
      <w:pPr>
        <w:pStyle w:val="23"/>
        <w:numPr>
          <w:ilvl w:val="0"/>
          <w:numId w:val="26"/>
        </w:numPr>
        <w:spacing w:before="62" w:after="62"/>
        <w:rPr>
          <w:lang w:val="de-DE"/>
        </w:rPr>
      </w:pPr>
      <w:r>
        <w:rPr>
          <w:rFonts w:hint="eastAsia"/>
          <w:lang w:val="de-DE"/>
        </w:rPr>
        <w:t>使用</w:t>
      </w:r>
      <w:r>
        <w:rPr>
          <w:lang w:val="de-DE"/>
        </w:rPr>
        <w:t>RealEvo-IDE</w:t>
      </w:r>
      <w:r>
        <w:rPr>
          <w:rFonts w:hint="eastAsia"/>
          <w:lang w:val="de-DE"/>
        </w:rPr>
        <w:t>打开并编译</w:t>
      </w:r>
      <w:r>
        <w:rPr>
          <w:lang w:val="de-DE"/>
        </w:rPr>
        <w:t>gpio_in_modu</w:t>
      </w:r>
      <w:r>
        <w:rPr>
          <w:rFonts w:hint="eastAsia"/>
          <w:lang w:val="de-DE"/>
        </w:rPr>
        <w:t>工程，将编译后的程序文件上传到</w:t>
      </w:r>
      <w:r w:rsidR="00F761D2">
        <w:rPr>
          <w:rFonts w:hint="eastAsia"/>
          <w:lang w:val="de-DE"/>
        </w:rPr>
        <w:t>验证平台</w:t>
      </w:r>
      <w:r>
        <w:rPr>
          <w:rFonts w:hint="eastAsia"/>
          <w:lang w:val="de-DE"/>
        </w:rPr>
        <w:t>。需要注意的是程序编译后生成的是有后缀的文件</w:t>
      </w:r>
      <w:r>
        <w:rPr>
          <w:lang w:val="de-DE"/>
        </w:rPr>
        <w:t>gpio_in_modu.ko</w:t>
      </w:r>
      <w:r>
        <w:rPr>
          <w:rFonts w:hint="eastAsia"/>
          <w:lang w:val="de-DE"/>
        </w:rPr>
        <w:t>，文件的上传路径也不再是</w:t>
      </w:r>
      <w:r>
        <w:rPr>
          <w:lang w:val="de-DE"/>
        </w:rPr>
        <w:t>/apps</w:t>
      </w:r>
      <w:r>
        <w:rPr>
          <w:rFonts w:hint="eastAsia"/>
          <w:lang w:val="de-DE"/>
        </w:rPr>
        <w:t>目录，而是</w:t>
      </w:r>
      <w:r>
        <w:rPr>
          <w:lang w:val="de-DE"/>
        </w:rPr>
        <w:t>/lib/module</w:t>
      </w:r>
      <w:r>
        <w:rPr>
          <w:rFonts w:hint="eastAsia"/>
          <w:lang w:val="de-DE"/>
        </w:rPr>
        <w:t>目录；</w:t>
      </w:r>
    </w:p>
    <w:p w:rsidR="00C73189" w:rsidRPr="007E73F7" w:rsidRDefault="00C73189" w:rsidP="008B21AD">
      <w:pPr>
        <w:pStyle w:val="23"/>
        <w:numPr>
          <w:ilvl w:val="0"/>
          <w:numId w:val="26"/>
        </w:numPr>
        <w:spacing w:before="62" w:after="62"/>
        <w:rPr>
          <w:lang w:val="de-DE"/>
        </w:rPr>
      </w:pPr>
      <w:r>
        <w:rPr>
          <w:rFonts w:hint="eastAsia"/>
          <w:lang w:val="de-DE"/>
        </w:rPr>
        <w:t>装载内核模块（执行程序）；</w:t>
      </w:r>
    </w:p>
    <w:p w:rsidR="00C73189" w:rsidRPr="00D02F07" w:rsidRDefault="00C73189" w:rsidP="001D0F41">
      <w:pPr>
        <w:pStyle w:val="a6"/>
      </w:pPr>
      <w:r w:rsidRPr="00D02F07">
        <w:lastRenderedPageBreak/>
        <w:t>[root@sylixos_station:/</w:t>
      </w:r>
      <w:r>
        <w:t>lib/modules]# modulereg gpio_in</w:t>
      </w:r>
      <w:r w:rsidRPr="00D02F07">
        <w:t>_modu.ko</w:t>
      </w:r>
    </w:p>
    <w:p w:rsidR="00C73189" w:rsidRPr="00460B76" w:rsidRDefault="00C73189" w:rsidP="001D0F41">
      <w:pPr>
        <w:pStyle w:val="a6"/>
        <w:rPr>
          <w:lang w:val="en-US"/>
        </w:rPr>
      </w:pPr>
      <w:r w:rsidRPr="00460B76">
        <w:rPr>
          <w:lang w:val="en-US"/>
        </w:rPr>
        <w:t>hello_moudle init!</w:t>
      </w:r>
    </w:p>
    <w:p w:rsidR="00C73189" w:rsidRPr="00460B76" w:rsidRDefault="00C73189" w:rsidP="00F46F6D">
      <w:pPr>
        <w:pStyle w:val="a6"/>
        <w:rPr>
          <w:lang w:val="en-US"/>
        </w:rPr>
      </w:pPr>
      <w:r w:rsidRPr="00460B76">
        <w:rPr>
          <w:lang w:val="en-US"/>
        </w:rPr>
        <w:t>gpio_in_modu.ko register ok, handle 0x2468a440</w:t>
      </w:r>
    </w:p>
    <w:p w:rsidR="00C73189" w:rsidRDefault="00C73189" w:rsidP="008B21AD">
      <w:pPr>
        <w:pStyle w:val="23"/>
        <w:numPr>
          <w:ilvl w:val="0"/>
          <w:numId w:val="26"/>
        </w:numPr>
        <w:spacing w:before="62" w:after="62"/>
        <w:rPr>
          <w:lang w:val="de-DE"/>
        </w:rPr>
      </w:pPr>
      <w:r>
        <w:rPr>
          <w:rFonts w:hint="eastAsia"/>
          <w:lang w:val="de-DE"/>
        </w:rPr>
        <w:t>验证中断响应；</w:t>
      </w:r>
    </w:p>
    <w:p w:rsidR="00C73189" w:rsidRDefault="00C73189" w:rsidP="00EA770A">
      <w:pPr>
        <w:pStyle w:val="23"/>
        <w:spacing w:before="62" w:after="62"/>
        <w:ind w:left="420" w:firstLine="0"/>
        <w:rPr>
          <w:lang w:val="de-DE"/>
        </w:rPr>
      </w:pPr>
      <w:r>
        <w:rPr>
          <w:rFonts w:hint="eastAsia"/>
          <w:lang w:val="de-DE"/>
        </w:rPr>
        <w:t>不断按下</w:t>
      </w:r>
      <w:r>
        <w:rPr>
          <w:lang w:val="de-DE"/>
        </w:rPr>
        <w:t>Key</w:t>
      </w:r>
      <w:r w:rsidR="005F19DD">
        <w:rPr>
          <w:lang w:val="de-DE"/>
        </w:rPr>
        <w:t>1</w:t>
      </w:r>
      <w:r>
        <w:rPr>
          <w:rFonts w:hint="eastAsia"/>
          <w:lang w:val="de-DE"/>
        </w:rPr>
        <w:t>，观察</w:t>
      </w:r>
      <w:r>
        <w:rPr>
          <w:lang w:val="de-DE"/>
        </w:rPr>
        <w:t>LED</w:t>
      </w:r>
      <w:r w:rsidR="00960E94">
        <w:rPr>
          <w:lang w:val="de-DE"/>
        </w:rPr>
        <w:t>1</w:t>
      </w:r>
      <w:r>
        <w:rPr>
          <w:rFonts w:hint="eastAsia"/>
          <w:lang w:val="de-DE"/>
        </w:rPr>
        <w:t>的反应，</w:t>
      </w:r>
      <w:r>
        <w:rPr>
          <w:lang w:val="de-DE"/>
        </w:rPr>
        <w:t>LED</w:t>
      </w:r>
      <w:r w:rsidR="00960E94">
        <w:rPr>
          <w:lang w:val="de-DE"/>
        </w:rPr>
        <w:t>1</w:t>
      </w:r>
      <w:r>
        <w:rPr>
          <w:rFonts w:hint="eastAsia"/>
          <w:lang w:val="de-DE"/>
        </w:rPr>
        <w:t>会在按压</w:t>
      </w:r>
      <w:r w:rsidR="003B26DD">
        <w:rPr>
          <w:lang w:val="de-DE"/>
        </w:rPr>
        <w:t>Key1</w:t>
      </w:r>
      <w:r>
        <w:rPr>
          <w:rFonts w:hint="eastAsia"/>
          <w:lang w:val="de-DE"/>
        </w:rPr>
        <w:t>时闪烁。</w:t>
      </w:r>
    </w:p>
    <w:p w:rsidR="00C73189" w:rsidRDefault="00C73189" w:rsidP="008B21AD">
      <w:pPr>
        <w:pStyle w:val="23"/>
        <w:numPr>
          <w:ilvl w:val="0"/>
          <w:numId w:val="26"/>
        </w:numPr>
        <w:spacing w:before="62" w:after="62"/>
        <w:rPr>
          <w:lang w:val="de-DE"/>
        </w:rPr>
      </w:pPr>
      <w:r>
        <w:rPr>
          <w:rFonts w:hint="eastAsia"/>
          <w:lang w:val="de-DE"/>
        </w:rPr>
        <w:t>卸载内核模块。</w:t>
      </w:r>
    </w:p>
    <w:p w:rsidR="00C73189" w:rsidRDefault="00C73189" w:rsidP="00EA770A">
      <w:pPr>
        <w:pStyle w:val="23"/>
        <w:spacing w:before="62" w:after="62"/>
        <w:ind w:left="360" w:firstLine="0"/>
        <w:rPr>
          <w:lang w:val="de-DE"/>
        </w:rPr>
      </w:pPr>
      <w:r>
        <w:rPr>
          <w:rFonts w:hint="eastAsia"/>
          <w:lang w:val="de-DE"/>
        </w:rPr>
        <w:t>程序执行时间为</w:t>
      </w:r>
      <w:r>
        <w:rPr>
          <w:lang w:val="de-DE"/>
        </w:rPr>
        <w:t>60s</w:t>
      </w:r>
      <w:r>
        <w:rPr>
          <w:rFonts w:hint="eastAsia"/>
          <w:lang w:val="de-DE"/>
        </w:rPr>
        <w:t>，</w:t>
      </w:r>
      <w:r>
        <w:rPr>
          <w:lang w:val="de-DE"/>
        </w:rPr>
        <w:t>60s</w:t>
      </w:r>
      <w:r>
        <w:rPr>
          <w:rFonts w:hint="eastAsia"/>
          <w:lang w:val="de-DE"/>
        </w:rPr>
        <w:t>后需要将内核模块从内核卸载掉。</w:t>
      </w:r>
    </w:p>
    <w:p w:rsidR="00C73189" w:rsidRDefault="00C73189" w:rsidP="001D0F41">
      <w:pPr>
        <w:pStyle w:val="a6"/>
        <w:rPr>
          <w:lang w:val="en-US"/>
        </w:rPr>
      </w:pPr>
      <w:r w:rsidRPr="00460B76">
        <w:rPr>
          <w:lang w:val="en-US"/>
        </w:rPr>
        <w:t>[root@sylixos_station:/lib/modules]# moduleunreg 0x2468a440</w:t>
      </w:r>
    </w:p>
    <w:p w:rsidR="00C73189" w:rsidRPr="000C1270" w:rsidRDefault="00C73189" w:rsidP="001D0F41">
      <w:pPr>
        <w:pStyle w:val="3"/>
        <w:numPr>
          <w:ilvl w:val="0"/>
          <w:numId w:val="0"/>
        </w:numPr>
      </w:pPr>
      <w:bookmarkStart w:id="2156" w:name="_Toc428867588"/>
      <w:bookmarkStart w:id="2157" w:name="_Toc429221109"/>
      <w:bookmarkStart w:id="2158" w:name="_Toc431109830"/>
      <w:bookmarkStart w:id="2159" w:name="_Toc432271143"/>
      <w:bookmarkStart w:id="2160" w:name="_Toc432317484"/>
      <w:bookmarkStart w:id="2161" w:name="_Toc469064179"/>
      <w:r>
        <w:rPr>
          <w:rFonts w:hint="eastAsia"/>
        </w:rPr>
        <w:t>扩展实验</w:t>
      </w:r>
      <w:bookmarkEnd w:id="2156"/>
      <w:bookmarkEnd w:id="2157"/>
      <w:bookmarkEnd w:id="2158"/>
      <w:bookmarkEnd w:id="2159"/>
      <w:bookmarkEnd w:id="2160"/>
      <w:bookmarkEnd w:id="2161"/>
    </w:p>
    <w:p w:rsidR="00A21862" w:rsidRDefault="00C73189" w:rsidP="00DD0DB9">
      <w:pPr>
        <w:pStyle w:val="a"/>
        <w:numPr>
          <w:ilvl w:val="0"/>
          <w:numId w:val="0"/>
        </w:numPr>
        <w:ind w:left="839" w:hanging="419"/>
      </w:pPr>
      <w:r>
        <w:rPr>
          <w:rFonts w:hint="eastAsia"/>
        </w:rPr>
        <w:t>无。</w:t>
      </w:r>
    </w:p>
    <w:p w:rsidR="00C73189" w:rsidRPr="00DD0DB9" w:rsidRDefault="00A21862" w:rsidP="00DD0DB9">
      <w:pPr>
        <w:pStyle w:val="a"/>
        <w:numPr>
          <w:ilvl w:val="0"/>
          <w:numId w:val="0"/>
        </w:numPr>
        <w:ind w:left="839" w:hanging="419"/>
      </w:pPr>
      <w:r>
        <w:br w:type="page"/>
      </w:r>
    </w:p>
    <w:p w:rsidR="00C73189" w:rsidRPr="000C1270" w:rsidRDefault="00C73189" w:rsidP="00C5367F">
      <w:pPr>
        <w:pStyle w:val="20"/>
        <w:numPr>
          <w:ilvl w:val="0"/>
          <w:numId w:val="0"/>
        </w:numPr>
      </w:pPr>
      <w:bookmarkStart w:id="2162" w:name="_Toc469064180"/>
      <w:r>
        <w:rPr>
          <w:rFonts w:hint="eastAsia"/>
        </w:rPr>
        <w:t>实验四</w:t>
      </w:r>
      <w:r>
        <w:t xml:space="preserve">  LED</w:t>
      </w:r>
      <w:r>
        <w:rPr>
          <w:rFonts w:hint="eastAsia"/>
        </w:rPr>
        <w:t>驱动编写实验</w:t>
      </w:r>
      <w:bookmarkEnd w:id="2162"/>
    </w:p>
    <w:p w:rsidR="00C73189" w:rsidRPr="007C6C4C" w:rsidRDefault="00C73189" w:rsidP="00EA770A">
      <w:pPr>
        <w:pStyle w:val="23"/>
        <w:spacing w:before="62" w:after="62"/>
        <w:ind w:firstLine="0"/>
      </w:pPr>
    </w:p>
    <w:p w:rsidR="00C73189" w:rsidRPr="000C1270" w:rsidRDefault="00C73189" w:rsidP="00C5367F">
      <w:pPr>
        <w:pStyle w:val="3"/>
        <w:numPr>
          <w:ilvl w:val="0"/>
          <w:numId w:val="0"/>
        </w:numPr>
      </w:pPr>
      <w:bookmarkStart w:id="2163" w:name="_Toc424217425"/>
      <w:bookmarkStart w:id="2164" w:name="_Toc424654973"/>
      <w:bookmarkStart w:id="2165" w:name="_Toc424721656"/>
      <w:bookmarkStart w:id="2166" w:name="_Toc424909070"/>
      <w:bookmarkStart w:id="2167" w:name="_Toc424912356"/>
      <w:bookmarkStart w:id="2168" w:name="_Toc425414031"/>
      <w:bookmarkStart w:id="2169" w:name="_Toc427939340"/>
      <w:bookmarkStart w:id="2170" w:name="_Toc427940845"/>
      <w:bookmarkStart w:id="2171" w:name="_Toc427941783"/>
      <w:bookmarkStart w:id="2172" w:name="_Toc428704964"/>
      <w:bookmarkStart w:id="2173" w:name="_Toc428867590"/>
      <w:bookmarkStart w:id="2174" w:name="_Toc429221111"/>
      <w:bookmarkStart w:id="2175" w:name="_Toc431109832"/>
      <w:bookmarkStart w:id="2176" w:name="_Toc432271145"/>
      <w:bookmarkStart w:id="2177" w:name="_Toc432317486"/>
      <w:bookmarkStart w:id="2178" w:name="_Toc469064181"/>
      <w:r>
        <w:rPr>
          <w:rFonts w:hint="eastAsia"/>
        </w:rPr>
        <w:t>实验目的</w:t>
      </w:r>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p>
    <w:p w:rsidR="00C73189" w:rsidRPr="003E6B62" w:rsidRDefault="00C73189" w:rsidP="003E6B62">
      <w:pPr>
        <w:pStyle w:val="a"/>
      </w:pPr>
      <w:r w:rsidRPr="003E6B62">
        <w:rPr>
          <w:rFonts w:hint="eastAsia"/>
        </w:rPr>
        <w:t>了解以内核模块的方式编写驱动的方法及驱动</w:t>
      </w:r>
      <w:r>
        <w:rPr>
          <w:rFonts w:hint="eastAsia"/>
        </w:rPr>
        <w:t>的</w:t>
      </w:r>
      <w:r w:rsidRPr="003E6B62">
        <w:rPr>
          <w:rFonts w:hint="eastAsia"/>
        </w:rPr>
        <w:t>使用</w:t>
      </w:r>
    </w:p>
    <w:p w:rsidR="00C73189" w:rsidRPr="000C1270" w:rsidRDefault="00C73189" w:rsidP="00C5367F">
      <w:pPr>
        <w:pStyle w:val="3"/>
        <w:numPr>
          <w:ilvl w:val="0"/>
          <w:numId w:val="0"/>
        </w:numPr>
      </w:pPr>
      <w:bookmarkStart w:id="2179" w:name="_Toc424217426"/>
      <w:bookmarkStart w:id="2180" w:name="_Toc424654974"/>
      <w:bookmarkStart w:id="2181" w:name="_Toc424721657"/>
      <w:bookmarkStart w:id="2182" w:name="_Toc424909071"/>
      <w:bookmarkStart w:id="2183" w:name="_Toc424912357"/>
      <w:bookmarkStart w:id="2184" w:name="_Toc425414032"/>
      <w:bookmarkStart w:id="2185" w:name="_Toc427939341"/>
      <w:bookmarkStart w:id="2186" w:name="_Toc427940846"/>
      <w:bookmarkStart w:id="2187" w:name="_Toc427941784"/>
      <w:bookmarkStart w:id="2188" w:name="_Toc428704965"/>
      <w:bookmarkStart w:id="2189" w:name="_Toc428867591"/>
      <w:bookmarkStart w:id="2190" w:name="_Toc429221112"/>
      <w:bookmarkStart w:id="2191" w:name="_Toc431109833"/>
      <w:bookmarkStart w:id="2192" w:name="_Toc432271146"/>
      <w:bookmarkStart w:id="2193" w:name="_Toc432317487"/>
      <w:bookmarkStart w:id="2194" w:name="_Toc469064182"/>
      <w:r>
        <w:rPr>
          <w:rFonts w:hint="eastAsia"/>
        </w:rPr>
        <w:t>实验内容</w:t>
      </w:r>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p>
    <w:p w:rsidR="00C73189" w:rsidRPr="003E6B62" w:rsidRDefault="00C73189" w:rsidP="003E6B62">
      <w:pPr>
        <w:pStyle w:val="a"/>
      </w:pPr>
      <w:r w:rsidRPr="003E6B62">
        <w:rPr>
          <w:rFonts w:hint="eastAsia"/>
        </w:rPr>
        <w:t>阅读</w:t>
      </w:r>
      <w:r w:rsidRPr="003E6B62">
        <w:t>led_drv_modu.c</w:t>
      </w:r>
      <w:r w:rsidRPr="003E6B62">
        <w:rPr>
          <w:rFonts w:hint="eastAsia"/>
        </w:rPr>
        <w:t>文件，了解内核模块编写驱动的方法</w:t>
      </w:r>
    </w:p>
    <w:p w:rsidR="00C73189" w:rsidRPr="003E6B62" w:rsidRDefault="00C73189" w:rsidP="003E6B62">
      <w:pPr>
        <w:pStyle w:val="a"/>
      </w:pPr>
      <w:r w:rsidRPr="003E6B62">
        <w:rPr>
          <w:rFonts w:hint="eastAsia"/>
        </w:rPr>
        <w:t>阅读</w:t>
      </w:r>
      <w:r w:rsidRPr="003E6B62">
        <w:t>led_drv_use.c</w:t>
      </w:r>
      <w:r w:rsidRPr="003E6B62">
        <w:rPr>
          <w:rFonts w:hint="eastAsia"/>
        </w:rPr>
        <w:t>文件，掌握使用文件</w:t>
      </w:r>
      <w:r w:rsidRPr="003E6B62">
        <w:t>IO</w:t>
      </w:r>
      <w:r w:rsidRPr="003E6B62">
        <w:rPr>
          <w:rFonts w:hint="eastAsia"/>
        </w:rPr>
        <w:t>函数操作</w:t>
      </w:r>
      <w:r w:rsidRPr="003E6B62">
        <w:t>LED</w:t>
      </w:r>
      <w:r w:rsidRPr="003E6B62">
        <w:rPr>
          <w:rFonts w:hint="eastAsia"/>
        </w:rPr>
        <w:t>的方法</w:t>
      </w:r>
    </w:p>
    <w:p w:rsidR="00C73189" w:rsidRPr="007C6C4C" w:rsidRDefault="00C73189" w:rsidP="003E6B62">
      <w:pPr>
        <w:pStyle w:val="a"/>
      </w:pPr>
      <w:r w:rsidRPr="003E6B62">
        <w:rPr>
          <w:rFonts w:hint="eastAsia"/>
        </w:rPr>
        <w:t>在</w:t>
      </w:r>
      <w:r>
        <w:t>RealEvo-IDE</w:t>
      </w:r>
      <w:r w:rsidRPr="003E6B62">
        <w:rPr>
          <w:rFonts w:hint="eastAsia"/>
        </w:rPr>
        <w:t>打开并编译</w:t>
      </w:r>
      <w:r w:rsidRPr="003E6B62">
        <w:t>led_drv_modu</w:t>
      </w:r>
      <w:r w:rsidRPr="003E6B62">
        <w:rPr>
          <w:rFonts w:hint="eastAsia"/>
        </w:rPr>
        <w:t>、</w:t>
      </w:r>
      <w:r w:rsidRPr="003E6B62">
        <w:t>led_drv_use</w:t>
      </w:r>
      <w:r w:rsidRPr="003E6B62">
        <w:rPr>
          <w:rFonts w:hint="eastAsia"/>
        </w:rPr>
        <w:t>工程，并将程序上传到</w:t>
      </w:r>
      <w:r w:rsidR="00F761D2">
        <w:rPr>
          <w:rFonts w:hint="eastAsia"/>
        </w:rPr>
        <w:t>验证平台</w:t>
      </w:r>
      <w:r w:rsidRPr="003E6B62">
        <w:rPr>
          <w:rFonts w:hint="eastAsia"/>
        </w:rPr>
        <w:t>运行查</w:t>
      </w:r>
      <w:r>
        <w:rPr>
          <w:rFonts w:hint="eastAsia"/>
        </w:rPr>
        <w:t>看效果</w:t>
      </w:r>
    </w:p>
    <w:p w:rsidR="00C73189" w:rsidRPr="000C1270" w:rsidRDefault="00C73189" w:rsidP="00C5367F">
      <w:pPr>
        <w:pStyle w:val="3"/>
        <w:numPr>
          <w:ilvl w:val="0"/>
          <w:numId w:val="0"/>
        </w:numPr>
      </w:pPr>
      <w:bookmarkStart w:id="2195" w:name="_Toc424217427"/>
      <w:bookmarkStart w:id="2196" w:name="_Toc424654975"/>
      <w:bookmarkStart w:id="2197" w:name="_Toc424721658"/>
      <w:bookmarkStart w:id="2198" w:name="_Toc424909072"/>
      <w:bookmarkStart w:id="2199" w:name="_Toc424912358"/>
      <w:bookmarkStart w:id="2200" w:name="_Toc425414033"/>
      <w:bookmarkStart w:id="2201" w:name="_Toc427939342"/>
      <w:bookmarkStart w:id="2202" w:name="_Toc427940847"/>
      <w:bookmarkStart w:id="2203" w:name="_Toc427941785"/>
      <w:bookmarkStart w:id="2204" w:name="_Toc428704966"/>
      <w:bookmarkStart w:id="2205" w:name="_Toc428867592"/>
      <w:bookmarkStart w:id="2206" w:name="_Toc429221113"/>
      <w:bookmarkStart w:id="2207" w:name="_Toc431109834"/>
      <w:bookmarkStart w:id="2208" w:name="_Toc432271147"/>
      <w:bookmarkStart w:id="2209" w:name="_Toc432317488"/>
      <w:bookmarkStart w:id="2210" w:name="_Toc469064183"/>
      <w:r>
        <w:rPr>
          <w:rFonts w:hint="eastAsia"/>
        </w:rPr>
        <w:t>实验环境</w:t>
      </w:r>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p>
    <w:p w:rsidR="00C73189" w:rsidRPr="003E6B62" w:rsidRDefault="00C73189" w:rsidP="003E6B62">
      <w:pPr>
        <w:pStyle w:val="a"/>
      </w:pPr>
      <w:r w:rsidRPr="003E6B62">
        <w:rPr>
          <w:rFonts w:hint="eastAsia"/>
        </w:rPr>
        <w:t>硬件：已经部署</w:t>
      </w:r>
      <w:r w:rsidRPr="003E6B62">
        <w:t>SylixOS</w:t>
      </w:r>
      <w:r w:rsidRPr="003E6B62">
        <w:rPr>
          <w:rFonts w:hint="eastAsia"/>
        </w:rPr>
        <w:t>操作系统的</w:t>
      </w:r>
      <w:r w:rsidR="00F761D2">
        <w:rPr>
          <w:rFonts w:hint="eastAsia"/>
        </w:rPr>
        <w:t>验证平台</w:t>
      </w:r>
      <w:r w:rsidRPr="003E6B62">
        <w:rPr>
          <w:rFonts w:hint="eastAsia"/>
        </w:rPr>
        <w:t>，一台</w:t>
      </w:r>
      <w:r w:rsidRPr="003E6B62">
        <w:t>PC</w:t>
      </w:r>
      <w:r w:rsidRPr="003E6B62">
        <w:rPr>
          <w:rFonts w:hint="eastAsia"/>
        </w:rPr>
        <w:t>主机</w:t>
      </w:r>
    </w:p>
    <w:p w:rsidR="00C73189" w:rsidRPr="003E6B62" w:rsidRDefault="00C73189" w:rsidP="003E6B62">
      <w:pPr>
        <w:pStyle w:val="a"/>
      </w:pPr>
      <w:r w:rsidRPr="003E6B62">
        <w:rPr>
          <w:rFonts w:hint="eastAsia"/>
        </w:rPr>
        <w:t>软件：</w:t>
      </w:r>
      <w:r>
        <w:t>RealEvo-IDE</w:t>
      </w:r>
      <w:r w:rsidRPr="003E6B62">
        <w:rPr>
          <w:rFonts w:hint="eastAsia"/>
        </w:rPr>
        <w:t>、</w:t>
      </w:r>
      <w:r w:rsidRPr="003E6B62">
        <w:t>putty</w:t>
      </w:r>
    </w:p>
    <w:p w:rsidR="00C73189" w:rsidRPr="000C1270" w:rsidRDefault="00C73189" w:rsidP="00C5367F">
      <w:pPr>
        <w:pStyle w:val="3"/>
        <w:numPr>
          <w:ilvl w:val="0"/>
          <w:numId w:val="0"/>
        </w:numPr>
      </w:pPr>
      <w:bookmarkStart w:id="2211" w:name="_Toc424217428"/>
      <w:bookmarkStart w:id="2212" w:name="_Toc424654976"/>
      <w:bookmarkStart w:id="2213" w:name="_Toc424721659"/>
      <w:bookmarkStart w:id="2214" w:name="_Toc424909073"/>
      <w:bookmarkStart w:id="2215" w:name="_Toc424912359"/>
      <w:bookmarkStart w:id="2216" w:name="_Toc425414034"/>
      <w:bookmarkStart w:id="2217" w:name="_Toc427939343"/>
      <w:bookmarkStart w:id="2218" w:name="_Toc427940848"/>
      <w:bookmarkStart w:id="2219" w:name="_Toc427941786"/>
      <w:bookmarkStart w:id="2220" w:name="_Toc428704967"/>
      <w:bookmarkStart w:id="2221" w:name="_Toc428867593"/>
      <w:bookmarkStart w:id="2222" w:name="_Toc429221114"/>
      <w:bookmarkStart w:id="2223" w:name="_Toc431109835"/>
      <w:bookmarkStart w:id="2224" w:name="_Toc432271148"/>
      <w:bookmarkStart w:id="2225" w:name="_Toc432317489"/>
      <w:bookmarkStart w:id="2226" w:name="_Toc469064184"/>
      <w:r>
        <w:rPr>
          <w:rFonts w:hint="eastAsia"/>
        </w:rPr>
        <w:t>实验原理</w:t>
      </w:r>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p>
    <w:p w:rsidR="00C73189" w:rsidRPr="00B6564D" w:rsidRDefault="00C73189" w:rsidP="00EA770A">
      <w:pPr>
        <w:pStyle w:val="23"/>
        <w:spacing w:before="62" w:after="62"/>
        <w:ind w:firstLine="0"/>
        <w:rPr>
          <w:b/>
        </w:rPr>
      </w:pPr>
      <w:r w:rsidRPr="00DB4A8A">
        <w:rPr>
          <w:b/>
        </w:rPr>
        <w:t>LED</w:t>
      </w:r>
      <w:r>
        <w:rPr>
          <w:rFonts w:hint="eastAsia"/>
          <w:b/>
        </w:rPr>
        <w:t>驱动编写</w:t>
      </w:r>
    </w:p>
    <w:p w:rsidR="00C73189" w:rsidRDefault="00C73189" w:rsidP="00952020">
      <w:pPr>
        <w:pStyle w:val="23"/>
        <w:spacing w:before="62" w:after="62"/>
        <w:ind w:firstLineChars="200"/>
      </w:pPr>
      <w:r>
        <w:rPr>
          <w:rFonts w:hint="eastAsia"/>
        </w:rPr>
        <w:t>通过前面一些</w:t>
      </w:r>
      <w:r>
        <w:t>GPIO</w:t>
      </w:r>
      <w:r>
        <w:rPr>
          <w:rFonts w:hint="eastAsia"/>
        </w:rPr>
        <w:t>相关实验，详细介绍了</w:t>
      </w:r>
      <w:r>
        <w:t>GPIO</w:t>
      </w:r>
      <w:r>
        <w:rPr>
          <w:rFonts w:hint="eastAsia"/>
        </w:rPr>
        <w:t>在用户态和内核态的操作，通过这些实验相信读者已经对如何控制</w:t>
      </w:r>
      <w:r>
        <w:t>LED</w:t>
      </w:r>
      <w:r>
        <w:rPr>
          <w:rFonts w:hint="eastAsia"/>
        </w:rPr>
        <w:t>的亮灭了深入的认识。本实验所讲述的</w:t>
      </w:r>
      <w:r>
        <w:t>LED</w:t>
      </w:r>
      <w:r>
        <w:rPr>
          <w:rFonts w:hint="eastAsia"/>
        </w:rPr>
        <w:t>与前面章节中的</w:t>
      </w:r>
      <w:r>
        <w:t>LED</w:t>
      </w:r>
      <w:r>
        <w:rPr>
          <w:rFonts w:hint="eastAsia"/>
        </w:rPr>
        <w:t>在概念上有所区别。前面实验中如果要控制</w:t>
      </w:r>
      <w:r>
        <w:t>LED</w:t>
      </w:r>
      <w:r>
        <w:rPr>
          <w:rFonts w:hint="eastAsia"/>
        </w:rPr>
        <w:t>需要查找对应的</w:t>
      </w:r>
      <w:r>
        <w:t>GPIO</w:t>
      </w:r>
      <w:r>
        <w:rPr>
          <w:rFonts w:hint="eastAsia"/>
        </w:rPr>
        <w:t>、计算</w:t>
      </w:r>
      <w:r>
        <w:t>GPIO</w:t>
      </w:r>
      <w:r>
        <w:rPr>
          <w:rFonts w:hint="eastAsia"/>
        </w:rPr>
        <w:t>的编号、随后使用</w:t>
      </w:r>
      <w:r>
        <w:t>GPIO</w:t>
      </w:r>
      <w:r>
        <w:rPr>
          <w:rFonts w:hint="eastAsia"/>
        </w:rPr>
        <w:t>操作函数通过控制</w:t>
      </w:r>
      <w:r>
        <w:t>GPIO</w:t>
      </w:r>
      <w:r>
        <w:rPr>
          <w:rFonts w:hint="eastAsia"/>
        </w:rPr>
        <w:t>的输出控制</w:t>
      </w:r>
      <w:r>
        <w:t>LED</w:t>
      </w:r>
      <w:r>
        <w:rPr>
          <w:rFonts w:hint="eastAsia"/>
        </w:rPr>
        <w:t>的亮灭。在本章</w:t>
      </w:r>
      <w:r>
        <w:t>LED</w:t>
      </w:r>
      <w:r>
        <w:rPr>
          <w:rFonts w:hint="eastAsia"/>
        </w:rPr>
        <w:t>是类似</w:t>
      </w:r>
      <w:r>
        <w:fldChar w:fldCharType="begin"/>
      </w:r>
      <w:r>
        <w:instrText xml:space="preserve"> REF _Ref424825019 \r \h </w:instrText>
      </w:r>
      <w:r>
        <w:fldChar w:fldCharType="separate"/>
      </w:r>
      <w:r w:rsidR="00B96029">
        <w:rPr>
          <w:rFonts w:hint="eastAsia"/>
        </w:rPr>
        <w:t>第</w:t>
      </w:r>
      <w:r w:rsidR="00B96029">
        <w:rPr>
          <w:rFonts w:hint="eastAsia"/>
        </w:rPr>
        <w:t>7</w:t>
      </w:r>
      <w:r w:rsidR="00B96029">
        <w:rPr>
          <w:rFonts w:hint="eastAsia"/>
        </w:rPr>
        <w:t>章</w:t>
      </w:r>
      <w:r>
        <w:fldChar w:fldCharType="end"/>
      </w:r>
      <w:r>
        <w:rPr>
          <w:rFonts w:hint="eastAsia"/>
        </w:rPr>
        <w:t>的串口概念，</w:t>
      </w:r>
      <w:r>
        <w:t>LED</w:t>
      </w:r>
      <w:r>
        <w:rPr>
          <w:rFonts w:hint="eastAsia"/>
        </w:rPr>
        <w:t>作为一个独立的设备存在于</w:t>
      </w:r>
      <w:r>
        <w:t>SylixOS</w:t>
      </w:r>
      <w:r>
        <w:rPr>
          <w:rFonts w:hint="eastAsia"/>
        </w:rPr>
        <w:t>中，对</w:t>
      </w:r>
      <w:r>
        <w:t>LED</w:t>
      </w:r>
      <w:r>
        <w:rPr>
          <w:rFonts w:hint="eastAsia"/>
        </w:rPr>
        <w:t>的操作可以不需要了解</w:t>
      </w:r>
      <w:r>
        <w:t>GPIO</w:t>
      </w:r>
      <w:r>
        <w:rPr>
          <w:rFonts w:hint="eastAsia"/>
        </w:rPr>
        <w:t>等内容，只需要使用</w:t>
      </w:r>
      <w:r>
        <w:t>open</w:t>
      </w:r>
      <w:r>
        <w:rPr>
          <w:rFonts w:hint="eastAsia"/>
        </w:rPr>
        <w:t>、</w:t>
      </w:r>
      <w:r>
        <w:t>ioctl</w:t>
      </w:r>
      <w:r>
        <w:rPr>
          <w:rFonts w:hint="eastAsia"/>
        </w:rPr>
        <w:t>、</w:t>
      </w:r>
      <w:r>
        <w:t>close</w:t>
      </w:r>
      <w:r>
        <w:rPr>
          <w:rFonts w:hint="eastAsia"/>
        </w:rPr>
        <w:t>这些函数即可。</w:t>
      </w:r>
    </w:p>
    <w:p w:rsidR="00C73189" w:rsidRDefault="00C73189" w:rsidP="00EA770A">
      <w:pPr>
        <w:pStyle w:val="23"/>
        <w:spacing w:before="62" w:after="62"/>
        <w:ind w:firstLine="0"/>
      </w:pPr>
      <w:r>
        <w:tab/>
        <w:t>LED</w:t>
      </w:r>
      <w:r>
        <w:rPr>
          <w:rFonts w:hint="eastAsia"/>
        </w:rPr>
        <w:t>不具备输入输出功能，因此在驱动的实现中不需要设计</w:t>
      </w:r>
      <w:r>
        <w:t>read</w:t>
      </w:r>
      <w:r>
        <w:rPr>
          <w:rFonts w:hint="eastAsia"/>
        </w:rPr>
        <w:t>、</w:t>
      </w:r>
      <w:r>
        <w:t>write</w:t>
      </w:r>
      <w:r>
        <w:rPr>
          <w:rFonts w:hint="eastAsia"/>
        </w:rPr>
        <w:t>函数。本实验的</w:t>
      </w:r>
      <w:r>
        <w:t>LED</w:t>
      </w:r>
      <w:r>
        <w:rPr>
          <w:rFonts w:hint="eastAsia"/>
        </w:rPr>
        <w:t>驱动，主要实现四个功能函数</w:t>
      </w:r>
      <w:r>
        <w:t>_ledOpen</w:t>
      </w:r>
      <w:r>
        <w:rPr>
          <w:rFonts w:hint="eastAsia"/>
        </w:rPr>
        <w:t>、</w:t>
      </w:r>
      <w:r>
        <w:t>_ledClose</w:t>
      </w:r>
      <w:r>
        <w:rPr>
          <w:rFonts w:hint="eastAsia"/>
        </w:rPr>
        <w:t>、</w:t>
      </w:r>
      <w:r>
        <w:t>_ledIotcl</w:t>
      </w:r>
      <w:r>
        <w:rPr>
          <w:rFonts w:hint="eastAsia"/>
        </w:rPr>
        <w:t>、</w:t>
      </w:r>
      <w:r>
        <w:t>_ledLstat</w:t>
      </w:r>
      <w:r>
        <w:rPr>
          <w:rFonts w:hint="eastAsia"/>
        </w:rPr>
        <w:t>。</w:t>
      </w:r>
    </w:p>
    <w:p w:rsidR="00C73189" w:rsidRDefault="00C73189" w:rsidP="00EA770A">
      <w:pPr>
        <w:pStyle w:val="23"/>
        <w:spacing w:before="62" w:after="62"/>
        <w:ind w:firstLine="0"/>
      </w:pPr>
      <w:r>
        <w:tab/>
      </w:r>
      <w:r>
        <w:rPr>
          <w:rFonts w:hint="eastAsia"/>
        </w:rPr>
        <w:t>在</w:t>
      </w:r>
      <w:r>
        <w:t>ledDrv</w:t>
      </w:r>
      <w:r>
        <w:rPr>
          <w:rFonts w:hint="eastAsia"/>
        </w:rPr>
        <w:t>函数里面，会将</w:t>
      </w:r>
      <w:r>
        <w:t>led</w:t>
      </w:r>
      <w:r>
        <w:rPr>
          <w:rFonts w:hint="eastAsia"/>
        </w:rPr>
        <w:t>相关操作函数与标准文件操作接口进行绑定。</w:t>
      </w:r>
      <w:r>
        <w:t>ledDevCreate</w:t>
      </w:r>
      <w:r>
        <w:rPr>
          <w:rFonts w:hint="eastAsia"/>
        </w:rPr>
        <w:t>函数实现在</w:t>
      </w:r>
      <w:r>
        <w:t>SylixOS</w:t>
      </w:r>
      <w:r>
        <w:rPr>
          <w:rFonts w:hint="eastAsia"/>
        </w:rPr>
        <w:t>下创建</w:t>
      </w:r>
      <w:r>
        <w:t>LED</w:t>
      </w:r>
      <w:r>
        <w:rPr>
          <w:rFonts w:hint="eastAsia"/>
        </w:rPr>
        <w:t>设备。以上两个函数会在</w:t>
      </w:r>
      <w:r>
        <w:t>module_init</w:t>
      </w:r>
      <w:r>
        <w:rPr>
          <w:rFonts w:hint="eastAsia"/>
        </w:rPr>
        <w:t>里调用，即在</w:t>
      </w:r>
      <w:r>
        <w:t>LED</w:t>
      </w:r>
      <w:r>
        <w:rPr>
          <w:rFonts w:hint="eastAsia"/>
        </w:rPr>
        <w:t>驱动内核模块注册时，会绑定文件操作函数并向</w:t>
      </w:r>
      <w:r>
        <w:t>SylixOS</w:t>
      </w:r>
      <w:r>
        <w:rPr>
          <w:rFonts w:hint="eastAsia"/>
        </w:rPr>
        <w:t>注册</w:t>
      </w:r>
      <w:r>
        <w:t>LED</w:t>
      </w:r>
      <w:r>
        <w:rPr>
          <w:rFonts w:hint="eastAsia"/>
        </w:rPr>
        <w:t>设备。同样在内核模块卸载时，需要删除已经注册了的</w:t>
      </w:r>
      <w:r>
        <w:t>LED</w:t>
      </w:r>
      <w:r>
        <w:rPr>
          <w:rFonts w:hint="eastAsia"/>
        </w:rPr>
        <w:t>设备。</w:t>
      </w:r>
    </w:p>
    <w:p w:rsidR="00C73189" w:rsidRDefault="00C73189" w:rsidP="00EA770A">
      <w:pPr>
        <w:pStyle w:val="23"/>
        <w:spacing w:before="62" w:after="62"/>
        <w:ind w:firstLine="0"/>
      </w:pPr>
      <w:r>
        <w:tab/>
      </w:r>
      <w:r>
        <w:rPr>
          <w:rFonts w:hint="eastAsia"/>
        </w:rPr>
        <w:t>在打开设备后，</w:t>
      </w:r>
      <w:r>
        <w:t>_ledOpen</w:t>
      </w:r>
      <w:r>
        <w:rPr>
          <w:rFonts w:hint="eastAsia"/>
        </w:rPr>
        <w:t>函数会创建一个线程</w:t>
      </w:r>
      <w:r>
        <w:t>_ledThread</w:t>
      </w:r>
      <w:r>
        <w:rPr>
          <w:rFonts w:hint="eastAsia"/>
        </w:rPr>
        <w:t>处理与</w:t>
      </w:r>
      <w:r>
        <w:t>LED</w:t>
      </w:r>
      <w:r>
        <w:rPr>
          <w:rFonts w:hint="eastAsia"/>
        </w:rPr>
        <w:t>相对于的</w:t>
      </w:r>
      <w:r>
        <w:t>GPIO</w:t>
      </w:r>
      <w:r>
        <w:rPr>
          <w:rFonts w:hint="eastAsia"/>
        </w:rPr>
        <w:t>操作，使用</w:t>
      </w:r>
      <w:r>
        <w:t>ioctl</w:t>
      </w:r>
      <w:r>
        <w:rPr>
          <w:rFonts w:hint="eastAsia"/>
        </w:rPr>
        <w:t>进行的设置会通过消息队列传入</w:t>
      </w:r>
      <w:r>
        <w:t>_ledThread</w:t>
      </w:r>
      <w:r>
        <w:rPr>
          <w:rFonts w:hint="eastAsia"/>
        </w:rPr>
        <w:t>线程。详细代码如</w:t>
      </w:r>
      <w:r>
        <w:fldChar w:fldCharType="begin"/>
      </w:r>
      <w:r>
        <w:instrText xml:space="preserve"> REF _Ref428796496 \h </w:instrText>
      </w:r>
      <w:r>
        <w:fldChar w:fldCharType="separate"/>
      </w:r>
      <w:r w:rsidR="00B96029">
        <w:rPr>
          <w:rFonts w:hint="eastAsia"/>
        </w:rPr>
        <w:t>程序清单</w:t>
      </w:r>
      <w:r w:rsidR="00B96029">
        <w:t xml:space="preserve"> </w:t>
      </w:r>
      <w:r w:rsidR="00B96029">
        <w:rPr>
          <w:noProof/>
        </w:rPr>
        <w:t>10</w:t>
      </w:r>
      <w:r w:rsidR="00B96029">
        <w:t>.</w:t>
      </w:r>
      <w:r w:rsidR="00B96029">
        <w:rPr>
          <w:noProof/>
        </w:rPr>
        <w:t>4</w:t>
      </w:r>
      <w:r>
        <w:fldChar w:fldCharType="end"/>
      </w:r>
      <w:r>
        <w:rPr>
          <w:rFonts w:hint="eastAsia"/>
        </w:rPr>
        <w:t>。</w:t>
      </w:r>
    </w:p>
    <w:p w:rsidR="00C73189" w:rsidRDefault="00C73189" w:rsidP="00D60A5C">
      <w:pPr>
        <w:pStyle w:val="a8"/>
      </w:pPr>
      <w:bookmarkStart w:id="2227" w:name="_Ref428796496"/>
      <w:r>
        <w:rPr>
          <w:rFonts w:hint="eastAsia"/>
        </w:rPr>
        <w:t>程序清单</w:t>
      </w:r>
      <w:r>
        <w:t xml:space="preserve"> </w:t>
      </w:r>
      <w:r w:rsidR="00221946">
        <w:fldChar w:fldCharType="begin"/>
      </w:r>
      <w:r w:rsidR="00221946">
        <w:instrText xml:space="preserve"> STYLEREF 1 \s </w:instrText>
      </w:r>
      <w:r w:rsidR="00221946">
        <w:fldChar w:fldCharType="separate"/>
      </w:r>
      <w:r w:rsidR="00B96029">
        <w:rPr>
          <w:noProof/>
        </w:rPr>
        <w:t>10</w:t>
      </w:r>
      <w:r w:rsidR="00221946">
        <w:rPr>
          <w:noProof/>
        </w:rPr>
        <w:fldChar w:fldCharType="end"/>
      </w:r>
      <w:r>
        <w:t>.</w:t>
      </w:r>
      <w:r>
        <w:fldChar w:fldCharType="begin"/>
      </w:r>
      <w:r>
        <w:instrText xml:space="preserve"> SEQ </w:instrText>
      </w:r>
      <w:r>
        <w:rPr>
          <w:rFonts w:hint="eastAsia"/>
        </w:rPr>
        <w:instrText>程序清单</w:instrText>
      </w:r>
      <w:r>
        <w:instrText xml:space="preserve"> \* ARABIC \s 1 </w:instrText>
      </w:r>
      <w:r>
        <w:fldChar w:fldCharType="separate"/>
      </w:r>
      <w:r w:rsidR="00B96029">
        <w:rPr>
          <w:noProof/>
        </w:rPr>
        <w:t>4</w:t>
      </w:r>
      <w:r>
        <w:fldChar w:fldCharType="end"/>
      </w:r>
      <w:bookmarkEnd w:id="2227"/>
      <w:r>
        <w:t xml:space="preserve">  led_drv_use.c</w:t>
      </w:r>
    </w:p>
    <w:p w:rsidR="00C73189" w:rsidRDefault="00C73189" w:rsidP="000F585A">
      <w:pPr>
        <w:pStyle w:val="a6"/>
      </w:pPr>
      <w:r>
        <w:t>#define  __SYLIXOS_KERNEL</w:t>
      </w:r>
    </w:p>
    <w:p w:rsidR="00C73189" w:rsidRDefault="00C73189" w:rsidP="000F585A">
      <w:pPr>
        <w:pStyle w:val="a6"/>
      </w:pPr>
      <w:r>
        <w:t>#include &lt;SylixOS.h&gt;</w:t>
      </w:r>
    </w:p>
    <w:p w:rsidR="00C73189" w:rsidRDefault="00C73189" w:rsidP="000F585A">
      <w:pPr>
        <w:pStyle w:val="a6"/>
      </w:pPr>
      <w:r>
        <w:t>#include &lt;module.h&gt;</w:t>
      </w:r>
    </w:p>
    <w:p w:rsidR="00C73189" w:rsidRDefault="00C73189" w:rsidP="000F585A">
      <w:pPr>
        <w:pStyle w:val="a6"/>
      </w:pPr>
      <w:r>
        <w:t>/******************************************************************************</w:t>
      </w:r>
    </w:p>
    <w:p w:rsidR="00C73189" w:rsidRDefault="00C73189" w:rsidP="000F585A">
      <w:pPr>
        <w:pStyle w:val="a6"/>
      </w:pPr>
      <w:r>
        <w:t xml:space="preserve">  LED </w:t>
      </w:r>
      <w:r>
        <w:rPr>
          <w:rFonts w:hint="eastAsia"/>
        </w:rPr>
        <w:t>简易操作宏</w:t>
      </w:r>
    </w:p>
    <w:p w:rsidR="00C73189" w:rsidRDefault="00C73189" w:rsidP="000F585A">
      <w:pPr>
        <w:pStyle w:val="a6"/>
      </w:pPr>
      <w:r>
        <w:t>******************************************************************************/</w:t>
      </w:r>
    </w:p>
    <w:p w:rsidR="00C73189" w:rsidRDefault="00C73189" w:rsidP="000F585A">
      <w:pPr>
        <w:pStyle w:val="a6"/>
      </w:pPr>
      <w:r>
        <w:t xml:space="preserve">#define __LED_ON(pled)  gpioSetValue(pled-&gt;LED_uiGpio, </w:t>
      </w:r>
    </w:p>
    <w:p w:rsidR="00C73189" w:rsidRDefault="00C73189" w:rsidP="00952020">
      <w:pPr>
        <w:pStyle w:val="a6"/>
        <w:ind w:firstLineChars="2300" w:firstLine="4140"/>
      </w:pPr>
      <w:r>
        <w:t>pled-&gt;LED_bIsOutPutHigh ? 1 : 0)</w:t>
      </w:r>
    </w:p>
    <w:p w:rsidR="00C73189" w:rsidRDefault="00C73189" w:rsidP="000F585A">
      <w:pPr>
        <w:pStyle w:val="a6"/>
      </w:pPr>
      <w:r>
        <w:t xml:space="preserve">#define __LED_OFF(pled) gpioSetValue(pled-&gt;LED_uiGpio, </w:t>
      </w:r>
    </w:p>
    <w:p w:rsidR="00C73189" w:rsidRDefault="00C73189" w:rsidP="00952020">
      <w:pPr>
        <w:pStyle w:val="a6"/>
        <w:ind w:firstLineChars="2300" w:firstLine="4140"/>
      </w:pPr>
      <w:r>
        <w:t>pled-&gt;LED_bIsOutPutHigh ? 0 : 1)</w:t>
      </w:r>
    </w:p>
    <w:p w:rsidR="00C73189" w:rsidRDefault="00C73189" w:rsidP="000F585A">
      <w:pPr>
        <w:pStyle w:val="a6"/>
      </w:pPr>
      <w:r>
        <w:t xml:space="preserve">/******************************************************************************  LED </w:t>
      </w:r>
      <w:r>
        <w:rPr>
          <w:rFonts w:hint="eastAsia"/>
        </w:rPr>
        <w:t>任务默认优先级</w:t>
      </w:r>
    </w:p>
    <w:p w:rsidR="00C73189" w:rsidRDefault="00C73189" w:rsidP="000F585A">
      <w:pPr>
        <w:pStyle w:val="a6"/>
      </w:pPr>
      <w:r>
        <w:t>******************************************************************************/</w:t>
      </w:r>
    </w:p>
    <w:p w:rsidR="00C73189" w:rsidRDefault="00C73189" w:rsidP="000F585A">
      <w:pPr>
        <w:pStyle w:val="a6"/>
      </w:pPr>
      <w:r>
        <w:lastRenderedPageBreak/>
        <w:t>#define __LED_THREAD_PRIO       LW_PRIO_HIGH</w:t>
      </w:r>
    </w:p>
    <w:p w:rsidR="00C73189" w:rsidRDefault="00C73189" w:rsidP="000F585A">
      <w:pPr>
        <w:pStyle w:val="a6"/>
      </w:pPr>
      <w:r>
        <w:t>/******************************************************************************</w:t>
      </w:r>
    </w:p>
    <w:p w:rsidR="00C73189" w:rsidRDefault="00C73189" w:rsidP="000F585A">
      <w:pPr>
        <w:pStyle w:val="a6"/>
      </w:pPr>
      <w:r>
        <w:t xml:space="preserve">  </w:t>
      </w:r>
      <w:r>
        <w:rPr>
          <w:rFonts w:hint="eastAsia"/>
        </w:rPr>
        <w:t>全局变量</w:t>
      </w:r>
    </w:p>
    <w:p w:rsidR="00C73189" w:rsidRDefault="00C73189" w:rsidP="000F585A">
      <w:pPr>
        <w:pStyle w:val="a6"/>
      </w:pPr>
      <w:r>
        <w:t>******************************************************************************/</w:t>
      </w:r>
    </w:p>
    <w:p w:rsidR="00C73189" w:rsidRDefault="00C73189" w:rsidP="000F585A">
      <w:pPr>
        <w:pStyle w:val="a6"/>
      </w:pPr>
      <w:r>
        <w:t xml:space="preserve">static INT                      _G_iLedDrvNum = 0;        </w:t>
      </w:r>
      <w:r>
        <w:tab/>
        <w:t xml:space="preserve">/*  LED </w:t>
      </w:r>
      <w:r>
        <w:rPr>
          <w:rFonts w:hint="eastAsia"/>
        </w:rPr>
        <w:t>主设备号</w:t>
      </w:r>
      <w:r>
        <w:t xml:space="preserve">          */</w:t>
      </w:r>
    </w:p>
    <w:p w:rsidR="00C73189" w:rsidRDefault="00C73189" w:rsidP="000F585A">
      <w:pPr>
        <w:pStyle w:val="a6"/>
      </w:pPr>
      <w:r>
        <w:t>/******************************************************************************</w:t>
      </w:r>
    </w:p>
    <w:p w:rsidR="00C73189" w:rsidRDefault="00C73189" w:rsidP="000F585A">
      <w:pPr>
        <w:pStyle w:val="a6"/>
      </w:pPr>
      <w:r>
        <w:t xml:space="preserve">  </w:t>
      </w:r>
      <w:r>
        <w:rPr>
          <w:rFonts w:hint="eastAsia"/>
        </w:rPr>
        <w:t>设备结构</w:t>
      </w:r>
    </w:p>
    <w:p w:rsidR="00C73189" w:rsidRDefault="00C73189" w:rsidP="000F585A">
      <w:pPr>
        <w:pStyle w:val="a6"/>
      </w:pPr>
      <w:r>
        <w:t>******************************************************************************/</w:t>
      </w:r>
    </w:p>
    <w:p w:rsidR="00C73189" w:rsidRDefault="00C73189" w:rsidP="000F585A">
      <w:pPr>
        <w:pStyle w:val="a6"/>
      </w:pPr>
      <w:r>
        <w:t>typedef struct __led_dev {</w:t>
      </w:r>
    </w:p>
    <w:p w:rsidR="00C73189" w:rsidRDefault="00C73189" w:rsidP="000F585A">
      <w:pPr>
        <w:pStyle w:val="a6"/>
      </w:pPr>
      <w:r>
        <w:t xml:space="preserve">    LW_DEV_HDR              </w:t>
      </w:r>
      <w:r>
        <w:tab/>
        <w:t xml:space="preserve">LED_devhdr;              </w:t>
      </w:r>
      <w:r>
        <w:tab/>
      </w:r>
      <w:r>
        <w:tab/>
        <w:t xml:space="preserve">/*  </w:t>
      </w:r>
      <w:r>
        <w:rPr>
          <w:rFonts w:hint="eastAsia"/>
        </w:rPr>
        <w:t>设备头</w:t>
      </w:r>
      <w:r>
        <w:t xml:space="preserve">                 */</w:t>
      </w:r>
    </w:p>
    <w:p w:rsidR="00C73189" w:rsidRDefault="00C73189" w:rsidP="000F585A">
      <w:pPr>
        <w:pStyle w:val="a6"/>
      </w:pPr>
      <w:r>
        <w:t xml:space="preserve">    LW_LIST_LINE_HEADER      LED_fdNodeHeader;</w:t>
      </w:r>
    </w:p>
    <w:p w:rsidR="00C73189" w:rsidRDefault="00C73189" w:rsidP="000F585A">
      <w:pPr>
        <w:pStyle w:val="a6"/>
      </w:pPr>
      <w:r>
        <w:t xml:space="preserve">    LW_OBJECT_HANDLE         </w:t>
      </w:r>
      <w:r>
        <w:tab/>
        <w:t xml:space="preserve">LED_hThread;              </w:t>
      </w:r>
      <w:r>
        <w:tab/>
        <w:t xml:space="preserve">/*  </w:t>
      </w:r>
      <w:r>
        <w:rPr>
          <w:rFonts w:hint="eastAsia"/>
        </w:rPr>
        <w:t>闪烁线程</w:t>
      </w:r>
      <w:r>
        <w:t xml:space="preserve">               */</w:t>
      </w:r>
    </w:p>
    <w:p w:rsidR="00C73189" w:rsidRDefault="00C73189" w:rsidP="000F585A">
      <w:pPr>
        <w:pStyle w:val="a6"/>
      </w:pPr>
      <w:r>
        <w:t xml:space="preserve">    LW_OBJECT_HANDLE         </w:t>
      </w:r>
      <w:r>
        <w:tab/>
        <w:t xml:space="preserve">LED_hSemaphoreB;          </w:t>
      </w:r>
      <w:r>
        <w:tab/>
        <w:t xml:space="preserve">/*  </w:t>
      </w:r>
      <w:r>
        <w:rPr>
          <w:rFonts w:hint="eastAsia"/>
        </w:rPr>
        <w:t>信号量</w:t>
      </w:r>
      <w:r>
        <w:t xml:space="preserve">                 */</w:t>
      </w:r>
    </w:p>
    <w:p w:rsidR="00C73189" w:rsidRDefault="00C73189" w:rsidP="000F585A">
      <w:pPr>
        <w:pStyle w:val="a6"/>
      </w:pPr>
      <w:r>
        <w:t xml:space="preserve">    UINT                       </w:t>
      </w:r>
      <w:r>
        <w:tab/>
        <w:t xml:space="preserve">LED_uiGpio;                </w:t>
      </w:r>
      <w:r>
        <w:tab/>
        <w:t>/*  GPIO                  */</w:t>
      </w:r>
    </w:p>
    <w:p w:rsidR="00C73189" w:rsidRDefault="00C73189" w:rsidP="000F585A">
      <w:pPr>
        <w:pStyle w:val="a6"/>
      </w:pPr>
      <w:r>
        <w:t xml:space="preserve">    BOOL                       </w:t>
      </w:r>
      <w:r>
        <w:tab/>
        <w:t xml:space="preserve">LED_bIsOutPutHigh;         </w:t>
      </w:r>
      <w:r>
        <w:tab/>
        <w:t xml:space="preserve">/*  </w:t>
      </w:r>
      <w:r>
        <w:rPr>
          <w:rFonts w:hint="eastAsia"/>
        </w:rPr>
        <w:t>是否输出高电平为点亮</w:t>
      </w:r>
      <w:r>
        <w:t xml:space="preserve">   */</w:t>
      </w:r>
    </w:p>
    <w:p w:rsidR="00C73189" w:rsidRDefault="00C73189" w:rsidP="000F585A">
      <w:pPr>
        <w:pStyle w:val="a6"/>
      </w:pPr>
      <w:r>
        <w:t xml:space="preserve">    BOOL                       </w:t>
      </w:r>
      <w:r>
        <w:tab/>
        <w:t xml:space="preserve">LED_bQuit;                 </w:t>
      </w:r>
      <w:r>
        <w:tab/>
        <w:t xml:space="preserve">/*  </w:t>
      </w:r>
      <w:r>
        <w:rPr>
          <w:rFonts w:hint="eastAsia"/>
        </w:rPr>
        <w:t>内线线程退出通知标志</w:t>
      </w:r>
      <w:r>
        <w:t xml:space="preserve">   */</w:t>
      </w:r>
    </w:p>
    <w:p w:rsidR="00C73189" w:rsidRDefault="00C73189" w:rsidP="000F585A">
      <w:pPr>
        <w:pStyle w:val="a6"/>
      </w:pPr>
      <w:r>
        <w:t xml:space="preserve">    time_t                     </w:t>
      </w:r>
      <w:r>
        <w:tab/>
        <w:t xml:space="preserve">LED_time;                   </w:t>
      </w:r>
      <w:r>
        <w:tab/>
        <w:t xml:space="preserve">/*  </w:t>
      </w:r>
      <w:r>
        <w:rPr>
          <w:rFonts w:hint="eastAsia"/>
        </w:rPr>
        <w:t>设备创建时间</w:t>
      </w:r>
      <w:r>
        <w:t xml:space="preserve">           */</w:t>
      </w:r>
    </w:p>
    <w:p w:rsidR="00C73189" w:rsidRDefault="00C73189" w:rsidP="000F585A">
      <w:pPr>
        <w:pStyle w:val="a6"/>
      </w:pPr>
      <w:r>
        <w:t>} __LED_DEV;</w:t>
      </w:r>
    </w:p>
    <w:p w:rsidR="00C73189" w:rsidRDefault="00C73189" w:rsidP="000F585A">
      <w:pPr>
        <w:pStyle w:val="a6"/>
      </w:pPr>
      <w:r>
        <w:t>typedef __LED_DEV              *__PLED_DEV;</w:t>
      </w:r>
    </w:p>
    <w:p w:rsidR="00C73189" w:rsidRDefault="00C73189" w:rsidP="000F585A">
      <w:pPr>
        <w:pStyle w:val="a6"/>
      </w:pPr>
      <w:r>
        <w:t>/******************************************************************************</w:t>
      </w:r>
    </w:p>
    <w:p w:rsidR="00C73189" w:rsidRDefault="00C73189" w:rsidP="000F585A">
      <w:pPr>
        <w:pStyle w:val="a6"/>
      </w:pPr>
      <w:r>
        <w:t xml:space="preserve">** </w:t>
      </w:r>
      <w:r>
        <w:rPr>
          <w:rFonts w:hint="eastAsia"/>
        </w:rPr>
        <w:t>函数名称</w:t>
      </w:r>
      <w:r>
        <w:t>: __ledThread</w:t>
      </w:r>
    </w:p>
    <w:p w:rsidR="00C73189" w:rsidRDefault="00C73189" w:rsidP="000F585A">
      <w:pPr>
        <w:pStyle w:val="a6"/>
      </w:pPr>
      <w:r>
        <w:t xml:space="preserve">** </w:t>
      </w:r>
      <w:r>
        <w:rPr>
          <w:rFonts w:hint="eastAsia"/>
        </w:rPr>
        <w:t>功能描述</w:t>
      </w:r>
      <w:r>
        <w:t>: LED thread</w:t>
      </w:r>
    </w:p>
    <w:p w:rsidR="00C73189" w:rsidRDefault="00C73189" w:rsidP="000F585A">
      <w:pPr>
        <w:pStyle w:val="a6"/>
      </w:pPr>
      <w:r>
        <w:t>******************************************************************************/</w:t>
      </w:r>
    </w:p>
    <w:p w:rsidR="00C73189" w:rsidRDefault="00C73189" w:rsidP="000F585A">
      <w:pPr>
        <w:pStyle w:val="a6"/>
      </w:pPr>
      <w:r>
        <w:t>static VOID  __ledThread (__PLED_DEV  pled)</w:t>
      </w:r>
    </w:p>
    <w:p w:rsidR="00C73189" w:rsidRDefault="00C73189" w:rsidP="000F585A">
      <w:pPr>
        <w:pStyle w:val="a6"/>
      </w:pPr>
      <w:r>
        <w:t>{</w:t>
      </w:r>
    </w:p>
    <w:p w:rsidR="00C73189" w:rsidRDefault="00C73189" w:rsidP="000F585A">
      <w:pPr>
        <w:pStyle w:val="a6"/>
      </w:pPr>
      <w:r>
        <w:t xml:space="preserve">    ULONG   ulMsTime;</w:t>
      </w:r>
    </w:p>
    <w:p w:rsidR="00C73189" w:rsidRDefault="00C73189" w:rsidP="000F585A">
      <w:pPr>
        <w:pStyle w:val="a6"/>
      </w:pPr>
      <w:r>
        <w:t xml:space="preserve">    for (;;) {</w:t>
      </w:r>
    </w:p>
    <w:p w:rsidR="00C73189" w:rsidRDefault="00C73189" w:rsidP="000F585A">
      <w:pPr>
        <w:pStyle w:val="a6"/>
      </w:pPr>
      <w:r>
        <w:t xml:space="preserve">        if (API_SemaphoreBPendEx(pled-&gt;LED_hSemaphoreB, LW_OPTION_WAIT_INFINITE,</w:t>
      </w:r>
    </w:p>
    <w:p w:rsidR="00C73189" w:rsidRPr="00460B76" w:rsidRDefault="00C73189" w:rsidP="000F585A">
      <w:pPr>
        <w:pStyle w:val="a6"/>
        <w:rPr>
          <w:lang w:val="en-US"/>
        </w:rPr>
      </w:pPr>
      <w:r>
        <w:t xml:space="preserve">                                      </w:t>
      </w:r>
      <w:r w:rsidRPr="00460B76">
        <w:rPr>
          <w:lang w:val="en-US"/>
        </w:rPr>
        <w:t>(PVOID *)&amp;ulMsTime) == ERROR_NONE) {</w:t>
      </w:r>
    </w:p>
    <w:p w:rsidR="00C73189" w:rsidRPr="00460B76" w:rsidRDefault="00C73189" w:rsidP="000F585A">
      <w:pPr>
        <w:pStyle w:val="a6"/>
        <w:rPr>
          <w:lang w:val="en-US"/>
        </w:rPr>
      </w:pPr>
      <w:r w:rsidRPr="00460B76">
        <w:rPr>
          <w:lang w:val="en-US"/>
        </w:rPr>
        <w:t xml:space="preserve">            if (pled-&gt;LED_bQuit) {</w:t>
      </w:r>
    </w:p>
    <w:p w:rsidR="00C73189" w:rsidRPr="00460B76" w:rsidRDefault="00C73189" w:rsidP="000F585A">
      <w:pPr>
        <w:pStyle w:val="a6"/>
        <w:rPr>
          <w:lang w:val="en-US"/>
        </w:rPr>
      </w:pPr>
      <w:r w:rsidRPr="00460B76">
        <w:rPr>
          <w:lang w:val="en-US"/>
        </w:rPr>
        <w:t xml:space="preserve">                break;</w:t>
      </w:r>
    </w:p>
    <w:p w:rsidR="00C73189" w:rsidRPr="00460B76" w:rsidRDefault="00C73189" w:rsidP="000F585A">
      <w:pPr>
        <w:pStyle w:val="a6"/>
        <w:rPr>
          <w:lang w:val="en-US"/>
        </w:rPr>
      </w:pPr>
      <w:r w:rsidRPr="00460B76">
        <w:rPr>
          <w:lang w:val="en-US"/>
        </w:rPr>
        <w:t xml:space="preserve">            }</w:t>
      </w:r>
    </w:p>
    <w:p w:rsidR="00C73189" w:rsidRPr="00460B76" w:rsidRDefault="00C73189" w:rsidP="000F585A">
      <w:pPr>
        <w:pStyle w:val="a6"/>
        <w:rPr>
          <w:lang w:val="en-US"/>
        </w:rPr>
      </w:pPr>
      <w:r w:rsidRPr="00460B76">
        <w:rPr>
          <w:lang w:val="en-US"/>
        </w:rPr>
        <w:t xml:space="preserve">            __LED_ON(pled);</w:t>
      </w:r>
    </w:p>
    <w:p w:rsidR="00C73189" w:rsidRPr="00460B76" w:rsidRDefault="00C73189" w:rsidP="000F585A">
      <w:pPr>
        <w:pStyle w:val="a6"/>
        <w:rPr>
          <w:lang w:val="en-US"/>
        </w:rPr>
      </w:pPr>
      <w:r w:rsidRPr="00460B76">
        <w:rPr>
          <w:lang w:val="en-US"/>
        </w:rPr>
        <w:t xml:space="preserve">            API_TimeMSleep(ulMsTime);</w:t>
      </w:r>
    </w:p>
    <w:p w:rsidR="00C73189" w:rsidRPr="00460B76" w:rsidRDefault="00C73189" w:rsidP="000F585A">
      <w:pPr>
        <w:pStyle w:val="a6"/>
        <w:rPr>
          <w:lang w:val="en-US"/>
        </w:rPr>
      </w:pPr>
      <w:r w:rsidRPr="00460B76">
        <w:rPr>
          <w:lang w:val="en-US"/>
        </w:rPr>
        <w:t xml:space="preserve">            __LED_OFF(pled);</w:t>
      </w:r>
    </w:p>
    <w:p w:rsidR="00C73189" w:rsidRPr="00460B76" w:rsidRDefault="00C73189" w:rsidP="000F585A">
      <w:pPr>
        <w:pStyle w:val="a6"/>
        <w:rPr>
          <w:lang w:val="en-US"/>
        </w:rPr>
      </w:pPr>
      <w:r w:rsidRPr="00460B76">
        <w:rPr>
          <w:lang w:val="en-US"/>
        </w:rPr>
        <w:t xml:space="preserve">        } else {</w:t>
      </w:r>
    </w:p>
    <w:p w:rsidR="00C73189" w:rsidRPr="00460B76" w:rsidRDefault="00C73189" w:rsidP="000F585A">
      <w:pPr>
        <w:pStyle w:val="a6"/>
        <w:rPr>
          <w:lang w:val="en-US"/>
        </w:rPr>
      </w:pPr>
      <w:r w:rsidRPr="00460B76">
        <w:rPr>
          <w:lang w:val="en-US"/>
        </w:rPr>
        <w:t xml:space="preserve">            printk(KERN_ERR "__ledThread(): led semaphore error\n");</w:t>
      </w:r>
    </w:p>
    <w:p w:rsidR="00C73189" w:rsidRPr="00460B76" w:rsidRDefault="00C73189" w:rsidP="000F585A">
      <w:pPr>
        <w:pStyle w:val="a6"/>
        <w:rPr>
          <w:lang w:val="en-US"/>
        </w:rPr>
      </w:pPr>
      <w:r w:rsidRPr="00460B76">
        <w:rPr>
          <w:lang w:val="en-US"/>
        </w:rPr>
        <w:t xml:space="preserve">            break;</w:t>
      </w:r>
    </w:p>
    <w:p w:rsidR="00C73189" w:rsidRPr="00460B76" w:rsidRDefault="00C73189" w:rsidP="000F585A">
      <w:pPr>
        <w:pStyle w:val="a6"/>
        <w:rPr>
          <w:lang w:val="en-US"/>
        </w:rPr>
      </w:pPr>
      <w:r w:rsidRPr="00460B76">
        <w:rPr>
          <w:lang w:val="en-US"/>
        </w:rPr>
        <w:t xml:space="preserve">        }</w:t>
      </w:r>
    </w:p>
    <w:p w:rsidR="00C73189" w:rsidRPr="00460B76" w:rsidRDefault="00C73189" w:rsidP="000F585A">
      <w:pPr>
        <w:pStyle w:val="a6"/>
        <w:rPr>
          <w:lang w:val="en-US"/>
        </w:rPr>
      </w:pPr>
      <w:r w:rsidRPr="00460B76">
        <w:rPr>
          <w:lang w:val="en-US"/>
        </w:rPr>
        <w:t xml:space="preserve">    }</w:t>
      </w:r>
    </w:p>
    <w:p w:rsidR="00C73189" w:rsidRPr="00460B76" w:rsidRDefault="00C73189" w:rsidP="000F585A">
      <w:pPr>
        <w:pStyle w:val="a6"/>
        <w:rPr>
          <w:lang w:val="en-US"/>
        </w:rPr>
      </w:pPr>
      <w:r w:rsidRPr="00460B76">
        <w:rPr>
          <w:lang w:val="en-US"/>
        </w:rPr>
        <w:t>}</w:t>
      </w:r>
    </w:p>
    <w:p w:rsidR="00C73189" w:rsidRPr="00460B76" w:rsidRDefault="00C73189" w:rsidP="000F585A">
      <w:pPr>
        <w:pStyle w:val="a6"/>
        <w:rPr>
          <w:lang w:val="en-US"/>
        </w:rPr>
      </w:pPr>
      <w:r w:rsidRPr="00460B76">
        <w:rPr>
          <w:lang w:val="en-US"/>
        </w:rPr>
        <w:t>/******************************************************************************</w:t>
      </w:r>
    </w:p>
    <w:p w:rsidR="00C73189" w:rsidRPr="00460B76" w:rsidRDefault="00C73189" w:rsidP="000F585A">
      <w:pPr>
        <w:pStyle w:val="a6"/>
        <w:rPr>
          <w:lang w:val="en-US"/>
        </w:rPr>
      </w:pPr>
      <w:r w:rsidRPr="00460B76">
        <w:rPr>
          <w:lang w:val="en-US"/>
        </w:rPr>
        <w:t xml:space="preserve">** </w:t>
      </w:r>
      <w:r>
        <w:rPr>
          <w:rFonts w:hint="eastAsia"/>
        </w:rPr>
        <w:t>函数名称</w:t>
      </w:r>
      <w:r w:rsidRPr="00460B76">
        <w:rPr>
          <w:lang w:val="en-US"/>
        </w:rPr>
        <w:t>: __ledOpen</w:t>
      </w:r>
    </w:p>
    <w:p w:rsidR="00C73189" w:rsidRPr="00460B76" w:rsidRDefault="00C73189" w:rsidP="000F585A">
      <w:pPr>
        <w:pStyle w:val="a6"/>
        <w:rPr>
          <w:lang w:val="en-US"/>
        </w:rPr>
      </w:pPr>
      <w:r w:rsidRPr="00460B76">
        <w:rPr>
          <w:lang w:val="en-US"/>
        </w:rPr>
        <w:t xml:space="preserve">** </w:t>
      </w:r>
      <w:r>
        <w:rPr>
          <w:rFonts w:hint="eastAsia"/>
        </w:rPr>
        <w:t>功能描述</w:t>
      </w:r>
      <w:r w:rsidRPr="00460B76">
        <w:rPr>
          <w:lang w:val="en-US"/>
        </w:rPr>
        <w:t xml:space="preserve">: LED </w:t>
      </w:r>
      <w:r>
        <w:rPr>
          <w:rFonts w:hint="eastAsia"/>
        </w:rPr>
        <w:t>打开</w:t>
      </w:r>
    </w:p>
    <w:p w:rsidR="00C73189" w:rsidRPr="00460B76" w:rsidRDefault="00C73189" w:rsidP="000F585A">
      <w:pPr>
        <w:pStyle w:val="a6"/>
        <w:rPr>
          <w:lang w:val="en-US"/>
        </w:rPr>
      </w:pPr>
      <w:r w:rsidRPr="00460B76">
        <w:rPr>
          <w:lang w:val="en-US"/>
        </w:rPr>
        <w:lastRenderedPageBreak/>
        <w:t>******************************************************************************/</w:t>
      </w:r>
    </w:p>
    <w:p w:rsidR="00C73189" w:rsidRPr="00460B76" w:rsidRDefault="00C73189" w:rsidP="00242492">
      <w:pPr>
        <w:pStyle w:val="a6"/>
        <w:rPr>
          <w:lang w:val="en-US"/>
        </w:rPr>
      </w:pPr>
      <w:r w:rsidRPr="00460B76">
        <w:rPr>
          <w:lang w:val="en-US"/>
        </w:rPr>
        <w:t>static LONG  __ledOpen (__PLED_DEV  pled, CHAR  *pcName, INT iFlags, INT iMode)</w:t>
      </w:r>
    </w:p>
    <w:p w:rsidR="00C73189" w:rsidRPr="00460B76" w:rsidRDefault="00C73189" w:rsidP="000F585A">
      <w:pPr>
        <w:pStyle w:val="a6"/>
        <w:rPr>
          <w:lang w:val="en-US"/>
        </w:rPr>
      </w:pPr>
      <w:r w:rsidRPr="00460B76">
        <w:rPr>
          <w:lang w:val="en-US"/>
        </w:rPr>
        <w:t>{</w:t>
      </w:r>
    </w:p>
    <w:p w:rsidR="00C73189" w:rsidRPr="00460B76" w:rsidRDefault="00C73189" w:rsidP="000F585A">
      <w:pPr>
        <w:pStyle w:val="a6"/>
        <w:rPr>
          <w:lang w:val="en-US"/>
        </w:rPr>
      </w:pPr>
      <w:r w:rsidRPr="00460B76">
        <w:rPr>
          <w:lang w:val="en-US"/>
        </w:rPr>
        <w:t xml:space="preserve">    LW_CLASS_THREADATTR  </w:t>
      </w:r>
      <w:r w:rsidRPr="00460B76">
        <w:rPr>
          <w:lang w:val="en-US"/>
        </w:rPr>
        <w:tab/>
        <w:t>threadattr;</w:t>
      </w:r>
    </w:p>
    <w:p w:rsidR="00C73189" w:rsidRPr="00460B76" w:rsidRDefault="00C73189" w:rsidP="000F585A">
      <w:pPr>
        <w:pStyle w:val="a6"/>
        <w:rPr>
          <w:lang w:val="en-US"/>
        </w:rPr>
      </w:pPr>
      <w:r w:rsidRPr="00460B76">
        <w:rPr>
          <w:lang w:val="en-US"/>
        </w:rPr>
        <w:t xml:space="preserve">    PLW_FD_NODE            </w:t>
      </w:r>
      <w:r w:rsidRPr="00460B76">
        <w:rPr>
          <w:lang w:val="en-US"/>
        </w:rPr>
        <w:tab/>
        <w:t>pfdnode;</w:t>
      </w:r>
    </w:p>
    <w:p w:rsidR="00C73189" w:rsidRPr="00460B76" w:rsidRDefault="00C73189" w:rsidP="000F585A">
      <w:pPr>
        <w:pStyle w:val="a6"/>
        <w:rPr>
          <w:lang w:val="en-US"/>
        </w:rPr>
      </w:pPr>
      <w:r w:rsidRPr="00460B76">
        <w:rPr>
          <w:lang w:val="en-US"/>
        </w:rPr>
        <w:t xml:space="preserve">    BOOL                  </w:t>
      </w:r>
      <w:r w:rsidRPr="00460B76">
        <w:rPr>
          <w:lang w:val="en-US"/>
        </w:rPr>
        <w:tab/>
      </w:r>
      <w:r w:rsidRPr="00460B76">
        <w:rPr>
          <w:lang w:val="en-US"/>
        </w:rPr>
        <w:tab/>
        <w:t>bIsNew;</w:t>
      </w:r>
    </w:p>
    <w:p w:rsidR="00C73189" w:rsidRPr="00460B76" w:rsidRDefault="00C73189" w:rsidP="000F585A">
      <w:pPr>
        <w:pStyle w:val="a6"/>
        <w:rPr>
          <w:lang w:val="en-US"/>
        </w:rPr>
      </w:pPr>
      <w:r w:rsidRPr="00460B76">
        <w:rPr>
          <w:lang w:val="en-US"/>
        </w:rPr>
        <w:t xml:space="preserve">    if (pcName == LW_NULL) {</w:t>
      </w:r>
    </w:p>
    <w:p w:rsidR="00C73189" w:rsidRPr="00460B76" w:rsidRDefault="00C73189" w:rsidP="000F585A">
      <w:pPr>
        <w:pStyle w:val="a6"/>
        <w:rPr>
          <w:lang w:val="en-US"/>
        </w:rPr>
      </w:pPr>
      <w:r w:rsidRPr="00460B76">
        <w:rPr>
          <w:lang w:val="en-US"/>
        </w:rPr>
        <w:t xml:space="preserve">        _ErrorHandle(ERROR_IO_NO_DEVICE_NAME_IN_PATH);</w:t>
      </w:r>
    </w:p>
    <w:p w:rsidR="00C73189" w:rsidRPr="00460B76" w:rsidRDefault="00C73189" w:rsidP="000F585A">
      <w:pPr>
        <w:pStyle w:val="a6"/>
        <w:rPr>
          <w:lang w:val="en-US"/>
        </w:rPr>
      </w:pPr>
      <w:r w:rsidRPr="00460B76">
        <w:rPr>
          <w:lang w:val="en-US"/>
        </w:rPr>
        <w:t xml:space="preserve">        return  (PX_ERROR);</w:t>
      </w:r>
    </w:p>
    <w:p w:rsidR="00C73189" w:rsidRPr="00460B76" w:rsidRDefault="00C73189" w:rsidP="000F585A">
      <w:pPr>
        <w:pStyle w:val="a6"/>
        <w:rPr>
          <w:lang w:val="en-US"/>
        </w:rPr>
      </w:pPr>
      <w:r w:rsidRPr="00460B76">
        <w:rPr>
          <w:lang w:val="en-US"/>
        </w:rPr>
        <w:t xml:space="preserve">    } else {</w:t>
      </w:r>
    </w:p>
    <w:p w:rsidR="00C73189" w:rsidRPr="00460B76" w:rsidRDefault="00C73189" w:rsidP="00485F40">
      <w:pPr>
        <w:pStyle w:val="a6"/>
        <w:rPr>
          <w:lang w:val="en-US"/>
        </w:rPr>
      </w:pPr>
      <w:r w:rsidRPr="00460B76">
        <w:rPr>
          <w:lang w:val="en-US"/>
        </w:rPr>
        <w:t xml:space="preserve">        pfdnode = API_IosFdNodeAdd(&amp;pled-&gt;LED_fdNodeHeader, (dev_t)pled, 0,</w:t>
      </w:r>
    </w:p>
    <w:p w:rsidR="00C73189" w:rsidRPr="00460B76" w:rsidRDefault="00C73189" w:rsidP="000F585A">
      <w:pPr>
        <w:pStyle w:val="a6"/>
        <w:rPr>
          <w:lang w:val="en-US"/>
        </w:rPr>
      </w:pPr>
      <w:r w:rsidRPr="00460B76">
        <w:rPr>
          <w:lang w:val="en-US"/>
        </w:rPr>
        <w:t xml:space="preserve">                                          iFlags, iMode, 0, 0, 0, LW_NULL, &amp;bIsNew);</w:t>
      </w:r>
    </w:p>
    <w:p w:rsidR="00C73189" w:rsidRPr="00460B76" w:rsidRDefault="00C73189" w:rsidP="000F585A">
      <w:pPr>
        <w:pStyle w:val="a6"/>
        <w:rPr>
          <w:lang w:val="en-US"/>
        </w:rPr>
      </w:pPr>
      <w:r w:rsidRPr="00460B76">
        <w:rPr>
          <w:lang w:val="en-US"/>
        </w:rPr>
        <w:t xml:space="preserve">        if (pfdnode == LW_NULL) {</w:t>
      </w:r>
    </w:p>
    <w:p w:rsidR="00C73189" w:rsidRPr="00460B76" w:rsidRDefault="00C73189" w:rsidP="000F585A">
      <w:pPr>
        <w:pStyle w:val="a6"/>
        <w:rPr>
          <w:lang w:val="en-US"/>
        </w:rPr>
      </w:pPr>
      <w:r w:rsidRPr="00460B76">
        <w:rPr>
          <w:lang w:val="en-US"/>
        </w:rPr>
        <w:t xml:space="preserve">            printk(KERN_ERR "__ledOpen(): failed to add fd node!\n");</w:t>
      </w:r>
    </w:p>
    <w:p w:rsidR="00C73189" w:rsidRPr="00460B76" w:rsidRDefault="00C73189" w:rsidP="000F585A">
      <w:pPr>
        <w:pStyle w:val="a6"/>
        <w:rPr>
          <w:lang w:val="en-US"/>
        </w:rPr>
      </w:pPr>
      <w:r w:rsidRPr="00460B76">
        <w:rPr>
          <w:lang w:val="en-US"/>
        </w:rPr>
        <w:t xml:space="preserve">            return  (PX_ERROR);</w:t>
      </w:r>
    </w:p>
    <w:p w:rsidR="00C73189" w:rsidRPr="00460B76" w:rsidRDefault="00C73189" w:rsidP="000F585A">
      <w:pPr>
        <w:pStyle w:val="a6"/>
        <w:rPr>
          <w:lang w:val="en-US"/>
        </w:rPr>
      </w:pPr>
      <w:r w:rsidRPr="00460B76">
        <w:rPr>
          <w:lang w:val="en-US"/>
        </w:rPr>
        <w:t xml:space="preserve">        }</w:t>
      </w:r>
    </w:p>
    <w:p w:rsidR="00C73189" w:rsidRPr="00460B76" w:rsidRDefault="00C73189" w:rsidP="000F585A">
      <w:pPr>
        <w:pStyle w:val="a6"/>
        <w:rPr>
          <w:lang w:val="en-US"/>
        </w:rPr>
      </w:pPr>
      <w:r w:rsidRPr="00460B76">
        <w:rPr>
          <w:lang w:val="en-US"/>
        </w:rPr>
        <w:t xml:space="preserve">        if (LW_DEV_INC_USE_COUNT(&amp;pled-&gt;LED_devhdr) == 1) {</w:t>
      </w:r>
    </w:p>
    <w:p w:rsidR="00C73189" w:rsidRPr="00460B76" w:rsidRDefault="00C73189" w:rsidP="000F585A">
      <w:pPr>
        <w:pStyle w:val="a6"/>
        <w:rPr>
          <w:lang w:val="en-US"/>
        </w:rPr>
      </w:pPr>
      <w:r w:rsidRPr="00460B76">
        <w:rPr>
          <w:lang w:val="en-US"/>
        </w:rPr>
        <w:t xml:space="preserve">            if (gpioRequestOne(pled-&gt;LED_uiGpio,</w:t>
      </w:r>
    </w:p>
    <w:p w:rsidR="00C73189" w:rsidRPr="00460B76" w:rsidRDefault="00C73189" w:rsidP="00952020">
      <w:pPr>
        <w:pStyle w:val="a6"/>
        <w:ind w:left="2250" w:hangingChars="1250" w:hanging="2250"/>
        <w:rPr>
          <w:lang w:val="en-US"/>
        </w:rPr>
      </w:pPr>
      <w:r w:rsidRPr="00460B76">
        <w:rPr>
          <w:lang w:val="en-US"/>
        </w:rPr>
        <w:t xml:space="preserve">      (pled-&gt;LED_bIsOutPutHigh ? LW_GPIOF_OUT_INIT_LOW :LW_GPIOF_OUT_INIT_HIGH),</w:t>
      </w:r>
    </w:p>
    <w:p w:rsidR="00C73189" w:rsidRPr="00460B76" w:rsidRDefault="00C73189" w:rsidP="000F585A">
      <w:pPr>
        <w:pStyle w:val="a6"/>
        <w:rPr>
          <w:lang w:val="en-US"/>
        </w:rPr>
      </w:pPr>
      <w:r w:rsidRPr="00460B76">
        <w:rPr>
          <w:lang w:val="en-US"/>
        </w:rPr>
        <w:t xml:space="preserve">                  "led")) {</w:t>
      </w:r>
    </w:p>
    <w:p w:rsidR="00C73189" w:rsidRPr="00460B76" w:rsidRDefault="00C73189" w:rsidP="000F585A">
      <w:pPr>
        <w:pStyle w:val="a6"/>
        <w:rPr>
          <w:lang w:val="en-US"/>
        </w:rPr>
      </w:pPr>
      <w:r w:rsidRPr="00460B76">
        <w:rPr>
          <w:lang w:val="en-US"/>
        </w:rPr>
        <w:t xml:space="preserve">                LW_DEV_DEC_USE_COUNT(&amp;pled-&gt;LED_devhdr);</w:t>
      </w:r>
    </w:p>
    <w:p w:rsidR="00C73189" w:rsidRPr="00460B76" w:rsidRDefault="00C73189" w:rsidP="000F585A">
      <w:pPr>
        <w:pStyle w:val="a6"/>
        <w:rPr>
          <w:lang w:val="en-US"/>
        </w:rPr>
      </w:pPr>
      <w:r w:rsidRPr="00460B76">
        <w:rPr>
          <w:lang w:val="en-US"/>
        </w:rPr>
        <w:t xml:space="preserve">                API_IosFdNodeDec(&amp;pled-&gt;LED_fdNodeHeader, pfdnode</w:t>
      </w:r>
      <w:r w:rsidR="00E64959">
        <w:rPr>
          <w:lang w:val="en-US"/>
        </w:rPr>
        <w:t>, NULL</w:t>
      </w:r>
      <w:r w:rsidRPr="00460B76">
        <w:rPr>
          <w:lang w:val="en-US"/>
        </w:rPr>
        <w:t>);</w:t>
      </w:r>
    </w:p>
    <w:p w:rsidR="00C73189" w:rsidRPr="00460B76" w:rsidRDefault="00C73189" w:rsidP="000F585A">
      <w:pPr>
        <w:pStyle w:val="a6"/>
        <w:rPr>
          <w:lang w:val="en-US"/>
        </w:rPr>
      </w:pPr>
      <w:r w:rsidRPr="00460B76">
        <w:rPr>
          <w:lang w:val="en-US"/>
        </w:rPr>
        <w:t xml:space="preserve">                return  (PX_ERROR);</w:t>
      </w:r>
    </w:p>
    <w:p w:rsidR="00C73189" w:rsidRPr="00460B76" w:rsidRDefault="00C73189" w:rsidP="000F585A">
      <w:pPr>
        <w:pStyle w:val="a6"/>
        <w:rPr>
          <w:lang w:val="en-US"/>
        </w:rPr>
      </w:pPr>
      <w:r w:rsidRPr="00460B76">
        <w:rPr>
          <w:lang w:val="en-US"/>
        </w:rPr>
        <w:t xml:space="preserve">            }</w:t>
      </w:r>
    </w:p>
    <w:p w:rsidR="00C73189" w:rsidRPr="00460B76" w:rsidRDefault="00C73189" w:rsidP="000F585A">
      <w:pPr>
        <w:pStyle w:val="a6"/>
        <w:rPr>
          <w:lang w:val="en-US"/>
        </w:rPr>
      </w:pPr>
    </w:p>
    <w:p w:rsidR="00C73189" w:rsidRPr="00460B76" w:rsidRDefault="00C73189" w:rsidP="000F585A">
      <w:pPr>
        <w:pStyle w:val="a6"/>
        <w:rPr>
          <w:lang w:val="en-US"/>
        </w:rPr>
      </w:pPr>
      <w:r w:rsidRPr="00460B76">
        <w:rPr>
          <w:lang w:val="en-US"/>
        </w:rPr>
        <w:t xml:space="preserve">            pled-&gt;LED_bQuit = LW_FALSE;</w:t>
      </w:r>
    </w:p>
    <w:p w:rsidR="00C73189" w:rsidRPr="00460B76" w:rsidRDefault="00C73189" w:rsidP="000F585A">
      <w:pPr>
        <w:pStyle w:val="a6"/>
        <w:rPr>
          <w:lang w:val="en-US"/>
        </w:rPr>
      </w:pPr>
      <w:r w:rsidRPr="00460B76">
        <w:rPr>
          <w:lang w:val="en-US"/>
        </w:rPr>
        <w:t xml:space="preserve">            threadattr = API_ThreadAttrGetDefault();</w:t>
      </w:r>
    </w:p>
    <w:p w:rsidR="00C73189" w:rsidRPr="00460B76" w:rsidRDefault="00C73189" w:rsidP="000F585A">
      <w:pPr>
        <w:pStyle w:val="a6"/>
        <w:rPr>
          <w:lang w:val="en-US"/>
        </w:rPr>
      </w:pPr>
      <w:r w:rsidRPr="00460B76">
        <w:rPr>
          <w:lang w:val="en-US"/>
        </w:rPr>
        <w:t xml:space="preserve">            threadattr.THREADATTR_pvArg = (VOID *)pled;</w:t>
      </w:r>
    </w:p>
    <w:p w:rsidR="00C73189" w:rsidRPr="00460B76" w:rsidRDefault="00C73189" w:rsidP="000F585A">
      <w:pPr>
        <w:pStyle w:val="a6"/>
        <w:rPr>
          <w:lang w:val="en-US"/>
        </w:rPr>
      </w:pPr>
      <w:r w:rsidRPr="00460B76">
        <w:rPr>
          <w:lang w:val="en-US"/>
        </w:rPr>
        <w:t xml:space="preserve">            threadattr.THREADATTR_ucPriority = __LED_THREAD_PRIO;</w:t>
      </w:r>
    </w:p>
    <w:p w:rsidR="00C73189" w:rsidRPr="00460B76" w:rsidRDefault="00C73189" w:rsidP="000F585A">
      <w:pPr>
        <w:pStyle w:val="a6"/>
        <w:rPr>
          <w:lang w:val="en-US"/>
        </w:rPr>
      </w:pPr>
      <w:r w:rsidRPr="00460B76">
        <w:rPr>
          <w:lang w:val="en-US"/>
        </w:rPr>
        <w:t xml:space="preserve">            threadattr.THREADATTR_ulOption  |= LW_OPTION_OBJECT_GLOBAL;</w:t>
      </w:r>
    </w:p>
    <w:p w:rsidR="00C73189" w:rsidRPr="00460B76" w:rsidRDefault="00C73189" w:rsidP="000F585A">
      <w:pPr>
        <w:pStyle w:val="a6"/>
        <w:rPr>
          <w:lang w:val="en-US"/>
        </w:rPr>
      </w:pPr>
      <w:r w:rsidRPr="00460B76">
        <w:rPr>
          <w:lang w:val="en-US"/>
        </w:rPr>
        <w:t xml:space="preserve">            pled-&gt;LED_hSemaphoreB = API_SemaphoreBCreate("sem_led", LW_FALSE,</w:t>
      </w:r>
    </w:p>
    <w:p w:rsidR="00C73189" w:rsidRPr="00460B76" w:rsidRDefault="00C73189" w:rsidP="000F585A">
      <w:pPr>
        <w:pStyle w:val="a6"/>
        <w:rPr>
          <w:lang w:val="en-US"/>
        </w:rPr>
      </w:pPr>
      <w:r w:rsidRPr="00460B76">
        <w:rPr>
          <w:lang w:val="en-US"/>
        </w:rPr>
        <w:t xml:space="preserve">                                                         LW_OPTION_DEFAULT,</w:t>
      </w:r>
    </w:p>
    <w:p w:rsidR="00C73189" w:rsidRPr="00460B76" w:rsidRDefault="00C73189" w:rsidP="000F585A">
      <w:pPr>
        <w:pStyle w:val="a6"/>
        <w:rPr>
          <w:lang w:val="en-US"/>
        </w:rPr>
      </w:pPr>
      <w:r w:rsidRPr="00460B76">
        <w:rPr>
          <w:lang w:val="en-US"/>
        </w:rPr>
        <w:t xml:space="preserve">                                                         LW_NULL);</w:t>
      </w:r>
    </w:p>
    <w:p w:rsidR="00C73189" w:rsidRPr="00460B76" w:rsidRDefault="00C73189" w:rsidP="00952020">
      <w:pPr>
        <w:pStyle w:val="a6"/>
        <w:ind w:left="1620" w:hangingChars="900" w:hanging="1620"/>
        <w:rPr>
          <w:lang w:val="en-US"/>
        </w:rPr>
      </w:pPr>
      <w:r w:rsidRPr="00460B76">
        <w:rPr>
          <w:lang w:val="en-US"/>
        </w:rPr>
        <w:t xml:space="preserve">            pled-&gt;LED_hThread     = API_ThreadCreate("t_led", (PTHREAD_START_ROUTINE)__ledThread, &amp;threadattr, LW_NULL);</w:t>
      </w:r>
    </w:p>
    <w:p w:rsidR="00C73189" w:rsidRPr="00460B76" w:rsidRDefault="00C73189" w:rsidP="000F585A">
      <w:pPr>
        <w:pStyle w:val="a6"/>
        <w:rPr>
          <w:lang w:val="en-US"/>
        </w:rPr>
      </w:pPr>
      <w:r w:rsidRPr="00460B76">
        <w:rPr>
          <w:lang w:val="en-US"/>
        </w:rPr>
        <w:t xml:space="preserve">        }</w:t>
      </w:r>
    </w:p>
    <w:p w:rsidR="00C73189" w:rsidRPr="00460B76" w:rsidRDefault="00C73189" w:rsidP="000F585A">
      <w:pPr>
        <w:pStyle w:val="a6"/>
        <w:rPr>
          <w:lang w:val="en-US"/>
        </w:rPr>
      </w:pPr>
      <w:r w:rsidRPr="00460B76">
        <w:rPr>
          <w:lang w:val="en-US"/>
        </w:rPr>
        <w:t xml:space="preserve">        return  ((LONG)pfdnode);</w:t>
      </w:r>
    </w:p>
    <w:p w:rsidR="00C73189" w:rsidRPr="00460B76" w:rsidRDefault="00C73189" w:rsidP="000F585A">
      <w:pPr>
        <w:pStyle w:val="a6"/>
        <w:rPr>
          <w:lang w:val="en-US"/>
        </w:rPr>
      </w:pPr>
      <w:r w:rsidRPr="00460B76">
        <w:rPr>
          <w:lang w:val="en-US"/>
        </w:rPr>
        <w:t xml:space="preserve">    }</w:t>
      </w:r>
    </w:p>
    <w:p w:rsidR="00C73189" w:rsidRPr="00460B76" w:rsidRDefault="00C73189" w:rsidP="000F585A">
      <w:pPr>
        <w:pStyle w:val="a6"/>
        <w:rPr>
          <w:lang w:val="en-US"/>
        </w:rPr>
      </w:pPr>
      <w:r w:rsidRPr="00460B76">
        <w:rPr>
          <w:lang w:val="en-US"/>
        </w:rPr>
        <w:t>}</w:t>
      </w:r>
    </w:p>
    <w:p w:rsidR="00C73189" w:rsidRPr="00460B76" w:rsidRDefault="00C73189" w:rsidP="000F585A">
      <w:pPr>
        <w:pStyle w:val="a6"/>
        <w:rPr>
          <w:lang w:val="en-US"/>
        </w:rPr>
      </w:pPr>
      <w:r w:rsidRPr="00460B76">
        <w:rPr>
          <w:lang w:val="en-US"/>
        </w:rPr>
        <w:t>/******************************************************************************</w:t>
      </w:r>
    </w:p>
    <w:p w:rsidR="00C73189" w:rsidRPr="00460B76" w:rsidRDefault="00C73189" w:rsidP="000F585A">
      <w:pPr>
        <w:pStyle w:val="a6"/>
        <w:rPr>
          <w:lang w:val="en-US"/>
        </w:rPr>
      </w:pPr>
      <w:r w:rsidRPr="00460B76">
        <w:rPr>
          <w:lang w:val="en-US"/>
        </w:rPr>
        <w:t xml:space="preserve">** </w:t>
      </w:r>
      <w:r>
        <w:rPr>
          <w:rFonts w:hint="eastAsia"/>
        </w:rPr>
        <w:t>函数名称</w:t>
      </w:r>
      <w:r w:rsidRPr="00460B76">
        <w:rPr>
          <w:lang w:val="en-US"/>
        </w:rPr>
        <w:t>: __ledClose</w:t>
      </w:r>
    </w:p>
    <w:p w:rsidR="00C73189" w:rsidRPr="00460B76" w:rsidRDefault="00C73189" w:rsidP="000F585A">
      <w:pPr>
        <w:pStyle w:val="a6"/>
        <w:rPr>
          <w:lang w:val="en-US"/>
        </w:rPr>
      </w:pPr>
      <w:r w:rsidRPr="00460B76">
        <w:rPr>
          <w:lang w:val="en-US"/>
        </w:rPr>
        <w:t xml:space="preserve">** </w:t>
      </w:r>
      <w:r>
        <w:rPr>
          <w:rFonts w:hint="eastAsia"/>
        </w:rPr>
        <w:t>功能描述</w:t>
      </w:r>
      <w:r w:rsidRPr="00460B76">
        <w:rPr>
          <w:lang w:val="en-US"/>
        </w:rPr>
        <w:t xml:space="preserve">: LED </w:t>
      </w:r>
      <w:r>
        <w:rPr>
          <w:rFonts w:hint="eastAsia"/>
        </w:rPr>
        <w:t>关闭</w:t>
      </w:r>
    </w:p>
    <w:p w:rsidR="00C73189" w:rsidRPr="00460B76" w:rsidRDefault="00C73189" w:rsidP="000F585A">
      <w:pPr>
        <w:pStyle w:val="a6"/>
        <w:rPr>
          <w:lang w:val="en-US"/>
        </w:rPr>
      </w:pPr>
      <w:r w:rsidRPr="00460B76">
        <w:rPr>
          <w:lang w:val="en-US"/>
        </w:rPr>
        <w:t>******************************************************************************/</w:t>
      </w:r>
    </w:p>
    <w:p w:rsidR="00C73189" w:rsidRPr="00460B76" w:rsidRDefault="00C73189" w:rsidP="000F585A">
      <w:pPr>
        <w:pStyle w:val="a6"/>
        <w:rPr>
          <w:lang w:val="en-US"/>
        </w:rPr>
      </w:pPr>
      <w:r w:rsidRPr="00460B76">
        <w:rPr>
          <w:lang w:val="en-US"/>
        </w:rPr>
        <w:t>static INT  __ledClose (PLW_FD_ENTRY   pfdentry)</w:t>
      </w:r>
    </w:p>
    <w:p w:rsidR="00C73189" w:rsidRPr="00460B76" w:rsidRDefault="00C73189" w:rsidP="000F585A">
      <w:pPr>
        <w:pStyle w:val="a6"/>
        <w:rPr>
          <w:lang w:val="en-US"/>
        </w:rPr>
      </w:pPr>
      <w:r w:rsidRPr="00460B76">
        <w:rPr>
          <w:lang w:val="en-US"/>
        </w:rPr>
        <w:lastRenderedPageBreak/>
        <w:t>{</w:t>
      </w:r>
    </w:p>
    <w:p w:rsidR="00C73189" w:rsidRPr="00460B76" w:rsidRDefault="00C73189" w:rsidP="000F585A">
      <w:pPr>
        <w:pStyle w:val="a6"/>
        <w:rPr>
          <w:lang w:val="en-US"/>
        </w:rPr>
      </w:pPr>
      <w:r w:rsidRPr="00460B76">
        <w:rPr>
          <w:lang w:val="en-US"/>
        </w:rPr>
        <w:t xml:space="preserve">    __PLED_DEV      pled </w:t>
      </w:r>
      <w:r w:rsidRPr="00460B76">
        <w:rPr>
          <w:lang w:val="en-US"/>
        </w:rPr>
        <w:tab/>
      </w:r>
      <w:r w:rsidRPr="00460B76">
        <w:rPr>
          <w:lang w:val="en-US"/>
        </w:rPr>
        <w:tab/>
        <w:t>= (__PLED_DEV)pfdentry-&gt;FDENTRY_pdevhdrHdr;</w:t>
      </w:r>
    </w:p>
    <w:p w:rsidR="00C73189" w:rsidRPr="00460B76" w:rsidRDefault="00C73189" w:rsidP="000F585A">
      <w:pPr>
        <w:pStyle w:val="a6"/>
        <w:rPr>
          <w:lang w:val="en-US"/>
        </w:rPr>
      </w:pPr>
      <w:r w:rsidRPr="00460B76">
        <w:rPr>
          <w:lang w:val="en-US"/>
        </w:rPr>
        <w:t xml:space="preserve">    PLW_FD_NODE     pfdnode </w:t>
      </w:r>
      <w:r w:rsidRPr="00460B76">
        <w:rPr>
          <w:lang w:val="en-US"/>
        </w:rPr>
        <w:tab/>
        <w:t>= (PLW_FD_NODE)pfdentry-&gt;FDENTRY_pfdnode;</w:t>
      </w:r>
    </w:p>
    <w:p w:rsidR="00C73189" w:rsidRPr="00460B76" w:rsidRDefault="00C73189" w:rsidP="000F585A">
      <w:pPr>
        <w:pStyle w:val="a6"/>
        <w:rPr>
          <w:lang w:val="en-US"/>
        </w:rPr>
      </w:pPr>
    </w:p>
    <w:p w:rsidR="00C73189" w:rsidRPr="00460B76" w:rsidRDefault="00C73189" w:rsidP="000F585A">
      <w:pPr>
        <w:pStyle w:val="a6"/>
        <w:rPr>
          <w:lang w:val="en-US"/>
        </w:rPr>
      </w:pPr>
      <w:r w:rsidRPr="00460B76">
        <w:rPr>
          <w:lang w:val="en-US"/>
        </w:rPr>
        <w:t xml:space="preserve">    if (pfdentry &amp;&amp; pfdnode) {</w:t>
      </w:r>
    </w:p>
    <w:p w:rsidR="00C73189" w:rsidRPr="00460B76" w:rsidRDefault="00C73189" w:rsidP="000F585A">
      <w:pPr>
        <w:pStyle w:val="a6"/>
        <w:rPr>
          <w:lang w:val="en-US"/>
        </w:rPr>
      </w:pPr>
      <w:r w:rsidRPr="00460B76">
        <w:rPr>
          <w:lang w:val="en-US"/>
        </w:rPr>
        <w:t xml:space="preserve">        API_IosFdNodeDec(&amp;pled-&gt;LED_fdNodeHeader, pfdnode</w:t>
      </w:r>
      <w:r w:rsidR="00E64959">
        <w:rPr>
          <w:lang w:val="en-US"/>
        </w:rPr>
        <w:t>, NULL</w:t>
      </w:r>
      <w:r w:rsidRPr="00460B76">
        <w:rPr>
          <w:lang w:val="en-US"/>
        </w:rPr>
        <w:t>);</w:t>
      </w:r>
    </w:p>
    <w:p w:rsidR="00C73189" w:rsidRPr="00460B76" w:rsidRDefault="00C73189" w:rsidP="000F585A">
      <w:pPr>
        <w:pStyle w:val="a6"/>
        <w:rPr>
          <w:lang w:val="en-US"/>
        </w:rPr>
      </w:pPr>
      <w:r w:rsidRPr="00460B76">
        <w:rPr>
          <w:lang w:val="en-US"/>
        </w:rPr>
        <w:t xml:space="preserve">        if (LW_DEV_DEC_USE_COUNT(&amp;pled-&gt;LED_devhdr) == 0) {</w:t>
      </w:r>
    </w:p>
    <w:p w:rsidR="00C73189" w:rsidRPr="00460B76" w:rsidRDefault="00C73189" w:rsidP="000F585A">
      <w:pPr>
        <w:pStyle w:val="a6"/>
        <w:rPr>
          <w:lang w:val="en-US"/>
        </w:rPr>
      </w:pPr>
      <w:r w:rsidRPr="00460B76">
        <w:rPr>
          <w:lang w:val="en-US"/>
        </w:rPr>
        <w:t xml:space="preserve">            pled-&gt;LED_bQuit = LW_TRUE;</w:t>
      </w:r>
    </w:p>
    <w:p w:rsidR="00C73189" w:rsidRPr="00460B76" w:rsidRDefault="00C73189" w:rsidP="000F585A">
      <w:pPr>
        <w:pStyle w:val="a6"/>
        <w:rPr>
          <w:lang w:val="en-US"/>
        </w:rPr>
      </w:pPr>
      <w:r w:rsidRPr="00460B76">
        <w:rPr>
          <w:lang w:val="en-US"/>
        </w:rPr>
        <w:t xml:space="preserve">            API_SemaphoreBPostEx(pled-&gt;LED_hSemaphoreB, (VOID *)0);</w:t>
      </w:r>
    </w:p>
    <w:p w:rsidR="00C73189" w:rsidRPr="00460B76" w:rsidRDefault="00C73189" w:rsidP="000F585A">
      <w:pPr>
        <w:pStyle w:val="a6"/>
        <w:rPr>
          <w:lang w:val="en-US"/>
        </w:rPr>
      </w:pPr>
      <w:r w:rsidRPr="00460B76">
        <w:rPr>
          <w:lang w:val="en-US"/>
        </w:rPr>
        <w:t xml:space="preserve">            API_ThreadJoin(pled-&gt;LED_hThread, LW_NULL);</w:t>
      </w:r>
    </w:p>
    <w:p w:rsidR="00C73189" w:rsidRPr="00460B76" w:rsidRDefault="00C73189" w:rsidP="000F585A">
      <w:pPr>
        <w:pStyle w:val="a6"/>
        <w:rPr>
          <w:lang w:val="en-US"/>
        </w:rPr>
      </w:pPr>
      <w:r w:rsidRPr="00460B76">
        <w:rPr>
          <w:lang w:val="en-US"/>
        </w:rPr>
        <w:t xml:space="preserve">            pled-&gt;LED_hThread = 0;</w:t>
      </w:r>
    </w:p>
    <w:p w:rsidR="00C73189" w:rsidRPr="00460B76" w:rsidRDefault="00C73189" w:rsidP="000F585A">
      <w:pPr>
        <w:pStyle w:val="a6"/>
        <w:rPr>
          <w:lang w:val="en-US"/>
        </w:rPr>
      </w:pPr>
    </w:p>
    <w:p w:rsidR="00C73189" w:rsidRPr="00460B76" w:rsidRDefault="00C73189" w:rsidP="000F585A">
      <w:pPr>
        <w:pStyle w:val="a6"/>
        <w:rPr>
          <w:lang w:val="en-US"/>
        </w:rPr>
      </w:pPr>
      <w:r w:rsidRPr="00460B76">
        <w:rPr>
          <w:lang w:val="en-US"/>
        </w:rPr>
        <w:t xml:space="preserve">            API_SemaphoreBDelete(&amp;pled-&gt;LED_hSemaphoreB);</w:t>
      </w:r>
    </w:p>
    <w:p w:rsidR="00C73189" w:rsidRPr="00460B76" w:rsidRDefault="00C73189" w:rsidP="000F585A">
      <w:pPr>
        <w:pStyle w:val="a6"/>
        <w:rPr>
          <w:lang w:val="en-US"/>
        </w:rPr>
      </w:pPr>
      <w:r w:rsidRPr="00460B76">
        <w:rPr>
          <w:lang w:val="en-US"/>
        </w:rPr>
        <w:t xml:space="preserve">            pled-&gt;LED_hSemaphoreB = 0;</w:t>
      </w:r>
    </w:p>
    <w:p w:rsidR="00C73189" w:rsidRPr="00460B76" w:rsidRDefault="00C73189" w:rsidP="000F585A">
      <w:pPr>
        <w:pStyle w:val="a6"/>
        <w:rPr>
          <w:lang w:val="en-US"/>
        </w:rPr>
      </w:pPr>
    </w:p>
    <w:p w:rsidR="00C73189" w:rsidRPr="00460B76" w:rsidRDefault="00C73189" w:rsidP="000F585A">
      <w:pPr>
        <w:pStyle w:val="a6"/>
        <w:rPr>
          <w:lang w:val="en-US"/>
        </w:rPr>
      </w:pPr>
      <w:r w:rsidRPr="00460B76">
        <w:rPr>
          <w:lang w:val="en-US"/>
        </w:rPr>
        <w:t xml:space="preserve">            gpioFree(pled-&gt;LED_uiGpio);</w:t>
      </w:r>
    </w:p>
    <w:p w:rsidR="00C73189" w:rsidRPr="00460B76" w:rsidRDefault="00C73189" w:rsidP="000F585A">
      <w:pPr>
        <w:pStyle w:val="a6"/>
        <w:rPr>
          <w:lang w:val="en-US"/>
        </w:rPr>
      </w:pPr>
      <w:r w:rsidRPr="00460B76">
        <w:rPr>
          <w:lang w:val="en-US"/>
        </w:rPr>
        <w:t xml:space="preserve">        }</w:t>
      </w:r>
    </w:p>
    <w:p w:rsidR="00C73189" w:rsidRPr="00460B76" w:rsidRDefault="00C73189" w:rsidP="000F585A">
      <w:pPr>
        <w:pStyle w:val="a6"/>
        <w:rPr>
          <w:lang w:val="en-US"/>
        </w:rPr>
      </w:pPr>
      <w:r w:rsidRPr="00460B76">
        <w:rPr>
          <w:lang w:val="en-US"/>
        </w:rPr>
        <w:t xml:space="preserve">    }</w:t>
      </w:r>
    </w:p>
    <w:p w:rsidR="00C73189" w:rsidRPr="00460B76" w:rsidRDefault="00C73189" w:rsidP="000F585A">
      <w:pPr>
        <w:pStyle w:val="a6"/>
        <w:rPr>
          <w:lang w:val="en-US"/>
        </w:rPr>
      </w:pPr>
      <w:r w:rsidRPr="00460B76">
        <w:rPr>
          <w:lang w:val="en-US"/>
        </w:rPr>
        <w:t xml:space="preserve">    return  (ERROR_NONE);</w:t>
      </w:r>
    </w:p>
    <w:p w:rsidR="00C73189" w:rsidRPr="00460B76" w:rsidRDefault="00C73189" w:rsidP="000F585A">
      <w:pPr>
        <w:pStyle w:val="a6"/>
        <w:rPr>
          <w:lang w:val="en-US"/>
        </w:rPr>
      </w:pPr>
      <w:r w:rsidRPr="00460B76">
        <w:rPr>
          <w:lang w:val="en-US"/>
        </w:rPr>
        <w:t>}</w:t>
      </w:r>
    </w:p>
    <w:p w:rsidR="00C73189" w:rsidRPr="00460B76" w:rsidRDefault="00C73189" w:rsidP="000F585A">
      <w:pPr>
        <w:pStyle w:val="a6"/>
        <w:rPr>
          <w:lang w:val="en-US"/>
        </w:rPr>
      </w:pPr>
      <w:r w:rsidRPr="00460B76">
        <w:rPr>
          <w:lang w:val="en-US"/>
        </w:rPr>
        <w:t>/******************************************************************************</w:t>
      </w:r>
    </w:p>
    <w:p w:rsidR="00C73189" w:rsidRPr="00460B76" w:rsidRDefault="00C73189" w:rsidP="000F585A">
      <w:pPr>
        <w:pStyle w:val="a6"/>
        <w:rPr>
          <w:lang w:val="en-US"/>
        </w:rPr>
      </w:pPr>
      <w:r w:rsidRPr="00460B76">
        <w:rPr>
          <w:lang w:val="en-US"/>
        </w:rPr>
        <w:t xml:space="preserve">** </w:t>
      </w:r>
      <w:r>
        <w:rPr>
          <w:rFonts w:hint="eastAsia"/>
        </w:rPr>
        <w:t>函数名称</w:t>
      </w:r>
      <w:r w:rsidRPr="00460B76">
        <w:rPr>
          <w:lang w:val="en-US"/>
        </w:rPr>
        <w:t>: __ledIoctl</w:t>
      </w:r>
    </w:p>
    <w:p w:rsidR="00C73189" w:rsidRPr="00460B76" w:rsidRDefault="00C73189" w:rsidP="000F585A">
      <w:pPr>
        <w:pStyle w:val="a6"/>
        <w:rPr>
          <w:lang w:val="en-US"/>
        </w:rPr>
      </w:pPr>
      <w:r w:rsidRPr="00460B76">
        <w:rPr>
          <w:lang w:val="en-US"/>
        </w:rPr>
        <w:t xml:space="preserve">** </w:t>
      </w:r>
      <w:r>
        <w:rPr>
          <w:rFonts w:hint="eastAsia"/>
        </w:rPr>
        <w:t>功能描述</w:t>
      </w:r>
      <w:r w:rsidRPr="00460B76">
        <w:rPr>
          <w:lang w:val="en-US"/>
        </w:rPr>
        <w:t xml:space="preserve">: LED </w:t>
      </w:r>
      <w:r>
        <w:rPr>
          <w:rFonts w:hint="eastAsia"/>
        </w:rPr>
        <w:t>控制</w:t>
      </w:r>
    </w:p>
    <w:p w:rsidR="00C73189" w:rsidRPr="00460B76" w:rsidRDefault="00C73189" w:rsidP="000F585A">
      <w:pPr>
        <w:pStyle w:val="a6"/>
        <w:rPr>
          <w:lang w:val="en-US"/>
        </w:rPr>
      </w:pPr>
      <w:r w:rsidRPr="00460B76">
        <w:rPr>
          <w:lang w:val="en-US"/>
        </w:rPr>
        <w:t>******************************************************************************/</w:t>
      </w:r>
    </w:p>
    <w:p w:rsidR="00C73189" w:rsidRPr="00460B76" w:rsidRDefault="00C73189" w:rsidP="000F585A">
      <w:pPr>
        <w:pStyle w:val="a6"/>
        <w:rPr>
          <w:lang w:val="en-US"/>
        </w:rPr>
      </w:pPr>
      <w:r w:rsidRPr="00460B76">
        <w:rPr>
          <w:lang w:val="en-US"/>
        </w:rPr>
        <w:t>static INT  __ledIoctl (PLW_FD_ENTRY   pfdentry, INT  iCmd, LONG  lArg)</w:t>
      </w:r>
    </w:p>
    <w:p w:rsidR="00C73189" w:rsidRPr="00460B76" w:rsidRDefault="00C73189" w:rsidP="000F585A">
      <w:pPr>
        <w:pStyle w:val="a6"/>
        <w:rPr>
          <w:lang w:val="en-US"/>
        </w:rPr>
      </w:pPr>
      <w:r w:rsidRPr="00460B76">
        <w:rPr>
          <w:lang w:val="en-US"/>
        </w:rPr>
        <w:t>{</w:t>
      </w:r>
    </w:p>
    <w:p w:rsidR="00C73189" w:rsidRPr="00460B76" w:rsidRDefault="00C73189" w:rsidP="000F585A">
      <w:pPr>
        <w:pStyle w:val="a6"/>
        <w:rPr>
          <w:lang w:val="en-US"/>
        </w:rPr>
      </w:pPr>
      <w:r w:rsidRPr="00460B76">
        <w:rPr>
          <w:lang w:val="en-US"/>
        </w:rPr>
        <w:t xml:space="preserve">    __PLED_DEV      pled = (__PLED_DEV)pfdentry-&gt;FDENTRY_pdevhdrHdr;</w:t>
      </w:r>
    </w:p>
    <w:p w:rsidR="00C73189" w:rsidRPr="00460B76" w:rsidRDefault="00C73189" w:rsidP="000F585A">
      <w:pPr>
        <w:pStyle w:val="a6"/>
        <w:rPr>
          <w:lang w:val="en-US"/>
        </w:rPr>
      </w:pPr>
      <w:r w:rsidRPr="00460B76">
        <w:rPr>
          <w:lang w:val="en-US"/>
        </w:rPr>
        <w:t xml:space="preserve">    struct stat    *pstat;</w:t>
      </w:r>
    </w:p>
    <w:p w:rsidR="00C73189" w:rsidRPr="00460B76" w:rsidRDefault="00C73189" w:rsidP="000F585A">
      <w:pPr>
        <w:pStyle w:val="a6"/>
        <w:rPr>
          <w:lang w:val="en-US"/>
        </w:rPr>
      </w:pPr>
    </w:p>
    <w:p w:rsidR="00C73189" w:rsidRPr="00460B76" w:rsidRDefault="00C73189" w:rsidP="000F585A">
      <w:pPr>
        <w:pStyle w:val="a6"/>
        <w:rPr>
          <w:lang w:val="en-US"/>
        </w:rPr>
      </w:pPr>
      <w:r w:rsidRPr="00460B76">
        <w:rPr>
          <w:lang w:val="en-US"/>
        </w:rPr>
        <w:t xml:space="preserve">    switch (iCmd) {</w:t>
      </w:r>
    </w:p>
    <w:p w:rsidR="00C73189" w:rsidRPr="00460B76" w:rsidRDefault="00C73189" w:rsidP="000F585A">
      <w:pPr>
        <w:pStyle w:val="a6"/>
        <w:rPr>
          <w:lang w:val="en-US"/>
        </w:rPr>
      </w:pPr>
      <w:r w:rsidRPr="00460B76">
        <w:rPr>
          <w:lang w:val="en-US"/>
        </w:rPr>
        <w:t xml:space="preserve">    case FIOFSTATGET:</w:t>
      </w:r>
    </w:p>
    <w:p w:rsidR="00C73189" w:rsidRPr="00460B76" w:rsidRDefault="00C73189" w:rsidP="000F585A">
      <w:pPr>
        <w:pStyle w:val="a6"/>
        <w:rPr>
          <w:lang w:val="en-US"/>
        </w:rPr>
      </w:pPr>
      <w:r w:rsidRPr="00460B76">
        <w:rPr>
          <w:lang w:val="en-US"/>
        </w:rPr>
        <w:t xml:space="preserve">        pstat = (struct stat *)lArg;</w:t>
      </w:r>
    </w:p>
    <w:p w:rsidR="00C73189" w:rsidRPr="00460B76" w:rsidRDefault="00C73189" w:rsidP="000F585A">
      <w:pPr>
        <w:pStyle w:val="a6"/>
        <w:rPr>
          <w:lang w:val="en-US"/>
        </w:rPr>
      </w:pPr>
      <w:r w:rsidRPr="00460B76">
        <w:rPr>
          <w:lang w:val="en-US"/>
        </w:rPr>
        <w:t xml:space="preserve">        if (pstat) {</w:t>
      </w:r>
    </w:p>
    <w:p w:rsidR="00C73189" w:rsidRPr="00460B76" w:rsidRDefault="00C73189" w:rsidP="000F585A">
      <w:pPr>
        <w:pStyle w:val="a6"/>
        <w:rPr>
          <w:lang w:val="en-US"/>
        </w:rPr>
      </w:pPr>
      <w:r w:rsidRPr="00460B76">
        <w:rPr>
          <w:lang w:val="en-US"/>
        </w:rPr>
        <w:t xml:space="preserve">            pstat-&gt;st_dev   </w:t>
      </w:r>
      <w:r w:rsidRPr="00460B76">
        <w:rPr>
          <w:lang w:val="en-US"/>
        </w:rPr>
        <w:tab/>
        <w:t>= (dev_t)pled;</w:t>
      </w:r>
    </w:p>
    <w:p w:rsidR="00C73189" w:rsidRPr="00460B76" w:rsidRDefault="00C73189" w:rsidP="000F585A">
      <w:pPr>
        <w:pStyle w:val="a6"/>
        <w:rPr>
          <w:lang w:val="en-US"/>
        </w:rPr>
      </w:pPr>
      <w:r w:rsidRPr="00460B76">
        <w:rPr>
          <w:lang w:val="en-US"/>
        </w:rPr>
        <w:t xml:space="preserve">            pstat-&gt;st_ino   </w:t>
      </w:r>
      <w:r w:rsidRPr="00460B76">
        <w:rPr>
          <w:lang w:val="en-US"/>
        </w:rPr>
        <w:tab/>
        <w:t>= (ino_t)0;</w:t>
      </w:r>
    </w:p>
    <w:p w:rsidR="00C73189" w:rsidRPr="00460B76" w:rsidRDefault="00C73189" w:rsidP="000F585A">
      <w:pPr>
        <w:pStyle w:val="a6"/>
        <w:rPr>
          <w:lang w:val="en-US"/>
        </w:rPr>
      </w:pPr>
      <w:r w:rsidRPr="00460B76">
        <w:rPr>
          <w:lang w:val="en-US"/>
        </w:rPr>
        <w:t xml:space="preserve">            pstat-&gt;st_mode </w:t>
      </w:r>
      <w:r w:rsidRPr="00460B76">
        <w:rPr>
          <w:lang w:val="en-US"/>
        </w:rPr>
        <w:tab/>
        <w:t>= (S_IRUSR | S_IRGRP | S_IROTH);</w:t>
      </w:r>
    </w:p>
    <w:p w:rsidR="00C73189" w:rsidRPr="00460B76" w:rsidRDefault="00C73189" w:rsidP="000F585A">
      <w:pPr>
        <w:pStyle w:val="a6"/>
        <w:rPr>
          <w:lang w:val="en-US"/>
        </w:rPr>
      </w:pPr>
      <w:r w:rsidRPr="00460B76">
        <w:rPr>
          <w:lang w:val="en-US"/>
        </w:rPr>
        <w:t xml:space="preserve">            pstat-&gt;st_nlink</w:t>
      </w:r>
      <w:r w:rsidRPr="00460B76">
        <w:rPr>
          <w:lang w:val="en-US"/>
        </w:rPr>
        <w:tab/>
        <w:t>= 1;</w:t>
      </w:r>
    </w:p>
    <w:p w:rsidR="00C73189" w:rsidRPr="00460B76" w:rsidRDefault="00C73189" w:rsidP="000F585A">
      <w:pPr>
        <w:pStyle w:val="a6"/>
        <w:rPr>
          <w:lang w:val="en-US"/>
        </w:rPr>
      </w:pPr>
      <w:r w:rsidRPr="00460B76">
        <w:rPr>
          <w:lang w:val="en-US"/>
        </w:rPr>
        <w:t xml:space="preserve">            pstat-&gt;st_uid   </w:t>
      </w:r>
      <w:r w:rsidRPr="00460B76">
        <w:rPr>
          <w:lang w:val="en-US"/>
        </w:rPr>
        <w:tab/>
        <w:t>= 0;</w:t>
      </w:r>
    </w:p>
    <w:p w:rsidR="00C73189" w:rsidRPr="00460B76" w:rsidRDefault="00C73189" w:rsidP="000F585A">
      <w:pPr>
        <w:pStyle w:val="a6"/>
        <w:rPr>
          <w:lang w:val="en-US"/>
        </w:rPr>
      </w:pPr>
      <w:r w:rsidRPr="00460B76">
        <w:rPr>
          <w:lang w:val="en-US"/>
        </w:rPr>
        <w:t xml:space="preserve">            pstat-&gt;st_gid  </w:t>
      </w:r>
      <w:r w:rsidRPr="00460B76">
        <w:rPr>
          <w:lang w:val="en-US"/>
        </w:rPr>
        <w:tab/>
        <w:t>= 0;</w:t>
      </w:r>
    </w:p>
    <w:p w:rsidR="00C73189" w:rsidRPr="00460B76" w:rsidRDefault="00C73189" w:rsidP="000F585A">
      <w:pPr>
        <w:pStyle w:val="a6"/>
        <w:rPr>
          <w:lang w:val="en-US"/>
        </w:rPr>
      </w:pPr>
      <w:r w:rsidRPr="00460B76">
        <w:rPr>
          <w:lang w:val="en-US"/>
        </w:rPr>
        <w:t xml:space="preserve">            pstat-&gt;st_rdev  </w:t>
      </w:r>
      <w:r w:rsidRPr="00460B76">
        <w:rPr>
          <w:lang w:val="en-US"/>
        </w:rPr>
        <w:tab/>
        <w:t>= 0;</w:t>
      </w:r>
    </w:p>
    <w:p w:rsidR="00C73189" w:rsidRPr="00460B76" w:rsidRDefault="00C73189" w:rsidP="000F585A">
      <w:pPr>
        <w:pStyle w:val="a6"/>
        <w:rPr>
          <w:lang w:val="en-US"/>
        </w:rPr>
      </w:pPr>
      <w:r w:rsidRPr="00460B76">
        <w:rPr>
          <w:lang w:val="en-US"/>
        </w:rPr>
        <w:t xml:space="preserve">            pstat-&gt;st_size   </w:t>
      </w:r>
      <w:r w:rsidRPr="00460B76">
        <w:rPr>
          <w:lang w:val="en-US"/>
        </w:rPr>
        <w:tab/>
        <w:t>= 0;</w:t>
      </w:r>
    </w:p>
    <w:p w:rsidR="00C73189" w:rsidRPr="00460B76" w:rsidRDefault="00C73189" w:rsidP="000F585A">
      <w:pPr>
        <w:pStyle w:val="a6"/>
        <w:rPr>
          <w:lang w:val="en-US"/>
        </w:rPr>
      </w:pPr>
      <w:r w:rsidRPr="00460B76">
        <w:rPr>
          <w:lang w:val="en-US"/>
        </w:rPr>
        <w:t xml:space="preserve">            pstat-&gt;st_blksize</w:t>
      </w:r>
      <w:r w:rsidRPr="00460B76">
        <w:rPr>
          <w:lang w:val="en-US"/>
        </w:rPr>
        <w:tab/>
        <w:t>= 0;</w:t>
      </w:r>
    </w:p>
    <w:p w:rsidR="00C73189" w:rsidRPr="00460B76" w:rsidRDefault="00C73189" w:rsidP="000F585A">
      <w:pPr>
        <w:pStyle w:val="a6"/>
        <w:rPr>
          <w:lang w:val="en-US"/>
        </w:rPr>
      </w:pPr>
      <w:r w:rsidRPr="00460B76">
        <w:rPr>
          <w:lang w:val="en-US"/>
        </w:rPr>
        <w:t xml:space="preserve">            pstat-&gt;st_blocks</w:t>
      </w:r>
      <w:r w:rsidRPr="00460B76">
        <w:rPr>
          <w:lang w:val="en-US"/>
        </w:rPr>
        <w:tab/>
        <w:t>= 0;</w:t>
      </w:r>
    </w:p>
    <w:p w:rsidR="00C73189" w:rsidRPr="00460B76" w:rsidRDefault="00C73189" w:rsidP="000F585A">
      <w:pPr>
        <w:pStyle w:val="a6"/>
        <w:rPr>
          <w:lang w:val="en-US"/>
        </w:rPr>
      </w:pPr>
      <w:r w:rsidRPr="00460B76">
        <w:rPr>
          <w:lang w:val="en-US"/>
        </w:rPr>
        <w:t xml:space="preserve">            pstat-&gt;st_atime  </w:t>
      </w:r>
      <w:r w:rsidRPr="00460B76">
        <w:rPr>
          <w:lang w:val="en-US"/>
        </w:rPr>
        <w:tab/>
        <w:t>= pled-&gt;LED_time;</w:t>
      </w:r>
    </w:p>
    <w:p w:rsidR="00C73189" w:rsidRPr="00460B76" w:rsidRDefault="00C73189" w:rsidP="000F585A">
      <w:pPr>
        <w:pStyle w:val="a6"/>
        <w:rPr>
          <w:lang w:val="en-US"/>
        </w:rPr>
      </w:pPr>
      <w:r w:rsidRPr="00460B76">
        <w:rPr>
          <w:lang w:val="en-US"/>
        </w:rPr>
        <w:lastRenderedPageBreak/>
        <w:t xml:space="preserve">            pstat-&gt;st_mtime  </w:t>
      </w:r>
      <w:r w:rsidRPr="00460B76">
        <w:rPr>
          <w:lang w:val="en-US"/>
        </w:rPr>
        <w:tab/>
        <w:t>= pled-&gt;LED_time;</w:t>
      </w:r>
    </w:p>
    <w:p w:rsidR="00C73189" w:rsidRPr="00460B76" w:rsidRDefault="00C73189" w:rsidP="000F585A">
      <w:pPr>
        <w:pStyle w:val="a6"/>
        <w:rPr>
          <w:lang w:val="en-US"/>
        </w:rPr>
      </w:pPr>
      <w:r w:rsidRPr="00460B76">
        <w:rPr>
          <w:lang w:val="en-US"/>
        </w:rPr>
        <w:t xml:space="preserve">            pstat-&gt;st_ctime  </w:t>
      </w:r>
      <w:r w:rsidRPr="00460B76">
        <w:rPr>
          <w:lang w:val="en-US"/>
        </w:rPr>
        <w:tab/>
        <w:t>= pled-&gt;LED_time;</w:t>
      </w:r>
    </w:p>
    <w:p w:rsidR="00C73189" w:rsidRPr="00460B76" w:rsidRDefault="00C73189" w:rsidP="000F585A">
      <w:pPr>
        <w:pStyle w:val="a6"/>
        <w:rPr>
          <w:lang w:val="en-US"/>
        </w:rPr>
      </w:pPr>
      <w:r w:rsidRPr="00460B76">
        <w:rPr>
          <w:lang w:val="en-US"/>
        </w:rPr>
        <w:t xml:space="preserve">            return  (ERROR_NONE);</w:t>
      </w:r>
    </w:p>
    <w:p w:rsidR="00C73189" w:rsidRPr="00460B76" w:rsidRDefault="00C73189" w:rsidP="000F585A">
      <w:pPr>
        <w:pStyle w:val="a6"/>
        <w:rPr>
          <w:lang w:val="en-US"/>
        </w:rPr>
      </w:pPr>
      <w:r w:rsidRPr="00460B76">
        <w:rPr>
          <w:lang w:val="en-US"/>
        </w:rPr>
        <w:t xml:space="preserve">        }</w:t>
      </w:r>
    </w:p>
    <w:p w:rsidR="00C73189" w:rsidRPr="00460B76" w:rsidRDefault="00C73189" w:rsidP="000F585A">
      <w:pPr>
        <w:pStyle w:val="a6"/>
        <w:rPr>
          <w:lang w:val="en-US"/>
        </w:rPr>
      </w:pPr>
      <w:r w:rsidRPr="00460B76">
        <w:rPr>
          <w:lang w:val="en-US"/>
        </w:rPr>
        <w:t xml:space="preserve">        return  (PX_ERROR);</w:t>
      </w:r>
    </w:p>
    <w:p w:rsidR="00C73189" w:rsidRPr="00460B76" w:rsidRDefault="00C73189" w:rsidP="000F585A">
      <w:pPr>
        <w:pStyle w:val="a6"/>
        <w:rPr>
          <w:lang w:val="en-US"/>
        </w:rPr>
      </w:pPr>
      <w:r w:rsidRPr="00460B76">
        <w:rPr>
          <w:lang w:val="en-US"/>
        </w:rPr>
        <w:t xml:space="preserve">    case FIOSETFL:</w:t>
      </w:r>
    </w:p>
    <w:p w:rsidR="00C73189" w:rsidRPr="00460B76" w:rsidRDefault="00C73189" w:rsidP="000F585A">
      <w:pPr>
        <w:pStyle w:val="a6"/>
        <w:rPr>
          <w:lang w:val="en-US"/>
        </w:rPr>
      </w:pPr>
      <w:r w:rsidRPr="00460B76">
        <w:rPr>
          <w:lang w:val="en-US"/>
        </w:rPr>
        <w:t xml:space="preserve">        if ((int)lArg &amp; O_NONBLOCK) {</w:t>
      </w:r>
    </w:p>
    <w:p w:rsidR="00C73189" w:rsidRPr="00460B76" w:rsidRDefault="00C73189" w:rsidP="000F585A">
      <w:pPr>
        <w:pStyle w:val="a6"/>
        <w:rPr>
          <w:lang w:val="en-US"/>
        </w:rPr>
      </w:pPr>
      <w:r w:rsidRPr="00460B76">
        <w:rPr>
          <w:lang w:val="en-US"/>
        </w:rPr>
        <w:t xml:space="preserve">            pfdentry-&gt;FDENTRY_iFlag |= O_NONBLOCK;</w:t>
      </w:r>
    </w:p>
    <w:p w:rsidR="00C73189" w:rsidRPr="00460B76" w:rsidRDefault="00C73189" w:rsidP="000F585A">
      <w:pPr>
        <w:pStyle w:val="a6"/>
        <w:rPr>
          <w:lang w:val="en-US"/>
        </w:rPr>
      </w:pPr>
      <w:r w:rsidRPr="00460B76">
        <w:rPr>
          <w:lang w:val="en-US"/>
        </w:rPr>
        <w:t xml:space="preserve">        } else {</w:t>
      </w:r>
    </w:p>
    <w:p w:rsidR="00C73189" w:rsidRPr="00460B76" w:rsidRDefault="00C73189" w:rsidP="000F585A">
      <w:pPr>
        <w:pStyle w:val="a6"/>
        <w:rPr>
          <w:lang w:val="en-US"/>
        </w:rPr>
      </w:pPr>
      <w:r w:rsidRPr="00460B76">
        <w:rPr>
          <w:lang w:val="en-US"/>
        </w:rPr>
        <w:t xml:space="preserve">            pfdentry-&gt;FDENTRY_iFlag &amp;= ~O_NONBLOCK;</w:t>
      </w:r>
    </w:p>
    <w:p w:rsidR="00C73189" w:rsidRPr="00460B76" w:rsidRDefault="00C73189" w:rsidP="000F585A">
      <w:pPr>
        <w:pStyle w:val="a6"/>
        <w:rPr>
          <w:lang w:val="en-US"/>
        </w:rPr>
      </w:pPr>
      <w:r w:rsidRPr="00460B76">
        <w:rPr>
          <w:lang w:val="en-US"/>
        </w:rPr>
        <w:t xml:space="preserve">        }</w:t>
      </w:r>
    </w:p>
    <w:p w:rsidR="00C73189" w:rsidRPr="00460B76" w:rsidRDefault="00C73189" w:rsidP="000F585A">
      <w:pPr>
        <w:pStyle w:val="a6"/>
        <w:rPr>
          <w:lang w:val="en-US"/>
        </w:rPr>
      </w:pPr>
      <w:r w:rsidRPr="00460B76">
        <w:rPr>
          <w:lang w:val="en-US"/>
        </w:rPr>
        <w:t xml:space="preserve">        return  (ERROR_NONE);</w:t>
      </w:r>
    </w:p>
    <w:p w:rsidR="00C73189" w:rsidRPr="00460B76" w:rsidRDefault="00C73189" w:rsidP="000F585A">
      <w:pPr>
        <w:pStyle w:val="a6"/>
        <w:rPr>
          <w:lang w:val="en-US"/>
        </w:rPr>
      </w:pPr>
      <w:r w:rsidRPr="00460B76">
        <w:rPr>
          <w:lang w:val="en-US"/>
        </w:rPr>
        <w:t xml:space="preserve">    case 0:</w:t>
      </w:r>
    </w:p>
    <w:p w:rsidR="00C73189" w:rsidRPr="00460B76" w:rsidRDefault="00C73189" w:rsidP="000F585A">
      <w:pPr>
        <w:pStyle w:val="a6"/>
        <w:rPr>
          <w:lang w:val="en-US"/>
        </w:rPr>
      </w:pPr>
      <w:r w:rsidRPr="00460B76">
        <w:rPr>
          <w:lang w:val="en-US"/>
        </w:rPr>
        <w:t xml:space="preserve">        API_SemaphoreBPostEx(pled-&gt;LED_hSemaphoreB, (VOID *)lArg);</w:t>
      </w:r>
    </w:p>
    <w:p w:rsidR="00C73189" w:rsidRPr="00460B76" w:rsidRDefault="00C73189" w:rsidP="000F585A">
      <w:pPr>
        <w:pStyle w:val="a6"/>
        <w:rPr>
          <w:lang w:val="en-US"/>
        </w:rPr>
      </w:pPr>
      <w:r w:rsidRPr="00460B76">
        <w:rPr>
          <w:lang w:val="en-US"/>
        </w:rPr>
        <w:t xml:space="preserve">        return  (ERROR_NONE);</w:t>
      </w:r>
    </w:p>
    <w:p w:rsidR="00C73189" w:rsidRPr="00460B76" w:rsidRDefault="00C73189" w:rsidP="000F585A">
      <w:pPr>
        <w:pStyle w:val="a6"/>
        <w:rPr>
          <w:lang w:val="en-US"/>
        </w:rPr>
      </w:pPr>
      <w:r w:rsidRPr="00460B76">
        <w:rPr>
          <w:lang w:val="en-US"/>
        </w:rPr>
        <w:t xml:space="preserve">    case 1:</w:t>
      </w:r>
    </w:p>
    <w:p w:rsidR="00C73189" w:rsidRPr="00460B76" w:rsidRDefault="00C73189" w:rsidP="000F585A">
      <w:pPr>
        <w:pStyle w:val="a6"/>
        <w:rPr>
          <w:lang w:val="en-US"/>
        </w:rPr>
      </w:pPr>
      <w:r w:rsidRPr="00460B76">
        <w:rPr>
          <w:lang w:val="en-US"/>
        </w:rPr>
        <w:t xml:space="preserve">        API_ThreadSetPriority(pled-&gt;LED_hThread, (UINT8)lArg);</w:t>
      </w:r>
    </w:p>
    <w:p w:rsidR="00C73189" w:rsidRPr="00460B76" w:rsidRDefault="00C73189" w:rsidP="000F585A">
      <w:pPr>
        <w:pStyle w:val="a6"/>
        <w:rPr>
          <w:lang w:val="en-US"/>
        </w:rPr>
      </w:pPr>
      <w:r w:rsidRPr="00460B76">
        <w:rPr>
          <w:lang w:val="en-US"/>
        </w:rPr>
        <w:t xml:space="preserve">        return  (ERROR_NONE);</w:t>
      </w:r>
    </w:p>
    <w:p w:rsidR="00C73189" w:rsidRPr="00460B76" w:rsidRDefault="00C73189" w:rsidP="000F585A">
      <w:pPr>
        <w:pStyle w:val="a6"/>
        <w:rPr>
          <w:lang w:val="en-US"/>
        </w:rPr>
      </w:pPr>
      <w:r w:rsidRPr="00460B76">
        <w:rPr>
          <w:lang w:val="en-US"/>
        </w:rPr>
        <w:t xml:space="preserve">    }</w:t>
      </w:r>
    </w:p>
    <w:p w:rsidR="00C73189" w:rsidRPr="00460B76" w:rsidRDefault="00C73189" w:rsidP="000F585A">
      <w:pPr>
        <w:pStyle w:val="a6"/>
        <w:rPr>
          <w:lang w:val="en-US"/>
        </w:rPr>
      </w:pPr>
      <w:r w:rsidRPr="00460B76">
        <w:rPr>
          <w:lang w:val="en-US"/>
        </w:rPr>
        <w:t xml:space="preserve">    return  (PX_ERROR);</w:t>
      </w:r>
    </w:p>
    <w:p w:rsidR="00C73189" w:rsidRDefault="00C73189" w:rsidP="000F585A">
      <w:pPr>
        <w:pStyle w:val="a6"/>
      </w:pPr>
      <w:r>
        <w:t>}</w:t>
      </w:r>
    </w:p>
    <w:p w:rsidR="00C73189" w:rsidRDefault="00C73189" w:rsidP="000F585A">
      <w:pPr>
        <w:pStyle w:val="a6"/>
      </w:pPr>
      <w:r>
        <w:t>/******************************************************************************</w:t>
      </w:r>
    </w:p>
    <w:p w:rsidR="00C73189" w:rsidRDefault="00C73189" w:rsidP="000F585A">
      <w:pPr>
        <w:pStyle w:val="a6"/>
      </w:pPr>
      <w:r>
        <w:t xml:space="preserve">** </w:t>
      </w:r>
      <w:r>
        <w:rPr>
          <w:rFonts w:hint="eastAsia"/>
        </w:rPr>
        <w:t>函数名称</w:t>
      </w:r>
      <w:r>
        <w:t>: __ledLstat</w:t>
      </w:r>
    </w:p>
    <w:p w:rsidR="00C73189" w:rsidRDefault="00C73189" w:rsidP="000F585A">
      <w:pPr>
        <w:pStyle w:val="a6"/>
      </w:pPr>
      <w:r>
        <w:t xml:space="preserve">** </w:t>
      </w:r>
      <w:r>
        <w:rPr>
          <w:rFonts w:hint="eastAsia"/>
        </w:rPr>
        <w:t>功能描述</w:t>
      </w:r>
      <w:r>
        <w:t xml:space="preserve">: </w:t>
      </w:r>
      <w:r>
        <w:rPr>
          <w:rFonts w:hint="eastAsia"/>
        </w:rPr>
        <w:t>获得</w:t>
      </w:r>
      <w:r>
        <w:t xml:space="preserve"> LED </w:t>
      </w:r>
      <w:r>
        <w:rPr>
          <w:rFonts w:hint="eastAsia"/>
        </w:rPr>
        <w:t>设备状态</w:t>
      </w:r>
    </w:p>
    <w:p w:rsidR="00C73189" w:rsidRPr="00460B76" w:rsidRDefault="00C73189" w:rsidP="000F585A">
      <w:pPr>
        <w:pStyle w:val="a6"/>
        <w:rPr>
          <w:lang w:val="en-US"/>
        </w:rPr>
      </w:pPr>
      <w:r w:rsidRPr="00460B76">
        <w:rPr>
          <w:lang w:val="en-US"/>
        </w:rPr>
        <w:t>******************************************************************************/</w:t>
      </w:r>
    </w:p>
    <w:p w:rsidR="00C73189" w:rsidRPr="00460B76" w:rsidRDefault="00C73189" w:rsidP="000F585A">
      <w:pPr>
        <w:pStyle w:val="a6"/>
        <w:rPr>
          <w:lang w:val="en-US"/>
        </w:rPr>
      </w:pPr>
      <w:r w:rsidRPr="00460B76">
        <w:rPr>
          <w:lang w:val="en-US"/>
        </w:rPr>
        <w:t>static INT  __ledLstat (PLW_DEV_HDR  pDev, PCHAR  pcName, struct stat  *pstat)</w:t>
      </w:r>
    </w:p>
    <w:p w:rsidR="00C73189" w:rsidRPr="00460B76" w:rsidRDefault="00C73189" w:rsidP="000F585A">
      <w:pPr>
        <w:pStyle w:val="a6"/>
        <w:rPr>
          <w:lang w:val="en-US"/>
        </w:rPr>
      </w:pPr>
      <w:r w:rsidRPr="00460B76">
        <w:rPr>
          <w:lang w:val="en-US"/>
        </w:rPr>
        <w:t>{</w:t>
      </w:r>
    </w:p>
    <w:p w:rsidR="00C73189" w:rsidRPr="00460B76" w:rsidRDefault="00C73189" w:rsidP="000F585A">
      <w:pPr>
        <w:pStyle w:val="a6"/>
        <w:rPr>
          <w:lang w:val="en-US"/>
        </w:rPr>
      </w:pPr>
      <w:r w:rsidRPr="00460B76">
        <w:rPr>
          <w:lang w:val="en-US"/>
        </w:rPr>
        <w:t xml:space="preserve">    __PLED_DEV      pled = (__PLED_DEV)pDev;</w:t>
      </w:r>
    </w:p>
    <w:p w:rsidR="00C73189" w:rsidRPr="00460B76" w:rsidRDefault="00C73189" w:rsidP="000F585A">
      <w:pPr>
        <w:pStyle w:val="a6"/>
        <w:rPr>
          <w:lang w:val="en-US"/>
        </w:rPr>
      </w:pPr>
    </w:p>
    <w:p w:rsidR="00C73189" w:rsidRPr="00460B76" w:rsidRDefault="00C73189" w:rsidP="000F585A">
      <w:pPr>
        <w:pStyle w:val="a6"/>
        <w:rPr>
          <w:lang w:val="en-US"/>
        </w:rPr>
      </w:pPr>
      <w:r w:rsidRPr="00460B76">
        <w:rPr>
          <w:lang w:val="en-US"/>
        </w:rPr>
        <w:t xml:space="preserve">    if (pstat) {</w:t>
      </w:r>
    </w:p>
    <w:p w:rsidR="00C73189" w:rsidRPr="00460B76" w:rsidRDefault="00C73189" w:rsidP="000F585A">
      <w:pPr>
        <w:pStyle w:val="a6"/>
        <w:rPr>
          <w:lang w:val="en-US"/>
        </w:rPr>
      </w:pPr>
      <w:r w:rsidRPr="00460B76">
        <w:rPr>
          <w:lang w:val="en-US"/>
        </w:rPr>
        <w:t xml:space="preserve">        pstat-&gt;st_dev   </w:t>
      </w:r>
      <w:r w:rsidRPr="00460B76">
        <w:rPr>
          <w:lang w:val="en-US"/>
        </w:rPr>
        <w:tab/>
      </w:r>
      <w:r w:rsidRPr="00460B76">
        <w:rPr>
          <w:lang w:val="en-US"/>
        </w:rPr>
        <w:tab/>
        <w:t>= (dev_t)pled;</w:t>
      </w:r>
    </w:p>
    <w:p w:rsidR="00C73189" w:rsidRPr="00460B76" w:rsidRDefault="00C73189" w:rsidP="000F585A">
      <w:pPr>
        <w:pStyle w:val="a6"/>
        <w:rPr>
          <w:lang w:val="en-US"/>
        </w:rPr>
      </w:pPr>
      <w:r w:rsidRPr="00460B76">
        <w:rPr>
          <w:lang w:val="en-US"/>
        </w:rPr>
        <w:t xml:space="preserve">        pstat-&gt;st_ino    </w:t>
      </w:r>
      <w:r w:rsidRPr="00460B76">
        <w:rPr>
          <w:lang w:val="en-US"/>
        </w:rPr>
        <w:tab/>
      </w:r>
      <w:r w:rsidRPr="00460B76">
        <w:rPr>
          <w:lang w:val="en-US"/>
        </w:rPr>
        <w:tab/>
        <w:t>= (ino_t)0;</w:t>
      </w:r>
    </w:p>
    <w:p w:rsidR="00C73189" w:rsidRPr="00460B76" w:rsidRDefault="00C73189" w:rsidP="000F585A">
      <w:pPr>
        <w:pStyle w:val="a6"/>
        <w:rPr>
          <w:lang w:val="en-US"/>
        </w:rPr>
      </w:pPr>
      <w:r w:rsidRPr="00460B76">
        <w:rPr>
          <w:lang w:val="en-US"/>
        </w:rPr>
        <w:t xml:space="preserve">        pstat-&gt;st_mode   </w:t>
      </w:r>
      <w:r w:rsidRPr="00460B76">
        <w:rPr>
          <w:lang w:val="en-US"/>
        </w:rPr>
        <w:tab/>
      </w:r>
      <w:r w:rsidRPr="00460B76">
        <w:rPr>
          <w:lang w:val="en-US"/>
        </w:rPr>
        <w:tab/>
        <w:t>= (S_IFCHR | S_IRUSR | S_IRGRP | S_IROTH);</w:t>
      </w:r>
    </w:p>
    <w:p w:rsidR="00C73189" w:rsidRPr="00460B76" w:rsidRDefault="00C73189" w:rsidP="000F585A">
      <w:pPr>
        <w:pStyle w:val="a6"/>
        <w:rPr>
          <w:lang w:val="en-US"/>
        </w:rPr>
      </w:pPr>
      <w:r w:rsidRPr="00460B76">
        <w:rPr>
          <w:lang w:val="en-US"/>
        </w:rPr>
        <w:t xml:space="preserve">        pstat-&gt;st_nlink </w:t>
      </w:r>
      <w:r w:rsidRPr="00460B76">
        <w:rPr>
          <w:lang w:val="en-US"/>
        </w:rPr>
        <w:tab/>
      </w:r>
      <w:r w:rsidRPr="00460B76">
        <w:rPr>
          <w:lang w:val="en-US"/>
        </w:rPr>
        <w:tab/>
        <w:t>= 1;</w:t>
      </w:r>
    </w:p>
    <w:p w:rsidR="00C73189" w:rsidRPr="00460B76" w:rsidRDefault="00C73189" w:rsidP="000F585A">
      <w:pPr>
        <w:pStyle w:val="a6"/>
        <w:rPr>
          <w:lang w:val="en-US"/>
        </w:rPr>
      </w:pPr>
      <w:r w:rsidRPr="00460B76">
        <w:rPr>
          <w:lang w:val="en-US"/>
        </w:rPr>
        <w:t xml:space="preserve">        pstat-&gt;st_uid   </w:t>
      </w:r>
      <w:r w:rsidRPr="00460B76">
        <w:rPr>
          <w:lang w:val="en-US"/>
        </w:rPr>
        <w:tab/>
      </w:r>
      <w:r w:rsidRPr="00460B76">
        <w:rPr>
          <w:lang w:val="en-US"/>
        </w:rPr>
        <w:tab/>
        <w:t>= 0;</w:t>
      </w:r>
    </w:p>
    <w:p w:rsidR="00C73189" w:rsidRPr="00460B76" w:rsidRDefault="00C73189" w:rsidP="000F585A">
      <w:pPr>
        <w:pStyle w:val="a6"/>
        <w:rPr>
          <w:lang w:val="en-US"/>
        </w:rPr>
      </w:pPr>
      <w:r w:rsidRPr="00460B76">
        <w:rPr>
          <w:lang w:val="en-US"/>
        </w:rPr>
        <w:t xml:space="preserve">        pstat-&gt;st_gid   </w:t>
      </w:r>
      <w:r w:rsidRPr="00460B76">
        <w:rPr>
          <w:lang w:val="en-US"/>
        </w:rPr>
        <w:tab/>
      </w:r>
      <w:r w:rsidRPr="00460B76">
        <w:rPr>
          <w:lang w:val="en-US"/>
        </w:rPr>
        <w:tab/>
        <w:t>= 0;</w:t>
      </w:r>
    </w:p>
    <w:p w:rsidR="00C73189" w:rsidRPr="00460B76" w:rsidRDefault="00C73189" w:rsidP="000F585A">
      <w:pPr>
        <w:pStyle w:val="a6"/>
        <w:rPr>
          <w:lang w:val="en-US"/>
        </w:rPr>
      </w:pPr>
      <w:r w:rsidRPr="00460B76">
        <w:rPr>
          <w:lang w:val="en-US"/>
        </w:rPr>
        <w:t xml:space="preserve">        pstat-&gt;st_rdev  </w:t>
      </w:r>
      <w:r w:rsidRPr="00460B76">
        <w:rPr>
          <w:lang w:val="en-US"/>
        </w:rPr>
        <w:tab/>
      </w:r>
      <w:r w:rsidRPr="00460B76">
        <w:rPr>
          <w:lang w:val="en-US"/>
        </w:rPr>
        <w:tab/>
        <w:t>= 0;</w:t>
      </w:r>
    </w:p>
    <w:p w:rsidR="00C73189" w:rsidRPr="00460B76" w:rsidRDefault="00C73189" w:rsidP="000F585A">
      <w:pPr>
        <w:pStyle w:val="a6"/>
        <w:rPr>
          <w:lang w:val="en-US"/>
        </w:rPr>
      </w:pPr>
      <w:r w:rsidRPr="00460B76">
        <w:rPr>
          <w:lang w:val="en-US"/>
        </w:rPr>
        <w:t xml:space="preserve">        pstat-&gt;st_size   </w:t>
      </w:r>
      <w:r w:rsidRPr="00460B76">
        <w:rPr>
          <w:lang w:val="en-US"/>
        </w:rPr>
        <w:tab/>
      </w:r>
      <w:r w:rsidRPr="00460B76">
        <w:rPr>
          <w:lang w:val="en-US"/>
        </w:rPr>
        <w:tab/>
        <w:t>= 0;</w:t>
      </w:r>
    </w:p>
    <w:p w:rsidR="00C73189" w:rsidRPr="00460B76" w:rsidRDefault="00C73189" w:rsidP="000F585A">
      <w:pPr>
        <w:pStyle w:val="a6"/>
        <w:rPr>
          <w:lang w:val="en-US"/>
        </w:rPr>
      </w:pPr>
      <w:r w:rsidRPr="00460B76">
        <w:rPr>
          <w:lang w:val="en-US"/>
        </w:rPr>
        <w:t xml:space="preserve">        pstat-&gt;st_blksize</w:t>
      </w:r>
      <w:r w:rsidRPr="00460B76">
        <w:rPr>
          <w:lang w:val="en-US"/>
        </w:rPr>
        <w:tab/>
        <w:t>= 0;</w:t>
      </w:r>
    </w:p>
    <w:p w:rsidR="00C73189" w:rsidRPr="00460B76" w:rsidRDefault="00C73189" w:rsidP="000F585A">
      <w:pPr>
        <w:pStyle w:val="a6"/>
        <w:rPr>
          <w:lang w:val="en-US"/>
        </w:rPr>
      </w:pPr>
      <w:r w:rsidRPr="00460B76">
        <w:rPr>
          <w:lang w:val="en-US"/>
        </w:rPr>
        <w:t xml:space="preserve">        pstat-&gt;st_blocks </w:t>
      </w:r>
      <w:r w:rsidRPr="00460B76">
        <w:rPr>
          <w:lang w:val="en-US"/>
        </w:rPr>
        <w:tab/>
        <w:t>= 0;</w:t>
      </w:r>
    </w:p>
    <w:p w:rsidR="00C73189" w:rsidRPr="00460B76" w:rsidRDefault="00C73189" w:rsidP="000F585A">
      <w:pPr>
        <w:pStyle w:val="a6"/>
        <w:rPr>
          <w:lang w:val="en-US"/>
        </w:rPr>
      </w:pPr>
      <w:r w:rsidRPr="00460B76">
        <w:rPr>
          <w:lang w:val="en-US"/>
        </w:rPr>
        <w:t xml:space="preserve">        pstat-&gt;st_atime  </w:t>
      </w:r>
      <w:r w:rsidRPr="00460B76">
        <w:rPr>
          <w:lang w:val="en-US"/>
        </w:rPr>
        <w:tab/>
        <w:t>= pled-&gt;LED_time;</w:t>
      </w:r>
    </w:p>
    <w:p w:rsidR="00C73189" w:rsidRPr="00460B76" w:rsidRDefault="00C73189" w:rsidP="000F585A">
      <w:pPr>
        <w:pStyle w:val="a6"/>
        <w:rPr>
          <w:lang w:val="en-US"/>
        </w:rPr>
      </w:pPr>
      <w:r w:rsidRPr="00460B76">
        <w:rPr>
          <w:lang w:val="en-US"/>
        </w:rPr>
        <w:t xml:space="preserve">        pstat-&gt;st_mtime  </w:t>
      </w:r>
      <w:r w:rsidRPr="00460B76">
        <w:rPr>
          <w:lang w:val="en-US"/>
        </w:rPr>
        <w:tab/>
        <w:t>= pled-&gt;LED_time;</w:t>
      </w:r>
    </w:p>
    <w:p w:rsidR="00C73189" w:rsidRPr="00460B76" w:rsidRDefault="00C73189" w:rsidP="000F585A">
      <w:pPr>
        <w:pStyle w:val="a6"/>
        <w:rPr>
          <w:lang w:val="en-US"/>
        </w:rPr>
      </w:pPr>
      <w:r w:rsidRPr="00460B76">
        <w:rPr>
          <w:lang w:val="en-US"/>
        </w:rPr>
        <w:t xml:space="preserve">        pstat-&gt;st_ctime  </w:t>
      </w:r>
      <w:r w:rsidRPr="00460B76">
        <w:rPr>
          <w:lang w:val="en-US"/>
        </w:rPr>
        <w:tab/>
        <w:t>= pled-&gt;LED_time;</w:t>
      </w:r>
    </w:p>
    <w:p w:rsidR="00C73189" w:rsidRPr="00460B76" w:rsidRDefault="00C73189" w:rsidP="000F585A">
      <w:pPr>
        <w:pStyle w:val="a6"/>
        <w:rPr>
          <w:lang w:val="en-US"/>
        </w:rPr>
      </w:pPr>
      <w:r w:rsidRPr="00460B76">
        <w:rPr>
          <w:lang w:val="en-US"/>
        </w:rPr>
        <w:t xml:space="preserve">        return  (ERROR_NONE);</w:t>
      </w:r>
    </w:p>
    <w:p w:rsidR="00C73189" w:rsidRPr="00460B76" w:rsidRDefault="00C73189" w:rsidP="000F585A">
      <w:pPr>
        <w:pStyle w:val="a6"/>
        <w:rPr>
          <w:lang w:val="en-US"/>
        </w:rPr>
      </w:pPr>
      <w:r w:rsidRPr="00460B76">
        <w:rPr>
          <w:lang w:val="en-US"/>
        </w:rPr>
        <w:lastRenderedPageBreak/>
        <w:t xml:space="preserve">    }</w:t>
      </w:r>
    </w:p>
    <w:p w:rsidR="00C73189" w:rsidRPr="00460B76" w:rsidRDefault="00C73189" w:rsidP="000F585A">
      <w:pPr>
        <w:pStyle w:val="a6"/>
        <w:rPr>
          <w:lang w:val="en-US"/>
        </w:rPr>
      </w:pPr>
      <w:r w:rsidRPr="00460B76">
        <w:rPr>
          <w:lang w:val="en-US"/>
        </w:rPr>
        <w:t xml:space="preserve">    return  (PX_ERROR);</w:t>
      </w:r>
    </w:p>
    <w:p w:rsidR="00C73189" w:rsidRPr="00460B76" w:rsidRDefault="00C73189" w:rsidP="000F585A">
      <w:pPr>
        <w:pStyle w:val="a6"/>
        <w:rPr>
          <w:lang w:val="en-US"/>
        </w:rPr>
      </w:pPr>
      <w:r w:rsidRPr="00460B76">
        <w:rPr>
          <w:lang w:val="en-US"/>
        </w:rPr>
        <w:t>}</w:t>
      </w:r>
    </w:p>
    <w:p w:rsidR="00C73189" w:rsidRPr="00460B76" w:rsidRDefault="00C73189" w:rsidP="000F585A">
      <w:pPr>
        <w:pStyle w:val="a6"/>
        <w:rPr>
          <w:lang w:val="en-US"/>
        </w:rPr>
      </w:pPr>
      <w:r w:rsidRPr="00460B76">
        <w:rPr>
          <w:lang w:val="en-US"/>
        </w:rPr>
        <w:t>/******************************************************************************</w:t>
      </w:r>
    </w:p>
    <w:p w:rsidR="00C73189" w:rsidRPr="00460B76" w:rsidRDefault="00C73189" w:rsidP="000F585A">
      <w:pPr>
        <w:pStyle w:val="a6"/>
        <w:rPr>
          <w:lang w:val="en-US"/>
        </w:rPr>
      </w:pPr>
      <w:r w:rsidRPr="00460B76">
        <w:rPr>
          <w:lang w:val="en-US"/>
        </w:rPr>
        <w:t xml:space="preserve">** </w:t>
      </w:r>
      <w:r>
        <w:rPr>
          <w:rFonts w:hint="eastAsia"/>
        </w:rPr>
        <w:t>函数名称</w:t>
      </w:r>
      <w:r w:rsidRPr="00460B76">
        <w:rPr>
          <w:lang w:val="en-US"/>
        </w:rPr>
        <w:t>: ledDrv</w:t>
      </w:r>
    </w:p>
    <w:p w:rsidR="00C73189" w:rsidRPr="00460B76" w:rsidRDefault="00C73189" w:rsidP="000F585A">
      <w:pPr>
        <w:pStyle w:val="a6"/>
        <w:rPr>
          <w:lang w:val="en-US"/>
        </w:rPr>
      </w:pPr>
      <w:r w:rsidRPr="00460B76">
        <w:rPr>
          <w:lang w:val="en-US"/>
        </w:rPr>
        <w:t xml:space="preserve">** </w:t>
      </w:r>
      <w:r>
        <w:rPr>
          <w:rFonts w:hint="eastAsia"/>
        </w:rPr>
        <w:t>功能描述</w:t>
      </w:r>
      <w:r w:rsidRPr="00460B76">
        <w:rPr>
          <w:lang w:val="en-US"/>
        </w:rPr>
        <w:t xml:space="preserve">: </w:t>
      </w:r>
      <w:r>
        <w:rPr>
          <w:rFonts w:hint="eastAsia"/>
        </w:rPr>
        <w:t>创建</w:t>
      </w:r>
      <w:r w:rsidRPr="00460B76">
        <w:rPr>
          <w:lang w:val="en-US"/>
        </w:rPr>
        <w:t xml:space="preserve"> LED </w:t>
      </w:r>
      <w:r>
        <w:rPr>
          <w:rFonts w:hint="eastAsia"/>
        </w:rPr>
        <w:t>驱动程序</w:t>
      </w:r>
    </w:p>
    <w:p w:rsidR="00C73189" w:rsidRPr="00460B76" w:rsidRDefault="00C73189" w:rsidP="000F585A">
      <w:pPr>
        <w:pStyle w:val="a6"/>
        <w:rPr>
          <w:lang w:val="en-US"/>
        </w:rPr>
      </w:pPr>
      <w:r w:rsidRPr="00460B76">
        <w:rPr>
          <w:lang w:val="en-US"/>
        </w:rPr>
        <w:t>******************************************************************************/</w:t>
      </w:r>
    </w:p>
    <w:p w:rsidR="00C73189" w:rsidRPr="00460B76" w:rsidRDefault="00C73189" w:rsidP="000F585A">
      <w:pPr>
        <w:pStyle w:val="a6"/>
        <w:rPr>
          <w:lang w:val="en-US"/>
        </w:rPr>
      </w:pPr>
      <w:r w:rsidRPr="00460B76">
        <w:rPr>
          <w:lang w:val="en-US"/>
        </w:rPr>
        <w:t>INT  ledDrv (VOID)</w:t>
      </w:r>
    </w:p>
    <w:p w:rsidR="00C73189" w:rsidRPr="00460B76" w:rsidRDefault="00C73189" w:rsidP="000F585A">
      <w:pPr>
        <w:pStyle w:val="a6"/>
        <w:rPr>
          <w:lang w:val="en-US"/>
        </w:rPr>
      </w:pPr>
      <w:r w:rsidRPr="00460B76">
        <w:rPr>
          <w:lang w:val="en-US"/>
        </w:rPr>
        <w:t>{</w:t>
      </w:r>
    </w:p>
    <w:p w:rsidR="00C73189" w:rsidRPr="00460B76" w:rsidRDefault="00C73189" w:rsidP="000F585A">
      <w:pPr>
        <w:pStyle w:val="a6"/>
        <w:rPr>
          <w:lang w:val="en-US"/>
        </w:rPr>
      </w:pPr>
      <w:r w:rsidRPr="00460B76">
        <w:rPr>
          <w:lang w:val="en-US"/>
        </w:rPr>
        <w:t xml:space="preserve">    struct file_operations      fileop;</w:t>
      </w:r>
    </w:p>
    <w:p w:rsidR="00C73189" w:rsidRPr="00460B76" w:rsidRDefault="00C73189" w:rsidP="000F585A">
      <w:pPr>
        <w:pStyle w:val="a6"/>
        <w:rPr>
          <w:lang w:val="en-US"/>
        </w:rPr>
      </w:pPr>
    </w:p>
    <w:p w:rsidR="00C73189" w:rsidRPr="00460B76" w:rsidRDefault="00C73189" w:rsidP="000F585A">
      <w:pPr>
        <w:pStyle w:val="a6"/>
        <w:rPr>
          <w:lang w:val="en-US"/>
        </w:rPr>
      </w:pPr>
      <w:r w:rsidRPr="00460B76">
        <w:rPr>
          <w:lang w:val="en-US"/>
        </w:rPr>
        <w:t xml:space="preserve">    if (_G_iLedDrvNum) {</w:t>
      </w:r>
    </w:p>
    <w:p w:rsidR="00C73189" w:rsidRPr="00460B76" w:rsidRDefault="00C73189" w:rsidP="000F585A">
      <w:pPr>
        <w:pStyle w:val="a6"/>
        <w:rPr>
          <w:lang w:val="en-US"/>
        </w:rPr>
      </w:pPr>
      <w:r w:rsidRPr="00460B76">
        <w:rPr>
          <w:lang w:val="en-US"/>
        </w:rPr>
        <w:t xml:space="preserve">        return  (ERROR_NONE);</w:t>
      </w:r>
    </w:p>
    <w:p w:rsidR="00C73189" w:rsidRPr="00460B76" w:rsidRDefault="00C73189" w:rsidP="000F585A">
      <w:pPr>
        <w:pStyle w:val="a6"/>
        <w:rPr>
          <w:lang w:val="en-US"/>
        </w:rPr>
      </w:pPr>
      <w:r w:rsidRPr="00460B76">
        <w:rPr>
          <w:lang w:val="en-US"/>
        </w:rPr>
        <w:t xml:space="preserve">    }</w:t>
      </w:r>
    </w:p>
    <w:p w:rsidR="00C73189" w:rsidRPr="00460B76" w:rsidRDefault="00C73189" w:rsidP="000F585A">
      <w:pPr>
        <w:pStyle w:val="a6"/>
        <w:rPr>
          <w:lang w:val="en-US"/>
        </w:rPr>
      </w:pPr>
      <w:r w:rsidRPr="00460B76">
        <w:rPr>
          <w:lang w:val="en-US"/>
        </w:rPr>
        <w:t xml:space="preserve">    lib_memset(&amp;fileop, 0, sizeof(struct file_operations));</w:t>
      </w:r>
    </w:p>
    <w:p w:rsidR="00C73189" w:rsidRPr="00460B76" w:rsidRDefault="00C73189" w:rsidP="000F585A">
      <w:pPr>
        <w:pStyle w:val="a6"/>
        <w:rPr>
          <w:lang w:val="en-US"/>
        </w:rPr>
      </w:pPr>
    </w:p>
    <w:p w:rsidR="00C73189" w:rsidRPr="00460B76" w:rsidRDefault="00C73189" w:rsidP="000F585A">
      <w:pPr>
        <w:pStyle w:val="a6"/>
        <w:rPr>
          <w:lang w:val="en-US"/>
        </w:rPr>
      </w:pPr>
      <w:r w:rsidRPr="00460B76">
        <w:rPr>
          <w:lang w:val="en-US"/>
        </w:rPr>
        <w:t xml:space="preserve">    fileop.owner   </w:t>
      </w:r>
      <w:r w:rsidRPr="00460B76">
        <w:rPr>
          <w:lang w:val="en-US"/>
        </w:rPr>
        <w:tab/>
      </w:r>
      <w:r w:rsidRPr="00460B76">
        <w:rPr>
          <w:lang w:val="en-US"/>
        </w:rPr>
        <w:tab/>
        <w:t>= THIS_MODULE;</w:t>
      </w:r>
    </w:p>
    <w:p w:rsidR="00C73189" w:rsidRPr="00460B76" w:rsidRDefault="00C73189" w:rsidP="000F585A">
      <w:pPr>
        <w:pStyle w:val="a6"/>
        <w:rPr>
          <w:lang w:val="en-US"/>
        </w:rPr>
      </w:pPr>
      <w:r w:rsidRPr="00460B76">
        <w:rPr>
          <w:lang w:val="en-US"/>
        </w:rPr>
        <w:t xml:space="preserve">    fileop.fo_create</w:t>
      </w:r>
      <w:r w:rsidRPr="00460B76">
        <w:rPr>
          <w:lang w:val="en-US"/>
        </w:rPr>
        <w:tab/>
      </w:r>
      <w:r w:rsidRPr="00460B76">
        <w:rPr>
          <w:lang w:val="en-US"/>
        </w:rPr>
        <w:tab/>
        <w:t>= __ledOpen;</w:t>
      </w:r>
    </w:p>
    <w:p w:rsidR="00C73189" w:rsidRPr="00460B76" w:rsidRDefault="00C73189" w:rsidP="000F585A">
      <w:pPr>
        <w:pStyle w:val="a6"/>
        <w:rPr>
          <w:lang w:val="en-US"/>
        </w:rPr>
      </w:pPr>
      <w:r w:rsidRPr="00460B76">
        <w:rPr>
          <w:lang w:val="en-US"/>
        </w:rPr>
        <w:t xml:space="preserve">    fileop.fo_open  </w:t>
      </w:r>
      <w:r w:rsidRPr="00460B76">
        <w:rPr>
          <w:lang w:val="en-US"/>
        </w:rPr>
        <w:tab/>
      </w:r>
      <w:r w:rsidRPr="00460B76">
        <w:rPr>
          <w:lang w:val="en-US"/>
        </w:rPr>
        <w:tab/>
        <w:t>= __ledOpen;</w:t>
      </w:r>
    </w:p>
    <w:p w:rsidR="00C73189" w:rsidRPr="00460B76" w:rsidRDefault="00C73189" w:rsidP="000F585A">
      <w:pPr>
        <w:pStyle w:val="a6"/>
        <w:rPr>
          <w:lang w:val="en-US"/>
        </w:rPr>
      </w:pPr>
      <w:r w:rsidRPr="00460B76">
        <w:rPr>
          <w:lang w:val="en-US"/>
        </w:rPr>
        <w:t xml:space="preserve">    fileop.fo_close  </w:t>
      </w:r>
      <w:r w:rsidRPr="00460B76">
        <w:rPr>
          <w:lang w:val="en-US"/>
        </w:rPr>
        <w:tab/>
        <w:t>= __ledClose;</w:t>
      </w:r>
    </w:p>
    <w:p w:rsidR="00C73189" w:rsidRPr="00460B76" w:rsidRDefault="00C73189" w:rsidP="000F585A">
      <w:pPr>
        <w:pStyle w:val="a6"/>
        <w:rPr>
          <w:lang w:val="en-US"/>
        </w:rPr>
      </w:pPr>
      <w:r w:rsidRPr="00460B76">
        <w:rPr>
          <w:lang w:val="en-US"/>
        </w:rPr>
        <w:t xml:space="preserve">    fileop.fo_lstat  </w:t>
      </w:r>
      <w:r w:rsidRPr="00460B76">
        <w:rPr>
          <w:lang w:val="en-US"/>
        </w:rPr>
        <w:tab/>
        <w:t>= __ledLstat;</w:t>
      </w:r>
    </w:p>
    <w:p w:rsidR="00C73189" w:rsidRPr="00460B76" w:rsidRDefault="00C73189" w:rsidP="000F585A">
      <w:pPr>
        <w:pStyle w:val="a6"/>
        <w:rPr>
          <w:lang w:val="en-US"/>
        </w:rPr>
      </w:pPr>
      <w:r w:rsidRPr="00460B76">
        <w:rPr>
          <w:lang w:val="en-US"/>
        </w:rPr>
        <w:t xml:space="preserve">    fileop.fo_ioctl  </w:t>
      </w:r>
      <w:r w:rsidRPr="00460B76">
        <w:rPr>
          <w:lang w:val="en-US"/>
        </w:rPr>
        <w:tab/>
        <w:t>= __ledIoctl;</w:t>
      </w:r>
    </w:p>
    <w:p w:rsidR="00C73189" w:rsidRPr="00460B76" w:rsidRDefault="00C73189" w:rsidP="000F585A">
      <w:pPr>
        <w:pStyle w:val="a6"/>
        <w:rPr>
          <w:lang w:val="en-US"/>
        </w:rPr>
      </w:pPr>
    </w:p>
    <w:p w:rsidR="00C73189" w:rsidRPr="00460B76" w:rsidRDefault="00C73189" w:rsidP="000F585A">
      <w:pPr>
        <w:pStyle w:val="a6"/>
        <w:rPr>
          <w:lang w:val="en-US"/>
        </w:rPr>
      </w:pPr>
      <w:r w:rsidRPr="00460B76">
        <w:rPr>
          <w:lang w:val="en-US"/>
        </w:rPr>
        <w:t xml:space="preserve">    _G_iLedDrvNum = iosDrvInstallEx2(&amp;fileop, LW_DRV_TYPE_NEW_1);</w:t>
      </w:r>
    </w:p>
    <w:p w:rsidR="00C73189" w:rsidRPr="00460B76" w:rsidRDefault="00C73189" w:rsidP="000F585A">
      <w:pPr>
        <w:pStyle w:val="a6"/>
        <w:rPr>
          <w:lang w:val="en-US"/>
        </w:rPr>
      </w:pPr>
    </w:p>
    <w:p w:rsidR="00C73189" w:rsidRPr="00460B76" w:rsidRDefault="00C73189" w:rsidP="000F585A">
      <w:pPr>
        <w:pStyle w:val="a6"/>
        <w:rPr>
          <w:lang w:val="en-US"/>
        </w:rPr>
      </w:pPr>
      <w:r w:rsidRPr="00460B76">
        <w:rPr>
          <w:lang w:val="en-US"/>
        </w:rPr>
        <w:t xml:space="preserve">    DRIVER_LICENSE(_G_iLedDrvNum,     "Dual BSD/GPL-&gt;Ver 1.0");</w:t>
      </w:r>
    </w:p>
    <w:p w:rsidR="00C73189" w:rsidRPr="00460B76" w:rsidRDefault="00C73189" w:rsidP="000F585A">
      <w:pPr>
        <w:pStyle w:val="a6"/>
        <w:rPr>
          <w:lang w:val="en-US"/>
        </w:rPr>
      </w:pPr>
      <w:r w:rsidRPr="00460B76">
        <w:rPr>
          <w:lang w:val="en-US"/>
        </w:rPr>
        <w:t xml:space="preserve">    DRIVER_AUTHOR(_G_iLedDrvNum,      "Han.hui");</w:t>
      </w:r>
    </w:p>
    <w:p w:rsidR="00C73189" w:rsidRPr="00460B76" w:rsidRDefault="00C73189" w:rsidP="000F585A">
      <w:pPr>
        <w:pStyle w:val="a6"/>
        <w:rPr>
          <w:lang w:val="en-US"/>
        </w:rPr>
      </w:pPr>
      <w:r w:rsidRPr="00460B76">
        <w:rPr>
          <w:lang w:val="en-US"/>
        </w:rPr>
        <w:t xml:space="preserve">    DRIVER_DESCRIPTION(_G_iLedDrvNum, "led driver.");</w:t>
      </w:r>
    </w:p>
    <w:p w:rsidR="00C73189" w:rsidRPr="00460B76" w:rsidRDefault="00C73189" w:rsidP="000F585A">
      <w:pPr>
        <w:pStyle w:val="a6"/>
        <w:rPr>
          <w:lang w:val="en-US"/>
        </w:rPr>
      </w:pPr>
    </w:p>
    <w:p w:rsidR="00C73189" w:rsidRPr="00460B76" w:rsidRDefault="00C73189" w:rsidP="000F585A">
      <w:pPr>
        <w:pStyle w:val="a6"/>
        <w:rPr>
          <w:lang w:val="en-US"/>
        </w:rPr>
      </w:pPr>
      <w:r w:rsidRPr="00460B76">
        <w:rPr>
          <w:lang w:val="en-US"/>
        </w:rPr>
        <w:t xml:space="preserve">    return  (_G_iLedDrvNum &gt; 0) ? (ERROR_NONE) : (PX_ERROR);</w:t>
      </w:r>
    </w:p>
    <w:p w:rsidR="00C73189" w:rsidRPr="00460B76" w:rsidRDefault="00C73189" w:rsidP="000F585A">
      <w:pPr>
        <w:pStyle w:val="a6"/>
        <w:rPr>
          <w:lang w:val="en-US"/>
        </w:rPr>
      </w:pPr>
      <w:r w:rsidRPr="00460B76">
        <w:rPr>
          <w:lang w:val="en-US"/>
        </w:rPr>
        <w:t>}</w:t>
      </w:r>
    </w:p>
    <w:p w:rsidR="00C73189" w:rsidRPr="00460B76" w:rsidRDefault="00C73189" w:rsidP="000F585A">
      <w:pPr>
        <w:pStyle w:val="a6"/>
        <w:rPr>
          <w:lang w:val="en-US"/>
        </w:rPr>
      </w:pPr>
      <w:r w:rsidRPr="00460B76">
        <w:rPr>
          <w:lang w:val="en-US"/>
        </w:rPr>
        <w:t>/******************************************************************************</w:t>
      </w:r>
    </w:p>
    <w:p w:rsidR="00C73189" w:rsidRPr="00460B76" w:rsidRDefault="00C73189" w:rsidP="000F585A">
      <w:pPr>
        <w:pStyle w:val="a6"/>
        <w:rPr>
          <w:lang w:val="en-US"/>
        </w:rPr>
      </w:pPr>
      <w:r w:rsidRPr="00460B76">
        <w:rPr>
          <w:lang w:val="en-US"/>
        </w:rPr>
        <w:t xml:space="preserve">** </w:t>
      </w:r>
      <w:r>
        <w:rPr>
          <w:rFonts w:hint="eastAsia"/>
        </w:rPr>
        <w:t>函数名称</w:t>
      </w:r>
      <w:r w:rsidRPr="00460B76">
        <w:rPr>
          <w:lang w:val="en-US"/>
        </w:rPr>
        <w:t>: ledDevCreate</w:t>
      </w:r>
    </w:p>
    <w:p w:rsidR="00C73189" w:rsidRPr="00460B76" w:rsidRDefault="00C73189" w:rsidP="000F585A">
      <w:pPr>
        <w:pStyle w:val="a6"/>
        <w:rPr>
          <w:lang w:val="en-US"/>
        </w:rPr>
      </w:pPr>
      <w:r w:rsidRPr="00460B76">
        <w:rPr>
          <w:lang w:val="en-US"/>
        </w:rPr>
        <w:t xml:space="preserve">** </w:t>
      </w:r>
      <w:r>
        <w:rPr>
          <w:rFonts w:hint="eastAsia"/>
        </w:rPr>
        <w:t>功能描述</w:t>
      </w:r>
      <w:r w:rsidRPr="00460B76">
        <w:rPr>
          <w:lang w:val="en-US"/>
        </w:rPr>
        <w:t xml:space="preserve">: </w:t>
      </w:r>
      <w:r>
        <w:rPr>
          <w:rFonts w:hint="eastAsia"/>
        </w:rPr>
        <w:t>创建</w:t>
      </w:r>
      <w:r w:rsidRPr="00460B76">
        <w:rPr>
          <w:lang w:val="en-US"/>
        </w:rPr>
        <w:t xml:space="preserve"> LED </w:t>
      </w:r>
      <w:r>
        <w:rPr>
          <w:rFonts w:hint="eastAsia"/>
        </w:rPr>
        <w:t>设备</w:t>
      </w:r>
    </w:p>
    <w:p w:rsidR="00C73189" w:rsidRPr="00460B76" w:rsidRDefault="00C73189" w:rsidP="000F585A">
      <w:pPr>
        <w:pStyle w:val="a6"/>
        <w:rPr>
          <w:lang w:val="en-US"/>
        </w:rPr>
      </w:pPr>
      <w:r w:rsidRPr="00460B76">
        <w:rPr>
          <w:lang w:val="en-US"/>
        </w:rPr>
        <w:t>******************************************************************************/</w:t>
      </w:r>
    </w:p>
    <w:p w:rsidR="00C73189" w:rsidRPr="00460B76" w:rsidRDefault="00C73189" w:rsidP="000F585A">
      <w:pPr>
        <w:pStyle w:val="a6"/>
        <w:rPr>
          <w:lang w:val="en-US"/>
        </w:rPr>
      </w:pPr>
      <w:r w:rsidRPr="00460B76">
        <w:rPr>
          <w:lang w:val="en-US"/>
        </w:rPr>
        <w:t>INT  ledDevCreate (CPCHAR  cpcName, UINT  uiGpio, BOOL  bIsOutPutHigh)</w:t>
      </w:r>
    </w:p>
    <w:p w:rsidR="00C73189" w:rsidRPr="00460B76" w:rsidRDefault="00C73189" w:rsidP="000F585A">
      <w:pPr>
        <w:pStyle w:val="a6"/>
        <w:rPr>
          <w:lang w:val="en-US"/>
        </w:rPr>
      </w:pPr>
      <w:r w:rsidRPr="00460B76">
        <w:rPr>
          <w:lang w:val="en-US"/>
        </w:rPr>
        <w:t>{</w:t>
      </w:r>
    </w:p>
    <w:p w:rsidR="00C73189" w:rsidRPr="00460B76" w:rsidRDefault="00C73189" w:rsidP="000F585A">
      <w:pPr>
        <w:pStyle w:val="a6"/>
        <w:rPr>
          <w:lang w:val="en-US"/>
        </w:rPr>
      </w:pPr>
      <w:r w:rsidRPr="00460B76">
        <w:rPr>
          <w:lang w:val="en-US"/>
        </w:rPr>
        <w:t xml:space="preserve">    __PLED_DEV  pled;</w:t>
      </w:r>
    </w:p>
    <w:p w:rsidR="00C73189" w:rsidRPr="00460B76" w:rsidRDefault="00C73189" w:rsidP="000F585A">
      <w:pPr>
        <w:pStyle w:val="a6"/>
        <w:rPr>
          <w:lang w:val="en-US"/>
        </w:rPr>
      </w:pPr>
    </w:p>
    <w:p w:rsidR="00C73189" w:rsidRPr="00460B76" w:rsidRDefault="00C73189" w:rsidP="000F585A">
      <w:pPr>
        <w:pStyle w:val="a6"/>
        <w:rPr>
          <w:lang w:val="en-US"/>
        </w:rPr>
      </w:pPr>
      <w:r w:rsidRPr="00460B76">
        <w:rPr>
          <w:lang w:val="en-US"/>
        </w:rPr>
        <w:t xml:space="preserve">    pled = (__PLED_DEV)__SHEAP_ALLOC(sizeof(__LED_DEV));</w:t>
      </w:r>
    </w:p>
    <w:p w:rsidR="00C73189" w:rsidRPr="00460B76" w:rsidRDefault="00C73189" w:rsidP="000F585A">
      <w:pPr>
        <w:pStyle w:val="a6"/>
        <w:rPr>
          <w:lang w:val="en-US"/>
        </w:rPr>
      </w:pPr>
      <w:r w:rsidRPr="00460B76">
        <w:rPr>
          <w:lang w:val="en-US"/>
        </w:rPr>
        <w:t xml:space="preserve">    if (!pled) {</w:t>
      </w:r>
    </w:p>
    <w:p w:rsidR="00C73189" w:rsidRPr="00460B76" w:rsidRDefault="00C73189" w:rsidP="000F585A">
      <w:pPr>
        <w:pStyle w:val="a6"/>
        <w:rPr>
          <w:lang w:val="en-US"/>
        </w:rPr>
      </w:pPr>
      <w:r w:rsidRPr="00460B76">
        <w:rPr>
          <w:lang w:val="en-US"/>
        </w:rPr>
        <w:t xml:space="preserve">        _DebugHandle(__ERRORMESSAGE_LEVEL, "system low memory.\r\n");</w:t>
      </w:r>
    </w:p>
    <w:p w:rsidR="00C73189" w:rsidRPr="00460B76" w:rsidRDefault="00C73189" w:rsidP="000F585A">
      <w:pPr>
        <w:pStyle w:val="a6"/>
        <w:rPr>
          <w:lang w:val="en-US"/>
        </w:rPr>
      </w:pPr>
      <w:r w:rsidRPr="00460B76">
        <w:rPr>
          <w:lang w:val="en-US"/>
        </w:rPr>
        <w:t xml:space="preserve">        _ErrorHandle(ERROR_SYSTEM_LOW_MEMORY);</w:t>
      </w:r>
    </w:p>
    <w:p w:rsidR="00C73189" w:rsidRPr="00460B76" w:rsidRDefault="00C73189" w:rsidP="000F585A">
      <w:pPr>
        <w:pStyle w:val="a6"/>
        <w:rPr>
          <w:lang w:val="en-US"/>
        </w:rPr>
      </w:pPr>
      <w:r w:rsidRPr="00460B76">
        <w:rPr>
          <w:lang w:val="en-US"/>
        </w:rPr>
        <w:t xml:space="preserve">        return    (PX_ERROR);</w:t>
      </w:r>
    </w:p>
    <w:p w:rsidR="00C73189" w:rsidRPr="00460B76" w:rsidRDefault="00C73189" w:rsidP="000F585A">
      <w:pPr>
        <w:pStyle w:val="a6"/>
        <w:rPr>
          <w:lang w:val="en-US"/>
        </w:rPr>
      </w:pPr>
      <w:r w:rsidRPr="00460B76">
        <w:rPr>
          <w:lang w:val="en-US"/>
        </w:rPr>
        <w:lastRenderedPageBreak/>
        <w:t xml:space="preserve">    }</w:t>
      </w:r>
    </w:p>
    <w:p w:rsidR="00C73189" w:rsidRPr="00460B76" w:rsidRDefault="00C73189" w:rsidP="000F585A">
      <w:pPr>
        <w:pStyle w:val="a6"/>
        <w:rPr>
          <w:lang w:val="en-US"/>
        </w:rPr>
      </w:pPr>
    </w:p>
    <w:p w:rsidR="00C73189" w:rsidRPr="00460B76" w:rsidRDefault="00C73189" w:rsidP="000F585A">
      <w:pPr>
        <w:pStyle w:val="a6"/>
        <w:rPr>
          <w:lang w:val="en-US"/>
        </w:rPr>
      </w:pPr>
      <w:r w:rsidRPr="00460B76">
        <w:rPr>
          <w:lang w:val="en-US"/>
        </w:rPr>
        <w:t xml:space="preserve">    lib_memset(pled, 0, sizeof(__LED_DEV));</w:t>
      </w:r>
    </w:p>
    <w:p w:rsidR="00C73189" w:rsidRPr="00460B76" w:rsidRDefault="00C73189" w:rsidP="000F585A">
      <w:pPr>
        <w:pStyle w:val="a6"/>
        <w:rPr>
          <w:lang w:val="en-US"/>
        </w:rPr>
      </w:pPr>
    </w:p>
    <w:p w:rsidR="00C73189" w:rsidRPr="00460B76" w:rsidRDefault="00C73189" w:rsidP="000F585A">
      <w:pPr>
        <w:pStyle w:val="a6"/>
        <w:rPr>
          <w:lang w:val="en-US"/>
        </w:rPr>
      </w:pPr>
      <w:r w:rsidRPr="00460B76">
        <w:rPr>
          <w:lang w:val="en-US"/>
        </w:rPr>
        <w:t xml:space="preserve">    pled-&gt;LED_uiGpio        </w:t>
      </w:r>
      <w:r w:rsidRPr="00460B76">
        <w:rPr>
          <w:lang w:val="en-US"/>
        </w:rPr>
        <w:tab/>
        <w:t>= uiGpio;</w:t>
      </w:r>
    </w:p>
    <w:p w:rsidR="00C73189" w:rsidRPr="00460B76" w:rsidRDefault="00C73189" w:rsidP="000F585A">
      <w:pPr>
        <w:pStyle w:val="a6"/>
        <w:rPr>
          <w:lang w:val="en-US"/>
        </w:rPr>
      </w:pPr>
      <w:r w:rsidRPr="00460B76">
        <w:rPr>
          <w:lang w:val="en-US"/>
        </w:rPr>
        <w:t xml:space="preserve">    pled-&gt;LED_bIsOutPutHigh</w:t>
      </w:r>
      <w:r w:rsidRPr="00460B76">
        <w:rPr>
          <w:lang w:val="en-US"/>
        </w:rPr>
        <w:tab/>
        <w:t>= bIsOutPutHigh;</w:t>
      </w:r>
    </w:p>
    <w:p w:rsidR="00C73189" w:rsidRPr="00460B76" w:rsidRDefault="00C73189" w:rsidP="000F585A">
      <w:pPr>
        <w:pStyle w:val="a6"/>
        <w:rPr>
          <w:lang w:val="en-US"/>
        </w:rPr>
      </w:pPr>
      <w:r w:rsidRPr="00460B76">
        <w:rPr>
          <w:lang w:val="en-US"/>
        </w:rPr>
        <w:t xml:space="preserve">    pled-&gt;LED_time         </w:t>
      </w:r>
      <w:r w:rsidRPr="00460B76">
        <w:rPr>
          <w:lang w:val="en-US"/>
        </w:rPr>
        <w:tab/>
        <w:t>= time(LW_NULL);</w:t>
      </w:r>
    </w:p>
    <w:p w:rsidR="00C73189" w:rsidRPr="00460B76" w:rsidRDefault="00C73189" w:rsidP="000F585A">
      <w:pPr>
        <w:pStyle w:val="a6"/>
        <w:rPr>
          <w:lang w:val="en-US"/>
        </w:rPr>
      </w:pPr>
    </w:p>
    <w:p w:rsidR="00C73189" w:rsidRPr="00460B76" w:rsidRDefault="00C73189" w:rsidP="00A73436">
      <w:pPr>
        <w:pStyle w:val="a6"/>
        <w:ind w:firstLine="360"/>
        <w:rPr>
          <w:lang w:val="en-US"/>
        </w:rPr>
      </w:pPr>
      <w:r w:rsidRPr="00460B76">
        <w:rPr>
          <w:lang w:val="en-US"/>
        </w:rPr>
        <w:t>if (API_IosDevAddEx(&amp;pled-&gt;LED_devhdr, cpcName, _G_iLedDrvNum, DT_CHR)</w:t>
      </w:r>
    </w:p>
    <w:p w:rsidR="00C73189" w:rsidRPr="00460B76" w:rsidRDefault="00C73189" w:rsidP="00952020">
      <w:pPr>
        <w:pStyle w:val="a6"/>
        <w:ind w:firstLineChars="450" w:firstLine="810"/>
        <w:rPr>
          <w:lang w:val="en-US"/>
        </w:rPr>
      </w:pPr>
      <w:r w:rsidRPr="00460B76">
        <w:rPr>
          <w:lang w:val="en-US"/>
        </w:rPr>
        <w:t xml:space="preserve"> != ERROR_NONE) {</w:t>
      </w:r>
    </w:p>
    <w:p w:rsidR="00C73189" w:rsidRPr="00460B76" w:rsidRDefault="00C73189" w:rsidP="000F585A">
      <w:pPr>
        <w:pStyle w:val="a6"/>
        <w:rPr>
          <w:lang w:val="en-US"/>
        </w:rPr>
      </w:pPr>
      <w:r w:rsidRPr="00460B76">
        <w:rPr>
          <w:lang w:val="en-US"/>
        </w:rPr>
        <w:t xml:space="preserve">        __SHEAP_FREE(pled);</w:t>
      </w:r>
    </w:p>
    <w:p w:rsidR="00C73189" w:rsidRPr="00460B76" w:rsidRDefault="00C73189" w:rsidP="000F585A">
      <w:pPr>
        <w:pStyle w:val="a6"/>
        <w:rPr>
          <w:lang w:val="en-US"/>
        </w:rPr>
      </w:pPr>
      <w:r w:rsidRPr="00460B76">
        <w:rPr>
          <w:lang w:val="en-US"/>
        </w:rPr>
        <w:t xml:space="preserve">        _DebugHandle(__ERRORMESSAGE_LEVEL, "system low memory.\r\n");</w:t>
      </w:r>
    </w:p>
    <w:p w:rsidR="00C73189" w:rsidRPr="00460B76" w:rsidRDefault="00C73189" w:rsidP="000F585A">
      <w:pPr>
        <w:pStyle w:val="a6"/>
        <w:rPr>
          <w:lang w:val="en-US"/>
        </w:rPr>
      </w:pPr>
      <w:r w:rsidRPr="00460B76">
        <w:rPr>
          <w:lang w:val="en-US"/>
        </w:rPr>
        <w:t xml:space="preserve">        _ErrorHandle(ERROR_SYSTEM_LOW_MEMORY);</w:t>
      </w:r>
    </w:p>
    <w:p w:rsidR="00C73189" w:rsidRPr="00460B76" w:rsidRDefault="00C73189" w:rsidP="000F585A">
      <w:pPr>
        <w:pStyle w:val="a6"/>
        <w:rPr>
          <w:lang w:val="en-US"/>
        </w:rPr>
      </w:pPr>
      <w:r w:rsidRPr="00460B76">
        <w:rPr>
          <w:lang w:val="en-US"/>
        </w:rPr>
        <w:t xml:space="preserve">        return    (PX_ERROR);</w:t>
      </w:r>
    </w:p>
    <w:p w:rsidR="00C73189" w:rsidRPr="00460B76" w:rsidRDefault="00C73189" w:rsidP="000F585A">
      <w:pPr>
        <w:pStyle w:val="a6"/>
        <w:rPr>
          <w:lang w:val="en-US"/>
        </w:rPr>
      </w:pPr>
      <w:r w:rsidRPr="00460B76">
        <w:rPr>
          <w:lang w:val="en-US"/>
        </w:rPr>
        <w:t xml:space="preserve">    }</w:t>
      </w:r>
    </w:p>
    <w:p w:rsidR="00C73189" w:rsidRPr="00460B76" w:rsidRDefault="00C73189" w:rsidP="000F585A">
      <w:pPr>
        <w:pStyle w:val="a6"/>
        <w:rPr>
          <w:lang w:val="en-US"/>
        </w:rPr>
      </w:pPr>
    </w:p>
    <w:p w:rsidR="00C73189" w:rsidRPr="00460B76" w:rsidRDefault="00C73189" w:rsidP="000F585A">
      <w:pPr>
        <w:pStyle w:val="a6"/>
        <w:rPr>
          <w:lang w:val="en-US"/>
        </w:rPr>
      </w:pPr>
      <w:r w:rsidRPr="00460B76">
        <w:rPr>
          <w:lang w:val="en-US"/>
        </w:rPr>
        <w:t xml:space="preserve">    _ErrorHandle(ERROR_NONE);</w:t>
      </w:r>
    </w:p>
    <w:p w:rsidR="00C73189" w:rsidRPr="00460B76" w:rsidRDefault="00C73189" w:rsidP="000F585A">
      <w:pPr>
        <w:pStyle w:val="a6"/>
        <w:rPr>
          <w:lang w:val="en-US"/>
        </w:rPr>
      </w:pPr>
      <w:r w:rsidRPr="00460B76">
        <w:rPr>
          <w:lang w:val="en-US"/>
        </w:rPr>
        <w:t xml:space="preserve">    return    (ERROR_NONE);</w:t>
      </w:r>
    </w:p>
    <w:p w:rsidR="00C73189" w:rsidRPr="00460B76" w:rsidRDefault="00DA3B8F" w:rsidP="000F585A">
      <w:pPr>
        <w:pStyle w:val="a6"/>
        <w:rPr>
          <w:lang w:val="en-US"/>
        </w:rPr>
      </w:pPr>
      <w:r>
        <w:rPr>
          <w:lang w:val="en-US"/>
        </w:rPr>
        <w:t>}</w:t>
      </w:r>
    </w:p>
    <w:p w:rsidR="00C73189" w:rsidRPr="00460B76" w:rsidRDefault="00C73189" w:rsidP="000F585A">
      <w:pPr>
        <w:pStyle w:val="a6"/>
        <w:rPr>
          <w:lang w:val="en-US"/>
        </w:rPr>
      </w:pPr>
      <w:r w:rsidRPr="00460B76">
        <w:rPr>
          <w:lang w:val="en-US"/>
        </w:rPr>
        <w:t>void module_init (void)</w:t>
      </w:r>
    </w:p>
    <w:p w:rsidR="00C73189" w:rsidRPr="00460B76" w:rsidRDefault="00C73189" w:rsidP="000F585A">
      <w:pPr>
        <w:pStyle w:val="a6"/>
        <w:rPr>
          <w:lang w:val="en-US"/>
        </w:rPr>
      </w:pPr>
      <w:r w:rsidRPr="00460B76">
        <w:rPr>
          <w:lang w:val="en-US"/>
        </w:rPr>
        <w:t>{</w:t>
      </w:r>
    </w:p>
    <w:p w:rsidR="00C73189" w:rsidRPr="00460B76" w:rsidRDefault="00C73189" w:rsidP="000F585A">
      <w:pPr>
        <w:pStyle w:val="a6"/>
        <w:rPr>
          <w:lang w:val="en-US"/>
        </w:rPr>
      </w:pPr>
      <w:r w:rsidRPr="00460B76">
        <w:rPr>
          <w:lang w:val="en-US"/>
        </w:rPr>
        <w:t xml:space="preserve">    ledDrv();</w:t>
      </w:r>
    </w:p>
    <w:p w:rsidR="00C73189" w:rsidRPr="00460B76" w:rsidRDefault="00C73189" w:rsidP="000F585A">
      <w:pPr>
        <w:pStyle w:val="a6"/>
        <w:rPr>
          <w:lang w:val="en-US"/>
        </w:rPr>
      </w:pPr>
    </w:p>
    <w:p w:rsidR="00DA3B8F" w:rsidRPr="00DA3B8F" w:rsidRDefault="00DA3B8F" w:rsidP="00DA3B8F">
      <w:pPr>
        <w:pStyle w:val="a6"/>
        <w:ind w:firstLineChars="200" w:firstLine="360"/>
        <w:rPr>
          <w:lang w:val="en-US"/>
        </w:rPr>
      </w:pPr>
      <w:r w:rsidRPr="00DA3B8F">
        <w:rPr>
          <w:lang w:val="en-US"/>
        </w:rPr>
        <w:t>ledDevCreate("/dev/led1", IMX6Q_GPIO_NUMR(1, 24), LW_FALSE);</w:t>
      </w:r>
    </w:p>
    <w:p w:rsidR="00DA3B8F" w:rsidRPr="00DA3B8F" w:rsidRDefault="00DA3B8F" w:rsidP="00DA3B8F">
      <w:pPr>
        <w:pStyle w:val="a6"/>
        <w:rPr>
          <w:lang w:val="en-US"/>
        </w:rPr>
      </w:pPr>
      <w:r w:rsidRPr="00DA3B8F">
        <w:rPr>
          <w:lang w:val="en-US"/>
        </w:rPr>
        <w:t xml:space="preserve">    ledDevCreate("/dev/led2", IMX6Q_GPIO_NUMR(1, 30), LW_FALSE);</w:t>
      </w:r>
    </w:p>
    <w:p w:rsidR="00DA3B8F" w:rsidRPr="00DA3B8F" w:rsidRDefault="00DA3B8F" w:rsidP="00DA3B8F">
      <w:pPr>
        <w:pStyle w:val="a6"/>
        <w:rPr>
          <w:lang w:val="en-US"/>
        </w:rPr>
      </w:pPr>
      <w:r w:rsidRPr="00DA3B8F">
        <w:rPr>
          <w:lang w:val="en-US"/>
        </w:rPr>
        <w:t xml:space="preserve">    ledDevCreate("/dev/led3", IMX6Q_GPIO_NUMR(1, 26), LW_FALSE);</w:t>
      </w:r>
    </w:p>
    <w:p w:rsidR="00DA3B8F" w:rsidRPr="00DA3B8F" w:rsidRDefault="00DA3B8F" w:rsidP="00DA3B8F">
      <w:pPr>
        <w:pStyle w:val="a6"/>
        <w:rPr>
          <w:lang w:val="en-US"/>
        </w:rPr>
      </w:pPr>
      <w:r w:rsidRPr="00DA3B8F">
        <w:rPr>
          <w:lang w:val="en-US"/>
        </w:rPr>
        <w:t xml:space="preserve">    ledDevCreate("/dev/led4", IMX6Q_GPIO_NUMR(1, 27), LW_FALSE);</w:t>
      </w:r>
    </w:p>
    <w:p w:rsidR="00DA3B8F" w:rsidRPr="00DA3B8F" w:rsidRDefault="00DA3B8F" w:rsidP="00DA3B8F">
      <w:pPr>
        <w:pStyle w:val="a6"/>
        <w:rPr>
          <w:lang w:val="en-US"/>
        </w:rPr>
      </w:pPr>
      <w:r w:rsidRPr="00DA3B8F">
        <w:rPr>
          <w:lang w:val="en-US"/>
        </w:rPr>
        <w:t xml:space="preserve">    ledDevCreate("/dev/led5", IMX6Q_GPIO_NUMR(2, 5),  LW_FALSE);</w:t>
      </w:r>
    </w:p>
    <w:p w:rsidR="00DA3B8F" w:rsidRPr="00DA3B8F" w:rsidRDefault="00DA3B8F" w:rsidP="00DA3B8F">
      <w:pPr>
        <w:pStyle w:val="a6"/>
        <w:rPr>
          <w:lang w:val="en-US"/>
        </w:rPr>
      </w:pPr>
      <w:r w:rsidRPr="00DA3B8F">
        <w:rPr>
          <w:lang w:val="en-US"/>
        </w:rPr>
        <w:t xml:space="preserve">    ledDevCreate("/dev/led6", IMX6Q_GPIO_NUMR(2, 0),  LW_FALSE);</w:t>
      </w:r>
    </w:p>
    <w:p w:rsidR="00DA3B8F" w:rsidRDefault="00DA3B8F" w:rsidP="00DA3B8F">
      <w:pPr>
        <w:pStyle w:val="a6"/>
        <w:ind w:firstLine="360"/>
        <w:rPr>
          <w:lang w:val="en-US"/>
        </w:rPr>
      </w:pPr>
      <w:r w:rsidRPr="00DA3B8F">
        <w:rPr>
          <w:lang w:val="en-US"/>
        </w:rPr>
        <w:t>ledDevCreate("/dev/led7", IMX6Q_GPIO_NUMR(1, 29), LW_FALSE);</w:t>
      </w:r>
    </w:p>
    <w:p w:rsidR="00C73189" w:rsidRPr="00460B76" w:rsidRDefault="00DA3B8F" w:rsidP="000F585A">
      <w:pPr>
        <w:pStyle w:val="a6"/>
        <w:rPr>
          <w:lang w:val="en-US"/>
        </w:rPr>
      </w:pPr>
      <w:r>
        <w:rPr>
          <w:lang w:val="en-US"/>
        </w:rPr>
        <w:t>}</w:t>
      </w:r>
    </w:p>
    <w:p w:rsidR="00C73189" w:rsidRPr="00460B76" w:rsidRDefault="00C73189" w:rsidP="000F585A">
      <w:pPr>
        <w:pStyle w:val="a6"/>
        <w:rPr>
          <w:lang w:val="en-US"/>
        </w:rPr>
      </w:pPr>
      <w:r w:rsidRPr="00460B76">
        <w:rPr>
          <w:lang w:val="en-US"/>
        </w:rPr>
        <w:t>void module_exit (void)</w:t>
      </w:r>
    </w:p>
    <w:p w:rsidR="00C73189" w:rsidRPr="00460B76" w:rsidRDefault="00C73189" w:rsidP="000F585A">
      <w:pPr>
        <w:pStyle w:val="a6"/>
        <w:rPr>
          <w:lang w:val="en-US"/>
        </w:rPr>
      </w:pPr>
      <w:r w:rsidRPr="00460B76">
        <w:rPr>
          <w:lang w:val="en-US"/>
        </w:rPr>
        <w:t>{</w:t>
      </w:r>
    </w:p>
    <w:p w:rsidR="009A48D7" w:rsidRPr="009A48D7" w:rsidRDefault="00C73189" w:rsidP="009A48D7">
      <w:pPr>
        <w:pStyle w:val="a6"/>
        <w:rPr>
          <w:lang w:val="en-US"/>
        </w:rPr>
      </w:pPr>
      <w:r w:rsidRPr="00460B76">
        <w:rPr>
          <w:lang w:val="en-US"/>
        </w:rPr>
        <w:t xml:space="preserve">   </w:t>
      </w:r>
      <w:r w:rsidR="009A48D7" w:rsidRPr="009A48D7">
        <w:rPr>
          <w:lang w:val="en-US"/>
        </w:rPr>
        <w:t>PLW_DEV_HDR     pdevHdr;</w:t>
      </w:r>
    </w:p>
    <w:p w:rsidR="009A48D7" w:rsidRPr="009A48D7" w:rsidRDefault="009A48D7" w:rsidP="009A48D7">
      <w:pPr>
        <w:pStyle w:val="a6"/>
        <w:rPr>
          <w:lang w:val="en-US"/>
        </w:rPr>
      </w:pPr>
    </w:p>
    <w:p w:rsidR="009A48D7" w:rsidRPr="009A48D7" w:rsidRDefault="009A48D7" w:rsidP="009A48D7">
      <w:pPr>
        <w:pStyle w:val="a6"/>
        <w:rPr>
          <w:lang w:val="en-US"/>
        </w:rPr>
      </w:pPr>
      <w:r w:rsidRPr="009A48D7">
        <w:rPr>
          <w:lang w:val="en-US"/>
        </w:rPr>
        <w:t xml:space="preserve">    pdevHdr = API_IosDevFind("/dev/led1", LW_NULL);</w:t>
      </w:r>
    </w:p>
    <w:p w:rsidR="009A48D7" w:rsidRPr="009A48D7" w:rsidRDefault="009A48D7" w:rsidP="009A48D7">
      <w:pPr>
        <w:pStyle w:val="a6"/>
        <w:rPr>
          <w:lang w:val="en-US"/>
        </w:rPr>
      </w:pPr>
      <w:r w:rsidRPr="009A48D7">
        <w:rPr>
          <w:lang w:val="en-US"/>
        </w:rPr>
        <w:t xml:space="preserve">    if (pdevHdr) {</w:t>
      </w:r>
    </w:p>
    <w:p w:rsidR="009A48D7" w:rsidRPr="009A48D7" w:rsidRDefault="009A48D7" w:rsidP="009A48D7">
      <w:pPr>
        <w:pStyle w:val="a6"/>
        <w:rPr>
          <w:lang w:val="en-US"/>
        </w:rPr>
      </w:pPr>
      <w:r w:rsidRPr="009A48D7">
        <w:rPr>
          <w:lang w:val="en-US"/>
        </w:rPr>
        <w:t xml:space="preserve">        API_IosDevDelete(pdevHdr);</w:t>
      </w:r>
    </w:p>
    <w:p w:rsidR="009A48D7" w:rsidRPr="009A48D7" w:rsidRDefault="009A48D7" w:rsidP="009A48D7">
      <w:pPr>
        <w:pStyle w:val="a6"/>
        <w:rPr>
          <w:lang w:val="en-US"/>
        </w:rPr>
      </w:pPr>
      <w:r w:rsidRPr="009A48D7">
        <w:rPr>
          <w:lang w:val="en-US"/>
        </w:rPr>
        <w:t xml:space="preserve">    }</w:t>
      </w:r>
    </w:p>
    <w:p w:rsidR="009A48D7" w:rsidRPr="009A48D7" w:rsidRDefault="009A48D7" w:rsidP="009A48D7">
      <w:pPr>
        <w:pStyle w:val="a6"/>
        <w:rPr>
          <w:lang w:val="en-US"/>
        </w:rPr>
      </w:pPr>
    </w:p>
    <w:p w:rsidR="009A48D7" w:rsidRPr="009A48D7" w:rsidRDefault="009A48D7" w:rsidP="009A48D7">
      <w:pPr>
        <w:pStyle w:val="a6"/>
        <w:rPr>
          <w:lang w:val="en-US"/>
        </w:rPr>
      </w:pPr>
      <w:r w:rsidRPr="009A48D7">
        <w:rPr>
          <w:lang w:val="en-US"/>
        </w:rPr>
        <w:t xml:space="preserve">    pdevHdr = API_IosDevFind("/dev/led2", LW_NULL);</w:t>
      </w:r>
    </w:p>
    <w:p w:rsidR="009A48D7" w:rsidRPr="009A48D7" w:rsidRDefault="009A48D7" w:rsidP="009A48D7">
      <w:pPr>
        <w:pStyle w:val="a6"/>
        <w:rPr>
          <w:lang w:val="en-US"/>
        </w:rPr>
      </w:pPr>
      <w:r w:rsidRPr="009A48D7">
        <w:rPr>
          <w:lang w:val="en-US"/>
        </w:rPr>
        <w:t xml:space="preserve">    if (pdevHdr) {</w:t>
      </w:r>
    </w:p>
    <w:p w:rsidR="009A48D7" w:rsidRPr="009A48D7" w:rsidRDefault="009A48D7" w:rsidP="009A48D7">
      <w:pPr>
        <w:pStyle w:val="a6"/>
        <w:rPr>
          <w:lang w:val="en-US"/>
        </w:rPr>
      </w:pPr>
      <w:r w:rsidRPr="009A48D7">
        <w:rPr>
          <w:lang w:val="en-US"/>
        </w:rPr>
        <w:t xml:space="preserve">        API_IosDevDelete(pdevHdr);</w:t>
      </w:r>
    </w:p>
    <w:p w:rsidR="009A48D7" w:rsidRPr="009A48D7" w:rsidRDefault="009A48D7" w:rsidP="009A48D7">
      <w:pPr>
        <w:pStyle w:val="a6"/>
        <w:rPr>
          <w:lang w:val="en-US"/>
        </w:rPr>
      </w:pPr>
      <w:r w:rsidRPr="009A48D7">
        <w:rPr>
          <w:lang w:val="en-US"/>
        </w:rPr>
        <w:t xml:space="preserve">    }</w:t>
      </w:r>
    </w:p>
    <w:p w:rsidR="009A48D7" w:rsidRPr="009A48D7" w:rsidRDefault="009A48D7" w:rsidP="009A48D7">
      <w:pPr>
        <w:pStyle w:val="a6"/>
        <w:rPr>
          <w:lang w:val="en-US"/>
        </w:rPr>
      </w:pPr>
    </w:p>
    <w:p w:rsidR="009A48D7" w:rsidRPr="009A48D7" w:rsidRDefault="009A48D7" w:rsidP="009A48D7">
      <w:pPr>
        <w:pStyle w:val="a6"/>
        <w:rPr>
          <w:lang w:val="en-US"/>
        </w:rPr>
      </w:pPr>
      <w:r w:rsidRPr="009A48D7">
        <w:rPr>
          <w:lang w:val="en-US"/>
        </w:rPr>
        <w:t xml:space="preserve">    pdevHdr = API_IosDevFind("/dev/led3", LW_NULL);</w:t>
      </w:r>
    </w:p>
    <w:p w:rsidR="009A48D7" w:rsidRPr="009A48D7" w:rsidRDefault="009A48D7" w:rsidP="009A48D7">
      <w:pPr>
        <w:pStyle w:val="a6"/>
        <w:rPr>
          <w:lang w:val="en-US"/>
        </w:rPr>
      </w:pPr>
      <w:r w:rsidRPr="009A48D7">
        <w:rPr>
          <w:lang w:val="en-US"/>
        </w:rPr>
        <w:t xml:space="preserve">    if (pdevHdr) {</w:t>
      </w:r>
    </w:p>
    <w:p w:rsidR="009A48D7" w:rsidRPr="009A48D7" w:rsidRDefault="009A48D7" w:rsidP="009A48D7">
      <w:pPr>
        <w:pStyle w:val="a6"/>
        <w:rPr>
          <w:lang w:val="en-US"/>
        </w:rPr>
      </w:pPr>
      <w:r w:rsidRPr="009A48D7">
        <w:rPr>
          <w:lang w:val="en-US"/>
        </w:rPr>
        <w:t xml:space="preserve">        API_IosDevDelete(pdevHdr);</w:t>
      </w:r>
    </w:p>
    <w:p w:rsidR="009A48D7" w:rsidRPr="009A48D7" w:rsidRDefault="009A48D7" w:rsidP="009A48D7">
      <w:pPr>
        <w:pStyle w:val="a6"/>
        <w:rPr>
          <w:lang w:val="en-US"/>
        </w:rPr>
      </w:pPr>
      <w:r w:rsidRPr="009A48D7">
        <w:rPr>
          <w:lang w:val="en-US"/>
        </w:rPr>
        <w:t xml:space="preserve">    }</w:t>
      </w:r>
    </w:p>
    <w:p w:rsidR="009A48D7" w:rsidRPr="009A48D7" w:rsidRDefault="009A48D7" w:rsidP="009A48D7">
      <w:pPr>
        <w:pStyle w:val="a6"/>
        <w:rPr>
          <w:lang w:val="en-US"/>
        </w:rPr>
      </w:pPr>
    </w:p>
    <w:p w:rsidR="009A48D7" w:rsidRPr="009A48D7" w:rsidRDefault="009A48D7" w:rsidP="009A48D7">
      <w:pPr>
        <w:pStyle w:val="a6"/>
        <w:rPr>
          <w:lang w:val="en-US"/>
        </w:rPr>
      </w:pPr>
      <w:r w:rsidRPr="009A48D7">
        <w:rPr>
          <w:lang w:val="en-US"/>
        </w:rPr>
        <w:t xml:space="preserve">    pdevHdr = API_IosDevFind("/dev/led4", LW_NULL);</w:t>
      </w:r>
    </w:p>
    <w:p w:rsidR="009A48D7" w:rsidRPr="009A48D7" w:rsidRDefault="009A48D7" w:rsidP="009A48D7">
      <w:pPr>
        <w:pStyle w:val="a6"/>
        <w:rPr>
          <w:lang w:val="en-US"/>
        </w:rPr>
      </w:pPr>
      <w:r w:rsidRPr="009A48D7">
        <w:rPr>
          <w:lang w:val="en-US"/>
        </w:rPr>
        <w:t xml:space="preserve">    if (pdevHdr) {</w:t>
      </w:r>
    </w:p>
    <w:p w:rsidR="009A48D7" w:rsidRPr="009A48D7" w:rsidRDefault="009A48D7" w:rsidP="009A48D7">
      <w:pPr>
        <w:pStyle w:val="a6"/>
        <w:rPr>
          <w:lang w:val="en-US"/>
        </w:rPr>
      </w:pPr>
      <w:r w:rsidRPr="009A48D7">
        <w:rPr>
          <w:lang w:val="en-US"/>
        </w:rPr>
        <w:t xml:space="preserve">        API_IosDevDelete(pdevHdr);</w:t>
      </w:r>
    </w:p>
    <w:p w:rsidR="009A48D7" w:rsidRPr="009A48D7" w:rsidRDefault="009A48D7" w:rsidP="009A48D7">
      <w:pPr>
        <w:pStyle w:val="a6"/>
        <w:rPr>
          <w:lang w:val="en-US"/>
        </w:rPr>
      </w:pPr>
      <w:r w:rsidRPr="009A48D7">
        <w:rPr>
          <w:lang w:val="en-US"/>
        </w:rPr>
        <w:t xml:space="preserve">    }</w:t>
      </w:r>
    </w:p>
    <w:p w:rsidR="009A48D7" w:rsidRPr="009A48D7" w:rsidRDefault="009A48D7" w:rsidP="009A48D7">
      <w:pPr>
        <w:pStyle w:val="a6"/>
        <w:rPr>
          <w:lang w:val="en-US"/>
        </w:rPr>
      </w:pPr>
    </w:p>
    <w:p w:rsidR="009A48D7" w:rsidRPr="009A48D7" w:rsidRDefault="009A48D7" w:rsidP="009A48D7">
      <w:pPr>
        <w:pStyle w:val="a6"/>
        <w:rPr>
          <w:lang w:val="en-US"/>
        </w:rPr>
      </w:pPr>
      <w:r w:rsidRPr="009A48D7">
        <w:rPr>
          <w:lang w:val="en-US"/>
        </w:rPr>
        <w:t xml:space="preserve">    pdevHdr = API_IosDevFind("/dev/led5", LW_NULL);</w:t>
      </w:r>
    </w:p>
    <w:p w:rsidR="009A48D7" w:rsidRPr="009A48D7" w:rsidRDefault="009A48D7" w:rsidP="009A48D7">
      <w:pPr>
        <w:pStyle w:val="a6"/>
        <w:rPr>
          <w:lang w:val="en-US"/>
        </w:rPr>
      </w:pPr>
      <w:r w:rsidRPr="009A48D7">
        <w:rPr>
          <w:lang w:val="en-US"/>
        </w:rPr>
        <w:t xml:space="preserve">    if (pdevHdr) {</w:t>
      </w:r>
    </w:p>
    <w:p w:rsidR="009A48D7" w:rsidRPr="009A48D7" w:rsidRDefault="009A48D7" w:rsidP="009A48D7">
      <w:pPr>
        <w:pStyle w:val="a6"/>
        <w:rPr>
          <w:lang w:val="en-US"/>
        </w:rPr>
      </w:pPr>
      <w:r w:rsidRPr="009A48D7">
        <w:rPr>
          <w:lang w:val="en-US"/>
        </w:rPr>
        <w:t xml:space="preserve">        API_IosDevDelete(pdevHdr);</w:t>
      </w:r>
    </w:p>
    <w:p w:rsidR="009A48D7" w:rsidRPr="009A48D7" w:rsidRDefault="009A48D7" w:rsidP="009A48D7">
      <w:pPr>
        <w:pStyle w:val="a6"/>
        <w:rPr>
          <w:lang w:val="en-US"/>
        </w:rPr>
      </w:pPr>
      <w:r w:rsidRPr="009A48D7">
        <w:rPr>
          <w:lang w:val="en-US"/>
        </w:rPr>
        <w:t xml:space="preserve">    }</w:t>
      </w:r>
    </w:p>
    <w:p w:rsidR="009A48D7" w:rsidRPr="009A48D7" w:rsidRDefault="009A48D7" w:rsidP="009A48D7">
      <w:pPr>
        <w:pStyle w:val="a6"/>
        <w:rPr>
          <w:lang w:val="en-US"/>
        </w:rPr>
      </w:pPr>
    </w:p>
    <w:p w:rsidR="009A48D7" w:rsidRPr="009A48D7" w:rsidRDefault="009A48D7" w:rsidP="009A48D7">
      <w:pPr>
        <w:pStyle w:val="a6"/>
        <w:rPr>
          <w:lang w:val="en-US"/>
        </w:rPr>
      </w:pPr>
      <w:r w:rsidRPr="009A48D7">
        <w:rPr>
          <w:lang w:val="en-US"/>
        </w:rPr>
        <w:t xml:space="preserve">    pdevHdr = API_IosDevFind("/dev/led6", LW_NULL);</w:t>
      </w:r>
    </w:p>
    <w:p w:rsidR="009A48D7" w:rsidRPr="009A48D7" w:rsidRDefault="009A48D7" w:rsidP="009A48D7">
      <w:pPr>
        <w:pStyle w:val="a6"/>
        <w:rPr>
          <w:lang w:val="en-US"/>
        </w:rPr>
      </w:pPr>
      <w:r w:rsidRPr="009A48D7">
        <w:rPr>
          <w:lang w:val="en-US"/>
        </w:rPr>
        <w:t xml:space="preserve">    if (pdevHdr) {</w:t>
      </w:r>
    </w:p>
    <w:p w:rsidR="009A48D7" w:rsidRPr="009A48D7" w:rsidRDefault="009A48D7" w:rsidP="009A48D7">
      <w:pPr>
        <w:pStyle w:val="a6"/>
        <w:rPr>
          <w:lang w:val="en-US"/>
        </w:rPr>
      </w:pPr>
      <w:r w:rsidRPr="009A48D7">
        <w:rPr>
          <w:lang w:val="en-US"/>
        </w:rPr>
        <w:t xml:space="preserve">        API_IosDevDelete(pdevHdr);</w:t>
      </w:r>
    </w:p>
    <w:p w:rsidR="009A48D7" w:rsidRPr="009A48D7" w:rsidRDefault="009A48D7" w:rsidP="009A48D7">
      <w:pPr>
        <w:pStyle w:val="a6"/>
        <w:rPr>
          <w:lang w:val="en-US"/>
        </w:rPr>
      </w:pPr>
      <w:r w:rsidRPr="009A48D7">
        <w:rPr>
          <w:lang w:val="en-US"/>
        </w:rPr>
        <w:t xml:space="preserve">    }</w:t>
      </w:r>
    </w:p>
    <w:p w:rsidR="009A48D7" w:rsidRPr="009A48D7" w:rsidRDefault="009A48D7" w:rsidP="009A48D7">
      <w:pPr>
        <w:pStyle w:val="a6"/>
        <w:rPr>
          <w:lang w:val="en-US"/>
        </w:rPr>
      </w:pPr>
    </w:p>
    <w:p w:rsidR="009A48D7" w:rsidRPr="009A48D7" w:rsidRDefault="009A48D7" w:rsidP="009A48D7">
      <w:pPr>
        <w:pStyle w:val="a6"/>
        <w:rPr>
          <w:lang w:val="en-US"/>
        </w:rPr>
      </w:pPr>
      <w:r w:rsidRPr="009A48D7">
        <w:rPr>
          <w:lang w:val="en-US"/>
        </w:rPr>
        <w:t xml:space="preserve">    pdevHdr = API_IosDevFind("/dev/led7", LW_NULL);</w:t>
      </w:r>
    </w:p>
    <w:p w:rsidR="009A48D7" w:rsidRPr="009A48D7" w:rsidRDefault="009A48D7" w:rsidP="009A48D7">
      <w:pPr>
        <w:pStyle w:val="a6"/>
        <w:rPr>
          <w:lang w:val="en-US"/>
        </w:rPr>
      </w:pPr>
      <w:r w:rsidRPr="009A48D7">
        <w:rPr>
          <w:lang w:val="en-US"/>
        </w:rPr>
        <w:t xml:space="preserve">    if (pdevHdr) {</w:t>
      </w:r>
    </w:p>
    <w:p w:rsidR="009A48D7" w:rsidRPr="009A48D7" w:rsidRDefault="009A48D7" w:rsidP="009A48D7">
      <w:pPr>
        <w:pStyle w:val="a6"/>
        <w:rPr>
          <w:lang w:val="en-US"/>
        </w:rPr>
      </w:pPr>
      <w:r w:rsidRPr="009A48D7">
        <w:rPr>
          <w:lang w:val="en-US"/>
        </w:rPr>
        <w:t xml:space="preserve">        API_IosDevDelete(pdevHdr);</w:t>
      </w:r>
    </w:p>
    <w:p w:rsidR="009A48D7" w:rsidRPr="009A48D7" w:rsidRDefault="009A48D7" w:rsidP="009A48D7">
      <w:pPr>
        <w:pStyle w:val="a6"/>
        <w:rPr>
          <w:lang w:val="en-US"/>
        </w:rPr>
      </w:pPr>
      <w:r w:rsidRPr="009A48D7">
        <w:rPr>
          <w:lang w:val="en-US"/>
        </w:rPr>
        <w:t xml:space="preserve">    }</w:t>
      </w:r>
    </w:p>
    <w:p w:rsidR="009A48D7" w:rsidRPr="009A48D7" w:rsidRDefault="009A48D7" w:rsidP="009A48D7">
      <w:pPr>
        <w:pStyle w:val="a6"/>
        <w:rPr>
          <w:lang w:val="en-US"/>
        </w:rPr>
      </w:pPr>
    </w:p>
    <w:p w:rsidR="00C73189" w:rsidRDefault="009A48D7" w:rsidP="009A48D7">
      <w:pPr>
        <w:pStyle w:val="a6"/>
      </w:pPr>
      <w:r w:rsidRPr="009A48D7">
        <w:rPr>
          <w:lang w:val="en-US"/>
        </w:rPr>
        <w:t xml:space="preserve">    API_IosDrvRemove(_G_iLedDrvNum, LW_TRUE); </w:t>
      </w:r>
      <w:r w:rsidR="00C73189">
        <w:t xml:space="preserve">} </w:t>
      </w:r>
    </w:p>
    <w:p w:rsidR="00C73189" w:rsidRPr="00DB4A8A" w:rsidRDefault="00C73189" w:rsidP="00EA770A">
      <w:pPr>
        <w:pStyle w:val="23"/>
        <w:spacing w:before="62" w:after="62"/>
        <w:ind w:firstLine="0"/>
        <w:rPr>
          <w:b/>
        </w:rPr>
      </w:pPr>
      <w:r w:rsidRPr="00DB4A8A">
        <w:rPr>
          <w:b/>
        </w:rPr>
        <w:t>LED</w:t>
      </w:r>
      <w:r w:rsidRPr="00DB4A8A">
        <w:rPr>
          <w:rFonts w:hint="eastAsia"/>
          <w:b/>
        </w:rPr>
        <w:t>驱动的使用</w:t>
      </w:r>
    </w:p>
    <w:p w:rsidR="00C73189" w:rsidRDefault="00C73189" w:rsidP="00EA770A">
      <w:pPr>
        <w:pStyle w:val="23"/>
        <w:spacing w:before="62" w:after="62"/>
        <w:ind w:firstLine="0"/>
      </w:pPr>
      <w:r>
        <w:tab/>
        <w:t>LED</w:t>
      </w:r>
      <w:r>
        <w:rPr>
          <w:rFonts w:hint="eastAsia"/>
        </w:rPr>
        <w:t>驱动装载后，可以使用标准的文件操作函数对</w:t>
      </w:r>
      <w:r>
        <w:t>LED</w:t>
      </w:r>
      <w:r>
        <w:rPr>
          <w:rFonts w:hint="eastAsia"/>
        </w:rPr>
        <w:t>进行操作，如</w:t>
      </w:r>
      <w:r>
        <w:fldChar w:fldCharType="begin"/>
      </w:r>
      <w:r>
        <w:instrText xml:space="preserve"> REF _Ref425585835 \h </w:instrText>
      </w:r>
      <w:r>
        <w:fldChar w:fldCharType="separate"/>
      </w:r>
      <w:r w:rsidR="00B96029">
        <w:rPr>
          <w:rFonts w:hint="eastAsia"/>
        </w:rPr>
        <w:t>程序清单</w:t>
      </w:r>
      <w:r w:rsidR="00B96029">
        <w:t xml:space="preserve"> </w:t>
      </w:r>
      <w:r w:rsidR="00B96029">
        <w:rPr>
          <w:noProof/>
        </w:rPr>
        <w:t>10</w:t>
      </w:r>
      <w:r w:rsidR="00B96029">
        <w:t>.</w:t>
      </w:r>
      <w:r w:rsidR="00B96029">
        <w:rPr>
          <w:noProof/>
        </w:rPr>
        <w:t>5</w:t>
      </w:r>
      <w:r>
        <w:fldChar w:fldCharType="end"/>
      </w:r>
      <w:r>
        <w:rPr>
          <w:rFonts w:hint="eastAsia"/>
        </w:rPr>
        <w:t>。</w:t>
      </w:r>
    </w:p>
    <w:p w:rsidR="00C73189" w:rsidRDefault="00C73189" w:rsidP="00D60A5C">
      <w:pPr>
        <w:pStyle w:val="a8"/>
      </w:pPr>
      <w:bookmarkStart w:id="2228" w:name="_Ref425585835"/>
      <w:r>
        <w:rPr>
          <w:rFonts w:hint="eastAsia"/>
        </w:rPr>
        <w:t>程序清单</w:t>
      </w:r>
      <w:r>
        <w:t xml:space="preserve"> </w:t>
      </w:r>
      <w:r w:rsidR="00221946">
        <w:fldChar w:fldCharType="begin"/>
      </w:r>
      <w:r w:rsidR="00221946">
        <w:instrText xml:space="preserve"> STYLEREF 1 \s </w:instrText>
      </w:r>
      <w:r w:rsidR="00221946">
        <w:fldChar w:fldCharType="separate"/>
      </w:r>
      <w:r w:rsidR="00B96029">
        <w:rPr>
          <w:noProof/>
        </w:rPr>
        <w:t>10</w:t>
      </w:r>
      <w:r w:rsidR="00221946">
        <w:rPr>
          <w:noProof/>
        </w:rPr>
        <w:fldChar w:fldCharType="end"/>
      </w:r>
      <w:r>
        <w:t>.</w:t>
      </w:r>
      <w:r>
        <w:fldChar w:fldCharType="begin"/>
      </w:r>
      <w:r>
        <w:instrText xml:space="preserve"> SEQ </w:instrText>
      </w:r>
      <w:r>
        <w:rPr>
          <w:rFonts w:hint="eastAsia"/>
        </w:rPr>
        <w:instrText>程序清单</w:instrText>
      </w:r>
      <w:r>
        <w:instrText xml:space="preserve"> \* ARABIC \s 1 </w:instrText>
      </w:r>
      <w:r>
        <w:fldChar w:fldCharType="separate"/>
      </w:r>
      <w:r w:rsidR="00B96029">
        <w:rPr>
          <w:noProof/>
        </w:rPr>
        <w:t>5</w:t>
      </w:r>
      <w:r>
        <w:fldChar w:fldCharType="end"/>
      </w:r>
      <w:bookmarkEnd w:id="2228"/>
      <w:r>
        <w:t xml:space="preserve">  led_drv_use.c</w:t>
      </w:r>
    </w:p>
    <w:p w:rsidR="00C73189" w:rsidRPr="00460B76" w:rsidRDefault="00C73189" w:rsidP="00427068">
      <w:pPr>
        <w:pStyle w:val="a6"/>
        <w:rPr>
          <w:lang w:val="en-US"/>
        </w:rPr>
      </w:pPr>
      <w:r w:rsidRPr="00460B76">
        <w:rPr>
          <w:lang w:val="en-US"/>
        </w:rPr>
        <w:t>#include &lt;stdio.h&gt;</w:t>
      </w:r>
    </w:p>
    <w:p w:rsidR="00C73189" w:rsidRPr="00460B76" w:rsidRDefault="00C73189" w:rsidP="00427068">
      <w:pPr>
        <w:pStyle w:val="a6"/>
        <w:rPr>
          <w:lang w:val="en-US"/>
        </w:rPr>
      </w:pPr>
      <w:r w:rsidRPr="00460B76">
        <w:rPr>
          <w:lang w:val="en-US"/>
        </w:rPr>
        <w:t>/******************************************************************************</w:t>
      </w:r>
    </w:p>
    <w:p w:rsidR="00C73189" w:rsidRPr="00460B76" w:rsidRDefault="00C73189" w:rsidP="00427068">
      <w:pPr>
        <w:pStyle w:val="a6"/>
        <w:rPr>
          <w:lang w:val="en-US"/>
        </w:rPr>
      </w:pPr>
      <w:r w:rsidRPr="00460B76">
        <w:rPr>
          <w:lang w:val="en-US"/>
        </w:rPr>
        <w:t xml:space="preserve">** </w:t>
      </w:r>
      <w:r w:rsidRPr="00427068">
        <w:rPr>
          <w:rFonts w:hint="eastAsia"/>
        </w:rPr>
        <w:t>函数名称</w:t>
      </w:r>
      <w:r w:rsidRPr="00460B76">
        <w:rPr>
          <w:lang w:val="en-US"/>
        </w:rPr>
        <w:t>: main</w:t>
      </w:r>
    </w:p>
    <w:p w:rsidR="00C73189" w:rsidRPr="00460B76" w:rsidRDefault="00C73189" w:rsidP="00427068">
      <w:pPr>
        <w:pStyle w:val="a6"/>
        <w:rPr>
          <w:lang w:val="en-US"/>
        </w:rPr>
      </w:pPr>
      <w:r w:rsidRPr="00460B76">
        <w:rPr>
          <w:lang w:val="en-US"/>
        </w:rPr>
        <w:t xml:space="preserve">** </w:t>
      </w:r>
      <w:r w:rsidRPr="00427068">
        <w:rPr>
          <w:rFonts w:hint="eastAsia"/>
        </w:rPr>
        <w:t>功能描述</w:t>
      </w:r>
      <w:r w:rsidRPr="00460B76">
        <w:rPr>
          <w:lang w:val="en-US"/>
        </w:rPr>
        <w:t xml:space="preserve">: </w:t>
      </w:r>
      <w:r w:rsidRPr="00427068">
        <w:rPr>
          <w:rFonts w:hint="eastAsia"/>
        </w:rPr>
        <w:t>程序主函数</w:t>
      </w:r>
    </w:p>
    <w:p w:rsidR="00C73189" w:rsidRPr="00460B76" w:rsidRDefault="00C73189" w:rsidP="00427068">
      <w:pPr>
        <w:pStyle w:val="a6"/>
        <w:rPr>
          <w:lang w:val="en-US"/>
        </w:rPr>
      </w:pPr>
      <w:r w:rsidRPr="00460B76">
        <w:rPr>
          <w:lang w:val="en-US"/>
        </w:rPr>
        <w:t>******************************************************************************/</w:t>
      </w:r>
    </w:p>
    <w:p w:rsidR="00C73189" w:rsidRPr="00460B76" w:rsidRDefault="00C73189" w:rsidP="00427068">
      <w:pPr>
        <w:pStyle w:val="a6"/>
        <w:rPr>
          <w:lang w:val="en-US"/>
        </w:rPr>
      </w:pPr>
      <w:r w:rsidRPr="00460B76">
        <w:rPr>
          <w:lang w:val="en-US"/>
        </w:rPr>
        <w:t>int  main (int  argc, char  *argv[])</w:t>
      </w:r>
    </w:p>
    <w:p w:rsidR="00C73189" w:rsidRPr="00460B76" w:rsidRDefault="00C73189" w:rsidP="00427068">
      <w:pPr>
        <w:pStyle w:val="a6"/>
        <w:rPr>
          <w:lang w:val="en-US"/>
        </w:rPr>
      </w:pPr>
      <w:r w:rsidRPr="00460B76">
        <w:rPr>
          <w:lang w:val="en-US"/>
        </w:rPr>
        <w:t>{</w:t>
      </w:r>
    </w:p>
    <w:p w:rsidR="00C73189" w:rsidRPr="00460B76" w:rsidRDefault="00C73189" w:rsidP="00427068">
      <w:pPr>
        <w:pStyle w:val="a6"/>
        <w:rPr>
          <w:lang w:val="en-US"/>
        </w:rPr>
      </w:pPr>
      <w:r w:rsidRPr="00460B76">
        <w:rPr>
          <w:lang w:val="en-US"/>
        </w:rPr>
        <w:t xml:space="preserve">    int     fb;</w:t>
      </w:r>
    </w:p>
    <w:p w:rsidR="00C73189" w:rsidRPr="00460B76" w:rsidRDefault="00C73189" w:rsidP="00427068">
      <w:pPr>
        <w:pStyle w:val="a6"/>
        <w:rPr>
          <w:lang w:val="en-US"/>
        </w:rPr>
      </w:pPr>
      <w:r w:rsidRPr="00460B76">
        <w:rPr>
          <w:lang w:val="en-US"/>
        </w:rPr>
        <w:t xml:space="preserve">    long    time_ms;</w:t>
      </w:r>
    </w:p>
    <w:p w:rsidR="00C73189" w:rsidRPr="00460B76" w:rsidRDefault="00C73189" w:rsidP="00427068">
      <w:pPr>
        <w:pStyle w:val="a6"/>
        <w:rPr>
          <w:lang w:val="en-US"/>
        </w:rPr>
      </w:pPr>
      <w:r w:rsidRPr="00460B76">
        <w:rPr>
          <w:lang w:val="en-US"/>
        </w:rPr>
        <w:t xml:space="preserve">    int     i;</w:t>
      </w:r>
    </w:p>
    <w:p w:rsidR="00C73189" w:rsidRPr="00460B76" w:rsidRDefault="00C73189" w:rsidP="00427068">
      <w:pPr>
        <w:pStyle w:val="a6"/>
        <w:rPr>
          <w:lang w:val="en-US"/>
        </w:rPr>
      </w:pPr>
    </w:p>
    <w:p w:rsidR="00C73189" w:rsidRPr="00460B76" w:rsidRDefault="00C73189" w:rsidP="00427068">
      <w:pPr>
        <w:pStyle w:val="a6"/>
        <w:rPr>
          <w:lang w:val="en-US"/>
        </w:rPr>
      </w:pPr>
      <w:r w:rsidRPr="00460B76">
        <w:rPr>
          <w:lang w:val="en-US"/>
        </w:rPr>
        <w:t xml:space="preserve">    fb = open("/dev/led</w:t>
      </w:r>
      <w:r w:rsidR="00876EC9">
        <w:rPr>
          <w:lang w:val="en-US"/>
        </w:rPr>
        <w:t>1</w:t>
      </w:r>
      <w:r w:rsidRPr="00460B76">
        <w:rPr>
          <w:lang w:val="en-US"/>
        </w:rPr>
        <w:t>", O_RDWR, 0666);</w:t>
      </w:r>
    </w:p>
    <w:p w:rsidR="00C73189" w:rsidRPr="00460B76" w:rsidRDefault="00C73189" w:rsidP="00427068">
      <w:pPr>
        <w:pStyle w:val="a6"/>
        <w:rPr>
          <w:lang w:val="en-US"/>
        </w:rPr>
      </w:pPr>
      <w:r w:rsidRPr="00460B76">
        <w:rPr>
          <w:lang w:val="en-US"/>
        </w:rPr>
        <w:t xml:space="preserve">    if (fb &lt; 0) {</w:t>
      </w:r>
    </w:p>
    <w:p w:rsidR="00C73189" w:rsidRPr="00460B76" w:rsidRDefault="00C73189" w:rsidP="00427068">
      <w:pPr>
        <w:pStyle w:val="a6"/>
        <w:rPr>
          <w:lang w:val="en-US"/>
        </w:rPr>
      </w:pPr>
      <w:r w:rsidRPr="00460B76">
        <w:rPr>
          <w:lang w:val="en-US"/>
        </w:rPr>
        <w:t xml:space="preserve">        printf("failed to open /dev/led2\n");</w:t>
      </w:r>
    </w:p>
    <w:p w:rsidR="00C73189" w:rsidRPr="00460B76" w:rsidRDefault="00C73189" w:rsidP="00427068">
      <w:pPr>
        <w:pStyle w:val="a6"/>
        <w:rPr>
          <w:lang w:val="en-US"/>
        </w:rPr>
      </w:pPr>
      <w:r w:rsidRPr="00460B76">
        <w:rPr>
          <w:lang w:val="en-US"/>
        </w:rPr>
        <w:lastRenderedPageBreak/>
        <w:t xml:space="preserve">        return  (-1);</w:t>
      </w:r>
    </w:p>
    <w:p w:rsidR="00C73189" w:rsidRPr="00460B76" w:rsidRDefault="00C73189" w:rsidP="00427068">
      <w:pPr>
        <w:pStyle w:val="a6"/>
        <w:rPr>
          <w:lang w:val="en-US"/>
        </w:rPr>
      </w:pPr>
      <w:r w:rsidRPr="00460B76">
        <w:rPr>
          <w:lang w:val="en-US"/>
        </w:rPr>
        <w:t xml:space="preserve">    }</w:t>
      </w:r>
    </w:p>
    <w:p w:rsidR="00C73189" w:rsidRPr="00460B76" w:rsidRDefault="00C73189" w:rsidP="00427068">
      <w:pPr>
        <w:pStyle w:val="a6"/>
        <w:rPr>
          <w:lang w:val="en-US"/>
        </w:rPr>
      </w:pPr>
      <w:r w:rsidRPr="00460B76">
        <w:rPr>
          <w:lang w:val="en-US"/>
        </w:rPr>
        <w:t xml:space="preserve">    /*</w:t>
      </w:r>
    </w:p>
    <w:p w:rsidR="00C73189" w:rsidRPr="00460B76" w:rsidRDefault="00C73189" w:rsidP="00427068">
      <w:pPr>
        <w:pStyle w:val="a6"/>
        <w:rPr>
          <w:lang w:val="en-US"/>
        </w:rPr>
      </w:pPr>
      <w:r w:rsidRPr="00460B76">
        <w:rPr>
          <w:lang w:val="en-US"/>
        </w:rPr>
        <w:t xml:space="preserve">     * LED</w:t>
      </w:r>
      <w:r w:rsidRPr="00427068">
        <w:rPr>
          <w:rFonts w:hint="eastAsia"/>
        </w:rPr>
        <w:t>灯闪烁</w:t>
      </w:r>
      <w:r w:rsidRPr="00460B76">
        <w:rPr>
          <w:lang w:val="en-US"/>
        </w:rPr>
        <w:t>10</w:t>
      </w:r>
      <w:r w:rsidRPr="00427068">
        <w:rPr>
          <w:rFonts w:hint="eastAsia"/>
        </w:rPr>
        <w:t>次</w:t>
      </w:r>
      <w:r w:rsidRPr="00460B76">
        <w:rPr>
          <w:rFonts w:hint="eastAsia"/>
          <w:lang w:val="en-US"/>
        </w:rPr>
        <w:t>，</w:t>
      </w:r>
      <w:r w:rsidRPr="00427068">
        <w:rPr>
          <w:rFonts w:hint="eastAsia"/>
        </w:rPr>
        <w:t>每次亮</w:t>
      </w:r>
      <w:r w:rsidRPr="00460B76">
        <w:rPr>
          <w:lang w:val="en-US"/>
        </w:rPr>
        <w:t>100ms</w:t>
      </w:r>
      <w:r w:rsidRPr="00460B76">
        <w:rPr>
          <w:rFonts w:hint="eastAsia"/>
          <w:lang w:val="en-US"/>
        </w:rPr>
        <w:t>，</w:t>
      </w:r>
      <w:r w:rsidRPr="00460B76">
        <w:rPr>
          <w:lang w:val="en-US"/>
        </w:rPr>
        <w:t>1s</w:t>
      </w:r>
      <w:r w:rsidRPr="00427068">
        <w:rPr>
          <w:rFonts w:hint="eastAsia"/>
        </w:rPr>
        <w:t>后重新点亮。</w:t>
      </w:r>
    </w:p>
    <w:p w:rsidR="00C73189" w:rsidRPr="00460B76" w:rsidRDefault="00C73189" w:rsidP="00427068">
      <w:pPr>
        <w:pStyle w:val="a6"/>
        <w:rPr>
          <w:lang w:val="en-US"/>
        </w:rPr>
      </w:pPr>
      <w:r w:rsidRPr="00460B76">
        <w:rPr>
          <w:lang w:val="en-US"/>
        </w:rPr>
        <w:t xml:space="preserve">     */</w:t>
      </w:r>
    </w:p>
    <w:p w:rsidR="00C73189" w:rsidRPr="00460B76" w:rsidRDefault="00C73189" w:rsidP="00427068">
      <w:pPr>
        <w:pStyle w:val="a6"/>
        <w:rPr>
          <w:lang w:val="en-US"/>
        </w:rPr>
      </w:pPr>
      <w:r w:rsidRPr="00460B76">
        <w:rPr>
          <w:lang w:val="en-US"/>
        </w:rPr>
        <w:t xml:space="preserve">    for (i = 0; i &lt; 10; i++) {</w:t>
      </w:r>
    </w:p>
    <w:p w:rsidR="00C73189" w:rsidRPr="00460B76" w:rsidRDefault="00C73189" w:rsidP="00427068">
      <w:pPr>
        <w:pStyle w:val="a6"/>
        <w:rPr>
          <w:lang w:val="en-US"/>
        </w:rPr>
      </w:pPr>
      <w:r w:rsidRPr="00460B76">
        <w:rPr>
          <w:lang w:val="en-US"/>
        </w:rPr>
        <w:t xml:space="preserve">    </w:t>
      </w:r>
      <w:r w:rsidRPr="00460B76">
        <w:rPr>
          <w:lang w:val="en-US"/>
        </w:rPr>
        <w:tab/>
      </w:r>
      <w:r w:rsidRPr="00460B76">
        <w:rPr>
          <w:lang w:val="en-US"/>
        </w:rPr>
        <w:tab/>
        <w:t>time_ms = 100;</w:t>
      </w:r>
    </w:p>
    <w:p w:rsidR="00C73189" w:rsidRPr="00460B76" w:rsidRDefault="00C73189" w:rsidP="00427068">
      <w:pPr>
        <w:pStyle w:val="a6"/>
        <w:rPr>
          <w:lang w:val="en-US"/>
        </w:rPr>
      </w:pPr>
      <w:r w:rsidRPr="00460B76">
        <w:rPr>
          <w:lang w:val="en-US"/>
        </w:rPr>
        <w:t xml:space="preserve">       </w:t>
      </w:r>
      <w:r w:rsidRPr="00460B76">
        <w:rPr>
          <w:lang w:val="en-US"/>
        </w:rPr>
        <w:tab/>
        <w:t>ioctl(fb, 0, time_ms);</w:t>
      </w:r>
    </w:p>
    <w:p w:rsidR="00C73189" w:rsidRPr="00427068" w:rsidRDefault="00C73189" w:rsidP="001C3EB2">
      <w:pPr>
        <w:pStyle w:val="a6"/>
        <w:ind w:firstLine="840"/>
      </w:pPr>
      <w:r w:rsidRPr="00427068">
        <w:t>sleep(1);</w:t>
      </w:r>
    </w:p>
    <w:p w:rsidR="00C73189" w:rsidRPr="00427068" w:rsidRDefault="00C73189" w:rsidP="00427068">
      <w:pPr>
        <w:pStyle w:val="a6"/>
      </w:pPr>
      <w:r w:rsidRPr="00427068">
        <w:t xml:space="preserve">    }</w:t>
      </w:r>
    </w:p>
    <w:p w:rsidR="00C73189" w:rsidRPr="00427068" w:rsidRDefault="00C73189" w:rsidP="00427068">
      <w:pPr>
        <w:pStyle w:val="a6"/>
      </w:pPr>
      <w:r w:rsidRPr="00427068">
        <w:t xml:space="preserve">    close(fb);</w:t>
      </w:r>
    </w:p>
    <w:p w:rsidR="00C73189" w:rsidRPr="00427068" w:rsidRDefault="00C73189" w:rsidP="00952020">
      <w:pPr>
        <w:pStyle w:val="a6"/>
        <w:ind w:firstLineChars="200" w:firstLine="360"/>
      </w:pPr>
      <w:r w:rsidRPr="00427068">
        <w:t xml:space="preserve">return </w:t>
      </w:r>
      <w:r>
        <w:t>(</w:t>
      </w:r>
      <w:r w:rsidRPr="00427068">
        <w:t>0</w:t>
      </w:r>
      <w:r>
        <w:t>)</w:t>
      </w:r>
      <w:r w:rsidRPr="00427068">
        <w:t>;</w:t>
      </w:r>
    </w:p>
    <w:p w:rsidR="00C73189" w:rsidRPr="00427068" w:rsidRDefault="00C73189" w:rsidP="00427068">
      <w:pPr>
        <w:pStyle w:val="a6"/>
      </w:pPr>
      <w:r w:rsidRPr="00427068">
        <w:t>}</w:t>
      </w:r>
    </w:p>
    <w:p w:rsidR="00C73189" w:rsidRPr="00D85B5E" w:rsidRDefault="00C73189" w:rsidP="00C5367F">
      <w:pPr>
        <w:pStyle w:val="3"/>
        <w:numPr>
          <w:ilvl w:val="0"/>
          <w:numId w:val="0"/>
        </w:numPr>
        <w:rPr>
          <w:lang w:val="de-DE"/>
        </w:rPr>
      </w:pPr>
      <w:bookmarkStart w:id="2229" w:name="_Toc424217429"/>
      <w:bookmarkStart w:id="2230" w:name="_Toc424654977"/>
      <w:bookmarkStart w:id="2231" w:name="_Toc424721660"/>
      <w:bookmarkStart w:id="2232" w:name="_Toc424909074"/>
      <w:bookmarkStart w:id="2233" w:name="_Toc424912360"/>
      <w:bookmarkStart w:id="2234" w:name="_Toc425414035"/>
      <w:bookmarkStart w:id="2235" w:name="_Toc427939344"/>
      <w:bookmarkStart w:id="2236" w:name="_Toc427940849"/>
      <w:bookmarkStart w:id="2237" w:name="_Toc427941787"/>
      <w:bookmarkStart w:id="2238" w:name="_Toc428704968"/>
      <w:bookmarkStart w:id="2239" w:name="_Toc428867594"/>
      <w:bookmarkStart w:id="2240" w:name="_Toc429221115"/>
      <w:bookmarkStart w:id="2241" w:name="_Toc431109836"/>
      <w:bookmarkStart w:id="2242" w:name="_Toc432271149"/>
      <w:bookmarkStart w:id="2243" w:name="_Toc432317490"/>
      <w:bookmarkStart w:id="2244" w:name="_Toc469064185"/>
      <w:r>
        <w:rPr>
          <w:rFonts w:hint="eastAsia"/>
        </w:rPr>
        <w:t>实验步骤</w:t>
      </w:r>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p>
    <w:p w:rsidR="00C73189" w:rsidRDefault="00C73189" w:rsidP="008B21AD">
      <w:pPr>
        <w:pStyle w:val="23"/>
        <w:numPr>
          <w:ilvl w:val="0"/>
          <w:numId w:val="37"/>
        </w:numPr>
        <w:spacing w:before="62" w:after="62"/>
        <w:rPr>
          <w:lang w:val="de-DE"/>
        </w:rPr>
      </w:pPr>
      <w:r>
        <w:rPr>
          <w:rFonts w:hint="eastAsia"/>
          <w:lang w:val="de-DE"/>
        </w:rPr>
        <w:t>使用</w:t>
      </w:r>
      <w:r>
        <w:rPr>
          <w:lang w:val="de-DE"/>
        </w:rPr>
        <w:t>RealEvo-IDE</w:t>
      </w:r>
      <w:r>
        <w:rPr>
          <w:rFonts w:hint="eastAsia"/>
          <w:lang w:val="de-DE"/>
        </w:rPr>
        <w:t>打开并编译工程</w:t>
      </w:r>
      <w:r w:rsidRPr="00E351B1">
        <w:rPr>
          <w:lang w:val="de-DE"/>
        </w:rPr>
        <w:t>led_drv_modu</w:t>
      </w:r>
      <w:r w:rsidRPr="00E351B1">
        <w:rPr>
          <w:rFonts w:hint="eastAsia"/>
          <w:lang w:val="de-DE"/>
        </w:rPr>
        <w:t>和</w:t>
      </w:r>
      <w:r w:rsidRPr="00E351B1">
        <w:rPr>
          <w:lang w:val="de-DE"/>
        </w:rPr>
        <w:t>led_drv_use</w:t>
      </w:r>
      <w:r>
        <w:rPr>
          <w:rFonts w:hint="eastAsia"/>
          <w:lang w:val="de-DE"/>
        </w:rPr>
        <w:t>，将生成的程序文件上传到</w:t>
      </w:r>
      <w:r w:rsidR="00F761D2">
        <w:rPr>
          <w:rFonts w:hint="eastAsia"/>
          <w:lang w:val="de-DE"/>
        </w:rPr>
        <w:t>验证平台</w:t>
      </w:r>
      <w:r>
        <w:rPr>
          <w:rFonts w:hint="eastAsia"/>
          <w:lang w:val="de-DE"/>
        </w:rPr>
        <w:t>；</w:t>
      </w:r>
    </w:p>
    <w:p w:rsidR="00C73189" w:rsidRDefault="00C73189" w:rsidP="008B21AD">
      <w:pPr>
        <w:pStyle w:val="23"/>
        <w:numPr>
          <w:ilvl w:val="0"/>
          <w:numId w:val="37"/>
        </w:numPr>
        <w:spacing w:before="62" w:after="62"/>
        <w:rPr>
          <w:lang w:val="de-DE"/>
        </w:rPr>
      </w:pPr>
      <w:r>
        <w:rPr>
          <w:rFonts w:hint="eastAsia"/>
          <w:lang w:val="de-DE"/>
        </w:rPr>
        <w:t>装载</w:t>
      </w:r>
      <w:r>
        <w:rPr>
          <w:lang w:val="de-DE"/>
        </w:rPr>
        <w:t>LED</w:t>
      </w:r>
      <w:r>
        <w:rPr>
          <w:rFonts w:hint="eastAsia"/>
          <w:lang w:val="de-DE"/>
        </w:rPr>
        <w:t>驱动内核模块；</w:t>
      </w:r>
    </w:p>
    <w:p w:rsidR="00C73189" w:rsidRPr="00460B76" w:rsidRDefault="00C73189" w:rsidP="00E351B1">
      <w:pPr>
        <w:pStyle w:val="a6"/>
        <w:rPr>
          <w:lang w:val="en-US"/>
        </w:rPr>
      </w:pPr>
      <w:r w:rsidRPr="00460B76">
        <w:rPr>
          <w:lang w:val="en-US"/>
        </w:rPr>
        <w:t>[root@sylixos_station:/lib/modules]# modulereg led_drv_modu.ko</w:t>
      </w:r>
    </w:p>
    <w:p w:rsidR="00C73189" w:rsidRPr="00460B76" w:rsidRDefault="00C73189" w:rsidP="00E351B1">
      <w:pPr>
        <w:pStyle w:val="a6"/>
        <w:rPr>
          <w:lang w:val="en-US"/>
        </w:rPr>
      </w:pPr>
      <w:r w:rsidRPr="00460B76">
        <w:rPr>
          <w:lang w:val="en-US"/>
        </w:rPr>
        <w:t>module led_drv_modu.ko register ok, handle 0x2468c680</w:t>
      </w:r>
    </w:p>
    <w:p w:rsidR="00C73189" w:rsidRPr="00460B76" w:rsidRDefault="00C73189" w:rsidP="008B21AD">
      <w:pPr>
        <w:pStyle w:val="23"/>
        <w:numPr>
          <w:ilvl w:val="0"/>
          <w:numId w:val="37"/>
        </w:numPr>
        <w:spacing w:before="62" w:after="62"/>
      </w:pPr>
      <w:r>
        <w:rPr>
          <w:rFonts w:hint="eastAsia"/>
          <w:lang w:val="de-DE"/>
        </w:rPr>
        <w:t>将工作目录切换到</w:t>
      </w:r>
      <w:r w:rsidRPr="00460B76">
        <w:t>/apps/led_drv_use</w:t>
      </w:r>
      <w:r w:rsidRPr="00460B76">
        <w:rPr>
          <w:rFonts w:hint="eastAsia"/>
        </w:rPr>
        <w:t>，</w:t>
      </w:r>
      <w:r>
        <w:rPr>
          <w:rFonts w:hint="eastAsia"/>
          <w:lang w:val="de-DE"/>
        </w:rPr>
        <w:t>执行程序</w:t>
      </w:r>
      <w:r w:rsidRPr="00460B76">
        <w:t>led_drv_use</w:t>
      </w:r>
      <w:r w:rsidRPr="00460B76">
        <w:rPr>
          <w:rFonts w:hint="eastAsia"/>
        </w:rPr>
        <w:t>，</w:t>
      </w:r>
      <w:r>
        <w:rPr>
          <w:rFonts w:hint="eastAsia"/>
          <w:lang w:val="de-DE"/>
        </w:rPr>
        <w:t>会看到</w:t>
      </w:r>
      <w:r w:rsidRPr="00460B76">
        <w:t>LED</w:t>
      </w:r>
      <w:r>
        <w:rPr>
          <w:rFonts w:hint="eastAsia"/>
          <w:lang w:val="de-DE"/>
        </w:rPr>
        <w:t>在闪烁</w:t>
      </w:r>
      <w:r w:rsidRPr="00460B76">
        <w:rPr>
          <w:rFonts w:hint="eastAsia"/>
        </w:rPr>
        <w:t>，</w:t>
      </w:r>
      <w:r>
        <w:rPr>
          <w:rFonts w:hint="eastAsia"/>
          <w:lang w:val="de-DE"/>
        </w:rPr>
        <w:t>闪烁</w:t>
      </w:r>
      <w:r w:rsidRPr="00460B76">
        <w:t>10</w:t>
      </w:r>
      <w:r>
        <w:rPr>
          <w:rFonts w:hint="eastAsia"/>
          <w:lang w:val="de-DE"/>
        </w:rPr>
        <w:t>次后退出。</w:t>
      </w:r>
    </w:p>
    <w:p w:rsidR="00C73189" w:rsidRPr="000C1270" w:rsidRDefault="00C73189" w:rsidP="00C5367F">
      <w:pPr>
        <w:pStyle w:val="3"/>
        <w:numPr>
          <w:ilvl w:val="0"/>
          <w:numId w:val="0"/>
        </w:numPr>
      </w:pPr>
      <w:bookmarkStart w:id="2245" w:name="_Toc428867595"/>
      <w:bookmarkStart w:id="2246" w:name="_Toc429221116"/>
      <w:bookmarkStart w:id="2247" w:name="_Toc431109837"/>
      <w:bookmarkStart w:id="2248" w:name="_Toc432271150"/>
      <w:bookmarkStart w:id="2249" w:name="_Toc432317491"/>
      <w:bookmarkStart w:id="2250" w:name="_Toc469064186"/>
      <w:r>
        <w:rPr>
          <w:rFonts w:hint="eastAsia"/>
        </w:rPr>
        <w:t>扩展实验</w:t>
      </w:r>
      <w:bookmarkEnd w:id="2245"/>
      <w:bookmarkEnd w:id="2246"/>
      <w:bookmarkEnd w:id="2247"/>
      <w:bookmarkEnd w:id="2248"/>
      <w:bookmarkEnd w:id="2249"/>
      <w:bookmarkEnd w:id="2250"/>
    </w:p>
    <w:p w:rsidR="00C73189" w:rsidRDefault="00C73189" w:rsidP="00E36F62">
      <w:pPr>
        <w:pStyle w:val="a"/>
        <w:numPr>
          <w:ilvl w:val="0"/>
          <w:numId w:val="0"/>
        </w:numPr>
        <w:ind w:left="839" w:hanging="419"/>
        <w:rPr>
          <w:lang w:val="de-DE"/>
        </w:rPr>
      </w:pPr>
      <w:r>
        <w:rPr>
          <w:rFonts w:hint="eastAsia"/>
          <w:lang w:val="de-DE"/>
        </w:rPr>
        <w:t>本实验默认是</w:t>
      </w:r>
      <w:r w:rsidR="009C46C0">
        <w:rPr>
          <w:lang w:val="de-DE"/>
        </w:rPr>
        <w:t>IMX6Q</w:t>
      </w:r>
      <w:r>
        <w:rPr>
          <w:rFonts w:hint="eastAsia"/>
          <w:lang w:val="de-DE"/>
        </w:rPr>
        <w:t>芯片的</w:t>
      </w:r>
      <w:r>
        <w:rPr>
          <w:lang w:val="de-DE"/>
        </w:rPr>
        <w:t>LED</w:t>
      </w:r>
      <w:r w:rsidR="008E4F50">
        <w:rPr>
          <w:rFonts w:hint="eastAsia"/>
          <w:lang w:val="de-DE"/>
        </w:rPr>
        <w:t>驱动，根据上述介绍，将其移植到其它</w:t>
      </w:r>
      <w:r>
        <w:rPr>
          <w:rFonts w:hint="eastAsia"/>
          <w:lang w:val="de-DE"/>
        </w:rPr>
        <w:t>芯片上。</w:t>
      </w:r>
    </w:p>
    <w:p w:rsidR="00C73189" w:rsidRPr="000C1270" w:rsidRDefault="00C73189" w:rsidP="009F75B5">
      <w:pPr>
        <w:pStyle w:val="11"/>
      </w:pPr>
      <w:bookmarkStart w:id="2251" w:name="_Toc469064187"/>
      <w:r>
        <w:lastRenderedPageBreak/>
        <w:t>I2C</w:t>
      </w:r>
      <w:r>
        <w:rPr>
          <w:rFonts w:hint="eastAsia"/>
        </w:rPr>
        <w:t>驱动实验</w:t>
      </w:r>
      <w:bookmarkEnd w:id="2251"/>
    </w:p>
    <w:p w:rsidR="00C73189" w:rsidRPr="00D2027A" w:rsidRDefault="00C73189" w:rsidP="00D2027A">
      <w:pPr>
        <w:pStyle w:val="23"/>
        <w:spacing w:before="62" w:after="62"/>
      </w:pPr>
      <w:r w:rsidRPr="006B49DC">
        <w:t>I2C</w:t>
      </w:r>
      <w:r>
        <w:rPr>
          <w:rFonts w:hint="eastAsia"/>
        </w:rPr>
        <w:t>是嵌入式系统中常用的板级通信总线，电源控制、</w:t>
      </w:r>
      <w:r>
        <w:t>EEPROM</w:t>
      </w:r>
      <w:r>
        <w:rPr>
          <w:rFonts w:hint="eastAsia"/>
        </w:rPr>
        <w:t>、</w:t>
      </w:r>
      <w:r>
        <w:t>RTC</w:t>
      </w:r>
      <w:r>
        <w:rPr>
          <w:rFonts w:hint="eastAsia"/>
        </w:rPr>
        <w:t>时钟芯片、摄像头初始化等均使用</w:t>
      </w:r>
      <w:r>
        <w:t>I2C</w:t>
      </w:r>
      <w:r>
        <w:rPr>
          <w:rFonts w:hint="eastAsia"/>
        </w:rPr>
        <w:t>总线。</w:t>
      </w:r>
      <w:r>
        <w:t>I2C</w:t>
      </w:r>
      <w:r>
        <w:rPr>
          <w:rFonts w:hint="eastAsia"/>
        </w:rPr>
        <w:t>驱动包括两个方面，一个是处理器的</w:t>
      </w:r>
      <w:r>
        <w:t>I2C</w:t>
      </w:r>
      <w:r>
        <w:rPr>
          <w:rFonts w:hint="eastAsia"/>
        </w:rPr>
        <w:t>总线控制器驱动，一个是通过</w:t>
      </w:r>
      <w:r>
        <w:t>I2C</w:t>
      </w:r>
      <w:r>
        <w:rPr>
          <w:rFonts w:hint="eastAsia"/>
        </w:rPr>
        <w:t>总线扩展的外设驱动。本章通过两个实验分别讲解两种驱动程序的设计。</w:t>
      </w:r>
    </w:p>
    <w:p w:rsidR="00C73189" w:rsidRDefault="009A3F8C" w:rsidP="00EA770A">
      <w:pPr>
        <w:pStyle w:val="23"/>
        <w:spacing w:before="62" w:after="62"/>
        <w:ind w:firstLine="0"/>
        <w:rPr>
          <w:lang w:val="de-DE"/>
        </w:rPr>
      </w:pPr>
      <w:r>
        <w:rPr>
          <w:lang w:val="de-DE"/>
        </w:rPr>
        <w:br w:type="page"/>
      </w:r>
    </w:p>
    <w:p w:rsidR="00C73189" w:rsidRPr="000C1270" w:rsidRDefault="00C73189" w:rsidP="009F75B5">
      <w:pPr>
        <w:pStyle w:val="20"/>
        <w:numPr>
          <w:ilvl w:val="0"/>
          <w:numId w:val="0"/>
        </w:numPr>
      </w:pPr>
      <w:bookmarkStart w:id="2252" w:name="_Toc469064188"/>
      <w:r>
        <w:rPr>
          <w:rFonts w:hint="eastAsia"/>
        </w:rPr>
        <w:t>实验一</w:t>
      </w:r>
      <w:r>
        <w:t xml:space="preserve">  I2C</w:t>
      </w:r>
      <w:r>
        <w:rPr>
          <w:rFonts w:hint="eastAsia"/>
        </w:rPr>
        <w:t>驱动编写实验</w:t>
      </w:r>
      <w:bookmarkEnd w:id="2252"/>
    </w:p>
    <w:p w:rsidR="00C73189" w:rsidRPr="009F75B5" w:rsidRDefault="00C73189" w:rsidP="00EA770A">
      <w:pPr>
        <w:pStyle w:val="23"/>
        <w:spacing w:before="62" w:after="62"/>
        <w:ind w:firstLine="0"/>
      </w:pPr>
    </w:p>
    <w:p w:rsidR="00C73189" w:rsidRDefault="00C73189" w:rsidP="004225AC">
      <w:pPr>
        <w:pStyle w:val="3"/>
        <w:numPr>
          <w:ilvl w:val="0"/>
          <w:numId w:val="0"/>
        </w:numPr>
      </w:pPr>
      <w:bookmarkStart w:id="2253" w:name="_Toc428704972"/>
      <w:bookmarkStart w:id="2254" w:name="_Toc428867598"/>
      <w:bookmarkStart w:id="2255" w:name="_Toc429221119"/>
      <w:bookmarkStart w:id="2256" w:name="_Toc431109840"/>
      <w:bookmarkStart w:id="2257" w:name="_Toc432271153"/>
      <w:bookmarkStart w:id="2258" w:name="_Toc432317494"/>
      <w:bookmarkStart w:id="2259" w:name="_Toc469064189"/>
      <w:r>
        <w:rPr>
          <w:rFonts w:hint="eastAsia"/>
        </w:rPr>
        <w:t>实验目的</w:t>
      </w:r>
      <w:bookmarkEnd w:id="2253"/>
      <w:bookmarkEnd w:id="2254"/>
      <w:bookmarkEnd w:id="2255"/>
      <w:bookmarkEnd w:id="2256"/>
      <w:bookmarkEnd w:id="2257"/>
      <w:bookmarkEnd w:id="2258"/>
      <w:bookmarkEnd w:id="2259"/>
    </w:p>
    <w:p w:rsidR="00C73189" w:rsidRDefault="00C73189" w:rsidP="004225AC">
      <w:pPr>
        <w:pStyle w:val="a"/>
      </w:pPr>
      <w:r>
        <w:rPr>
          <w:rFonts w:hint="eastAsia"/>
        </w:rPr>
        <w:t>了解</w:t>
      </w:r>
      <w:r>
        <w:t>I2C</w:t>
      </w:r>
      <w:r>
        <w:rPr>
          <w:rFonts w:hint="eastAsia"/>
        </w:rPr>
        <w:t>驱动的实现原理和特点</w:t>
      </w:r>
    </w:p>
    <w:p w:rsidR="00C73189" w:rsidRPr="007C6C4C" w:rsidRDefault="00C73189" w:rsidP="004225AC">
      <w:pPr>
        <w:pStyle w:val="a"/>
      </w:pPr>
      <w:r>
        <w:rPr>
          <w:rFonts w:hint="eastAsia"/>
        </w:rPr>
        <w:t>掌握编写</w:t>
      </w:r>
      <w:r>
        <w:t>I2C</w:t>
      </w:r>
      <w:r>
        <w:rPr>
          <w:rFonts w:hint="eastAsia"/>
        </w:rPr>
        <w:t>驱动的方法</w:t>
      </w:r>
    </w:p>
    <w:p w:rsidR="00C73189" w:rsidRPr="000C1270" w:rsidRDefault="00C73189" w:rsidP="004225AC">
      <w:pPr>
        <w:pStyle w:val="3"/>
        <w:numPr>
          <w:ilvl w:val="0"/>
          <w:numId w:val="0"/>
        </w:numPr>
      </w:pPr>
      <w:bookmarkStart w:id="2260" w:name="_Toc428704973"/>
      <w:bookmarkStart w:id="2261" w:name="_Toc428867599"/>
      <w:bookmarkStart w:id="2262" w:name="_Toc429221120"/>
      <w:bookmarkStart w:id="2263" w:name="_Toc431109841"/>
      <w:bookmarkStart w:id="2264" w:name="_Toc432271154"/>
      <w:bookmarkStart w:id="2265" w:name="_Toc432317495"/>
      <w:bookmarkStart w:id="2266" w:name="_Toc469064190"/>
      <w:r>
        <w:rPr>
          <w:rFonts w:hint="eastAsia"/>
        </w:rPr>
        <w:t>实验内容</w:t>
      </w:r>
      <w:bookmarkEnd w:id="2260"/>
      <w:bookmarkEnd w:id="2261"/>
      <w:bookmarkEnd w:id="2262"/>
      <w:bookmarkEnd w:id="2263"/>
      <w:bookmarkEnd w:id="2264"/>
      <w:bookmarkEnd w:id="2265"/>
      <w:bookmarkEnd w:id="2266"/>
    </w:p>
    <w:p w:rsidR="00C73189" w:rsidRDefault="00C73189" w:rsidP="004225AC">
      <w:pPr>
        <w:pStyle w:val="a"/>
      </w:pPr>
      <w:r>
        <w:rPr>
          <w:rFonts w:hint="eastAsia"/>
        </w:rPr>
        <w:t>阅读芯片数据手册，了解芯片</w:t>
      </w:r>
      <w:r w:rsidR="009C46C0">
        <w:t>IMX6Q</w:t>
      </w:r>
      <w:r>
        <w:rPr>
          <w:rFonts w:hint="eastAsia"/>
        </w:rPr>
        <w:t>的</w:t>
      </w:r>
      <w:r>
        <w:t>I2C</w:t>
      </w:r>
      <w:r>
        <w:rPr>
          <w:rFonts w:hint="eastAsia"/>
        </w:rPr>
        <w:t>控制器功能和使用方法</w:t>
      </w:r>
    </w:p>
    <w:p w:rsidR="00C73189" w:rsidRDefault="00C73189" w:rsidP="004225AC">
      <w:pPr>
        <w:pStyle w:val="a"/>
      </w:pPr>
      <w:r>
        <w:rPr>
          <w:rFonts w:hint="eastAsia"/>
        </w:rPr>
        <w:t>阅读实验原理，学习</w:t>
      </w:r>
      <w:r>
        <w:t>SylixOS</w:t>
      </w:r>
      <w:r>
        <w:rPr>
          <w:rFonts w:hint="eastAsia"/>
        </w:rPr>
        <w:t>下</w:t>
      </w:r>
      <w:r>
        <w:t>I2C</w:t>
      </w:r>
      <w:r>
        <w:rPr>
          <w:rFonts w:hint="eastAsia"/>
        </w:rPr>
        <w:t>驱动的框架和编写特点</w:t>
      </w:r>
    </w:p>
    <w:p w:rsidR="00C73189" w:rsidRPr="007C6C4C" w:rsidRDefault="00C73189" w:rsidP="004225AC">
      <w:pPr>
        <w:pStyle w:val="a"/>
      </w:pPr>
      <w:r>
        <w:t>I2C</w:t>
      </w:r>
      <w:r>
        <w:rPr>
          <w:rFonts w:hint="eastAsia"/>
        </w:rPr>
        <w:t>驱动的编译使用</w:t>
      </w:r>
    </w:p>
    <w:p w:rsidR="00C73189" w:rsidRPr="000C1270" w:rsidRDefault="00C73189" w:rsidP="004225AC">
      <w:pPr>
        <w:pStyle w:val="3"/>
        <w:numPr>
          <w:ilvl w:val="0"/>
          <w:numId w:val="0"/>
        </w:numPr>
      </w:pPr>
      <w:bookmarkStart w:id="2267" w:name="_Toc428704974"/>
      <w:bookmarkStart w:id="2268" w:name="_Toc428867600"/>
      <w:bookmarkStart w:id="2269" w:name="_Toc429221121"/>
      <w:bookmarkStart w:id="2270" w:name="_Toc431109842"/>
      <w:bookmarkStart w:id="2271" w:name="_Toc432271155"/>
      <w:bookmarkStart w:id="2272" w:name="_Toc432317496"/>
      <w:bookmarkStart w:id="2273" w:name="_Toc469064191"/>
      <w:r>
        <w:rPr>
          <w:rFonts w:hint="eastAsia"/>
        </w:rPr>
        <w:t>实验环境</w:t>
      </w:r>
      <w:bookmarkEnd w:id="2267"/>
      <w:bookmarkEnd w:id="2268"/>
      <w:bookmarkEnd w:id="2269"/>
      <w:bookmarkEnd w:id="2270"/>
      <w:bookmarkEnd w:id="2271"/>
      <w:bookmarkEnd w:id="2272"/>
      <w:bookmarkEnd w:id="2273"/>
    </w:p>
    <w:p w:rsidR="00C73189" w:rsidRDefault="00C73189" w:rsidP="004225AC">
      <w:pPr>
        <w:pStyle w:val="a"/>
      </w:pPr>
      <w:r>
        <w:rPr>
          <w:rFonts w:hint="eastAsia"/>
        </w:rPr>
        <w:t>硬件：已经部署</w:t>
      </w:r>
      <w:r>
        <w:t>SylixOS</w:t>
      </w:r>
      <w:r>
        <w:rPr>
          <w:rFonts w:hint="eastAsia"/>
        </w:rPr>
        <w:t>操作系统的</w:t>
      </w:r>
      <w:r w:rsidR="00F761D2">
        <w:rPr>
          <w:rFonts w:hint="eastAsia"/>
        </w:rPr>
        <w:t>验证平台</w:t>
      </w:r>
      <w:r>
        <w:rPr>
          <w:rFonts w:hint="eastAsia"/>
        </w:rPr>
        <w:t>，一台</w:t>
      </w:r>
      <w:r>
        <w:t>PC</w:t>
      </w:r>
      <w:r>
        <w:rPr>
          <w:rFonts w:hint="eastAsia"/>
        </w:rPr>
        <w:t>主机</w:t>
      </w:r>
    </w:p>
    <w:p w:rsidR="00C73189" w:rsidRPr="00555DD8" w:rsidRDefault="00C73189" w:rsidP="004225AC">
      <w:pPr>
        <w:pStyle w:val="a"/>
      </w:pPr>
      <w:r>
        <w:rPr>
          <w:rFonts w:hint="eastAsia"/>
        </w:rPr>
        <w:t>软件：</w:t>
      </w:r>
      <w:r>
        <w:t>RealEvo-IDE</w:t>
      </w:r>
      <w:r>
        <w:rPr>
          <w:rFonts w:hint="eastAsia"/>
        </w:rPr>
        <w:t>、</w:t>
      </w:r>
      <w:r>
        <w:t>putty</w:t>
      </w:r>
    </w:p>
    <w:p w:rsidR="00C73189" w:rsidRPr="000C1270" w:rsidRDefault="00C73189" w:rsidP="004225AC">
      <w:pPr>
        <w:pStyle w:val="3"/>
        <w:numPr>
          <w:ilvl w:val="0"/>
          <w:numId w:val="0"/>
        </w:numPr>
      </w:pPr>
      <w:bookmarkStart w:id="2274" w:name="_Toc428704975"/>
      <w:bookmarkStart w:id="2275" w:name="_Toc428867601"/>
      <w:bookmarkStart w:id="2276" w:name="_Toc429221122"/>
      <w:bookmarkStart w:id="2277" w:name="_Toc431109843"/>
      <w:bookmarkStart w:id="2278" w:name="_Toc432271156"/>
      <w:bookmarkStart w:id="2279" w:name="_Toc432317497"/>
      <w:bookmarkStart w:id="2280" w:name="_Toc469064192"/>
      <w:r>
        <w:rPr>
          <w:rFonts w:hint="eastAsia"/>
        </w:rPr>
        <w:t>实验原理</w:t>
      </w:r>
      <w:bookmarkEnd w:id="2274"/>
      <w:bookmarkEnd w:id="2275"/>
      <w:bookmarkEnd w:id="2276"/>
      <w:bookmarkEnd w:id="2277"/>
      <w:bookmarkEnd w:id="2278"/>
      <w:bookmarkEnd w:id="2279"/>
      <w:bookmarkEnd w:id="2280"/>
    </w:p>
    <w:p w:rsidR="00C73189" w:rsidRPr="0031145F" w:rsidRDefault="00C73189" w:rsidP="00352866">
      <w:pPr>
        <w:pStyle w:val="23"/>
        <w:spacing w:before="62" w:after="62"/>
        <w:ind w:firstLine="0"/>
        <w:rPr>
          <w:rFonts w:ascii="Arial" w:hAnsi="Arial" w:cs="Arial"/>
          <w:b/>
          <w:color w:val="333333"/>
          <w:shd w:val="clear" w:color="auto" w:fill="FFFFFF"/>
        </w:rPr>
      </w:pPr>
      <w:r w:rsidRPr="0031145F">
        <w:rPr>
          <w:rFonts w:ascii="Arial" w:hAnsi="Arial" w:cs="Arial"/>
          <w:b/>
          <w:color w:val="333333"/>
          <w:shd w:val="clear" w:color="auto" w:fill="FFFFFF"/>
        </w:rPr>
        <w:t>I2C</w:t>
      </w:r>
      <w:r w:rsidRPr="0031145F">
        <w:rPr>
          <w:rFonts w:ascii="Arial" w:hAnsi="Arial" w:cs="Arial" w:hint="eastAsia"/>
          <w:b/>
          <w:color w:val="333333"/>
          <w:shd w:val="clear" w:color="auto" w:fill="FFFFFF"/>
        </w:rPr>
        <w:t>串行总线概述</w:t>
      </w:r>
    </w:p>
    <w:p w:rsidR="00C73189" w:rsidRPr="00326992" w:rsidRDefault="00C73189" w:rsidP="00952020">
      <w:pPr>
        <w:pStyle w:val="23"/>
        <w:spacing w:before="62" w:after="62"/>
        <w:ind w:firstLineChars="200"/>
      </w:pPr>
      <w:r w:rsidRPr="00326992">
        <w:t>I2C</w:t>
      </w:r>
      <w:r w:rsidRPr="00326992">
        <w:rPr>
          <w:rFonts w:hint="eastAsia"/>
        </w:rPr>
        <w:t>总线</w:t>
      </w:r>
      <w:r>
        <w:rPr>
          <w:rFonts w:hint="eastAsia"/>
        </w:rPr>
        <w:t>（</w:t>
      </w:r>
      <w:r w:rsidRPr="000270B4">
        <w:t>I2C bus</w:t>
      </w:r>
      <w:r w:rsidRPr="000270B4">
        <w:rPr>
          <w:rFonts w:hint="eastAsia"/>
        </w:rPr>
        <w:t>，</w:t>
      </w:r>
      <w:r w:rsidRPr="000270B4">
        <w:t>Inter-IC bus</w:t>
      </w:r>
      <w:r w:rsidRPr="000270B4">
        <w:rPr>
          <w:rFonts w:hint="eastAsia"/>
        </w:rPr>
        <w:t>）</w:t>
      </w:r>
      <w:r w:rsidRPr="00326992">
        <w:rPr>
          <w:rFonts w:hint="eastAsia"/>
        </w:rPr>
        <w:t>是</w:t>
      </w:r>
      <w:r w:rsidRPr="00326992">
        <w:t>PH</w:t>
      </w:r>
      <w:r w:rsidR="00F365AC">
        <w:rPr>
          <w:rFonts w:hint="eastAsia"/>
        </w:rPr>
        <w:t>I</w:t>
      </w:r>
      <w:r w:rsidRPr="00326992">
        <w:t>LIPS</w:t>
      </w:r>
      <w:r w:rsidRPr="00326992">
        <w:rPr>
          <w:rFonts w:hint="eastAsia"/>
        </w:rPr>
        <w:t>公司</w:t>
      </w:r>
      <w:r w:rsidRPr="000270B4">
        <w:rPr>
          <w:rFonts w:hint="eastAsia"/>
        </w:rPr>
        <w:t>于</w:t>
      </w:r>
      <w:r w:rsidRPr="000270B4">
        <w:t>80</w:t>
      </w:r>
      <w:r w:rsidRPr="000270B4">
        <w:rPr>
          <w:rFonts w:hint="eastAsia"/>
        </w:rPr>
        <w:t>年代</w:t>
      </w:r>
      <w:r w:rsidRPr="00326992">
        <w:rPr>
          <w:rFonts w:hint="eastAsia"/>
        </w:rPr>
        <w:t>推出的一种</w:t>
      </w:r>
      <w:r>
        <w:rPr>
          <w:rFonts w:ascii="Arial" w:hAnsi="Arial" w:cs="Arial" w:hint="eastAsia"/>
          <w:color w:val="333333"/>
          <w:shd w:val="clear" w:color="auto" w:fill="FFFFFF"/>
        </w:rPr>
        <w:t>两线式串行总线，用于集成电路之间的互联通信，是微电子通信控制领域广泛采用的一种总线标准，</w:t>
      </w:r>
      <w:r w:rsidRPr="00326992">
        <w:rPr>
          <w:rFonts w:hint="eastAsia"/>
        </w:rPr>
        <w:t>是具备多主机系统所需的包括总线裁决和高低速器件同步功能的高性能串行总线。</w:t>
      </w:r>
    </w:p>
    <w:p w:rsidR="00C73189" w:rsidRPr="00326992" w:rsidRDefault="00C73189" w:rsidP="00952020">
      <w:pPr>
        <w:pStyle w:val="23"/>
        <w:spacing w:before="62" w:after="62"/>
        <w:ind w:firstLineChars="200"/>
      </w:pPr>
      <w:r w:rsidRPr="00326992">
        <w:t>I2C</w:t>
      </w:r>
      <w:r w:rsidRPr="00326992">
        <w:rPr>
          <w:rFonts w:hint="eastAsia"/>
        </w:rPr>
        <w:t>总线只有两根双向信号线。一根是数据线</w:t>
      </w:r>
      <w:r w:rsidRPr="00326992">
        <w:t>SDA</w:t>
      </w:r>
      <w:r w:rsidRPr="00326992">
        <w:rPr>
          <w:rFonts w:hint="eastAsia"/>
        </w:rPr>
        <w:t>，另一根是时钟线</w:t>
      </w:r>
      <w:r w:rsidRPr="00326992">
        <w:t>SCL</w:t>
      </w:r>
      <w:r w:rsidRPr="00326992">
        <w:rPr>
          <w:rFonts w:hint="eastAsia"/>
        </w:rPr>
        <w:t>。</w:t>
      </w:r>
    </w:p>
    <w:bookmarkStart w:id="2281" w:name="OLE_LINK1"/>
    <w:bookmarkStart w:id="2282" w:name="OLE_LINK2"/>
    <w:p w:rsidR="00C73189" w:rsidRDefault="00920E1D" w:rsidP="00C532C2">
      <w:pPr>
        <w:keepNext/>
        <w:widowControl/>
        <w:shd w:val="clear" w:color="auto" w:fill="FFFFFF"/>
        <w:spacing w:beforeLines="0" w:afterLines="0" w:line="390" w:lineRule="atLeast"/>
        <w:jc w:val="center"/>
      </w:pPr>
      <w:r>
        <w:object w:dxaOrig="7736" w:dyaOrig="2400">
          <v:shape id="_x0000_i1050" type="#_x0000_t75" style="width:396.85pt;height:123.25pt" o:ole="">
            <v:imagedata r:id="rId49" o:title=""/>
          </v:shape>
          <o:OLEObject Type="Embed" ProgID="Visio.Drawing.11" ShapeID="_x0000_i1050" DrawAspect="Content" ObjectID="_1542805750" r:id="rId50"/>
        </w:object>
      </w:r>
      <w:bookmarkEnd w:id="2281"/>
      <w:bookmarkEnd w:id="2282"/>
    </w:p>
    <w:p w:rsidR="00C73189" w:rsidRPr="00326992" w:rsidRDefault="00C73189" w:rsidP="00C532C2">
      <w:pPr>
        <w:pStyle w:val="a8"/>
        <w:rPr>
          <w:rFonts w:ascii="宋体" w:eastAsia="宋体" w:cs="宋体"/>
          <w:color w:val="666666"/>
          <w:kern w:val="0"/>
          <w:sz w:val="24"/>
          <w:szCs w:val="24"/>
        </w:rPr>
      </w:pPr>
      <w:r>
        <w:rPr>
          <w:rFonts w:hint="eastAsia"/>
        </w:rPr>
        <w:t>图</w:t>
      </w:r>
      <w:r>
        <w:t xml:space="preserve"> </w:t>
      </w:r>
      <w:r w:rsidR="00221946">
        <w:fldChar w:fldCharType="begin"/>
      </w:r>
      <w:r w:rsidR="00221946">
        <w:instrText xml:space="preserve"> STYLEREF 1 \s </w:instrText>
      </w:r>
      <w:r w:rsidR="00221946">
        <w:fldChar w:fldCharType="separate"/>
      </w:r>
      <w:r w:rsidR="00B96029">
        <w:rPr>
          <w:noProof/>
        </w:rPr>
        <w:t>11</w:t>
      </w:r>
      <w:r w:rsidR="00221946">
        <w:rPr>
          <w:noProof/>
        </w:rPr>
        <w:fldChar w:fldCharType="end"/>
      </w:r>
      <w:r w:rsidR="009C5060">
        <w:t>.</w:t>
      </w:r>
      <w:r w:rsidR="009C5060">
        <w:fldChar w:fldCharType="begin"/>
      </w:r>
      <w:r w:rsidR="009C5060">
        <w:instrText xml:space="preserve"> SEQ </w:instrText>
      </w:r>
      <w:r w:rsidR="009C5060">
        <w:instrText>图</w:instrText>
      </w:r>
      <w:r w:rsidR="009C5060">
        <w:instrText xml:space="preserve"> \* ARABIC \s 1 </w:instrText>
      </w:r>
      <w:r w:rsidR="009C5060">
        <w:fldChar w:fldCharType="separate"/>
      </w:r>
      <w:r w:rsidR="00B96029">
        <w:rPr>
          <w:noProof/>
        </w:rPr>
        <w:t>1</w:t>
      </w:r>
      <w:r w:rsidR="009C5060">
        <w:fldChar w:fldCharType="end"/>
      </w:r>
      <w:r>
        <w:t xml:space="preserve">  I2C</w:t>
      </w:r>
      <w:r>
        <w:rPr>
          <w:rFonts w:hint="eastAsia"/>
        </w:rPr>
        <w:t>总线拓扑图</w:t>
      </w:r>
    </w:p>
    <w:p w:rsidR="00C73189" w:rsidRDefault="00C73189" w:rsidP="00952020">
      <w:pPr>
        <w:pStyle w:val="23"/>
        <w:spacing w:before="62" w:after="62"/>
        <w:ind w:firstLineChars="200"/>
      </w:pPr>
      <w:r w:rsidRPr="00326992">
        <w:t>I2C</w:t>
      </w:r>
      <w:r w:rsidRPr="00326992">
        <w:rPr>
          <w:rFonts w:hint="eastAsia"/>
        </w:rPr>
        <w:t>总线通过上拉电阻接正</w:t>
      </w:r>
      <w:r>
        <w:rPr>
          <w:rFonts w:hint="eastAsia"/>
        </w:rPr>
        <w:t>电源。当总线空闲时，两根线均为高电平。连到总线上的任一器件输出低电平，都会使总线的信号拉</w:t>
      </w:r>
      <w:r w:rsidRPr="00326992">
        <w:rPr>
          <w:rFonts w:hint="eastAsia"/>
        </w:rPr>
        <w:t>低，即各器件的</w:t>
      </w:r>
      <w:r w:rsidRPr="00326992">
        <w:t>SDA</w:t>
      </w:r>
      <w:r w:rsidRPr="00326992">
        <w:rPr>
          <w:rFonts w:hint="eastAsia"/>
        </w:rPr>
        <w:t>及</w:t>
      </w:r>
      <w:r w:rsidRPr="00326992">
        <w:t>SCL</w:t>
      </w:r>
      <w:r w:rsidR="00993D62">
        <w:rPr>
          <w:rFonts w:hint="eastAsia"/>
        </w:rPr>
        <w:t>都是“线与”</w:t>
      </w:r>
      <w:r w:rsidRPr="00326992">
        <w:rPr>
          <w:rFonts w:hint="eastAsia"/>
        </w:rPr>
        <w:t>关系。</w:t>
      </w:r>
      <w:r>
        <w:rPr>
          <w:rFonts w:hint="eastAsia"/>
        </w:rPr>
        <w:t>如</w:t>
      </w:r>
      <w:r>
        <w:fldChar w:fldCharType="begin"/>
      </w:r>
      <w:r>
        <w:instrText xml:space="preserve"> REF _Ref428604380 \h </w:instrText>
      </w:r>
      <w:r>
        <w:fldChar w:fldCharType="separate"/>
      </w:r>
      <w:r w:rsidR="00B96029">
        <w:rPr>
          <w:rFonts w:hint="eastAsia"/>
        </w:rPr>
        <w:t>图</w:t>
      </w:r>
      <w:r w:rsidR="00B96029">
        <w:t xml:space="preserve"> </w:t>
      </w:r>
      <w:r w:rsidR="00B96029">
        <w:rPr>
          <w:noProof/>
        </w:rPr>
        <w:t>11</w:t>
      </w:r>
      <w:r w:rsidR="00B96029">
        <w:t>.</w:t>
      </w:r>
      <w:r w:rsidR="00B96029">
        <w:rPr>
          <w:noProof/>
        </w:rPr>
        <w:t>2</w:t>
      </w:r>
      <w:r>
        <w:fldChar w:fldCharType="end"/>
      </w:r>
      <w:r>
        <w:rPr>
          <w:rFonts w:hint="eastAsia"/>
        </w:rPr>
        <w:t>所示。</w:t>
      </w:r>
    </w:p>
    <w:p w:rsidR="00C73189" w:rsidRDefault="00C73189" w:rsidP="00952020">
      <w:pPr>
        <w:pStyle w:val="23"/>
        <w:spacing w:before="62" w:after="62"/>
        <w:ind w:firstLineChars="200"/>
      </w:pPr>
      <w:r w:rsidRPr="006D5666">
        <w:rPr>
          <w:rFonts w:hint="eastAsia"/>
        </w:rPr>
        <w:t>每个</w:t>
      </w:r>
      <w:r>
        <w:rPr>
          <w:rFonts w:hint="eastAsia"/>
        </w:rPr>
        <w:t>连接</w:t>
      </w:r>
      <w:r w:rsidRPr="006D5666">
        <w:rPr>
          <w:rFonts w:hint="eastAsia"/>
        </w:rPr>
        <w:t>到</w:t>
      </w:r>
      <w:r w:rsidRPr="006D5666">
        <w:t>I2C</w:t>
      </w:r>
      <w:r>
        <w:rPr>
          <w:rFonts w:hint="eastAsia"/>
        </w:rPr>
        <w:t>总线上的器件都有唯一的地址。主机与器件</w:t>
      </w:r>
      <w:r w:rsidRPr="006D5666">
        <w:rPr>
          <w:rFonts w:hint="eastAsia"/>
        </w:rPr>
        <w:t>间</w:t>
      </w:r>
      <w:r>
        <w:rPr>
          <w:rFonts w:hint="eastAsia"/>
        </w:rPr>
        <w:t>的数据传送可以是由主机发送数据到其它器件，这时主机即为发送器。</w:t>
      </w:r>
      <w:r w:rsidRPr="006D5666">
        <w:rPr>
          <w:rFonts w:hint="eastAsia"/>
        </w:rPr>
        <w:t>总线上接收数据的器件则为接收器。</w:t>
      </w:r>
    </w:p>
    <w:p w:rsidR="00C73189" w:rsidRPr="00326992" w:rsidRDefault="00C73189" w:rsidP="00952020">
      <w:pPr>
        <w:pStyle w:val="23"/>
        <w:spacing w:before="62" w:after="62"/>
        <w:ind w:firstLineChars="200"/>
      </w:pPr>
      <w:r w:rsidRPr="006D5666">
        <w:rPr>
          <w:rFonts w:hint="eastAsia"/>
        </w:rPr>
        <w:t>在多主机系统中，可能同时有几个主机企图启动总线传送数据。为了避免混乱，</w:t>
      </w:r>
      <w:r w:rsidRPr="006D5666">
        <w:t xml:space="preserve"> I2C</w:t>
      </w:r>
      <w:r w:rsidRPr="006D5666">
        <w:rPr>
          <w:rFonts w:hint="eastAsia"/>
        </w:rPr>
        <w:t>总线要通过总线仲裁，以决定由哪一台主机控制总线。</w:t>
      </w:r>
      <w:r>
        <w:t xml:space="preserve"> </w:t>
      </w:r>
    </w:p>
    <w:p w:rsidR="00C73189" w:rsidRDefault="002A2752" w:rsidP="00C532C2">
      <w:pPr>
        <w:keepNext/>
        <w:widowControl/>
        <w:shd w:val="clear" w:color="auto" w:fill="FFFFFF"/>
        <w:spacing w:beforeLines="0" w:afterLines="0" w:line="390" w:lineRule="atLeast"/>
        <w:jc w:val="center"/>
      </w:pPr>
      <w:r>
        <w:rPr>
          <w:noProof/>
        </w:rPr>
        <w:lastRenderedPageBreak/>
        <w:pict>
          <v:shape id="图片 64" o:spid="_x0000_i1051" type="#_x0000_t75" style="width:353.1pt;height:201.6pt;visibility:visible">
            <v:imagedata r:id="rId51" o:title="" croptop="3324f" cropbottom="6460f" cropleft="3309f" cropright="6286f"/>
          </v:shape>
        </w:pict>
      </w:r>
    </w:p>
    <w:p w:rsidR="00C73189" w:rsidRPr="00326992" w:rsidRDefault="00C73189" w:rsidP="00C532C2">
      <w:pPr>
        <w:pStyle w:val="a8"/>
        <w:rPr>
          <w:rFonts w:ascii="宋体" w:eastAsia="宋体" w:cs="宋体"/>
          <w:color w:val="666666"/>
          <w:kern w:val="0"/>
          <w:sz w:val="24"/>
          <w:szCs w:val="24"/>
        </w:rPr>
      </w:pPr>
      <w:bookmarkStart w:id="2283" w:name="_Ref428604380"/>
      <w:r>
        <w:rPr>
          <w:rFonts w:hint="eastAsia"/>
        </w:rPr>
        <w:t>图</w:t>
      </w:r>
      <w:r>
        <w:t xml:space="preserve"> </w:t>
      </w:r>
      <w:r w:rsidR="00221946">
        <w:fldChar w:fldCharType="begin"/>
      </w:r>
      <w:r w:rsidR="00221946">
        <w:instrText xml:space="preserve"> STYLEREF 1 \s </w:instrText>
      </w:r>
      <w:r w:rsidR="00221946">
        <w:fldChar w:fldCharType="separate"/>
      </w:r>
      <w:r w:rsidR="00B96029">
        <w:rPr>
          <w:noProof/>
        </w:rPr>
        <w:t>11</w:t>
      </w:r>
      <w:r w:rsidR="00221946">
        <w:rPr>
          <w:noProof/>
        </w:rPr>
        <w:fldChar w:fldCharType="end"/>
      </w:r>
      <w:r w:rsidR="009C5060">
        <w:t>.</w:t>
      </w:r>
      <w:r w:rsidR="009C5060">
        <w:fldChar w:fldCharType="begin"/>
      </w:r>
      <w:r w:rsidR="009C5060">
        <w:instrText xml:space="preserve"> SEQ </w:instrText>
      </w:r>
      <w:r w:rsidR="009C5060">
        <w:instrText>图</w:instrText>
      </w:r>
      <w:r w:rsidR="009C5060">
        <w:instrText xml:space="preserve"> \* ARABIC \s 1 </w:instrText>
      </w:r>
      <w:r w:rsidR="009C5060">
        <w:fldChar w:fldCharType="separate"/>
      </w:r>
      <w:r w:rsidR="00B96029">
        <w:rPr>
          <w:noProof/>
        </w:rPr>
        <w:t>2</w:t>
      </w:r>
      <w:r w:rsidR="009C5060">
        <w:fldChar w:fldCharType="end"/>
      </w:r>
      <w:bookmarkEnd w:id="2283"/>
      <w:r>
        <w:t xml:space="preserve">  I2C</w:t>
      </w:r>
      <w:r w:rsidR="00F669DE">
        <w:rPr>
          <w:rFonts w:hint="eastAsia"/>
        </w:rPr>
        <w:t xml:space="preserve"> </w:t>
      </w:r>
      <w:r>
        <w:rPr>
          <w:rFonts w:hint="eastAsia"/>
        </w:rPr>
        <w:t>“</w:t>
      </w:r>
      <w:r w:rsidR="00F669DE">
        <w:rPr>
          <w:rFonts w:hint="eastAsia"/>
        </w:rPr>
        <w:t>线</w:t>
      </w:r>
      <w:r>
        <w:rPr>
          <w:rFonts w:hint="eastAsia"/>
        </w:rPr>
        <w:t>与”实现原理</w:t>
      </w:r>
    </w:p>
    <w:p w:rsidR="00C73189" w:rsidRPr="009D65A6" w:rsidRDefault="00C73189" w:rsidP="00352866">
      <w:pPr>
        <w:pStyle w:val="23"/>
        <w:spacing w:before="62" w:after="62"/>
        <w:ind w:firstLine="0"/>
      </w:pPr>
      <w:r w:rsidRPr="0031145F">
        <w:rPr>
          <w:rFonts w:ascii="Arial" w:hAnsi="Arial" w:cs="Arial"/>
          <w:b/>
          <w:color w:val="333333"/>
          <w:shd w:val="clear" w:color="auto" w:fill="FFFFFF"/>
        </w:rPr>
        <w:t>I2C</w:t>
      </w:r>
      <w:r w:rsidRPr="0031145F">
        <w:rPr>
          <w:rFonts w:ascii="Arial" w:hAnsi="Arial" w:cs="Arial" w:hint="eastAsia"/>
          <w:b/>
          <w:color w:val="333333"/>
          <w:shd w:val="clear" w:color="auto" w:fill="FFFFFF"/>
        </w:rPr>
        <w:t>总线的数据传送</w:t>
      </w:r>
    </w:p>
    <w:p w:rsidR="00C73189" w:rsidRPr="0031145F" w:rsidRDefault="00C73189" w:rsidP="008B21AD">
      <w:pPr>
        <w:pStyle w:val="23"/>
        <w:numPr>
          <w:ilvl w:val="0"/>
          <w:numId w:val="48"/>
        </w:numPr>
        <w:spacing w:before="62" w:after="62"/>
      </w:pPr>
      <w:r w:rsidRPr="0031145F">
        <w:rPr>
          <w:rFonts w:hint="eastAsia"/>
        </w:rPr>
        <w:t>数据位的有效性规定</w:t>
      </w:r>
    </w:p>
    <w:p w:rsidR="00C73189" w:rsidRPr="00326992" w:rsidRDefault="00C73189" w:rsidP="00952020">
      <w:pPr>
        <w:pStyle w:val="23"/>
        <w:spacing w:before="62" w:after="62"/>
        <w:ind w:firstLineChars="200"/>
      </w:pPr>
      <w:r w:rsidRPr="00326992">
        <w:t>I2C</w:t>
      </w:r>
      <w:r w:rsidRPr="00326992">
        <w:rPr>
          <w:rFonts w:hint="eastAsia"/>
        </w:rPr>
        <w:t>总线进行数据传送时，时钟信号为高电平期间，数据线上的数据必须</w:t>
      </w:r>
      <w:r>
        <w:rPr>
          <w:rFonts w:hint="eastAsia"/>
        </w:rPr>
        <w:t>保持稳定，只有在时钟线上的信号为低电平期间，数据线上的</w:t>
      </w:r>
      <w:r w:rsidRPr="00326992">
        <w:rPr>
          <w:rFonts w:hint="eastAsia"/>
        </w:rPr>
        <w:t>电平状态才允许变化。</w:t>
      </w:r>
    </w:p>
    <w:p w:rsidR="00C73189" w:rsidRDefault="002A2752" w:rsidP="000A1DDB">
      <w:pPr>
        <w:keepNext/>
        <w:widowControl/>
        <w:shd w:val="clear" w:color="auto" w:fill="FFFFFF"/>
        <w:spacing w:beforeLines="0" w:afterLines="0" w:line="390" w:lineRule="atLeast"/>
        <w:jc w:val="center"/>
      </w:pPr>
      <w:r>
        <w:rPr>
          <w:noProof/>
        </w:rPr>
        <w:pict>
          <v:shape id="_x0000_i1052" type="#_x0000_t75" style="width:6in;height:158.4pt;visibility:visible">
            <v:imagedata r:id="rId52" o:title="" croptop="4250f" cropbottom="13868f"/>
          </v:shape>
        </w:pict>
      </w:r>
    </w:p>
    <w:p w:rsidR="00C73189" w:rsidRPr="00326992" w:rsidRDefault="00C73189" w:rsidP="000A1DDB">
      <w:pPr>
        <w:pStyle w:val="a8"/>
        <w:rPr>
          <w:rFonts w:ascii="宋体" w:eastAsia="宋体" w:cs="宋体"/>
          <w:color w:val="666666"/>
          <w:kern w:val="0"/>
          <w:sz w:val="24"/>
          <w:szCs w:val="24"/>
        </w:rPr>
      </w:pPr>
      <w:r>
        <w:rPr>
          <w:rFonts w:hint="eastAsia"/>
        </w:rPr>
        <w:t>图</w:t>
      </w:r>
      <w:r>
        <w:t xml:space="preserve"> </w:t>
      </w:r>
      <w:r w:rsidR="00221946">
        <w:fldChar w:fldCharType="begin"/>
      </w:r>
      <w:r w:rsidR="00221946">
        <w:instrText xml:space="preserve"> STYLEREF 1 \s </w:instrText>
      </w:r>
      <w:r w:rsidR="00221946">
        <w:fldChar w:fldCharType="separate"/>
      </w:r>
      <w:r w:rsidR="00B96029">
        <w:rPr>
          <w:noProof/>
        </w:rPr>
        <w:t>11</w:t>
      </w:r>
      <w:r w:rsidR="00221946">
        <w:rPr>
          <w:noProof/>
        </w:rPr>
        <w:fldChar w:fldCharType="end"/>
      </w:r>
      <w:r w:rsidR="009C5060">
        <w:t>.</w:t>
      </w:r>
      <w:r w:rsidR="009C5060">
        <w:fldChar w:fldCharType="begin"/>
      </w:r>
      <w:r w:rsidR="009C5060">
        <w:instrText xml:space="preserve"> SEQ </w:instrText>
      </w:r>
      <w:r w:rsidR="009C5060">
        <w:instrText>图</w:instrText>
      </w:r>
      <w:r w:rsidR="009C5060">
        <w:instrText xml:space="preserve"> \* ARABIC \s 1 </w:instrText>
      </w:r>
      <w:r w:rsidR="009C5060">
        <w:fldChar w:fldCharType="separate"/>
      </w:r>
      <w:r w:rsidR="00B96029">
        <w:rPr>
          <w:noProof/>
        </w:rPr>
        <w:t>3</w:t>
      </w:r>
      <w:r w:rsidR="009C5060">
        <w:fldChar w:fldCharType="end"/>
      </w:r>
      <w:r>
        <w:t xml:space="preserve">  I2C</w:t>
      </w:r>
      <w:r>
        <w:rPr>
          <w:rFonts w:hint="eastAsia"/>
        </w:rPr>
        <w:t>数据位有效性示意图</w:t>
      </w:r>
    </w:p>
    <w:p w:rsidR="00C73189" w:rsidRPr="00326992" w:rsidRDefault="00C73189" w:rsidP="008B21AD">
      <w:pPr>
        <w:pStyle w:val="23"/>
        <w:numPr>
          <w:ilvl w:val="0"/>
          <w:numId w:val="48"/>
        </w:numPr>
        <w:spacing w:before="62" w:after="62"/>
      </w:pPr>
      <w:r w:rsidRPr="00326992">
        <w:rPr>
          <w:rFonts w:hint="eastAsia"/>
        </w:rPr>
        <w:t>起始和终止信号</w:t>
      </w:r>
    </w:p>
    <w:p w:rsidR="00C73189" w:rsidRPr="00326992" w:rsidRDefault="00C73189" w:rsidP="00952020">
      <w:pPr>
        <w:pStyle w:val="23"/>
        <w:spacing w:before="62" w:after="62"/>
        <w:ind w:firstLineChars="200"/>
      </w:pPr>
      <w:r w:rsidRPr="00326992">
        <w:t>SCL</w:t>
      </w:r>
      <w:r w:rsidRPr="00326992">
        <w:rPr>
          <w:rFonts w:hint="eastAsia"/>
        </w:rPr>
        <w:t>为高电平期间，</w:t>
      </w:r>
      <w:r w:rsidRPr="00326992">
        <w:t>SDA</w:t>
      </w:r>
      <w:r w:rsidRPr="00326992">
        <w:rPr>
          <w:rFonts w:hint="eastAsia"/>
        </w:rPr>
        <w:t>由高电平向低电平的变化表示起始信号；</w:t>
      </w:r>
      <w:r w:rsidRPr="00326992">
        <w:t>SCL</w:t>
      </w:r>
      <w:r w:rsidRPr="00326992">
        <w:rPr>
          <w:rFonts w:hint="eastAsia"/>
        </w:rPr>
        <w:t>线为高电平期间，</w:t>
      </w:r>
      <w:r w:rsidRPr="00326992">
        <w:t>SDA</w:t>
      </w:r>
      <w:r w:rsidRPr="00326992">
        <w:rPr>
          <w:rFonts w:hint="eastAsia"/>
        </w:rPr>
        <w:t>线由低电平向高电平的变化表示终止信号。</w:t>
      </w:r>
    </w:p>
    <w:p w:rsidR="00C73189" w:rsidRDefault="002A2752" w:rsidP="000A1DDB">
      <w:pPr>
        <w:keepNext/>
        <w:widowControl/>
        <w:shd w:val="clear" w:color="auto" w:fill="FFFFFF"/>
        <w:spacing w:beforeLines="0" w:afterLines="0" w:line="390" w:lineRule="atLeast"/>
        <w:jc w:val="center"/>
      </w:pPr>
      <w:r>
        <w:rPr>
          <w:noProof/>
        </w:rPr>
        <w:lastRenderedPageBreak/>
        <w:pict>
          <v:shape id="图片 66" o:spid="_x0000_i1053" type="#_x0000_t75" style="width:410.7pt;height:158.4pt;visibility:visible">
            <v:imagedata r:id="rId53" o:title=""/>
          </v:shape>
        </w:pict>
      </w:r>
    </w:p>
    <w:p w:rsidR="00C73189" w:rsidRPr="00326992" w:rsidRDefault="00C73189" w:rsidP="000A1DDB">
      <w:pPr>
        <w:pStyle w:val="a8"/>
        <w:rPr>
          <w:rFonts w:ascii="宋体" w:eastAsia="宋体" w:cs="宋体"/>
          <w:color w:val="666666"/>
          <w:kern w:val="0"/>
          <w:sz w:val="24"/>
          <w:szCs w:val="24"/>
        </w:rPr>
      </w:pPr>
      <w:r>
        <w:rPr>
          <w:rFonts w:hint="eastAsia"/>
        </w:rPr>
        <w:t>图</w:t>
      </w:r>
      <w:r>
        <w:t xml:space="preserve"> </w:t>
      </w:r>
      <w:r w:rsidR="00221946">
        <w:fldChar w:fldCharType="begin"/>
      </w:r>
      <w:r w:rsidR="00221946">
        <w:instrText xml:space="preserve"> STYLEREF 1 \s </w:instrText>
      </w:r>
      <w:r w:rsidR="00221946">
        <w:fldChar w:fldCharType="separate"/>
      </w:r>
      <w:r w:rsidR="00B96029">
        <w:rPr>
          <w:noProof/>
        </w:rPr>
        <w:t>11</w:t>
      </w:r>
      <w:r w:rsidR="00221946">
        <w:rPr>
          <w:noProof/>
        </w:rPr>
        <w:fldChar w:fldCharType="end"/>
      </w:r>
      <w:r w:rsidR="009C5060">
        <w:t>.</w:t>
      </w:r>
      <w:r w:rsidR="009C5060">
        <w:fldChar w:fldCharType="begin"/>
      </w:r>
      <w:r w:rsidR="009C5060">
        <w:instrText xml:space="preserve"> SEQ </w:instrText>
      </w:r>
      <w:r w:rsidR="009C5060">
        <w:instrText>图</w:instrText>
      </w:r>
      <w:r w:rsidR="009C5060">
        <w:instrText xml:space="preserve"> \* ARABIC \s 1 </w:instrText>
      </w:r>
      <w:r w:rsidR="009C5060">
        <w:fldChar w:fldCharType="separate"/>
      </w:r>
      <w:r w:rsidR="00B96029">
        <w:rPr>
          <w:noProof/>
        </w:rPr>
        <w:t>4</w:t>
      </w:r>
      <w:r w:rsidR="009C5060">
        <w:fldChar w:fldCharType="end"/>
      </w:r>
      <w:r>
        <w:t xml:space="preserve">  I2C</w:t>
      </w:r>
      <w:r>
        <w:rPr>
          <w:rFonts w:hint="eastAsia"/>
        </w:rPr>
        <w:t>信号示意图</w:t>
      </w:r>
    </w:p>
    <w:p w:rsidR="00C73189" w:rsidRPr="00326992" w:rsidRDefault="00C73189" w:rsidP="00952020">
      <w:pPr>
        <w:pStyle w:val="23"/>
        <w:spacing w:before="62" w:after="62"/>
        <w:ind w:firstLineChars="200"/>
      </w:pPr>
      <w:r w:rsidRPr="00326992">
        <w:rPr>
          <w:rFonts w:hint="eastAsia"/>
        </w:rPr>
        <w:t>起始和终止信号都是由主机发出的，在起始信号产生后，总线就处于被占用的状态；在终止信号产生后，总线就处于空闲状态。</w:t>
      </w:r>
    </w:p>
    <w:p w:rsidR="00C73189" w:rsidRPr="00326992" w:rsidRDefault="00C73189" w:rsidP="008B21AD">
      <w:pPr>
        <w:pStyle w:val="23"/>
        <w:numPr>
          <w:ilvl w:val="0"/>
          <w:numId w:val="48"/>
        </w:numPr>
        <w:spacing w:before="62" w:after="62"/>
      </w:pPr>
      <w:r w:rsidRPr="00326992">
        <w:rPr>
          <w:rFonts w:hint="eastAsia"/>
        </w:rPr>
        <w:t>数据传送格式</w:t>
      </w:r>
    </w:p>
    <w:p w:rsidR="00C73189" w:rsidRPr="00D85FDD" w:rsidRDefault="00C73189" w:rsidP="00D85FDD">
      <w:pPr>
        <w:pStyle w:val="23"/>
        <w:spacing w:before="62" w:after="62"/>
      </w:pPr>
      <w:r w:rsidRPr="00D85FDD">
        <w:rPr>
          <w:rFonts w:hint="eastAsia"/>
        </w:rPr>
        <w:t>字节传送与应答：</w:t>
      </w:r>
    </w:p>
    <w:p w:rsidR="00C73189" w:rsidRPr="00326992" w:rsidRDefault="00C73189" w:rsidP="00B54096">
      <w:pPr>
        <w:pStyle w:val="23"/>
        <w:spacing w:before="62" w:after="62"/>
      </w:pPr>
      <w:r w:rsidRPr="00326992">
        <w:rPr>
          <w:rFonts w:hint="eastAsia"/>
        </w:rPr>
        <w:t>每一个字节必须保证是</w:t>
      </w:r>
      <w:r w:rsidRPr="00326992">
        <w:t>8</w:t>
      </w:r>
      <w:r w:rsidRPr="00326992">
        <w:rPr>
          <w:rFonts w:hint="eastAsia"/>
        </w:rPr>
        <w:t>位长度。数据传送时，先传送最高位（</w:t>
      </w:r>
      <w:r w:rsidRPr="00326992">
        <w:t>MSB</w:t>
      </w:r>
      <w:r w:rsidRPr="00326992">
        <w:rPr>
          <w:rFonts w:hint="eastAsia"/>
        </w:rPr>
        <w:t>），每一个被传送的字节后面都必须跟随一位应答位（即一帧共有</w:t>
      </w:r>
      <w:r w:rsidRPr="00326992">
        <w:t>9</w:t>
      </w:r>
      <w:r w:rsidRPr="00326992">
        <w:rPr>
          <w:rFonts w:hint="eastAsia"/>
        </w:rPr>
        <w:t>位）。</w:t>
      </w:r>
    </w:p>
    <w:p w:rsidR="00C73189" w:rsidRDefault="002A2752" w:rsidP="000A1DDB">
      <w:pPr>
        <w:keepNext/>
        <w:widowControl/>
        <w:shd w:val="clear" w:color="auto" w:fill="FFFFFF"/>
        <w:spacing w:beforeLines="0" w:afterLines="0" w:line="390" w:lineRule="atLeast"/>
        <w:jc w:val="center"/>
      </w:pPr>
      <w:r>
        <w:rPr>
          <w:noProof/>
        </w:rPr>
        <w:pict>
          <v:shape id="图片 73" o:spid="_x0000_i1054" type="#_x0000_t75" style="width:259.8pt;height:136.5pt;visibility:visible">
            <v:imagedata r:id="rId54" o:title=""/>
          </v:shape>
        </w:pict>
      </w:r>
    </w:p>
    <w:p w:rsidR="00C73189" w:rsidRPr="00326992" w:rsidRDefault="00C73189" w:rsidP="000A1DDB">
      <w:pPr>
        <w:pStyle w:val="a8"/>
        <w:rPr>
          <w:rFonts w:ascii="宋体" w:eastAsia="宋体" w:cs="宋体"/>
          <w:color w:val="666666"/>
          <w:kern w:val="0"/>
          <w:sz w:val="24"/>
          <w:szCs w:val="24"/>
        </w:rPr>
      </w:pPr>
      <w:r>
        <w:rPr>
          <w:rFonts w:hint="eastAsia"/>
        </w:rPr>
        <w:t>图</w:t>
      </w:r>
      <w:r>
        <w:t xml:space="preserve"> </w:t>
      </w:r>
      <w:r w:rsidR="00221946">
        <w:fldChar w:fldCharType="begin"/>
      </w:r>
      <w:r w:rsidR="00221946">
        <w:instrText xml:space="preserve"> STYLEREF 1 \s </w:instrText>
      </w:r>
      <w:r w:rsidR="00221946">
        <w:fldChar w:fldCharType="separate"/>
      </w:r>
      <w:r w:rsidR="00B96029">
        <w:rPr>
          <w:noProof/>
        </w:rPr>
        <w:t>11</w:t>
      </w:r>
      <w:r w:rsidR="00221946">
        <w:rPr>
          <w:noProof/>
        </w:rPr>
        <w:fldChar w:fldCharType="end"/>
      </w:r>
      <w:r w:rsidR="009C5060">
        <w:t>.</w:t>
      </w:r>
      <w:r w:rsidR="009C5060">
        <w:fldChar w:fldCharType="begin"/>
      </w:r>
      <w:r w:rsidR="009C5060">
        <w:instrText xml:space="preserve"> SEQ </w:instrText>
      </w:r>
      <w:r w:rsidR="009C5060">
        <w:instrText>图</w:instrText>
      </w:r>
      <w:r w:rsidR="009C5060">
        <w:instrText xml:space="preserve"> \* ARABIC \s 1 </w:instrText>
      </w:r>
      <w:r w:rsidR="009C5060">
        <w:fldChar w:fldCharType="separate"/>
      </w:r>
      <w:r w:rsidR="00B96029">
        <w:rPr>
          <w:noProof/>
        </w:rPr>
        <w:t>5</w:t>
      </w:r>
      <w:r w:rsidR="009C5060">
        <w:fldChar w:fldCharType="end"/>
      </w:r>
      <w:r>
        <w:t xml:space="preserve">  I2C</w:t>
      </w:r>
      <w:r>
        <w:rPr>
          <w:rFonts w:hint="eastAsia"/>
        </w:rPr>
        <w:t>字节传送</w:t>
      </w:r>
    </w:p>
    <w:p w:rsidR="00C73189" w:rsidRPr="00326992" w:rsidRDefault="00C73189" w:rsidP="00952020">
      <w:pPr>
        <w:pStyle w:val="23"/>
        <w:spacing w:before="62" w:after="62"/>
        <w:ind w:firstLineChars="200"/>
      </w:pPr>
      <w:r w:rsidRPr="00326992">
        <w:rPr>
          <w:rFonts w:hint="eastAsia"/>
        </w:rPr>
        <w:t>当主机接收数据时，它收到最后一个数据字节后，必须向从机发出一个结束传送的信号。这个信号是由对从机的“非应答”来实现的。然后，从机释放</w:t>
      </w:r>
      <w:r w:rsidRPr="00326992">
        <w:t>SDA</w:t>
      </w:r>
      <w:r w:rsidRPr="00326992">
        <w:rPr>
          <w:rFonts w:hint="eastAsia"/>
        </w:rPr>
        <w:t>线，以允许主机产生终止信号。</w:t>
      </w:r>
    </w:p>
    <w:p w:rsidR="00C73189" w:rsidRPr="00D85FDD" w:rsidRDefault="00C73189" w:rsidP="00D85FDD">
      <w:pPr>
        <w:pStyle w:val="23"/>
        <w:spacing w:before="62" w:after="62"/>
      </w:pPr>
      <w:r w:rsidRPr="00D85FDD">
        <w:rPr>
          <w:rFonts w:hint="eastAsia"/>
        </w:rPr>
        <w:t>数据帧格式：</w:t>
      </w:r>
    </w:p>
    <w:p w:rsidR="00C73189" w:rsidRPr="00326992" w:rsidRDefault="00C73189" w:rsidP="00952020">
      <w:pPr>
        <w:pStyle w:val="23"/>
        <w:spacing w:before="62" w:after="62"/>
        <w:ind w:firstLineChars="200"/>
      </w:pPr>
      <w:r w:rsidRPr="00326992">
        <w:t>I2C</w:t>
      </w:r>
      <w:r w:rsidRPr="00326992">
        <w:rPr>
          <w:rFonts w:hint="eastAsia"/>
        </w:rPr>
        <w:t>总线上传送的数据信号是广义的，既包括地址信号，又包括真正的数据信号。</w:t>
      </w:r>
    </w:p>
    <w:p w:rsidR="00C73189" w:rsidRPr="00326992" w:rsidRDefault="00C73189" w:rsidP="00952020">
      <w:pPr>
        <w:pStyle w:val="23"/>
        <w:spacing w:before="62" w:after="62"/>
        <w:ind w:firstLineChars="200"/>
      </w:pPr>
      <w:r w:rsidRPr="00326992">
        <w:rPr>
          <w:rFonts w:hint="eastAsia"/>
        </w:rPr>
        <w:t>在起始信号后必须传送一个从机的地址（</w:t>
      </w:r>
      <w:r w:rsidRPr="00326992">
        <w:t>7</w:t>
      </w:r>
      <w:r w:rsidRPr="00326992">
        <w:rPr>
          <w:rFonts w:hint="eastAsia"/>
        </w:rPr>
        <w:t>位），第</w:t>
      </w:r>
      <w:r w:rsidRPr="00326992">
        <w:t>8</w:t>
      </w:r>
      <w:r w:rsidRPr="00326992">
        <w:rPr>
          <w:rFonts w:hint="eastAsia"/>
        </w:rPr>
        <w:t>位是数据的传送方向位（</w:t>
      </w:r>
      <w:r w:rsidRPr="00326992">
        <w:t>R/</w:t>
      </w:r>
      <w:r w:rsidRPr="00326992">
        <w:rPr>
          <w:rFonts w:hint="eastAsia"/>
        </w:rPr>
        <w:t>），用“</w:t>
      </w:r>
      <w:r w:rsidRPr="00326992">
        <w:t>0</w:t>
      </w:r>
      <w:r w:rsidRPr="00326992">
        <w:rPr>
          <w:rFonts w:hint="eastAsia"/>
        </w:rPr>
        <w:t>”表示主机发送数据（</w:t>
      </w:r>
      <w:r w:rsidRPr="00326992">
        <w:t>T</w:t>
      </w:r>
      <w:r w:rsidRPr="00326992">
        <w:rPr>
          <w:rFonts w:hint="eastAsia"/>
        </w:rPr>
        <w:t>），“</w:t>
      </w:r>
      <w:r w:rsidRPr="00326992">
        <w:t>1</w:t>
      </w:r>
      <w:r w:rsidRPr="00326992">
        <w:rPr>
          <w:rFonts w:hint="eastAsia"/>
        </w:rPr>
        <w:t>”表示主机接收数据（</w:t>
      </w:r>
      <w:r w:rsidRPr="00326992">
        <w:t>R</w:t>
      </w:r>
      <w:r w:rsidRPr="00326992">
        <w:rPr>
          <w:rFonts w:hint="eastAsia"/>
        </w:rPr>
        <w:t>）。每次数据传送总是由主机产生的终止信号结束。在总线的一次数据传送过程中，可以有以下几种组合方式：</w:t>
      </w:r>
    </w:p>
    <w:p w:rsidR="00C73189" w:rsidRPr="00326992" w:rsidRDefault="00C73189" w:rsidP="00952020">
      <w:pPr>
        <w:pStyle w:val="a0"/>
        <w:ind w:left="1260"/>
      </w:pPr>
      <w:r w:rsidRPr="00326992">
        <w:rPr>
          <w:rFonts w:hint="eastAsia"/>
        </w:rPr>
        <w:t>主机向从机发送数据，数据传送方向在整个传送过程中不变：</w:t>
      </w:r>
    </w:p>
    <w:tbl>
      <w:tblPr>
        <w:tblW w:w="59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0"/>
        <w:gridCol w:w="1307"/>
        <w:gridCol w:w="459"/>
        <w:gridCol w:w="459"/>
        <w:gridCol w:w="910"/>
        <w:gridCol w:w="462"/>
        <w:gridCol w:w="918"/>
        <w:gridCol w:w="526"/>
        <w:gridCol w:w="462"/>
      </w:tblGrid>
      <w:tr w:rsidR="00C73189" w:rsidRPr="001868A8" w:rsidTr="00E81078">
        <w:trPr>
          <w:jc w:val="center"/>
        </w:trPr>
        <w:tc>
          <w:tcPr>
            <w:tcW w:w="440" w:type="dxa"/>
            <w:shd w:val="clear" w:color="auto" w:fill="D9D9D9"/>
            <w:vAlign w:val="center"/>
          </w:tcPr>
          <w:p w:rsidR="00C73189" w:rsidRPr="001868A8" w:rsidRDefault="00C73189" w:rsidP="00AD72F5">
            <w:pPr>
              <w:spacing w:beforeLines="0" w:afterLines="0"/>
              <w:jc w:val="center"/>
              <w:rPr>
                <w:rFonts w:ascii="Arial" w:eastAsia="黑体" w:hAnsi="Arial"/>
                <w:sz w:val="18"/>
                <w:szCs w:val="18"/>
              </w:rPr>
            </w:pPr>
            <w:r>
              <w:rPr>
                <w:rFonts w:ascii="Arial" w:eastAsia="黑体" w:hAnsi="Arial"/>
                <w:sz w:val="18"/>
                <w:szCs w:val="18"/>
              </w:rPr>
              <w:t>S</w:t>
            </w:r>
          </w:p>
        </w:tc>
        <w:tc>
          <w:tcPr>
            <w:tcW w:w="1307" w:type="dxa"/>
            <w:shd w:val="clear" w:color="auto" w:fill="D9D9D9"/>
            <w:vAlign w:val="center"/>
          </w:tcPr>
          <w:p w:rsidR="00C73189" w:rsidRDefault="00C73189" w:rsidP="00AD72F5">
            <w:pPr>
              <w:spacing w:beforeLines="0" w:afterLines="0"/>
              <w:jc w:val="center"/>
              <w:rPr>
                <w:rFonts w:ascii="Arial" w:eastAsia="黑体" w:hAnsi="Arial"/>
                <w:sz w:val="18"/>
                <w:szCs w:val="18"/>
              </w:rPr>
            </w:pPr>
            <w:r>
              <w:rPr>
                <w:rFonts w:ascii="Arial" w:eastAsia="黑体" w:hAnsi="Arial" w:hint="eastAsia"/>
                <w:sz w:val="18"/>
                <w:szCs w:val="18"/>
              </w:rPr>
              <w:t>从机地址</w:t>
            </w:r>
          </w:p>
        </w:tc>
        <w:tc>
          <w:tcPr>
            <w:tcW w:w="459" w:type="dxa"/>
            <w:shd w:val="clear" w:color="auto" w:fill="D9D9D9"/>
          </w:tcPr>
          <w:p w:rsidR="00C73189" w:rsidRDefault="00C73189" w:rsidP="00AD72F5">
            <w:pPr>
              <w:spacing w:beforeLines="0" w:afterLines="0"/>
              <w:jc w:val="center"/>
              <w:rPr>
                <w:rFonts w:ascii="Arial" w:eastAsia="黑体" w:hAnsi="Arial"/>
                <w:sz w:val="18"/>
                <w:szCs w:val="18"/>
              </w:rPr>
            </w:pPr>
            <w:r>
              <w:rPr>
                <w:rFonts w:ascii="Arial" w:eastAsia="黑体" w:hAnsi="Arial"/>
                <w:sz w:val="18"/>
                <w:szCs w:val="18"/>
              </w:rPr>
              <w:t>0</w:t>
            </w:r>
          </w:p>
        </w:tc>
        <w:tc>
          <w:tcPr>
            <w:tcW w:w="459" w:type="dxa"/>
          </w:tcPr>
          <w:p w:rsidR="00C73189" w:rsidRDefault="00C73189" w:rsidP="00AD72F5">
            <w:pPr>
              <w:spacing w:beforeLines="0" w:afterLines="0"/>
              <w:jc w:val="center"/>
              <w:rPr>
                <w:rFonts w:ascii="Arial" w:eastAsia="黑体" w:hAnsi="Arial"/>
                <w:sz w:val="18"/>
                <w:szCs w:val="18"/>
              </w:rPr>
            </w:pPr>
            <w:r>
              <w:rPr>
                <w:rFonts w:ascii="Arial" w:eastAsia="黑体" w:hAnsi="Arial"/>
                <w:sz w:val="18"/>
                <w:szCs w:val="18"/>
              </w:rPr>
              <w:t>A</w:t>
            </w:r>
          </w:p>
        </w:tc>
        <w:tc>
          <w:tcPr>
            <w:tcW w:w="910" w:type="dxa"/>
            <w:shd w:val="clear" w:color="auto" w:fill="D9D9D9"/>
          </w:tcPr>
          <w:p w:rsidR="00C73189" w:rsidRDefault="00C73189" w:rsidP="00AD72F5">
            <w:pPr>
              <w:spacing w:beforeLines="0" w:afterLines="0"/>
              <w:jc w:val="center"/>
              <w:rPr>
                <w:rFonts w:ascii="Arial" w:eastAsia="黑体" w:hAnsi="Arial"/>
                <w:sz w:val="18"/>
                <w:szCs w:val="18"/>
              </w:rPr>
            </w:pPr>
            <w:r>
              <w:rPr>
                <w:rFonts w:ascii="Arial" w:eastAsia="黑体" w:hAnsi="Arial" w:hint="eastAsia"/>
                <w:sz w:val="18"/>
                <w:szCs w:val="18"/>
              </w:rPr>
              <w:t>数据</w:t>
            </w:r>
          </w:p>
        </w:tc>
        <w:tc>
          <w:tcPr>
            <w:tcW w:w="462" w:type="dxa"/>
          </w:tcPr>
          <w:p w:rsidR="00C73189" w:rsidRDefault="00C73189" w:rsidP="00AD72F5">
            <w:pPr>
              <w:spacing w:beforeLines="0" w:afterLines="0"/>
              <w:jc w:val="center"/>
              <w:rPr>
                <w:rFonts w:ascii="Arial" w:eastAsia="黑体" w:hAnsi="Arial"/>
                <w:sz w:val="18"/>
                <w:szCs w:val="18"/>
              </w:rPr>
            </w:pPr>
            <w:r>
              <w:rPr>
                <w:rFonts w:ascii="Arial" w:eastAsia="黑体" w:hAnsi="Arial"/>
                <w:sz w:val="18"/>
                <w:szCs w:val="18"/>
              </w:rPr>
              <w:t>A</w:t>
            </w:r>
          </w:p>
        </w:tc>
        <w:tc>
          <w:tcPr>
            <w:tcW w:w="918" w:type="dxa"/>
            <w:shd w:val="clear" w:color="auto" w:fill="D9D9D9"/>
          </w:tcPr>
          <w:p w:rsidR="00C73189" w:rsidRDefault="00C73189" w:rsidP="00AD72F5">
            <w:pPr>
              <w:spacing w:beforeLines="0" w:afterLines="0"/>
              <w:jc w:val="center"/>
              <w:rPr>
                <w:rFonts w:ascii="Arial" w:eastAsia="黑体" w:hAnsi="Arial"/>
                <w:sz w:val="18"/>
                <w:szCs w:val="18"/>
              </w:rPr>
            </w:pPr>
            <w:r>
              <w:rPr>
                <w:rFonts w:ascii="Arial" w:eastAsia="黑体" w:hAnsi="Arial" w:hint="eastAsia"/>
                <w:sz w:val="18"/>
                <w:szCs w:val="18"/>
              </w:rPr>
              <w:t>数据</w:t>
            </w:r>
          </w:p>
        </w:tc>
        <w:tc>
          <w:tcPr>
            <w:tcW w:w="526" w:type="dxa"/>
          </w:tcPr>
          <w:p w:rsidR="00C73189" w:rsidRDefault="00C73189" w:rsidP="00AD72F5">
            <w:pPr>
              <w:spacing w:beforeLines="0" w:afterLines="0"/>
              <w:jc w:val="center"/>
              <w:rPr>
                <w:rFonts w:ascii="Arial" w:eastAsia="黑体" w:hAnsi="Arial"/>
                <w:sz w:val="18"/>
                <w:szCs w:val="18"/>
              </w:rPr>
            </w:pPr>
            <w:r>
              <w:rPr>
                <w:rFonts w:eastAsia="黑体"/>
                <w:sz w:val="18"/>
                <w:szCs w:val="18"/>
              </w:rPr>
              <w:t>A/Ā</w:t>
            </w:r>
          </w:p>
        </w:tc>
        <w:tc>
          <w:tcPr>
            <w:tcW w:w="462" w:type="dxa"/>
            <w:shd w:val="clear" w:color="auto" w:fill="D9D9D9"/>
          </w:tcPr>
          <w:p w:rsidR="00C73189" w:rsidRDefault="00C73189" w:rsidP="00AD72F5">
            <w:pPr>
              <w:spacing w:beforeLines="0" w:afterLines="0"/>
              <w:jc w:val="center"/>
              <w:rPr>
                <w:rFonts w:ascii="Arial" w:eastAsia="黑体" w:hAnsi="Arial"/>
                <w:sz w:val="18"/>
                <w:szCs w:val="18"/>
              </w:rPr>
            </w:pPr>
            <w:r>
              <w:rPr>
                <w:rFonts w:ascii="Arial" w:eastAsia="黑体" w:hAnsi="Arial"/>
                <w:sz w:val="18"/>
                <w:szCs w:val="18"/>
              </w:rPr>
              <w:t>P</w:t>
            </w:r>
          </w:p>
        </w:tc>
      </w:tr>
    </w:tbl>
    <w:p w:rsidR="00C73189" w:rsidRPr="00326992" w:rsidRDefault="00C73189" w:rsidP="00D85FDD">
      <w:pPr>
        <w:pStyle w:val="a9"/>
        <w:spacing w:before="62" w:after="62"/>
      </w:pPr>
      <w:r w:rsidRPr="00326992">
        <w:rPr>
          <w:rFonts w:hint="eastAsia"/>
        </w:rPr>
        <w:t>注：有阴影部分表示数据由主机向从机传送，无阴影部分则表示数据由从机向主机传送。</w:t>
      </w:r>
    </w:p>
    <w:p w:rsidR="00C73189" w:rsidRPr="00326992" w:rsidRDefault="00C73189" w:rsidP="00952020">
      <w:pPr>
        <w:pStyle w:val="23"/>
        <w:spacing w:before="62" w:after="62"/>
        <w:ind w:firstLineChars="200"/>
      </w:pPr>
      <w:r w:rsidRPr="00326992">
        <w:t>S</w:t>
      </w:r>
      <w:r w:rsidRPr="00326992">
        <w:rPr>
          <w:rFonts w:hint="eastAsia"/>
        </w:rPr>
        <w:t>表示起始信号，</w:t>
      </w:r>
      <w:r w:rsidRPr="00326992">
        <w:t>P</w:t>
      </w:r>
      <w:r>
        <w:rPr>
          <w:rFonts w:hint="eastAsia"/>
        </w:rPr>
        <w:t>表示终止信号。</w:t>
      </w:r>
      <w:r w:rsidRPr="00326992">
        <w:t>A</w:t>
      </w:r>
      <w:r w:rsidRPr="00326992">
        <w:rPr>
          <w:rFonts w:hint="eastAsia"/>
        </w:rPr>
        <w:t>表示应答，</w:t>
      </w:r>
      <w:r>
        <w:t>Ā</w:t>
      </w:r>
      <w:r w:rsidRPr="00326992">
        <w:rPr>
          <w:rFonts w:hint="eastAsia"/>
        </w:rPr>
        <w:t>表示非应答（高电平）。</w:t>
      </w:r>
    </w:p>
    <w:p w:rsidR="00C73189" w:rsidRPr="00326992" w:rsidRDefault="00C73189" w:rsidP="00952020">
      <w:pPr>
        <w:pStyle w:val="a0"/>
        <w:ind w:left="1260"/>
      </w:pPr>
      <w:r w:rsidRPr="00326992">
        <w:rPr>
          <w:rFonts w:hint="eastAsia"/>
        </w:rPr>
        <w:t>主机在第一个字节后，立即由从机读数据</w:t>
      </w:r>
    </w:p>
    <w:tbl>
      <w:tblPr>
        <w:tblW w:w="59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3"/>
        <w:gridCol w:w="1329"/>
        <w:gridCol w:w="462"/>
        <w:gridCol w:w="462"/>
        <w:gridCol w:w="922"/>
        <w:gridCol w:w="465"/>
        <w:gridCol w:w="930"/>
        <w:gridCol w:w="465"/>
        <w:gridCol w:w="465"/>
      </w:tblGrid>
      <w:tr w:rsidR="00C73189" w:rsidRPr="001868A8" w:rsidTr="00EB4E5F">
        <w:trPr>
          <w:jc w:val="center"/>
        </w:trPr>
        <w:tc>
          <w:tcPr>
            <w:tcW w:w="443" w:type="dxa"/>
            <w:shd w:val="clear" w:color="auto" w:fill="D9D9D9"/>
            <w:vAlign w:val="center"/>
          </w:tcPr>
          <w:p w:rsidR="00C73189" w:rsidRPr="001868A8" w:rsidRDefault="00C73189" w:rsidP="00AD72F5">
            <w:pPr>
              <w:spacing w:beforeLines="0" w:afterLines="0"/>
              <w:jc w:val="center"/>
              <w:rPr>
                <w:rFonts w:ascii="Arial" w:eastAsia="黑体" w:hAnsi="Arial"/>
                <w:sz w:val="18"/>
                <w:szCs w:val="18"/>
              </w:rPr>
            </w:pPr>
            <w:r>
              <w:rPr>
                <w:rFonts w:ascii="Arial" w:eastAsia="黑体" w:hAnsi="Arial"/>
                <w:sz w:val="18"/>
                <w:szCs w:val="18"/>
              </w:rPr>
              <w:lastRenderedPageBreak/>
              <w:t>S</w:t>
            </w:r>
          </w:p>
        </w:tc>
        <w:tc>
          <w:tcPr>
            <w:tcW w:w="1329" w:type="dxa"/>
            <w:shd w:val="clear" w:color="auto" w:fill="D9D9D9"/>
            <w:vAlign w:val="center"/>
          </w:tcPr>
          <w:p w:rsidR="00C73189" w:rsidRDefault="00C73189" w:rsidP="005E391A">
            <w:pPr>
              <w:spacing w:beforeLines="0" w:afterLines="0"/>
              <w:jc w:val="center"/>
              <w:rPr>
                <w:rFonts w:ascii="Arial" w:eastAsia="黑体" w:hAnsi="Arial"/>
                <w:sz w:val="18"/>
                <w:szCs w:val="18"/>
              </w:rPr>
            </w:pPr>
            <w:r>
              <w:rPr>
                <w:rFonts w:ascii="Arial" w:eastAsia="黑体" w:hAnsi="Arial" w:hint="eastAsia"/>
                <w:sz w:val="18"/>
                <w:szCs w:val="18"/>
              </w:rPr>
              <w:t>从机地址</w:t>
            </w:r>
          </w:p>
        </w:tc>
        <w:tc>
          <w:tcPr>
            <w:tcW w:w="462" w:type="dxa"/>
            <w:shd w:val="clear" w:color="auto" w:fill="D9D9D9"/>
          </w:tcPr>
          <w:p w:rsidR="00C73189" w:rsidRDefault="00C73189" w:rsidP="00AD72F5">
            <w:pPr>
              <w:spacing w:beforeLines="0" w:afterLines="0"/>
              <w:jc w:val="center"/>
              <w:rPr>
                <w:rFonts w:ascii="Arial" w:eastAsia="黑体" w:hAnsi="Arial"/>
                <w:sz w:val="18"/>
                <w:szCs w:val="18"/>
              </w:rPr>
            </w:pPr>
            <w:r>
              <w:rPr>
                <w:rFonts w:ascii="Arial" w:eastAsia="黑体" w:hAnsi="Arial"/>
                <w:sz w:val="18"/>
                <w:szCs w:val="18"/>
              </w:rPr>
              <w:t>1</w:t>
            </w:r>
          </w:p>
        </w:tc>
        <w:tc>
          <w:tcPr>
            <w:tcW w:w="462" w:type="dxa"/>
          </w:tcPr>
          <w:p w:rsidR="00C73189" w:rsidRDefault="00C73189" w:rsidP="00AD72F5">
            <w:pPr>
              <w:spacing w:beforeLines="0" w:afterLines="0"/>
              <w:jc w:val="center"/>
              <w:rPr>
                <w:rFonts w:ascii="Arial" w:eastAsia="黑体" w:hAnsi="Arial"/>
                <w:sz w:val="18"/>
                <w:szCs w:val="18"/>
              </w:rPr>
            </w:pPr>
            <w:r>
              <w:rPr>
                <w:rFonts w:ascii="Arial" w:eastAsia="黑体" w:hAnsi="Arial"/>
                <w:sz w:val="18"/>
                <w:szCs w:val="18"/>
              </w:rPr>
              <w:t>A</w:t>
            </w:r>
          </w:p>
        </w:tc>
        <w:tc>
          <w:tcPr>
            <w:tcW w:w="922" w:type="dxa"/>
          </w:tcPr>
          <w:p w:rsidR="00C73189" w:rsidRDefault="00C73189" w:rsidP="005E391A">
            <w:pPr>
              <w:spacing w:beforeLines="0" w:afterLines="0"/>
              <w:jc w:val="center"/>
              <w:rPr>
                <w:rFonts w:ascii="Arial" w:eastAsia="黑体" w:hAnsi="Arial"/>
                <w:sz w:val="18"/>
                <w:szCs w:val="18"/>
              </w:rPr>
            </w:pPr>
            <w:r>
              <w:rPr>
                <w:rFonts w:ascii="Arial" w:eastAsia="黑体" w:hAnsi="Arial" w:hint="eastAsia"/>
                <w:sz w:val="18"/>
                <w:szCs w:val="18"/>
              </w:rPr>
              <w:t>数据</w:t>
            </w:r>
          </w:p>
        </w:tc>
        <w:tc>
          <w:tcPr>
            <w:tcW w:w="465" w:type="dxa"/>
            <w:shd w:val="clear" w:color="auto" w:fill="D9D9D9"/>
          </w:tcPr>
          <w:p w:rsidR="00C73189" w:rsidRDefault="00C73189" w:rsidP="00AD72F5">
            <w:pPr>
              <w:spacing w:beforeLines="0" w:afterLines="0"/>
              <w:jc w:val="center"/>
              <w:rPr>
                <w:rFonts w:ascii="Arial" w:eastAsia="黑体" w:hAnsi="Arial"/>
                <w:sz w:val="18"/>
                <w:szCs w:val="18"/>
              </w:rPr>
            </w:pPr>
            <w:r>
              <w:rPr>
                <w:rFonts w:ascii="Arial" w:eastAsia="黑体" w:hAnsi="Arial"/>
                <w:sz w:val="18"/>
                <w:szCs w:val="18"/>
              </w:rPr>
              <w:t>A</w:t>
            </w:r>
          </w:p>
        </w:tc>
        <w:tc>
          <w:tcPr>
            <w:tcW w:w="930" w:type="dxa"/>
          </w:tcPr>
          <w:p w:rsidR="00C73189" w:rsidRDefault="00C73189" w:rsidP="005E391A">
            <w:pPr>
              <w:spacing w:beforeLines="0" w:afterLines="0"/>
              <w:jc w:val="center"/>
              <w:rPr>
                <w:rFonts w:ascii="Arial" w:eastAsia="黑体" w:hAnsi="Arial"/>
                <w:sz w:val="18"/>
                <w:szCs w:val="18"/>
              </w:rPr>
            </w:pPr>
            <w:r>
              <w:rPr>
                <w:rFonts w:ascii="Arial" w:eastAsia="黑体" w:hAnsi="Arial" w:hint="eastAsia"/>
                <w:sz w:val="18"/>
                <w:szCs w:val="18"/>
              </w:rPr>
              <w:t>数据</w:t>
            </w:r>
          </w:p>
        </w:tc>
        <w:tc>
          <w:tcPr>
            <w:tcW w:w="465" w:type="dxa"/>
            <w:shd w:val="clear" w:color="auto" w:fill="D9D9D9"/>
          </w:tcPr>
          <w:p w:rsidR="00C73189" w:rsidRDefault="00C73189" w:rsidP="00AD72F5">
            <w:pPr>
              <w:spacing w:beforeLines="0" w:afterLines="0"/>
              <w:jc w:val="center"/>
              <w:rPr>
                <w:rFonts w:ascii="Arial" w:eastAsia="黑体" w:hAnsi="Arial"/>
                <w:sz w:val="18"/>
                <w:szCs w:val="18"/>
              </w:rPr>
            </w:pPr>
            <w:r>
              <w:rPr>
                <w:rFonts w:eastAsia="黑体"/>
                <w:sz w:val="18"/>
                <w:szCs w:val="18"/>
              </w:rPr>
              <w:t>Ā</w:t>
            </w:r>
          </w:p>
        </w:tc>
        <w:tc>
          <w:tcPr>
            <w:tcW w:w="465" w:type="dxa"/>
            <w:shd w:val="clear" w:color="auto" w:fill="D9D9D9"/>
          </w:tcPr>
          <w:p w:rsidR="00C73189" w:rsidRDefault="00C73189" w:rsidP="00AD72F5">
            <w:pPr>
              <w:spacing w:beforeLines="0" w:afterLines="0"/>
              <w:jc w:val="center"/>
              <w:rPr>
                <w:rFonts w:ascii="Arial" w:eastAsia="黑体" w:hAnsi="Arial"/>
                <w:sz w:val="18"/>
                <w:szCs w:val="18"/>
              </w:rPr>
            </w:pPr>
            <w:r>
              <w:rPr>
                <w:rFonts w:ascii="Arial" w:eastAsia="黑体" w:hAnsi="Arial"/>
                <w:sz w:val="18"/>
                <w:szCs w:val="18"/>
              </w:rPr>
              <w:t>P</w:t>
            </w:r>
          </w:p>
        </w:tc>
      </w:tr>
    </w:tbl>
    <w:p w:rsidR="00C73189" w:rsidRPr="00326992" w:rsidRDefault="00C73189" w:rsidP="00952020">
      <w:pPr>
        <w:pStyle w:val="a0"/>
        <w:ind w:left="1260"/>
      </w:pPr>
      <w:r w:rsidRPr="00326992">
        <w:rPr>
          <w:rFonts w:hint="eastAsia"/>
        </w:rPr>
        <w:t>在传送过程中，当需要改变传送方向时，起始信号和从机地址都被重复产生一次，但两次读</w:t>
      </w:r>
      <w:r w:rsidRPr="00326992">
        <w:t>/</w:t>
      </w:r>
      <w:r>
        <w:rPr>
          <w:rFonts w:hint="eastAsia"/>
        </w:rPr>
        <w:t>写</w:t>
      </w:r>
      <w:r w:rsidRPr="00326992">
        <w:rPr>
          <w:rFonts w:hint="eastAsia"/>
        </w:rPr>
        <w:t>位正好反相。</w:t>
      </w:r>
    </w:p>
    <w:tbl>
      <w:tblPr>
        <w:tblW w:w="82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0"/>
        <w:gridCol w:w="1200"/>
        <w:gridCol w:w="442"/>
        <w:gridCol w:w="445"/>
        <w:gridCol w:w="849"/>
        <w:gridCol w:w="517"/>
        <w:gridCol w:w="447"/>
        <w:gridCol w:w="1257"/>
        <w:gridCol w:w="445"/>
        <w:gridCol w:w="447"/>
        <w:gridCol w:w="890"/>
        <w:gridCol w:w="432"/>
        <w:gridCol w:w="447"/>
      </w:tblGrid>
      <w:tr w:rsidR="00C73189" w:rsidRPr="001868A8" w:rsidTr="00EB4E5F">
        <w:trPr>
          <w:jc w:val="center"/>
        </w:trPr>
        <w:tc>
          <w:tcPr>
            <w:tcW w:w="430" w:type="dxa"/>
            <w:shd w:val="clear" w:color="auto" w:fill="D9D9D9"/>
            <w:vAlign w:val="center"/>
          </w:tcPr>
          <w:p w:rsidR="00C73189" w:rsidRPr="001868A8" w:rsidRDefault="00C73189" w:rsidP="00AD72F5">
            <w:pPr>
              <w:spacing w:beforeLines="0" w:afterLines="0"/>
              <w:jc w:val="center"/>
              <w:rPr>
                <w:rFonts w:ascii="Arial" w:eastAsia="黑体" w:hAnsi="Arial"/>
                <w:sz w:val="18"/>
                <w:szCs w:val="18"/>
              </w:rPr>
            </w:pPr>
            <w:r>
              <w:rPr>
                <w:rFonts w:ascii="Arial" w:eastAsia="黑体" w:hAnsi="Arial"/>
                <w:sz w:val="18"/>
                <w:szCs w:val="18"/>
              </w:rPr>
              <w:t>S</w:t>
            </w:r>
          </w:p>
        </w:tc>
        <w:tc>
          <w:tcPr>
            <w:tcW w:w="1200" w:type="dxa"/>
            <w:shd w:val="clear" w:color="auto" w:fill="D9D9D9"/>
            <w:vAlign w:val="center"/>
          </w:tcPr>
          <w:p w:rsidR="00C73189" w:rsidRDefault="00C73189" w:rsidP="00AD72F5">
            <w:pPr>
              <w:spacing w:beforeLines="0" w:afterLines="0"/>
              <w:jc w:val="center"/>
              <w:rPr>
                <w:rFonts w:ascii="Arial" w:eastAsia="黑体" w:hAnsi="Arial"/>
                <w:sz w:val="18"/>
                <w:szCs w:val="18"/>
              </w:rPr>
            </w:pPr>
            <w:r>
              <w:rPr>
                <w:rFonts w:ascii="Arial" w:eastAsia="黑体" w:hAnsi="Arial" w:hint="eastAsia"/>
                <w:sz w:val="18"/>
                <w:szCs w:val="18"/>
              </w:rPr>
              <w:t>从机地址</w:t>
            </w:r>
          </w:p>
        </w:tc>
        <w:tc>
          <w:tcPr>
            <w:tcW w:w="442" w:type="dxa"/>
            <w:shd w:val="clear" w:color="auto" w:fill="D9D9D9"/>
          </w:tcPr>
          <w:p w:rsidR="00C73189" w:rsidRDefault="00C73189" w:rsidP="00AD72F5">
            <w:pPr>
              <w:spacing w:beforeLines="0" w:afterLines="0"/>
              <w:jc w:val="center"/>
              <w:rPr>
                <w:rFonts w:ascii="Arial" w:eastAsia="黑体" w:hAnsi="Arial"/>
                <w:sz w:val="18"/>
                <w:szCs w:val="18"/>
              </w:rPr>
            </w:pPr>
            <w:r>
              <w:rPr>
                <w:rFonts w:ascii="Arial" w:eastAsia="黑体" w:hAnsi="Arial"/>
                <w:sz w:val="18"/>
                <w:szCs w:val="18"/>
              </w:rPr>
              <w:t>0</w:t>
            </w:r>
          </w:p>
        </w:tc>
        <w:tc>
          <w:tcPr>
            <w:tcW w:w="445" w:type="dxa"/>
          </w:tcPr>
          <w:p w:rsidR="00C73189" w:rsidRDefault="00C73189" w:rsidP="00AD72F5">
            <w:pPr>
              <w:spacing w:beforeLines="0" w:afterLines="0"/>
              <w:jc w:val="center"/>
              <w:rPr>
                <w:rFonts w:ascii="Arial" w:eastAsia="黑体" w:hAnsi="Arial"/>
                <w:sz w:val="18"/>
                <w:szCs w:val="18"/>
              </w:rPr>
            </w:pPr>
            <w:r>
              <w:rPr>
                <w:rFonts w:ascii="Arial" w:eastAsia="黑体" w:hAnsi="Arial"/>
                <w:sz w:val="18"/>
                <w:szCs w:val="18"/>
              </w:rPr>
              <w:t>A</w:t>
            </w:r>
          </w:p>
        </w:tc>
        <w:tc>
          <w:tcPr>
            <w:tcW w:w="849" w:type="dxa"/>
            <w:shd w:val="clear" w:color="auto" w:fill="D9D9D9"/>
          </w:tcPr>
          <w:p w:rsidR="00C73189" w:rsidRDefault="00C73189" w:rsidP="00AD72F5">
            <w:pPr>
              <w:spacing w:beforeLines="0" w:afterLines="0"/>
              <w:jc w:val="center"/>
              <w:rPr>
                <w:rFonts w:ascii="Arial" w:eastAsia="黑体" w:hAnsi="Arial"/>
                <w:sz w:val="18"/>
                <w:szCs w:val="18"/>
              </w:rPr>
            </w:pPr>
            <w:r>
              <w:rPr>
                <w:rFonts w:ascii="Arial" w:eastAsia="黑体" w:hAnsi="Arial" w:hint="eastAsia"/>
                <w:sz w:val="18"/>
                <w:szCs w:val="18"/>
              </w:rPr>
              <w:t>数据</w:t>
            </w:r>
          </w:p>
        </w:tc>
        <w:tc>
          <w:tcPr>
            <w:tcW w:w="517" w:type="dxa"/>
          </w:tcPr>
          <w:p w:rsidR="00C73189" w:rsidRDefault="00C73189" w:rsidP="00AD72F5">
            <w:pPr>
              <w:spacing w:beforeLines="0" w:afterLines="0"/>
              <w:jc w:val="center"/>
              <w:rPr>
                <w:rFonts w:ascii="Arial" w:eastAsia="黑体" w:hAnsi="Arial"/>
                <w:sz w:val="18"/>
                <w:szCs w:val="18"/>
              </w:rPr>
            </w:pPr>
            <w:r>
              <w:rPr>
                <w:rFonts w:ascii="Arial" w:eastAsia="黑体" w:hAnsi="Arial"/>
                <w:sz w:val="18"/>
                <w:szCs w:val="18"/>
              </w:rPr>
              <w:t>A/</w:t>
            </w:r>
            <w:r>
              <w:rPr>
                <w:rFonts w:eastAsia="黑体"/>
                <w:sz w:val="18"/>
                <w:szCs w:val="18"/>
              </w:rPr>
              <w:t>Ā</w:t>
            </w:r>
          </w:p>
        </w:tc>
        <w:tc>
          <w:tcPr>
            <w:tcW w:w="447" w:type="dxa"/>
            <w:shd w:val="clear" w:color="auto" w:fill="D9D9D9"/>
          </w:tcPr>
          <w:p w:rsidR="00C73189" w:rsidRDefault="00C73189" w:rsidP="00AD72F5">
            <w:pPr>
              <w:spacing w:beforeLines="0" w:afterLines="0"/>
              <w:jc w:val="center"/>
              <w:rPr>
                <w:rFonts w:ascii="Arial" w:eastAsia="黑体" w:hAnsi="Arial"/>
                <w:sz w:val="18"/>
                <w:szCs w:val="18"/>
              </w:rPr>
            </w:pPr>
            <w:r>
              <w:rPr>
                <w:rFonts w:ascii="Arial" w:eastAsia="黑体" w:hAnsi="Arial"/>
                <w:sz w:val="18"/>
                <w:szCs w:val="18"/>
              </w:rPr>
              <w:t>S</w:t>
            </w:r>
          </w:p>
        </w:tc>
        <w:tc>
          <w:tcPr>
            <w:tcW w:w="1257" w:type="dxa"/>
            <w:shd w:val="clear" w:color="auto" w:fill="D9D9D9"/>
          </w:tcPr>
          <w:p w:rsidR="00C73189" w:rsidRDefault="00C73189" w:rsidP="00B03FD0">
            <w:pPr>
              <w:spacing w:beforeLines="0" w:afterLines="0"/>
              <w:jc w:val="center"/>
              <w:rPr>
                <w:rFonts w:ascii="Arial" w:eastAsia="黑体" w:hAnsi="Arial"/>
                <w:sz w:val="18"/>
                <w:szCs w:val="18"/>
              </w:rPr>
            </w:pPr>
            <w:r>
              <w:rPr>
                <w:rFonts w:ascii="Arial" w:eastAsia="黑体" w:hAnsi="Arial" w:hint="eastAsia"/>
                <w:sz w:val="18"/>
                <w:szCs w:val="18"/>
              </w:rPr>
              <w:t>从机地址</w:t>
            </w:r>
          </w:p>
        </w:tc>
        <w:tc>
          <w:tcPr>
            <w:tcW w:w="445" w:type="dxa"/>
            <w:shd w:val="clear" w:color="auto" w:fill="D9D9D9"/>
          </w:tcPr>
          <w:p w:rsidR="00C73189" w:rsidRDefault="00C73189" w:rsidP="00AD72F5">
            <w:pPr>
              <w:spacing w:beforeLines="0" w:afterLines="0"/>
              <w:jc w:val="center"/>
              <w:rPr>
                <w:rFonts w:ascii="Arial" w:eastAsia="黑体" w:hAnsi="Arial"/>
                <w:sz w:val="18"/>
                <w:szCs w:val="18"/>
              </w:rPr>
            </w:pPr>
            <w:r>
              <w:rPr>
                <w:rFonts w:ascii="Arial" w:eastAsia="黑体" w:hAnsi="Arial"/>
                <w:sz w:val="18"/>
                <w:szCs w:val="18"/>
              </w:rPr>
              <w:t>1</w:t>
            </w:r>
          </w:p>
        </w:tc>
        <w:tc>
          <w:tcPr>
            <w:tcW w:w="447" w:type="dxa"/>
          </w:tcPr>
          <w:p w:rsidR="00C73189" w:rsidRDefault="00C73189" w:rsidP="00AD72F5">
            <w:pPr>
              <w:spacing w:beforeLines="0" w:afterLines="0"/>
              <w:jc w:val="center"/>
              <w:rPr>
                <w:rFonts w:ascii="Arial" w:eastAsia="黑体" w:hAnsi="Arial"/>
                <w:sz w:val="18"/>
                <w:szCs w:val="18"/>
              </w:rPr>
            </w:pPr>
            <w:r>
              <w:rPr>
                <w:rFonts w:ascii="Arial" w:eastAsia="黑体" w:hAnsi="Arial"/>
                <w:sz w:val="18"/>
                <w:szCs w:val="18"/>
              </w:rPr>
              <w:t>A</w:t>
            </w:r>
          </w:p>
        </w:tc>
        <w:tc>
          <w:tcPr>
            <w:tcW w:w="890" w:type="dxa"/>
          </w:tcPr>
          <w:p w:rsidR="00C73189" w:rsidRDefault="00C73189" w:rsidP="00AD72F5">
            <w:pPr>
              <w:spacing w:beforeLines="0" w:afterLines="0"/>
              <w:jc w:val="center"/>
              <w:rPr>
                <w:rFonts w:ascii="Arial" w:eastAsia="黑体" w:hAnsi="Arial"/>
                <w:sz w:val="18"/>
                <w:szCs w:val="18"/>
              </w:rPr>
            </w:pPr>
            <w:r>
              <w:rPr>
                <w:rFonts w:ascii="Arial" w:eastAsia="黑体" w:hAnsi="Arial" w:hint="eastAsia"/>
                <w:sz w:val="18"/>
                <w:szCs w:val="18"/>
              </w:rPr>
              <w:t>数据</w:t>
            </w:r>
          </w:p>
        </w:tc>
        <w:tc>
          <w:tcPr>
            <w:tcW w:w="432" w:type="dxa"/>
            <w:shd w:val="clear" w:color="auto" w:fill="D9D9D9"/>
          </w:tcPr>
          <w:p w:rsidR="00C73189" w:rsidRDefault="00C73189" w:rsidP="00AD72F5">
            <w:pPr>
              <w:spacing w:beforeLines="0" w:afterLines="0"/>
              <w:jc w:val="center"/>
              <w:rPr>
                <w:rFonts w:ascii="Arial" w:eastAsia="黑体" w:hAnsi="Arial"/>
                <w:sz w:val="18"/>
                <w:szCs w:val="18"/>
              </w:rPr>
            </w:pPr>
            <w:r>
              <w:rPr>
                <w:rFonts w:eastAsia="黑体"/>
                <w:sz w:val="18"/>
                <w:szCs w:val="18"/>
              </w:rPr>
              <w:t>Ā</w:t>
            </w:r>
          </w:p>
        </w:tc>
        <w:tc>
          <w:tcPr>
            <w:tcW w:w="447" w:type="dxa"/>
            <w:shd w:val="clear" w:color="auto" w:fill="D9D9D9"/>
          </w:tcPr>
          <w:p w:rsidR="00C73189" w:rsidRPr="001868A8" w:rsidRDefault="00C73189" w:rsidP="00AD72F5">
            <w:pPr>
              <w:spacing w:beforeLines="0" w:afterLines="0"/>
              <w:jc w:val="center"/>
              <w:rPr>
                <w:rFonts w:ascii="Arial" w:eastAsia="黑体" w:hAnsi="Arial"/>
                <w:sz w:val="18"/>
                <w:szCs w:val="18"/>
              </w:rPr>
            </w:pPr>
            <w:r>
              <w:rPr>
                <w:rFonts w:ascii="Arial" w:eastAsia="黑体" w:hAnsi="Arial"/>
                <w:sz w:val="18"/>
                <w:szCs w:val="18"/>
              </w:rPr>
              <w:t>P</w:t>
            </w:r>
          </w:p>
        </w:tc>
      </w:tr>
    </w:tbl>
    <w:p w:rsidR="00C73189" w:rsidRPr="00326992" w:rsidRDefault="00C73189" w:rsidP="008B21AD">
      <w:pPr>
        <w:pStyle w:val="23"/>
        <w:numPr>
          <w:ilvl w:val="0"/>
          <w:numId w:val="48"/>
        </w:numPr>
        <w:spacing w:before="62" w:after="62"/>
      </w:pPr>
      <w:r w:rsidRPr="00326992">
        <w:rPr>
          <w:rFonts w:hint="eastAsia"/>
        </w:rPr>
        <w:t>总线的寻址</w:t>
      </w:r>
    </w:p>
    <w:p w:rsidR="00C73189" w:rsidRPr="00326992" w:rsidRDefault="00C73189" w:rsidP="00952020">
      <w:pPr>
        <w:pStyle w:val="23"/>
        <w:spacing w:before="62" w:after="62"/>
        <w:ind w:firstLineChars="200"/>
      </w:pPr>
      <w:r w:rsidRPr="00326992">
        <w:t>I2C</w:t>
      </w:r>
      <w:r w:rsidRPr="00326992">
        <w:rPr>
          <w:rFonts w:hint="eastAsia"/>
        </w:rPr>
        <w:t>总线协议有明确的规定：采用</w:t>
      </w:r>
      <w:r w:rsidRPr="00326992">
        <w:t>7</w:t>
      </w:r>
      <w:r w:rsidRPr="00326992">
        <w:rPr>
          <w:rFonts w:hint="eastAsia"/>
        </w:rPr>
        <w:t>位的寻址字节（寻址字节是起始信号后的第一个字节）。</w:t>
      </w:r>
    </w:p>
    <w:p w:rsidR="00C73189" w:rsidRPr="00B7650F" w:rsidRDefault="00C73189" w:rsidP="00952020">
      <w:pPr>
        <w:pStyle w:val="a0"/>
        <w:ind w:left="1260"/>
      </w:pPr>
      <w:r w:rsidRPr="00326992">
        <w:rPr>
          <w:rFonts w:hint="eastAsia"/>
        </w:rPr>
        <w:t>寻址字节的位定义</w:t>
      </w:r>
    </w:p>
    <w:tbl>
      <w:tblPr>
        <w:tblW w:w="40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9"/>
        <w:gridCol w:w="399"/>
        <w:gridCol w:w="446"/>
        <w:gridCol w:w="447"/>
        <w:gridCol w:w="447"/>
        <w:gridCol w:w="447"/>
        <w:gridCol w:w="446"/>
        <w:gridCol w:w="446"/>
        <w:gridCol w:w="566"/>
      </w:tblGrid>
      <w:tr w:rsidR="00C73189" w:rsidRPr="001868A8" w:rsidTr="00EB4E5F">
        <w:trPr>
          <w:jc w:val="center"/>
        </w:trPr>
        <w:tc>
          <w:tcPr>
            <w:tcW w:w="439" w:type="dxa"/>
            <w:vAlign w:val="center"/>
          </w:tcPr>
          <w:p w:rsidR="00C73189" w:rsidRPr="001868A8" w:rsidRDefault="00C73189" w:rsidP="00AD72F5">
            <w:pPr>
              <w:spacing w:beforeLines="0" w:afterLines="0"/>
              <w:jc w:val="center"/>
              <w:rPr>
                <w:rFonts w:ascii="Arial" w:eastAsia="黑体" w:hAnsi="Arial"/>
                <w:sz w:val="18"/>
                <w:szCs w:val="18"/>
              </w:rPr>
            </w:pPr>
            <w:r>
              <w:rPr>
                <w:rFonts w:ascii="Arial" w:eastAsia="黑体" w:hAnsi="Arial" w:hint="eastAsia"/>
                <w:sz w:val="18"/>
                <w:szCs w:val="18"/>
              </w:rPr>
              <w:t>位</w:t>
            </w:r>
          </w:p>
        </w:tc>
        <w:tc>
          <w:tcPr>
            <w:tcW w:w="399" w:type="dxa"/>
            <w:vAlign w:val="center"/>
          </w:tcPr>
          <w:p w:rsidR="00C73189" w:rsidRPr="001868A8" w:rsidRDefault="00C73189" w:rsidP="00AD72F5">
            <w:pPr>
              <w:spacing w:beforeLines="0" w:afterLines="0"/>
              <w:jc w:val="center"/>
              <w:rPr>
                <w:rFonts w:ascii="Arial" w:eastAsia="黑体" w:hAnsi="Arial"/>
                <w:sz w:val="18"/>
                <w:szCs w:val="18"/>
              </w:rPr>
            </w:pPr>
            <w:r>
              <w:rPr>
                <w:rFonts w:ascii="Arial" w:eastAsia="黑体" w:hAnsi="Arial"/>
                <w:sz w:val="18"/>
                <w:szCs w:val="18"/>
              </w:rPr>
              <w:t>7</w:t>
            </w:r>
          </w:p>
        </w:tc>
        <w:tc>
          <w:tcPr>
            <w:tcW w:w="446" w:type="dxa"/>
          </w:tcPr>
          <w:p w:rsidR="00C73189" w:rsidRDefault="00C73189" w:rsidP="00AD72F5">
            <w:pPr>
              <w:spacing w:beforeLines="0" w:afterLines="0"/>
              <w:jc w:val="center"/>
              <w:rPr>
                <w:rFonts w:ascii="Arial" w:eastAsia="黑体" w:hAnsi="Arial"/>
                <w:sz w:val="18"/>
                <w:szCs w:val="18"/>
              </w:rPr>
            </w:pPr>
            <w:r>
              <w:rPr>
                <w:rFonts w:ascii="Arial" w:eastAsia="黑体" w:hAnsi="Arial"/>
                <w:sz w:val="18"/>
                <w:szCs w:val="18"/>
              </w:rPr>
              <w:t>6</w:t>
            </w:r>
          </w:p>
        </w:tc>
        <w:tc>
          <w:tcPr>
            <w:tcW w:w="447" w:type="dxa"/>
          </w:tcPr>
          <w:p w:rsidR="00C73189" w:rsidRDefault="00C73189" w:rsidP="00AD72F5">
            <w:pPr>
              <w:spacing w:beforeLines="0" w:afterLines="0"/>
              <w:jc w:val="center"/>
              <w:rPr>
                <w:rFonts w:ascii="Arial" w:eastAsia="黑体" w:hAnsi="Arial"/>
                <w:sz w:val="18"/>
                <w:szCs w:val="18"/>
              </w:rPr>
            </w:pPr>
            <w:r>
              <w:rPr>
                <w:rFonts w:ascii="Arial" w:eastAsia="黑体" w:hAnsi="Arial"/>
                <w:sz w:val="18"/>
                <w:szCs w:val="18"/>
              </w:rPr>
              <w:t>5</w:t>
            </w:r>
          </w:p>
        </w:tc>
        <w:tc>
          <w:tcPr>
            <w:tcW w:w="447" w:type="dxa"/>
          </w:tcPr>
          <w:p w:rsidR="00C73189" w:rsidRDefault="00C73189" w:rsidP="00AD72F5">
            <w:pPr>
              <w:spacing w:beforeLines="0" w:afterLines="0"/>
              <w:jc w:val="center"/>
              <w:rPr>
                <w:rFonts w:ascii="Arial" w:eastAsia="黑体" w:hAnsi="Arial"/>
                <w:sz w:val="18"/>
                <w:szCs w:val="18"/>
              </w:rPr>
            </w:pPr>
            <w:r>
              <w:rPr>
                <w:rFonts w:ascii="Arial" w:eastAsia="黑体" w:hAnsi="Arial"/>
                <w:sz w:val="18"/>
                <w:szCs w:val="18"/>
              </w:rPr>
              <w:t>4</w:t>
            </w:r>
          </w:p>
        </w:tc>
        <w:tc>
          <w:tcPr>
            <w:tcW w:w="447" w:type="dxa"/>
          </w:tcPr>
          <w:p w:rsidR="00C73189" w:rsidRDefault="00C73189" w:rsidP="00AD72F5">
            <w:pPr>
              <w:spacing w:beforeLines="0" w:afterLines="0"/>
              <w:jc w:val="center"/>
              <w:rPr>
                <w:rFonts w:ascii="Arial" w:eastAsia="黑体" w:hAnsi="Arial"/>
                <w:sz w:val="18"/>
                <w:szCs w:val="18"/>
              </w:rPr>
            </w:pPr>
            <w:r>
              <w:rPr>
                <w:rFonts w:ascii="Arial" w:eastAsia="黑体" w:hAnsi="Arial"/>
                <w:sz w:val="18"/>
                <w:szCs w:val="18"/>
              </w:rPr>
              <w:t>3</w:t>
            </w:r>
          </w:p>
        </w:tc>
        <w:tc>
          <w:tcPr>
            <w:tcW w:w="446" w:type="dxa"/>
          </w:tcPr>
          <w:p w:rsidR="00C73189" w:rsidRDefault="00C73189" w:rsidP="00AD72F5">
            <w:pPr>
              <w:spacing w:beforeLines="0" w:afterLines="0"/>
              <w:jc w:val="center"/>
              <w:rPr>
                <w:rFonts w:ascii="Arial" w:eastAsia="黑体" w:hAnsi="Arial"/>
                <w:sz w:val="18"/>
                <w:szCs w:val="18"/>
              </w:rPr>
            </w:pPr>
            <w:r>
              <w:rPr>
                <w:rFonts w:ascii="Arial" w:eastAsia="黑体" w:hAnsi="Arial"/>
                <w:sz w:val="18"/>
                <w:szCs w:val="18"/>
              </w:rPr>
              <w:t>2</w:t>
            </w:r>
          </w:p>
        </w:tc>
        <w:tc>
          <w:tcPr>
            <w:tcW w:w="446" w:type="dxa"/>
          </w:tcPr>
          <w:p w:rsidR="00C73189" w:rsidRDefault="00C73189" w:rsidP="00AD72F5">
            <w:pPr>
              <w:spacing w:beforeLines="0" w:afterLines="0"/>
              <w:jc w:val="center"/>
              <w:rPr>
                <w:rFonts w:ascii="Arial" w:eastAsia="黑体" w:hAnsi="Arial"/>
                <w:sz w:val="18"/>
                <w:szCs w:val="18"/>
              </w:rPr>
            </w:pPr>
            <w:r>
              <w:rPr>
                <w:rFonts w:ascii="Arial" w:eastAsia="黑体" w:hAnsi="Arial"/>
                <w:sz w:val="18"/>
                <w:szCs w:val="18"/>
              </w:rPr>
              <w:t>1</w:t>
            </w:r>
          </w:p>
        </w:tc>
        <w:tc>
          <w:tcPr>
            <w:tcW w:w="566" w:type="dxa"/>
          </w:tcPr>
          <w:p w:rsidR="00C73189" w:rsidRDefault="00C73189" w:rsidP="00AD72F5">
            <w:pPr>
              <w:spacing w:beforeLines="0" w:afterLines="0"/>
              <w:jc w:val="center"/>
              <w:rPr>
                <w:rFonts w:ascii="Arial" w:eastAsia="黑体" w:hAnsi="Arial"/>
                <w:sz w:val="18"/>
                <w:szCs w:val="18"/>
              </w:rPr>
            </w:pPr>
            <w:r>
              <w:rPr>
                <w:rFonts w:ascii="Arial" w:eastAsia="黑体" w:hAnsi="Arial"/>
                <w:sz w:val="18"/>
                <w:szCs w:val="18"/>
              </w:rPr>
              <w:t>0</w:t>
            </w:r>
          </w:p>
        </w:tc>
      </w:tr>
      <w:tr w:rsidR="00C73189" w:rsidRPr="001868A8" w:rsidTr="00EB4E5F">
        <w:trPr>
          <w:jc w:val="center"/>
        </w:trPr>
        <w:tc>
          <w:tcPr>
            <w:tcW w:w="439" w:type="dxa"/>
            <w:vAlign w:val="center"/>
          </w:tcPr>
          <w:p w:rsidR="00C73189" w:rsidRDefault="00C73189" w:rsidP="00AD72F5">
            <w:pPr>
              <w:spacing w:beforeLines="0" w:afterLines="0"/>
              <w:jc w:val="center"/>
              <w:rPr>
                <w:rFonts w:ascii="Arial" w:eastAsia="黑体" w:hAnsi="Arial"/>
                <w:sz w:val="18"/>
                <w:szCs w:val="18"/>
              </w:rPr>
            </w:pPr>
          </w:p>
        </w:tc>
        <w:tc>
          <w:tcPr>
            <w:tcW w:w="3078" w:type="dxa"/>
            <w:gridSpan w:val="7"/>
            <w:shd w:val="clear" w:color="auto" w:fill="D9D9D9"/>
            <w:vAlign w:val="center"/>
          </w:tcPr>
          <w:p w:rsidR="00C73189" w:rsidRDefault="00C73189" w:rsidP="00AD72F5">
            <w:pPr>
              <w:spacing w:beforeLines="0" w:afterLines="0"/>
              <w:jc w:val="center"/>
              <w:rPr>
                <w:rFonts w:ascii="Arial" w:eastAsia="黑体" w:hAnsi="Arial"/>
                <w:sz w:val="18"/>
                <w:szCs w:val="18"/>
              </w:rPr>
            </w:pPr>
            <w:r>
              <w:rPr>
                <w:rFonts w:ascii="Arial" w:eastAsia="黑体" w:hAnsi="Arial" w:hint="eastAsia"/>
                <w:sz w:val="18"/>
                <w:szCs w:val="18"/>
              </w:rPr>
              <w:t>从机地址</w:t>
            </w:r>
          </w:p>
        </w:tc>
        <w:tc>
          <w:tcPr>
            <w:tcW w:w="566" w:type="dxa"/>
            <w:shd w:val="clear" w:color="auto" w:fill="D9D9D9"/>
          </w:tcPr>
          <w:p w:rsidR="00C73189" w:rsidRDefault="00C73189" w:rsidP="00AD72F5">
            <w:pPr>
              <w:spacing w:beforeLines="0" w:afterLines="0"/>
              <w:jc w:val="center"/>
              <w:rPr>
                <w:rFonts w:ascii="Arial" w:eastAsia="黑体" w:hAnsi="Arial"/>
                <w:sz w:val="18"/>
                <w:szCs w:val="18"/>
              </w:rPr>
            </w:pPr>
            <w:r>
              <w:rPr>
                <w:rFonts w:ascii="Arial" w:eastAsia="黑体" w:hAnsi="Arial"/>
                <w:sz w:val="18"/>
                <w:szCs w:val="18"/>
              </w:rPr>
              <w:t>R/W</w:t>
            </w:r>
          </w:p>
        </w:tc>
      </w:tr>
    </w:tbl>
    <w:p w:rsidR="00C73189" w:rsidRPr="00326992" w:rsidRDefault="00C73189" w:rsidP="00952020">
      <w:pPr>
        <w:pStyle w:val="23"/>
        <w:spacing w:before="62" w:after="62"/>
        <w:ind w:firstLineChars="200"/>
      </w:pPr>
      <w:r w:rsidRPr="00326992">
        <w:t>D7</w:t>
      </w:r>
      <w:r w:rsidRPr="00326992">
        <w:rPr>
          <w:rFonts w:hint="eastAsia"/>
        </w:rPr>
        <w:t>～</w:t>
      </w:r>
      <w:r w:rsidRPr="00326992">
        <w:t>D1</w:t>
      </w:r>
      <w:r w:rsidRPr="00326992">
        <w:rPr>
          <w:rFonts w:hint="eastAsia"/>
        </w:rPr>
        <w:t>位组成从机的地址。</w:t>
      </w:r>
      <w:r w:rsidRPr="00326992">
        <w:t>D0</w:t>
      </w:r>
      <w:r w:rsidRPr="00326992">
        <w:rPr>
          <w:rFonts w:hint="eastAsia"/>
        </w:rPr>
        <w:t>位是数据传送方向位，为“</w:t>
      </w:r>
      <w:r w:rsidRPr="00326992">
        <w:t>0</w:t>
      </w:r>
      <w:r w:rsidRPr="00326992">
        <w:rPr>
          <w:rFonts w:hint="eastAsia"/>
        </w:rPr>
        <w:t>”时表示主机向从机写数据，为“</w:t>
      </w:r>
      <w:r w:rsidRPr="00326992">
        <w:t>1</w:t>
      </w:r>
      <w:r w:rsidRPr="00326992">
        <w:rPr>
          <w:rFonts w:hint="eastAsia"/>
        </w:rPr>
        <w:t>”时表示主机由从机读数据。</w:t>
      </w:r>
    </w:p>
    <w:p w:rsidR="00C73189" w:rsidRPr="00326992" w:rsidRDefault="00C73189" w:rsidP="00952020">
      <w:pPr>
        <w:pStyle w:val="23"/>
        <w:spacing w:before="62" w:after="62"/>
        <w:ind w:firstLineChars="200"/>
      </w:pPr>
      <w:r w:rsidRPr="00326992">
        <w:rPr>
          <w:rFonts w:hint="eastAsia"/>
        </w:rPr>
        <w:t>主机发送地址时，总线上的每个从机都将这</w:t>
      </w:r>
      <w:r w:rsidRPr="00326992">
        <w:t>7</w:t>
      </w:r>
      <w:r w:rsidRPr="00326992">
        <w:rPr>
          <w:rFonts w:hint="eastAsia"/>
        </w:rPr>
        <w:t>位地址码与自己的地址进行比较，如果相同，则认为自己正被主机寻址，根据</w:t>
      </w:r>
      <w:r w:rsidRPr="00326992">
        <w:t>R/</w:t>
      </w:r>
      <w:r>
        <w:t>W</w:t>
      </w:r>
      <w:r w:rsidRPr="00326992">
        <w:rPr>
          <w:rFonts w:hint="eastAsia"/>
        </w:rPr>
        <w:t>位将自己确定为发送器或接收器。</w:t>
      </w:r>
    </w:p>
    <w:p w:rsidR="00C73189" w:rsidRPr="00326992" w:rsidRDefault="00C73189" w:rsidP="00952020">
      <w:pPr>
        <w:pStyle w:val="23"/>
        <w:spacing w:before="62" w:after="62"/>
        <w:ind w:firstLineChars="200"/>
      </w:pPr>
      <w:r w:rsidRPr="00326992">
        <w:rPr>
          <w:rFonts w:hint="eastAsia"/>
        </w:rPr>
        <w:t>从机的地址由固定部分和可编程部分组成。在一个系统中可能希望接入多个相同的从机，从机地址中可编程部分决定了可接入总线该类器件的最大数目。如一个从机的</w:t>
      </w:r>
      <w:r w:rsidRPr="00326992">
        <w:t>7</w:t>
      </w:r>
      <w:r w:rsidRPr="00326992">
        <w:rPr>
          <w:rFonts w:hint="eastAsia"/>
        </w:rPr>
        <w:t>位寻址位有</w:t>
      </w:r>
      <w:r w:rsidRPr="00326992">
        <w:t>4</w:t>
      </w:r>
      <w:r w:rsidRPr="00326992">
        <w:rPr>
          <w:rFonts w:hint="eastAsia"/>
        </w:rPr>
        <w:t>位是固定位，</w:t>
      </w:r>
      <w:r w:rsidRPr="00326992">
        <w:t>3</w:t>
      </w:r>
      <w:r w:rsidRPr="00326992">
        <w:rPr>
          <w:rFonts w:hint="eastAsia"/>
        </w:rPr>
        <w:t>位是可编程位，这时仅能寻址</w:t>
      </w:r>
      <w:r w:rsidRPr="00326992">
        <w:t>8</w:t>
      </w:r>
      <w:r w:rsidRPr="00326992">
        <w:rPr>
          <w:rFonts w:hint="eastAsia"/>
        </w:rPr>
        <w:t>个同样的器件，即可以有</w:t>
      </w:r>
      <w:r w:rsidRPr="00326992">
        <w:t>8</w:t>
      </w:r>
      <w:r w:rsidRPr="00326992">
        <w:rPr>
          <w:rFonts w:hint="eastAsia"/>
        </w:rPr>
        <w:t>个同样的器件接入到该</w:t>
      </w:r>
      <w:r w:rsidRPr="00326992">
        <w:t>I2C</w:t>
      </w:r>
      <w:r w:rsidRPr="00326992">
        <w:rPr>
          <w:rFonts w:hint="eastAsia"/>
        </w:rPr>
        <w:t>总线系统中。</w:t>
      </w:r>
    </w:p>
    <w:p w:rsidR="00C73189" w:rsidRPr="00326992" w:rsidRDefault="00C73189" w:rsidP="00952020">
      <w:pPr>
        <w:pStyle w:val="a0"/>
        <w:ind w:left="1260"/>
      </w:pPr>
      <w:r w:rsidRPr="00326992">
        <w:rPr>
          <w:rFonts w:hint="eastAsia"/>
        </w:rPr>
        <w:t>寻址字节中的特殊地址</w:t>
      </w:r>
    </w:p>
    <w:p w:rsidR="00C73189" w:rsidRPr="00326992" w:rsidRDefault="00C73189" w:rsidP="00952020">
      <w:pPr>
        <w:pStyle w:val="23"/>
        <w:spacing w:before="62" w:after="62"/>
        <w:ind w:firstLineChars="200"/>
      </w:pPr>
      <w:r w:rsidRPr="00326992">
        <w:rPr>
          <w:rFonts w:hint="eastAsia"/>
        </w:rPr>
        <w:t>固定地址编号</w:t>
      </w:r>
      <w:r w:rsidRPr="00326992">
        <w:t>0000</w:t>
      </w:r>
      <w:r w:rsidRPr="00326992">
        <w:rPr>
          <w:rFonts w:hint="eastAsia"/>
        </w:rPr>
        <w:t>和</w:t>
      </w:r>
      <w:r w:rsidRPr="00326992">
        <w:t>1111</w:t>
      </w:r>
      <w:r w:rsidRPr="00326992">
        <w:rPr>
          <w:rFonts w:hint="eastAsia"/>
        </w:rPr>
        <w:t>已被保留作为特殊用途。</w:t>
      </w:r>
    </w:p>
    <w:p w:rsidR="00C73189" w:rsidRPr="001868A8" w:rsidRDefault="00C73189" w:rsidP="001868A8">
      <w:pPr>
        <w:spacing w:beforeLines="0" w:afterLines="0"/>
        <w:jc w:val="center"/>
        <w:rPr>
          <w:rFonts w:ascii="Arial" w:eastAsia="黑体" w:hAnsi="Arial" w:cs="Arial"/>
          <w:sz w:val="18"/>
          <w:szCs w:val="18"/>
        </w:rPr>
      </w:pPr>
      <w:r w:rsidRPr="001868A8">
        <w:rPr>
          <w:rFonts w:ascii="Arial" w:eastAsia="黑体" w:hAnsi="Arial" w:cs="Arial" w:hint="eastAsia"/>
          <w:sz w:val="18"/>
          <w:szCs w:val="18"/>
        </w:rPr>
        <w:t>表</w:t>
      </w:r>
      <w:r w:rsidRPr="001868A8">
        <w:rPr>
          <w:rFonts w:ascii="Arial" w:eastAsia="黑体" w:hAnsi="Arial" w:cs="Arial"/>
          <w:sz w:val="18"/>
          <w:szCs w:val="18"/>
        </w:rPr>
        <w:t xml:space="preserve"> </w:t>
      </w:r>
      <w:r w:rsidRPr="001868A8">
        <w:rPr>
          <w:rFonts w:ascii="Arial" w:eastAsia="黑体" w:hAnsi="Arial" w:cs="Arial"/>
          <w:sz w:val="18"/>
          <w:szCs w:val="18"/>
        </w:rPr>
        <w:fldChar w:fldCharType="begin"/>
      </w:r>
      <w:r w:rsidRPr="001868A8">
        <w:rPr>
          <w:rFonts w:ascii="Arial" w:eastAsia="黑体" w:hAnsi="Arial" w:cs="Arial"/>
          <w:sz w:val="18"/>
          <w:szCs w:val="18"/>
        </w:rPr>
        <w:instrText xml:space="preserve"> STYLEREF 1 \s </w:instrText>
      </w:r>
      <w:r w:rsidRPr="001868A8">
        <w:rPr>
          <w:rFonts w:ascii="Arial" w:eastAsia="黑体" w:hAnsi="Arial" w:cs="Arial"/>
          <w:sz w:val="18"/>
          <w:szCs w:val="18"/>
        </w:rPr>
        <w:fldChar w:fldCharType="separate"/>
      </w:r>
      <w:r w:rsidR="00B96029">
        <w:rPr>
          <w:rFonts w:ascii="Arial" w:eastAsia="黑体" w:hAnsi="Arial" w:cs="Arial"/>
          <w:noProof/>
          <w:sz w:val="18"/>
          <w:szCs w:val="18"/>
        </w:rPr>
        <w:t>11</w:t>
      </w:r>
      <w:r w:rsidRPr="001868A8">
        <w:rPr>
          <w:rFonts w:ascii="Arial" w:eastAsia="黑体" w:hAnsi="Arial" w:cs="Arial"/>
          <w:sz w:val="18"/>
          <w:szCs w:val="18"/>
        </w:rPr>
        <w:fldChar w:fldCharType="end"/>
      </w:r>
      <w:r w:rsidRPr="001868A8">
        <w:rPr>
          <w:rFonts w:ascii="Arial" w:eastAsia="黑体" w:hAnsi="Arial" w:cs="Arial"/>
          <w:sz w:val="18"/>
          <w:szCs w:val="18"/>
        </w:rPr>
        <w:t>.</w:t>
      </w:r>
      <w:r w:rsidRPr="001868A8">
        <w:rPr>
          <w:rFonts w:ascii="Arial" w:eastAsia="黑体" w:hAnsi="Arial" w:cs="Arial"/>
          <w:sz w:val="18"/>
          <w:szCs w:val="18"/>
        </w:rPr>
        <w:fldChar w:fldCharType="begin"/>
      </w:r>
      <w:r w:rsidRPr="001868A8">
        <w:rPr>
          <w:rFonts w:ascii="Arial" w:eastAsia="黑体" w:hAnsi="Arial" w:cs="Arial"/>
          <w:sz w:val="18"/>
          <w:szCs w:val="18"/>
        </w:rPr>
        <w:instrText xml:space="preserve"> SEQ </w:instrText>
      </w:r>
      <w:r w:rsidRPr="001868A8">
        <w:rPr>
          <w:rFonts w:ascii="Arial" w:eastAsia="黑体" w:hAnsi="Arial" w:cs="Arial" w:hint="eastAsia"/>
          <w:sz w:val="18"/>
          <w:szCs w:val="18"/>
        </w:rPr>
        <w:instrText>表</w:instrText>
      </w:r>
      <w:r w:rsidRPr="001868A8">
        <w:rPr>
          <w:rFonts w:ascii="Arial" w:eastAsia="黑体" w:hAnsi="Arial" w:cs="Arial"/>
          <w:sz w:val="18"/>
          <w:szCs w:val="18"/>
        </w:rPr>
        <w:instrText xml:space="preserve"> \* ARABIC \s 1 </w:instrText>
      </w:r>
      <w:r w:rsidRPr="001868A8">
        <w:rPr>
          <w:rFonts w:ascii="Arial" w:eastAsia="黑体" w:hAnsi="Arial" w:cs="Arial"/>
          <w:sz w:val="18"/>
          <w:szCs w:val="18"/>
        </w:rPr>
        <w:fldChar w:fldCharType="separate"/>
      </w:r>
      <w:r w:rsidR="00B96029">
        <w:rPr>
          <w:rFonts w:ascii="Arial" w:eastAsia="黑体" w:hAnsi="Arial" w:cs="Arial"/>
          <w:noProof/>
          <w:sz w:val="18"/>
          <w:szCs w:val="18"/>
        </w:rPr>
        <w:t>1</w:t>
      </w:r>
      <w:r w:rsidRPr="001868A8">
        <w:rPr>
          <w:rFonts w:ascii="Arial" w:eastAsia="黑体" w:hAnsi="Arial" w:cs="Arial"/>
          <w:sz w:val="18"/>
          <w:szCs w:val="18"/>
        </w:rPr>
        <w:fldChar w:fldCharType="end"/>
      </w:r>
      <w:r>
        <w:rPr>
          <w:rFonts w:ascii="Arial" w:eastAsia="黑体" w:hAnsi="Arial" w:cs="Arial"/>
          <w:sz w:val="18"/>
          <w:szCs w:val="18"/>
        </w:rPr>
        <w:t xml:space="preserve">  I2C</w:t>
      </w:r>
      <w:r>
        <w:rPr>
          <w:rFonts w:ascii="Arial" w:eastAsia="黑体" w:hAnsi="Arial" w:cs="Arial" w:hint="eastAsia"/>
          <w:sz w:val="18"/>
          <w:szCs w:val="18"/>
        </w:rPr>
        <w:t>特殊地址说明</w:t>
      </w:r>
    </w:p>
    <w:tbl>
      <w:tblPr>
        <w:tblW w:w="79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4"/>
        <w:gridCol w:w="1679"/>
        <w:gridCol w:w="2126"/>
        <w:gridCol w:w="2126"/>
      </w:tblGrid>
      <w:tr w:rsidR="00C73189" w:rsidRPr="001868A8" w:rsidTr="00F531D2">
        <w:trPr>
          <w:jc w:val="center"/>
        </w:trPr>
        <w:tc>
          <w:tcPr>
            <w:tcW w:w="3663" w:type="dxa"/>
            <w:gridSpan w:val="2"/>
            <w:shd w:val="clear" w:color="auto" w:fill="D9D9D9"/>
            <w:vAlign w:val="center"/>
          </w:tcPr>
          <w:p w:rsidR="00C73189" w:rsidRPr="001868A8" w:rsidRDefault="00C73189" w:rsidP="001868A8">
            <w:pPr>
              <w:spacing w:beforeLines="0" w:afterLines="0"/>
              <w:jc w:val="center"/>
              <w:rPr>
                <w:rFonts w:ascii="宋体"/>
                <w:sz w:val="18"/>
                <w:szCs w:val="18"/>
              </w:rPr>
            </w:pPr>
            <w:r>
              <w:rPr>
                <w:rFonts w:ascii="宋体" w:hAnsi="宋体" w:hint="eastAsia"/>
                <w:sz w:val="18"/>
                <w:szCs w:val="18"/>
              </w:rPr>
              <w:t>地址位</w:t>
            </w:r>
          </w:p>
        </w:tc>
        <w:tc>
          <w:tcPr>
            <w:tcW w:w="2126" w:type="dxa"/>
            <w:shd w:val="clear" w:color="auto" w:fill="D9D9D9"/>
            <w:vAlign w:val="center"/>
          </w:tcPr>
          <w:p w:rsidR="00C73189" w:rsidRPr="001868A8" w:rsidRDefault="00C73189" w:rsidP="001868A8">
            <w:pPr>
              <w:spacing w:beforeLines="0" w:afterLines="0"/>
              <w:jc w:val="center"/>
              <w:rPr>
                <w:rFonts w:ascii="宋体"/>
                <w:sz w:val="18"/>
                <w:szCs w:val="18"/>
              </w:rPr>
            </w:pPr>
            <w:r>
              <w:rPr>
                <w:rFonts w:ascii="宋体" w:hAnsi="宋体"/>
                <w:sz w:val="18"/>
                <w:szCs w:val="18"/>
              </w:rPr>
              <w:t>R/W</w:t>
            </w:r>
          </w:p>
        </w:tc>
        <w:tc>
          <w:tcPr>
            <w:tcW w:w="2126" w:type="dxa"/>
            <w:shd w:val="clear" w:color="auto" w:fill="D9D9D9"/>
          </w:tcPr>
          <w:p w:rsidR="00C73189" w:rsidRPr="001868A8" w:rsidRDefault="00C73189" w:rsidP="001868A8">
            <w:pPr>
              <w:spacing w:beforeLines="0" w:afterLines="0"/>
              <w:jc w:val="center"/>
              <w:rPr>
                <w:rFonts w:ascii="宋体"/>
                <w:sz w:val="18"/>
                <w:szCs w:val="18"/>
              </w:rPr>
            </w:pPr>
            <w:r>
              <w:rPr>
                <w:rFonts w:ascii="宋体" w:hAnsi="宋体" w:hint="eastAsia"/>
                <w:sz w:val="18"/>
                <w:szCs w:val="18"/>
              </w:rPr>
              <w:t>意义</w:t>
            </w:r>
          </w:p>
        </w:tc>
      </w:tr>
      <w:tr w:rsidR="00C73189" w:rsidRPr="001868A8" w:rsidTr="001868A8">
        <w:trPr>
          <w:jc w:val="center"/>
        </w:trPr>
        <w:tc>
          <w:tcPr>
            <w:tcW w:w="1984" w:type="dxa"/>
            <w:vAlign w:val="center"/>
          </w:tcPr>
          <w:p w:rsidR="00C73189" w:rsidRPr="001868A8" w:rsidRDefault="00C73189" w:rsidP="001868A8">
            <w:pPr>
              <w:spacing w:beforeLines="0" w:afterLines="0"/>
              <w:jc w:val="center"/>
              <w:rPr>
                <w:rFonts w:ascii="Arial" w:eastAsia="黑体" w:hAnsi="Arial"/>
                <w:sz w:val="18"/>
                <w:szCs w:val="18"/>
              </w:rPr>
            </w:pPr>
            <w:r>
              <w:rPr>
                <w:rFonts w:ascii="Arial" w:eastAsia="黑体" w:hAnsi="Arial"/>
                <w:sz w:val="18"/>
                <w:szCs w:val="18"/>
              </w:rPr>
              <w:t>0   0   0   0</w:t>
            </w:r>
          </w:p>
        </w:tc>
        <w:tc>
          <w:tcPr>
            <w:tcW w:w="1679" w:type="dxa"/>
            <w:vAlign w:val="center"/>
          </w:tcPr>
          <w:p w:rsidR="00C73189" w:rsidRPr="001868A8" w:rsidRDefault="00C73189" w:rsidP="001868A8">
            <w:pPr>
              <w:spacing w:beforeLines="0" w:afterLines="0"/>
              <w:jc w:val="center"/>
              <w:rPr>
                <w:rFonts w:ascii="Arial" w:eastAsia="黑体" w:hAnsi="Arial"/>
                <w:sz w:val="18"/>
                <w:szCs w:val="18"/>
              </w:rPr>
            </w:pPr>
            <w:r>
              <w:rPr>
                <w:rFonts w:ascii="Arial" w:eastAsia="黑体" w:hAnsi="Arial"/>
                <w:sz w:val="18"/>
                <w:szCs w:val="18"/>
              </w:rPr>
              <w:t>0   0   0</w:t>
            </w:r>
          </w:p>
        </w:tc>
        <w:tc>
          <w:tcPr>
            <w:tcW w:w="2126" w:type="dxa"/>
            <w:vAlign w:val="center"/>
          </w:tcPr>
          <w:p w:rsidR="00C73189" w:rsidRPr="001868A8" w:rsidRDefault="00C73189" w:rsidP="001868A8">
            <w:pPr>
              <w:spacing w:beforeLines="0" w:afterLines="0"/>
              <w:jc w:val="center"/>
              <w:rPr>
                <w:rFonts w:ascii="Arial" w:eastAsia="黑体" w:hAnsi="Arial"/>
                <w:sz w:val="18"/>
                <w:szCs w:val="18"/>
              </w:rPr>
            </w:pPr>
            <w:r>
              <w:rPr>
                <w:rFonts w:ascii="Arial" w:eastAsia="黑体" w:hAnsi="Arial"/>
                <w:sz w:val="18"/>
                <w:szCs w:val="18"/>
              </w:rPr>
              <w:t>0</w:t>
            </w:r>
          </w:p>
        </w:tc>
        <w:tc>
          <w:tcPr>
            <w:tcW w:w="2126" w:type="dxa"/>
          </w:tcPr>
          <w:p w:rsidR="00C73189" w:rsidRPr="001868A8" w:rsidRDefault="00C73189" w:rsidP="001868A8">
            <w:pPr>
              <w:spacing w:beforeLines="0" w:afterLines="0"/>
              <w:jc w:val="center"/>
              <w:rPr>
                <w:rFonts w:ascii="Arial" w:eastAsia="黑体" w:hAnsi="Arial"/>
                <w:sz w:val="18"/>
                <w:szCs w:val="18"/>
              </w:rPr>
            </w:pPr>
            <w:r>
              <w:rPr>
                <w:rFonts w:ascii="Arial" w:eastAsia="黑体" w:hAnsi="Arial" w:hint="eastAsia"/>
                <w:sz w:val="18"/>
                <w:szCs w:val="18"/>
              </w:rPr>
              <w:t>通用呼叫地址</w:t>
            </w:r>
          </w:p>
        </w:tc>
      </w:tr>
      <w:tr w:rsidR="00C73189" w:rsidRPr="001868A8" w:rsidTr="001868A8">
        <w:trPr>
          <w:jc w:val="center"/>
        </w:trPr>
        <w:tc>
          <w:tcPr>
            <w:tcW w:w="1984" w:type="dxa"/>
            <w:vAlign w:val="center"/>
          </w:tcPr>
          <w:p w:rsidR="00C73189" w:rsidRPr="001868A8" w:rsidRDefault="00C73189" w:rsidP="001868A8">
            <w:pPr>
              <w:spacing w:beforeLines="0" w:afterLines="0"/>
              <w:jc w:val="center"/>
              <w:rPr>
                <w:rFonts w:ascii="Arial" w:eastAsia="黑体" w:hAnsi="Arial"/>
                <w:sz w:val="18"/>
                <w:szCs w:val="18"/>
              </w:rPr>
            </w:pPr>
            <w:r>
              <w:rPr>
                <w:rFonts w:ascii="Arial" w:eastAsia="黑体" w:hAnsi="Arial"/>
                <w:sz w:val="18"/>
                <w:szCs w:val="18"/>
              </w:rPr>
              <w:t>0   0   0   0</w:t>
            </w:r>
          </w:p>
        </w:tc>
        <w:tc>
          <w:tcPr>
            <w:tcW w:w="1679" w:type="dxa"/>
            <w:vAlign w:val="center"/>
          </w:tcPr>
          <w:p w:rsidR="00C73189" w:rsidRPr="001868A8" w:rsidRDefault="00C73189" w:rsidP="001868A8">
            <w:pPr>
              <w:spacing w:beforeLines="0" w:afterLines="0"/>
              <w:jc w:val="center"/>
              <w:rPr>
                <w:rFonts w:ascii="Arial" w:eastAsia="黑体" w:hAnsi="Arial"/>
                <w:sz w:val="18"/>
                <w:szCs w:val="18"/>
              </w:rPr>
            </w:pPr>
            <w:r>
              <w:rPr>
                <w:rFonts w:ascii="Arial" w:eastAsia="黑体" w:hAnsi="Arial"/>
                <w:sz w:val="18"/>
                <w:szCs w:val="18"/>
              </w:rPr>
              <w:t>0   0   0</w:t>
            </w:r>
          </w:p>
        </w:tc>
        <w:tc>
          <w:tcPr>
            <w:tcW w:w="2126" w:type="dxa"/>
            <w:vAlign w:val="center"/>
          </w:tcPr>
          <w:p w:rsidR="00C73189" w:rsidRPr="001868A8" w:rsidRDefault="00C73189" w:rsidP="001868A8">
            <w:pPr>
              <w:spacing w:beforeLines="0" w:afterLines="0"/>
              <w:jc w:val="center"/>
              <w:rPr>
                <w:rFonts w:ascii="Arial" w:eastAsia="黑体" w:hAnsi="Arial"/>
                <w:sz w:val="18"/>
                <w:szCs w:val="18"/>
              </w:rPr>
            </w:pPr>
            <w:r>
              <w:rPr>
                <w:rFonts w:ascii="Arial" w:eastAsia="黑体" w:hAnsi="Arial"/>
                <w:sz w:val="18"/>
                <w:szCs w:val="18"/>
              </w:rPr>
              <w:t>1</w:t>
            </w:r>
          </w:p>
        </w:tc>
        <w:tc>
          <w:tcPr>
            <w:tcW w:w="2126" w:type="dxa"/>
          </w:tcPr>
          <w:p w:rsidR="00C73189" w:rsidRPr="001868A8" w:rsidRDefault="00C73189" w:rsidP="001868A8">
            <w:pPr>
              <w:spacing w:beforeLines="0" w:afterLines="0"/>
              <w:jc w:val="center"/>
              <w:rPr>
                <w:rFonts w:ascii="Arial" w:eastAsia="黑体" w:hAnsi="Arial"/>
                <w:sz w:val="18"/>
                <w:szCs w:val="18"/>
              </w:rPr>
            </w:pPr>
            <w:r>
              <w:rPr>
                <w:rFonts w:ascii="Arial" w:eastAsia="黑体" w:hAnsi="Arial" w:hint="eastAsia"/>
                <w:sz w:val="18"/>
                <w:szCs w:val="18"/>
              </w:rPr>
              <w:t>起始地址</w:t>
            </w:r>
          </w:p>
        </w:tc>
      </w:tr>
      <w:tr w:rsidR="00C73189" w:rsidRPr="001868A8" w:rsidTr="001868A8">
        <w:trPr>
          <w:jc w:val="center"/>
        </w:trPr>
        <w:tc>
          <w:tcPr>
            <w:tcW w:w="1984" w:type="dxa"/>
            <w:vAlign w:val="center"/>
          </w:tcPr>
          <w:p w:rsidR="00C73189" w:rsidRPr="001868A8" w:rsidRDefault="00C73189" w:rsidP="001868A8">
            <w:pPr>
              <w:spacing w:beforeLines="0" w:afterLines="0"/>
              <w:jc w:val="center"/>
              <w:rPr>
                <w:rFonts w:ascii="Arial" w:eastAsia="黑体" w:hAnsi="Arial"/>
                <w:sz w:val="18"/>
                <w:szCs w:val="18"/>
              </w:rPr>
            </w:pPr>
            <w:r>
              <w:rPr>
                <w:rFonts w:ascii="Arial" w:eastAsia="黑体" w:hAnsi="Arial"/>
                <w:sz w:val="18"/>
                <w:szCs w:val="18"/>
              </w:rPr>
              <w:t>0   0   0   0</w:t>
            </w:r>
          </w:p>
        </w:tc>
        <w:tc>
          <w:tcPr>
            <w:tcW w:w="1679" w:type="dxa"/>
            <w:vAlign w:val="center"/>
          </w:tcPr>
          <w:p w:rsidR="00C73189" w:rsidRPr="001868A8" w:rsidRDefault="00C73189" w:rsidP="001868A8">
            <w:pPr>
              <w:spacing w:beforeLines="0" w:afterLines="0"/>
              <w:jc w:val="center"/>
              <w:rPr>
                <w:rFonts w:ascii="Arial" w:eastAsia="黑体" w:hAnsi="Arial"/>
                <w:sz w:val="18"/>
                <w:szCs w:val="18"/>
              </w:rPr>
            </w:pPr>
            <w:r>
              <w:rPr>
                <w:rFonts w:ascii="Arial" w:eastAsia="黑体" w:hAnsi="Arial"/>
                <w:sz w:val="18"/>
                <w:szCs w:val="18"/>
              </w:rPr>
              <w:t>0   0   1</w:t>
            </w:r>
          </w:p>
        </w:tc>
        <w:tc>
          <w:tcPr>
            <w:tcW w:w="2126" w:type="dxa"/>
            <w:vAlign w:val="center"/>
          </w:tcPr>
          <w:p w:rsidR="00C73189" w:rsidRPr="001868A8" w:rsidRDefault="00C73189" w:rsidP="001868A8">
            <w:pPr>
              <w:spacing w:beforeLines="0" w:afterLines="0"/>
              <w:jc w:val="center"/>
              <w:rPr>
                <w:rFonts w:ascii="Arial" w:eastAsia="黑体" w:hAnsi="Arial"/>
                <w:sz w:val="18"/>
                <w:szCs w:val="18"/>
              </w:rPr>
            </w:pPr>
            <w:r>
              <w:rPr>
                <w:rFonts w:ascii="Arial" w:eastAsia="黑体" w:hAnsi="Arial"/>
                <w:sz w:val="18"/>
                <w:szCs w:val="18"/>
              </w:rPr>
              <w:t>X</w:t>
            </w:r>
          </w:p>
        </w:tc>
        <w:tc>
          <w:tcPr>
            <w:tcW w:w="2126" w:type="dxa"/>
          </w:tcPr>
          <w:p w:rsidR="00C73189" w:rsidRPr="001868A8" w:rsidRDefault="00C73189" w:rsidP="001868A8">
            <w:pPr>
              <w:spacing w:beforeLines="0" w:afterLines="0"/>
              <w:jc w:val="center"/>
              <w:rPr>
                <w:rFonts w:ascii="Arial" w:eastAsia="黑体" w:hAnsi="Arial"/>
                <w:sz w:val="18"/>
                <w:szCs w:val="18"/>
              </w:rPr>
            </w:pPr>
            <w:r>
              <w:rPr>
                <w:rFonts w:ascii="Arial" w:eastAsia="黑体" w:hAnsi="Arial"/>
                <w:sz w:val="18"/>
                <w:szCs w:val="18"/>
              </w:rPr>
              <w:t>CBUS</w:t>
            </w:r>
            <w:r>
              <w:rPr>
                <w:rFonts w:ascii="Arial" w:eastAsia="黑体" w:hAnsi="Arial" w:hint="eastAsia"/>
                <w:sz w:val="18"/>
                <w:szCs w:val="18"/>
              </w:rPr>
              <w:t>地址</w:t>
            </w:r>
          </w:p>
        </w:tc>
      </w:tr>
      <w:tr w:rsidR="00C73189" w:rsidRPr="001868A8" w:rsidTr="001868A8">
        <w:trPr>
          <w:jc w:val="center"/>
        </w:trPr>
        <w:tc>
          <w:tcPr>
            <w:tcW w:w="1984" w:type="dxa"/>
            <w:vAlign w:val="center"/>
          </w:tcPr>
          <w:p w:rsidR="00C73189" w:rsidRPr="001868A8" w:rsidRDefault="00C73189" w:rsidP="001868A8">
            <w:pPr>
              <w:spacing w:beforeLines="0" w:afterLines="0"/>
              <w:jc w:val="center"/>
              <w:rPr>
                <w:rFonts w:ascii="Arial" w:eastAsia="黑体" w:hAnsi="Arial"/>
                <w:sz w:val="18"/>
                <w:szCs w:val="18"/>
              </w:rPr>
            </w:pPr>
            <w:r>
              <w:rPr>
                <w:rFonts w:ascii="Arial" w:eastAsia="黑体" w:hAnsi="Arial"/>
                <w:sz w:val="18"/>
                <w:szCs w:val="18"/>
              </w:rPr>
              <w:t>0   0   0   0</w:t>
            </w:r>
          </w:p>
        </w:tc>
        <w:tc>
          <w:tcPr>
            <w:tcW w:w="1679" w:type="dxa"/>
            <w:vAlign w:val="center"/>
          </w:tcPr>
          <w:p w:rsidR="00C73189" w:rsidRPr="001868A8" w:rsidRDefault="00C73189" w:rsidP="001868A8">
            <w:pPr>
              <w:spacing w:beforeLines="0" w:afterLines="0"/>
              <w:jc w:val="center"/>
              <w:rPr>
                <w:rFonts w:ascii="Arial" w:eastAsia="黑体" w:hAnsi="Arial"/>
                <w:sz w:val="18"/>
                <w:szCs w:val="18"/>
              </w:rPr>
            </w:pPr>
            <w:r>
              <w:rPr>
                <w:rFonts w:ascii="Arial" w:eastAsia="黑体" w:hAnsi="Arial"/>
                <w:sz w:val="18"/>
                <w:szCs w:val="18"/>
              </w:rPr>
              <w:t>0   1   0</w:t>
            </w:r>
          </w:p>
        </w:tc>
        <w:tc>
          <w:tcPr>
            <w:tcW w:w="2126" w:type="dxa"/>
            <w:vAlign w:val="center"/>
          </w:tcPr>
          <w:p w:rsidR="00C73189" w:rsidRPr="001868A8" w:rsidRDefault="00C73189" w:rsidP="001868A8">
            <w:pPr>
              <w:spacing w:beforeLines="0" w:afterLines="0"/>
              <w:jc w:val="center"/>
              <w:rPr>
                <w:rFonts w:ascii="Arial" w:eastAsia="黑体" w:hAnsi="Arial"/>
                <w:sz w:val="18"/>
                <w:szCs w:val="18"/>
              </w:rPr>
            </w:pPr>
            <w:r>
              <w:rPr>
                <w:rFonts w:ascii="Arial" w:eastAsia="黑体" w:hAnsi="Arial"/>
                <w:sz w:val="18"/>
                <w:szCs w:val="18"/>
              </w:rPr>
              <w:t>X</w:t>
            </w:r>
          </w:p>
        </w:tc>
        <w:tc>
          <w:tcPr>
            <w:tcW w:w="2126" w:type="dxa"/>
          </w:tcPr>
          <w:p w:rsidR="00C73189" w:rsidRPr="001868A8" w:rsidRDefault="00C73189" w:rsidP="001868A8">
            <w:pPr>
              <w:spacing w:beforeLines="0" w:afterLines="0"/>
              <w:jc w:val="center"/>
              <w:rPr>
                <w:rFonts w:ascii="Arial" w:eastAsia="黑体" w:hAnsi="Arial"/>
                <w:sz w:val="18"/>
                <w:szCs w:val="18"/>
              </w:rPr>
            </w:pPr>
            <w:r>
              <w:rPr>
                <w:rFonts w:ascii="Arial" w:eastAsia="黑体" w:hAnsi="Arial" w:hint="eastAsia"/>
                <w:sz w:val="18"/>
                <w:szCs w:val="18"/>
              </w:rPr>
              <w:t>为不同总线保留地址</w:t>
            </w:r>
          </w:p>
        </w:tc>
      </w:tr>
      <w:tr w:rsidR="00C73189" w:rsidRPr="001868A8" w:rsidTr="001868A8">
        <w:trPr>
          <w:jc w:val="center"/>
        </w:trPr>
        <w:tc>
          <w:tcPr>
            <w:tcW w:w="1984" w:type="dxa"/>
            <w:vAlign w:val="center"/>
          </w:tcPr>
          <w:p w:rsidR="00C73189" w:rsidRPr="001868A8" w:rsidRDefault="00C73189" w:rsidP="001868A8">
            <w:pPr>
              <w:spacing w:beforeLines="0" w:afterLines="0"/>
              <w:jc w:val="center"/>
              <w:rPr>
                <w:rFonts w:ascii="Arial" w:eastAsia="黑体" w:hAnsi="Arial"/>
                <w:sz w:val="18"/>
                <w:szCs w:val="18"/>
              </w:rPr>
            </w:pPr>
            <w:r>
              <w:rPr>
                <w:rFonts w:ascii="Arial" w:eastAsia="黑体" w:hAnsi="Arial"/>
                <w:sz w:val="18"/>
                <w:szCs w:val="18"/>
              </w:rPr>
              <w:t>0   0   0   0</w:t>
            </w:r>
          </w:p>
        </w:tc>
        <w:tc>
          <w:tcPr>
            <w:tcW w:w="1679" w:type="dxa"/>
            <w:vAlign w:val="center"/>
          </w:tcPr>
          <w:p w:rsidR="00C73189" w:rsidRPr="001868A8" w:rsidRDefault="00C73189" w:rsidP="001868A8">
            <w:pPr>
              <w:spacing w:beforeLines="0" w:afterLines="0"/>
              <w:jc w:val="center"/>
              <w:rPr>
                <w:rFonts w:ascii="Arial" w:eastAsia="黑体" w:hAnsi="Arial"/>
                <w:sz w:val="18"/>
                <w:szCs w:val="18"/>
              </w:rPr>
            </w:pPr>
            <w:r>
              <w:rPr>
                <w:rFonts w:ascii="Arial" w:eastAsia="黑体" w:hAnsi="Arial"/>
                <w:sz w:val="18"/>
                <w:szCs w:val="18"/>
              </w:rPr>
              <w:t>0   1   1</w:t>
            </w:r>
          </w:p>
        </w:tc>
        <w:tc>
          <w:tcPr>
            <w:tcW w:w="2126" w:type="dxa"/>
            <w:vAlign w:val="center"/>
          </w:tcPr>
          <w:p w:rsidR="00C73189" w:rsidRPr="001868A8" w:rsidRDefault="00C73189" w:rsidP="001868A8">
            <w:pPr>
              <w:spacing w:beforeLines="0" w:afterLines="0"/>
              <w:jc w:val="center"/>
              <w:rPr>
                <w:rFonts w:ascii="Arial" w:eastAsia="黑体" w:hAnsi="Arial"/>
                <w:sz w:val="18"/>
                <w:szCs w:val="18"/>
              </w:rPr>
            </w:pPr>
            <w:r>
              <w:rPr>
                <w:rFonts w:ascii="Arial" w:eastAsia="黑体" w:hAnsi="Arial"/>
                <w:sz w:val="18"/>
                <w:szCs w:val="18"/>
              </w:rPr>
              <w:t>X</w:t>
            </w:r>
          </w:p>
        </w:tc>
        <w:tc>
          <w:tcPr>
            <w:tcW w:w="2126" w:type="dxa"/>
            <w:vMerge w:val="restart"/>
          </w:tcPr>
          <w:p w:rsidR="00C73189" w:rsidRDefault="00C73189" w:rsidP="001868A8">
            <w:pPr>
              <w:spacing w:beforeLines="0" w:afterLines="0"/>
              <w:jc w:val="center"/>
              <w:rPr>
                <w:rFonts w:ascii="Arial" w:eastAsia="黑体" w:hAnsi="Arial"/>
                <w:sz w:val="18"/>
                <w:szCs w:val="18"/>
              </w:rPr>
            </w:pPr>
          </w:p>
          <w:p w:rsidR="00C73189" w:rsidRPr="001868A8" w:rsidRDefault="00C73189" w:rsidP="001868A8">
            <w:pPr>
              <w:spacing w:beforeLines="0" w:afterLines="0"/>
              <w:jc w:val="center"/>
              <w:rPr>
                <w:rFonts w:ascii="Arial" w:eastAsia="黑体" w:hAnsi="Arial"/>
                <w:sz w:val="18"/>
                <w:szCs w:val="18"/>
              </w:rPr>
            </w:pPr>
            <w:r>
              <w:rPr>
                <w:rFonts w:ascii="Arial" w:eastAsia="黑体" w:hAnsi="Arial" w:hint="eastAsia"/>
                <w:sz w:val="18"/>
                <w:szCs w:val="18"/>
              </w:rPr>
              <w:t>保留</w:t>
            </w:r>
          </w:p>
        </w:tc>
      </w:tr>
      <w:tr w:rsidR="00C73189" w:rsidRPr="001868A8" w:rsidTr="001868A8">
        <w:trPr>
          <w:jc w:val="center"/>
        </w:trPr>
        <w:tc>
          <w:tcPr>
            <w:tcW w:w="1984" w:type="dxa"/>
            <w:vAlign w:val="center"/>
          </w:tcPr>
          <w:p w:rsidR="00C73189" w:rsidRPr="001868A8" w:rsidRDefault="00C73189" w:rsidP="001868A8">
            <w:pPr>
              <w:spacing w:beforeLines="0" w:afterLines="0"/>
              <w:jc w:val="center"/>
              <w:rPr>
                <w:rFonts w:ascii="Arial" w:eastAsia="黑体" w:hAnsi="Arial"/>
                <w:sz w:val="18"/>
                <w:szCs w:val="18"/>
              </w:rPr>
            </w:pPr>
            <w:r>
              <w:rPr>
                <w:rFonts w:ascii="Arial" w:eastAsia="黑体" w:hAnsi="Arial"/>
                <w:sz w:val="18"/>
                <w:szCs w:val="18"/>
              </w:rPr>
              <w:t>0   0   0   0</w:t>
            </w:r>
          </w:p>
        </w:tc>
        <w:tc>
          <w:tcPr>
            <w:tcW w:w="1679" w:type="dxa"/>
            <w:vAlign w:val="center"/>
          </w:tcPr>
          <w:p w:rsidR="00C73189" w:rsidRPr="001868A8" w:rsidRDefault="00C73189" w:rsidP="001868A8">
            <w:pPr>
              <w:spacing w:beforeLines="0" w:afterLines="0"/>
              <w:jc w:val="center"/>
              <w:rPr>
                <w:rFonts w:ascii="Arial" w:eastAsia="黑体" w:hAnsi="Arial"/>
                <w:sz w:val="18"/>
                <w:szCs w:val="18"/>
              </w:rPr>
            </w:pPr>
            <w:r>
              <w:rPr>
                <w:rFonts w:ascii="Arial" w:eastAsia="黑体" w:hAnsi="Arial"/>
                <w:sz w:val="18"/>
                <w:szCs w:val="18"/>
              </w:rPr>
              <w:t>1   X   X</w:t>
            </w:r>
          </w:p>
        </w:tc>
        <w:tc>
          <w:tcPr>
            <w:tcW w:w="2126" w:type="dxa"/>
            <w:vAlign w:val="center"/>
          </w:tcPr>
          <w:p w:rsidR="00C73189" w:rsidRDefault="00C73189" w:rsidP="001868A8">
            <w:pPr>
              <w:spacing w:beforeLines="0" w:afterLines="0"/>
              <w:jc w:val="center"/>
              <w:rPr>
                <w:rFonts w:ascii="Arial" w:eastAsia="黑体" w:hAnsi="Arial"/>
                <w:sz w:val="18"/>
                <w:szCs w:val="18"/>
              </w:rPr>
            </w:pPr>
            <w:r>
              <w:rPr>
                <w:rFonts w:ascii="Arial" w:eastAsia="黑体" w:hAnsi="Arial"/>
                <w:sz w:val="18"/>
                <w:szCs w:val="18"/>
              </w:rPr>
              <w:t>X</w:t>
            </w:r>
          </w:p>
        </w:tc>
        <w:tc>
          <w:tcPr>
            <w:tcW w:w="2126" w:type="dxa"/>
            <w:vMerge/>
          </w:tcPr>
          <w:p w:rsidR="00C73189" w:rsidRPr="001868A8" w:rsidRDefault="00C73189" w:rsidP="001868A8">
            <w:pPr>
              <w:spacing w:beforeLines="0" w:afterLines="0"/>
              <w:jc w:val="center"/>
              <w:rPr>
                <w:rFonts w:ascii="Arial" w:eastAsia="黑体" w:hAnsi="Arial"/>
                <w:sz w:val="18"/>
                <w:szCs w:val="18"/>
              </w:rPr>
            </w:pPr>
          </w:p>
        </w:tc>
      </w:tr>
      <w:tr w:rsidR="00C73189" w:rsidRPr="001868A8" w:rsidTr="001868A8">
        <w:trPr>
          <w:jc w:val="center"/>
        </w:trPr>
        <w:tc>
          <w:tcPr>
            <w:tcW w:w="1984" w:type="dxa"/>
            <w:vAlign w:val="center"/>
          </w:tcPr>
          <w:p w:rsidR="00C73189" w:rsidRPr="001868A8" w:rsidRDefault="00C73189" w:rsidP="001868A8">
            <w:pPr>
              <w:spacing w:beforeLines="0" w:afterLines="0"/>
              <w:jc w:val="center"/>
              <w:rPr>
                <w:rFonts w:ascii="Arial" w:eastAsia="黑体" w:hAnsi="Arial"/>
                <w:sz w:val="18"/>
                <w:szCs w:val="18"/>
              </w:rPr>
            </w:pPr>
            <w:r>
              <w:rPr>
                <w:rFonts w:ascii="Arial" w:eastAsia="黑体" w:hAnsi="Arial"/>
                <w:sz w:val="18"/>
                <w:szCs w:val="18"/>
              </w:rPr>
              <w:t>1   1   1   1</w:t>
            </w:r>
          </w:p>
        </w:tc>
        <w:tc>
          <w:tcPr>
            <w:tcW w:w="1679" w:type="dxa"/>
            <w:vAlign w:val="center"/>
          </w:tcPr>
          <w:p w:rsidR="00C73189" w:rsidRPr="001868A8" w:rsidRDefault="00C73189" w:rsidP="001868A8">
            <w:pPr>
              <w:spacing w:beforeLines="0" w:afterLines="0"/>
              <w:jc w:val="center"/>
              <w:rPr>
                <w:rFonts w:ascii="Arial" w:eastAsia="黑体" w:hAnsi="Arial"/>
                <w:sz w:val="18"/>
                <w:szCs w:val="18"/>
              </w:rPr>
            </w:pPr>
            <w:r>
              <w:rPr>
                <w:rFonts w:ascii="Arial" w:eastAsia="黑体" w:hAnsi="Arial"/>
                <w:sz w:val="18"/>
                <w:szCs w:val="18"/>
              </w:rPr>
              <w:t xml:space="preserve">1   X   X </w:t>
            </w:r>
          </w:p>
        </w:tc>
        <w:tc>
          <w:tcPr>
            <w:tcW w:w="2126" w:type="dxa"/>
            <w:vAlign w:val="center"/>
          </w:tcPr>
          <w:p w:rsidR="00C73189" w:rsidRDefault="00C73189" w:rsidP="001868A8">
            <w:pPr>
              <w:spacing w:beforeLines="0" w:afterLines="0"/>
              <w:jc w:val="center"/>
              <w:rPr>
                <w:rFonts w:ascii="Arial" w:eastAsia="黑体" w:hAnsi="Arial"/>
                <w:sz w:val="18"/>
                <w:szCs w:val="18"/>
              </w:rPr>
            </w:pPr>
            <w:r>
              <w:rPr>
                <w:rFonts w:ascii="Arial" w:eastAsia="黑体" w:hAnsi="Arial"/>
                <w:sz w:val="18"/>
                <w:szCs w:val="18"/>
              </w:rPr>
              <w:t>X</w:t>
            </w:r>
          </w:p>
        </w:tc>
        <w:tc>
          <w:tcPr>
            <w:tcW w:w="2126" w:type="dxa"/>
            <w:vMerge/>
          </w:tcPr>
          <w:p w:rsidR="00C73189" w:rsidRPr="001868A8" w:rsidRDefault="00C73189" w:rsidP="001868A8">
            <w:pPr>
              <w:spacing w:beforeLines="0" w:afterLines="0"/>
              <w:jc w:val="center"/>
              <w:rPr>
                <w:rFonts w:ascii="Arial" w:eastAsia="黑体" w:hAnsi="Arial"/>
                <w:sz w:val="18"/>
                <w:szCs w:val="18"/>
              </w:rPr>
            </w:pPr>
          </w:p>
        </w:tc>
      </w:tr>
      <w:tr w:rsidR="00C73189" w:rsidRPr="001868A8" w:rsidTr="001868A8">
        <w:trPr>
          <w:jc w:val="center"/>
        </w:trPr>
        <w:tc>
          <w:tcPr>
            <w:tcW w:w="1984" w:type="dxa"/>
            <w:vAlign w:val="center"/>
          </w:tcPr>
          <w:p w:rsidR="00C73189" w:rsidRPr="001868A8" w:rsidRDefault="00C73189" w:rsidP="001868A8">
            <w:pPr>
              <w:spacing w:beforeLines="0" w:afterLines="0"/>
              <w:jc w:val="center"/>
              <w:rPr>
                <w:rFonts w:ascii="Arial" w:eastAsia="黑体" w:hAnsi="Arial"/>
                <w:sz w:val="18"/>
                <w:szCs w:val="18"/>
              </w:rPr>
            </w:pPr>
            <w:r>
              <w:rPr>
                <w:rFonts w:ascii="Arial" w:eastAsia="黑体" w:hAnsi="Arial"/>
                <w:sz w:val="18"/>
                <w:szCs w:val="18"/>
              </w:rPr>
              <w:t>1   1   1   1</w:t>
            </w:r>
          </w:p>
        </w:tc>
        <w:tc>
          <w:tcPr>
            <w:tcW w:w="1679" w:type="dxa"/>
            <w:vAlign w:val="center"/>
          </w:tcPr>
          <w:p w:rsidR="00C73189" w:rsidRPr="001868A8" w:rsidRDefault="00C73189" w:rsidP="001868A8">
            <w:pPr>
              <w:spacing w:beforeLines="0" w:afterLines="0"/>
              <w:jc w:val="center"/>
              <w:rPr>
                <w:rFonts w:ascii="Arial" w:eastAsia="黑体" w:hAnsi="Arial"/>
                <w:sz w:val="18"/>
                <w:szCs w:val="18"/>
              </w:rPr>
            </w:pPr>
            <w:r>
              <w:rPr>
                <w:rFonts w:ascii="Arial" w:eastAsia="黑体" w:hAnsi="Arial"/>
                <w:sz w:val="18"/>
                <w:szCs w:val="18"/>
              </w:rPr>
              <w:t>0   X   X</w:t>
            </w:r>
          </w:p>
        </w:tc>
        <w:tc>
          <w:tcPr>
            <w:tcW w:w="2126" w:type="dxa"/>
            <w:vAlign w:val="center"/>
          </w:tcPr>
          <w:p w:rsidR="00C73189" w:rsidRDefault="00C73189" w:rsidP="001868A8">
            <w:pPr>
              <w:spacing w:beforeLines="0" w:afterLines="0"/>
              <w:jc w:val="center"/>
              <w:rPr>
                <w:rFonts w:ascii="Arial" w:eastAsia="黑体" w:hAnsi="Arial"/>
                <w:sz w:val="18"/>
                <w:szCs w:val="18"/>
              </w:rPr>
            </w:pPr>
            <w:r>
              <w:rPr>
                <w:rFonts w:ascii="Arial" w:eastAsia="黑体" w:hAnsi="Arial"/>
                <w:sz w:val="18"/>
                <w:szCs w:val="18"/>
              </w:rPr>
              <w:t>X</w:t>
            </w:r>
          </w:p>
        </w:tc>
        <w:tc>
          <w:tcPr>
            <w:tcW w:w="2126" w:type="dxa"/>
          </w:tcPr>
          <w:p w:rsidR="00C73189" w:rsidRPr="001868A8" w:rsidRDefault="00C73189" w:rsidP="001868A8">
            <w:pPr>
              <w:spacing w:beforeLines="0" w:afterLines="0"/>
              <w:jc w:val="center"/>
              <w:rPr>
                <w:rFonts w:ascii="Arial" w:eastAsia="黑体" w:hAnsi="Arial"/>
                <w:sz w:val="18"/>
                <w:szCs w:val="18"/>
              </w:rPr>
            </w:pPr>
            <w:r>
              <w:rPr>
                <w:rFonts w:ascii="Arial" w:eastAsia="黑体" w:hAnsi="Arial" w:hint="eastAsia"/>
                <w:sz w:val="18"/>
                <w:szCs w:val="18"/>
              </w:rPr>
              <w:t>十位从机地址</w:t>
            </w:r>
          </w:p>
        </w:tc>
      </w:tr>
    </w:tbl>
    <w:p w:rsidR="00C73189" w:rsidRPr="00326992" w:rsidRDefault="00C73189" w:rsidP="00952020">
      <w:pPr>
        <w:pStyle w:val="23"/>
        <w:spacing w:before="62" w:after="62"/>
        <w:ind w:firstLineChars="200"/>
      </w:pPr>
      <w:r w:rsidRPr="00326992">
        <w:rPr>
          <w:rFonts w:hint="eastAsia"/>
        </w:rPr>
        <w:t>起始信号后的第一字节的</w:t>
      </w:r>
      <w:r w:rsidRPr="00326992">
        <w:t>8</w:t>
      </w:r>
      <w:r w:rsidRPr="00326992">
        <w:rPr>
          <w:rFonts w:hint="eastAsia"/>
        </w:rPr>
        <w:t>位为“</w:t>
      </w:r>
      <w:r w:rsidRPr="00326992">
        <w:t>0000 0000</w:t>
      </w:r>
      <w:r w:rsidRPr="00326992">
        <w:rPr>
          <w:rFonts w:hint="eastAsia"/>
        </w:rPr>
        <w:t>”时，称为通用呼叫地址。通用呼叫地址的用意在第二字节中加以说明。格式为：</w:t>
      </w:r>
    </w:p>
    <w:tbl>
      <w:tblPr>
        <w:tblW w:w="82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3"/>
        <w:gridCol w:w="407"/>
        <w:gridCol w:w="460"/>
        <w:gridCol w:w="462"/>
        <w:gridCol w:w="462"/>
        <w:gridCol w:w="462"/>
        <w:gridCol w:w="461"/>
        <w:gridCol w:w="461"/>
        <w:gridCol w:w="465"/>
        <w:gridCol w:w="465"/>
        <w:gridCol w:w="465"/>
        <w:gridCol w:w="465"/>
        <w:gridCol w:w="465"/>
        <w:gridCol w:w="465"/>
        <w:gridCol w:w="465"/>
        <w:gridCol w:w="465"/>
        <w:gridCol w:w="445"/>
        <w:gridCol w:w="465"/>
      </w:tblGrid>
      <w:tr w:rsidR="00C73189" w:rsidRPr="001868A8" w:rsidTr="00EB4E5F">
        <w:trPr>
          <w:jc w:val="center"/>
        </w:trPr>
        <w:tc>
          <w:tcPr>
            <w:tcW w:w="3618" w:type="dxa"/>
            <w:gridSpan w:val="8"/>
            <w:vAlign w:val="center"/>
          </w:tcPr>
          <w:p w:rsidR="00C73189" w:rsidRDefault="00C73189" w:rsidP="00AD72F5">
            <w:pPr>
              <w:spacing w:beforeLines="0" w:afterLines="0"/>
              <w:jc w:val="center"/>
              <w:rPr>
                <w:rFonts w:ascii="Arial" w:eastAsia="黑体" w:hAnsi="Arial"/>
                <w:sz w:val="18"/>
                <w:szCs w:val="18"/>
              </w:rPr>
            </w:pPr>
            <w:r>
              <w:rPr>
                <w:rFonts w:ascii="Arial" w:eastAsia="黑体" w:hAnsi="Arial" w:hint="eastAsia"/>
                <w:sz w:val="18"/>
                <w:szCs w:val="18"/>
              </w:rPr>
              <w:t>第一个字节（通用呼叫地址）</w:t>
            </w:r>
          </w:p>
        </w:tc>
        <w:tc>
          <w:tcPr>
            <w:tcW w:w="465" w:type="dxa"/>
          </w:tcPr>
          <w:p w:rsidR="00C73189" w:rsidRDefault="00C73189" w:rsidP="00AD72F5">
            <w:pPr>
              <w:spacing w:beforeLines="0" w:afterLines="0"/>
              <w:jc w:val="center"/>
              <w:rPr>
                <w:rFonts w:ascii="Arial" w:eastAsia="黑体" w:hAnsi="Arial"/>
                <w:sz w:val="18"/>
                <w:szCs w:val="18"/>
              </w:rPr>
            </w:pPr>
          </w:p>
        </w:tc>
        <w:tc>
          <w:tcPr>
            <w:tcW w:w="3700" w:type="dxa"/>
            <w:gridSpan w:val="8"/>
          </w:tcPr>
          <w:p w:rsidR="00C73189" w:rsidRPr="005D49F8" w:rsidRDefault="00C73189" w:rsidP="00AD72F5">
            <w:pPr>
              <w:spacing w:beforeLines="0" w:afterLines="0"/>
              <w:jc w:val="center"/>
              <w:rPr>
                <w:rFonts w:ascii="Arial" w:eastAsia="黑体" w:hAnsi="Arial"/>
                <w:sz w:val="18"/>
                <w:szCs w:val="18"/>
              </w:rPr>
            </w:pPr>
            <w:r>
              <w:rPr>
                <w:rFonts w:ascii="Arial" w:eastAsia="黑体" w:hAnsi="Arial"/>
                <w:sz w:val="18"/>
                <w:szCs w:val="18"/>
              </w:rPr>
              <w:t xml:space="preserve">              </w:t>
            </w:r>
            <w:r>
              <w:rPr>
                <w:rFonts w:ascii="Arial" w:eastAsia="黑体" w:hAnsi="Arial" w:hint="eastAsia"/>
                <w:sz w:val="18"/>
                <w:szCs w:val="18"/>
              </w:rPr>
              <w:t>第二个字节</w:t>
            </w:r>
            <w:r>
              <w:rPr>
                <w:rFonts w:ascii="Arial" w:eastAsia="黑体" w:hAnsi="Arial"/>
                <w:sz w:val="18"/>
                <w:szCs w:val="18"/>
              </w:rPr>
              <w:t xml:space="preserve">          LSB</w:t>
            </w:r>
          </w:p>
        </w:tc>
        <w:tc>
          <w:tcPr>
            <w:tcW w:w="465" w:type="dxa"/>
          </w:tcPr>
          <w:p w:rsidR="00C73189" w:rsidRPr="001868A8" w:rsidRDefault="00C73189" w:rsidP="00AD72F5">
            <w:pPr>
              <w:spacing w:beforeLines="0" w:afterLines="0"/>
              <w:jc w:val="center"/>
              <w:rPr>
                <w:rFonts w:ascii="Arial" w:eastAsia="黑体" w:hAnsi="Arial"/>
                <w:sz w:val="18"/>
                <w:szCs w:val="18"/>
              </w:rPr>
            </w:pPr>
          </w:p>
        </w:tc>
      </w:tr>
      <w:tr w:rsidR="00C73189" w:rsidRPr="001868A8" w:rsidTr="00EB4E5F">
        <w:trPr>
          <w:jc w:val="center"/>
        </w:trPr>
        <w:tc>
          <w:tcPr>
            <w:tcW w:w="443" w:type="dxa"/>
            <w:shd w:val="clear" w:color="auto" w:fill="D9D9D9"/>
            <w:vAlign w:val="center"/>
          </w:tcPr>
          <w:p w:rsidR="00C73189" w:rsidRPr="001868A8" w:rsidRDefault="00C73189" w:rsidP="00AD72F5">
            <w:pPr>
              <w:spacing w:beforeLines="0" w:afterLines="0"/>
              <w:jc w:val="center"/>
              <w:rPr>
                <w:rFonts w:ascii="Arial" w:eastAsia="黑体" w:hAnsi="Arial"/>
                <w:sz w:val="18"/>
                <w:szCs w:val="18"/>
              </w:rPr>
            </w:pPr>
            <w:r>
              <w:rPr>
                <w:rFonts w:ascii="Arial" w:eastAsia="黑体" w:hAnsi="Arial"/>
                <w:sz w:val="18"/>
                <w:szCs w:val="18"/>
              </w:rPr>
              <w:t>0</w:t>
            </w:r>
          </w:p>
        </w:tc>
        <w:tc>
          <w:tcPr>
            <w:tcW w:w="407" w:type="dxa"/>
            <w:shd w:val="clear" w:color="auto" w:fill="D9D9D9"/>
            <w:vAlign w:val="center"/>
          </w:tcPr>
          <w:p w:rsidR="00C73189" w:rsidRPr="001868A8" w:rsidRDefault="00C73189" w:rsidP="00AD72F5">
            <w:pPr>
              <w:spacing w:beforeLines="0" w:afterLines="0"/>
              <w:jc w:val="center"/>
              <w:rPr>
                <w:rFonts w:ascii="Arial" w:eastAsia="黑体" w:hAnsi="Arial"/>
                <w:sz w:val="18"/>
                <w:szCs w:val="18"/>
              </w:rPr>
            </w:pPr>
            <w:r>
              <w:rPr>
                <w:rFonts w:ascii="Arial" w:eastAsia="黑体" w:hAnsi="Arial"/>
                <w:sz w:val="18"/>
                <w:szCs w:val="18"/>
              </w:rPr>
              <w:t>0</w:t>
            </w:r>
          </w:p>
        </w:tc>
        <w:tc>
          <w:tcPr>
            <w:tcW w:w="460" w:type="dxa"/>
            <w:shd w:val="clear" w:color="auto" w:fill="D9D9D9"/>
          </w:tcPr>
          <w:p w:rsidR="00C73189" w:rsidRDefault="00C73189" w:rsidP="00AD72F5">
            <w:pPr>
              <w:spacing w:beforeLines="0" w:afterLines="0"/>
              <w:jc w:val="center"/>
              <w:rPr>
                <w:rFonts w:ascii="Arial" w:eastAsia="黑体" w:hAnsi="Arial"/>
                <w:sz w:val="18"/>
                <w:szCs w:val="18"/>
              </w:rPr>
            </w:pPr>
            <w:r>
              <w:rPr>
                <w:rFonts w:ascii="Arial" w:eastAsia="黑体" w:hAnsi="Arial"/>
                <w:sz w:val="18"/>
                <w:szCs w:val="18"/>
              </w:rPr>
              <w:t>0</w:t>
            </w:r>
          </w:p>
        </w:tc>
        <w:tc>
          <w:tcPr>
            <w:tcW w:w="462" w:type="dxa"/>
            <w:shd w:val="clear" w:color="auto" w:fill="D9D9D9"/>
          </w:tcPr>
          <w:p w:rsidR="00C73189" w:rsidRDefault="00C73189" w:rsidP="00AD72F5">
            <w:pPr>
              <w:spacing w:beforeLines="0" w:afterLines="0"/>
              <w:jc w:val="center"/>
              <w:rPr>
                <w:rFonts w:ascii="Arial" w:eastAsia="黑体" w:hAnsi="Arial"/>
                <w:sz w:val="18"/>
                <w:szCs w:val="18"/>
              </w:rPr>
            </w:pPr>
            <w:r>
              <w:rPr>
                <w:rFonts w:ascii="Arial" w:eastAsia="黑体" w:hAnsi="Arial"/>
                <w:sz w:val="18"/>
                <w:szCs w:val="18"/>
              </w:rPr>
              <w:t>0</w:t>
            </w:r>
          </w:p>
        </w:tc>
        <w:tc>
          <w:tcPr>
            <w:tcW w:w="462" w:type="dxa"/>
            <w:shd w:val="clear" w:color="auto" w:fill="D9D9D9"/>
          </w:tcPr>
          <w:p w:rsidR="00C73189" w:rsidRDefault="00C73189" w:rsidP="00AD72F5">
            <w:pPr>
              <w:spacing w:beforeLines="0" w:afterLines="0"/>
              <w:jc w:val="center"/>
              <w:rPr>
                <w:rFonts w:ascii="Arial" w:eastAsia="黑体" w:hAnsi="Arial"/>
                <w:sz w:val="18"/>
                <w:szCs w:val="18"/>
              </w:rPr>
            </w:pPr>
            <w:r>
              <w:rPr>
                <w:rFonts w:ascii="Arial" w:eastAsia="黑体" w:hAnsi="Arial"/>
                <w:sz w:val="18"/>
                <w:szCs w:val="18"/>
              </w:rPr>
              <w:t>0</w:t>
            </w:r>
          </w:p>
        </w:tc>
        <w:tc>
          <w:tcPr>
            <w:tcW w:w="462" w:type="dxa"/>
            <w:shd w:val="clear" w:color="auto" w:fill="D9D9D9"/>
          </w:tcPr>
          <w:p w:rsidR="00C73189" w:rsidRDefault="00C73189" w:rsidP="00AD72F5">
            <w:pPr>
              <w:spacing w:beforeLines="0" w:afterLines="0"/>
              <w:jc w:val="center"/>
              <w:rPr>
                <w:rFonts w:ascii="Arial" w:eastAsia="黑体" w:hAnsi="Arial"/>
                <w:sz w:val="18"/>
                <w:szCs w:val="18"/>
              </w:rPr>
            </w:pPr>
            <w:r>
              <w:rPr>
                <w:rFonts w:ascii="Arial" w:eastAsia="黑体" w:hAnsi="Arial"/>
                <w:sz w:val="18"/>
                <w:szCs w:val="18"/>
              </w:rPr>
              <w:t>0</w:t>
            </w:r>
          </w:p>
        </w:tc>
        <w:tc>
          <w:tcPr>
            <w:tcW w:w="461" w:type="dxa"/>
            <w:shd w:val="clear" w:color="auto" w:fill="D9D9D9"/>
          </w:tcPr>
          <w:p w:rsidR="00C73189" w:rsidRDefault="00C73189" w:rsidP="00AD72F5">
            <w:pPr>
              <w:spacing w:beforeLines="0" w:afterLines="0"/>
              <w:jc w:val="center"/>
              <w:rPr>
                <w:rFonts w:ascii="Arial" w:eastAsia="黑体" w:hAnsi="Arial"/>
                <w:sz w:val="18"/>
                <w:szCs w:val="18"/>
              </w:rPr>
            </w:pPr>
            <w:r>
              <w:rPr>
                <w:rFonts w:ascii="Arial" w:eastAsia="黑体" w:hAnsi="Arial"/>
                <w:sz w:val="18"/>
                <w:szCs w:val="18"/>
              </w:rPr>
              <w:t>0</w:t>
            </w:r>
          </w:p>
        </w:tc>
        <w:tc>
          <w:tcPr>
            <w:tcW w:w="461" w:type="dxa"/>
            <w:shd w:val="clear" w:color="auto" w:fill="D9D9D9"/>
          </w:tcPr>
          <w:p w:rsidR="00C73189" w:rsidRDefault="00C73189" w:rsidP="00AD72F5">
            <w:pPr>
              <w:spacing w:beforeLines="0" w:afterLines="0"/>
              <w:jc w:val="center"/>
              <w:rPr>
                <w:rFonts w:ascii="Arial" w:eastAsia="黑体" w:hAnsi="Arial"/>
                <w:sz w:val="18"/>
                <w:szCs w:val="18"/>
              </w:rPr>
            </w:pPr>
            <w:r>
              <w:rPr>
                <w:rFonts w:ascii="Arial" w:eastAsia="黑体" w:hAnsi="Arial"/>
                <w:sz w:val="18"/>
                <w:szCs w:val="18"/>
              </w:rPr>
              <w:t>0</w:t>
            </w:r>
          </w:p>
        </w:tc>
        <w:tc>
          <w:tcPr>
            <w:tcW w:w="465" w:type="dxa"/>
          </w:tcPr>
          <w:p w:rsidR="00C73189" w:rsidRDefault="00C73189" w:rsidP="00AD72F5">
            <w:pPr>
              <w:spacing w:beforeLines="0" w:afterLines="0"/>
              <w:jc w:val="center"/>
              <w:rPr>
                <w:rFonts w:ascii="Arial" w:eastAsia="黑体" w:hAnsi="Arial"/>
                <w:sz w:val="18"/>
                <w:szCs w:val="18"/>
              </w:rPr>
            </w:pPr>
            <w:r>
              <w:rPr>
                <w:rFonts w:ascii="Arial" w:eastAsia="黑体" w:hAnsi="Arial"/>
                <w:sz w:val="18"/>
                <w:szCs w:val="18"/>
              </w:rPr>
              <w:t>A</w:t>
            </w:r>
          </w:p>
        </w:tc>
        <w:tc>
          <w:tcPr>
            <w:tcW w:w="465" w:type="dxa"/>
            <w:shd w:val="clear" w:color="auto" w:fill="D9D9D9"/>
          </w:tcPr>
          <w:p w:rsidR="00C73189" w:rsidRDefault="00C73189" w:rsidP="00AD72F5">
            <w:pPr>
              <w:spacing w:beforeLines="0" w:afterLines="0"/>
              <w:jc w:val="center"/>
              <w:rPr>
                <w:rFonts w:ascii="Arial" w:eastAsia="黑体" w:hAnsi="Arial"/>
                <w:sz w:val="18"/>
                <w:szCs w:val="18"/>
              </w:rPr>
            </w:pPr>
            <w:r>
              <w:rPr>
                <w:rFonts w:ascii="Arial" w:eastAsia="黑体" w:hAnsi="Arial"/>
                <w:sz w:val="18"/>
                <w:szCs w:val="18"/>
              </w:rPr>
              <w:t>X</w:t>
            </w:r>
          </w:p>
        </w:tc>
        <w:tc>
          <w:tcPr>
            <w:tcW w:w="465" w:type="dxa"/>
            <w:shd w:val="clear" w:color="auto" w:fill="D9D9D9"/>
          </w:tcPr>
          <w:p w:rsidR="00C73189" w:rsidRDefault="00C73189" w:rsidP="00AD72F5">
            <w:pPr>
              <w:spacing w:beforeLines="0" w:afterLines="0"/>
              <w:jc w:val="center"/>
              <w:rPr>
                <w:rFonts w:ascii="Arial" w:eastAsia="黑体" w:hAnsi="Arial"/>
                <w:sz w:val="18"/>
                <w:szCs w:val="18"/>
              </w:rPr>
            </w:pPr>
            <w:r>
              <w:rPr>
                <w:rFonts w:ascii="Arial" w:eastAsia="黑体" w:hAnsi="Arial"/>
                <w:sz w:val="18"/>
                <w:szCs w:val="18"/>
              </w:rPr>
              <w:t>X</w:t>
            </w:r>
          </w:p>
        </w:tc>
        <w:tc>
          <w:tcPr>
            <w:tcW w:w="465" w:type="dxa"/>
            <w:shd w:val="clear" w:color="auto" w:fill="D9D9D9"/>
          </w:tcPr>
          <w:p w:rsidR="00C73189" w:rsidRDefault="00C73189" w:rsidP="00AD72F5">
            <w:pPr>
              <w:spacing w:beforeLines="0" w:afterLines="0"/>
              <w:jc w:val="center"/>
              <w:rPr>
                <w:rFonts w:ascii="Arial" w:eastAsia="黑体" w:hAnsi="Arial"/>
                <w:sz w:val="18"/>
                <w:szCs w:val="18"/>
              </w:rPr>
            </w:pPr>
            <w:r>
              <w:rPr>
                <w:rFonts w:ascii="Arial" w:eastAsia="黑体" w:hAnsi="Arial"/>
                <w:sz w:val="18"/>
                <w:szCs w:val="18"/>
              </w:rPr>
              <w:t>X</w:t>
            </w:r>
          </w:p>
        </w:tc>
        <w:tc>
          <w:tcPr>
            <w:tcW w:w="465" w:type="dxa"/>
            <w:shd w:val="clear" w:color="auto" w:fill="D9D9D9"/>
          </w:tcPr>
          <w:p w:rsidR="00C73189" w:rsidRDefault="00C73189" w:rsidP="00AD72F5">
            <w:pPr>
              <w:spacing w:beforeLines="0" w:afterLines="0"/>
              <w:jc w:val="center"/>
              <w:rPr>
                <w:rFonts w:ascii="Arial" w:eastAsia="黑体" w:hAnsi="Arial"/>
                <w:sz w:val="18"/>
                <w:szCs w:val="18"/>
              </w:rPr>
            </w:pPr>
            <w:r>
              <w:rPr>
                <w:rFonts w:ascii="Arial" w:eastAsia="黑体" w:hAnsi="Arial"/>
                <w:sz w:val="18"/>
                <w:szCs w:val="18"/>
              </w:rPr>
              <w:t>X</w:t>
            </w:r>
          </w:p>
        </w:tc>
        <w:tc>
          <w:tcPr>
            <w:tcW w:w="465" w:type="dxa"/>
            <w:shd w:val="clear" w:color="auto" w:fill="D9D9D9"/>
          </w:tcPr>
          <w:p w:rsidR="00C73189" w:rsidRDefault="00C73189" w:rsidP="00AD72F5">
            <w:pPr>
              <w:spacing w:beforeLines="0" w:afterLines="0"/>
              <w:jc w:val="center"/>
              <w:rPr>
                <w:rFonts w:ascii="Arial" w:eastAsia="黑体" w:hAnsi="Arial"/>
                <w:sz w:val="18"/>
                <w:szCs w:val="18"/>
              </w:rPr>
            </w:pPr>
            <w:r>
              <w:rPr>
                <w:rFonts w:ascii="Arial" w:eastAsia="黑体" w:hAnsi="Arial"/>
                <w:sz w:val="18"/>
                <w:szCs w:val="18"/>
              </w:rPr>
              <w:t>X</w:t>
            </w:r>
          </w:p>
        </w:tc>
        <w:tc>
          <w:tcPr>
            <w:tcW w:w="465" w:type="dxa"/>
            <w:shd w:val="clear" w:color="auto" w:fill="D9D9D9"/>
          </w:tcPr>
          <w:p w:rsidR="00C73189" w:rsidRDefault="00C73189" w:rsidP="00AD72F5">
            <w:pPr>
              <w:spacing w:beforeLines="0" w:afterLines="0"/>
              <w:jc w:val="center"/>
              <w:rPr>
                <w:rFonts w:ascii="Arial" w:eastAsia="黑体" w:hAnsi="Arial"/>
                <w:sz w:val="18"/>
                <w:szCs w:val="18"/>
              </w:rPr>
            </w:pPr>
            <w:r>
              <w:rPr>
                <w:rFonts w:ascii="Arial" w:eastAsia="黑体" w:hAnsi="Arial"/>
                <w:sz w:val="18"/>
                <w:szCs w:val="18"/>
              </w:rPr>
              <w:t>X</w:t>
            </w:r>
          </w:p>
        </w:tc>
        <w:tc>
          <w:tcPr>
            <w:tcW w:w="465" w:type="dxa"/>
            <w:shd w:val="clear" w:color="auto" w:fill="D9D9D9"/>
            <w:vAlign w:val="center"/>
          </w:tcPr>
          <w:p w:rsidR="00C73189" w:rsidRDefault="00C73189" w:rsidP="00AD72F5">
            <w:pPr>
              <w:spacing w:beforeLines="0" w:afterLines="0"/>
              <w:jc w:val="center"/>
              <w:rPr>
                <w:rFonts w:ascii="Arial" w:eastAsia="黑体" w:hAnsi="Arial"/>
                <w:sz w:val="18"/>
                <w:szCs w:val="18"/>
              </w:rPr>
            </w:pPr>
            <w:r>
              <w:rPr>
                <w:rFonts w:ascii="Arial" w:eastAsia="黑体" w:hAnsi="Arial"/>
                <w:sz w:val="18"/>
                <w:szCs w:val="18"/>
              </w:rPr>
              <w:t>X</w:t>
            </w:r>
          </w:p>
        </w:tc>
        <w:tc>
          <w:tcPr>
            <w:tcW w:w="445" w:type="dxa"/>
            <w:shd w:val="clear" w:color="auto" w:fill="D9D9D9"/>
          </w:tcPr>
          <w:p w:rsidR="00C73189" w:rsidRDefault="00C73189" w:rsidP="00AD72F5">
            <w:pPr>
              <w:spacing w:beforeLines="0" w:afterLines="0"/>
              <w:jc w:val="center"/>
              <w:rPr>
                <w:rFonts w:ascii="Arial" w:eastAsia="黑体" w:hAnsi="Arial"/>
                <w:sz w:val="18"/>
                <w:szCs w:val="18"/>
              </w:rPr>
            </w:pPr>
            <w:r>
              <w:rPr>
                <w:rFonts w:ascii="Arial" w:eastAsia="黑体" w:hAnsi="Arial"/>
                <w:sz w:val="18"/>
                <w:szCs w:val="18"/>
              </w:rPr>
              <w:t>B</w:t>
            </w:r>
          </w:p>
        </w:tc>
        <w:tc>
          <w:tcPr>
            <w:tcW w:w="465" w:type="dxa"/>
          </w:tcPr>
          <w:p w:rsidR="00C73189" w:rsidRPr="001868A8" w:rsidRDefault="00C73189" w:rsidP="00AD72F5">
            <w:pPr>
              <w:spacing w:beforeLines="0" w:afterLines="0"/>
              <w:jc w:val="center"/>
              <w:rPr>
                <w:rFonts w:ascii="Arial" w:eastAsia="黑体" w:hAnsi="Arial"/>
                <w:sz w:val="18"/>
                <w:szCs w:val="18"/>
              </w:rPr>
            </w:pPr>
            <w:r>
              <w:rPr>
                <w:rFonts w:ascii="Arial" w:eastAsia="黑体" w:hAnsi="Arial"/>
                <w:sz w:val="18"/>
                <w:szCs w:val="18"/>
              </w:rPr>
              <w:t>A</w:t>
            </w:r>
          </w:p>
        </w:tc>
      </w:tr>
    </w:tbl>
    <w:p w:rsidR="00C73189" w:rsidRPr="00326992" w:rsidRDefault="00C73189" w:rsidP="00952020">
      <w:pPr>
        <w:pStyle w:val="23"/>
        <w:spacing w:before="62" w:after="62"/>
        <w:ind w:firstLineChars="200"/>
      </w:pPr>
      <w:r w:rsidRPr="00326992">
        <w:rPr>
          <w:rFonts w:hint="eastAsia"/>
        </w:rPr>
        <w:t>第二字节为</w:t>
      </w:r>
      <w:r w:rsidRPr="00326992">
        <w:t xml:space="preserve"> 06H</w:t>
      </w:r>
      <w:r w:rsidRPr="00326992">
        <w:rPr>
          <w:rFonts w:hint="eastAsia"/>
        </w:rPr>
        <w:t>时，所有能响应通用呼叫地址的从机器件复位，并由硬件装入从机地址的可编程部分。能响应命令的从机器件复位时不拉低</w:t>
      </w:r>
      <w:r w:rsidRPr="00326992">
        <w:t>SDA</w:t>
      </w:r>
      <w:r w:rsidRPr="00326992">
        <w:rPr>
          <w:rFonts w:hint="eastAsia"/>
        </w:rPr>
        <w:t>和</w:t>
      </w:r>
      <w:r w:rsidRPr="00326992">
        <w:t>SCL</w:t>
      </w:r>
      <w:r w:rsidRPr="00326992">
        <w:rPr>
          <w:rFonts w:hint="eastAsia"/>
        </w:rPr>
        <w:t>线，以免堵塞总线。</w:t>
      </w:r>
    </w:p>
    <w:p w:rsidR="00C73189" w:rsidRPr="00326992" w:rsidRDefault="00C73189" w:rsidP="00952020">
      <w:pPr>
        <w:pStyle w:val="23"/>
        <w:spacing w:before="62" w:after="62"/>
        <w:ind w:firstLineChars="200"/>
      </w:pPr>
      <w:r w:rsidRPr="00326992">
        <w:rPr>
          <w:rFonts w:hint="eastAsia"/>
        </w:rPr>
        <w:t>第二字节为</w:t>
      </w:r>
      <w:r w:rsidRPr="00326992">
        <w:t xml:space="preserve"> 04H</w:t>
      </w:r>
      <w:r w:rsidRPr="00326992">
        <w:rPr>
          <w:rFonts w:hint="eastAsia"/>
        </w:rPr>
        <w:t>时，所有能响应通用呼叫地址并通过硬件来定义其可编程地址的从机器件将锁定地址中的可编程位，但不进行复位。</w:t>
      </w:r>
    </w:p>
    <w:p w:rsidR="00C73189" w:rsidRPr="00326992" w:rsidRDefault="00C73189" w:rsidP="00952020">
      <w:pPr>
        <w:pStyle w:val="23"/>
        <w:spacing w:before="62" w:after="62"/>
        <w:ind w:firstLineChars="200"/>
      </w:pPr>
      <w:r w:rsidRPr="00326992">
        <w:rPr>
          <w:rFonts w:hint="eastAsia"/>
        </w:rPr>
        <w:t>如果第二字节的方向位</w:t>
      </w:r>
      <w:r w:rsidRPr="00326992">
        <w:t>B</w:t>
      </w:r>
      <w:r w:rsidRPr="00326992">
        <w:rPr>
          <w:rFonts w:hint="eastAsia"/>
        </w:rPr>
        <w:t>为“</w:t>
      </w:r>
      <w:r w:rsidRPr="00326992">
        <w:t>1</w:t>
      </w:r>
      <w:r w:rsidRPr="00326992">
        <w:rPr>
          <w:rFonts w:hint="eastAsia"/>
        </w:rPr>
        <w:t>”，则这两个字节命令称为硬件通用呼叫命令。</w:t>
      </w:r>
    </w:p>
    <w:p w:rsidR="00C73189" w:rsidRPr="00326992" w:rsidRDefault="00C73189" w:rsidP="00952020">
      <w:pPr>
        <w:pStyle w:val="23"/>
        <w:spacing w:before="62" w:after="62"/>
        <w:ind w:firstLineChars="200"/>
      </w:pPr>
      <w:r w:rsidRPr="00326992">
        <w:rPr>
          <w:rFonts w:hint="eastAsia"/>
        </w:rPr>
        <w:lastRenderedPageBreak/>
        <w:t>在这第二字节的高</w:t>
      </w:r>
      <w:r w:rsidRPr="00326992">
        <w:t>7</w:t>
      </w:r>
      <w:r w:rsidRPr="00326992">
        <w:rPr>
          <w:rFonts w:hint="eastAsia"/>
        </w:rPr>
        <w:t>位说明自己的地址。接在总线上的智能器件，如单片机或其他微处理器能识别这个地址，并与之传送数据。硬件主器件作为从机使用时，也用这个地址作为从机地址。格式为：</w:t>
      </w:r>
    </w:p>
    <w:tbl>
      <w:tblPr>
        <w:tblW w:w="78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9"/>
        <w:gridCol w:w="1199"/>
        <w:gridCol w:w="445"/>
        <w:gridCol w:w="1365"/>
        <w:gridCol w:w="447"/>
        <w:gridCol w:w="447"/>
        <w:gridCol w:w="1256"/>
        <w:gridCol w:w="447"/>
        <w:gridCol w:w="889"/>
        <w:gridCol w:w="432"/>
        <w:gridCol w:w="447"/>
      </w:tblGrid>
      <w:tr w:rsidR="00C73189" w:rsidRPr="001868A8" w:rsidTr="00EB4E5F">
        <w:trPr>
          <w:jc w:val="center"/>
        </w:trPr>
        <w:tc>
          <w:tcPr>
            <w:tcW w:w="429" w:type="dxa"/>
            <w:shd w:val="clear" w:color="auto" w:fill="D9D9D9"/>
            <w:vAlign w:val="center"/>
          </w:tcPr>
          <w:p w:rsidR="00C73189" w:rsidRPr="001868A8" w:rsidRDefault="00C73189" w:rsidP="00AD72F5">
            <w:pPr>
              <w:spacing w:beforeLines="0" w:afterLines="0"/>
              <w:jc w:val="center"/>
              <w:rPr>
                <w:rFonts w:ascii="Arial" w:eastAsia="黑体" w:hAnsi="Arial"/>
                <w:sz w:val="18"/>
                <w:szCs w:val="18"/>
              </w:rPr>
            </w:pPr>
            <w:r>
              <w:rPr>
                <w:rFonts w:ascii="Arial" w:eastAsia="黑体" w:hAnsi="Arial"/>
                <w:sz w:val="18"/>
                <w:szCs w:val="18"/>
              </w:rPr>
              <w:t>S</w:t>
            </w:r>
          </w:p>
        </w:tc>
        <w:tc>
          <w:tcPr>
            <w:tcW w:w="1199" w:type="dxa"/>
            <w:shd w:val="clear" w:color="auto" w:fill="D9D9D9"/>
            <w:vAlign w:val="center"/>
          </w:tcPr>
          <w:p w:rsidR="00C73189" w:rsidRDefault="00C73189" w:rsidP="00AD72F5">
            <w:pPr>
              <w:spacing w:beforeLines="0" w:afterLines="0"/>
              <w:jc w:val="center"/>
              <w:rPr>
                <w:rFonts w:ascii="Arial" w:eastAsia="黑体" w:hAnsi="Arial"/>
                <w:sz w:val="18"/>
                <w:szCs w:val="18"/>
              </w:rPr>
            </w:pPr>
            <w:r>
              <w:rPr>
                <w:rFonts w:ascii="Arial" w:eastAsia="黑体" w:hAnsi="Arial"/>
                <w:sz w:val="18"/>
                <w:szCs w:val="18"/>
              </w:rPr>
              <w:t>0000 0000</w:t>
            </w:r>
          </w:p>
        </w:tc>
        <w:tc>
          <w:tcPr>
            <w:tcW w:w="445" w:type="dxa"/>
          </w:tcPr>
          <w:p w:rsidR="00C73189" w:rsidRDefault="00C73189" w:rsidP="00AD72F5">
            <w:pPr>
              <w:spacing w:beforeLines="0" w:afterLines="0"/>
              <w:jc w:val="center"/>
              <w:rPr>
                <w:rFonts w:ascii="Arial" w:eastAsia="黑体" w:hAnsi="Arial"/>
                <w:sz w:val="18"/>
                <w:szCs w:val="18"/>
              </w:rPr>
            </w:pPr>
            <w:r>
              <w:rPr>
                <w:rFonts w:ascii="Arial" w:eastAsia="黑体" w:hAnsi="Arial"/>
                <w:sz w:val="18"/>
                <w:szCs w:val="18"/>
              </w:rPr>
              <w:t>A</w:t>
            </w:r>
          </w:p>
        </w:tc>
        <w:tc>
          <w:tcPr>
            <w:tcW w:w="1365" w:type="dxa"/>
            <w:shd w:val="clear" w:color="auto" w:fill="D9D9D9"/>
          </w:tcPr>
          <w:p w:rsidR="00C73189" w:rsidRDefault="00C73189" w:rsidP="00EB4E5F">
            <w:pPr>
              <w:spacing w:beforeLines="0" w:afterLines="0"/>
              <w:jc w:val="center"/>
              <w:rPr>
                <w:rFonts w:ascii="Arial" w:eastAsia="黑体" w:hAnsi="Arial"/>
                <w:sz w:val="18"/>
                <w:szCs w:val="18"/>
              </w:rPr>
            </w:pPr>
            <w:r>
              <w:rPr>
                <w:rFonts w:ascii="Arial" w:eastAsia="黑体" w:hAnsi="Arial" w:hint="eastAsia"/>
                <w:sz w:val="18"/>
                <w:szCs w:val="18"/>
              </w:rPr>
              <w:t>主机地址</w:t>
            </w:r>
          </w:p>
        </w:tc>
        <w:tc>
          <w:tcPr>
            <w:tcW w:w="447" w:type="dxa"/>
            <w:shd w:val="clear" w:color="auto" w:fill="D9D9D9"/>
          </w:tcPr>
          <w:p w:rsidR="00C73189" w:rsidRDefault="00C73189" w:rsidP="00AD72F5">
            <w:pPr>
              <w:spacing w:beforeLines="0" w:afterLines="0"/>
              <w:jc w:val="center"/>
              <w:rPr>
                <w:rFonts w:ascii="Arial" w:eastAsia="黑体" w:hAnsi="Arial"/>
                <w:sz w:val="18"/>
                <w:szCs w:val="18"/>
              </w:rPr>
            </w:pPr>
            <w:r>
              <w:rPr>
                <w:rFonts w:ascii="Arial" w:eastAsia="黑体" w:hAnsi="Arial"/>
                <w:sz w:val="18"/>
                <w:szCs w:val="18"/>
              </w:rPr>
              <w:t>1</w:t>
            </w:r>
          </w:p>
        </w:tc>
        <w:tc>
          <w:tcPr>
            <w:tcW w:w="447" w:type="dxa"/>
            <w:shd w:val="clear" w:color="auto" w:fill="FFFFFF"/>
          </w:tcPr>
          <w:p w:rsidR="00C73189" w:rsidRDefault="00C73189" w:rsidP="00AD72F5">
            <w:pPr>
              <w:spacing w:beforeLines="0" w:afterLines="0"/>
              <w:jc w:val="center"/>
              <w:rPr>
                <w:rFonts w:ascii="Arial" w:eastAsia="黑体" w:hAnsi="Arial"/>
                <w:sz w:val="18"/>
                <w:szCs w:val="18"/>
              </w:rPr>
            </w:pPr>
            <w:r>
              <w:rPr>
                <w:rFonts w:ascii="Arial" w:eastAsia="黑体" w:hAnsi="Arial"/>
                <w:sz w:val="18"/>
                <w:szCs w:val="18"/>
              </w:rPr>
              <w:t>A</w:t>
            </w:r>
          </w:p>
        </w:tc>
        <w:tc>
          <w:tcPr>
            <w:tcW w:w="1256" w:type="dxa"/>
            <w:shd w:val="clear" w:color="auto" w:fill="D9D9D9"/>
          </w:tcPr>
          <w:p w:rsidR="00C73189" w:rsidRDefault="00C73189" w:rsidP="00AD72F5">
            <w:pPr>
              <w:spacing w:beforeLines="0" w:afterLines="0"/>
              <w:jc w:val="center"/>
              <w:rPr>
                <w:rFonts w:ascii="Arial" w:eastAsia="黑体" w:hAnsi="Arial"/>
                <w:sz w:val="18"/>
                <w:szCs w:val="18"/>
              </w:rPr>
            </w:pPr>
            <w:r>
              <w:rPr>
                <w:rFonts w:ascii="Arial" w:eastAsia="黑体" w:hAnsi="Arial" w:hint="eastAsia"/>
                <w:sz w:val="18"/>
                <w:szCs w:val="18"/>
              </w:rPr>
              <w:t>数据</w:t>
            </w:r>
          </w:p>
        </w:tc>
        <w:tc>
          <w:tcPr>
            <w:tcW w:w="447" w:type="dxa"/>
          </w:tcPr>
          <w:p w:rsidR="00C73189" w:rsidRDefault="00C73189" w:rsidP="00AD72F5">
            <w:pPr>
              <w:spacing w:beforeLines="0" w:afterLines="0"/>
              <w:jc w:val="center"/>
              <w:rPr>
                <w:rFonts w:ascii="Arial" w:eastAsia="黑体" w:hAnsi="Arial"/>
                <w:sz w:val="18"/>
                <w:szCs w:val="18"/>
              </w:rPr>
            </w:pPr>
            <w:r>
              <w:rPr>
                <w:rFonts w:ascii="Arial" w:eastAsia="黑体" w:hAnsi="Arial"/>
                <w:sz w:val="18"/>
                <w:szCs w:val="18"/>
              </w:rPr>
              <w:t>A</w:t>
            </w:r>
          </w:p>
        </w:tc>
        <w:tc>
          <w:tcPr>
            <w:tcW w:w="889" w:type="dxa"/>
          </w:tcPr>
          <w:p w:rsidR="00C73189" w:rsidRDefault="00C73189" w:rsidP="00AD72F5">
            <w:pPr>
              <w:spacing w:beforeLines="0" w:afterLines="0"/>
              <w:jc w:val="center"/>
              <w:rPr>
                <w:rFonts w:ascii="Arial" w:eastAsia="黑体" w:hAnsi="Arial"/>
                <w:sz w:val="18"/>
                <w:szCs w:val="18"/>
              </w:rPr>
            </w:pPr>
            <w:r>
              <w:rPr>
                <w:rFonts w:ascii="Arial" w:eastAsia="黑体" w:hAnsi="Arial" w:hint="eastAsia"/>
                <w:sz w:val="18"/>
                <w:szCs w:val="18"/>
              </w:rPr>
              <w:t>数据</w:t>
            </w:r>
          </w:p>
        </w:tc>
        <w:tc>
          <w:tcPr>
            <w:tcW w:w="432" w:type="dxa"/>
            <w:shd w:val="clear" w:color="auto" w:fill="FFFFFF"/>
          </w:tcPr>
          <w:p w:rsidR="00C73189" w:rsidRDefault="00C73189" w:rsidP="00AD72F5">
            <w:pPr>
              <w:spacing w:beforeLines="0" w:afterLines="0"/>
              <w:jc w:val="center"/>
              <w:rPr>
                <w:rFonts w:ascii="Arial" w:eastAsia="黑体" w:hAnsi="Arial"/>
                <w:sz w:val="18"/>
                <w:szCs w:val="18"/>
              </w:rPr>
            </w:pPr>
            <w:r>
              <w:rPr>
                <w:rFonts w:eastAsia="黑体"/>
                <w:sz w:val="18"/>
                <w:szCs w:val="18"/>
              </w:rPr>
              <w:t>A</w:t>
            </w:r>
          </w:p>
        </w:tc>
        <w:tc>
          <w:tcPr>
            <w:tcW w:w="447" w:type="dxa"/>
            <w:shd w:val="clear" w:color="auto" w:fill="D9D9D9"/>
          </w:tcPr>
          <w:p w:rsidR="00C73189" w:rsidRPr="001868A8" w:rsidRDefault="00C73189" w:rsidP="00AD72F5">
            <w:pPr>
              <w:spacing w:beforeLines="0" w:afterLines="0"/>
              <w:jc w:val="center"/>
              <w:rPr>
                <w:rFonts w:ascii="Arial" w:eastAsia="黑体" w:hAnsi="Arial"/>
                <w:sz w:val="18"/>
                <w:szCs w:val="18"/>
              </w:rPr>
            </w:pPr>
            <w:r>
              <w:rPr>
                <w:rFonts w:ascii="Arial" w:eastAsia="黑体" w:hAnsi="Arial"/>
                <w:sz w:val="18"/>
                <w:szCs w:val="18"/>
              </w:rPr>
              <w:t>P</w:t>
            </w:r>
          </w:p>
        </w:tc>
      </w:tr>
    </w:tbl>
    <w:p w:rsidR="00C73189" w:rsidRPr="00326992" w:rsidRDefault="00C73189" w:rsidP="00952020">
      <w:pPr>
        <w:pStyle w:val="23"/>
        <w:spacing w:before="62" w:after="62"/>
        <w:ind w:firstLineChars="200"/>
      </w:pPr>
      <w:r>
        <w:rPr>
          <w:rFonts w:hint="eastAsia"/>
        </w:rPr>
        <w:t>在系统中另一种选择</w:t>
      </w:r>
      <w:r w:rsidRPr="00326992">
        <w:rPr>
          <w:rFonts w:hint="eastAsia"/>
        </w:rPr>
        <w:t>是系统复位时硬件主机器件工作在从机接收器方式，这时由系统中的主机先告诉硬件主机器件数据应送往的从机器件地址，当硬件主机器件要发送数据时就可以直接向指定从机器件发送数据了。</w:t>
      </w:r>
    </w:p>
    <w:p w:rsidR="00C73189" w:rsidRPr="00326992" w:rsidRDefault="00C73189" w:rsidP="00952020">
      <w:pPr>
        <w:pStyle w:val="a0"/>
        <w:ind w:left="1260"/>
      </w:pPr>
      <w:r w:rsidRPr="00326992">
        <w:rPr>
          <w:rFonts w:hint="eastAsia"/>
        </w:rPr>
        <w:t>起始字节</w:t>
      </w:r>
    </w:p>
    <w:p w:rsidR="00C73189" w:rsidRPr="00326992" w:rsidRDefault="00C73189" w:rsidP="00952020">
      <w:pPr>
        <w:pStyle w:val="23"/>
        <w:spacing w:before="62" w:after="62"/>
        <w:ind w:firstLineChars="200"/>
      </w:pPr>
      <w:r w:rsidRPr="00326992">
        <w:rPr>
          <w:rFonts w:hint="eastAsia"/>
        </w:rPr>
        <w:t>起始字节是提供给没有</w:t>
      </w:r>
      <w:r w:rsidRPr="00326992">
        <w:t>I2C</w:t>
      </w:r>
      <w:r w:rsidRPr="00326992">
        <w:rPr>
          <w:rFonts w:hint="eastAsia"/>
        </w:rPr>
        <w:t>总线接口的单片机查询</w:t>
      </w:r>
      <w:r w:rsidRPr="00326992">
        <w:t>I2C</w:t>
      </w:r>
      <w:r w:rsidRPr="00326992">
        <w:rPr>
          <w:rFonts w:hint="eastAsia"/>
        </w:rPr>
        <w:t>总线时使用的特殊字节。</w:t>
      </w:r>
    </w:p>
    <w:p w:rsidR="00C73189" w:rsidRPr="00326992" w:rsidRDefault="00C73189" w:rsidP="00952020">
      <w:pPr>
        <w:pStyle w:val="23"/>
        <w:spacing w:before="62" w:after="62"/>
        <w:ind w:firstLineChars="200"/>
      </w:pPr>
      <w:r w:rsidRPr="00326992">
        <w:rPr>
          <w:rFonts w:hint="eastAsia"/>
        </w:rPr>
        <w:t>不具备</w:t>
      </w:r>
      <w:r w:rsidRPr="00326992">
        <w:t>I2C</w:t>
      </w:r>
      <w:r>
        <w:rPr>
          <w:rFonts w:hint="eastAsia"/>
        </w:rPr>
        <w:t>总线接口的单片机，</w:t>
      </w:r>
      <w:r w:rsidRPr="00326992">
        <w:rPr>
          <w:rFonts w:hint="eastAsia"/>
        </w:rPr>
        <w:t>必须通过软件不断地检测总线，以便及时地响应总线的请求。单片机的速度与硬件接口器件的速度就出现了较大的差别，为此，</w:t>
      </w:r>
      <w:r w:rsidRPr="00326992">
        <w:t>I2C</w:t>
      </w:r>
      <w:r w:rsidRPr="00326992">
        <w:rPr>
          <w:rFonts w:hint="eastAsia"/>
        </w:rPr>
        <w:t>总线上的数据传送要由一个较长的起始过程加以引导。</w:t>
      </w:r>
    </w:p>
    <w:p w:rsidR="00C73189" w:rsidRDefault="002A2752" w:rsidP="000A1DDB">
      <w:pPr>
        <w:keepNext/>
        <w:widowControl/>
        <w:shd w:val="clear" w:color="auto" w:fill="FFFFFF"/>
        <w:spacing w:beforeLines="0" w:afterLines="0" w:line="390" w:lineRule="atLeast"/>
        <w:jc w:val="center"/>
      </w:pPr>
      <w:r>
        <w:rPr>
          <w:noProof/>
        </w:rPr>
        <w:pict>
          <v:shape id="图片 75" o:spid="_x0000_i1055" type="#_x0000_t75" style="width:410.1pt;height:122.1pt;visibility:visible">
            <v:imagedata r:id="rId55" o:title="" croptop="3750f" cropbottom="7179f" cropleft="1919f" cropright="2143f"/>
          </v:shape>
        </w:pict>
      </w:r>
    </w:p>
    <w:p w:rsidR="00C73189" w:rsidRPr="00326992" w:rsidRDefault="00C73189" w:rsidP="000A1DDB">
      <w:pPr>
        <w:pStyle w:val="a8"/>
        <w:rPr>
          <w:rFonts w:ascii="宋体" w:eastAsia="宋体" w:cs="宋体"/>
          <w:color w:val="666666"/>
          <w:kern w:val="0"/>
          <w:sz w:val="24"/>
          <w:szCs w:val="24"/>
        </w:rPr>
      </w:pPr>
      <w:r>
        <w:rPr>
          <w:rFonts w:hint="eastAsia"/>
        </w:rPr>
        <w:t>图</w:t>
      </w:r>
      <w:r>
        <w:t xml:space="preserve"> </w:t>
      </w:r>
      <w:r w:rsidR="00221946">
        <w:fldChar w:fldCharType="begin"/>
      </w:r>
      <w:r w:rsidR="00221946">
        <w:instrText xml:space="preserve"> STYLEREF 1 \s </w:instrText>
      </w:r>
      <w:r w:rsidR="00221946">
        <w:fldChar w:fldCharType="separate"/>
      </w:r>
      <w:r w:rsidR="00B96029">
        <w:rPr>
          <w:noProof/>
        </w:rPr>
        <w:t>11</w:t>
      </w:r>
      <w:r w:rsidR="00221946">
        <w:rPr>
          <w:noProof/>
        </w:rPr>
        <w:fldChar w:fldCharType="end"/>
      </w:r>
      <w:r w:rsidR="009C5060">
        <w:t>.</w:t>
      </w:r>
      <w:r w:rsidR="009C5060">
        <w:fldChar w:fldCharType="begin"/>
      </w:r>
      <w:r w:rsidR="009C5060">
        <w:instrText xml:space="preserve"> SEQ </w:instrText>
      </w:r>
      <w:r w:rsidR="009C5060">
        <w:instrText>图</w:instrText>
      </w:r>
      <w:r w:rsidR="009C5060">
        <w:instrText xml:space="preserve"> \* ARABIC \s 1 </w:instrText>
      </w:r>
      <w:r w:rsidR="009C5060">
        <w:fldChar w:fldCharType="separate"/>
      </w:r>
      <w:r w:rsidR="00B96029">
        <w:rPr>
          <w:noProof/>
        </w:rPr>
        <w:t>6</w:t>
      </w:r>
      <w:r w:rsidR="009C5060">
        <w:fldChar w:fldCharType="end"/>
      </w:r>
      <w:r>
        <w:t xml:space="preserve">  I2C</w:t>
      </w:r>
      <w:r>
        <w:rPr>
          <w:rFonts w:hint="eastAsia"/>
        </w:rPr>
        <w:t>起始字节</w:t>
      </w:r>
    </w:p>
    <w:p w:rsidR="00C73189" w:rsidRPr="00326992" w:rsidRDefault="00C73189" w:rsidP="00952020">
      <w:pPr>
        <w:pStyle w:val="23"/>
        <w:spacing w:before="62" w:after="62"/>
        <w:ind w:firstLineChars="200"/>
      </w:pPr>
      <w:r w:rsidRPr="00326992">
        <w:rPr>
          <w:rFonts w:hint="eastAsia"/>
        </w:rPr>
        <w:t>引导过程由起始信号、起始字节、应答位、重复起始信号（</w:t>
      </w:r>
      <w:r w:rsidRPr="00326992">
        <w:t>Sr</w:t>
      </w:r>
      <w:r w:rsidRPr="00326992">
        <w:rPr>
          <w:rFonts w:hint="eastAsia"/>
        </w:rPr>
        <w:t>）组成。</w:t>
      </w:r>
    </w:p>
    <w:p w:rsidR="00C73189" w:rsidRPr="00326992" w:rsidRDefault="00C73189" w:rsidP="00952020">
      <w:pPr>
        <w:pStyle w:val="23"/>
        <w:spacing w:before="62" w:after="62"/>
        <w:ind w:firstLineChars="200"/>
      </w:pPr>
      <w:r w:rsidRPr="00326992">
        <w:rPr>
          <w:rFonts w:hint="eastAsia"/>
        </w:rPr>
        <w:t>请求访问总线的主机发出起始信号后，发送起始字节（</w:t>
      </w:r>
      <w:r w:rsidRPr="00326992">
        <w:t>0000 0001</w:t>
      </w:r>
      <w:r w:rsidRPr="00326992">
        <w:rPr>
          <w:rFonts w:hint="eastAsia"/>
        </w:rPr>
        <w:t>），另一个单片机可以用一个比较低的速率采样</w:t>
      </w:r>
      <w:r w:rsidRPr="00326992">
        <w:t>SDA</w:t>
      </w:r>
      <w:r w:rsidRPr="00326992">
        <w:rPr>
          <w:rFonts w:hint="eastAsia"/>
        </w:rPr>
        <w:t>线，直到检测到起始字节中的</w:t>
      </w:r>
      <w:r w:rsidRPr="00326992">
        <w:t>7</w:t>
      </w:r>
      <w:r w:rsidRPr="00326992">
        <w:rPr>
          <w:rFonts w:hint="eastAsia"/>
        </w:rPr>
        <w:t>个“</w:t>
      </w:r>
      <w:r w:rsidRPr="00326992">
        <w:t>0</w:t>
      </w:r>
      <w:r w:rsidRPr="00326992">
        <w:rPr>
          <w:rFonts w:hint="eastAsia"/>
        </w:rPr>
        <w:t>”中的一个为止。在检测到</w:t>
      </w:r>
      <w:r w:rsidRPr="00326992">
        <w:t>SDA</w:t>
      </w:r>
      <w:r w:rsidRPr="00326992">
        <w:rPr>
          <w:rFonts w:hint="eastAsia"/>
        </w:rPr>
        <w:t>线上的高电平后，单片机就可以用较高的采样速率，以便寻找作为同步信号使用的第二个起始信号</w:t>
      </w:r>
      <w:r w:rsidRPr="00326992">
        <w:t>Sr</w:t>
      </w:r>
      <w:r w:rsidRPr="00326992">
        <w:rPr>
          <w:rFonts w:hint="eastAsia"/>
        </w:rPr>
        <w:t>。</w:t>
      </w:r>
    </w:p>
    <w:p w:rsidR="00C73189" w:rsidRPr="00790FC3" w:rsidRDefault="00C73189" w:rsidP="00952020">
      <w:pPr>
        <w:pStyle w:val="23"/>
        <w:spacing w:before="62" w:after="62"/>
        <w:ind w:firstLineChars="200"/>
      </w:pPr>
      <w:r w:rsidRPr="00326992">
        <w:rPr>
          <w:rFonts w:hint="eastAsia"/>
        </w:rPr>
        <w:t>在起始信号后的应答时钟脉冲仅仅是为了和总线所使用的格式一致，并不要求器件在这个脉冲期间作应答</w:t>
      </w:r>
      <w:r>
        <w:rPr>
          <w:rFonts w:hint="eastAsia"/>
        </w:rPr>
        <w:t>。</w:t>
      </w:r>
    </w:p>
    <w:p w:rsidR="00C73189" w:rsidRDefault="009C46C0" w:rsidP="00352866">
      <w:pPr>
        <w:pStyle w:val="23"/>
        <w:spacing w:before="62" w:after="62"/>
        <w:ind w:firstLine="0"/>
        <w:rPr>
          <w:rFonts w:ascii="Arial" w:hAnsi="Arial" w:cs="Arial"/>
          <w:b/>
          <w:color w:val="333333"/>
          <w:shd w:val="clear" w:color="auto" w:fill="FFFFFF"/>
        </w:rPr>
      </w:pPr>
      <w:r>
        <w:rPr>
          <w:b/>
        </w:rPr>
        <w:t>IMX6Q</w:t>
      </w:r>
      <w:r w:rsidR="00C73189" w:rsidRPr="009157A1">
        <w:rPr>
          <w:rFonts w:hint="eastAsia"/>
          <w:b/>
        </w:rPr>
        <w:t>的</w:t>
      </w:r>
      <w:r w:rsidR="00C73189" w:rsidRPr="009157A1">
        <w:rPr>
          <w:b/>
        </w:rPr>
        <w:t>I2C</w:t>
      </w:r>
      <w:r w:rsidR="00C73189" w:rsidRPr="009157A1">
        <w:rPr>
          <w:rFonts w:hint="eastAsia"/>
          <w:b/>
        </w:rPr>
        <w:t>总线</w:t>
      </w:r>
      <w:r w:rsidR="00C73189" w:rsidRPr="009157A1">
        <w:rPr>
          <w:rFonts w:ascii="Arial" w:hAnsi="Arial" w:cs="Arial" w:hint="eastAsia"/>
          <w:b/>
          <w:color w:val="333333"/>
          <w:shd w:val="clear" w:color="auto" w:fill="FFFFFF"/>
        </w:rPr>
        <w:t>说明</w:t>
      </w:r>
    </w:p>
    <w:p w:rsidR="006F43DD" w:rsidRDefault="00C73189" w:rsidP="00B26DD3">
      <w:pPr>
        <w:pStyle w:val="23"/>
        <w:spacing w:before="62" w:after="62"/>
        <w:ind w:leftChars="50" w:left="210" w:hangingChars="50" w:hanging="105"/>
      </w:pPr>
      <w:r>
        <w:rPr>
          <w:rFonts w:hint="eastAsia"/>
        </w:rPr>
        <w:t>在</w:t>
      </w:r>
      <w:r w:rsidR="009C46C0">
        <w:t>IMX6Q</w:t>
      </w:r>
      <w:r>
        <w:rPr>
          <w:rFonts w:hint="eastAsia"/>
        </w:rPr>
        <w:t>用户手册的</w:t>
      </w:r>
      <w:r w:rsidR="00B26DD3">
        <w:rPr>
          <w:rFonts w:hint="eastAsia"/>
        </w:rPr>
        <w:t>Chapter 34_I2CController(I2C)</w:t>
      </w:r>
      <w:r>
        <w:rPr>
          <w:rFonts w:hint="eastAsia"/>
        </w:rPr>
        <w:t>中详细说明。</w:t>
      </w:r>
    </w:p>
    <w:p w:rsidR="00C73189" w:rsidRPr="00112746" w:rsidRDefault="00C73189" w:rsidP="00B26DD3">
      <w:pPr>
        <w:pStyle w:val="23"/>
        <w:spacing w:before="62" w:after="62"/>
        <w:ind w:leftChars="50" w:left="210" w:hangingChars="50" w:hanging="105"/>
      </w:pPr>
      <w:r>
        <w:rPr>
          <w:rFonts w:hint="eastAsia"/>
        </w:rPr>
        <w:t>驱动编写时需要重点阅读部分如下：</w:t>
      </w:r>
      <w:r>
        <w:t xml:space="preserve"> </w:t>
      </w:r>
    </w:p>
    <w:p w:rsidR="00C73189" w:rsidRDefault="009C46C0" w:rsidP="008B21AD">
      <w:pPr>
        <w:pStyle w:val="23"/>
        <w:numPr>
          <w:ilvl w:val="0"/>
          <w:numId w:val="48"/>
        </w:numPr>
        <w:spacing w:before="62" w:after="62"/>
      </w:pPr>
      <w:r>
        <w:t>IMX6Q</w:t>
      </w:r>
      <w:r w:rsidR="00C73189">
        <w:rPr>
          <w:rFonts w:hint="eastAsia"/>
        </w:rPr>
        <w:t>的</w:t>
      </w:r>
      <w:r w:rsidR="00C73189">
        <w:t>I2C</w:t>
      </w:r>
      <w:r w:rsidR="00C73189">
        <w:rPr>
          <w:rFonts w:hint="eastAsia"/>
        </w:rPr>
        <w:t>总线</w:t>
      </w:r>
    </w:p>
    <w:p w:rsidR="00C73189" w:rsidRDefault="009C46C0" w:rsidP="00952020">
      <w:pPr>
        <w:pStyle w:val="23"/>
        <w:spacing w:before="62" w:after="62"/>
        <w:ind w:firstLineChars="200"/>
      </w:pPr>
      <w:r>
        <w:t>IMX6Q</w:t>
      </w:r>
      <w:r w:rsidR="00C73189">
        <w:rPr>
          <w:rFonts w:hint="eastAsia"/>
        </w:rPr>
        <w:t>芯片有三路</w:t>
      </w:r>
      <w:r w:rsidR="00C73189">
        <w:t>I2C</w:t>
      </w:r>
      <w:r w:rsidR="00C73189">
        <w:rPr>
          <w:rFonts w:hint="eastAsia"/>
        </w:rPr>
        <w:t>总线，</w:t>
      </w:r>
      <w:r w:rsidR="00B26DD3">
        <w:rPr>
          <w:rFonts w:hint="eastAsia"/>
        </w:rPr>
        <w:t>可在</w:t>
      </w:r>
      <w:r w:rsidR="001C5A99">
        <w:rPr>
          <w:rFonts w:hint="eastAsia"/>
        </w:rPr>
        <w:t>IMX6Q</w:t>
      </w:r>
      <w:r w:rsidR="00B26DD3">
        <w:rPr>
          <w:rFonts w:hint="eastAsia"/>
        </w:rPr>
        <w:t>用户</w:t>
      </w:r>
      <w:r w:rsidR="001C5A99">
        <w:rPr>
          <w:rFonts w:hint="eastAsia"/>
        </w:rPr>
        <w:t>手册</w:t>
      </w:r>
      <w:r w:rsidR="001C5A99">
        <w:rPr>
          <w:rFonts w:hint="eastAsia"/>
        </w:rPr>
        <w:t xml:space="preserve"> Chapter4</w:t>
      </w:r>
      <w:r w:rsidR="001C5A99">
        <w:rPr>
          <w:rFonts w:hint="eastAsia"/>
        </w:rPr>
        <w:t>节查找。</w:t>
      </w:r>
      <w:r w:rsidR="00C73189">
        <w:rPr>
          <w:rFonts w:hint="eastAsia"/>
        </w:rPr>
        <w:t>如</w:t>
      </w:r>
      <w:r w:rsidR="00C73189">
        <w:fldChar w:fldCharType="begin"/>
      </w:r>
      <w:r w:rsidR="00C73189">
        <w:instrText xml:space="preserve"> REF _Ref428797050 \h </w:instrText>
      </w:r>
      <w:r w:rsidR="00C73189">
        <w:fldChar w:fldCharType="separate"/>
      </w:r>
      <w:r w:rsidR="00B96029">
        <w:rPr>
          <w:rFonts w:hint="eastAsia"/>
        </w:rPr>
        <w:t>表</w:t>
      </w:r>
      <w:r w:rsidR="00B96029">
        <w:t xml:space="preserve"> </w:t>
      </w:r>
      <w:r w:rsidR="00B96029">
        <w:rPr>
          <w:noProof/>
        </w:rPr>
        <w:t>11</w:t>
      </w:r>
      <w:r w:rsidR="00B96029">
        <w:t>.</w:t>
      </w:r>
      <w:r w:rsidR="00B96029">
        <w:rPr>
          <w:noProof/>
        </w:rPr>
        <w:t>2</w:t>
      </w:r>
      <w:r w:rsidR="00C73189">
        <w:fldChar w:fldCharType="end"/>
      </w:r>
      <w:r w:rsidR="00C73189">
        <w:rPr>
          <w:rFonts w:hint="eastAsia"/>
        </w:rPr>
        <w:t>所示：</w:t>
      </w:r>
    </w:p>
    <w:p w:rsidR="00C73189" w:rsidRDefault="00C73189" w:rsidP="000A1DDB">
      <w:pPr>
        <w:pStyle w:val="a8"/>
        <w:keepNext/>
      </w:pPr>
      <w:bookmarkStart w:id="2284" w:name="_Ref428797050"/>
      <w:r>
        <w:rPr>
          <w:rFonts w:hint="eastAsia"/>
        </w:rPr>
        <w:t>表</w:t>
      </w:r>
      <w:r>
        <w:t xml:space="preserve"> </w:t>
      </w:r>
      <w:r w:rsidR="00221946">
        <w:fldChar w:fldCharType="begin"/>
      </w:r>
      <w:r w:rsidR="00221946">
        <w:instrText xml:space="preserve"> STYLEREF 1 \s </w:instrText>
      </w:r>
      <w:r w:rsidR="00221946">
        <w:fldChar w:fldCharType="separate"/>
      </w:r>
      <w:r w:rsidR="00B96029">
        <w:rPr>
          <w:noProof/>
        </w:rPr>
        <w:t>11</w:t>
      </w:r>
      <w:r w:rsidR="00221946">
        <w:rPr>
          <w:noProof/>
        </w:rPr>
        <w:fldChar w:fldCharType="end"/>
      </w:r>
      <w:r>
        <w:t>.</w:t>
      </w:r>
      <w:r>
        <w:fldChar w:fldCharType="begin"/>
      </w:r>
      <w:r>
        <w:instrText xml:space="preserve"> SEQ </w:instrText>
      </w:r>
      <w:r>
        <w:rPr>
          <w:rFonts w:hint="eastAsia"/>
        </w:rPr>
        <w:instrText>表</w:instrText>
      </w:r>
      <w:r>
        <w:instrText xml:space="preserve"> \* ARABIC \s 1 </w:instrText>
      </w:r>
      <w:r>
        <w:fldChar w:fldCharType="separate"/>
      </w:r>
      <w:r w:rsidR="00B96029">
        <w:rPr>
          <w:noProof/>
        </w:rPr>
        <w:t>2</w:t>
      </w:r>
      <w:r>
        <w:fldChar w:fldCharType="end"/>
      </w:r>
      <w:bookmarkEnd w:id="2284"/>
      <w:r>
        <w:t xml:space="preserve">  </w:t>
      </w:r>
      <w:r w:rsidR="009C46C0">
        <w:t>IMX6Q</w:t>
      </w:r>
      <w:r>
        <w:t xml:space="preserve">  I2C</w:t>
      </w:r>
      <w:r>
        <w:rPr>
          <w:rFonts w:hint="eastAsia"/>
        </w:rPr>
        <w:t>信号说明</w:t>
      </w:r>
    </w:p>
    <w:tbl>
      <w:tblPr>
        <w:tblpPr w:leftFromText="180" w:rightFromText="180" w:vertAnchor="text" w:horzAnchor="margin" w:tblpX="108" w:tblpY="158"/>
        <w:tblW w:w="8594"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951"/>
        <w:gridCol w:w="1559"/>
        <w:gridCol w:w="2835"/>
        <w:gridCol w:w="1272"/>
        <w:gridCol w:w="977"/>
      </w:tblGrid>
      <w:tr w:rsidR="00C73189" w:rsidTr="004E68BC">
        <w:trPr>
          <w:trHeight w:val="138"/>
        </w:trPr>
        <w:tc>
          <w:tcPr>
            <w:tcW w:w="1951" w:type="dxa"/>
            <w:tcBorders>
              <w:top w:val="single" w:sz="8" w:space="0" w:color="000000"/>
              <w:bottom w:val="single" w:sz="8" w:space="0" w:color="000000"/>
              <w:right w:val="single" w:sz="8" w:space="0" w:color="000000"/>
            </w:tcBorders>
            <w:shd w:val="clear" w:color="auto" w:fill="D9D9D9"/>
            <w:vAlign w:val="center"/>
          </w:tcPr>
          <w:p w:rsidR="00C73189" w:rsidRDefault="00C73189" w:rsidP="00F619EA">
            <w:pPr>
              <w:pStyle w:val="ac"/>
            </w:pPr>
            <w:r>
              <w:t>Signal</w:t>
            </w:r>
          </w:p>
        </w:tc>
        <w:tc>
          <w:tcPr>
            <w:tcW w:w="1559"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C73189" w:rsidRDefault="00C73189" w:rsidP="00F619EA">
            <w:pPr>
              <w:pStyle w:val="ac"/>
            </w:pPr>
            <w:r>
              <w:t>I/O</w:t>
            </w:r>
          </w:p>
        </w:tc>
        <w:tc>
          <w:tcPr>
            <w:tcW w:w="2835"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C73189" w:rsidRDefault="00C73189" w:rsidP="00F619EA">
            <w:pPr>
              <w:pStyle w:val="ac"/>
            </w:pPr>
            <w:r>
              <w:t>Description</w:t>
            </w:r>
          </w:p>
        </w:tc>
        <w:tc>
          <w:tcPr>
            <w:tcW w:w="1272"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C73189" w:rsidRDefault="00C73189" w:rsidP="00F619EA">
            <w:pPr>
              <w:pStyle w:val="ac"/>
            </w:pPr>
            <w:r>
              <w:t>Pad</w:t>
            </w:r>
          </w:p>
        </w:tc>
        <w:tc>
          <w:tcPr>
            <w:tcW w:w="977" w:type="dxa"/>
            <w:tcBorders>
              <w:top w:val="single" w:sz="8" w:space="0" w:color="000000"/>
              <w:left w:val="single" w:sz="8" w:space="0" w:color="000000"/>
              <w:bottom w:val="single" w:sz="8" w:space="0" w:color="000000"/>
            </w:tcBorders>
            <w:shd w:val="clear" w:color="auto" w:fill="D9D9D9"/>
            <w:vAlign w:val="center"/>
          </w:tcPr>
          <w:p w:rsidR="00C73189" w:rsidRDefault="00C73189" w:rsidP="00F619EA">
            <w:pPr>
              <w:pStyle w:val="ac"/>
            </w:pPr>
            <w:r>
              <w:t>Type</w:t>
            </w:r>
          </w:p>
        </w:tc>
      </w:tr>
      <w:tr w:rsidR="00C73189" w:rsidTr="004E68BC">
        <w:trPr>
          <w:trHeight w:val="142"/>
        </w:trPr>
        <w:tc>
          <w:tcPr>
            <w:tcW w:w="1951" w:type="dxa"/>
            <w:tcBorders>
              <w:top w:val="single" w:sz="8" w:space="0" w:color="000000"/>
              <w:bottom w:val="single" w:sz="8" w:space="0" w:color="000000"/>
              <w:right w:val="single" w:sz="8" w:space="0" w:color="000000"/>
            </w:tcBorders>
          </w:tcPr>
          <w:p w:rsidR="00C73189" w:rsidRDefault="00C73189" w:rsidP="00B26DD3">
            <w:pPr>
              <w:pStyle w:val="ac"/>
            </w:pPr>
            <w:r>
              <w:t>I2C</w:t>
            </w:r>
            <w:r w:rsidR="00B26DD3">
              <w:rPr>
                <w:rFonts w:hint="eastAsia"/>
              </w:rPr>
              <w:t>1</w:t>
            </w:r>
            <w:r>
              <w:t xml:space="preserve">_SCL </w:t>
            </w:r>
          </w:p>
        </w:tc>
        <w:tc>
          <w:tcPr>
            <w:tcW w:w="1559" w:type="dxa"/>
            <w:tcBorders>
              <w:top w:val="single" w:sz="8" w:space="0" w:color="000000"/>
              <w:left w:val="single" w:sz="8" w:space="0" w:color="000000"/>
              <w:bottom w:val="single" w:sz="8" w:space="0" w:color="000000"/>
              <w:right w:val="single" w:sz="8" w:space="0" w:color="000000"/>
            </w:tcBorders>
          </w:tcPr>
          <w:p w:rsidR="00C73189" w:rsidRDefault="00C73189" w:rsidP="00F619EA">
            <w:pPr>
              <w:pStyle w:val="ac"/>
            </w:pPr>
            <w:r>
              <w:t xml:space="preserve">Input/Output </w:t>
            </w:r>
          </w:p>
        </w:tc>
        <w:tc>
          <w:tcPr>
            <w:tcW w:w="2835" w:type="dxa"/>
            <w:tcBorders>
              <w:top w:val="single" w:sz="8" w:space="0" w:color="000000"/>
              <w:left w:val="single" w:sz="8" w:space="0" w:color="000000"/>
              <w:bottom w:val="single" w:sz="8" w:space="0" w:color="000000"/>
              <w:right w:val="single" w:sz="8" w:space="0" w:color="000000"/>
            </w:tcBorders>
          </w:tcPr>
          <w:p w:rsidR="00C73189" w:rsidRDefault="00C73189" w:rsidP="00F619EA">
            <w:pPr>
              <w:pStyle w:val="ac"/>
            </w:pPr>
            <w:r>
              <w:t>I</w:t>
            </w:r>
            <w:r>
              <w:rPr>
                <w:sz w:val="16"/>
                <w:szCs w:val="16"/>
              </w:rPr>
              <w:t>2</w:t>
            </w:r>
            <w:r w:rsidR="00B26DD3">
              <w:t>C-Bus Interface</w:t>
            </w:r>
            <w:r w:rsidR="00B26DD3">
              <w:rPr>
                <w:rFonts w:hint="eastAsia"/>
              </w:rPr>
              <w:t>1</w:t>
            </w:r>
            <w:r>
              <w:t xml:space="preserve"> Serial Clock Line </w:t>
            </w:r>
          </w:p>
        </w:tc>
        <w:tc>
          <w:tcPr>
            <w:tcW w:w="1272" w:type="dxa"/>
            <w:tcBorders>
              <w:top w:val="single" w:sz="8" w:space="0" w:color="000000"/>
              <w:left w:val="single" w:sz="8" w:space="0" w:color="000000"/>
              <w:bottom w:val="single" w:sz="8" w:space="0" w:color="000000"/>
              <w:right w:val="single" w:sz="8" w:space="0" w:color="000000"/>
            </w:tcBorders>
          </w:tcPr>
          <w:p w:rsidR="00C73189" w:rsidRDefault="00B26DD3" w:rsidP="00F619EA">
            <w:pPr>
              <w:pStyle w:val="ac"/>
            </w:pPr>
            <w:r w:rsidRPr="00B26DD3">
              <w:t>EIM_D21</w:t>
            </w:r>
          </w:p>
        </w:tc>
        <w:tc>
          <w:tcPr>
            <w:tcW w:w="977" w:type="dxa"/>
            <w:tcBorders>
              <w:top w:val="single" w:sz="8" w:space="0" w:color="000000"/>
              <w:left w:val="single" w:sz="8" w:space="0" w:color="000000"/>
              <w:bottom w:val="single" w:sz="8" w:space="0" w:color="000000"/>
            </w:tcBorders>
          </w:tcPr>
          <w:p w:rsidR="00C73189" w:rsidRDefault="00C73189" w:rsidP="00F619EA">
            <w:pPr>
              <w:pStyle w:val="ac"/>
            </w:pPr>
            <w:r>
              <w:t>muxed</w:t>
            </w:r>
          </w:p>
        </w:tc>
      </w:tr>
      <w:tr w:rsidR="00C73189" w:rsidTr="004E68BC">
        <w:trPr>
          <w:trHeight w:val="142"/>
        </w:trPr>
        <w:tc>
          <w:tcPr>
            <w:tcW w:w="1951" w:type="dxa"/>
            <w:tcBorders>
              <w:top w:val="single" w:sz="8" w:space="0" w:color="000000"/>
              <w:bottom w:val="single" w:sz="8" w:space="0" w:color="000000"/>
              <w:right w:val="single" w:sz="8" w:space="0" w:color="000000"/>
            </w:tcBorders>
          </w:tcPr>
          <w:p w:rsidR="00C73189" w:rsidRDefault="00C73189" w:rsidP="00B26DD3">
            <w:pPr>
              <w:pStyle w:val="ac"/>
            </w:pPr>
            <w:r>
              <w:t>I2C</w:t>
            </w:r>
            <w:r w:rsidR="00B26DD3">
              <w:rPr>
                <w:rFonts w:hint="eastAsia"/>
              </w:rPr>
              <w:t>1</w:t>
            </w:r>
            <w:r>
              <w:t xml:space="preserve">_SDA </w:t>
            </w:r>
          </w:p>
        </w:tc>
        <w:tc>
          <w:tcPr>
            <w:tcW w:w="1559" w:type="dxa"/>
            <w:tcBorders>
              <w:top w:val="single" w:sz="8" w:space="0" w:color="000000"/>
              <w:left w:val="single" w:sz="8" w:space="0" w:color="000000"/>
              <w:bottom w:val="single" w:sz="8" w:space="0" w:color="000000"/>
              <w:right w:val="single" w:sz="8" w:space="0" w:color="000000"/>
            </w:tcBorders>
          </w:tcPr>
          <w:p w:rsidR="00C73189" w:rsidRDefault="00C73189" w:rsidP="00F619EA">
            <w:pPr>
              <w:pStyle w:val="ac"/>
            </w:pPr>
            <w:r>
              <w:t xml:space="preserve">Input/Output </w:t>
            </w:r>
          </w:p>
        </w:tc>
        <w:tc>
          <w:tcPr>
            <w:tcW w:w="2835" w:type="dxa"/>
            <w:tcBorders>
              <w:top w:val="single" w:sz="8" w:space="0" w:color="000000"/>
              <w:left w:val="single" w:sz="8" w:space="0" w:color="000000"/>
              <w:bottom w:val="single" w:sz="8" w:space="0" w:color="000000"/>
              <w:right w:val="single" w:sz="8" w:space="0" w:color="000000"/>
            </w:tcBorders>
          </w:tcPr>
          <w:p w:rsidR="00C73189" w:rsidRDefault="00C73189" w:rsidP="00B26DD3">
            <w:pPr>
              <w:pStyle w:val="ac"/>
            </w:pPr>
            <w:r>
              <w:t>I</w:t>
            </w:r>
            <w:r>
              <w:rPr>
                <w:sz w:val="16"/>
                <w:szCs w:val="16"/>
              </w:rPr>
              <w:t>2</w:t>
            </w:r>
            <w:r>
              <w:t>C-Bus Interface</w:t>
            </w:r>
            <w:r w:rsidR="00B26DD3">
              <w:rPr>
                <w:rFonts w:hint="eastAsia"/>
              </w:rPr>
              <w:t>1</w:t>
            </w:r>
            <w:r>
              <w:t xml:space="preserve"> Serial Data Line </w:t>
            </w:r>
          </w:p>
        </w:tc>
        <w:tc>
          <w:tcPr>
            <w:tcW w:w="1272" w:type="dxa"/>
            <w:tcBorders>
              <w:top w:val="single" w:sz="8" w:space="0" w:color="000000"/>
              <w:left w:val="single" w:sz="8" w:space="0" w:color="000000"/>
              <w:bottom w:val="single" w:sz="8" w:space="0" w:color="000000"/>
              <w:right w:val="single" w:sz="8" w:space="0" w:color="000000"/>
            </w:tcBorders>
          </w:tcPr>
          <w:p w:rsidR="00C73189" w:rsidRDefault="00B26DD3" w:rsidP="00F619EA">
            <w:pPr>
              <w:pStyle w:val="ac"/>
            </w:pPr>
            <w:r w:rsidRPr="00B26DD3">
              <w:t>EIM_D28</w:t>
            </w:r>
          </w:p>
        </w:tc>
        <w:tc>
          <w:tcPr>
            <w:tcW w:w="977" w:type="dxa"/>
            <w:tcBorders>
              <w:top w:val="single" w:sz="8" w:space="0" w:color="000000"/>
              <w:left w:val="single" w:sz="8" w:space="0" w:color="000000"/>
              <w:bottom w:val="single" w:sz="8" w:space="0" w:color="000000"/>
            </w:tcBorders>
          </w:tcPr>
          <w:p w:rsidR="00C73189" w:rsidRDefault="00C73189" w:rsidP="00F619EA">
            <w:pPr>
              <w:pStyle w:val="ac"/>
            </w:pPr>
            <w:r>
              <w:t>muxed</w:t>
            </w:r>
          </w:p>
        </w:tc>
      </w:tr>
      <w:tr w:rsidR="00C73189" w:rsidTr="004E68BC">
        <w:trPr>
          <w:trHeight w:val="142"/>
        </w:trPr>
        <w:tc>
          <w:tcPr>
            <w:tcW w:w="1951" w:type="dxa"/>
            <w:tcBorders>
              <w:top w:val="single" w:sz="8" w:space="0" w:color="000000"/>
              <w:bottom w:val="single" w:sz="8" w:space="0" w:color="000000"/>
              <w:right w:val="single" w:sz="8" w:space="0" w:color="000000"/>
            </w:tcBorders>
          </w:tcPr>
          <w:p w:rsidR="00C73189" w:rsidRDefault="00C73189" w:rsidP="00F619EA">
            <w:pPr>
              <w:pStyle w:val="ac"/>
            </w:pPr>
            <w:r>
              <w:t xml:space="preserve">I2C2_SCL </w:t>
            </w:r>
          </w:p>
        </w:tc>
        <w:tc>
          <w:tcPr>
            <w:tcW w:w="1559" w:type="dxa"/>
            <w:tcBorders>
              <w:top w:val="single" w:sz="8" w:space="0" w:color="000000"/>
              <w:left w:val="single" w:sz="8" w:space="0" w:color="000000"/>
              <w:bottom w:val="single" w:sz="8" w:space="0" w:color="000000"/>
              <w:right w:val="single" w:sz="8" w:space="0" w:color="000000"/>
            </w:tcBorders>
          </w:tcPr>
          <w:p w:rsidR="00C73189" w:rsidRDefault="00C73189" w:rsidP="00F619EA">
            <w:pPr>
              <w:pStyle w:val="ac"/>
            </w:pPr>
            <w:r>
              <w:t xml:space="preserve">Input/Output </w:t>
            </w:r>
          </w:p>
        </w:tc>
        <w:tc>
          <w:tcPr>
            <w:tcW w:w="2835" w:type="dxa"/>
            <w:tcBorders>
              <w:top w:val="single" w:sz="8" w:space="0" w:color="000000"/>
              <w:left w:val="single" w:sz="8" w:space="0" w:color="000000"/>
              <w:bottom w:val="single" w:sz="8" w:space="0" w:color="000000"/>
              <w:right w:val="single" w:sz="8" w:space="0" w:color="000000"/>
            </w:tcBorders>
          </w:tcPr>
          <w:p w:rsidR="00C73189" w:rsidRDefault="00C73189" w:rsidP="00F619EA">
            <w:pPr>
              <w:pStyle w:val="ac"/>
            </w:pPr>
            <w:r>
              <w:t>I</w:t>
            </w:r>
            <w:r>
              <w:rPr>
                <w:sz w:val="16"/>
                <w:szCs w:val="16"/>
              </w:rPr>
              <w:t>2</w:t>
            </w:r>
            <w:r>
              <w:t xml:space="preserve">C-BUS Interface2 Serial Clock </w:t>
            </w:r>
            <w:r>
              <w:lastRenderedPageBreak/>
              <w:t xml:space="preserve">Line </w:t>
            </w:r>
          </w:p>
        </w:tc>
        <w:tc>
          <w:tcPr>
            <w:tcW w:w="1272" w:type="dxa"/>
            <w:tcBorders>
              <w:top w:val="single" w:sz="8" w:space="0" w:color="000000"/>
              <w:left w:val="single" w:sz="8" w:space="0" w:color="000000"/>
              <w:bottom w:val="single" w:sz="8" w:space="0" w:color="000000"/>
              <w:right w:val="single" w:sz="8" w:space="0" w:color="000000"/>
            </w:tcBorders>
          </w:tcPr>
          <w:p w:rsidR="00C73189" w:rsidRDefault="00B26DD3" w:rsidP="00F619EA">
            <w:pPr>
              <w:pStyle w:val="ac"/>
            </w:pPr>
            <w:r w:rsidRPr="00B26DD3">
              <w:lastRenderedPageBreak/>
              <w:t>KEY_COL3</w:t>
            </w:r>
          </w:p>
        </w:tc>
        <w:tc>
          <w:tcPr>
            <w:tcW w:w="977" w:type="dxa"/>
            <w:tcBorders>
              <w:top w:val="single" w:sz="8" w:space="0" w:color="000000"/>
              <w:left w:val="single" w:sz="8" w:space="0" w:color="000000"/>
              <w:bottom w:val="single" w:sz="8" w:space="0" w:color="000000"/>
            </w:tcBorders>
          </w:tcPr>
          <w:p w:rsidR="00C73189" w:rsidRDefault="00C73189" w:rsidP="00F619EA">
            <w:pPr>
              <w:pStyle w:val="ac"/>
            </w:pPr>
            <w:r>
              <w:t>muxed</w:t>
            </w:r>
          </w:p>
        </w:tc>
      </w:tr>
      <w:tr w:rsidR="00C73189" w:rsidTr="004E68BC">
        <w:trPr>
          <w:trHeight w:val="142"/>
        </w:trPr>
        <w:tc>
          <w:tcPr>
            <w:tcW w:w="1951" w:type="dxa"/>
            <w:tcBorders>
              <w:top w:val="single" w:sz="8" w:space="0" w:color="000000"/>
              <w:bottom w:val="single" w:sz="8" w:space="0" w:color="000000"/>
              <w:right w:val="single" w:sz="8" w:space="0" w:color="000000"/>
            </w:tcBorders>
          </w:tcPr>
          <w:p w:rsidR="00C73189" w:rsidRDefault="00C73189" w:rsidP="00F619EA">
            <w:pPr>
              <w:pStyle w:val="ac"/>
            </w:pPr>
            <w:r>
              <w:lastRenderedPageBreak/>
              <w:t xml:space="preserve">I2C2_SDA </w:t>
            </w:r>
          </w:p>
        </w:tc>
        <w:tc>
          <w:tcPr>
            <w:tcW w:w="1559" w:type="dxa"/>
            <w:tcBorders>
              <w:top w:val="single" w:sz="8" w:space="0" w:color="000000"/>
              <w:left w:val="single" w:sz="8" w:space="0" w:color="000000"/>
              <w:bottom w:val="single" w:sz="8" w:space="0" w:color="000000"/>
              <w:right w:val="single" w:sz="8" w:space="0" w:color="000000"/>
            </w:tcBorders>
          </w:tcPr>
          <w:p w:rsidR="00C73189" w:rsidRDefault="00C73189" w:rsidP="00F619EA">
            <w:pPr>
              <w:pStyle w:val="ac"/>
            </w:pPr>
            <w:r>
              <w:t xml:space="preserve">Input/Output </w:t>
            </w:r>
          </w:p>
        </w:tc>
        <w:tc>
          <w:tcPr>
            <w:tcW w:w="2835" w:type="dxa"/>
            <w:tcBorders>
              <w:top w:val="single" w:sz="8" w:space="0" w:color="000000"/>
              <w:left w:val="single" w:sz="8" w:space="0" w:color="000000"/>
              <w:bottom w:val="single" w:sz="8" w:space="0" w:color="000000"/>
              <w:right w:val="single" w:sz="8" w:space="0" w:color="000000"/>
            </w:tcBorders>
          </w:tcPr>
          <w:p w:rsidR="00C73189" w:rsidRDefault="00C73189" w:rsidP="00F619EA">
            <w:pPr>
              <w:pStyle w:val="ac"/>
            </w:pPr>
            <w:r>
              <w:t>I</w:t>
            </w:r>
            <w:r>
              <w:rPr>
                <w:sz w:val="16"/>
                <w:szCs w:val="16"/>
              </w:rPr>
              <w:t>2</w:t>
            </w:r>
            <w:r>
              <w:t xml:space="preserve">C-BUS Interface2 Serial Data Line </w:t>
            </w:r>
          </w:p>
        </w:tc>
        <w:tc>
          <w:tcPr>
            <w:tcW w:w="1272" w:type="dxa"/>
            <w:tcBorders>
              <w:top w:val="single" w:sz="8" w:space="0" w:color="000000"/>
              <w:left w:val="single" w:sz="8" w:space="0" w:color="000000"/>
              <w:bottom w:val="single" w:sz="8" w:space="0" w:color="000000"/>
              <w:right w:val="single" w:sz="8" w:space="0" w:color="000000"/>
            </w:tcBorders>
          </w:tcPr>
          <w:p w:rsidR="00C73189" w:rsidRDefault="00B26DD3" w:rsidP="00F619EA">
            <w:pPr>
              <w:pStyle w:val="ac"/>
            </w:pPr>
            <w:r w:rsidRPr="00B26DD3">
              <w:t>KEY_ROW3</w:t>
            </w:r>
          </w:p>
        </w:tc>
        <w:tc>
          <w:tcPr>
            <w:tcW w:w="977" w:type="dxa"/>
            <w:tcBorders>
              <w:top w:val="single" w:sz="8" w:space="0" w:color="000000"/>
              <w:left w:val="single" w:sz="8" w:space="0" w:color="000000"/>
              <w:bottom w:val="single" w:sz="8" w:space="0" w:color="000000"/>
            </w:tcBorders>
          </w:tcPr>
          <w:p w:rsidR="00C73189" w:rsidRDefault="00C73189" w:rsidP="00F619EA">
            <w:pPr>
              <w:pStyle w:val="ac"/>
            </w:pPr>
            <w:r>
              <w:t>muxed</w:t>
            </w:r>
          </w:p>
        </w:tc>
      </w:tr>
      <w:tr w:rsidR="00C73189" w:rsidTr="004E68BC">
        <w:trPr>
          <w:trHeight w:val="263"/>
        </w:trPr>
        <w:tc>
          <w:tcPr>
            <w:tcW w:w="1951" w:type="dxa"/>
            <w:tcBorders>
              <w:top w:val="single" w:sz="8" w:space="0" w:color="000000"/>
              <w:bottom w:val="single" w:sz="8" w:space="0" w:color="000000"/>
              <w:right w:val="single" w:sz="8" w:space="0" w:color="000000"/>
            </w:tcBorders>
            <w:shd w:val="clear" w:color="auto" w:fill="FFFFFF"/>
          </w:tcPr>
          <w:p w:rsidR="00C73189" w:rsidRDefault="00B26DD3" w:rsidP="00B26DD3">
            <w:pPr>
              <w:pStyle w:val="ac"/>
            </w:pPr>
            <w:r>
              <w:t>I2C</w:t>
            </w:r>
            <w:r>
              <w:rPr>
                <w:rFonts w:hint="eastAsia"/>
              </w:rPr>
              <w:t>3</w:t>
            </w:r>
            <w:r>
              <w:t>_SCL</w:t>
            </w:r>
          </w:p>
        </w:tc>
        <w:tc>
          <w:tcPr>
            <w:tcW w:w="1559" w:type="dxa"/>
            <w:tcBorders>
              <w:top w:val="single" w:sz="8" w:space="0" w:color="000000"/>
              <w:left w:val="single" w:sz="8" w:space="0" w:color="000000"/>
              <w:bottom w:val="single" w:sz="8" w:space="0" w:color="000000"/>
              <w:right w:val="single" w:sz="8" w:space="0" w:color="000000"/>
            </w:tcBorders>
            <w:shd w:val="clear" w:color="auto" w:fill="FFFFFF"/>
          </w:tcPr>
          <w:p w:rsidR="00C73189" w:rsidRDefault="00C73189" w:rsidP="00F619EA">
            <w:pPr>
              <w:pStyle w:val="ac"/>
            </w:pPr>
            <w:r>
              <w:t xml:space="preserve">Input/Output </w:t>
            </w:r>
          </w:p>
        </w:tc>
        <w:tc>
          <w:tcPr>
            <w:tcW w:w="2835" w:type="dxa"/>
            <w:tcBorders>
              <w:top w:val="single" w:sz="8" w:space="0" w:color="000000"/>
              <w:left w:val="single" w:sz="8" w:space="0" w:color="000000"/>
              <w:bottom w:val="single" w:sz="8" w:space="0" w:color="000000"/>
              <w:right w:val="single" w:sz="8" w:space="0" w:color="000000"/>
            </w:tcBorders>
            <w:shd w:val="clear" w:color="auto" w:fill="FFFFFF"/>
          </w:tcPr>
          <w:p w:rsidR="00C73189" w:rsidRDefault="00B26DD3" w:rsidP="00B26DD3">
            <w:pPr>
              <w:pStyle w:val="ac"/>
            </w:pPr>
            <w:r>
              <w:t>I</w:t>
            </w:r>
            <w:r>
              <w:rPr>
                <w:sz w:val="16"/>
                <w:szCs w:val="16"/>
              </w:rPr>
              <w:t>2</w:t>
            </w:r>
            <w:r>
              <w:t>C-Bus Interface</w:t>
            </w:r>
            <w:r>
              <w:rPr>
                <w:rFonts w:hint="eastAsia"/>
              </w:rPr>
              <w:t xml:space="preserve">3 </w:t>
            </w:r>
            <w:r>
              <w:t>Serial Clock Line</w:t>
            </w:r>
          </w:p>
        </w:tc>
        <w:tc>
          <w:tcPr>
            <w:tcW w:w="1272" w:type="dxa"/>
            <w:tcBorders>
              <w:top w:val="single" w:sz="8" w:space="0" w:color="000000"/>
              <w:left w:val="single" w:sz="8" w:space="0" w:color="000000"/>
              <w:bottom w:val="single" w:sz="8" w:space="0" w:color="000000"/>
              <w:right w:val="single" w:sz="8" w:space="0" w:color="000000"/>
            </w:tcBorders>
            <w:shd w:val="clear" w:color="auto" w:fill="FFFFFF"/>
          </w:tcPr>
          <w:p w:rsidR="00C73189" w:rsidRDefault="00B26DD3" w:rsidP="00F619EA">
            <w:pPr>
              <w:pStyle w:val="ac"/>
            </w:pPr>
            <w:r w:rsidRPr="00B26DD3">
              <w:t>GPIO_3</w:t>
            </w:r>
          </w:p>
        </w:tc>
        <w:tc>
          <w:tcPr>
            <w:tcW w:w="977" w:type="dxa"/>
            <w:tcBorders>
              <w:top w:val="single" w:sz="8" w:space="0" w:color="000000"/>
              <w:left w:val="single" w:sz="8" w:space="0" w:color="000000"/>
              <w:bottom w:val="single" w:sz="8" w:space="0" w:color="000000"/>
            </w:tcBorders>
            <w:shd w:val="clear" w:color="auto" w:fill="FFFFFF"/>
          </w:tcPr>
          <w:p w:rsidR="00C73189" w:rsidRDefault="00C73189" w:rsidP="00F619EA">
            <w:pPr>
              <w:pStyle w:val="ac"/>
            </w:pPr>
            <w:r>
              <w:t>muxed</w:t>
            </w:r>
          </w:p>
        </w:tc>
      </w:tr>
      <w:tr w:rsidR="00C73189" w:rsidTr="004E68BC">
        <w:trPr>
          <w:trHeight w:val="142"/>
        </w:trPr>
        <w:tc>
          <w:tcPr>
            <w:tcW w:w="1951" w:type="dxa"/>
            <w:tcBorders>
              <w:top w:val="single" w:sz="8" w:space="0" w:color="000000"/>
              <w:bottom w:val="single" w:sz="8" w:space="0" w:color="000000"/>
              <w:right w:val="single" w:sz="8" w:space="0" w:color="000000"/>
            </w:tcBorders>
            <w:shd w:val="clear" w:color="auto" w:fill="FFFFFF"/>
          </w:tcPr>
          <w:p w:rsidR="00C73189" w:rsidRDefault="00B26DD3" w:rsidP="00B26DD3">
            <w:pPr>
              <w:pStyle w:val="ac"/>
            </w:pPr>
            <w:r>
              <w:t>I2C</w:t>
            </w:r>
            <w:r>
              <w:rPr>
                <w:rFonts w:hint="eastAsia"/>
              </w:rPr>
              <w:t>3</w:t>
            </w:r>
            <w:r>
              <w:t>_SDA</w:t>
            </w:r>
          </w:p>
        </w:tc>
        <w:tc>
          <w:tcPr>
            <w:tcW w:w="1559" w:type="dxa"/>
            <w:tcBorders>
              <w:top w:val="single" w:sz="8" w:space="0" w:color="000000"/>
              <w:left w:val="single" w:sz="8" w:space="0" w:color="000000"/>
              <w:bottom w:val="single" w:sz="8" w:space="0" w:color="000000"/>
              <w:right w:val="single" w:sz="8" w:space="0" w:color="000000"/>
            </w:tcBorders>
            <w:shd w:val="clear" w:color="auto" w:fill="FFFFFF"/>
          </w:tcPr>
          <w:p w:rsidR="00C73189" w:rsidRDefault="00C73189" w:rsidP="00F619EA">
            <w:pPr>
              <w:pStyle w:val="ac"/>
            </w:pPr>
            <w:r>
              <w:t xml:space="preserve">Input/Output </w:t>
            </w:r>
          </w:p>
        </w:tc>
        <w:tc>
          <w:tcPr>
            <w:tcW w:w="2835" w:type="dxa"/>
            <w:tcBorders>
              <w:top w:val="single" w:sz="8" w:space="0" w:color="000000"/>
              <w:left w:val="single" w:sz="8" w:space="0" w:color="000000"/>
              <w:bottom w:val="single" w:sz="8" w:space="0" w:color="000000"/>
              <w:right w:val="single" w:sz="8" w:space="0" w:color="000000"/>
            </w:tcBorders>
            <w:shd w:val="clear" w:color="auto" w:fill="FFFFFF"/>
          </w:tcPr>
          <w:p w:rsidR="00C73189" w:rsidRDefault="00B26DD3" w:rsidP="00B26DD3">
            <w:pPr>
              <w:pStyle w:val="ac"/>
            </w:pPr>
            <w:r>
              <w:t>I</w:t>
            </w:r>
            <w:r>
              <w:rPr>
                <w:sz w:val="16"/>
                <w:szCs w:val="16"/>
              </w:rPr>
              <w:t>2</w:t>
            </w:r>
            <w:r>
              <w:t>C-Bus Interface</w:t>
            </w:r>
            <w:r>
              <w:rPr>
                <w:rFonts w:hint="eastAsia"/>
              </w:rPr>
              <w:t>3</w:t>
            </w:r>
            <w:r>
              <w:t xml:space="preserve"> Serial Data Line</w:t>
            </w:r>
          </w:p>
        </w:tc>
        <w:tc>
          <w:tcPr>
            <w:tcW w:w="1272" w:type="dxa"/>
            <w:tcBorders>
              <w:top w:val="single" w:sz="8" w:space="0" w:color="000000"/>
              <w:left w:val="single" w:sz="8" w:space="0" w:color="000000"/>
              <w:bottom w:val="single" w:sz="8" w:space="0" w:color="000000"/>
              <w:right w:val="single" w:sz="8" w:space="0" w:color="000000"/>
            </w:tcBorders>
            <w:shd w:val="clear" w:color="auto" w:fill="FFFFFF"/>
          </w:tcPr>
          <w:p w:rsidR="00C73189" w:rsidRDefault="00B26DD3" w:rsidP="00F619EA">
            <w:pPr>
              <w:pStyle w:val="ac"/>
            </w:pPr>
            <w:r w:rsidRPr="00B26DD3">
              <w:t>GPIO_6</w:t>
            </w:r>
          </w:p>
        </w:tc>
        <w:tc>
          <w:tcPr>
            <w:tcW w:w="977" w:type="dxa"/>
            <w:tcBorders>
              <w:top w:val="single" w:sz="8" w:space="0" w:color="000000"/>
              <w:left w:val="single" w:sz="8" w:space="0" w:color="000000"/>
              <w:bottom w:val="single" w:sz="8" w:space="0" w:color="000000"/>
            </w:tcBorders>
            <w:shd w:val="clear" w:color="auto" w:fill="FFFFFF"/>
          </w:tcPr>
          <w:p w:rsidR="00C73189" w:rsidRDefault="00C73189" w:rsidP="00F619EA">
            <w:pPr>
              <w:pStyle w:val="ac"/>
            </w:pPr>
            <w:r>
              <w:t>muxed</w:t>
            </w:r>
          </w:p>
        </w:tc>
      </w:tr>
    </w:tbl>
    <w:p w:rsidR="00C73189" w:rsidRDefault="009C46C0" w:rsidP="008B21AD">
      <w:pPr>
        <w:pStyle w:val="23"/>
        <w:numPr>
          <w:ilvl w:val="0"/>
          <w:numId w:val="48"/>
        </w:numPr>
        <w:spacing w:before="62" w:after="62"/>
      </w:pPr>
      <w:r>
        <w:t>IMX6Q</w:t>
      </w:r>
      <w:r w:rsidR="00C73189">
        <w:rPr>
          <w:rFonts w:hint="eastAsia"/>
        </w:rPr>
        <w:t>的</w:t>
      </w:r>
      <w:r w:rsidR="00C73189">
        <w:t>I2C</w:t>
      </w:r>
      <w:r w:rsidR="00C73189">
        <w:rPr>
          <w:rFonts w:hint="eastAsia"/>
        </w:rPr>
        <w:t>总线控制器</w:t>
      </w:r>
    </w:p>
    <w:p w:rsidR="00C73189" w:rsidRDefault="00C73189" w:rsidP="00952020">
      <w:pPr>
        <w:pStyle w:val="23"/>
        <w:spacing w:before="62" w:after="62"/>
        <w:ind w:firstLineChars="200"/>
      </w:pPr>
      <w:r>
        <w:rPr>
          <w:rFonts w:hint="eastAsia"/>
        </w:rPr>
        <w:t>以</w:t>
      </w:r>
      <w:r>
        <w:t>I2C</w:t>
      </w:r>
      <w:r w:rsidR="00B26DD3">
        <w:rPr>
          <w:rFonts w:hint="eastAsia"/>
        </w:rPr>
        <w:t>1</w:t>
      </w:r>
      <w:r>
        <w:rPr>
          <w:rFonts w:hint="eastAsia"/>
        </w:rPr>
        <w:t>总线为例，说明</w:t>
      </w:r>
      <w:r w:rsidR="009C46C0">
        <w:t>IMX6Q</w:t>
      </w:r>
      <w:r>
        <w:rPr>
          <w:rFonts w:hint="eastAsia"/>
        </w:rPr>
        <w:t>的</w:t>
      </w:r>
      <w:r>
        <w:t>I2C</w:t>
      </w:r>
      <w:r>
        <w:rPr>
          <w:rFonts w:hint="eastAsia"/>
        </w:rPr>
        <w:t>总线控制器相关的特殊功能寄存器：</w:t>
      </w:r>
    </w:p>
    <w:p w:rsidR="00C73189" w:rsidRDefault="00C73189" w:rsidP="000A1DDB">
      <w:pPr>
        <w:pStyle w:val="a8"/>
        <w:keepNext/>
      </w:pPr>
      <w:r>
        <w:rPr>
          <w:rFonts w:hint="eastAsia"/>
        </w:rPr>
        <w:t>表</w:t>
      </w:r>
      <w:r>
        <w:t xml:space="preserve"> </w:t>
      </w:r>
      <w:r w:rsidR="00221946">
        <w:fldChar w:fldCharType="begin"/>
      </w:r>
      <w:r w:rsidR="00221946">
        <w:instrText xml:space="preserve"> STYLEREF 1 \s </w:instrText>
      </w:r>
      <w:r w:rsidR="00221946">
        <w:fldChar w:fldCharType="separate"/>
      </w:r>
      <w:r w:rsidR="00B96029">
        <w:rPr>
          <w:noProof/>
        </w:rPr>
        <w:t>11</w:t>
      </w:r>
      <w:r w:rsidR="00221946">
        <w:rPr>
          <w:noProof/>
        </w:rPr>
        <w:fldChar w:fldCharType="end"/>
      </w:r>
      <w:r>
        <w:t>.</w:t>
      </w:r>
      <w:r>
        <w:fldChar w:fldCharType="begin"/>
      </w:r>
      <w:r>
        <w:instrText xml:space="preserve"> SEQ </w:instrText>
      </w:r>
      <w:r>
        <w:rPr>
          <w:rFonts w:hint="eastAsia"/>
        </w:rPr>
        <w:instrText>表</w:instrText>
      </w:r>
      <w:r>
        <w:instrText xml:space="preserve"> \* ARABIC \s 1 </w:instrText>
      </w:r>
      <w:r>
        <w:fldChar w:fldCharType="separate"/>
      </w:r>
      <w:r w:rsidR="00B96029">
        <w:rPr>
          <w:noProof/>
        </w:rPr>
        <w:t>3</w:t>
      </w:r>
      <w:r>
        <w:fldChar w:fldCharType="end"/>
      </w:r>
      <w:r>
        <w:t xml:space="preserve">  </w:t>
      </w:r>
      <w:r w:rsidR="009C46C0">
        <w:t>IMX6Q</w:t>
      </w:r>
      <w:r>
        <w:t xml:space="preserve">  I2C</w:t>
      </w:r>
      <w:r>
        <w:rPr>
          <w:rFonts w:hint="eastAsia"/>
        </w:rPr>
        <w:t>控制器部分寄存器说明</w:t>
      </w:r>
    </w:p>
    <w:p w:rsidR="001C5A99" w:rsidRPr="001C5A99" w:rsidRDefault="002A2752" w:rsidP="001C5A99">
      <w:pPr>
        <w:spacing w:before="62" w:after="62"/>
      </w:pPr>
      <w:r>
        <w:rPr>
          <w:noProof/>
        </w:rPr>
        <w:pict>
          <v:shape id="_x0000_i1056" type="#_x0000_t75" style="width:6in;height:100.2pt;visibility:visible;mso-wrap-style:square">
            <v:imagedata r:id="rId56" o:title=""/>
          </v:shape>
        </w:pict>
      </w:r>
    </w:p>
    <w:p w:rsidR="00C73189" w:rsidRDefault="00C73189" w:rsidP="000A1DDB">
      <w:pPr>
        <w:pStyle w:val="a9"/>
        <w:spacing w:before="62" w:after="62"/>
      </w:pPr>
      <w:r>
        <w:rPr>
          <w:rFonts w:hint="eastAsia"/>
        </w:rPr>
        <w:t>注：特殊功能寄存器的详细说明请参考</w:t>
      </w:r>
      <w:r w:rsidR="009C46C0">
        <w:t>IMX6Q</w:t>
      </w:r>
      <w:r>
        <w:rPr>
          <w:rFonts w:hint="eastAsia"/>
        </w:rPr>
        <w:t>的芯片用户手册。</w:t>
      </w:r>
    </w:p>
    <w:p w:rsidR="00C73189" w:rsidRPr="009157A1" w:rsidRDefault="009C46C0" w:rsidP="008B21AD">
      <w:pPr>
        <w:pStyle w:val="23"/>
        <w:numPr>
          <w:ilvl w:val="0"/>
          <w:numId w:val="48"/>
        </w:numPr>
        <w:spacing w:before="62" w:after="62"/>
      </w:pPr>
      <w:r>
        <w:t>IMX6Q</w:t>
      </w:r>
      <w:r w:rsidR="00C73189">
        <w:rPr>
          <w:rFonts w:hint="eastAsia"/>
        </w:rPr>
        <w:t>的</w:t>
      </w:r>
      <w:r w:rsidR="00C73189">
        <w:t>I2C</w:t>
      </w:r>
      <w:r w:rsidR="00C73189">
        <w:rPr>
          <w:rFonts w:hint="eastAsia"/>
        </w:rPr>
        <w:t>总线操作流程</w:t>
      </w:r>
    </w:p>
    <w:p w:rsidR="00C73189" w:rsidRPr="009157A1" w:rsidRDefault="00C73189" w:rsidP="00952020">
      <w:pPr>
        <w:pStyle w:val="23"/>
        <w:spacing w:before="62" w:after="62"/>
        <w:ind w:firstLineChars="200"/>
      </w:pPr>
      <w:r w:rsidRPr="009157A1">
        <w:rPr>
          <w:rFonts w:hint="eastAsia"/>
        </w:rPr>
        <w:t>必须要在任何</w:t>
      </w:r>
      <w:r w:rsidRPr="009157A1">
        <w:t>I2C</w:t>
      </w:r>
      <w:r w:rsidRPr="009157A1">
        <w:rPr>
          <w:rFonts w:hint="eastAsia"/>
        </w:rPr>
        <w:t>总线发送或接收数据前被执行</w:t>
      </w:r>
      <w:r>
        <w:rPr>
          <w:rFonts w:hint="eastAsia"/>
        </w:rPr>
        <w:t>如下操作</w:t>
      </w:r>
      <w:r w:rsidRPr="009157A1">
        <w:rPr>
          <w:rFonts w:hint="eastAsia"/>
        </w:rPr>
        <w:t>：</w:t>
      </w:r>
    </w:p>
    <w:p w:rsidR="00C73189" w:rsidRPr="009157A1" w:rsidRDefault="00C73189" w:rsidP="00952020">
      <w:pPr>
        <w:pStyle w:val="a0"/>
        <w:ind w:left="1260"/>
      </w:pPr>
      <w:r w:rsidRPr="009157A1">
        <w:rPr>
          <w:rFonts w:hint="eastAsia"/>
        </w:rPr>
        <w:t>写自己的从机地址到</w:t>
      </w:r>
      <w:r w:rsidR="001C5A99" w:rsidRPr="001C5A99">
        <w:t>I2C1_IADR</w:t>
      </w:r>
      <w:r>
        <w:rPr>
          <w:rFonts w:hint="eastAsia"/>
        </w:rPr>
        <w:t>寄存器；</w:t>
      </w:r>
    </w:p>
    <w:p w:rsidR="00C73189" w:rsidRPr="009157A1" w:rsidRDefault="00C73189" w:rsidP="00952020">
      <w:pPr>
        <w:pStyle w:val="a0"/>
        <w:ind w:left="1260"/>
      </w:pPr>
      <w:r>
        <w:rPr>
          <w:rFonts w:hint="eastAsia"/>
        </w:rPr>
        <w:t>设置</w:t>
      </w:r>
      <w:r w:rsidR="001C5A99" w:rsidRPr="001C5A99">
        <w:t>I2C1_IFDR</w:t>
      </w:r>
      <w:r>
        <w:rPr>
          <w:rFonts w:hint="eastAsia"/>
        </w:rPr>
        <w:t>寄存器，</w:t>
      </w:r>
      <w:r w:rsidRPr="009157A1">
        <w:rPr>
          <w:rFonts w:hint="eastAsia"/>
        </w:rPr>
        <w:t>定义</w:t>
      </w:r>
      <w:r w:rsidRPr="009157A1">
        <w:t>SCL</w:t>
      </w:r>
      <w:r w:rsidRPr="009157A1">
        <w:rPr>
          <w:rFonts w:hint="eastAsia"/>
        </w:rPr>
        <w:t>时钟周期</w:t>
      </w:r>
      <w:r>
        <w:rPr>
          <w:rFonts w:hint="eastAsia"/>
        </w:rPr>
        <w:t>；</w:t>
      </w:r>
    </w:p>
    <w:p w:rsidR="00C73189" w:rsidRDefault="00C73189" w:rsidP="00952020">
      <w:pPr>
        <w:pStyle w:val="a0"/>
        <w:ind w:left="1260"/>
      </w:pPr>
      <w:r w:rsidRPr="009157A1">
        <w:rPr>
          <w:rFonts w:hint="eastAsia"/>
        </w:rPr>
        <w:t>设置</w:t>
      </w:r>
      <w:r w:rsidR="001C5A99" w:rsidRPr="001C5A99">
        <w:t>I2C1_I2CR</w:t>
      </w:r>
      <w:r>
        <w:rPr>
          <w:rFonts w:hint="eastAsia"/>
        </w:rPr>
        <w:t>使能串行输出</w:t>
      </w:r>
      <w:r w:rsidR="001C5A99">
        <w:rPr>
          <w:rFonts w:hint="eastAsia"/>
        </w:rPr>
        <w:t>，使</w:t>
      </w:r>
      <w:r w:rsidR="001C5A99" w:rsidRPr="009157A1">
        <w:rPr>
          <w:rFonts w:hint="eastAsia"/>
        </w:rPr>
        <w:t>能中断</w:t>
      </w:r>
      <w:r w:rsidR="006374CC">
        <w:rPr>
          <w:rFonts w:hint="eastAsia"/>
        </w:rPr>
        <w:t>，设置主从设备模式</w:t>
      </w:r>
      <w:r w:rsidRPr="009157A1">
        <w:rPr>
          <w:rFonts w:hint="eastAsia"/>
        </w:rPr>
        <w:t>。</w:t>
      </w:r>
    </w:p>
    <w:p w:rsidR="00C73189" w:rsidRPr="007F7402" w:rsidRDefault="00C73189" w:rsidP="007F7402">
      <w:pPr>
        <w:pStyle w:val="22"/>
        <w:spacing w:before="62" w:after="62"/>
        <w:ind w:leftChars="0" w:left="0"/>
      </w:pPr>
      <w:r>
        <w:t xml:space="preserve">    </w:t>
      </w:r>
      <w:r>
        <w:rPr>
          <w:rFonts w:hint="eastAsia"/>
        </w:rPr>
        <w:t>对</w:t>
      </w:r>
      <w:r w:rsidR="009C46C0">
        <w:t>IMX6Q</w:t>
      </w:r>
      <w:r>
        <w:rPr>
          <w:rFonts w:hint="eastAsia"/>
        </w:rPr>
        <w:t>芯片来讲，一般情况下在</w:t>
      </w:r>
      <w:r>
        <w:t>I2C</w:t>
      </w:r>
      <w:r>
        <w:rPr>
          <w:rFonts w:hint="eastAsia"/>
        </w:rPr>
        <w:t>总线上总是做主机，因此这里主要介绍</w:t>
      </w:r>
      <w:r w:rsidR="009C46C0">
        <w:t>IMX6Q</w:t>
      </w:r>
      <w:r>
        <w:rPr>
          <w:rFonts w:hint="eastAsia"/>
        </w:rPr>
        <w:t>做主机时数据的发送和接收流程。</w:t>
      </w:r>
    </w:p>
    <w:p w:rsidR="00C73189" w:rsidRPr="00D42E0F" w:rsidRDefault="009C46C0" w:rsidP="00952020">
      <w:pPr>
        <w:pStyle w:val="23"/>
        <w:spacing w:before="62" w:after="62"/>
        <w:ind w:firstLineChars="200"/>
      </w:pPr>
      <w:r>
        <w:t>IMX6Q</w:t>
      </w:r>
      <w:r w:rsidR="008151ED">
        <w:t xml:space="preserve"> IIC</w:t>
      </w:r>
      <w:r w:rsidR="008151ED">
        <w:rPr>
          <w:rFonts w:hint="eastAsia"/>
        </w:rPr>
        <w:t>中断</w:t>
      </w:r>
      <w:r w:rsidR="008151ED">
        <w:t>模式收发</w:t>
      </w:r>
      <w:r w:rsidR="00C73189">
        <w:rPr>
          <w:rFonts w:hint="eastAsia"/>
        </w:rPr>
        <w:t>数据流程图如</w:t>
      </w:r>
      <w:r w:rsidR="00C73189">
        <w:fldChar w:fldCharType="begin"/>
      </w:r>
      <w:r w:rsidR="00C73189">
        <w:instrText xml:space="preserve"> REF _Ref428797106 \h </w:instrText>
      </w:r>
      <w:r w:rsidR="00C73189">
        <w:fldChar w:fldCharType="separate"/>
      </w:r>
      <w:r w:rsidR="00B96029">
        <w:rPr>
          <w:rFonts w:hint="eastAsia"/>
        </w:rPr>
        <w:t>图</w:t>
      </w:r>
      <w:r w:rsidR="00B96029">
        <w:t xml:space="preserve"> </w:t>
      </w:r>
      <w:r w:rsidR="00B96029">
        <w:rPr>
          <w:noProof/>
        </w:rPr>
        <w:t>11</w:t>
      </w:r>
      <w:r w:rsidR="00B96029">
        <w:t>.</w:t>
      </w:r>
      <w:r w:rsidR="00B96029">
        <w:rPr>
          <w:noProof/>
        </w:rPr>
        <w:t>7</w:t>
      </w:r>
      <w:r w:rsidR="00C73189">
        <w:fldChar w:fldCharType="end"/>
      </w:r>
      <w:r w:rsidR="00C73189" w:rsidRPr="00D42E0F">
        <w:rPr>
          <w:rFonts w:hint="eastAsia"/>
        </w:rPr>
        <w:t>：</w:t>
      </w:r>
    </w:p>
    <w:p w:rsidR="00C73189" w:rsidRDefault="002A2752" w:rsidP="007F7402">
      <w:pPr>
        <w:pStyle w:val="23"/>
        <w:keepNext/>
        <w:spacing w:before="62" w:after="62"/>
        <w:ind w:firstLine="0"/>
        <w:jc w:val="center"/>
      </w:pPr>
      <w:r>
        <w:rPr>
          <w:noProof/>
        </w:rPr>
        <w:lastRenderedPageBreak/>
        <w:pict>
          <v:shape id="_x0000_i1057" type="#_x0000_t75" style="width:438.9pt;height:8in;visibility:visible;mso-wrap-style:square">
            <v:imagedata r:id="rId57" o:title=""/>
          </v:shape>
        </w:pict>
      </w:r>
    </w:p>
    <w:p w:rsidR="00C73189" w:rsidRDefault="00C73189" w:rsidP="007F7402">
      <w:pPr>
        <w:pStyle w:val="a8"/>
        <w:rPr>
          <w:color w:val="000000"/>
          <w:sz w:val="20"/>
        </w:rPr>
      </w:pPr>
      <w:bookmarkStart w:id="2285" w:name="_Ref428797106"/>
      <w:r>
        <w:rPr>
          <w:rFonts w:hint="eastAsia"/>
        </w:rPr>
        <w:t>图</w:t>
      </w:r>
      <w:r>
        <w:t xml:space="preserve"> </w:t>
      </w:r>
      <w:r w:rsidR="00221946">
        <w:fldChar w:fldCharType="begin"/>
      </w:r>
      <w:r w:rsidR="00221946">
        <w:instrText xml:space="preserve"> STYLEREF 1 \s </w:instrText>
      </w:r>
      <w:r w:rsidR="00221946">
        <w:fldChar w:fldCharType="separate"/>
      </w:r>
      <w:r w:rsidR="00B96029">
        <w:rPr>
          <w:noProof/>
        </w:rPr>
        <w:t>11</w:t>
      </w:r>
      <w:r w:rsidR="00221946">
        <w:rPr>
          <w:noProof/>
        </w:rPr>
        <w:fldChar w:fldCharType="end"/>
      </w:r>
      <w:r w:rsidR="009C5060">
        <w:t>.</w:t>
      </w:r>
      <w:r w:rsidR="009C5060">
        <w:fldChar w:fldCharType="begin"/>
      </w:r>
      <w:r w:rsidR="009C5060">
        <w:instrText xml:space="preserve"> SEQ </w:instrText>
      </w:r>
      <w:r w:rsidR="009C5060">
        <w:instrText>图</w:instrText>
      </w:r>
      <w:r w:rsidR="009C5060">
        <w:instrText xml:space="preserve"> \* ARABIC \s 1 </w:instrText>
      </w:r>
      <w:r w:rsidR="009C5060">
        <w:fldChar w:fldCharType="separate"/>
      </w:r>
      <w:r w:rsidR="00B96029">
        <w:rPr>
          <w:noProof/>
        </w:rPr>
        <w:t>7</w:t>
      </w:r>
      <w:r w:rsidR="009C5060">
        <w:fldChar w:fldCharType="end"/>
      </w:r>
      <w:bookmarkEnd w:id="2285"/>
      <w:r>
        <w:t xml:space="preserve">   </w:t>
      </w:r>
      <w:r w:rsidR="009C46C0">
        <w:t>IMX6Q</w:t>
      </w:r>
      <w:r>
        <w:t xml:space="preserve">  I2C</w:t>
      </w:r>
      <w:r w:rsidR="008151ED">
        <w:rPr>
          <w:rFonts w:hint="eastAsia"/>
        </w:rPr>
        <w:t>中断</w:t>
      </w:r>
      <w:r w:rsidR="008151ED">
        <w:t>模式收发</w:t>
      </w:r>
      <w:r w:rsidR="008151ED">
        <w:rPr>
          <w:rFonts w:hint="eastAsia"/>
        </w:rPr>
        <w:t>数据流程图</w:t>
      </w:r>
    </w:p>
    <w:p w:rsidR="009A3F8C" w:rsidRDefault="009A3F8C" w:rsidP="008151ED">
      <w:pPr>
        <w:pStyle w:val="23"/>
        <w:spacing w:before="62" w:after="62"/>
        <w:ind w:firstLine="0"/>
      </w:pPr>
    </w:p>
    <w:p w:rsidR="00C73189" w:rsidRPr="00D42E0F" w:rsidRDefault="006374CC" w:rsidP="00952020">
      <w:pPr>
        <w:pStyle w:val="23"/>
        <w:spacing w:before="62" w:after="62"/>
        <w:ind w:firstLineChars="200"/>
      </w:pPr>
      <w:r>
        <w:t>IMX6Q</w:t>
      </w:r>
      <w:r w:rsidR="008151ED">
        <w:t xml:space="preserve"> IIC</w:t>
      </w:r>
      <w:r w:rsidR="008151ED">
        <w:rPr>
          <w:rFonts w:hint="eastAsia"/>
        </w:rPr>
        <w:t>查询</w:t>
      </w:r>
      <w:r w:rsidR="008151ED">
        <w:t>模式收发</w:t>
      </w:r>
      <w:r w:rsidR="00C73189">
        <w:rPr>
          <w:rFonts w:hint="eastAsia"/>
        </w:rPr>
        <w:t>数据流程图如</w:t>
      </w:r>
      <w:r w:rsidR="00C73189">
        <w:fldChar w:fldCharType="begin"/>
      </w:r>
      <w:r w:rsidR="00C73189">
        <w:instrText xml:space="preserve"> REF _Ref428797139 \h </w:instrText>
      </w:r>
      <w:r w:rsidR="00C73189">
        <w:fldChar w:fldCharType="separate"/>
      </w:r>
      <w:r w:rsidR="00B96029">
        <w:rPr>
          <w:rFonts w:hint="eastAsia"/>
        </w:rPr>
        <w:t>图</w:t>
      </w:r>
      <w:r w:rsidR="00B96029">
        <w:t xml:space="preserve"> </w:t>
      </w:r>
      <w:r w:rsidR="00B96029">
        <w:rPr>
          <w:noProof/>
        </w:rPr>
        <w:t>11</w:t>
      </w:r>
      <w:r w:rsidR="00B96029">
        <w:t>.</w:t>
      </w:r>
      <w:r w:rsidR="00B96029">
        <w:rPr>
          <w:noProof/>
        </w:rPr>
        <w:t>8</w:t>
      </w:r>
      <w:r w:rsidR="00C73189">
        <w:fldChar w:fldCharType="end"/>
      </w:r>
      <w:r w:rsidR="00C73189" w:rsidRPr="00D42E0F">
        <w:rPr>
          <w:rFonts w:hint="eastAsia"/>
        </w:rPr>
        <w:t>：</w:t>
      </w:r>
    </w:p>
    <w:p w:rsidR="00C73189" w:rsidRDefault="002A2752" w:rsidP="007F7402">
      <w:pPr>
        <w:pStyle w:val="23"/>
        <w:keepNext/>
        <w:spacing w:before="62" w:after="62"/>
        <w:ind w:firstLine="0"/>
        <w:jc w:val="center"/>
      </w:pPr>
      <w:r>
        <w:rPr>
          <w:noProof/>
        </w:rPr>
        <w:lastRenderedPageBreak/>
        <w:pict>
          <v:shape id="_x0000_i1058" type="#_x0000_t75" style="width:438.9pt;height:583.5pt;visibility:visible;mso-wrap-style:square">
            <v:imagedata r:id="rId58" o:title=""/>
          </v:shape>
        </w:pict>
      </w:r>
    </w:p>
    <w:p w:rsidR="00C73189" w:rsidRDefault="00C73189" w:rsidP="007F7402">
      <w:pPr>
        <w:pStyle w:val="a8"/>
      </w:pPr>
      <w:bookmarkStart w:id="2286" w:name="_Ref428797139"/>
      <w:r>
        <w:rPr>
          <w:rFonts w:hint="eastAsia"/>
        </w:rPr>
        <w:t>图</w:t>
      </w:r>
      <w:r>
        <w:t xml:space="preserve"> </w:t>
      </w:r>
      <w:r w:rsidR="00221946">
        <w:fldChar w:fldCharType="begin"/>
      </w:r>
      <w:r w:rsidR="00221946">
        <w:instrText xml:space="preserve"> STYLEREF 1 \s </w:instrText>
      </w:r>
      <w:r w:rsidR="00221946">
        <w:fldChar w:fldCharType="separate"/>
      </w:r>
      <w:r w:rsidR="00B96029">
        <w:rPr>
          <w:noProof/>
        </w:rPr>
        <w:t>11</w:t>
      </w:r>
      <w:r w:rsidR="00221946">
        <w:rPr>
          <w:noProof/>
        </w:rPr>
        <w:fldChar w:fldCharType="end"/>
      </w:r>
      <w:r w:rsidR="009C5060">
        <w:t>.</w:t>
      </w:r>
      <w:r w:rsidR="009C5060">
        <w:fldChar w:fldCharType="begin"/>
      </w:r>
      <w:r w:rsidR="009C5060">
        <w:instrText xml:space="preserve"> SEQ </w:instrText>
      </w:r>
      <w:r w:rsidR="009C5060">
        <w:instrText>图</w:instrText>
      </w:r>
      <w:r w:rsidR="009C5060">
        <w:instrText xml:space="preserve"> \* ARABIC \s 1 </w:instrText>
      </w:r>
      <w:r w:rsidR="009C5060">
        <w:fldChar w:fldCharType="separate"/>
      </w:r>
      <w:r w:rsidR="00B96029">
        <w:rPr>
          <w:noProof/>
        </w:rPr>
        <w:t>8</w:t>
      </w:r>
      <w:r w:rsidR="009C5060">
        <w:fldChar w:fldCharType="end"/>
      </w:r>
      <w:bookmarkEnd w:id="2286"/>
      <w:r>
        <w:t xml:space="preserve">  </w:t>
      </w:r>
      <w:r w:rsidR="009C46C0">
        <w:t>IMX6Q</w:t>
      </w:r>
      <w:r w:rsidR="008151ED">
        <w:t xml:space="preserve"> I2C</w:t>
      </w:r>
      <w:r w:rsidR="008151ED">
        <w:rPr>
          <w:rFonts w:hint="eastAsia"/>
        </w:rPr>
        <w:t>查询</w:t>
      </w:r>
      <w:r w:rsidR="008151ED">
        <w:t>模式收发</w:t>
      </w:r>
      <w:r w:rsidR="008151ED">
        <w:rPr>
          <w:rFonts w:hint="eastAsia"/>
        </w:rPr>
        <w:t>数据流程图</w:t>
      </w:r>
    </w:p>
    <w:p w:rsidR="00C73189" w:rsidRPr="004A51DA" w:rsidRDefault="00C73189" w:rsidP="00352866">
      <w:pPr>
        <w:pStyle w:val="23"/>
        <w:spacing w:before="62" w:after="62"/>
        <w:ind w:firstLine="0"/>
        <w:rPr>
          <w:rFonts w:ascii="Arial" w:hAnsi="Arial" w:cs="Arial"/>
          <w:b/>
          <w:color w:val="333333"/>
          <w:shd w:val="clear" w:color="auto" w:fill="FFFFFF"/>
        </w:rPr>
      </w:pPr>
      <w:r w:rsidRPr="004A51DA">
        <w:rPr>
          <w:rFonts w:ascii="Arial" w:hAnsi="Arial" w:cs="Arial"/>
          <w:b/>
          <w:color w:val="333333"/>
          <w:shd w:val="clear" w:color="auto" w:fill="FFFFFF"/>
        </w:rPr>
        <w:t>SylixOS</w:t>
      </w:r>
      <w:r w:rsidRPr="004A51DA">
        <w:rPr>
          <w:rFonts w:ascii="Arial" w:hAnsi="Arial" w:cs="Arial" w:hint="eastAsia"/>
          <w:b/>
          <w:color w:val="333333"/>
          <w:shd w:val="clear" w:color="auto" w:fill="FFFFFF"/>
        </w:rPr>
        <w:t>对</w:t>
      </w:r>
      <w:r w:rsidRPr="004A51DA">
        <w:rPr>
          <w:rFonts w:ascii="Arial" w:hAnsi="Arial" w:cs="Arial"/>
          <w:b/>
          <w:color w:val="333333"/>
          <w:shd w:val="clear" w:color="auto" w:fill="FFFFFF"/>
        </w:rPr>
        <w:t>I2C</w:t>
      </w:r>
      <w:r w:rsidRPr="004A51DA">
        <w:rPr>
          <w:rFonts w:ascii="Arial" w:hAnsi="Arial" w:cs="Arial" w:hint="eastAsia"/>
          <w:b/>
          <w:color w:val="333333"/>
          <w:shd w:val="clear" w:color="auto" w:fill="FFFFFF"/>
        </w:rPr>
        <w:t>总线的抽象</w:t>
      </w:r>
    </w:p>
    <w:p w:rsidR="00C73189" w:rsidRDefault="00C73189" w:rsidP="00952020">
      <w:pPr>
        <w:pStyle w:val="23"/>
        <w:spacing w:before="62" w:after="62"/>
        <w:ind w:firstLineChars="200"/>
      </w:pPr>
      <w:r w:rsidRPr="004A51DA">
        <w:rPr>
          <w:rFonts w:hint="eastAsia"/>
        </w:rPr>
        <w:t>一个</w:t>
      </w:r>
      <w:r w:rsidRPr="004A51DA">
        <w:t>I2C</w:t>
      </w:r>
      <w:r w:rsidRPr="004A51DA">
        <w:rPr>
          <w:rFonts w:hint="eastAsia"/>
        </w:rPr>
        <w:t>总线驱动可能同时应用在多个</w:t>
      </w:r>
      <w:r w:rsidRPr="004A51DA">
        <w:t>I2C</w:t>
      </w:r>
      <w:r>
        <w:rPr>
          <w:rFonts w:hint="eastAsia"/>
        </w:rPr>
        <w:t>控制器上</w:t>
      </w:r>
      <w:r w:rsidRPr="004A51DA">
        <w:rPr>
          <w:rFonts w:hint="eastAsia"/>
        </w:rPr>
        <w:t>（如上面的</w:t>
      </w:r>
      <w:r w:rsidRPr="004A51DA">
        <w:t>I2C</w:t>
      </w:r>
      <w:r w:rsidR="006374CC">
        <w:rPr>
          <w:rFonts w:hint="eastAsia"/>
        </w:rPr>
        <w:t>1</w:t>
      </w:r>
      <w:r w:rsidRPr="004A51DA">
        <w:rPr>
          <w:rFonts w:hint="eastAsia"/>
        </w:rPr>
        <w:t>、</w:t>
      </w:r>
      <w:r w:rsidRPr="004A51DA">
        <w:t>I2C2</w:t>
      </w:r>
      <w:r w:rsidRPr="004A51DA">
        <w:rPr>
          <w:rFonts w:hint="eastAsia"/>
        </w:rPr>
        <w:t>、</w:t>
      </w:r>
      <w:r w:rsidR="006374CC">
        <w:t>I2C</w:t>
      </w:r>
      <w:r w:rsidR="006374CC">
        <w:rPr>
          <w:rFonts w:hint="eastAsia"/>
        </w:rPr>
        <w:t>3</w:t>
      </w:r>
      <w:r>
        <w:rPr>
          <w:rFonts w:hint="eastAsia"/>
        </w:rPr>
        <w:t>使</w:t>
      </w:r>
      <w:r w:rsidRPr="004A51DA">
        <w:rPr>
          <w:rFonts w:hint="eastAsia"/>
        </w:rPr>
        <w:t>用同一份</w:t>
      </w:r>
      <w:r w:rsidRPr="004A51DA">
        <w:t>I2C</w:t>
      </w:r>
      <w:r w:rsidRPr="004A51DA">
        <w:rPr>
          <w:rFonts w:hint="eastAsia"/>
        </w:rPr>
        <w:t>总线驱动代码</w:t>
      </w:r>
      <w:r>
        <w:rPr>
          <w:rFonts w:hint="eastAsia"/>
        </w:rPr>
        <w:t>），</w:t>
      </w:r>
      <w:r w:rsidRPr="004A51DA">
        <w:t>I2C</w:t>
      </w:r>
      <w:r w:rsidRPr="004A51DA">
        <w:rPr>
          <w:rFonts w:hint="eastAsia"/>
        </w:rPr>
        <w:t>总线驱动</w:t>
      </w:r>
      <w:r>
        <w:rPr>
          <w:rFonts w:hint="eastAsia"/>
        </w:rPr>
        <w:t>抽象为</w:t>
      </w:r>
      <w:r w:rsidRPr="00F837DE">
        <w:t xml:space="preserve">I2C </w:t>
      </w:r>
      <w:r w:rsidRPr="00F837DE">
        <w:rPr>
          <w:rFonts w:hint="eastAsia"/>
        </w:rPr>
        <w:t>总线传输函数集</w:t>
      </w:r>
      <w:r>
        <w:rPr>
          <w:rFonts w:hint="eastAsia"/>
        </w:rPr>
        <w:t>：</w:t>
      </w:r>
    </w:p>
    <w:p w:rsidR="00C73189" w:rsidRPr="00460B76" w:rsidRDefault="00C73189" w:rsidP="00352866">
      <w:pPr>
        <w:pStyle w:val="a6"/>
        <w:spacing w:before="62" w:after="62"/>
        <w:rPr>
          <w:lang w:val="en-US"/>
        </w:rPr>
      </w:pPr>
      <w:r w:rsidRPr="00460B76">
        <w:rPr>
          <w:lang w:val="en-US"/>
        </w:rPr>
        <w:t>typedef struct lw_i2c_funcs {</w:t>
      </w:r>
    </w:p>
    <w:p w:rsidR="00C73189" w:rsidRPr="00460B76" w:rsidRDefault="00C73189" w:rsidP="00952020">
      <w:pPr>
        <w:pStyle w:val="a6"/>
        <w:spacing w:before="62" w:after="62"/>
        <w:ind w:firstLineChars="150" w:firstLine="270"/>
        <w:rPr>
          <w:lang w:val="en-US"/>
        </w:rPr>
      </w:pPr>
      <w:r w:rsidRPr="00460B76">
        <w:rPr>
          <w:lang w:val="en-US"/>
        </w:rPr>
        <w:lastRenderedPageBreak/>
        <w:t>INT      (*I2CFUNC_pfuncMasterXfer)(PLW_I2C_ADAPTER   pi2cadapter,</w:t>
      </w:r>
    </w:p>
    <w:p w:rsidR="00C73189" w:rsidRPr="00460B76" w:rsidRDefault="00C73189" w:rsidP="00352866">
      <w:pPr>
        <w:pStyle w:val="a6"/>
        <w:spacing w:before="62" w:after="62"/>
        <w:rPr>
          <w:lang w:val="en-US"/>
        </w:rPr>
      </w:pPr>
      <w:r w:rsidRPr="00460B76">
        <w:rPr>
          <w:lang w:val="en-US"/>
        </w:rPr>
        <w:t xml:space="preserve">                                             PLW_I2C_MESSAGE   pi2cmsg,</w:t>
      </w:r>
    </w:p>
    <w:p w:rsidR="00C73189" w:rsidRPr="00460B76" w:rsidRDefault="00C73189" w:rsidP="00352866">
      <w:pPr>
        <w:pStyle w:val="a6"/>
        <w:spacing w:before="62" w:after="62"/>
        <w:rPr>
          <w:lang w:val="en-US"/>
        </w:rPr>
      </w:pPr>
      <w:r w:rsidRPr="00460B76">
        <w:rPr>
          <w:lang w:val="en-US"/>
        </w:rPr>
        <w:t xml:space="preserve">                                             INT                 iNum);</w:t>
      </w:r>
    </w:p>
    <w:p w:rsidR="00C73189" w:rsidRPr="00460B76" w:rsidRDefault="00C73189" w:rsidP="00352866">
      <w:pPr>
        <w:pStyle w:val="a6"/>
        <w:spacing w:before="62" w:after="62"/>
        <w:rPr>
          <w:lang w:val="en-US"/>
        </w:rPr>
      </w:pPr>
      <w:r w:rsidRPr="00460B76">
        <w:rPr>
          <w:lang w:val="en-US"/>
        </w:rPr>
        <w:t xml:space="preserve">                                                           </w:t>
      </w:r>
      <w:r w:rsidRPr="00460B76">
        <w:rPr>
          <w:lang w:val="en-US"/>
        </w:rPr>
        <w:tab/>
        <w:t xml:space="preserve">/*  </w:t>
      </w:r>
      <w:r>
        <w:rPr>
          <w:rFonts w:hint="eastAsia"/>
        </w:rPr>
        <w:t>适配器数据传输</w:t>
      </w:r>
      <w:r w:rsidRPr="00460B76">
        <w:rPr>
          <w:lang w:val="en-US"/>
        </w:rPr>
        <w:t xml:space="preserve">              */</w:t>
      </w:r>
    </w:p>
    <w:p w:rsidR="00C73189" w:rsidRPr="00460B76" w:rsidRDefault="00C73189" w:rsidP="00952020">
      <w:pPr>
        <w:pStyle w:val="a6"/>
        <w:spacing w:before="62" w:after="62"/>
        <w:ind w:firstLineChars="150" w:firstLine="270"/>
        <w:rPr>
          <w:lang w:val="en-US"/>
        </w:rPr>
      </w:pPr>
      <w:r w:rsidRPr="00460B76">
        <w:rPr>
          <w:lang w:val="en-US"/>
        </w:rPr>
        <w:t>INT      (*I2CFUNC_pfuncMasterCtl)(PLW_I2C_ADAPTER   pi2cadapter,</w:t>
      </w:r>
    </w:p>
    <w:p w:rsidR="00C73189" w:rsidRPr="00460B76" w:rsidRDefault="00C73189" w:rsidP="00352866">
      <w:pPr>
        <w:pStyle w:val="a6"/>
        <w:spacing w:before="62" w:after="62"/>
        <w:rPr>
          <w:lang w:val="en-US"/>
        </w:rPr>
      </w:pPr>
      <w:r w:rsidRPr="00460B76">
        <w:rPr>
          <w:lang w:val="en-US"/>
        </w:rPr>
        <w:t xml:space="preserve">                                            INT                 iCmd,</w:t>
      </w:r>
    </w:p>
    <w:p w:rsidR="00C73189" w:rsidRPr="00460B76" w:rsidRDefault="00C73189" w:rsidP="00352866">
      <w:pPr>
        <w:pStyle w:val="a6"/>
        <w:spacing w:before="62" w:after="62"/>
        <w:rPr>
          <w:lang w:val="en-US"/>
        </w:rPr>
      </w:pPr>
      <w:r w:rsidRPr="00460B76">
        <w:rPr>
          <w:lang w:val="en-US"/>
        </w:rPr>
        <w:t xml:space="preserve">                                            LONG                lArg);</w:t>
      </w:r>
    </w:p>
    <w:p w:rsidR="00C73189" w:rsidRPr="00460B76" w:rsidRDefault="00C73189" w:rsidP="00352866">
      <w:pPr>
        <w:pStyle w:val="a6"/>
        <w:spacing w:before="62" w:after="62"/>
        <w:rPr>
          <w:lang w:val="en-US"/>
        </w:rPr>
      </w:pPr>
      <w:r w:rsidRPr="00460B76">
        <w:rPr>
          <w:lang w:val="en-US"/>
        </w:rPr>
        <w:t xml:space="preserve">                                                           </w:t>
      </w:r>
      <w:r w:rsidRPr="00460B76">
        <w:rPr>
          <w:lang w:val="en-US"/>
        </w:rPr>
        <w:tab/>
        <w:t xml:space="preserve">/*  </w:t>
      </w:r>
      <w:r>
        <w:rPr>
          <w:rFonts w:hint="eastAsia"/>
        </w:rPr>
        <w:t>适配器控制</w:t>
      </w:r>
      <w:r w:rsidRPr="00460B76">
        <w:rPr>
          <w:lang w:val="en-US"/>
        </w:rPr>
        <w:t xml:space="preserve">                  */</w:t>
      </w:r>
    </w:p>
    <w:p w:rsidR="00C73189" w:rsidRPr="00460B76" w:rsidRDefault="00C73189" w:rsidP="00352866">
      <w:pPr>
        <w:pStyle w:val="a6"/>
        <w:spacing w:before="62" w:after="62"/>
        <w:rPr>
          <w:lang w:val="en-US"/>
        </w:rPr>
      </w:pPr>
      <w:r w:rsidRPr="00460B76">
        <w:rPr>
          <w:lang w:val="en-US"/>
        </w:rPr>
        <w:t>} LW_I2C_FUNCS;</w:t>
      </w:r>
    </w:p>
    <w:p w:rsidR="00C73189" w:rsidRPr="00460B76" w:rsidRDefault="00C73189" w:rsidP="00352866">
      <w:pPr>
        <w:pStyle w:val="a6"/>
        <w:spacing w:before="62" w:after="62"/>
        <w:rPr>
          <w:lang w:val="en-US"/>
        </w:rPr>
      </w:pPr>
      <w:r w:rsidRPr="00460B76">
        <w:rPr>
          <w:lang w:val="en-US"/>
        </w:rPr>
        <w:t>typedef LW_I2C_FUNCS        *PLW_I2C_FUNCS;</w:t>
      </w:r>
    </w:p>
    <w:p w:rsidR="00C73189" w:rsidRDefault="00C73189" w:rsidP="00952020">
      <w:pPr>
        <w:pStyle w:val="23"/>
        <w:spacing w:before="62" w:after="62"/>
        <w:ind w:firstLineChars="200"/>
      </w:pPr>
      <w:r w:rsidRPr="004A51DA">
        <w:t>I2C</w:t>
      </w:r>
      <w:r w:rsidRPr="004A51DA">
        <w:rPr>
          <w:rFonts w:hint="eastAsia"/>
        </w:rPr>
        <w:t>总线</w:t>
      </w:r>
      <w:r>
        <w:rPr>
          <w:rFonts w:hint="eastAsia"/>
        </w:rPr>
        <w:t>控制器</w:t>
      </w:r>
      <w:r w:rsidRPr="004A51DA">
        <w:rPr>
          <w:rFonts w:hint="eastAsia"/>
        </w:rPr>
        <w:t>（如上面的</w:t>
      </w:r>
      <w:r w:rsidRPr="004A51DA">
        <w:t>I2C</w:t>
      </w:r>
      <w:r w:rsidR="006374CC">
        <w:rPr>
          <w:rFonts w:hint="eastAsia"/>
        </w:rPr>
        <w:t>1</w:t>
      </w:r>
      <w:r w:rsidRPr="004A51DA">
        <w:rPr>
          <w:rFonts w:hint="eastAsia"/>
        </w:rPr>
        <w:t>、</w:t>
      </w:r>
      <w:r w:rsidRPr="004A51DA">
        <w:t>I2C2</w:t>
      </w:r>
      <w:r w:rsidRPr="004A51DA">
        <w:rPr>
          <w:rFonts w:hint="eastAsia"/>
        </w:rPr>
        <w:t>、</w:t>
      </w:r>
      <w:r w:rsidR="006374CC">
        <w:t>I2C3</w:t>
      </w:r>
      <w:r>
        <w:rPr>
          <w:rFonts w:hint="eastAsia"/>
        </w:rPr>
        <w:t>）被抽象为</w:t>
      </w:r>
      <w:r w:rsidRPr="004A51DA">
        <w:t>I2C</w:t>
      </w:r>
      <w:r w:rsidRPr="00F837DE">
        <w:rPr>
          <w:rFonts w:hint="eastAsia"/>
        </w:rPr>
        <w:t>总线</w:t>
      </w:r>
      <w:r>
        <w:rPr>
          <w:rFonts w:hint="eastAsia"/>
        </w:rPr>
        <w:t>适配器并作为</w:t>
      </w:r>
      <w:r w:rsidRPr="00F837DE">
        <w:t xml:space="preserve">I2C </w:t>
      </w:r>
      <w:r w:rsidRPr="00F837DE">
        <w:rPr>
          <w:rFonts w:hint="eastAsia"/>
        </w:rPr>
        <w:t>总线传输函数集</w:t>
      </w:r>
      <w:r>
        <w:rPr>
          <w:rFonts w:hint="eastAsia"/>
        </w:rPr>
        <w:t>内的函数的第一个参数：</w:t>
      </w:r>
    </w:p>
    <w:p w:rsidR="00C73189" w:rsidRPr="00460B76" w:rsidRDefault="00C73189" w:rsidP="00352866">
      <w:pPr>
        <w:pStyle w:val="a6"/>
        <w:spacing w:before="62" w:after="62"/>
        <w:rPr>
          <w:lang w:val="en-US"/>
        </w:rPr>
      </w:pPr>
      <w:r w:rsidRPr="00460B76">
        <w:rPr>
          <w:lang w:val="en-US"/>
        </w:rPr>
        <w:t>typedef struct lw_i2c_adapter {</w:t>
      </w:r>
    </w:p>
    <w:p w:rsidR="00C73189" w:rsidRPr="00460B76" w:rsidRDefault="00C73189" w:rsidP="00952020">
      <w:pPr>
        <w:pStyle w:val="a6"/>
        <w:spacing w:before="62" w:after="62"/>
        <w:ind w:firstLineChars="100" w:firstLine="180"/>
        <w:rPr>
          <w:lang w:val="en-US"/>
        </w:rPr>
      </w:pPr>
      <w:r w:rsidRPr="00460B76">
        <w:rPr>
          <w:lang w:val="en-US"/>
        </w:rPr>
        <w:t xml:space="preserve">LW_BUS_ADAPTER       </w:t>
      </w:r>
      <w:r w:rsidRPr="00460B76">
        <w:rPr>
          <w:lang w:val="en-US"/>
        </w:rPr>
        <w:tab/>
        <w:t xml:space="preserve">I2CADAPTER_pbusadapter;   </w:t>
      </w:r>
      <w:r w:rsidRPr="00460B76">
        <w:rPr>
          <w:lang w:val="en-US"/>
        </w:rPr>
        <w:tab/>
        <w:t xml:space="preserve">/*  </w:t>
      </w:r>
      <w:r w:rsidRPr="004A51DA">
        <w:rPr>
          <w:rFonts w:hint="eastAsia"/>
        </w:rPr>
        <w:t>总线节点</w:t>
      </w:r>
      <w:r w:rsidRPr="00460B76">
        <w:rPr>
          <w:lang w:val="en-US"/>
        </w:rPr>
        <w:t xml:space="preserve">                    */</w:t>
      </w:r>
    </w:p>
    <w:p w:rsidR="00C73189" w:rsidRPr="00460B76" w:rsidRDefault="00C73189" w:rsidP="00952020">
      <w:pPr>
        <w:pStyle w:val="a6"/>
        <w:spacing w:before="62" w:after="62"/>
        <w:ind w:firstLineChars="100" w:firstLine="180"/>
        <w:rPr>
          <w:lang w:val="en-US"/>
        </w:rPr>
      </w:pPr>
      <w:r w:rsidRPr="00460B76">
        <w:rPr>
          <w:lang w:val="en-US"/>
        </w:rPr>
        <w:t xml:space="preserve">struct lw_i2c_funcs  *I2CADAPTER_pi2cfunc;      </w:t>
      </w:r>
      <w:r w:rsidRPr="00460B76">
        <w:rPr>
          <w:lang w:val="en-US"/>
        </w:rPr>
        <w:tab/>
        <w:t xml:space="preserve">/*  </w:t>
      </w:r>
      <w:r w:rsidRPr="004A51DA">
        <w:rPr>
          <w:rFonts w:hint="eastAsia"/>
        </w:rPr>
        <w:t>总线适配器操作函数</w:t>
      </w:r>
      <w:r w:rsidRPr="00460B76">
        <w:rPr>
          <w:lang w:val="en-US"/>
        </w:rPr>
        <w:t xml:space="preserve">          */</w:t>
      </w:r>
    </w:p>
    <w:p w:rsidR="00C73189" w:rsidRPr="00460B76" w:rsidRDefault="00C73189" w:rsidP="00952020">
      <w:pPr>
        <w:pStyle w:val="a6"/>
        <w:spacing w:before="62" w:after="62"/>
        <w:ind w:firstLineChars="100" w:firstLine="180"/>
        <w:rPr>
          <w:lang w:val="en-US"/>
        </w:rPr>
      </w:pPr>
      <w:r w:rsidRPr="00460B76">
        <w:rPr>
          <w:lang w:val="en-US"/>
        </w:rPr>
        <w:t xml:space="preserve">LW_OBJECT_HANDLE    </w:t>
      </w:r>
      <w:r w:rsidRPr="00460B76">
        <w:rPr>
          <w:lang w:val="en-US"/>
        </w:rPr>
        <w:tab/>
        <w:t xml:space="preserve">I2CADAPTER_hBusLock;      </w:t>
      </w:r>
      <w:r w:rsidRPr="00460B76">
        <w:rPr>
          <w:lang w:val="en-US"/>
        </w:rPr>
        <w:tab/>
        <w:t xml:space="preserve">/*  </w:t>
      </w:r>
      <w:r w:rsidRPr="004A51DA">
        <w:rPr>
          <w:rFonts w:hint="eastAsia"/>
        </w:rPr>
        <w:t>总线操作锁</w:t>
      </w:r>
      <w:r w:rsidRPr="00460B76">
        <w:rPr>
          <w:lang w:val="en-US"/>
        </w:rPr>
        <w:t xml:space="preserve">                  */</w:t>
      </w:r>
    </w:p>
    <w:p w:rsidR="00C73189" w:rsidRPr="00460B76" w:rsidRDefault="00C73189" w:rsidP="00952020">
      <w:pPr>
        <w:pStyle w:val="a6"/>
        <w:spacing w:before="62" w:after="62"/>
        <w:ind w:firstLineChars="100" w:firstLine="180"/>
        <w:rPr>
          <w:lang w:val="en-US"/>
        </w:rPr>
      </w:pPr>
      <w:r w:rsidRPr="00460B76">
        <w:rPr>
          <w:lang w:val="en-US"/>
        </w:rPr>
        <w:t xml:space="preserve">ULONG                  </w:t>
      </w:r>
      <w:r w:rsidRPr="00460B76">
        <w:rPr>
          <w:lang w:val="en-US"/>
        </w:rPr>
        <w:tab/>
        <w:t xml:space="preserve">I2CADAPTER_ulTimeout;     </w:t>
      </w:r>
      <w:r w:rsidRPr="00460B76">
        <w:rPr>
          <w:lang w:val="en-US"/>
        </w:rPr>
        <w:tab/>
        <w:t xml:space="preserve">/*  </w:t>
      </w:r>
      <w:r w:rsidRPr="004A51DA">
        <w:rPr>
          <w:rFonts w:hint="eastAsia"/>
        </w:rPr>
        <w:t>操作超时时间</w:t>
      </w:r>
      <w:r w:rsidRPr="00460B76">
        <w:rPr>
          <w:lang w:val="en-US"/>
        </w:rPr>
        <w:t xml:space="preserve">                */</w:t>
      </w:r>
    </w:p>
    <w:p w:rsidR="00C73189" w:rsidRPr="00460B76" w:rsidRDefault="00C73189" w:rsidP="00952020">
      <w:pPr>
        <w:pStyle w:val="a6"/>
        <w:spacing w:before="62" w:after="62"/>
        <w:ind w:firstLineChars="100" w:firstLine="180"/>
        <w:rPr>
          <w:lang w:val="en-US"/>
        </w:rPr>
      </w:pPr>
      <w:r w:rsidRPr="00460B76">
        <w:rPr>
          <w:lang w:val="en-US"/>
        </w:rPr>
        <w:t xml:space="preserve">INT                      </w:t>
      </w:r>
      <w:r w:rsidRPr="00460B76">
        <w:rPr>
          <w:lang w:val="en-US"/>
        </w:rPr>
        <w:tab/>
        <w:t xml:space="preserve">I2CADAPTER_iRetry;         </w:t>
      </w:r>
      <w:r w:rsidRPr="00460B76">
        <w:rPr>
          <w:lang w:val="en-US"/>
        </w:rPr>
        <w:tab/>
        <w:t xml:space="preserve">/*  </w:t>
      </w:r>
      <w:r w:rsidRPr="004A51DA">
        <w:rPr>
          <w:rFonts w:hint="eastAsia"/>
        </w:rPr>
        <w:t>重试次数</w:t>
      </w:r>
      <w:r w:rsidRPr="00460B76">
        <w:rPr>
          <w:lang w:val="en-US"/>
        </w:rPr>
        <w:t xml:space="preserve">                    */</w:t>
      </w:r>
    </w:p>
    <w:p w:rsidR="00C73189" w:rsidRPr="00460B76" w:rsidRDefault="00C73189" w:rsidP="00952020">
      <w:pPr>
        <w:pStyle w:val="a6"/>
        <w:spacing w:before="62" w:after="62"/>
        <w:ind w:firstLineChars="100" w:firstLine="180"/>
        <w:rPr>
          <w:lang w:val="en-US"/>
        </w:rPr>
      </w:pPr>
      <w:r w:rsidRPr="00460B76">
        <w:rPr>
          <w:lang w:val="en-US"/>
        </w:rPr>
        <w:t xml:space="preserve">LW_LIST_LINE_HEADER  </w:t>
      </w:r>
      <w:r w:rsidRPr="00460B76">
        <w:rPr>
          <w:lang w:val="en-US"/>
        </w:rPr>
        <w:tab/>
        <w:t>I2CADAPTER_plineDevHeader;</w:t>
      </w:r>
      <w:r w:rsidRPr="00460B76">
        <w:rPr>
          <w:lang w:val="en-US"/>
        </w:rPr>
        <w:tab/>
        <w:t xml:space="preserve">/*  </w:t>
      </w:r>
      <w:r w:rsidRPr="004A51DA">
        <w:rPr>
          <w:rFonts w:hint="eastAsia"/>
        </w:rPr>
        <w:t>设备链表</w:t>
      </w:r>
      <w:r w:rsidRPr="00460B76">
        <w:rPr>
          <w:lang w:val="en-US"/>
        </w:rPr>
        <w:t xml:space="preserve">                    */</w:t>
      </w:r>
    </w:p>
    <w:p w:rsidR="00C73189" w:rsidRPr="00460B76" w:rsidRDefault="00C73189" w:rsidP="00352866">
      <w:pPr>
        <w:pStyle w:val="a6"/>
        <w:spacing w:before="62" w:after="62"/>
        <w:rPr>
          <w:lang w:val="en-US"/>
        </w:rPr>
      </w:pPr>
      <w:r w:rsidRPr="00460B76">
        <w:rPr>
          <w:lang w:val="en-US"/>
        </w:rPr>
        <w:t>} LW_I2C_ADAPTER;</w:t>
      </w:r>
    </w:p>
    <w:p w:rsidR="00C73189" w:rsidRPr="00460B76" w:rsidRDefault="00C73189" w:rsidP="00352866">
      <w:pPr>
        <w:pStyle w:val="a6"/>
        <w:spacing w:before="62" w:after="62"/>
        <w:rPr>
          <w:lang w:val="en-US"/>
        </w:rPr>
      </w:pPr>
      <w:r w:rsidRPr="00460B76">
        <w:rPr>
          <w:lang w:val="en-US"/>
        </w:rPr>
        <w:t>typedef LW_I2C_ADAPTER      *PLW_I2C_ADAPTER;</w:t>
      </w:r>
    </w:p>
    <w:p w:rsidR="00C73189" w:rsidRDefault="00C73189" w:rsidP="00952020">
      <w:pPr>
        <w:pStyle w:val="23"/>
        <w:spacing w:before="62" w:after="62"/>
        <w:ind w:firstLineChars="200"/>
      </w:pPr>
      <w:r>
        <w:t>I2C</w:t>
      </w:r>
      <w:r>
        <w:rPr>
          <w:rFonts w:hint="eastAsia"/>
        </w:rPr>
        <w:t>总线上的从设备（如</w:t>
      </w:r>
      <w:r>
        <w:t>AT24C02</w:t>
      </w:r>
      <w:r>
        <w:rPr>
          <w:rFonts w:hint="eastAsia"/>
        </w:rPr>
        <w:t>芯片）被抽象为</w:t>
      </w:r>
      <w:r>
        <w:t>I2C</w:t>
      </w:r>
      <w:r>
        <w:rPr>
          <w:rFonts w:hint="eastAsia"/>
        </w:rPr>
        <w:t>设备：</w:t>
      </w:r>
    </w:p>
    <w:p w:rsidR="00C73189" w:rsidRPr="00460B76" w:rsidRDefault="00C73189" w:rsidP="00352866">
      <w:pPr>
        <w:pStyle w:val="a6"/>
        <w:spacing w:before="62" w:after="62"/>
        <w:rPr>
          <w:lang w:val="en-US"/>
        </w:rPr>
      </w:pPr>
      <w:r w:rsidRPr="00460B76">
        <w:rPr>
          <w:lang w:val="en-US"/>
        </w:rPr>
        <w:t>typedef struct lw_i2c_device {</w:t>
      </w:r>
    </w:p>
    <w:p w:rsidR="00C73189" w:rsidRPr="00460B76" w:rsidRDefault="00C73189" w:rsidP="00952020">
      <w:pPr>
        <w:pStyle w:val="a6"/>
        <w:spacing w:before="62" w:after="62"/>
        <w:ind w:firstLineChars="100" w:firstLine="180"/>
        <w:rPr>
          <w:lang w:val="en-US"/>
        </w:rPr>
      </w:pPr>
      <w:r w:rsidRPr="00460B76">
        <w:rPr>
          <w:lang w:val="en-US"/>
        </w:rPr>
        <w:t xml:space="preserve">UINT16                </w:t>
      </w:r>
      <w:r w:rsidRPr="00460B76">
        <w:rPr>
          <w:lang w:val="en-US"/>
        </w:rPr>
        <w:tab/>
        <w:t xml:space="preserve">I2CDEV_usAddr;         </w:t>
      </w:r>
      <w:r w:rsidRPr="00460B76">
        <w:rPr>
          <w:lang w:val="en-US"/>
        </w:rPr>
        <w:tab/>
      </w:r>
      <w:r w:rsidRPr="00460B76">
        <w:rPr>
          <w:lang w:val="en-US"/>
        </w:rPr>
        <w:tab/>
        <w:t xml:space="preserve">/*  </w:t>
      </w:r>
      <w:r w:rsidRPr="004A51DA">
        <w:rPr>
          <w:rFonts w:hint="eastAsia"/>
        </w:rPr>
        <w:t>设备地址</w:t>
      </w:r>
      <w:r w:rsidRPr="00460B76">
        <w:rPr>
          <w:lang w:val="en-US"/>
        </w:rPr>
        <w:t xml:space="preserve">                    */</w:t>
      </w:r>
    </w:p>
    <w:p w:rsidR="00C73189" w:rsidRPr="00460B76" w:rsidRDefault="00C73189" w:rsidP="00952020">
      <w:pPr>
        <w:pStyle w:val="a6"/>
        <w:spacing w:before="62" w:after="62"/>
        <w:ind w:firstLineChars="100" w:firstLine="180"/>
        <w:rPr>
          <w:lang w:val="en-US"/>
        </w:rPr>
      </w:pPr>
      <w:r w:rsidRPr="00460B76">
        <w:rPr>
          <w:lang w:val="en-US"/>
        </w:rPr>
        <w:t xml:space="preserve">UINT16                </w:t>
      </w:r>
      <w:r w:rsidRPr="00460B76">
        <w:rPr>
          <w:lang w:val="en-US"/>
        </w:rPr>
        <w:tab/>
        <w:t xml:space="preserve">I2CDEV_usFlag;        </w:t>
      </w:r>
      <w:r w:rsidRPr="00460B76">
        <w:rPr>
          <w:lang w:val="en-US"/>
        </w:rPr>
        <w:tab/>
      </w:r>
      <w:r w:rsidRPr="00460B76">
        <w:rPr>
          <w:lang w:val="en-US"/>
        </w:rPr>
        <w:tab/>
        <w:t xml:space="preserve">/*  </w:t>
      </w:r>
      <w:r w:rsidRPr="004A51DA">
        <w:rPr>
          <w:rFonts w:hint="eastAsia"/>
        </w:rPr>
        <w:t>标志</w:t>
      </w:r>
      <w:r w:rsidRPr="00460B76">
        <w:rPr>
          <w:lang w:val="en-US"/>
        </w:rPr>
        <w:t xml:space="preserve">, </w:t>
      </w:r>
      <w:r w:rsidRPr="004A51DA">
        <w:rPr>
          <w:rFonts w:hint="eastAsia"/>
        </w:rPr>
        <w:t>仅支持</w:t>
      </w:r>
      <w:r w:rsidRPr="00460B76">
        <w:rPr>
          <w:lang w:val="en-US"/>
        </w:rPr>
        <w:t xml:space="preserve"> 10bit </w:t>
      </w:r>
      <w:r>
        <w:rPr>
          <w:rFonts w:hint="eastAsia"/>
        </w:rPr>
        <w:t>地址</w:t>
      </w:r>
      <w:r w:rsidRPr="00460B76">
        <w:rPr>
          <w:lang w:val="en-US"/>
        </w:rPr>
        <w:t xml:space="preserve">    */</w:t>
      </w:r>
    </w:p>
    <w:p w:rsidR="00C73189" w:rsidRPr="00460B76" w:rsidRDefault="00C73189" w:rsidP="00252065">
      <w:pPr>
        <w:pStyle w:val="a6"/>
        <w:spacing w:before="62" w:after="62"/>
        <w:rPr>
          <w:lang w:val="en-US"/>
        </w:rPr>
      </w:pPr>
      <w:r w:rsidRPr="00460B76">
        <w:rPr>
          <w:lang w:val="en-US"/>
        </w:rPr>
        <w:t xml:space="preserve">  #define LW_I2C_CLIENT_TEN        0x10             </w:t>
      </w:r>
      <w:r w:rsidRPr="00460B76">
        <w:rPr>
          <w:lang w:val="en-US"/>
        </w:rPr>
        <w:tab/>
        <w:t xml:space="preserve">/*  </w:t>
      </w:r>
      <w:r w:rsidRPr="004A51DA">
        <w:rPr>
          <w:rFonts w:hint="eastAsia"/>
        </w:rPr>
        <w:t>与</w:t>
      </w:r>
      <w:r w:rsidRPr="00460B76">
        <w:rPr>
          <w:lang w:val="en-US"/>
        </w:rPr>
        <w:t xml:space="preserve"> LW_I2C_M_TEN </w:t>
      </w:r>
      <w:r w:rsidRPr="004A51DA">
        <w:rPr>
          <w:rFonts w:hint="eastAsia"/>
        </w:rPr>
        <w:t>相同</w:t>
      </w:r>
      <w:r w:rsidRPr="00460B76">
        <w:rPr>
          <w:lang w:val="en-US"/>
        </w:rPr>
        <w:t xml:space="preserve">     */</w:t>
      </w:r>
    </w:p>
    <w:p w:rsidR="00C73189" w:rsidRPr="00460B76" w:rsidRDefault="00C73189" w:rsidP="00952020">
      <w:pPr>
        <w:pStyle w:val="a6"/>
        <w:spacing w:before="62" w:after="62"/>
        <w:ind w:firstLineChars="100" w:firstLine="180"/>
        <w:rPr>
          <w:lang w:val="en-US"/>
        </w:rPr>
      </w:pPr>
      <w:r w:rsidRPr="00460B76">
        <w:rPr>
          <w:lang w:val="en-US"/>
        </w:rPr>
        <w:t xml:space="preserve">PLW_I2C_ADAPTER      </w:t>
      </w:r>
      <w:r w:rsidRPr="00460B76">
        <w:rPr>
          <w:lang w:val="en-US"/>
        </w:rPr>
        <w:tab/>
        <w:t xml:space="preserve">I2CDEV_pi2cadapter;  </w:t>
      </w:r>
      <w:r w:rsidRPr="00460B76">
        <w:rPr>
          <w:lang w:val="en-US"/>
        </w:rPr>
        <w:tab/>
      </w:r>
      <w:r w:rsidRPr="00460B76">
        <w:rPr>
          <w:lang w:val="en-US"/>
        </w:rPr>
        <w:tab/>
        <w:t xml:space="preserve">/*  </w:t>
      </w:r>
      <w:r w:rsidRPr="004A51DA">
        <w:rPr>
          <w:rFonts w:hint="eastAsia"/>
        </w:rPr>
        <w:t>挂载的适配器</w:t>
      </w:r>
      <w:r w:rsidRPr="00460B76">
        <w:rPr>
          <w:lang w:val="en-US"/>
        </w:rPr>
        <w:t xml:space="preserve">                */</w:t>
      </w:r>
    </w:p>
    <w:p w:rsidR="00C73189" w:rsidRPr="00460B76" w:rsidRDefault="00C73189" w:rsidP="00952020">
      <w:pPr>
        <w:pStyle w:val="a6"/>
        <w:spacing w:before="62" w:after="62"/>
        <w:ind w:firstLineChars="100" w:firstLine="180"/>
        <w:rPr>
          <w:lang w:val="en-US"/>
        </w:rPr>
      </w:pPr>
      <w:r w:rsidRPr="00460B76">
        <w:rPr>
          <w:lang w:val="en-US"/>
        </w:rPr>
        <w:t xml:space="preserve">LW_LIST_LINE         </w:t>
      </w:r>
      <w:r w:rsidRPr="00460B76">
        <w:rPr>
          <w:lang w:val="en-US"/>
        </w:rPr>
        <w:tab/>
        <w:t xml:space="preserve">I2CDEV_lineManage;   </w:t>
      </w:r>
      <w:r w:rsidRPr="00460B76">
        <w:rPr>
          <w:lang w:val="en-US"/>
        </w:rPr>
        <w:tab/>
      </w:r>
      <w:r w:rsidRPr="00460B76">
        <w:rPr>
          <w:lang w:val="en-US"/>
        </w:rPr>
        <w:tab/>
        <w:t xml:space="preserve">/*  </w:t>
      </w:r>
      <w:r w:rsidRPr="004A51DA">
        <w:rPr>
          <w:rFonts w:hint="eastAsia"/>
        </w:rPr>
        <w:t>设备挂载链</w:t>
      </w:r>
      <w:r w:rsidRPr="00460B76">
        <w:rPr>
          <w:lang w:val="en-US"/>
        </w:rPr>
        <w:t xml:space="preserve">                  */</w:t>
      </w:r>
    </w:p>
    <w:p w:rsidR="00C73189" w:rsidRPr="00460B76" w:rsidRDefault="00C73189" w:rsidP="00952020">
      <w:pPr>
        <w:pStyle w:val="a6"/>
        <w:spacing w:before="62" w:after="62"/>
        <w:ind w:firstLineChars="100" w:firstLine="180"/>
        <w:rPr>
          <w:lang w:val="en-US"/>
        </w:rPr>
      </w:pPr>
      <w:r w:rsidRPr="00460B76">
        <w:rPr>
          <w:lang w:val="en-US"/>
        </w:rPr>
        <w:t xml:space="preserve">atomic_t                </w:t>
      </w:r>
      <w:r w:rsidRPr="00460B76">
        <w:rPr>
          <w:lang w:val="en-US"/>
        </w:rPr>
        <w:tab/>
        <w:t>I2CDEV_atomicUsageCnt</w:t>
      </w:r>
      <w:r w:rsidRPr="00460B76">
        <w:rPr>
          <w:lang w:val="en-US"/>
        </w:rPr>
        <w:tab/>
      </w:r>
      <w:r w:rsidRPr="00460B76">
        <w:rPr>
          <w:lang w:val="en-US"/>
        </w:rPr>
        <w:tab/>
        <w:t xml:space="preserve">/*  </w:t>
      </w:r>
      <w:r w:rsidRPr="004A51DA">
        <w:rPr>
          <w:rFonts w:hint="eastAsia"/>
        </w:rPr>
        <w:t>设备使用计数</w:t>
      </w:r>
      <w:r w:rsidRPr="00460B76">
        <w:rPr>
          <w:lang w:val="en-US"/>
        </w:rPr>
        <w:t xml:space="preserve">                */</w:t>
      </w:r>
    </w:p>
    <w:p w:rsidR="00C73189" w:rsidRPr="00460B76" w:rsidRDefault="00C73189" w:rsidP="00952020">
      <w:pPr>
        <w:pStyle w:val="a6"/>
        <w:spacing w:before="62" w:after="62"/>
        <w:ind w:firstLineChars="100" w:firstLine="180"/>
        <w:rPr>
          <w:lang w:val="en-US"/>
        </w:rPr>
      </w:pPr>
      <w:r w:rsidRPr="00460B76">
        <w:rPr>
          <w:lang w:val="en-US"/>
        </w:rPr>
        <w:t xml:space="preserve">CHAR                    </w:t>
      </w:r>
      <w:r w:rsidRPr="00460B76">
        <w:rPr>
          <w:lang w:val="en-US"/>
        </w:rPr>
        <w:tab/>
        <w:t>I2CDEV_cName[LW_CFG_OBJECT_NAME_SIZE];</w:t>
      </w:r>
      <w:r w:rsidRPr="00460B76">
        <w:rPr>
          <w:lang w:val="en-US"/>
        </w:rPr>
        <w:tab/>
        <w:t xml:space="preserve">/*  </w:t>
      </w:r>
      <w:r w:rsidRPr="004A51DA">
        <w:rPr>
          <w:rFonts w:hint="eastAsia"/>
        </w:rPr>
        <w:t>设备的名称</w:t>
      </w:r>
      <w:r w:rsidRPr="00460B76">
        <w:rPr>
          <w:lang w:val="en-US"/>
        </w:rPr>
        <w:t xml:space="preserve">    */</w:t>
      </w:r>
    </w:p>
    <w:p w:rsidR="00C73189" w:rsidRPr="00460B76" w:rsidRDefault="00C73189" w:rsidP="00352866">
      <w:pPr>
        <w:pStyle w:val="a6"/>
        <w:spacing w:before="62" w:after="62"/>
        <w:rPr>
          <w:lang w:val="en-US"/>
        </w:rPr>
      </w:pPr>
      <w:r w:rsidRPr="00460B76">
        <w:rPr>
          <w:lang w:val="en-US"/>
        </w:rPr>
        <w:t>} LW_I2C_DEVICE;</w:t>
      </w:r>
    </w:p>
    <w:p w:rsidR="00C73189" w:rsidRPr="00460B76" w:rsidRDefault="00C73189" w:rsidP="00352866">
      <w:pPr>
        <w:pStyle w:val="a6"/>
        <w:spacing w:before="62" w:after="62"/>
        <w:rPr>
          <w:lang w:val="en-US"/>
        </w:rPr>
      </w:pPr>
      <w:r w:rsidRPr="00460B76">
        <w:rPr>
          <w:lang w:val="en-US"/>
        </w:rPr>
        <w:t>typedef LW_I2C_DEVICE           *PLW_I2C_DEVICE;</w:t>
      </w:r>
    </w:p>
    <w:p w:rsidR="00C73189" w:rsidRDefault="00C73189" w:rsidP="00952020">
      <w:pPr>
        <w:pStyle w:val="23"/>
        <w:spacing w:before="62" w:after="62"/>
        <w:ind w:firstLineChars="200"/>
      </w:pPr>
      <w:r w:rsidRPr="004A51DA">
        <w:t>I2C</w:t>
      </w:r>
      <w:r>
        <w:rPr>
          <w:rFonts w:hint="eastAsia"/>
        </w:rPr>
        <w:t>总线适配器与</w:t>
      </w:r>
      <w:r>
        <w:t>I2C</w:t>
      </w:r>
      <w:r>
        <w:rPr>
          <w:rFonts w:hint="eastAsia"/>
        </w:rPr>
        <w:t>设备之间的数据传输格式被抽象为</w:t>
      </w:r>
      <w:r w:rsidRPr="00F837DE">
        <w:t xml:space="preserve">I2C </w:t>
      </w:r>
      <w:r w:rsidRPr="00F837DE">
        <w:rPr>
          <w:rFonts w:hint="eastAsia"/>
        </w:rPr>
        <w:t>总线传输控制消息</w:t>
      </w:r>
      <w:r>
        <w:rPr>
          <w:rFonts w:hint="eastAsia"/>
        </w:rPr>
        <w:t>：</w:t>
      </w:r>
    </w:p>
    <w:p w:rsidR="00C73189" w:rsidRPr="00460B76" w:rsidRDefault="00C73189" w:rsidP="00352866">
      <w:pPr>
        <w:pStyle w:val="a6"/>
        <w:spacing w:before="62" w:after="62"/>
        <w:rPr>
          <w:lang w:val="en-US"/>
        </w:rPr>
      </w:pPr>
      <w:r w:rsidRPr="00460B76">
        <w:rPr>
          <w:lang w:val="en-US"/>
        </w:rPr>
        <w:t>typedef struct lw_i2c_message {</w:t>
      </w:r>
    </w:p>
    <w:p w:rsidR="00C73189" w:rsidRPr="00460B76" w:rsidRDefault="00C73189" w:rsidP="00952020">
      <w:pPr>
        <w:pStyle w:val="a6"/>
        <w:spacing w:before="62" w:after="62"/>
        <w:ind w:firstLineChars="200" w:firstLine="360"/>
        <w:rPr>
          <w:lang w:val="en-US"/>
        </w:rPr>
      </w:pPr>
      <w:r w:rsidRPr="00460B76">
        <w:rPr>
          <w:lang w:val="en-US"/>
        </w:rPr>
        <w:t xml:space="preserve">UINT16                   I2CMSG_usAddr;           </w:t>
      </w:r>
      <w:r w:rsidRPr="00460B76">
        <w:rPr>
          <w:lang w:val="en-US"/>
        </w:rPr>
        <w:tab/>
        <w:t xml:space="preserve">/*  </w:t>
      </w:r>
      <w:r w:rsidRPr="00F837DE">
        <w:rPr>
          <w:rFonts w:hint="eastAsia"/>
        </w:rPr>
        <w:t>器件地址</w:t>
      </w:r>
      <w:r w:rsidRPr="00460B76">
        <w:rPr>
          <w:lang w:val="en-US"/>
        </w:rPr>
        <w:t xml:space="preserve">                    */</w:t>
      </w:r>
    </w:p>
    <w:p w:rsidR="00C73189" w:rsidRPr="00460B76" w:rsidRDefault="00C73189" w:rsidP="00952020">
      <w:pPr>
        <w:pStyle w:val="a6"/>
        <w:spacing w:before="62" w:after="62"/>
        <w:ind w:firstLineChars="200" w:firstLine="360"/>
        <w:rPr>
          <w:lang w:val="en-US"/>
        </w:rPr>
      </w:pPr>
      <w:r w:rsidRPr="00460B76">
        <w:rPr>
          <w:lang w:val="en-US"/>
        </w:rPr>
        <w:t xml:space="preserve">UINT16                   I2CMSG_usFlag;           </w:t>
      </w:r>
      <w:r w:rsidRPr="00460B76">
        <w:rPr>
          <w:lang w:val="en-US"/>
        </w:rPr>
        <w:tab/>
        <w:t xml:space="preserve">/*  </w:t>
      </w:r>
      <w:r w:rsidRPr="00F837DE">
        <w:rPr>
          <w:rFonts w:hint="eastAsia"/>
        </w:rPr>
        <w:t>传输控制参数</w:t>
      </w:r>
      <w:r w:rsidRPr="00460B76">
        <w:rPr>
          <w:lang w:val="en-US"/>
        </w:rPr>
        <w:t xml:space="preserve">                */</w:t>
      </w:r>
    </w:p>
    <w:p w:rsidR="00C73189" w:rsidRPr="00460B76" w:rsidRDefault="00C73189" w:rsidP="00352866">
      <w:pPr>
        <w:pStyle w:val="a6"/>
        <w:spacing w:before="62" w:after="62"/>
        <w:rPr>
          <w:lang w:val="en-US"/>
        </w:rPr>
      </w:pPr>
      <w:r w:rsidRPr="00460B76">
        <w:rPr>
          <w:lang w:val="en-US"/>
        </w:rPr>
        <w:t xml:space="preserve">    #define LW_I2C_M_TEN             0x0010            </w:t>
      </w:r>
      <w:r w:rsidRPr="00460B76">
        <w:rPr>
          <w:lang w:val="en-US"/>
        </w:rPr>
        <w:tab/>
        <w:t xml:space="preserve">/*  </w:t>
      </w:r>
      <w:r w:rsidRPr="00F837DE">
        <w:rPr>
          <w:rFonts w:hint="eastAsia"/>
        </w:rPr>
        <w:t>使用</w:t>
      </w:r>
      <w:r w:rsidRPr="00460B76">
        <w:rPr>
          <w:lang w:val="en-US"/>
        </w:rPr>
        <w:t xml:space="preserve"> 10bit </w:t>
      </w:r>
      <w:r w:rsidRPr="00F837DE">
        <w:rPr>
          <w:rFonts w:hint="eastAsia"/>
        </w:rPr>
        <w:t>设备地址</w:t>
      </w:r>
      <w:r w:rsidRPr="00460B76">
        <w:rPr>
          <w:lang w:val="en-US"/>
        </w:rPr>
        <w:t xml:space="preserve">        */</w:t>
      </w:r>
    </w:p>
    <w:p w:rsidR="00C73189" w:rsidRPr="00460B76" w:rsidRDefault="00C73189" w:rsidP="00952020">
      <w:pPr>
        <w:pStyle w:val="a6"/>
        <w:spacing w:before="62" w:after="62"/>
        <w:ind w:firstLineChars="200" w:firstLine="360"/>
        <w:rPr>
          <w:lang w:val="en-US"/>
        </w:rPr>
      </w:pPr>
      <w:r w:rsidRPr="00460B76">
        <w:rPr>
          <w:lang w:val="en-US"/>
        </w:rPr>
        <w:lastRenderedPageBreak/>
        <w:t xml:space="preserve">#define LW_I2C_M_RD              0x0001           </w:t>
      </w:r>
      <w:r w:rsidRPr="00460B76">
        <w:rPr>
          <w:lang w:val="en-US"/>
        </w:rPr>
        <w:tab/>
        <w:t xml:space="preserve">/*  </w:t>
      </w:r>
      <w:r w:rsidRPr="00F837DE">
        <w:rPr>
          <w:rFonts w:hint="eastAsia"/>
        </w:rPr>
        <w:t>为读操作</w:t>
      </w:r>
      <w:r w:rsidRPr="00460B76">
        <w:rPr>
          <w:lang w:val="en-US"/>
        </w:rPr>
        <w:t xml:space="preserve">, </w:t>
      </w:r>
      <w:r w:rsidRPr="00F837DE">
        <w:rPr>
          <w:rFonts w:hint="eastAsia"/>
        </w:rPr>
        <w:t>否则为写</w:t>
      </w:r>
      <w:r w:rsidRPr="00460B76">
        <w:rPr>
          <w:lang w:val="en-US"/>
        </w:rPr>
        <w:t xml:space="preserve">          */</w:t>
      </w:r>
    </w:p>
    <w:p w:rsidR="00C73189" w:rsidRPr="00460B76" w:rsidRDefault="00C73189" w:rsidP="00952020">
      <w:pPr>
        <w:pStyle w:val="a6"/>
        <w:spacing w:before="62" w:after="62"/>
        <w:ind w:firstLineChars="200" w:firstLine="360"/>
        <w:rPr>
          <w:lang w:val="en-US"/>
        </w:rPr>
      </w:pPr>
      <w:r w:rsidRPr="00460B76">
        <w:rPr>
          <w:lang w:val="en-US"/>
        </w:rPr>
        <w:t xml:space="preserve">#define LW_I2C_M_NOSTART        0x4000           </w:t>
      </w:r>
      <w:r w:rsidRPr="00460B76">
        <w:rPr>
          <w:lang w:val="en-US"/>
        </w:rPr>
        <w:tab/>
        <w:t xml:space="preserve">/*  </w:t>
      </w:r>
      <w:r w:rsidRPr="00F837DE">
        <w:rPr>
          <w:rFonts w:hint="eastAsia"/>
        </w:rPr>
        <w:t>不发送</w:t>
      </w:r>
      <w:r w:rsidRPr="00460B76">
        <w:rPr>
          <w:lang w:val="en-US"/>
        </w:rPr>
        <w:t xml:space="preserve"> start </w:t>
      </w:r>
      <w:r w:rsidRPr="00F837DE">
        <w:rPr>
          <w:rFonts w:hint="eastAsia"/>
        </w:rPr>
        <w:t>标志</w:t>
      </w:r>
      <w:r w:rsidRPr="00460B76">
        <w:rPr>
          <w:lang w:val="en-US"/>
        </w:rPr>
        <w:t xml:space="preserve">          */</w:t>
      </w:r>
    </w:p>
    <w:p w:rsidR="00C73189" w:rsidRPr="00460B76" w:rsidRDefault="00C73189" w:rsidP="00952020">
      <w:pPr>
        <w:pStyle w:val="a6"/>
        <w:spacing w:before="62" w:after="62"/>
        <w:ind w:firstLineChars="200" w:firstLine="360"/>
        <w:rPr>
          <w:lang w:val="en-US"/>
        </w:rPr>
      </w:pPr>
      <w:r w:rsidRPr="00460B76">
        <w:rPr>
          <w:lang w:val="en-US"/>
        </w:rPr>
        <w:t xml:space="preserve">#define LW_I2C_M_REV_DIR_ADDR  0x2000           </w:t>
      </w:r>
      <w:r w:rsidRPr="00460B76">
        <w:rPr>
          <w:lang w:val="en-US"/>
        </w:rPr>
        <w:tab/>
        <w:t xml:space="preserve">/*  </w:t>
      </w:r>
      <w:r w:rsidRPr="00F837DE">
        <w:rPr>
          <w:rFonts w:hint="eastAsia"/>
        </w:rPr>
        <w:t>读写标志位反转</w:t>
      </w:r>
      <w:r w:rsidRPr="00460B76">
        <w:rPr>
          <w:lang w:val="en-US"/>
        </w:rPr>
        <w:t xml:space="preserve">              */</w:t>
      </w:r>
    </w:p>
    <w:p w:rsidR="00C73189" w:rsidRPr="00460B76" w:rsidRDefault="00C73189" w:rsidP="00952020">
      <w:pPr>
        <w:pStyle w:val="a6"/>
        <w:spacing w:before="62" w:after="62"/>
        <w:ind w:firstLineChars="200" w:firstLine="360"/>
        <w:rPr>
          <w:lang w:val="en-US"/>
        </w:rPr>
      </w:pPr>
      <w:r w:rsidRPr="00460B76">
        <w:rPr>
          <w:lang w:val="en-US"/>
        </w:rPr>
        <w:t xml:space="preserve">#define LW_I2C_M_IGNORE_NAK     0x1000            /*  </w:t>
      </w:r>
      <w:r w:rsidRPr="00F837DE">
        <w:rPr>
          <w:rFonts w:hint="eastAsia"/>
        </w:rPr>
        <w:t>忽略</w:t>
      </w:r>
      <w:r w:rsidRPr="00460B76">
        <w:rPr>
          <w:lang w:val="en-US"/>
        </w:rPr>
        <w:t xml:space="preserve"> ACK NACK               */</w:t>
      </w:r>
    </w:p>
    <w:p w:rsidR="00C73189" w:rsidRPr="00460B76" w:rsidRDefault="00C73189" w:rsidP="00952020">
      <w:pPr>
        <w:pStyle w:val="a6"/>
        <w:spacing w:before="62" w:after="62"/>
        <w:ind w:firstLineChars="200" w:firstLine="360"/>
        <w:rPr>
          <w:lang w:val="en-US"/>
        </w:rPr>
      </w:pPr>
      <w:r w:rsidRPr="00460B76">
        <w:rPr>
          <w:lang w:val="en-US"/>
        </w:rPr>
        <w:t xml:space="preserve">#define LW_I2C_M_NO_RD_ACK      0x0800            /*  </w:t>
      </w:r>
      <w:r w:rsidRPr="00F837DE">
        <w:rPr>
          <w:rFonts w:hint="eastAsia"/>
        </w:rPr>
        <w:t>读操作时不发送</w:t>
      </w:r>
      <w:r w:rsidRPr="00460B76">
        <w:rPr>
          <w:lang w:val="en-US"/>
        </w:rPr>
        <w:t xml:space="preserve"> ACK          */</w:t>
      </w:r>
    </w:p>
    <w:p w:rsidR="00C73189" w:rsidRPr="00460B76" w:rsidRDefault="00C73189" w:rsidP="00952020">
      <w:pPr>
        <w:pStyle w:val="a6"/>
        <w:spacing w:before="62" w:after="62"/>
        <w:ind w:firstLineChars="200" w:firstLine="360"/>
        <w:rPr>
          <w:lang w:val="en-US"/>
        </w:rPr>
      </w:pPr>
      <w:r w:rsidRPr="00460B76">
        <w:rPr>
          <w:lang w:val="en-US"/>
        </w:rPr>
        <w:t>#define LW_I2C_M_RECV_LEN       0x0400            /*  !</w:t>
      </w:r>
      <w:r w:rsidRPr="00F837DE">
        <w:rPr>
          <w:rFonts w:hint="eastAsia"/>
        </w:rPr>
        <w:t>目前不支持</w:t>
      </w:r>
      <w:r w:rsidRPr="00460B76">
        <w:rPr>
          <w:lang w:val="en-US"/>
        </w:rPr>
        <w:t>!                */</w:t>
      </w:r>
    </w:p>
    <w:p w:rsidR="00C73189" w:rsidRPr="00460B76" w:rsidRDefault="00C73189" w:rsidP="00352866">
      <w:pPr>
        <w:pStyle w:val="a6"/>
        <w:spacing w:before="62" w:after="62"/>
        <w:rPr>
          <w:lang w:val="en-US"/>
        </w:rPr>
      </w:pPr>
      <w:r w:rsidRPr="00460B76">
        <w:rPr>
          <w:lang w:val="en-US"/>
        </w:rPr>
        <w:t xml:space="preserve">    UINT16                   I2CMSG_usLen;              /*  </w:t>
      </w:r>
      <w:r w:rsidRPr="00F837DE">
        <w:rPr>
          <w:rFonts w:hint="eastAsia"/>
        </w:rPr>
        <w:t>长度</w:t>
      </w:r>
      <w:r w:rsidRPr="00460B76">
        <w:rPr>
          <w:lang w:val="en-US"/>
        </w:rPr>
        <w:t>(</w:t>
      </w:r>
      <w:r w:rsidRPr="00F837DE">
        <w:rPr>
          <w:rFonts w:hint="eastAsia"/>
        </w:rPr>
        <w:t>缓冲区大小</w:t>
      </w:r>
      <w:r w:rsidRPr="00460B76">
        <w:rPr>
          <w:lang w:val="en-US"/>
        </w:rPr>
        <w:t>)            */</w:t>
      </w:r>
    </w:p>
    <w:p w:rsidR="00C73189" w:rsidRPr="00460B76" w:rsidRDefault="00C73189" w:rsidP="00352866">
      <w:pPr>
        <w:pStyle w:val="a6"/>
        <w:spacing w:before="62" w:after="62"/>
        <w:rPr>
          <w:lang w:val="en-US"/>
        </w:rPr>
      </w:pPr>
      <w:r w:rsidRPr="00460B76">
        <w:rPr>
          <w:lang w:val="en-US"/>
        </w:rPr>
        <w:t xml:space="preserve">    UINT8                   *I2CMSG_pucBuffer;         /*  </w:t>
      </w:r>
      <w:r w:rsidRPr="00F837DE">
        <w:rPr>
          <w:rFonts w:hint="eastAsia"/>
        </w:rPr>
        <w:t>缓冲区</w:t>
      </w:r>
      <w:r w:rsidRPr="00460B76">
        <w:rPr>
          <w:lang w:val="en-US"/>
        </w:rPr>
        <w:t xml:space="preserve">                      */</w:t>
      </w:r>
    </w:p>
    <w:p w:rsidR="00C73189" w:rsidRPr="00460B76" w:rsidRDefault="00C73189" w:rsidP="00352866">
      <w:pPr>
        <w:pStyle w:val="a6"/>
        <w:spacing w:before="62" w:after="62"/>
        <w:rPr>
          <w:lang w:val="en-US"/>
        </w:rPr>
      </w:pPr>
      <w:r w:rsidRPr="00460B76">
        <w:rPr>
          <w:lang w:val="en-US"/>
        </w:rPr>
        <w:t>} LW_I2C_MESSAGE;</w:t>
      </w:r>
    </w:p>
    <w:p w:rsidR="00C73189" w:rsidRPr="00460B76" w:rsidRDefault="00C73189" w:rsidP="00352866">
      <w:pPr>
        <w:pStyle w:val="a6"/>
        <w:spacing w:before="62" w:after="62"/>
        <w:rPr>
          <w:lang w:val="en-US"/>
        </w:rPr>
      </w:pPr>
      <w:r w:rsidRPr="00460B76">
        <w:rPr>
          <w:lang w:val="en-US"/>
        </w:rPr>
        <w:t>typedef LW_I2C_MESSAGE      *PLW_I2C_MESSAGE;</w:t>
      </w:r>
    </w:p>
    <w:p w:rsidR="00C73189" w:rsidRDefault="00C73189" w:rsidP="00352866">
      <w:pPr>
        <w:pStyle w:val="23"/>
        <w:spacing w:before="62" w:after="62"/>
        <w:ind w:firstLine="0"/>
        <w:rPr>
          <w:rFonts w:ascii="Arial" w:hAnsi="Arial" w:cs="Arial"/>
          <w:b/>
          <w:color w:val="333333"/>
          <w:shd w:val="clear" w:color="auto" w:fill="FFFFFF"/>
        </w:rPr>
      </w:pPr>
      <w:r w:rsidRPr="004A51DA">
        <w:rPr>
          <w:rFonts w:ascii="Arial" w:hAnsi="Arial" w:cs="Arial"/>
          <w:b/>
          <w:color w:val="333333"/>
          <w:shd w:val="clear" w:color="auto" w:fill="FFFFFF"/>
        </w:rPr>
        <w:t>SylixOS</w:t>
      </w:r>
      <w:r>
        <w:rPr>
          <w:rFonts w:ascii="Arial" w:hAnsi="Arial" w:cs="Arial" w:hint="eastAsia"/>
          <w:b/>
          <w:color w:val="333333"/>
          <w:shd w:val="clear" w:color="auto" w:fill="FFFFFF"/>
        </w:rPr>
        <w:t>的</w:t>
      </w:r>
      <w:r w:rsidRPr="004A51DA">
        <w:rPr>
          <w:rFonts w:ascii="Arial" w:hAnsi="Arial" w:cs="Arial"/>
          <w:b/>
          <w:color w:val="333333"/>
          <w:shd w:val="clear" w:color="auto" w:fill="FFFFFF"/>
        </w:rPr>
        <w:t>I2C</w:t>
      </w:r>
      <w:r>
        <w:rPr>
          <w:rFonts w:ascii="Arial" w:hAnsi="Arial" w:cs="Arial" w:hint="eastAsia"/>
          <w:b/>
          <w:color w:val="333333"/>
          <w:shd w:val="clear" w:color="auto" w:fill="FFFFFF"/>
        </w:rPr>
        <w:t>总线操作函数</w:t>
      </w:r>
    </w:p>
    <w:p w:rsidR="00C73189" w:rsidRPr="009D65A6" w:rsidRDefault="00C73189" w:rsidP="00352866">
      <w:pPr>
        <w:pStyle w:val="a6"/>
        <w:spacing w:before="62" w:after="62"/>
        <w:rPr>
          <w:rFonts w:cs="Courier New"/>
        </w:rPr>
      </w:pPr>
      <w:r w:rsidRPr="00377BC0">
        <w:rPr>
          <w:rFonts w:cs="Courier New"/>
        </w:rPr>
        <w:t>INT                   API_I2cLibInit(VOID);</w:t>
      </w:r>
    </w:p>
    <w:p w:rsidR="00C73189" w:rsidRPr="007B1265" w:rsidRDefault="00C73189" w:rsidP="007B1265">
      <w:pPr>
        <w:pStyle w:val="a"/>
        <w:rPr>
          <w:lang w:val="de-DE"/>
        </w:rPr>
      </w:pPr>
      <w:r>
        <w:rPr>
          <w:rFonts w:hint="eastAsia"/>
        </w:rPr>
        <w:t>功能</w:t>
      </w:r>
      <w:r w:rsidRPr="007B1265">
        <w:rPr>
          <w:rFonts w:hint="eastAsia"/>
          <w:lang w:val="de-DE"/>
        </w:rPr>
        <w:t>：</w:t>
      </w:r>
      <w:r w:rsidRPr="007B1265">
        <w:rPr>
          <w:lang w:val="de-DE"/>
        </w:rPr>
        <w:t>I2C</w:t>
      </w:r>
      <w:r w:rsidRPr="00377BC0">
        <w:rPr>
          <w:rFonts w:hint="eastAsia"/>
        </w:rPr>
        <w:t>总线相关的函数</w:t>
      </w:r>
      <w:r>
        <w:rPr>
          <w:rFonts w:hint="eastAsia"/>
        </w:rPr>
        <w:t>必须</w:t>
      </w:r>
      <w:r w:rsidRPr="00377BC0">
        <w:rPr>
          <w:rFonts w:hint="eastAsia"/>
        </w:rPr>
        <w:t>在调用</w:t>
      </w:r>
      <w:r w:rsidRPr="007B1265">
        <w:rPr>
          <w:lang w:val="de-DE"/>
        </w:rPr>
        <w:t>API_I2cLibInit</w:t>
      </w:r>
      <w:r w:rsidRPr="00377BC0">
        <w:rPr>
          <w:rFonts w:hint="eastAsia"/>
        </w:rPr>
        <w:t>函数完成相关初始化后才可以使用</w:t>
      </w:r>
      <w:r w:rsidRPr="007B1265">
        <w:rPr>
          <w:rFonts w:hint="eastAsia"/>
          <w:lang w:val="de-DE"/>
        </w:rPr>
        <w:t>，</w:t>
      </w:r>
      <w:r>
        <w:rPr>
          <w:rFonts w:hint="eastAsia"/>
        </w:rPr>
        <w:t>在</w:t>
      </w:r>
      <w:r w:rsidRPr="007B1265">
        <w:rPr>
          <w:lang w:val="de-DE"/>
        </w:rPr>
        <w:t>BSP</w:t>
      </w:r>
      <w:r>
        <w:rPr>
          <w:rFonts w:hint="eastAsia"/>
        </w:rPr>
        <w:t>工程</w:t>
      </w:r>
      <w:r w:rsidR="00276EC0">
        <w:rPr>
          <w:rFonts w:hint="eastAsia"/>
          <w:lang w:val="de-DE"/>
        </w:rPr>
        <w:t>bspimx6</w:t>
      </w:r>
      <w:r>
        <w:rPr>
          <w:rFonts w:hint="eastAsia"/>
        </w:rPr>
        <w:t>中的</w:t>
      </w:r>
      <w:r w:rsidR="00276EC0">
        <w:rPr>
          <w:rFonts w:hint="eastAsia"/>
          <w:lang w:val="de-DE"/>
        </w:rPr>
        <w:t>imx6q_sylixos.c/boardB</w:t>
      </w:r>
      <w:r w:rsidRPr="007B1265">
        <w:rPr>
          <w:lang w:val="de-DE"/>
        </w:rPr>
        <w:t>usInit</w:t>
      </w:r>
      <w:r w:rsidR="00276EC0">
        <w:rPr>
          <w:rFonts w:hint="eastAsia"/>
          <w:lang w:val="de-DE"/>
        </w:rPr>
        <w:t xml:space="preserve">(VOID) </w:t>
      </w:r>
      <w:r>
        <w:rPr>
          <w:rFonts w:hint="eastAsia"/>
        </w:rPr>
        <w:t>函数调用该函数。</w:t>
      </w:r>
    </w:p>
    <w:p w:rsidR="00C73189" w:rsidRPr="00276EC0" w:rsidRDefault="00C73189" w:rsidP="00352866">
      <w:pPr>
        <w:pStyle w:val="a6"/>
        <w:spacing w:before="62" w:after="62"/>
        <w:rPr>
          <w:rFonts w:cs="Courier New"/>
        </w:rPr>
      </w:pPr>
      <w:r w:rsidRPr="00276EC0">
        <w:rPr>
          <w:rFonts w:cs="Courier New"/>
        </w:rPr>
        <w:t xml:space="preserve">INT                   API_I2cAdapterCreate(CPCHAR        </w:t>
      </w:r>
      <w:r w:rsidRPr="00276EC0">
        <w:rPr>
          <w:rFonts w:cs="Courier New"/>
        </w:rPr>
        <w:tab/>
        <w:t xml:space="preserve">pcName, </w:t>
      </w:r>
    </w:p>
    <w:p w:rsidR="00C73189" w:rsidRPr="00460B76" w:rsidRDefault="00C73189" w:rsidP="00352866">
      <w:pPr>
        <w:pStyle w:val="a6"/>
        <w:spacing w:before="62" w:after="62"/>
        <w:rPr>
          <w:rFonts w:cs="Courier New"/>
          <w:lang w:val="en-US"/>
        </w:rPr>
      </w:pPr>
      <w:r w:rsidRPr="00276EC0">
        <w:rPr>
          <w:rFonts w:cs="Courier New"/>
        </w:rPr>
        <w:t xml:space="preserve">                                                PLW_I2C_FUNCS</w:t>
      </w:r>
      <w:r w:rsidRPr="00276EC0">
        <w:rPr>
          <w:rFonts w:cs="Courier New"/>
        </w:rPr>
        <w:tab/>
      </w:r>
      <w:r w:rsidRPr="00460B76">
        <w:rPr>
          <w:rFonts w:cs="Courier New"/>
          <w:lang w:val="en-US"/>
        </w:rPr>
        <w:t>pi2cfunc,</w:t>
      </w:r>
    </w:p>
    <w:p w:rsidR="00C73189" w:rsidRPr="00460B76" w:rsidRDefault="00C73189" w:rsidP="00352866">
      <w:pPr>
        <w:pStyle w:val="a6"/>
        <w:spacing w:before="62" w:after="62"/>
        <w:rPr>
          <w:rFonts w:cs="Courier New"/>
          <w:lang w:val="en-US"/>
        </w:rPr>
      </w:pPr>
      <w:r w:rsidRPr="00460B76">
        <w:rPr>
          <w:rFonts w:cs="Courier New"/>
          <w:lang w:val="en-US"/>
        </w:rPr>
        <w:t xml:space="preserve">                                                ULONG          </w:t>
      </w:r>
      <w:r w:rsidRPr="00460B76">
        <w:rPr>
          <w:rFonts w:cs="Courier New"/>
          <w:lang w:val="en-US"/>
        </w:rPr>
        <w:tab/>
        <w:t>ulTimeout,</w:t>
      </w:r>
    </w:p>
    <w:p w:rsidR="00C73189" w:rsidRDefault="00C73189" w:rsidP="00352866">
      <w:pPr>
        <w:pStyle w:val="a6"/>
        <w:spacing w:before="62" w:after="62"/>
        <w:rPr>
          <w:rFonts w:cs="Courier New"/>
        </w:rPr>
      </w:pPr>
      <w:r w:rsidRPr="00460B76">
        <w:rPr>
          <w:rFonts w:cs="Courier New"/>
          <w:lang w:val="en-US"/>
        </w:rPr>
        <w:t xml:space="preserve">                                                </w:t>
      </w:r>
      <w:r w:rsidRPr="00C932EA">
        <w:rPr>
          <w:rFonts w:cs="Courier New"/>
        </w:rPr>
        <w:t xml:space="preserve">INT             </w:t>
      </w:r>
      <w:r w:rsidRPr="00C932EA">
        <w:rPr>
          <w:rFonts w:cs="Courier New"/>
        </w:rPr>
        <w:tab/>
        <w:t>iRetry);</w:t>
      </w:r>
    </w:p>
    <w:p w:rsidR="00C73189" w:rsidRPr="007B1265" w:rsidRDefault="00C73189" w:rsidP="00276EC0">
      <w:pPr>
        <w:pStyle w:val="a"/>
        <w:rPr>
          <w:lang w:val="de-DE"/>
        </w:rPr>
      </w:pPr>
      <w:r>
        <w:rPr>
          <w:rFonts w:hint="eastAsia"/>
          <w:lang w:val="de-DE"/>
        </w:rPr>
        <w:t>功能：</w:t>
      </w:r>
      <w:r w:rsidRPr="007B1265">
        <w:rPr>
          <w:rFonts w:hint="eastAsia"/>
          <w:lang w:val="de-DE"/>
        </w:rPr>
        <w:t>创建一个</w:t>
      </w:r>
      <w:r w:rsidRPr="007B1265">
        <w:rPr>
          <w:lang w:val="de-DE"/>
        </w:rPr>
        <w:t>I2C</w:t>
      </w:r>
      <w:r>
        <w:rPr>
          <w:rFonts w:hint="eastAsia"/>
          <w:lang w:val="de-DE"/>
        </w:rPr>
        <w:t>总线适配器</w:t>
      </w:r>
      <w:r w:rsidRPr="007B1265">
        <w:rPr>
          <w:rFonts w:hint="eastAsia"/>
          <w:lang w:val="de-DE"/>
        </w:rPr>
        <w:t>，同样是在</w:t>
      </w:r>
      <w:r w:rsidRPr="007B1265">
        <w:rPr>
          <w:lang w:val="de-DE"/>
        </w:rPr>
        <w:t>BSP</w:t>
      </w:r>
      <w:r w:rsidRPr="007B1265">
        <w:rPr>
          <w:rFonts w:hint="eastAsia"/>
          <w:lang w:val="de-DE"/>
        </w:rPr>
        <w:t>工程</w:t>
      </w:r>
      <w:r w:rsidR="00276EC0">
        <w:rPr>
          <w:rFonts w:hint="eastAsia"/>
          <w:lang w:val="de-DE"/>
        </w:rPr>
        <w:t>bspimx6</w:t>
      </w:r>
      <w:r w:rsidR="00276EC0">
        <w:rPr>
          <w:rFonts w:hint="eastAsia"/>
        </w:rPr>
        <w:t>中的</w:t>
      </w:r>
      <w:r w:rsidR="00276EC0">
        <w:rPr>
          <w:rFonts w:hint="eastAsia"/>
          <w:lang w:val="de-DE"/>
        </w:rPr>
        <w:t>imx6q_sylixos.c/boardB</w:t>
      </w:r>
      <w:r w:rsidR="00276EC0" w:rsidRPr="007B1265">
        <w:rPr>
          <w:lang w:val="de-DE"/>
        </w:rPr>
        <w:t>usInit</w:t>
      </w:r>
      <w:r w:rsidR="00276EC0">
        <w:rPr>
          <w:rFonts w:hint="eastAsia"/>
          <w:lang w:val="de-DE"/>
        </w:rPr>
        <w:t xml:space="preserve">(VOID) </w:t>
      </w:r>
      <w:r>
        <w:rPr>
          <w:rFonts w:hint="eastAsia"/>
          <w:lang w:val="de-DE"/>
        </w:rPr>
        <w:t>函数调用调用该函数。</w:t>
      </w:r>
    </w:p>
    <w:p w:rsidR="00C73189" w:rsidRPr="00460B76" w:rsidRDefault="00C73189" w:rsidP="00352866">
      <w:pPr>
        <w:pStyle w:val="a6"/>
        <w:spacing w:before="62" w:after="62"/>
        <w:rPr>
          <w:rFonts w:cs="Courier New"/>
          <w:lang w:val="en-US"/>
        </w:rPr>
      </w:pPr>
      <w:r w:rsidRPr="00460B76">
        <w:rPr>
          <w:rFonts w:cs="Courier New"/>
          <w:lang w:val="en-US"/>
        </w:rPr>
        <w:t>PLW_I2C_DEVICE      API_I2cDeviceCreate(CPCHAR  pcAdapterName,</w:t>
      </w:r>
    </w:p>
    <w:p w:rsidR="00C73189" w:rsidRPr="00460B76" w:rsidRDefault="00C73189" w:rsidP="00352866">
      <w:pPr>
        <w:pStyle w:val="a6"/>
        <w:spacing w:before="62" w:after="62"/>
        <w:rPr>
          <w:rFonts w:cs="Courier New"/>
          <w:lang w:val="en-US"/>
        </w:rPr>
      </w:pPr>
      <w:r w:rsidRPr="00460B76">
        <w:rPr>
          <w:rFonts w:cs="Courier New"/>
          <w:lang w:val="en-US"/>
        </w:rPr>
        <w:t xml:space="preserve">                                                 CPCHAR  pcDeviceName,</w:t>
      </w:r>
    </w:p>
    <w:p w:rsidR="00C73189" w:rsidRPr="00460B76" w:rsidRDefault="00C73189" w:rsidP="00352866">
      <w:pPr>
        <w:pStyle w:val="a6"/>
        <w:spacing w:before="62" w:after="62"/>
        <w:rPr>
          <w:rFonts w:cs="Courier New"/>
          <w:lang w:val="en-US"/>
        </w:rPr>
      </w:pPr>
      <w:r w:rsidRPr="00460B76">
        <w:rPr>
          <w:rFonts w:cs="Courier New"/>
          <w:lang w:val="en-US"/>
        </w:rPr>
        <w:t xml:space="preserve">                                                 UINT16  usAddr,</w:t>
      </w:r>
    </w:p>
    <w:p w:rsidR="00C73189" w:rsidRPr="00460B76" w:rsidRDefault="00C73189" w:rsidP="00352866">
      <w:pPr>
        <w:pStyle w:val="a6"/>
        <w:spacing w:before="62" w:after="62"/>
        <w:rPr>
          <w:rFonts w:cs="Courier New"/>
          <w:lang w:val="en-US"/>
        </w:rPr>
      </w:pPr>
      <w:r w:rsidRPr="00460B76">
        <w:rPr>
          <w:rFonts w:cs="Courier New"/>
          <w:lang w:val="en-US"/>
        </w:rPr>
        <w:t xml:space="preserve">                                                 UINT16  usFlag);</w:t>
      </w:r>
    </w:p>
    <w:p w:rsidR="00C73189" w:rsidRDefault="00C73189" w:rsidP="00F07D3F">
      <w:pPr>
        <w:pStyle w:val="a"/>
        <w:rPr>
          <w:lang w:val="de-DE"/>
        </w:rPr>
      </w:pPr>
      <w:r>
        <w:rPr>
          <w:rFonts w:hint="eastAsia"/>
          <w:lang w:val="de-DE"/>
        </w:rPr>
        <w:t>功能：</w:t>
      </w:r>
      <w:r w:rsidRPr="00F07D3F">
        <w:rPr>
          <w:rFonts w:hint="eastAsia"/>
          <w:lang w:val="de-DE"/>
        </w:rPr>
        <w:t>创建一个</w:t>
      </w:r>
      <w:r w:rsidRPr="00F07D3F">
        <w:rPr>
          <w:lang w:val="de-DE"/>
        </w:rPr>
        <w:t>I2C</w:t>
      </w:r>
      <w:r>
        <w:rPr>
          <w:rFonts w:hint="eastAsia"/>
          <w:lang w:val="de-DE"/>
        </w:rPr>
        <w:t>设备；</w:t>
      </w:r>
    </w:p>
    <w:p w:rsidR="00C73189" w:rsidRPr="00460B76" w:rsidRDefault="00C73189" w:rsidP="006F0850">
      <w:pPr>
        <w:pStyle w:val="a"/>
      </w:pPr>
      <w:r w:rsidRPr="00460B76">
        <w:t>pcAdapterName</w:t>
      </w:r>
      <w:r w:rsidRPr="00460B76">
        <w:rPr>
          <w:rFonts w:hint="eastAsia"/>
        </w:rPr>
        <w:t>：</w:t>
      </w:r>
      <w:r w:rsidRPr="00460B76">
        <w:tab/>
      </w:r>
      <w:r>
        <w:rPr>
          <w:rFonts w:hint="eastAsia"/>
        </w:rPr>
        <w:t>适配器的名字；</w:t>
      </w:r>
    </w:p>
    <w:p w:rsidR="00C73189" w:rsidRPr="00956E10" w:rsidRDefault="00C73189" w:rsidP="006F0850">
      <w:pPr>
        <w:pStyle w:val="a"/>
        <w:rPr>
          <w:lang w:val="de-DE"/>
        </w:rPr>
      </w:pPr>
      <w:r w:rsidRPr="00956E10">
        <w:rPr>
          <w:lang w:val="de-DE"/>
        </w:rPr>
        <w:t>pcDeviceName</w:t>
      </w:r>
      <w:r w:rsidRPr="00956E10">
        <w:rPr>
          <w:rFonts w:hint="eastAsia"/>
          <w:lang w:val="de-DE"/>
        </w:rPr>
        <w:t>：</w:t>
      </w:r>
      <w:r w:rsidRPr="00956E10">
        <w:rPr>
          <w:lang w:val="de-DE"/>
        </w:rPr>
        <w:t xml:space="preserve"> </w:t>
      </w:r>
      <w:r>
        <w:rPr>
          <w:lang w:val="de-DE"/>
        </w:rPr>
        <w:tab/>
      </w:r>
      <w:r>
        <w:rPr>
          <w:rFonts w:hint="eastAsia"/>
        </w:rPr>
        <w:t>设备的名字</w:t>
      </w:r>
      <w:r w:rsidRPr="00956E10">
        <w:rPr>
          <w:rFonts w:hint="eastAsia"/>
          <w:lang w:val="de-DE"/>
        </w:rPr>
        <w:t>（</w:t>
      </w:r>
      <w:r>
        <w:rPr>
          <w:rFonts w:hint="eastAsia"/>
        </w:rPr>
        <w:t>一般形如</w:t>
      </w:r>
      <w:r w:rsidRPr="00956E10">
        <w:rPr>
          <w:rFonts w:hint="eastAsia"/>
          <w:lang w:val="de-DE"/>
        </w:rPr>
        <w:t>“</w:t>
      </w:r>
      <w:r w:rsidRPr="00956E10">
        <w:rPr>
          <w:lang w:val="de-DE"/>
        </w:rPr>
        <w:t>/dev/eeprom</w:t>
      </w:r>
      <w:r>
        <w:rPr>
          <w:rFonts w:hint="eastAsia"/>
          <w:lang w:val="de-DE"/>
        </w:rPr>
        <w:t>”）；</w:t>
      </w:r>
    </w:p>
    <w:p w:rsidR="00C73189" w:rsidRDefault="00C73189" w:rsidP="006F0850">
      <w:pPr>
        <w:pStyle w:val="a"/>
        <w:rPr>
          <w:lang w:val="de-DE"/>
        </w:rPr>
      </w:pPr>
      <w:r w:rsidRPr="00956E10">
        <w:rPr>
          <w:lang w:val="de-DE"/>
        </w:rPr>
        <w:t>usAddr</w:t>
      </w:r>
      <w:r w:rsidRPr="00956E10">
        <w:rPr>
          <w:rFonts w:hint="eastAsia"/>
          <w:lang w:val="de-DE"/>
        </w:rPr>
        <w:t>：</w:t>
      </w:r>
      <w:r w:rsidRPr="00956E10">
        <w:rPr>
          <w:lang w:val="de-DE"/>
        </w:rPr>
        <w:t xml:space="preserve">       </w:t>
      </w:r>
      <w:r>
        <w:rPr>
          <w:lang w:val="de-DE"/>
        </w:rPr>
        <w:tab/>
      </w:r>
      <w:r>
        <w:rPr>
          <w:rFonts w:hint="eastAsia"/>
        </w:rPr>
        <w:t>设备的从机地址。</w:t>
      </w:r>
    </w:p>
    <w:p w:rsidR="00C73189" w:rsidRPr="00460B76" w:rsidRDefault="00C73189" w:rsidP="00352866">
      <w:pPr>
        <w:pStyle w:val="a6"/>
        <w:spacing w:before="62" w:after="62"/>
        <w:rPr>
          <w:rFonts w:cs="Courier New"/>
          <w:lang w:val="en-US"/>
        </w:rPr>
      </w:pPr>
      <w:r w:rsidRPr="00460B76">
        <w:rPr>
          <w:rFonts w:cs="Courier New"/>
          <w:lang w:val="en-US"/>
        </w:rPr>
        <w:t xml:space="preserve">INT                   API_I2cDeviceTransfer(PLW_I2C_DEVICE   pi2cdevice, </w:t>
      </w:r>
    </w:p>
    <w:p w:rsidR="00C73189" w:rsidRPr="00460B76" w:rsidRDefault="00C73189" w:rsidP="00352866">
      <w:pPr>
        <w:pStyle w:val="a6"/>
        <w:spacing w:before="62" w:after="62"/>
        <w:rPr>
          <w:rFonts w:cs="Courier New"/>
          <w:lang w:val="en-US"/>
        </w:rPr>
      </w:pPr>
      <w:r w:rsidRPr="00460B76">
        <w:rPr>
          <w:rFonts w:cs="Courier New"/>
          <w:lang w:val="en-US"/>
        </w:rPr>
        <w:t xml:space="preserve">                                                 PLW_I2C_MESSAGE  pi2cmsg,</w:t>
      </w:r>
    </w:p>
    <w:p w:rsidR="00C73189" w:rsidRPr="00460B76" w:rsidRDefault="00C73189" w:rsidP="00352866">
      <w:pPr>
        <w:pStyle w:val="a6"/>
        <w:spacing w:before="62" w:after="62"/>
        <w:rPr>
          <w:rFonts w:cs="Courier New"/>
          <w:lang w:val="en-US"/>
        </w:rPr>
      </w:pPr>
      <w:r w:rsidRPr="00460B76">
        <w:rPr>
          <w:rFonts w:cs="Courier New"/>
          <w:lang w:val="en-US"/>
        </w:rPr>
        <w:t xml:space="preserve">                                                 INT                iNum);</w:t>
      </w:r>
    </w:p>
    <w:p w:rsidR="00C73189" w:rsidRPr="006411FA" w:rsidRDefault="00C73189" w:rsidP="006411FA">
      <w:pPr>
        <w:pStyle w:val="a"/>
        <w:rPr>
          <w:lang w:val="de-DE"/>
        </w:rPr>
      </w:pPr>
      <w:r>
        <w:rPr>
          <w:rFonts w:hint="eastAsia"/>
          <w:lang w:val="de-DE"/>
        </w:rPr>
        <w:t>功能：</w:t>
      </w:r>
      <w:r w:rsidRPr="006411FA">
        <w:rPr>
          <w:lang w:val="de-DE"/>
        </w:rPr>
        <w:t>I2C</w:t>
      </w:r>
      <w:r>
        <w:rPr>
          <w:rFonts w:hint="eastAsia"/>
          <w:lang w:val="de-DE"/>
        </w:rPr>
        <w:t>总线</w:t>
      </w:r>
      <w:r w:rsidRPr="006411FA">
        <w:rPr>
          <w:rFonts w:hint="eastAsia"/>
          <w:lang w:val="de-DE"/>
        </w:rPr>
        <w:t>驱动程序完成与</w:t>
      </w:r>
      <w:r w:rsidRPr="006411FA">
        <w:rPr>
          <w:lang w:val="de-DE"/>
        </w:rPr>
        <w:t>I2C</w:t>
      </w:r>
      <w:r>
        <w:rPr>
          <w:rFonts w:hint="eastAsia"/>
          <w:lang w:val="de-DE"/>
        </w:rPr>
        <w:t>设备的数据传输；</w:t>
      </w:r>
    </w:p>
    <w:p w:rsidR="00C73189" w:rsidRDefault="00C73189" w:rsidP="00E37CA4">
      <w:pPr>
        <w:pStyle w:val="a"/>
        <w:rPr>
          <w:lang w:val="de-DE"/>
        </w:rPr>
      </w:pPr>
      <w:r w:rsidRPr="00E37CA4">
        <w:t>pi2cdevice</w:t>
      </w:r>
      <w:r>
        <w:rPr>
          <w:rFonts w:hint="eastAsia"/>
        </w:rPr>
        <w:t>：</w:t>
      </w:r>
      <w:r>
        <w:t xml:space="preserve"> </w:t>
      </w:r>
      <w:r w:rsidRPr="00E23F99">
        <w:rPr>
          <w:lang w:val="de-DE"/>
        </w:rPr>
        <w:t>I2C</w:t>
      </w:r>
      <w:r>
        <w:rPr>
          <w:rFonts w:hint="eastAsia"/>
        </w:rPr>
        <w:t>设备</w:t>
      </w:r>
      <w:r>
        <w:rPr>
          <w:rFonts w:hint="eastAsia"/>
          <w:lang w:val="de-DE"/>
        </w:rPr>
        <w:t>；</w:t>
      </w:r>
    </w:p>
    <w:p w:rsidR="00C73189" w:rsidRDefault="00C73189" w:rsidP="00E37CA4">
      <w:pPr>
        <w:pStyle w:val="a"/>
      </w:pPr>
      <w:r w:rsidRPr="00E37CA4">
        <w:t>pi2cmsg</w:t>
      </w:r>
      <w:r>
        <w:rPr>
          <w:rFonts w:hint="eastAsia"/>
        </w:rPr>
        <w:t>：</w:t>
      </w:r>
      <w:r>
        <w:t xml:space="preserve">   </w:t>
      </w:r>
      <w:r w:rsidRPr="00F837DE">
        <w:t xml:space="preserve">I2C </w:t>
      </w:r>
      <w:r w:rsidRPr="00F837DE">
        <w:rPr>
          <w:rFonts w:hint="eastAsia"/>
        </w:rPr>
        <w:t>总线传输控制消息</w:t>
      </w:r>
      <w:r>
        <w:rPr>
          <w:rFonts w:hint="eastAsia"/>
        </w:rPr>
        <w:t>数组的基地址；</w:t>
      </w:r>
    </w:p>
    <w:p w:rsidR="00C73189" w:rsidRDefault="00C73189" w:rsidP="00E37CA4">
      <w:pPr>
        <w:pStyle w:val="a"/>
        <w:rPr>
          <w:lang w:val="de-DE"/>
        </w:rPr>
      </w:pPr>
      <w:r>
        <w:t>iNum</w:t>
      </w:r>
      <w:r>
        <w:rPr>
          <w:rFonts w:hint="eastAsia"/>
        </w:rPr>
        <w:t>：</w:t>
      </w:r>
      <w:r>
        <w:t xml:space="preserve">     </w:t>
      </w:r>
      <w:r>
        <w:rPr>
          <w:rFonts w:hint="eastAsia"/>
        </w:rPr>
        <w:t>消息的数目。</w:t>
      </w:r>
    </w:p>
    <w:p w:rsidR="00C73189" w:rsidRPr="00460B76" w:rsidRDefault="00C73189" w:rsidP="00352866">
      <w:pPr>
        <w:pStyle w:val="a6"/>
        <w:spacing w:before="62" w:after="62"/>
        <w:rPr>
          <w:rFonts w:cs="Courier New"/>
          <w:lang w:val="en-US"/>
        </w:rPr>
      </w:pPr>
      <w:r w:rsidRPr="00460B76">
        <w:rPr>
          <w:rFonts w:cs="Courier New"/>
          <w:lang w:val="en-US"/>
        </w:rPr>
        <w:t>INT                   API_I2cDeviceMasterSend(PLW_I2C_DEVICE   pi2cdevice,</w:t>
      </w:r>
    </w:p>
    <w:p w:rsidR="00C73189" w:rsidRPr="00C932EA" w:rsidRDefault="00C73189" w:rsidP="00352866">
      <w:pPr>
        <w:pStyle w:val="a6"/>
        <w:spacing w:before="62" w:after="62"/>
        <w:rPr>
          <w:rFonts w:cs="Courier New"/>
        </w:rPr>
      </w:pPr>
      <w:r w:rsidRPr="00460B76">
        <w:rPr>
          <w:rFonts w:cs="Courier New"/>
          <w:lang w:val="en-US"/>
        </w:rPr>
        <w:t xml:space="preserve">                                                   </w:t>
      </w:r>
      <w:r w:rsidRPr="00C932EA">
        <w:rPr>
          <w:rFonts w:cs="Courier New"/>
        </w:rPr>
        <w:t>CPCHAR             pcBuffer,</w:t>
      </w:r>
    </w:p>
    <w:p w:rsidR="00C73189" w:rsidRDefault="00C73189" w:rsidP="00352866">
      <w:pPr>
        <w:pStyle w:val="a6"/>
        <w:spacing w:before="62" w:after="62"/>
        <w:rPr>
          <w:rFonts w:cs="Courier New"/>
        </w:rPr>
      </w:pPr>
      <w:r w:rsidRPr="00C932EA">
        <w:rPr>
          <w:rFonts w:cs="Courier New"/>
        </w:rPr>
        <w:t xml:space="preserve">                                                   INT                iCount);</w:t>
      </w:r>
    </w:p>
    <w:p w:rsidR="00C73189" w:rsidRPr="000367D6" w:rsidRDefault="00C73189" w:rsidP="000367D6">
      <w:pPr>
        <w:pStyle w:val="a"/>
        <w:rPr>
          <w:lang w:val="de-DE"/>
        </w:rPr>
      </w:pPr>
      <w:r>
        <w:rPr>
          <w:rFonts w:hint="eastAsia"/>
          <w:lang w:val="de-DE"/>
        </w:rPr>
        <w:lastRenderedPageBreak/>
        <w:t>功能：实现主机的数据发送。</w:t>
      </w:r>
    </w:p>
    <w:p w:rsidR="00C73189" w:rsidRPr="00460B76" w:rsidRDefault="00C73189" w:rsidP="00352866">
      <w:pPr>
        <w:pStyle w:val="a6"/>
        <w:spacing w:before="62" w:after="62"/>
        <w:rPr>
          <w:rFonts w:cs="Courier New"/>
          <w:lang w:val="en-US"/>
        </w:rPr>
      </w:pPr>
      <w:r w:rsidRPr="00460B76">
        <w:rPr>
          <w:rFonts w:cs="Courier New"/>
          <w:lang w:val="en-US"/>
        </w:rPr>
        <w:t>INT                   API_I2cDeviceMasterRecv(PLW_I2C_DEVICE   pi2cdevice,</w:t>
      </w:r>
    </w:p>
    <w:p w:rsidR="00C73189" w:rsidRPr="00C932EA" w:rsidRDefault="00C73189" w:rsidP="00352866">
      <w:pPr>
        <w:pStyle w:val="a6"/>
        <w:spacing w:before="62" w:after="62"/>
        <w:rPr>
          <w:rFonts w:cs="Courier New"/>
        </w:rPr>
      </w:pPr>
      <w:r w:rsidRPr="00460B76">
        <w:rPr>
          <w:rFonts w:cs="Courier New"/>
          <w:lang w:val="en-US"/>
        </w:rPr>
        <w:t xml:space="preserve">                                                   </w:t>
      </w:r>
      <w:r w:rsidRPr="00C932EA">
        <w:rPr>
          <w:rFonts w:cs="Courier New"/>
        </w:rPr>
        <w:t>PCHAR              pcBuffer,</w:t>
      </w:r>
    </w:p>
    <w:p w:rsidR="00C73189" w:rsidRDefault="00C73189" w:rsidP="00352866">
      <w:pPr>
        <w:pStyle w:val="a6"/>
        <w:spacing w:before="62" w:after="62"/>
        <w:rPr>
          <w:rFonts w:cs="Courier New"/>
        </w:rPr>
      </w:pPr>
      <w:r w:rsidRPr="00C932EA">
        <w:rPr>
          <w:rFonts w:cs="Courier New"/>
        </w:rPr>
        <w:t xml:space="preserve">                                                   INT                iCount);</w:t>
      </w:r>
    </w:p>
    <w:p w:rsidR="00C73189" w:rsidRPr="000367D6" w:rsidRDefault="00C73189" w:rsidP="000367D6">
      <w:pPr>
        <w:pStyle w:val="a"/>
        <w:rPr>
          <w:lang w:val="de-DE"/>
        </w:rPr>
      </w:pPr>
      <w:r>
        <w:rPr>
          <w:rFonts w:hint="eastAsia"/>
          <w:lang w:val="de-DE"/>
        </w:rPr>
        <w:t>功能：实现主机的数据接收。</w:t>
      </w:r>
    </w:p>
    <w:p w:rsidR="00C73189" w:rsidRPr="00460B76" w:rsidRDefault="00C73189" w:rsidP="00352866">
      <w:pPr>
        <w:pStyle w:val="a6"/>
        <w:spacing w:before="62" w:after="62"/>
        <w:rPr>
          <w:rFonts w:cs="Courier New"/>
          <w:lang w:val="en-US"/>
        </w:rPr>
      </w:pPr>
      <w:r w:rsidRPr="00460B76">
        <w:rPr>
          <w:rFonts w:cs="Courier New"/>
          <w:lang w:val="en-US"/>
        </w:rPr>
        <w:t>INT                   API_I2cDeviceCtl(PLW_I2C_DEVICE</w:t>
      </w:r>
      <w:r w:rsidRPr="00460B76">
        <w:rPr>
          <w:rFonts w:cs="Courier New"/>
          <w:lang w:val="en-US"/>
        </w:rPr>
        <w:tab/>
      </w:r>
      <w:r w:rsidRPr="00460B76">
        <w:rPr>
          <w:rFonts w:cs="Courier New"/>
          <w:lang w:val="en-US"/>
        </w:rPr>
        <w:tab/>
        <w:t xml:space="preserve">pi2cdevice, </w:t>
      </w:r>
    </w:p>
    <w:p w:rsidR="00C73189" w:rsidRPr="00C932EA" w:rsidRDefault="00C73189" w:rsidP="00952020">
      <w:pPr>
        <w:pStyle w:val="a6"/>
        <w:spacing w:before="62" w:after="62"/>
        <w:ind w:firstLineChars="2150" w:firstLine="3870"/>
        <w:rPr>
          <w:rFonts w:cs="Courier New"/>
        </w:rPr>
      </w:pPr>
      <w:r w:rsidRPr="00C932EA">
        <w:rPr>
          <w:rFonts w:cs="Courier New"/>
        </w:rPr>
        <w:t xml:space="preserve">INT            </w:t>
      </w:r>
      <w:r w:rsidRPr="00C932EA">
        <w:rPr>
          <w:rFonts w:cs="Courier New"/>
        </w:rPr>
        <w:tab/>
      </w:r>
      <w:r w:rsidRPr="00C932EA">
        <w:rPr>
          <w:rFonts w:cs="Courier New"/>
        </w:rPr>
        <w:tab/>
        <w:t xml:space="preserve">iCmd, </w:t>
      </w:r>
    </w:p>
    <w:p w:rsidR="00C73189" w:rsidRPr="00C932EA" w:rsidRDefault="00C73189" w:rsidP="00952020">
      <w:pPr>
        <w:pStyle w:val="a6"/>
        <w:spacing w:before="62" w:after="62"/>
        <w:ind w:firstLineChars="2150" w:firstLine="3870"/>
        <w:rPr>
          <w:rFonts w:cs="Courier New"/>
        </w:rPr>
      </w:pPr>
      <w:r w:rsidRPr="00C932EA">
        <w:rPr>
          <w:rFonts w:cs="Courier New"/>
        </w:rPr>
        <w:t xml:space="preserve">LONG           </w:t>
      </w:r>
      <w:r w:rsidRPr="00C932EA">
        <w:rPr>
          <w:rFonts w:cs="Courier New"/>
        </w:rPr>
        <w:tab/>
      </w:r>
      <w:r w:rsidRPr="00C932EA">
        <w:rPr>
          <w:rFonts w:cs="Courier New"/>
        </w:rPr>
        <w:tab/>
        <w:t>lArg);</w:t>
      </w:r>
    </w:p>
    <w:p w:rsidR="00C73189" w:rsidRPr="00355BF0" w:rsidRDefault="00C73189" w:rsidP="00CB6790">
      <w:pPr>
        <w:pStyle w:val="a"/>
        <w:rPr>
          <w:lang w:val="de-DE"/>
        </w:rPr>
      </w:pPr>
      <w:r>
        <w:rPr>
          <w:rFonts w:hint="eastAsia"/>
          <w:lang w:val="de-DE"/>
        </w:rPr>
        <w:t>功能：</w:t>
      </w:r>
      <w:r w:rsidRPr="00CB6790">
        <w:rPr>
          <w:rFonts w:hint="eastAsia"/>
          <w:lang w:val="de-DE"/>
        </w:rPr>
        <w:t>对</w:t>
      </w:r>
      <w:r w:rsidRPr="00CB6790">
        <w:rPr>
          <w:lang w:val="de-DE"/>
        </w:rPr>
        <w:t>I2C</w:t>
      </w:r>
      <w:r>
        <w:rPr>
          <w:rFonts w:hint="eastAsia"/>
          <w:lang w:val="de-DE"/>
        </w:rPr>
        <w:t>总线设置参数</w:t>
      </w:r>
      <w:r w:rsidRPr="00CB6790">
        <w:rPr>
          <w:rFonts w:hint="eastAsia"/>
          <w:lang w:val="de-DE"/>
        </w:rPr>
        <w:t>，依赖于</w:t>
      </w:r>
      <w:r w:rsidRPr="00CB6790">
        <w:rPr>
          <w:lang w:val="de-DE"/>
        </w:rPr>
        <w:t xml:space="preserve">I2C </w:t>
      </w:r>
      <w:r w:rsidRPr="00CB6790">
        <w:rPr>
          <w:rFonts w:hint="eastAsia"/>
          <w:lang w:val="de-DE"/>
        </w:rPr>
        <w:t>总线传输函数集的</w:t>
      </w:r>
      <w:r w:rsidRPr="00CB6790">
        <w:rPr>
          <w:lang w:val="de-DE"/>
        </w:rPr>
        <w:t>I2CFUNC_pfuncMasterCtl</w:t>
      </w:r>
      <w:r>
        <w:rPr>
          <w:rFonts w:hint="eastAsia"/>
          <w:lang w:val="de-DE"/>
        </w:rPr>
        <w:t>函数</w:t>
      </w:r>
      <w:r w:rsidRPr="00CB6790">
        <w:rPr>
          <w:rFonts w:hint="eastAsia"/>
          <w:lang w:val="de-DE"/>
        </w:rPr>
        <w:t>实现，</w:t>
      </w:r>
      <w:r>
        <w:rPr>
          <w:rFonts w:hint="eastAsia"/>
          <w:lang w:val="de-DE"/>
        </w:rPr>
        <w:t>使用该函数时</w:t>
      </w:r>
      <w:r w:rsidRPr="00CB6790">
        <w:rPr>
          <w:rFonts w:hint="eastAsia"/>
          <w:lang w:val="de-DE"/>
        </w:rPr>
        <w:t>，</w:t>
      </w:r>
      <w:r w:rsidRPr="00CB6790">
        <w:rPr>
          <w:lang w:val="de-DE"/>
        </w:rPr>
        <w:t>I2CFUNC_pfuncMasterCtl</w:t>
      </w:r>
      <w:r w:rsidRPr="00CB6790">
        <w:rPr>
          <w:rFonts w:hint="eastAsia"/>
          <w:lang w:val="de-DE"/>
        </w:rPr>
        <w:t>函数将被调用，命令</w:t>
      </w:r>
      <w:r w:rsidRPr="00CB6790">
        <w:rPr>
          <w:lang w:val="de-DE"/>
        </w:rPr>
        <w:t>iCmd</w:t>
      </w:r>
      <w:r w:rsidRPr="00CB6790">
        <w:rPr>
          <w:rFonts w:hint="eastAsia"/>
          <w:lang w:val="de-DE"/>
        </w:rPr>
        <w:t>和参数</w:t>
      </w:r>
      <w:r w:rsidRPr="00CB6790">
        <w:rPr>
          <w:lang w:val="de-DE"/>
        </w:rPr>
        <w:t>lArg</w:t>
      </w:r>
      <w:r w:rsidRPr="00CB6790">
        <w:rPr>
          <w:rFonts w:hint="eastAsia"/>
          <w:lang w:val="de-DE"/>
        </w:rPr>
        <w:t>也将传入</w:t>
      </w:r>
      <w:r w:rsidRPr="00CB6790">
        <w:rPr>
          <w:lang w:val="de-DE"/>
        </w:rPr>
        <w:t>I2CFUNC_pfuncMasterCtl</w:t>
      </w:r>
      <w:r>
        <w:rPr>
          <w:rFonts w:hint="eastAsia"/>
          <w:lang w:val="de-DE"/>
        </w:rPr>
        <w:t>函数。</w:t>
      </w:r>
    </w:p>
    <w:p w:rsidR="00C73189" w:rsidRPr="00355BF0" w:rsidRDefault="00C73189" w:rsidP="004225AC">
      <w:pPr>
        <w:pStyle w:val="3"/>
        <w:numPr>
          <w:ilvl w:val="0"/>
          <w:numId w:val="0"/>
        </w:numPr>
        <w:rPr>
          <w:lang w:val="de-DE"/>
        </w:rPr>
      </w:pPr>
      <w:bookmarkStart w:id="2287" w:name="_Toc428704976"/>
      <w:bookmarkStart w:id="2288" w:name="_Toc428867602"/>
      <w:bookmarkStart w:id="2289" w:name="_Toc429221123"/>
      <w:bookmarkStart w:id="2290" w:name="_Toc431109844"/>
      <w:bookmarkStart w:id="2291" w:name="_Toc432271157"/>
      <w:bookmarkStart w:id="2292" w:name="_Toc432317498"/>
      <w:bookmarkStart w:id="2293" w:name="_Toc469064193"/>
      <w:r>
        <w:rPr>
          <w:rFonts w:hint="eastAsia"/>
        </w:rPr>
        <w:t>实验步骤</w:t>
      </w:r>
      <w:bookmarkEnd w:id="2287"/>
      <w:bookmarkEnd w:id="2288"/>
      <w:bookmarkEnd w:id="2289"/>
      <w:bookmarkEnd w:id="2290"/>
      <w:bookmarkEnd w:id="2291"/>
      <w:bookmarkEnd w:id="2292"/>
      <w:bookmarkEnd w:id="2293"/>
    </w:p>
    <w:p w:rsidR="00C73189" w:rsidRPr="00355BF0" w:rsidRDefault="00C73189" w:rsidP="008B21AD">
      <w:pPr>
        <w:pStyle w:val="23"/>
        <w:numPr>
          <w:ilvl w:val="0"/>
          <w:numId w:val="43"/>
        </w:numPr>
        <w:spacing w:before="62" w:after="62"/>
        <w:rPr>
          <w:lang w:val="de-DE"/>
        </w:rPr>
      </w:pPr>
      <w:r>
        <w:rPr>
          <w:rFonts w:hint="eastAsia"/>
        </w:rPr>
        <w:t>编译</w:t>
      </w:r>
      <w:r w:rsidRPr="00355BF0">
        <w:rPr>
          <w:lang w:val="de-DE"/>
        </w:rPr>
        <w:t>I2C</w:t>
      </w:r>
      <w:r>
        <w:rPr>
          <w:rFonts w:hint="eastAsia"/>
        </w:rPr>
        <w:t>驱动所在</w:t>
      </w:r>
      <w:r w:rsidRPr="00355BF0">
        <w:rPr>
          <w:lang w:val="de-DE"/>
        </w:rPr>
        <w:t>BSP</w:t>
      </w:r>
      <w:r>
        <w:rPr>
          <w:rFonts w:hint="eastAsia"/>
        </w:rPr>
        <w:t>工程</w:t>
      </w:r>
      <w:r w:rsidR="004D69AF">
        <w:rPr>
          <w:rFonts w:hint="eastAsia"/>
          <w:lang w:val="de-DE"/>
        </w:rPr>
        <w:t>bspimx6</w:t>
      </w:r>
      <w:r w:rsidRPr="00355BF0">
        <w:rPr>
          <w:rFonts w:hint="eastAsia"/>
          <w:lang w:val="de-DE"/>
        </w:rPr>
        <w:t>，</w:t>
      </w:r>
      <w:r>
        <w:rPr>
          <w:rFonts w:hint="eastAsia"/>
        </w:rPr>
        <w:t>生成</w:t>
      </w:r>
      <w:r w:rsidR="004D69AF">
        <w:rPr>
          <w:rFonts w:hint="eastAsia"/>
          <w:lang w:val="de-DE"/>
        </w:rPr>
        <w:t>bspimx6</w:t>
      </w:r>
      <w:r w:rsidRPr="00355BF0">
        <w:rPr>
          <w:lang w:val="de-DE"/>
        </w:rPr>
        <w:t>.bin</w:t>
      </w:r>
      <w:r>
        <w:rPr>
          <w:rFonts w:hint="eastAsia"/>
        </w:rPr>
        <w:t>文件</w:t>
      </w:r>
      <w:r w:rsidRPr="00355BF0">
        <w:rPr>
          <w:rFonts w:hint="eastAsia"/>
          <w:lang w:val="de-DE"/>
        </w:rPr>
        <w:t>；</w:t>
      </w:r>
    </w:p>
    <w:p w:rsidR="00C73189" w:rsidRDefault="00C73189" w:rsidP="008B21AD">
      <w:pPr>
        <w:pStyle w:val="23"/>
        <w:numPr>
          <w:ilvl w:val="0"/>
          <w:numId w:val="43"/>
        </w:numPr>
        <w:spacing w:before="62" w:after="62"/>
      </w:pPr>
      <w:r>
        <w:rPr>
          <w:rFonts w:hint="eastAsia"/>
        </w:rPr>
        <w:t>参考</w:t>
      </w:r>
      <w:r w:rsidRPr="00355BF0">
        <w:rPr>
          <w:lang w:val="de-DE"/>
        </w:rPr>
        <w:fldChar w:fldCharType="begin"/>
      </w:r>
      <w:r w:rsidRPr="00355BF0">
        <w:rPr>
          <w:lang w:val="de-DE"/>
        </w:rPr>
        <w:instrText xml:space="preserve"> REF _Ref424141352 \r \h </w:instrText>
      </w:r>
      <w:r w:rsidRPr="00355BF0">
        <w:rPr>
          <w:lang w:val="de-DE"/>
        </w:rPr>
      </w:r>
      <w:r w:rsidRPr="00355BF0">
        <w:rPr>
          <w:lang w:val="de-DE"/>
        </w:rPr>
        <w:fldChar w:fldCharType="separate"/>
      </w:r>
      <w:r w:rsidR="00B96029">
        <w:rPr>
          <w:lang w:val="de-DE"/>
        </w:rPr>
        <w:t>1.4</w:t>
      </w:r>
      <w:r w:rsidRPr="00355BF0">
        <w:rPr>
          <w:lang w:val="de-DE"/>
        </w:rPr>
        <w:fldChar w:fldCharType="end"/>
      </w:r>
      <w:r>
        <w:rPr>
          <w:rFonts w:hint="eastAsia"/>
        </w:rPr>
        <w:t>章节</w:t>
      </w:r>
      <w:r w:rsidRPr="00355BF0">
        <w:rPr>
          <w:rFonts w:hint="eastAsia"/>
          <w:lang w:val="de-DE"/>
        </w:rPr>
        <w:t>，</w:t>
      </w:r>
      <w:r>
        <w:rPr>
          <w:rFonts w:hint="eastAsia"/>
        </w:rPr>
        <w:t>将文件</w:t>
      </w:r>
      <w:r w:rsidR="004D69AF">
        <w:rPr>
          <w:rFonts w:hint="eastAsia"/>
          <w:lang w:val="de-DE"/>
        </w:rPr>
        <w:t>bspimx6</w:t>
      </w:r>
      <w:r>
        <w:t>.bin</w:t>
      </w:r>
      <w:r>
        <w:rPr>
          <w:rFonts w:hint="eastAsia"/>
        </w:rPr>
        <w:t>上传到</w:t>
      </w:r>
      <w:r w:rsidR="00F761D2">
        <w:rPr>
          <w:rFonts w:hint="eastAsia"/>
        </w:rPr>
        <w:t>验证平台</w:t>
      </w:r>
      <w:r>
        <w:rPr>
          <w:rFonts w:hint="eastAsia"/>
        </w:rPr>
        <w:t>上，在系统调试时并不需要将文件烧录到</w:t>
      </w:r>
      <w:r>
        <w:t>flash</w:t>
      </w:r>
      <w:r>
        <w:rPr>
          <w:rFonts w:hint="eastAsia"/>
        </w:rPr>
        <w:t>上，完成文件上传后，输入命令“</w:t>
      </w:r>
      <w:r>
        <w:t>go 0x</w:t>
      </w:r>
      <w:r w:rsidR="004D69AF">
        <w:rPr>
          <w:rFonts w:hint="eastAsia"/>
        </w:rPr>
        <w:t>1</w:t>
      </w:r>
      <w:r>
        <w:t>0000000</w:t>
      </w:r>
      <w:r>
        <w:rPr>
          <w:rFonts w:hint="eastAsia"/>
        </w:rPr>
        <w:t>”启动</w:t>
      </w:r>
      <w:r>
        <w:t>SylixOS</w:t>
      </w:r>
      <w:r>
        <w:rPr>
          <w:rFonts w:hint="eastAsia"/>
        </w:rPr>
        <w:t>系统。</w:t>
      </w:r>
    </w:p>
    <w:p w:rsidR="00C73189" w:rsidRDefault="00C73189" w:rsidP="008B21AD">
      <w:pPr>
        <w:pStyle w:val="23"/>
        <w:numPr>
          <w:ilvl w:val="0"/>
          <w:numId w:val="43"/>
        </w:numPr>
        <w:spacing w:before="62" w:after="62"/>
      </w:pPr>
      <w:r>
        <w:rPr>
          <w:rFonts w:hint="eastAsia"/>
        </w:rPr>
        <w:t>在控制台中输入命令“</w:t>
      </w:r>
      <w:r>
        <w:t>buss</w:t>
      </w:r>
      <w:r>
        <w:rPr>
          <w:rFonts w:hint="eastAsia"/>
        </w:rPr>
        <w:t>”查看系统总线设备，</w:t>
      </w:r>
    </w:p>
    <w:p w:rsidR="00C73189" w:rsidRPr="00460B76" w:rsidRDefault="00C73189" w:rsidP="00774AFB">
      <w:pPr>
        <w:pStyle w:val="a6"/>
        <w:rPr>
          <w:lang w:val="en-US"/>
        </w:rPr>
      </w:pPr>
      <w:r w:rsidRPr="00460B76">
        <w:rPr>
          <w:lang w:val="en-US"/>
        </w:rPr>
        <w:t>[root@sylixos_station:/dev]# buss</w:t>
      </w:r>
    </w:p>
    <w:p w:rsidR="00C73189" w:rsidRPr="00460B76" w:rsidRDefault="00C73189" w:rsidP="00774AFB">
      <w:pPr>
        <w:pStyle w:val="a6"/>
        <w:rPr>
          <w:lang w:val="en-US"/>
        </w:rPr>
      </w:pPr>
      <w:r w:rsidRPr="00460B76">
        <w:rPr>
          <w:lang w:val="en-US"/>
        </w:rPr>
        <w:t xml:space="preserve">    BUS NAME   DEV NUM</w:t>
      </w:r>
    </w:p>
    <w:p w:rsidR="004D69AF" w:rsidRPr="004D69AF" w:rsidRDefault="00C73189" w:rsidP="004D69AF">
      <w:pPr>
        <w:pStyle w:val="a6"/>
        <w:rPr>
          <w:lang w:val="en-US"/>
        </w:rPr>
      </w:pPr>
      <w:r w:rsidRPr="00460B76">
        <w:rPr>
          <w:lang w:val="en-US"/>
        </w:rPr>
        <w:t>-------------- -------</w:t>
      </w:r>
    </w:p>
    <w:p w:rsidR="004D69AF" w:rsidRPr="004D69AF" w:rsidRDefault="004D69AF" w:rsidP="004D69AF">
      <w:pPr>
        <w:pStyle w:val="a6"/>
        <w:rPr>
          <w:lang w:val="en-US"/>
        </w:rPr>
      </w:pPr>
      <w:r w:rsidRPr="004D69AF">
        <w:rPr>
          <w:lang w:val="en-US"/>
        </w:rPr>
        <w:t>/bus/sd/2            0</w:t>
      </w:r>
    </w:p>
    <w:p w:rsidR="004D69AF" w:rsidRPr="004D69AF" w:rsidRDefault="004D69AF" w:rsidP="004D69AF">
      <w:pPr>
        <w:pStyle w:val="a6"/>
        <w:rPr>
          <w:lang w:val="en-US"/>
        </w:rPr>
      </w:pPr>
      <w:r w:rsidRPr="004D69AF">
        <w:rPr>
          <w:lang w:val="en-US"/>
        </w:rPr>
        <w:t>/bus/sd/3            1</w:t>
      </w:r>
    </w:p>
    <w:p w:rsidR="004D69AF" w:rsidRPr="004D69AF" w:rsidRDefault="004D69AF" w:rsidP="004D69AF">
      <w:pPr>
        <w:pStyle w:val="a6"/>
        <w:rPr>
          <w:lang w:val="en-US"/>
        </w:rPr>
      </w:pPr>
      <w:r w:rsidRPr="004D69AF">
        <w:rPr>
          <w:lang w:val="en-US"/>
        </w:rPr>
        <w:t>/bus/i2c/2           0</w:t>
      </w:r>
    </w:p>
    <w:p w:rsidR="004D69AF" w:rsidRPr="004D69AF" w:rsidRDefault="004D69AF" w:rsidP="004D69AF">
      <w:pPr>
        <w:pStyle w:val="a6"/>
        <w:rPr>
          <w:lang w:val="en-US"/>
        </w:rPr>
      </w:pPr>
      <w:r w:rsidRPr="004D69AF">
        <w:rPr>
          <w:lang w:val="en-US"/>
        </w:rPr>
        <w:t>/bus/i2c/1           1</w:t>
      </w:r>
    </w:p>
    <w:p w:rsidR="004D69AF" w:rsidRPr="004D69AF" w:rsidRDefault="004D69AF" w:rsidP="004D69AF">
      <w:pPr>
        <w:pStyle w:val="a6"/>
        <w:rPr>
          <w:lang w:val="en-US"/>
        </w:rPr>
      </w:pPr>
      <w:r w:rsidRPr="004D69AF">
        <w:rPr>
          <w:lang w:val="en-US"/>
        </w:rPr>
        <w:t>/bus/i2c/0           1</w:t>
      </w:r>
    </w:p>
    <w:p w:rsidR="00C73189" w:rsidRPr="00460B76" w:rsidRDefault="00C73189" w:rsidP="00774AFB">
      <w:pPr>
        <w:pStyle w:val="a6"/>
        <w:rPr>
          <w:lang w:val="en-US"/>
        </w:rPr>
      </w:pPr>
      <w:r w:rsidRPr="00460B76">
        <w:rPr>
          <w:lang w:val="en-US"/>
        </w:rPr>
        <w:t>[root@sylixos_station:/dev]#</w:t>
      </w:r>
    </w:p>
    <w:p w:rsidR="00C73189" w:rsidRPr="000C1270" w:rsidRDefault="00C73189" w:rsidP="00541329">
      <w:pPr>
        <w:pStyle w:val="3"/>
        <w:numPr>
          <w:ilvl w:val="0"/>
          <w:numId w:val="0"/>
        </w:numPr>
      </w:pPr>
      <w:bookmarkStart w:id="2294" w:name="_Toc428867603"/>
      <w:bookmarkStart w:id="2295" w:name="_Toc429221124"/>
      <w:bookmarkStart w:id="2296" w:name="_Toc431109845"/>
      <w:bookmarkStart w:id="2297" w:name="_Toc432271158"/>
      <w:bookmarkStart w:id="2298" w:name="_Toc432317499"/>
      <w:bookmarkStart w:id="2299" w:name="_Toc469064194"/>
      <w:r>
        <w:rPr>
          <w:rFonts w:hint="eastAsia"/>
        </w:rPr>
        <w:t>扩展实验</w:t>
      </w:r>
      <w:bookmarkEnd w:id="2294"/>
      <w:bookmarkEnd w:id="2295"/>
      <w:bookmarkEnd w:id="2296"/>
      <w:bookmarkEnd w:id="2297"/>
      <w:bookmarkEnd w:id="2298"/>
      <w:bookmarkEnd w:id="2299"/>
    </w:p>
    <w:p w:rsidR="00C73189" w:rsidRPr="00541329" w:rsidRDefault="00C73189" w:rsidP="00541329">
      <w:pPr>
        <w:pStyle w:val="23"/>
        <w:spacing w:before="62" w:after="62"/>
      </w:pPr>
      <w:r>
        <w:rPr>
          <w:rFonts w:hint="eastAsia"/>
        </w:rPr>
        <w:t>仔细阅读</w:t>
      </w:r>
      <w:r>
        <w:t>SylixOS</w:t>
      </w:r>
      <w:r>
        <w:rPr>
          <w:rFonts w:hint="eastAsia"/>
        </w:rPr>
        <w:t>中</w:t>
      </w:r>
      <w:r>
        <w:t>I2C</w:t>
      </w:r>
      <w:r>
        <w:rPr>
          <w:rFonts w:hint="eastAsia"/>
        </w:rPr>
        <w:t>驱动框架部分代码，总结分析</w:t>
      </w:r>
      <w:r>
        <w:t>SylixOS</w:t>
      </w:r>
      <w:r>
        <w:rPr>
          <w:rFonts w:hint="eastAsia"/>
        </w:rPr>
        <w:t>管理</w:t>
      </w:r>
      <w:r>
        <w:t>I2C</w:t>
      </w:r>
      <w:r>
        <w:rPr>
          <w:rFonts w:hint="eastAsia"/>
        </w:rPr>
        <w:t>总线的特点。</w:t>
      </w:r>
    </w:p>
    <w:p w:rsidR="00C73189" w:rsidRDefault="00C73189" w:rsidP="00EA770A">
      <w:pPr>
        <w:pStyle w:val="23"/>
        <w:spacing w:before="62" w:after="62"/>
        <w:ind w:firstLine="0"/>
        <w:rPr>
          <w:lang w:val="de-DE"/>
        </w:rPr>
      </w:pPr>
    </w:p>
    <w:p w:rsidR="0056568F" w:rsidRDefault="0056568F" w:rsidP="00EA770A">
      <w:pPr>
        <w:pStyle w:val="23"/>
        <w:spacing w:before="62" w:after="62"/>
        <w:ind w:firstLine="0"/>
        <w:rPr>
          <w:lang w:val="de-DE"/>
        </w:rPr>
      </w:pPr>
    </w:p>
    <w:p w:rsidR="0056568F" w:rsidRDefault="0056568F" w:rsidP="00EA770A">
      <w:pPr>
        <w:pStyle w:val="23"/>
        <w:spacing w:before="62" w:after="62"/>
        <w:ind w:firstLine="0"/>
        <w:rPr>
          <w:lang w:val="de-DE"/>
        </w:rPr>
      </w:pPr>
    </w:p>
    <w:p w:rsidR="0056568F" w:rsidRDefault="0056568F" w:rsidP="00EA770A">
      <w:pPr>
        <w:pStyle w:val="23"/>
        <w:spacing w:before="62" w:after="62"/>
        <w:ind w:firstLine="0"/>
        <w:rPr>
          <w:lang w:val="de-DE"/>
        </w:rPr>
      </w:pPr>
    </w:p>
    <w:p w:rsidR="0056568F" w:rsidRDefault="0056568F" w:rsidP="00EA770A">
      <w:pPr>
        <w:pStyle w:val="23"/>
        <w:spacing w:before="62" w:after="62"/>
        <w:ind w:firstLine="0"/>
        <w:rPr>
          <w:lang w:val="de-DE"/>
        </w:rPr>
      </w:pPr>
    </w:p>
    <w:p w:rsidR="00C73189" w:rsidRDefault="00000C02" w:rsidP="00EA770A">
      <w:pPr>
        <w:pStyle w:val="23"/>
        <w:spacing w:before="62" w:after="62"/>
        <w:ind w:firstLine="0"/>
        <w:rPr>
          <w:lang w:val="de-DE"/>
        </w:rPr>
      </w:pPr>
      <w:r>
        <w:rPr>
          <w:lang w:val="de-DE"/>
        </w:rPr>
        <w:br w:type="page"/>
      </w:r>
    </w:p>
    <w:p w:rsidR="00C73189" w:rsidRPr="000C1270" w:rsidRDefault="00C73189" w:rsidP="00A86BB5">
      <w:pPr>
        <w:pStyle w:val="20"/>
        <w:numPr>
          <w:ilvl w:val="0"/>
          <w:numId w:val="0"/>
        </w:numPr>
        <w:ind w:firstLineChars="50" w:firstLine="120"/>
      </w:pPr>
      <w:bookmarkStart w:id="2300" w:name="_Toc469064195"/>
      <w:r>
        <w:rPr>
          <w:rFonts w:hint="eastAsia"/>
        </w:rPr>
        <w:t>实验二</w:t>
      </w:r>
      <w:r>
        <w:t xml:space="preserve">  </w:t>
      </w:r>
      <w:r w:rsidR="008A1B90">
        <w:rPr>
          <w:rFonts w:hint="eastAsia"/>
        </w:rPr>
        <w:t>ZLG7290</w:t>
      </w:r>
      <w:r>
        <w:rPr>
          <w:rFonts w:hint="eastAsia"/>
        </w:rPr>
        <w:t>驱动编写实验</w:t>
      </w:r>
      <w:bookmarkEnd w:id="2300"/>
    </w:p>
    <w:p w:rsidR="00C73189" w:rsidRPr="009F75B5" w:rsidRDefault="00C73189" w:rsidP="00EA770A">
      <w:pPr>
        <w:pStyle w:val="23"/>
        <w:spacing w:before="62" w:after="62"/>
        <w:ind w:firstLine="0"/>
      </w:pPr>
    </w:p>
    <w:p w:rsidR="00C73189" w:rsidRDefault="00C73189" w:rsidP="004225AC">
      <w:pPr>
        <w:pStyle w:val="3"/>
        <w:numPr>
          <w:ilvl w:val="0"/>
          <w:numId w:val="0"/>
        </w:numPr>
      </w:pPr>
      <w:bookmarkStart w:id="2301" w:name="_Toc428704979"/>
      <w:bookmarkStart w:id="2302" w:name="_Toc428867605"/>
      <w:bookmarkStart w:id="2303" w:name="_Toc429221126"/>
      <w:bookmarkStart w:id="2304" w:name="_Toc431109847"/>
      <w:bookmarkStart w:id="2305" w:name="_Toc432271160"/>
      <w:bookmarkStart w:id="2306" w:name="_Toc432317501"/>
      <w:bookmarkStart w:id="2307" w:name="_Toc469064196"/>
      <w:r>
        <w:rPr>
          <w:rFonts w:hint="eastAsia"/>
        </w:rPr>
        <w:t>实验目的</w:t>
      </w:r>
      <w:bookmarkEnd w:id="2301"/>
      <w:bookmarkEnd w:id="2302"/>
      <w:bookmarkEnd w:id="2303"/>
      <w:bookmarkEnd w:id="2304"/>
      <w:bookmarkEnd w:id="2305"/>
      <w:bookmarkEnd w:id="2306"/>
      <w:bookmarkEnd w:id="2307"/>
    </w:p>
    <w:p w:rsidR="00C73189" w:rsidRDefault="00C73189" w:rsidP="004225AC">
      <w:pPr>
        <w:pStyle w:val="a"/>
      </w:pPr>
      <w:r>
        <w:rPr>
          <w:rFonts w:hint="eastAsia"/>
        </w:rPr>
        <w:t>了解</w:t>
      </w:r>
      <w:r w:rsidR="008D0228">
        <w:rPr>
          <w:rFonts w:hint="eastAsia"/>
        </w:rPr>
        <w:t>ZLG7290</w:t>
      </w:r>
      <w:r>
        <w:rPr>
          <w:rFonts w:hint="eastAsia"/>
        </w:rPr>
        <w:t>的</w:t>
      </w:r>
      <w:r w:rsidR="008D0228">
        <w:rPr>
          <w:rFonts w:hint="eastAsia"/>
        </w:rPr>
        <w:t>控制</w:t>
      </w:r>
      <w:r w:rsidR="003D761E">
        <w:rPr>
          <w:rFonts w:hint="eastAsia"/>
        </w:rPr>
        <w:t>流程</w:t>
      </w:r>
    </w:p>
    <w:p w:rsidR="00C73189" w:rsidRPr="007C6C4C" w:rsidRDefault="00C73189" w:rsidP="004225AC">
      <w:pPr>
        <w:pStyle w:val="a"/>
      </w:pPr>
      <w:r>
        <w:rPr>
          <w:rFonts w:hint="eastAsia"/>
        </w:rPr>
        <w:t>掌握使用</w:t>
      </w:r>
      <w:r>
        <w:t>I2C</w:t>
      </w:r>
      <w:r>
        <w:rPr>
          <w:rFonts w:hint="eastAsia"/>
        </w:rPr>
        <w:t>总线读写</w:t>
      </w:r>
      <w:r w:rsidR="008D0228">
        <w:rPr>
          <w:rFonts w:hint="eastAsia"/>
        </w:rPr>
        <w:t>ZLG7290</w:t>
      </w:r>
      <w:r>
        <w:rPr>
          <w:rFonts w:hint="eastAsia"/>
        </w:rPr>
        <w:t>的</w:t>
      </w:r>
      <w:r w:rsidR="00E62E08">
        <w:rPr>
          <w:rFonts w:hint="eastAsia"/>
        </w:rPr>
        <w:t>静态驱动</w:t>
      </w:r>
      <w:r>
        <w:rPr>
          <w:rFonts w:hint="eastAsia"/>
        </w:rPr>
        <w:t>程序设计方法</w:t>
      </w:r>
    </w:p>
    <w:p w:rsidR="00C73189" w:rsidRPr="000C1270" w:rsidRDefault="00C73189" w:rsidP="004225AC">
      <w:pPr>
        <w:pStyle w:val="3"/>
        <w:numPr>
          <w:ilvl w:val="0"/>
          <w:numId w:val="0"/>
        </w:numPr>
      </w:pPr>
      <w:bookmarkStart w:id="2308" w:name="_Toc428704980"/>
      <w:bookmarkStart w:id="2309" w:name="_Toc428867606"/>
      <w:bookmarkStart w:id="2310" w:name="_Toc429221127"/>
      <w:bookmarkStart w:id="2311" w:name="_Toc431109848"/>
      <w:bookmarkStart w:id="2312" w:name="_Toc432271161"/>
      <w:bookmarkStart w:id="2313" w:name="_Toc432317502"/>
      <w:bookmarkStart w:id="2314" w:name="_Toc469064197"/>
      <w:r>
        <w:rPr>
          <w:rFonts w:hint="eastAsia"/>
        </w:rPr>
        <w:t>实验内容</w:t>
      </w:r>
      <w:bookmarkEnd w:id="2308"/>
      <w:bookmarkEnd w:id="2309"/>
      <w:bookmarkEnd w:id="2310"/>
      <w:bookmarkEnd w:id="2311"/>
      <w:bookmarkEnd w:id="2312"/>
      <w:bookmarkEnd w:id="2313"/>
      <w:bookmarkEnd w:id="2314"/>
    </w:p>
    <w:p w:rsidR="00C73189" w:rsidRDefault="00C73189" w:rsidP="004225AC">
      <w:pPr>
        <w:pStyle w:val="a"/>
      </w:pPr>
      <w:r>
        <w:rPr>
          <w:rFonts w:hint="eastAsia"/>
        </w:rPr>
        <w:t>阅读实验原理，了解</w:t>
      </w:r>
      <w:r w:rsidR="008D0228">
        <w:t>ZLG7290</w:t>
      </w:r>
      <w:r>
        <w:rPr>
          <w:rFonts w:hint="eastAsia"/>
        </w:rPr>
        <w:t>的读写流程和</w:t>
      </w:r>
      <w:r>
        <w:t>I2C</w:t>
      </w:r>
      <w:r>
        <w:rPr>
          <w:rFonts w:hint="eastAsia"/>
        </w:rPr>
        <w:t>总线的使用方法</w:t>
      </w:r>
    </w:p>
    <w:p w:rsidR="00C73189" w:rsidRPr="007C6C4C" w:rsidRDefault="00C73189" w:rsidP="004225AC">
      <w:pPr>
        <w:pStyle w:val="a"/>
      </w:pPr>
      <w:r>
        <w:rPr>
          <w:rFonts w:hint="eastAsia"/>
        </w:rPr>
        <w:t>根据实验步骤完成对</w:t>
      </w:r>
      <w:r w:rsidR="008D0228">
        <w:t>ZLG7290</w:t>
      </w:r>
      <w:r>
        <w:rPr>
          <w:rFonts w:hint="eastAsia"/>
        </w:rPr>
        <w:t>的读写程序设计和验证</w:t>
      </w:r>
    </w:p>
    <w:p w:rsidR="00C73189" w:rsidRPr="000C1270" w:rsidRDefault="00C73189" w:rsidP="004225AC">
      <w:pPr>
        <w:pStyle w:val="3"/>
        <w:numPr>
          <w:ilvl w:val="0"/>
          <w:numId w:val="0"/>
        </w:numPr>
      </w:pPr>
      <w:bookmarkStart w:id="2315" w:name="_Toc428704981"/>
      <w:bookmarkStart w:id="2316" w:name="_Toc428867607"/>
      <w:bookmarkStart w:id="2317" w:name="_Toc429221128"/>
      <w:bookmarkStart w:id="2318" w:name="_Toc431109849"/>
      <w:bookmarkStart w:id="2319" w:name="_Toc432271162"/>
      <w:bookmarkStart w:id="2320" w:name="_Toc432317503"/>
      <w:bookmarkStart w:id="2321" w:name="_Toc469064198"/>
      <w:r>
        <w:rPr>
          <w:rFonts w:hint="eastAsia"/>
        </w:rPr>
        <w:t>实验环境</w:t>
      </w:r>
      <w:bookmarkEnd w:id="2315"/>
      <w:bookmarkEnd w:id="2316"/>
      <w:bookmarkEnd w:id="2317"/>
      <w:bookmarkEnd w:id="2318"/>
      <w:bookmarkEnd w:id="2319"/>
      <w:bookmarkEnd w:id="2320"/>
      <w:bookmarkEnd w:id="2321"/>
    </w:p>
    <w:p w:rsidR="00C73189" w:rsidRDefault="00C73189" w:rsidP="004225AC">
      <w:pPr>
        <w:pStyle w:val="a"/>
      </w:pPr>
      <w:r>
        <w:rPr>
          <w:rFonts w:hint="eastAsia"/>
        </w:rPr>
        <w:t>硬件：已经部署</w:t>
      </w:r>
      <w:r>
        <w:t>SylixOS</w:t>
      </w:r>
      <w:r>
        <w:rPr>
          <w:rFonts w:hint="eastAsia"/>
        </w:rPr>
        <w:t>操作系统的</w:t>
      </w:r>
      <w:r w:rsidR="00F761D2">
        <w:rPr>
          <w:rFonts w:hint="eastAsia"/>
        </w:rPr>
        <w:t>验证平台</w:t>
      </w:r>
      <w:r>
        <w:rPr>
          <w:rFonts w:hint="eastAsia"/>
        </w:rPr>
        <w:t>，一台</w:t>
      </w:r>
      <w:r>
        <w:t>PC</w:t>
      </w:r>
      <w:r>
        <w:rPr>
          <w:rFonts w:hint="eastAsia"/>
        </w:rPr>
        <w:t>主机</w:t>
      </w:r>
    </w:p>
    <w:p w:rsidR="00C73189" w:rsidRPr="00555DD8" w:rsidRDefault="00C73189" w:rsidP="004225AC">
      <w:pPr>
        <w:pStyle w:val="a"/>
      </w:pPr>
      <w:r>
        <w:rPr>
          <w:rFonts w:hint="eastAsia"/>
        </w:rPr>
        <w:t>软件：</w:t>
      </w:r>
      <w:r>
        <w:t>RealEvo-IDE</w:t>
      </w:r>
      <w:r>
        <w:rPr>
          <w:rFonts w:hint="eastAsia"/>
        </w:rPr>
        <w:t>、</w:t>
      </w:r>
      <w:r>
        <w:t>putty</w:t>
      </w:r>
    </w:p>
    <w:p w:rsidR="00C73189" w:rsidRPr="000C1270" w:rsidRDefault="00C73189" w:rsidP="004225AC">
      <w:pPr>
        <w:pStyle w:val="3"/>
        <w:numPr>
          <w:ilvl w:val="0"/>
          <w:numId w:val="0"/>
        </w:numPr>
      </w:pPr>
      <w:bookmarkStart w:id="2322" w:name="_Toc428704982"/>
      <w:bookmarkStart w:id="2323" w:name="_Toc428867608"/>
      <w:bookmarkStart w:id="2324" w:name="_Toc429221129"/>
      <w:bookmarkStart w:id="2325" w:name="_Toc431109850"/>
      <w:bookmarkStart w:id="2326" w:name="_Toc432271163"/>
      <w:bookmarkStart w:id="2327" w:name="_Toc432317504"/>
      <w:bookmarkStart w:id="2328" w:name="_Toc469064199"/>
      <w:r>
        <w:rPr>
          <w:rFonts w:hint="eastAsia"/>
        </w:rPr>
        <w:t>实验原理</w:t>
      </w:r>
      <w:bookmarkEnd w:id="2322"/>
      <w:bookmarkEnd w:id="2323"/>
      <w:bookmarkEnd w:id="2324"/>
      <w:bookmarkEnd w:id="2325"/>
      <w:bookmarkEnd w:id="2326"/>
      <w:bookmarkEnd w:id="2327"/>
      <w:bookmarkEnd w:id="2328"/>
    </w:p>
    <w:p w:rsidR="00C73189" w:rsidRPr="00715790" w:rsidRDefault="008D0228" w:rsidP="00715790">
      <w:pPr>
        <w:widowControl/>
        <w:spacing w:before="62" w:after="62"/>
        <w:jc w:val="left"/>
        <w:rPr>
          <w:b/>
        </w:rPr>
      </w:pPr>
      <w:r>
        <w:rPr>
          <w:b/>
        </w:rPr>
        <w:t>ZLG7290</w:t>
      </w:r>
      <w:r w:rsidR="00C73189" w:rsidRPr="00715790">
        <w:rPr>
          <w:rFonts w:hint="eastAsia"/>
          <w:b/>
        </w:rPr>
        <w:t>介绍</w:t>
      </w:r>
    </w:p>
    <w:p w:rsidR="00C73189" w:rsidRPr="00715790" w:rsidRDefault="003D761E" w:rsidP="00715790">
      <w:pPr>
        <w:widowControl/>
        <w:spacing w:before="62" w:after="62"/>
        <w:ind w:firstLine="420"/>
        <w:jc w:val="left"/>
      </w:pPr>
      <w:r>
        <w:rPr>
          <w:rFonts w:hint="eastAsia"/>
        </w:rPr>
        <w:t xml:space="preserve">ZLG7290 </w:t>
      </w:r>
      <w:r>
        <w:rPr>
          <w:rFonts w:hint="eastAsia"/>
        </w:rPr>
        <w:t>是广州周立功单片机发展有限公司自行设计的数码管显示驱动及键盘扫描管理芯片</w:t>
      </w:r>
      <w:r w:rsidR="00C05E55" w:rsidRPr="00715790">
        <w:rPr>
          <w:rFonts w:hint="eastAsia"/>
        </w:rPr>
        <w:t>。</w:t>
      </w:r>
      <w:r w:rsidR="005F3548">
        <w:rPr>
          <w:rFonts w:hint="eastAsia"/>
        </w:rPr>
        <w:t>能够直接驱动</w:t>
      </w:r>
      <w:r w:rsidR="005F3548">
        <w:rPr>
          <w:rFonts w:hint="eastAsia"/>
        </w:rPr>
        <w:t>8</w:t>
      </w:r>
      <w:r w:rsidR="005F3548">
        <w:rPr>
          <w:rFonts w:hint="eastAsia"/>
        </w:rPr>
        <w:t>位共阴极数码管（或</w:t>
      </w:r>
      <w:r w:rsidR="005F3548">
        <w:rPr>
          <w:rFonts w:hint="eastAsia"/>
        </w:rPr>
        <w:t>64</w:t>
      </w:r>
      <w:r w:rsidR="005F3548">
        <w:rPr>
          <w:rFonts w:hint="eastAsia"/>
        </w:rPr>
        <w:t>只独立的</w:t>
      </w:r>
      <w:r w:rsidR="005F3548">
        <w:rPr>
          <w:rFonts w:hint="eastAsia"/>
        </w:rPr>
        <w:t>LED</w:t>
      </w:r>
      <w:r w:rsidR="005F3548">
        <w:rPr>
          <w:rFonts w:hint="eastAsia"/>
        </w:rPr>
        <w:t>），同时还可以扫面管理多大</w:t>
      </w:r>
      <w:r w:rsidR="005F3548">
        <w:rPr>
          <w:rFonts w:hint="eastAsia"/>
        </w:rPr>
        <w:t>64</w:t>
      </w:r>
      <w:r w:rsidR="005F3548">
        <w:rPr>
          <w:rFonts w:hint="eastAsia"/>
        </w:rPr>
        <w:t>只按键。其中有</w:t>
      </w:r>
      <w:r w:rsidR="005F3548">
        <w:rPr>
          <w:rFonts w:hint="eastAsia"/>
        </w:rPr>
        <w:t>8</w:t>
      </w:r>
      <w:r w:rsidR="005F3548">
        <w:rPr>
          <w:rFonts w:hint="eastAsia"/>
        </w:rPr>
        <w:t>只按键可以作为功能键使用，就像电脑键盘上的</w:t>
      </w:r>
      <w:r w:rsidR="005F3548">
        <w:rPr>
          <w:rFonts w:hint="eastAsia"/>
        </w:rPr>
        <w:t>Ctrl</w:t>
      </w:r>
      <w:r w:rsidR="005F3548">
        <w:rPr>
          <w:rFonts w:hint="eastAsia"/>
        </w:rPr>
        <w:t>，</w:t>
      </w:r>
      <w:r w:rsidR="005F3548">
        <w:rPr>
          <w:rFonts w:hint="eastAsia"/>
        </w:rPr>
        <w:t>Shift</w:t>
      </w:r>
      <w:r w:rsidR="005F3548">
        <w:rPr>
          <w:rFonts w:hint="eastAsia"/>
        </w:rPr>
        <w:t>、</w:t>
      </w:r>
      <w:r w:rsidR="005F3548">
        <w:rPr>
          <w:rFonts w:hint="eastAsia"/>
        </w:rPr>
        <w:t>Alt</w:t>
      </w:r>
      <w:r w:rsidR="005F3548">
        <w:rPr>
          <w:rFonts w:hint="eastAsia"/>
        </w:rPr>
        <w:t>键一样。另外</w:t>
      </w:r>
      <w:r w:rsidR="005F3548">
        <w:rPr>
          <w:rFonts w:hint="eastAsia"/>
        </w:rPr>
        <w:t xml:space="preserve">ZLG7290 </w:t>
      </w:r>
      <w:r w:rsidR="005F3548">
        <w:rPr>
          <w:rFonts w:hint="eastAsia"/>
        </w:rPr>
        <w:t>内部还设有连击计数器，能够使某键按下后不松手而连续有效。该芯片为工业级芯片，抗干扰能力强，在工业测控中已有大量应用。</w:t>
      </w:r>
      <w:r w:rsidR="00C05E55" w:rsidRPr="00715790">
        <w:rPr>
          <w:rFonts w:hint="eastAsia"/>
        </w:rPr>
        <w:t>该器件通过</w:t>
      </w:r>
      <w:r w:rsidR="00C05E55" w:rsidRPr="00715790">
        <w:t>I2C</w:t>
      </w:r>
      <w:r w:rsidR="00C05E55" w:rsidRPr="00715790">
        <w:rPr>
          <w:rFonts w:hint="eastAsia"/>
        </w:rPr>
        <w:t>总线接口进行操作</w:t>
      </w:r>
      <w:r w:rsidR="00C05E55">
        <w:rPr>
          <w:rFonts w:hint="eastAsia"/>
        </w:rPr>
        <w:t>，</w:t>
      </w:r>
      <w:r w:rsidR="005F3548">
        <w:rPr>
          <w:rFonts w:hint="eastAsia"/>
        </w:rPr>
        <w:t>ZLG7290</w:t>
      </w:r>
      <w:r w:rsidR="00C05E55" w:rsidRPr="00715790">
        <w:rPr>
          <w:rFonts w:hint="eastAsia"/>
        </w:rPr>
        <w:t>引脚图如</w:t>
      </w:r>
      <w:r w:rsidR="00C05E55" w:rsidRPr="00273093">
        <w:fldChar w:fldCharType="begin"/>
      </w:r>
      <w:r w:rsidR="00C05E55" w:rsidRPr="00273093">
        <w:instrText xml:space="preserve"> REF _Ref428367417 \h </w:instrText>
      </w:r>
      <w:r w:rsidR="00C05E55">
        <w:instrText xml:space="preserve"> \* MERGEFORMAT </w:instrText>
      </w:r>
      <w:r w:rsidR="00C05E55" w:rsidRPr="00273093">
        <w:fldChar w:fldCharType="separate"/>
      </w:r>
      <w:r w:rsidR="00C05E55" w:rsidRPr="00273093">
        <w:rPr>
          <w:rFonts w:hint="eastAsia"/>
        </w:rPr>
        <w:t>图</w:t>
      </w:r>
      <w:r w:rsidR="00C05E55" w:rsidRPr="00273093">
        <w:t xml:space="preserve"> 11.9</w:t>
      </w:r>
      <w:r w:rsidR="00C05E55" w:rsidRPr="00273093">
        <w:fldChar w:fldCharType="end"/>
      </w:r>
      <w:r w:rsidR="00C73189" w:rsidRPr="00715790">
        <w:rPr>
          <w:rFonts w:hint="eastAsia"/>
        </w:rPr>
        <w:t>。</w:t>
      </w:r>
    </w:p>
    <w:p w:rsidR="00C73189" w:rsidRPr="00715790" w:rsidRDefault="002A2752" w:rsidP="00715790">
      <w:pPr>
        <w:widowControl/>
        <w:spacing w:before="62" w:after="62"/>
        <w:jc w:val="center"/>
      </w:pPr>
      <w:r>
        <w:rPr>
          <w:noProof/>
        </w:rPr>
        <w:pict>
          <v:shape id="_x0000_i1059" type="#_x0000_t75" style="width:179.15pt;height:2in;visibility:visible;mso-wrap-style:square">
            <v:imagedata r:id="rId59" o:title=""/>
          </v:shape>
        </w:pict>
      </w:r>
    </w:p>
    <w:p w:rsidR="00C73189" w:rsidRPr="00715790" w:rsidRDefault="00C73189" w:rsidP="00715790">
      <w:pPr>
        <w:spacing w:beforeLines="0" w:afterLines="0"/>
        <w:jc w:val="center"/>
        <w:rPr>
          <w:rFonts w:ascii="Arial" w:eastAsia="黑体" w:hAnsi="Arial" w:cs="Arial"/>
          <w:sz w:val="18"/>
          <w:szCs w:val="18"/>
        </w:rPr>
      </w:pPr>
      <w:bookmarkStart w:id="2329" w:name="_Ref428367417"/>
      <w:r w:rsidRPr="00715790">
        <w:rPr>
          <w:rFonts w:ascii="Arial" w:eastAsia="黑体" w:hAnsi="Arial" w:cs="Arial" w:hint="eastAsia"/>
          <w:sz w:val="18"/>
          <w:szCs w:val="18"/>
        </w:rPr>
        <w:t>图</w:t>
      </w:r>
      <w:r w:rsidRPr="00715790">
        <w:rPr>
          <w:rFonts w:ascii="Arial" w:eastAsia="黑体" w:hAnsi="Arial" w:cs="Arial"/>
          <w:sz w:val="18"/>
          <w:szCs w:val="18"/>
        </w:rPr>
        <w:t xml:space="preserve"> </w:t>
      </w:r>
      <w:r w:rsidR="009C5060">
        <w:rPr>
          <w:rFonts w:ascii="Arial" w:eastAsia="黑体" w:hAnsi="Arial" w:cs="Arial"/>
          <w:sz w:val="18"/>
          <w:szCs w:val="18"/>
        </w:rPr>
        <w:fldChar w:fldCharType="begin"/>
      </w:r>
      <w:r w:rsidR="009C5060">
        <w:rPr>
          <w:rFonts w:ascii="Arial" w:eastAsia="黑体" w:hAnsi="Arial" w:cs="Arial"/>
          <w:sz w:val="18"/>
          <w:szCs w:val="18"/>
        </w:rPr>
        <w:instrText xml:space="preserve"> STYLEREF 1 \s </w:instrText>
      </w:r>
      <w:r w:rsidR="009C5060">
        <w:rPr>
          <w:rFonts w:ascii="Arial" w:eastAsia="黑体" w:hAnsi="Arial" w:cs="Arial"/>
          <w:sz w:val="18"/>
          <w:szCs w:val="18"/>
        </w:rPr>
        <w:fldChar w:fldCharType="separate"/>
      </w:r>
      <w:r w:rsidR="00B96029">
        <w:rPr>
          <w:rFonts w:ascii="Arial" w:eastAsia="黑体" w:hAnsi="Arial" w:cs="Arial"/>
          <w:noProof/>
          <w:sz w:val="18"/>
          <w:szCs w:val="18"/>
        </w:rPr>
        <w:t>11</w:t>
      </w:r>
      <w:r w:rsidR="009C5060">
        <w:rPr>
          <w:rFonts w:ascii="Arial" w:eastAsia="黑体" w:hAnsi="Arial" w:cs="Arial"/>
          <w:sz w:val="18"/>
          <w:szCs w:val="18"/>
        </w:rPr>
        <w:fldChar w:fldCharType="end"/>
      </w:r>
      <w:r w:rsidR="009C5060">
        <w:rPr>
          <w:rFonts w:ascii="Arial" w:eastAsia="黑体" w:hAnsi="Arial" w:cs="Arial"/>
          <w:sz w:val="18"/>
          <w:szCs w:val="18"/>
        </w:rPr>
        <w:t>.</w:t>
      </w:r>
      <w:r w:rsidR="009C5060">
        <w:rPr>
          <w:rFonts w:ascii="Arial" w:eastAsia="黑体" w:hAnsi="Arial" w:cs="Arial"/>
          <w:sz w:val="18"/>
          <w:szCs w:val="18"/>
        </w:rPr>
        <w:fldChar w:fldCharType="begin"/>
      </w:r>
      <w:r w:rsidR="009C5060">
        <w:rPr>
          <w:rFonts w:ascii="Arial" w:eastAsia="黑体" w:hAnsi="Arial" w:cs="Arial"/>
          <w:sz w:val="18"/>
          <w:szCs w:val="18"/>
        </w:rPr>
        <w:instrText xml:space="preserve"> SEQ </w:instrText>
      </w:r>
      <w:r w:rsidR="009C5060">
        <w:rPr>
          <w:rFonts w:ascii="Arial" w:eastAsia="黑体" w:hAnsi="Arial" w:cs="Arial"/>
          <w:sz w:val="18"/>
          <w:szCs w:val="18"/>
        </w:rPr>
        <w:instrText>图</w:instrText>
      </w:r>
      <w:r w:rsidR="009C5060">
        <w:rPr>
          <w:rFonts w:ascii="Arial" w:eastAsia="黑体" w:hAnsi="Arial" w:cs="Arial"/>
          <w:sz w:val="18"/>
          <w:szCs w:val="18"/>
        </w:rPr>
        <w:instrText xml:space="preserve"> \* ARABIC \s 1 </w:instrText>
      </w:r>
      <w:r w:rsidR="009C5060">
        <w:rPr>
          <w:rFonts w:ascii="Arial" w:eastAsia="黑体" w:hAnsi="Arial" w:cs="Arial"/>
          <w:sz w:val="18"/>
          <w:szCs w:val="18"/>
        </w:rPr>
        <w:fldChar w:fldCharType="separate"/>
      </w:r>
      <w:r w:rsidR="00B96029">
        <w:rPr>
          <w:rFonts w:ascii="Arial" w:eastAsia="黑体" w:hAnsi="Arial" w:cs="Arial"/>
          <w:noProof/>
          <w:sz w:val="18"/>
          <w:szCs w:val="18"/>
        </w:rPr>
        <w:t>9</w:t>
      </w:r>
      <w:r w:rsidR="009C5060">
        <w:rPr>
          <w:rFonts w:ascii="Arial" w:eastAsia="黑体" w:hAnsi="Arial" w:cs="Arial"/>
          <w:sz w:val="18"/>
          <w:szCs w:val="18"/>
        </w:rPr>
        <w:fldChar w:fldCharType="end"/>
      </w:r>
      <w:bookmarkEnd w:id="2329"/>
      <w:r w:rsidRPr="00715790">
        <w:rPr>
          <w:rFonts w:ascii="Arial" w:eastAsia="黑体" w:hAnsi="Arial" w:cs="Arial"/>
          <w:sz w:val="18"/>
          <w:szCs w:val="18"/>
        </w:rPr>
        <w:t xml:space="preserve">  </w:t>
      </w:r>
      <w:r w:rsidR="005F3548">
        <w:rPr>
          <w:rFonts w:ascii="Arial" w:eastAsia="黑体" w:hAnsi="Arial" w:cs="Arial"/>
          <w:sz w:val="18"/>
          <w:szCs w:val="18"/>
        </w:rPr>
        <w:t>ZLG7290</w:t>
      </w:r>
      <w:r w:rsidRPr="00715790">
        <w:rPr>
          <w:rFonts w:ascii="Arial" w:eastAsia="黑体" w:hAnsi="Arial" w:cs="Arial" w:hint="eastAsia"/>
          <w:sz w:val="18"/>
          <w:szCs w:val="18"/>
        </w:rPr>
        <w:t>引脚</w:t>
      </w:r>
    </w:p>
    <w:p w:rsidR="00C73189" w:rsidRPr="00715790" w:rsidRDefault="00130E73" w:rsidP="00715790">
      <w:pPr>
        <w:spacing w:before="62" w:after="62"/>
      </w:pPr>
      <w:r>
        <w:fldChar w:fldCharType="begin"/>
      </w:r>
      <w:r>
        <w:instrText xml:space="preserve"> REF _Ref428367889 \h  \* MERGEFORMAT </w:instrText>
      </w:r>
      <w:r>
        <w:fldChar w:fldCharType="separate"/>
      </w:r>
      <w:r w:rsidR="00B96029" w:rsidRPr="00B96029">
        <w:rPr>
          <w:rFonts w:hint="eastAsia"/>
        </w:rPr>
        <w:t>表</w:t>
      </w:r>
      <w:r w:rsidR="00B96029" w:rsidRPr="00B96029">
        <w:t xml:space="preserve"> 11.4</w:t>
      </w:r>
      <w:r>
        <w:fldChar w:fldCharType="end"/>
      </w:r>
      <w:r w:rsidR="00C73189">
        <w:rPr>
          <w:rFonts w:hint="eastAsia"/>
        </w:rPr>
        <w:t>说明</w:t>
      </w:r>
      <w:r w:rsidR="00C73189" w:rsidRPr="00715790">
        <w:rPr>
          <w:rFonts w:hint="eastAsia"/>
        </w:rPr>
        <w:t>了</w:t>
      </w:r>
      <w:r w:rsidR="005F3548">
        <w:t>ZLG7290</w:t>
      </w:r>
      <w:r w:rsidR="00C73189" w:rsidRPr="00715790">
        <w:rPr>
          <w:rFonts w:hint="eastAsia"/>
        </w:rPr>
        <w:t>各引脚的功能。</w:t>
      </w:r>
    </w:p>
    <w:p w:rsidR="00C73189" w:rsidRPr="00715790" w:rsidRDefault="00C73189" w:rsidP="00715790">
      <w:pPr>
        <w:spacing w:beforeLines="0" w:afterLines="0"/>
        <w:jc w:val="center"/>
        <w:rPr>
          <w:rFonts w:ascii="Arial" w:eastAsia="黑体" w:hAnsi="Arial" w:cs="Arial"/>
          <w:sz w:val="18"/>
          <w:szCs w:val="18"/>
        </w:rPr>
      </w:pPr>
      <w:bookmarkStart w:id="2330" w:name="_Ref428367889"/>
      <w:r w:rsidRPr="00715790">
        <w:rPr>
          <w:rFonts w:ascii="Arial" w:eastAsia="黑体" w:hAnsi="Arial" w:cs="Arial" w:hint="eastAsia"/>
          <w:sz w:val="18"/>
          <w:szCs w:val="18"/>
        </w:rPr>
        <w:t>表</w:t>
      </w:r>
      <w:r w:rsidRPr="00715790">
        <w:rPr>
          <w:rFonts w:ascii="Arial" w:eastAsia="黑体" w:hAnsi="Arial" w:cs="Arial"/>
          <w:sz w:val="18"/>
          <w:szCs w:val="18"/>
        </w:rPr>
        <w:t xml:space="preserve"> </w:t>
      </w:r>
      <w:r>
        <w:rPr>
          <w:rFonts w:ascii="Arial" w:eastAsia="黑体" w:hAnsi="Arial" w:cs="Arial"/>
          <w:sz w:val="18"/>
          <w:szCs w:val="18"/>
        </w:rPr>
        <w:fldChar w:fldCharType="begin"/>
      </w:r>
      <w:r>
        <w:rPr>
          <w:rFonts w:ascii="Arial" w:eastAsia="黑体" w:hAnsi="Arial" w:cs="Arial"/>
          <w:sz w:val="18"/>
          <w:szCs w:val="18"/>
        </w:rPr>
        <w:instrText xml:space="preserve"> STYLEREF 1 \s </w:instrText>
      </w:r>
      <w:r>
        <w:rPr>
          <w:rFonts w:ascii="Arial" w:eastAsia="黑体" w:hAnsi="Arial" w:cs="Arial"/>
          <w:sz w:val="18"/>
          <w:szCs w:val="18"/>
        </w:rPr>
        <w:fldChar w:fldCharType="separate"/>
      </w:r>
      <w:r w:rsidR="00B96029">
        <w:rPr>
          <w:rFonts w:ascii="Arial" w:eastAsia="黑体" w:hAnsi="Arial" w:cs="Arial"/>
          <w:noProof/>
          <w:sz w:val="18"/>
          <w:szCs w:val="18"/>
        </w:rPr>
        <w:t>11</w:t>
      </w:r>
      <w:r>
        <w:rPr>
          <w:rFonts w:ascii="Arial" w:eastAsia="黑体" w:hAnsi="Arial" w:cs="Arial"/>
          <w:sz w:val="18"/>
          <w:szCs w:val="18"/>
        </w:rPr>
        <w:fldChar w:fldCharType="end"/>
      </w:r>
      <w:r>
        <w:rPr>
          <w:rFonts w:ascii="Arial" w:eastAsia="黑体" w:hAnsi="Arial" w:cs="Arial"/>
          <w:sz w:val="18"/>
          <w:szCs w:val="18"/>
        </w:rPr>
        <w:t>.</w:t>
      </w:r>
      <w:r>
        <w:rPr>
          <w:rFonts w:ascii="Arial" w:eastAsia="黑体" w:hAnsi="Arial" w:cs="Arial"/>
          <w:sz w:val="18"/>
          <w:szCs w:val="18"/>
        </w:rPr>
        <w:fldChar w:fldCharType="begin"/>
      </w:r>
      <w:r>
        <w:rPr>
          <w:rFonts w:ascii="Arial" w:eastAsia="黑体" w:hAnsi="Arial" w:cs="Arial"/>
          <w:sz w:val="18"/>
          <w:szCs w:val="18"/>
        </w:rPr>
        <w:instrText xml:space="preserve"> SEQ </w:instrText>
      </w:r>
      <w:r>
        <w:rPr>
          <w:rFonts w:ascii="Arial" w:eastAsia="黑体" w:hAnsi="Arial" w:cs="Arial" w:hint="eastAsia"/>
          <w:sz w:val="18"/>
          <w:szCs w:val="18"/>
        </w:rPr>
        <w:instrText>表</w:instrText>
      </w:r>
      <w:r>
        <w:rPr>
          <w:rFonts w:ascii="Arial" w:eastAsia="黑体" w:hAnsi="Arial" w:cs="Arial"/>
          <w:sz w:val="18"/>
          <w:szCs w:val="18"/>
        </w:rPr>
        <w:instrText xml:space="preserve"> \* ARABIC \s 1 </w:instrText>
      </w:r>
      <w:r>
        <w:rPr>
          <w:rFonts w:ascii="Arial" w:eastAsia="黑体" w:hAnsi="Arial" w:cs="Arial"/>
          <w:sz w:val="18"/>
          <w:szCs w:val="18"/>
        </w:rPr>
        <w:fldChar w:fldCharType="separate"/>
      </w:r>
      <w:r w:rsidR="00B96029">
        <w:rPr>
          <w:rFonts w:ascii="Arial" w:eastAsia="黑体" w:hAnsi="Arial" w:cs="Arial"/>
          <w:noProof/>
          <w:sz w:val="18"/>
          <w:szCs w:val="18"/>
        </w:rPr>
        <w:t>4</w:t>
      </w:r>
      <w:r>
        <w:rPr>
          <w:rFonts w:ascii="Arial" w:eastAsia="黑体" w:hAnsi="Arial" w:cs="Arial"/>
          <w:sz w:val="18"/>
          <w:szCs w:val="18"/>
        </w:rPr>
        <w:fldChar w:fldCharType="end"/>
      </w:r>
      <w:bookmarkEnd w:id="2330"/>
      <w:r w:rsidRPr="00715790">
        <w:rPr>
          <w:rFonts w:ascii="Arial" w:eastAsia="黑体" w:hAnsi="Arial" w:cs="Arial"/>
          <w:sz w:val="18"/>
          <w:szCs w:val="18"/>
        </w:rPr>
        <w:t xml:space="preserve">  </w:t>
      </w:r>
      <w:r w:rsidR="005F3548">
        <w:rPr>
          <w:rFonts w:ascii="Arial" w:eastAsia="黑体" w:hAnsi="Arial" w:cs="Arial"/>
          <w:sz w:val="18"/>
          <w:szCs w:val="18"/>
        </w:rPr>
        <w:t>ZLG7290</w:t>
      </w:r>
      <w:r w:rsidRPr="00715790">
        <w:rPr>
          <w:rFonts w:ascii="Arial" w:eastAsia="黑体" w:hAnsi="Arial" w:cs="Arial" w:hint="eastAsia"/>
          <w:sz w:val="18"/>
          <w:szCs w:val="18"/>
        </w:rPr>
        <w:t>引脚功能</w:t>
      </w:r>
    </w:p>
    <w:tbl>
      <w:tblPr>
        <w:tblW w:w="75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679"/>
        <w:gridCol w:w="1679"/>
        <w:gridCol w:w="4170"/>
      </w:tblGrid>
      <w:tr w:rsidR="003F419E" w:rsidRPr="00715790" w:rsidTr="003F419E">
        <w:trPr>
          <w:jc w:val="center"/>
        </w:trPr>
        <w:tc>
          <w:tcPr>
            <w:tcW w:w="1679" w:type="dxa"/>
            <w:shd w:val="clear" w:color="auto" w:fill="D9D9D9"/>
          </w:tcPr>
          <w:p w:rsidR="003F419E" w:rsidRPr="00D15B1A" w:rsidRDefault="003F419E" w:rsidP="00715790">
            <w:pPr>
              <w:spacing w:beforeLines="0" w:afterLines="0"/>
              <w:jc w:val="center"/>
              <w:rPr>
                <w:rFonts w:ascii="宋体" w:hAnsi="宋体"/>
                <w:sz w:val="18"/>
                <w:szCs w:val="18"/>
              </w:rPr>
            </w:pPr>
            <w:r>
              <w:rPr>
                <w:rFonts w:ascii="宋体" w:hAnsi="宋体" w:hint="eastAsia"/>
                <w:sz w:val="18"/>
                <w:szCs w:val="18"/>
              </w:rPr>
              <w:t>引脚序号</w:t>
            </w:r>
          </w:p>
        </w:tc>
        <w:tc>
          <w:tcPr>
            <w:tcW w:w="1679" w:type="dxa"/>
            <w:shd w:val="clear" w:color="auto" w:fill="D9D9D9"/>
            <w:vAlign w:val="center"/>
          </w:tcPr>
          <w:p w:rsidR="003F419E" w:rsidRPr="00D15B1A" w:rsidRDefault="003F419E" w:rsidP="00715790">
            <w:pPr>
              <w:spacing w:beforeLines="0" w:afterLines="0"/>
              <w:jc w:val="center"/>
              <w:rPr>
                <w:rFonts w:ascii="宋体"/>
                <w:sz w:val="18"/>
                <w:szCs w:val="18"/>
              </w:rPr>
            </w:pPr>
            <w:r w:rsidRPr="00D15B1A">
              <w:rPr>
                <w:rFonts w:ascii="宋体" w:hAnsi="宋体" w:hint="eastAsia"/>
                <w:sz w:val="18"/>
                <w:szCs w:val="18"/>
              </w:rPr>
              <w:t>引脚名</w:t>
            </w:r>
          </w:p>
        </w:tc>
        <w:tc>
          <w:tcPr>
            <w:tcW w:w="4170" w:type="dxa"/>
            <w:shd w:val="clear" w:color="auto" w:fill="D9D9D9"/>
            <w:vAlign w:val="center"/>
          </w:tcPr>
          <w:p w:rsidR="003F419E" w:rsidRPr="00D15B1A" w:rsidRDefault="003F419E" w:rsidP="00715790">
            <w:pPr>
              <w:spacing w:beforeLines="0" w:afterLines="0"/>
              <w:jc w:val="center"/>
              <w:rPr>
                <w:rFonts w:ascii="宋体"/>
                <w:sz w:val="18"/>
                <w:szCs w:val="18"/>
              </w:rPr>
            </w:pPr>
            <w:r w:rsidRPr="00D15B1A">
              <w:rPr>
                <w:rFonts w:ascii="宋体" w:hAnsi="宋体" w:hint="eastAsia"/>
                <w:sz w:val="18"/>
                <w:szCs w:val="18"/>
              </w:rPr>
              <w:t>功能</w:t>
            </w:r>
          </w:p>
        </w:tc>
      </w:tr>
      <w:tr w:rsidR="003F419E" w:rsidRPr="00715790" w:rsidTr="003F419E">
        <w:trPr>
          <w:jc w:val="center"/>
        </w:trPr>
        <w:tc>
          <w:tcPr>
            <w:tcW w:w="1679" w:type="dxa"/>
          </w:tcPr>
          <w:p w:rsidR="003F419E" w:rsidRPr="00715790" w:rsidRDefault="003F419E" w:rsidP="00715790">
            <w:pPr>
              <w:widowControl/>
              <w:spacing w:beforeLines="0" w:afterLines="0"/>
              <w:jc w:val="left"/>
              <w:rPr>
                <w:kern w:val="21"/>
                <w:sz w:val="18"/>
                <w:szCs w:val="18"/>
              </w:rPr>
            </w:pPr>
            <w:r>
              <w:rPr>
                <w:rFonts w:hint="eastAsia"/>
                <w:kern w:val="21"/>
                <w:sz w:val="18"/>
                <w:szCs w:val="18"/>
              </w:rPr>
              <w:t>1</w:t>
            </w:r>
          </w:p>
        </w:tc>
        <w:tc>
          <w:tcPr>
            <w:tcW w:w="1679" w:type="dxa"/>
            <w:vAlign w:val="center"/>
          </w:tcPr>
          <w:p w:rsidR="003F419E" w:rsidRPr="00715790" w:rsidRDefault="003F419E" w:rsidP="00715790">
            <w:pPr>
              <w:widowControl/>
              <w:spacing w:beforeLines="0" w:afterLines="0"/>
              <w:jc w:val="left"/>
              <w:rPr>
                <w:kern w:val="21"/>
                <w:sz w:val="18"/>
                <w:szCs w:val="18"/>
              </w:rPr>
            </w:pPr>
            <w:r>
              <w:rPr>
                <w:kern w:val="0"/>
                <w:sz w:val="18"/>
                <w:szCs w:val="18"/>
              </w:rPr>
              <w:t>SC/KR2</w:t>
            </w:r>
          </w:p>
        </w:tc>
        <w:tc>
          <w:tcPr>
            <w:tcW w:w="4170" w:type="dxa"/>
            <w:vAlign w:val="center"/>
          </w:tcPr>
          <w:p w:rsidR="003F419E" w:rsidRPr="00715790" w:rsidRDefault="003F419E" w:rsidP="00715790">
            <w:pPr>
              <w:widowControl/>
              <w:spacing w:beforeLines="0" w:afterLines="0"/>
              <w:jc w:val="left"/>
              <w:rPr>
                <w:kern w:val="21"/>
                <w:sz w:val="18"/>
                <w:szCs w:val="18"/>
              </w:rPr>
            </w:pPr>
            <w:r>
              <w:rPr>
                <w:rFonts w:ascii="宋体" w:cs="宋体" w:hint="eastAsia"/>
                <w:kern w:val="0"/>
                <w:sz w:val="18"/>
                <w:szCs w:val="18"/>
              </w:rPr>
              <w:t>数码管</w:t>
            </w:r>
            <w:r>
              <w:rPr>
                <w:kern w:val="0"/>
                <w:sz w:val="18"/>
                <w:szCs w:val="18"/>
              </w:rPr>
              <w:t xml:space="preserve">c </w:t>
            </w:r>
            <w:r>
              <w:rPr>
                <w:rFonts w:ascii="宋体" w:cs="宋体" w:hint="eastAsia"/>
                <w:kern w:val="0"/>
                <w:sz w:val="18"/>
                <w:szCs w:val="18"/>
              </w:rPr>
              <w:t>段／键盘行信号</w:t>
            </w:r>
            <w:r>
              <w:rPr>
                <w:kern w:val="0"/>
                <w:sz w:val="18"/>
                <w:szCs w:val="18"/>
              </w:rPr>
              <w:t>2</w:t>
            </w:r>
          </w:p>
        </w:tc>
      </w:tr>
      <w:tr w:rsidR="003F419E" w:rsidRPr="00715790" w:rsidTr="003F419E">
        <w:trPr>
          <w:jc w:val="center"/>
        </w:trPr>
        <w:tc>
          <w:tcPr>
            <w:tcW w:w="1679" w:type="dxa"/>
          </w:tcPr>
          <w:p w:rsidR="003F419E" w:rsidRPr="00715790" w:rsidRDefault="003F419E" w:rsidP="00715790">
            <w:pPr>
              <w:widowControl/>
              <w:spacing w:beforeLines="0" w:afterLines="0"/>
              <w:jc w:val="left"/>
              <w:rPr>
                <w:kern w:val="21"/>
                <w:sz w:val="18"/>
                <w:szCs w:val="18"/>
              </w:rPr>
            </w:pPr>
            <w:r>
              <w:rPr>
                <w:rFonts w:hint="eastAsia"/>
                <w:kern w:val="21"/>
                <w:sz w:val="18"/>
                <w:szCs w:val="18"/>
              </w:rPr>
              <w:t>2</w:t>
            </w:r>
          </w:p>
        </w:tc>
        <w:tc>
          <w:tcPr>
            <w:tcW w:w="1679" w:type="dxa"/>
            <w:vAlign w:val="center"/>
          </w:tcPr>
          <w:p w:rsidR="003F419E" w:rsidRPr="00715790" w:rsidRDefault="003F419E" w:rsidP="00715790">
            <w:pPr>
              <w:widowControl/>
              <w:spacing w:beforeLines="0" w:afterLines="0"/>
              <w:jc w:val="left"/>
              <w:rPr>
                <w:kern w:val="21"/>
                <w:sz w:val="18"/>
                <w:szCs w:val="18"/>
              </w:rPr>
            </w:pPr>
            <w:r>
              <w:rPr>
                <w:kern w:val="0"/>
                <w:sz w:val="18"/>
                <w:szCs w:val="18"/>
              </w:rPr>
              <w:t>SD/KR3</w:t>
            </w:r>
          </w:p>
        </w:tc>
        <w:tc>
          <w:tcPr>
            <w:tcW w:w="4170" w:type="dxa"/>
            <w:vAlign w:val="center"/>
          </w:tcPr>
          <w:p w:rsidR="003F419E" w:rsidRPr="00715790" w:rsidRDefault="003F419E" w:rsidP="00715790">
            <w:pPr>
              <w:widowControl/>
              <w:spacing w:beforeLines="0" w:afterLines="0"/>
              <w:jc w:val="left"/>
              <w:rPr>
                <w:kern w:val="21"/>
                <w:sz w:val="18"/>
                <w:szCs w:val="18"/>
              </w:rPr>
            </w:pPr>
            <w:r>
              <w:rPr>
                <w:rFonts w:ascii="宋体" w:cs="宋体" w:hint="eastAsia"/>
                <w:kern w:val="0"/>
                <w:sz w:val="18"/>
                <w:szCs w:val="18"/>
              </w:rPr>
              <w:t>数码管</w:t>
            </w:r>
            <w:r>
              <w:rPr>
                <w:kern w:val="0"/>
                <w:sz w:val="18"/>
                <w:szCs w:val="18"/>
              </w:rPr>
              <w:t xml:space="preserve">d </w:t>
            </w:r>
            <w:r>
              <w:rPr>
                <w:rFonts w:ascii="宋体" w:cs="宋体" w:hint="eastAsia"/>
                <w:kern w:val="0"/>
                <w:sz w:val="18"/>
                <w:szCs w:val="18"/>
              </w:rPr>
              <w:t>段／键盘行信号</w:t>
            </w:r>
            <w:r>
              <w:rPr>
                <w:kern w:val="0"/>
                <w:sz w:val="18"/>
                <w:szCs w:val="18"/>
              </w:rPr>
              <w:t>3</w:t>
            </w:r>
          </w:p>
        </w:tc>
      </w:tr>
      <w:tr w:rsidR="003F419E" w:rsidRPr="00715790" w:rsidTr="003F419E">
        <w:trPr>
          <w:jc w:val="center"/>
        </w:trPr>
        <w:tc>
          <w:tcPr>
            <w:tcW w:w="1679" w:type="dxa"/>
          </w:tcPr>
          <w:p w:rsidR="003F419E" w:rsidRPr="00715790" w:rsidRDefault="003F419E" w:rsidP="00715790">
            <w:pPr>
              <w:widowControl/>
              <w:spacing w:beforeLines="0" w:afterLines="0"/>
              <w:jc w:val="left"/>
              <w:rPr>
                <w:kern w:val="21"/>
                <w:sz w:val="18"/>
                <w:szCs w:val="18"/>
              </w:rPr>
            </w:pPr>
            <w:r>
              <w:rPr>
                <w:rFonts w:hint="eastAsia"/>
                <w:kern w:val="21"/>
                <w:sz w:val="18"/>
                <w:szCs w:val="18"/>
              </w:rPr>
              <w:t>3</w:t>
            </w:r>
          </w:p>
        </w:tc>
        <w:tc>
          <w:tcPr>
            <w:tcW w:w="1679" w:type="dxa"/>
            <w:vAlign w:val="center"/>
          </w:tcPr>
          <w:p w:rsidR="003F419E" w:rsidRPr="00715790" w:rsidRDefault="003F419E" w:rsidP="00715790">
            <w:pPr>
              <w:widowControl/>
              <w:spacing w:beforeLines="0" w:afterLines="0"/>
              <w:jc w:val="left"/>
              <w:rPr>
                <w:kern w:val="21"/>
                <w:sz w:val="18"/>
                <w:szCs w:val="18"/>
              </w:rPr>
            </w:pPr>
            <w:r>
              <w:rPr>
                <w:kern w:val="0"/>
                <w:sz w:val="18"/>
                <w:szCs w:val="18"/>
              </w:rPr>
              <w:t>DIG3/KC3</w:t>
            </w:r>
          </w:p>
        </w:tc>
        <w:tc>
          <w:tcPr>
            <w:tcW w:w="4170" w:type="dxa"/>
            <w:vAlign w:val="center"/>
          </w:tcPr>
          <w:p w:rsidR="003F419E" w:rsidRPr="00715790" w:rsidRDefault="003F419E" w:rsidP="00715790">
            <w:pPr>
              <w:widowControl/>
              <w:spacing w:beforeLines="0" w:afterLines="0"/>
              <w:jc w:val="left"/>
              <w:rPr>
                <w:kern w:val="21"/>
                <w:sz w:val="18"/>
                <w:szCs w:val="18"/>
              </w:rPr>
            </w:pPr>
            <w:r>
              <w:rPr>
                <w:rFonts w:ascii="宋体" w:cs="宋体" w:hint="eastAsia"/>
                <w:kern w:val="0"/>
                <w:sz w:val="18"/>
                <w:szCs w:val="18"/>
              </w:rPr>
              <w:t>数码管位选信号</w:t>
            </w:r>
            <w:r>
              <w:rPr>
                <w:kern w:val="0"/>
                <w:sz w:val="18"/>
                <w:szCs w:val="18"/>
              </w:rPr>
              <w:t>3</w:t>
            </w:r>
            <w:r>
              <w:rPr>
                <w:rFonts w:ascii="宋体" w:cs="宋体" w:hint="eastAsia"/>
                <w:kern w:val="0"/>
                <w:sz w:val="18"/>
                <w:szCs w:val="18"/>
              </w:rPr>
              <w:t>／键盘列信号</w:t>
            </w:r>
            <w:r>
              <w:rPr>
                <w:kern w:val="0"/>
                <w:sz w:val="18"/>
                <w:szCs w:val="18"/>
              </w:rPr>
              <w:t>3</w:t>
            </w:r>
          </w:p>
        </w:tc>
      </w:tr>
      <w:tr w:rsidR="003F419E" w:rsidRPr="00715790" w:rsidTr="003F419E">
        <w:trPr>
          <w:jc w:val="center"/>
        </w:trPr>
        <w:tc>
          <w:tcPr>
            <w:tcW w:w="1679" w:type="dxa"/>
          </w:tcPr>
          <w:p w:rsidR="003F419E" w:rsidRPr="00715790" w:rsidRDefault="003F419E" w:rsidP="00715790">
            <w:pPr>
              <w:widowControl/>
              <w:spacing w:beforeLines="0" w:afterLines="0"/>
              <w:jc w:val="left"/>
              <w:rPr>
                <w:kern w:val="21"/>
                <w:sz w:val="18"/>
                <w:szCs w:val="18"/>
              </w:rPr>
            </w:pPr>
            <w:r>
              <w:rPr>
                <w:rFonts w:hint="eastAsia"/>
                <w:kern w:val="21"/>
                <w:sz w:val="18"/>
                <w:szCs w:val="18"/>
              </w:rPr>
              <w:t>4</w:t>
            </w:r>
          </w:p>
        </w:tc>
        <w:tc>
          <w:tcPr>
            <w:tcW w:w="1679" w:type="dxa"/>
            <w:vAlign w:val="center"/>
          </w:tcPr>
          <w:p w:rsidR="003F419E" w:rsidRPr="00715790" w:rsidRDefault="003F419E" w:rsidP="00715790">
            <w:pPr>
              <w:widowControl/>
              <w:spacing w:beforeLines="0" w:afterLines="0"/>
              <w:jc w:val="left"/>
              <w:rPr>
                <w:kern w:val="21"/>
                <w:sz w:val="18"/>
                <w:szCs w:val="18"/>
              </w:rPr>
            </w:pPr>
            <w:r>
              <w:rPr>
                <w:kern w:val="0"/>
                <w:sz w:val="18"/>
                <w:szCs w:val="18"/>
              </w:rPr>
              <w:t>DIG2/KC2</w:t>
            </w:r>
          </w:p>
        </w:tc>
        <w:tc>
          <w:tcPr>
            <w:tcW w:w="4170" w:type="dxa"/>
            <w:vAlign w:val="center"/>
          </w:tcPr>
          <w:p w:rsidR="003F419E" w:rsidRPr="00715790" w:rsidRDefault="003F419E" w:rsidP="00715790">
            <w:pPr>
              <w:widowControl/>
              <w:spacing w:beforeLines="0" w:afterLines="0"/>
              <w:jc w:val="left"/>
              <w:rPr>
                <w:kern w:val="21"/>
                <w:sz w:val="18"/>
                <w:szCs w:val="18"/>
              </w:rPr>
            </w:pPr>
            <w:r>
              <w:rPr>
                <w:rFonts w:ascii="宋体" w:cs="宋体" w:hint="eastAsia"/>
                <w:kern w:val="0"/>
                <w:sz w:val="18"/>
                <w:szCs w:val="18"/>
              </w:rPr>
              <w:t>数码管位选信号</w:t>
            </w:r>
            <w:r>
              <w:rPr>
                <w:kern w:val="0"/>
                <w:sz w:val="18"/>
                <w:szCs w:val="18"/>
              </w:rPr>
              <w:t>2</w:t>
            </w:r>
            <w:r>
              <w:rPr>
                <w:rFonts w:ascii="宋体" w:cs="宋体" w:hint="eastAsia"/>
                <w:kern w:val="0"/>
                <w:sz w:val="18"/>
                <w:szCs w:val="18"/>
              </w:rPr>
              <w:t>／键盘列信号</w:t>
            </w:r>
            <w:r>
              <w:rPr>
                <w:kern w:val="0"/>
                <w:sz w:val="18"/>
                <w:szCs w:val="18"/>
              </w:rPr>
              <w:t>2</w:t>
            </w:r>
          </w:p>
        </w:tc>
      </w:tr>
      <w:tr w:rsidR="003F419E" w:rsidRPr="00715790" w:rsidTr="003F419E">
        <w:trPr>
          <w:jc w:val="center"/>
        </w:trPr>
        <w:tc>
          <w:tcPr>
            <w:tcW w:w="1679" w:type="dxa"/>
          </w:tcPr>
          <w:p w:rsidR="003F419E" w:rsidRPr="00715790" w:rsidRDefault="003F419E" w:rsidP="00715790">
            <w:pPr>
              <w:widowControl/>
              <w:spacing w:beforeLines="0" w:afterLines="0"/>
              <w:jc w:val="left"/>
              <w:rPr>
                <w:kern w:val="21"/>
                <w:sz w:val="18"/>
                <w:szCs w:val="18"/>
              </w:rPr>
            </w:pPr>
            <w:r>
              <w:rPr>
                <w:rFonts w:hint="eastAsia"/>
                <w:kern w:val="21"/>
                <w:sz w:val="18"/>
                <w:szCs w:val="18"/>
              </w:rPr>
              <w:t>5</w:t>
            </w:r>
          </w:p>
        </w:tc>
        <w:tc>
          <w:tcPr>
            <w:tcW w:w="1679" w:type="dxa"/>
            <w:vAlign w:val="center"/>
          </w:tcPr>
          <w:p w:rsidR="003F419E" w:rsidRPr="00715790" w:rsidRDefault="003F419E" w:rsidP="00715790">
            <w:pPr>
              <w:widowControl/>
              <w:spacing w:beforeLines="0" w:afterLines="0"/>
              <w:jc w:val="left"/>
              <w:rPr>
                <w:kern w:val="21"/>
                <w:sz w:val="18"/>
                <w:szCs w:val="18"/>
              </w:rPr>
            </w:pPr>
            <w:r>
              <w:rPr>
                <w:kern w:val="0"/>
                <w:sz w:val="18"/>
                <w:szCs w:val="18"/>
              </w:rPr>
              <w:t>DIG1/KC1</w:t>
            </w:r>
          </w:p>
        </w:tc>
        <w:tc>
          <w:tcPr>
            <w:tcW w:w="4170" w:type="dxa"/>
            <w:vAlign w:val="center"/>
          </w:tcPr>
          <w:p w:rsidR="003F419E" w:rsidRPr="00715790" w:rsidRDefault="003F419E" w:rsidP="003F419E">
            <w:pPr>
              <w:widowControl/>
              <w:spacing w:beforeLines="0" w:afterLines="0"/>
              <w:jc w:val="left"/>
              <w:rPr>
                <w:kern w:val="21"/>
                <w:sz w:val="18"/>
                <w:szCs w:val="18"/>
              </w:rPr>
            </w:pPr>
            <w:r>
              <w:rPr>
                <w:rFonts w:ascii="宋体" w:cs="宋体" w:hint="eastAsia"/>
                <w:kern w:val="0"/>
                <w:sz w:val="18"/>
                <w:szCs w:val="18"/>
              </w:rPr>
              <w:t>数码管位选信号</w:t>
            </w:r>
            <w:r>
              <w:rPr>
                <w:rFonts w:hint="eastAsia"/>
                <w:kern w:val="0"/>
                <w:sz w:val="18"/>
                <w:szCs w:val="18"/>
              </w:rPr>
              <w:t>1</w:t>
            </w:r>
            <w:r>
              <w:rPr>
                <w:rFonts w:ascii="宋体" w:cs="宋体" w:hint="eastAsia"/>
                <w:kern w:val="0"/>
                <w:sz w:val="18"/>
                <w:szCs w:val="18"/>
              </w:rPr>
              <w:t>／键盘列信号</w:t>
            </w:r>
            <w:r>
              <w:rPr>
                <w:rFonts w:hint="eastAsia"/>
                <w:kern w:val="0"/>
                <w:sz w:val="18"/>
                <w:szCs w:val="18"/>
              </w:rPr>
              <w:t>1</w:t>
            </w:r>
          </w:p>
        </w:tc>
      </w:tr>
      <w:tr w:rsidR="003F419E" w:rsidRPr="00715790" w:rsidTr="003F419E">
        <w:trPr>
          <w:jc w:val="center"/>
        </w:trPr>
        <w:tc>
          <w:tcPr>
            <w:tcW w:w="1679" w:type="dxa"/>
          </w:tcPr>
          <w:p w:rsidR="003F419E" w:rsidRDefault="003F419E" w:rsidP="00715790">
            <w:pPr>
              <w:widowControl/>
              <w:spacing w:beforeLines="0" w:afterLines="0"/>
              <w:jc w:val="left"/>
              <w:rPr>
                <w:kern w:val="21"/>
                <w:sz w:val="18"/>
                <w:szCs w:val="18"/>
              </w:rPr>
            </w:pPr>
            <w:r>
              <w:rPr>
                <w:rFonts w:hint="eastAsia"/>
                <w:kern w:val="21"/>
                <w:sz w:val="18"/>
                <w:szCs w:val="18"/>
              </w:rPr>
              <w:t>6</w:t>
            </w:r>
          </w:p>
        </w:tc>
        <w:tc>
          <w:tcPr>
            <w:tcW w:w="1679" w:type="dxa"/>
            <w:vAlign w:val="center"/>
          </w:tcPr>
          <w:p w:rsidR="003F419E" w:rsidRDefault="003F419E" w:rsidP="00715790">
            <w:pPr>
              <w:widowControl/>
              <w:spacing w:beforeLines="0" w:afterLines="0"/>
              <w:jc w:val="left"/>
              <w:rPr>
                <w:kern w:val="0"/>
                <w:sz w:val="18"/>
                <w:szCs w:val="18"/>
              </w:rPr>
            </w:pPr>
            <w:r>
              <w:rPr>
                <w:kern w:val="0"/>
                <w:sz w:val="18"/>
                <w:szCs w:val="18"/>
              </w:rPr>
              <w:t>DIG0/KC0</w:t>
            </w:r>
          </w:p>
        </w:tc>
        <w:tc>
          <w:tcPr>
            <w:tcW w:w="4170" w:type="dxa"/>
            <w:vAlign w:val="center"/>
          </w:tcPr>
          <w:p w:rsidR="003F419E" w:rsidRDefault="003F419E" w:rsidP="003F419E">
            <w:pPr>
              <w:widowControl/>
              <w:spacing w:beforeLines="0" w:afterLines="0"/>
              <w:jc w:val="left"/>
              <w:rPr>
                <w:rFonts w:ascii="宋体" w:cs="宋体"/>
                <w:kern w:val="0"/>
                <w:sz w:val="18"/>
                <w:szCs w:val="18"/>
              </w:rPr>
            </w:pPr>
            <w:r>
              <w:rPr>
                <w:rFonts w:ascii="宋体" w:cs="宋体" w:hint="eastAsia"/>
                <w:kern w:val="0"/>
                <w:sz w:val="18"/>
                <w:szCs w:val="18"/>
              </w:rPr>
              <w:t>数码管位选信号</w:t>
            </w:r>
            <w:r>
              <w:rPr>
                <w:rFonts w:hint="eastAsia"/>
                <w:kern w:val="0"/>
                <w:sz w:val="18"/>
                <w:szCs w:val="18"/>
              </w:rPr>
              <w:t>0</w:t>
            </w:r>
            <w:r>
              <w:rPr>
                <w:rFonts w:ascii="宋体" w:cs="宋体" w:hint="eastAsia"/>
                <w:kern w:val="0"/>
                <w:sz w:val="18"/>
                <w:szCs w:val="18"/>
              </w:rPr>
              <w:t>／键盘列信号</w:t>
            </w:r>
            <w:r>
              <w:rPr>
                <w:rFonts w:hint="eastAsia"/>
                <w:kern w:val="0"/>
                <w:sz w:val="18"/>
                <w:szCs w:val="18"/>
              </w:rPr>
              <w:t>0</w:t>
            </w:r>
          </w:p>
        </w:tc>
      </w:tr>
      <w:tr w:rsidR="003F419E" w:rsidRPr="00715790" w:rsidTr="003F419E">
        <w:trPr>
          <w:jc w:val="center"/>
        </w:trPr>
        <w:tc>
          <w:tcPr>
            <w:tcW w:w="1679" w:type="dxa"/>
          </w:tcPr>
          <w:p w:rsidR="003F419E" w:rsidRDefault="003F419E" w:rsidP="00715790">
            <w:pPr>
              <w:widowControl/>
              <w:spacing w:beforeLines="0" w:afterLines="0"/>
              <w:jc w:val="left"/>
              <w:rPr>
                <w:kern w:val="21"/>
                <w:sz w:val="18"/>
                <w:szCs w:val="18"/>
              </w:rPr>
            </w:pPr>
            <w:r>
              <w:rPr>
                <w:rFonts w:hint="eastAsia"/>
                <w:kern w:val="21"/>
                <w:sz w:val="18"/>
                <w:szCs w:val="18"/>
              </w:rPr>
              <w:t>7</w:t>
            </w:r>
          </w:p>
        </w:tc>
        <w:tc>
          <w:tcPr>
            <w:tcW w:w="1679" w:type="dxa"/>
            <w:vAlign w:val="center"/>
          </w:tcPr>
          <w:p w:rsidR="003F419E" w:rsidRDefault="003F419E" w:rsidP="00715790">
            <w:pPr>
              <w:widowControl/>
              <w:spacing w:beforeLines="0" w:afterLines="0"/>
              <w:jc w:val="left"/>
              <w:rPr>
                <w:kern w:val="0"/>
                <w:sz w:val="18"/>
                <w:szCs w:val="18"/>
              </w:rPr>
            </w:pPr>
            <w:r>
              <w:rPr>
                <w:kern w:val="0"/>
                <w:sz w:val="18"/>
                <w:szCs w:val="18"/>
              </w:rPr>
              <w:t>SE/KR4</w:t>
            </w:r>
          </w:p>
        </w:tc>
        <w:tc>
          <w:tcPr>
            <w:tcW w:w="4170" w:type="dxa"/>
            <w:vAlign w:val="center"/>
          </w:tcPr>
          <w:p w:rsidR="003F419E" w:rsidRDefault="003F419E" w:rsidP="003F419E">
            <w:pPr>
              <w:widowControl/>
              <w:spacing w:beforeLines="0" w:afterLines="0"/>
              <w:jc w:val="left"/>
              <w:rPr>
                <w:rFonts w:ascii="宋体" w:cs="宋体"/>
                <w:kern w:val="0"/>
                <w:sz w:val="18"/>
                <w:szCs w:val="18"/>
              </w:rPr>
            </w:pPr>
            <w:r>
              <w:rPr>
                <w:rFonts w:ascii="宋体" w:cs="宋体" w:hint="eastAsia"/>
                <w:kern w:val="0"/>
                <w:sz w:val="18"/>
                <w:szCs w:val="18"/>
              </w:rPr>
              <w:t>数码管</w:t>
            </w:r>
            <w:r>
              <w:rPr>
                <w:kern w:val="0"/>
                <w:sz w:val="18"/>
                <w:szCs w:val="18"/>
              </w:rPr>
              <w:t xml:space="preserve">e </w:t>
            </w:r>
            <w:r>
              <w:rPr>
                <w:rFonts w:ascii="宋体" w:cs="宋体" w:hint="eastAsia"/>
                <w:kern w:val="0"/>
                <w:sz w:val="18"/>
                <w:szCs w:val="18"/>
              </w:rPr>
              <w:t>段／键盘行信号</w:t>
            </w:r>
            <w:r>
              <w:rPr>
                <w:kern w:val="0"/>
                <w:sz w:val="18"/>
                <w:szCs w:val="18"/>
              </w:rPr>
              <w:t>4</w:t>
            </w:r>
          </w:p>
        </w:tc>
      </w:tr>
      <w:tr w:rsidR="003F419E" w:rsidRPr="00715790" w:rsidTr="003F419E">
        <w:trPr>
          <w:jc w:val="center"/>
        </w:trPr>
        <w:tc>
          <w:tcPr>
            <w:tcW w:w="1679" w:type="dxa"/>
          </w:tcPr>
          <w:p w:rsidR="003F419E" w:rsidRDefault="003F419E" w:rsidP="00715790">
            <w:pPr>
              <w:widowControl/>
              <w:spacing w:beforeLines="0" w:afterLines="0"/>
              <w:jc w:val="left"/>
              <w:rPr>
                <w:kern w:val="21"/>
                <w:sz w:val="18"/>
                <w:szCs w:val="18"/>
              </w:rPr>
            </w:pPr>
            <w:r>
              <w:rPr>
                <w:rFonts w:hint="eastAsia"/>
                <w:kern w:val="21"/>
                <w:sz w:val="18"/>
                <w:szCs w:val="18"/>
              </w:rPr>
              <w:t>8</w:t>
            </w:r>
          </w:p>
        </w:tc>
        <w:tc>
          <w:tcPr>
            <w:tcW w:w="1679" w:type="dxa"/>
            <w:vAlign w:val="center"/>
          </w:tcPr>
          <w:p w:rsidR="003F419E" w:rsidRDefault="003F419E" w:rsidP="00715790">
            <w:pPr>
              <w:widowControl/>
              <w:spacing w:beforeLines="0" w:afterLines="0"/>
              <w:jc w:val="left"/>
              <w:rPr>
                <w:kern w:val="0"/>
                <w:sz w:val="18"/>
                <w:szCs w:val="18"/>
              </w:rPr>
            </w:pPr>
            <w:r>
              <w:rPr>
                <w:kern w:val="0"/>
                <w:sz w:val="18"/>
                <w:szCs w:val="18"/>
              </w:rPr>
              <w:t>SF/KR5</w:t>
            </w:r>
          </w:p>
        </w:tc>
        <w:tc>
          <w:tcPr>
            <w:tcW w:w="4170" w:type="dxa"/>
            <w:vAlign w:val="center"/>
          </w:tcPr>
          <w:p w:rsidR="003F419E" w:rsidRDefault="003F419E" w:rsidP="003F419E">
            <w:pPr>
              <w:widowControl/>
              <w:spacing w:beforeLines="0" w:afterLines="0"/>
              <w:jc w:val="left"/>
              <w:rPr>
                <w:rFonts w:ascii="宋体" w:cs="宋体"/>
                <w:kern w:val="0"/>
                <w:sz w:val="18"/>
                <w:szCs w:val="18"/>
              </w:rPr>
            </w:pPr>
            <w:r>
              <w:rPr>
                <w:rFonts w:ascii="宋体" w:cs="宋体" w:hint="eastAsia"/>
                <w:kern w:val="0"/>
                <w:sz w:val="18"/>
                <w:szCs w:val="18"/>
              </w:rPr>
              <w:t>数码管</w:t>
            </w:r>
            <w:r>
              <w:rPr>
                <w:kern w:val="0"/>
                <w:sz w:val="18"/>
                <w:szCs w:val="18"/>
              </w:rPr>
              <w:t xml:space="preserve">f </w:t>
            </w:r>
            <w:r>
              <w:rPr>
                <w:rFonts w:ascii="宋体" w:cs="宋体" w:hint="eastAsia"/>
                <w:kern w:val="0"/>
                <w:sz w:val="18"/>
                <w:szCs w:val="18"/>
              </w:rPr>
              <w:t>段／键盘行信号</w:t>
            </w:r>
            <w:r>
              <w:rPr>
                <w:kern w:val="0"/>
                <w:sz w:val="18"/>
                <w:szCs w:val="18"/>
              </w:rPr>
              <w:t>5</w:t>
            </w:r>
          </w:p>
        </w:tc>
      </w:tr>
      <w:tr w:rsidR="003F419E" w:rsidRPr="00715790" w:rsidTr="003F419E">
        <w:trPr>
          <w:jc w:val="center"/>
        </w:trPr>
        <w:tc>
          <w:tcPr>
            <w:tcW w:w="1679" w:type="dxa"/>
          </w:tcPr>
          <w:p w:rsidR="003F419E" w:rsidRDefault="003F419E" w:rsidP="00715790">
            <w:pPr>
              <w:widowControl/>
              <w:spacing w:beforeLines="0" w:afterLines="0"/>
              <w:jc w:val="left"/>
              <w:rPr>
                <w:kern w:val="21"/>
                <w:sz w:val="18"/>
                <w:szCs w:val="18"/>
              </w:rPr>
            </w:pPr>
            <w:r>
              <w:rPr>
                <w:rFonts w:hint="eastAsia"/>
                <w:kern w:val="21"/>
                <w:sz w:val="18"/>
                <w:szCs w:val="18"/>
              </w:rPr>
              <w:lastRenderedPageBreak/>
              <w:t>9</w:t>
            </w:r>
          </w:p>
        </w:tc>
        <w:tc>
          <w:tcPr>
            <w:tcW w:w="1679" w:type="dxa"/>
            <w:vAlign w:val="center"/>
          </w:tcPr>
          <w:p w:rsidR="003F419E" w:rsidRDefault="003F419E" w:rsidP="00715790">
            <w:pPr>
              <w:widowControl/>
              <w:spacing w:beforeLines="0" w:afterLines="0"/>
              <w:jc w:val="left"/>
              <w:rPr>
                <w:kern w:val="0"/>
                <w:sz w:val="18"/>
                <w:szCs w:val="18"/>
              </w:rPr>
            </w:pPr>
            <w:r>
              <w:rPr>
                <w:kern w:val="0"/>
                <w:sz w:val="18"/>
                <w:szCs w:val="18"/>
              </w:rPr>
              <w:t>SG/KR6</w:t>
            </w:r>
          </w:p>
        </w:tc>
        <w:tc>
          <w:tcPr>
            <w:tcW w:w="4170" w:type="dxa"/>
            <w:vAlign w:val="center"/>
          </w:tcPr>
          <w:p w:rsidR="003F419E" w:rsidRDefault="003F419E" w:rsidP="003F419E">
            <w:pPr>
              <w:widowControl/>
              <w:spacing w:beforeLines="0" w:afterLines="0"/>
              <w:jc w:val="left"/>
              <w:rPr>
                <w:rFonts w:ascii="宋体" w:cs="宋体"/>
                <w:kern w:val="0"/>
                <w:sz w:val="18"/>
                <w:szCs w:val="18"/>
              </w:rPr>
            </w:pPr>
            <w:r>
              <w:rPr>
                <w:rFonts w:ascii="宋体" w:cs="宋体" w:hint="eastAsia"/>
                <w:kern w:val="0"/>
                <w:sz w:val="18"/>
                <w:szCs w:val="18"/>
              </w:rPr>
              <w:t>数码管</w:t>
            </w:r>
            <w:r>
              <w:rPr>
                <w:kern w:val="0"/>
                <w:sz w:val="18"/>
                <w:szCs w:val="18"/>
              </w:rPr>
              <w:t xml:space="preserve">g </w:t>
            </w:r>
            <w:r>
              <w:rPr>
                <w:rFonts w:ascii="宋体" w:cs="宋体" w:hint="eastAsia"/>
                <w:kern w:val="0"/>
                <w:sz w:val="18"/>
                <w:szCs w:val="18"/>
              </w:rPr>
              <w:t>段／键盘行信号</w:t>
            </w:r>
            <w:r>
              <w:rPr>
                <w:kern w:val="0"/>
                <w:sz w:val="18"/>
                <w:szCs w:val="18"/>
              </w:rPr>
              <w:t>6</w:t>
            </w:r>
          </w:p>
        </w:tc>
      </w:tr>
      <w:tr w:rsidR="003F419E" w:rsidRPr="00715790" w:rsidTr="003F419E">
        <w:trPr>
          <w:jc w:val="center"/>
        </w:trPr>
        <w:tc>
          <w:tcPr>
            <w:tcW w:w="1679" w:type="dxa"/>
          </w:tcPr>
          <w:p w:rsidR="003F419E" w:rsidRDefault="003F419E" w:rsidP="00715790">
            <w:pPr>
              <w:widowControl/>
              <w:spacing w:beforeLines="0" w:afterLines="0"/>
              <w:jc w:val="left"/>
              <w:rPr>
                <w:kern w:val="21"/>
                <w:sz w:val="18"/>
                <w:szCs w:val="18"/>
              </w:rPr>
            </w:pPr>
            <w:r>
              <w:rPr>
                <w:rFonts w:hint="eastAsia"/>
                <w:kern w:val="21"/>
                <w:sz w:val="18"/>
                <w:szCs w:val="18"/>
              </w:rPr>
              <w:t>10</w:t>
            </w:r>
          </w:p>
        </w:tc>
        <w:tc>
          <w:tcPr>
            <w:tcW w:w="1679" w:type="dxa"/>
            <w:vAlign w:val="center"/>
          </w:tcPr>
          <w:p w:rsidR="003F419E" w:rsidRDefault="003F419E" w:rsidP="00715790">
            <w:pPr>
              <w:widowControl/>
              <w:spacing w:beforeLines="0" w:afterLines="0"/>
              <w:jc w:val="left"/>
              <w:rPr>
                <w:kern w:val="0"/>
                <w:sz w:val="18"/>
                <w:szCs w:val="18"/>
              </w:rPr>
            </w:pPr>
            <w:r>
              <w:rPr>
                <w:kern w:val="0"/>
                <w:sz w:val="18"/>
                <w:szCs w:val="18"/>
              </w:rPr>
              <w:t>DP/KR7</w:t>
            </w:r>
          </w:p>
        </w:tc>
        <w:tc>
          <w:tcPr>
            <w:tcW w:w="4170" w:type="dxa"/>
            <w:vAlign w:val="center"/>
          </w:tcPr>
          <w:p w:rsidR="003F419E" w:rsidRDefault="003F419E" w:rsidP="003F419E">
            <w:pPr>
              <w:widowControl/>
              <w:spacing w:beforeLines="0" w:afterLines="0"/>
              <w:jc w:val="left"/>
              <w:rPr>
                <w:rFonts w:ascii="宋体" w:cs="宋体"/>
                <w:kern w:val="0"/>
                <w:sz w:val="18"/>
                <w:szCs w:val="18"/>
              </w:rPr>
            </w:pPr>
            <w:r>
              <w:rPr>
                <w:rFonts w:ascii="宋体" w:cs="宋体" w:hint="eastAsia"/>
                <w:kern w:val="0"/>
                <w:sz w:val="18"/>
                <w:szCs w:val="18"/>
              </w:rPr>
              <w:t>数码管</w:t>
            </w:r>
            <w:r>
              <w:rPr>
                <w:kern w:val="0"/>
                <w:sz w:val="18"/>
                <w:szCs w:val="18"/>
              </w:rPr>
              <w:t xml:space="preserve">dp </w:t>
            </w:r>
            <w:r>
              <w:rPr>
                <w:rFonts w:ascii="宋体" w:cs="宋体" w:hint="eastAsia"/>
                <w:kern w:val="0"/>
                <w:sz w:val="18"/>
                <w:szCs w:val="18"/>
              </w:rPr>
              <w:t>段／键盘行信号</w:t>
            </w:r>
            <w:r>
              <w:rPr>
                <w:kern w:val="0"/>
                <w:sz w:val="18"/>
                <w:szCs w:val="18"/>
              </w:rPr>
              <w:t>7</w:t>
            </w:r>
          </w:p>
        </w:tc>
      </w:tr>
      <w:tr w:rsidR="003F419E" w:rsidRPr="00715790" w:rsidTr="003F419E">
        <w:trPr>
          <w:jc w:val="center"/>
        </w:trPr>
        <w:tc>
          <w:tcPr>
            <w:tcW w:w="1679" w:type="dxa"/>
          </w:tcPr>
          <w:p w:rsidR="003F419E" w:rsidRDefault="003F419E" w:rsidP="00715790">
            <w:pPr>
              <w:widowControl/>
              <w:spacing w:beforeLines="0" w:afterLines="0"/>
              <w:jc w:val="left"/>
              <w:rPr>
                <w:kern w:val="21"/>
                <w:sz w:val="18"/>
                <w:szCs w:val="18"/>
              </w:rPr>
            </w:pPr>
            <w:r>
              <w:rPr>
                <w:rFonts w:hint="eastAsia"/>
                <w:kern w:val="21"/>
                <w:sz w:val="18"/>
                <w:szCs w:val="18"/>
              </w:rPr>
              <w:t>11</w:t>
            </w:r>
          </w:p>
        </w:tc>
        <w:tc>
          <w:tcPr>
            <w:tcW w:w="1679" w:type="dxa"/>
            <w:vAlign w:val="center"/>
          </w:tcPr>
          <w:p w:rsidR="003F419E" w:rsidRDefault="003F419E" w:rsidP="00715790">
            <w:pPr>
              <w:widowControl/>
              <w:spacing w:beforeLines="0" w:afterLines="0"/>
              <w:jc w:val="left"/>
              <w:rPr>
                <w:kern w:val="0"/>
                <w:sz w:val="18"/>
                <w:szCs w:val="18"/>
              </w:rPr>
            </w:pPr>
            <w:r>
              <w:rPr>
                <w:kern w:val="0"/>
                <w:sz w:val="18"/>
                <w:szCs w:val="18"/>
              </w:rPr>
              <w:t>GND</w:t>
            </w:r>
          </w:p>
        </w:tc>
        <w:tc>
          <w:tcPr>
            <w:tcW w:w="4170" w:type="dxa"/>
            <w:vAlign w:val="center"/>
          </w:tcPr>
          <w:p w:rsidR="003F419E" w:rsidRDefault="003F419E" w:rsidP="003F419E">
            <w:pPr>
              <w:widowControl/>
              <w:spacing w:beforeLines="0" w:afterLines="0"/>
              <w:jc w:val="left"/>
              <w:rPr>
                <w:rFonts w:ascii="宋体" w:cs="宋体"/>
                <w:kern w:val="0"/>
                <w:sz w:val="18"/>
                <w:szCs w:val="18"/>
              </w:rPr>
            </w:pPr>
            <w:r>
              <w:rPr>
                <w:rFonts w:ascii="宋体" w:cs="宋体" w:hint="eastAsia"/>
                <w:kern w:val="0"/>
                <w:sz w:val="18"/>
                <w:szCs w:val="18"/>
              </w:rPr>
              <w:t>接地</w:t>
            </w:r>
          </w:p>
        </w:tc>
      </w:tr>
      <w:tr w:rsidR="003F419E" w:rsidRPr="00715790" w:rsidTr="003F419E">
        <w:trPr>
          <w:jc w:val="center"/>
        </w:trPr>
        <w:tc>
          <w:tcPr>
            <w:tcW w:w="1679" w:type="dxa"/>
          </w:tcPr>
          <w:p w:rsidR="003F419E" w:rsidRDefault="003F419E" w:rsidP="00715790">
            <w:pPr>
              <w:widowControl/>
              <w:spacing w:beforeLines="0" w:afterLines="0"/>
              <w:jc w:val="left"/>
              <w:rPr>
                <w:kern w:val="21"/>
                <w:sz w:val="18"/>
                <w:szCs w:val="18"/>
              </w:rPr>
            </w:pPr>
            <w:r>
              <w:rPr>
                <w:rFonts w:hint="eastAsia"/>
                <w:kern w:val="21"/>
                <w:sz w:val="18"/>
                <w:szCs w:val="18"/>
              </w:rPr>
              <w:t>12</w:t>
            </w:r>
          </w:p>
        </w:tc>
        <w:tc>
          <w:tcPr>
            <w:tcW w:w="1679" w:type="dxa"/>
            <w:vAlign w:val="center"/>
          </w:tcPr>
          <w:p w:rsidR="003F419E" w:rsidRDefault="003F419E" w:rsidP="00715790">
            <w:pPr>
              <w:widowControl/>
              <w:spacing w:beforeLines="0" w:afterLines="0"/>
              <w:jc w:val="left"/>
              <w:rPr>
                <w:kern w:val="0"/>
                <w:sz w:val="18"/>
                <w:szCs w:val="18"/>
              </w:rPr>
            </w:pPr>
            <w:r>
              <w:rPr>
                <w:kern w:val="0"/>
                <w:sz w:val="18"/>
                <w:szCs w:val="18"/>
              </w:rPr>
              <w:t>DIG6/KC6</w:t>
            </w:r>
          </w:p>
        </w:tc>
        <w:tc>
          <w:tcPr>
            <w:tcW w:w="4170" w:type="dxa"/>
            <w:vAlign w:val="center"/>
          </w:tcPr>
          <w:p w:rsidR="003F419E" w:rsidRDefault="003F419E" w:rsidP="003F419E">
            <w:pPr>
              <w:widowControl/>
              <w:spacing w:beforeLines="0" w:afterLines="0"/>
              <w:jc w:val="left"/>
              <w:rPr>
                <w:rFonts w:ascii="宋体" w:cs="宋体"/>
                <w:kern w:val="0"/>
                <w:sz w:val="18"/>
                <w:szCs w:val="18"/>
              </w:rPr>
            </w:pPr>
            <w:r>
              <w:rPr>
                <w:rFonts w:ascii="宋体" w:cs="宋体" w:hint="eastAsia"/>
                <w:kern w:val="0"/>
                <w:sz w:val="18"/>
                <w:szCs w:val="18"/>
              </w:rPr>
              <w:t>数码管位选信号</w:t>
            </w:r>
            <w:r>
              <w:rPr>
                <w:kern w:val="0"/>
                <w:sz w:val="18"/>
                <w:szCs w:val="18"/>
              </w:rPr>
              <w:t>6</w:t>
            </w:r>
            <w:r>
              <w:rPr>
                <w:rFonts w:ascii="宋体" w:cs="宋体" w:hint="eastAsia"/>
                <w:kern w:val="0"/>
                <w:sz w:val="18"/>
                <w:szCs w:val="18"/>
              </w:rPr>
              <w:t>／键盘列信号</w:t>
            </w:r>
            <w:r>
              <w:rPr>
                <w:kern w:val="0"/>
                <w:sz w:val="18"/>
                <w:szCs w:val="18"/>
              </w:rPr>
              <w:t>6</w:t>
            </w:r>
          </w:p>
        </w:tc>
      </w:tr>
      <w:tr w:rsidR="003F419E" w:rsidRPr="00715790" w:rsidTr="003F419E">
        <w:trPr>
          <w:jc w:val="center"/>
        </w:trPr>
        <w:tc>
          <w:tcPr>
            <w:tcW w:w="1679" w:type="dxa"/>
          </w:tcPr>
          <w:p w:rsidR="003F419E" w:rsidRDefault="003F419E" w:rsidP="00715790">
            <w:pPr>
              <w:widowControl/>
              <w:spacing w:beforeLines="0" w:afterLines="0"/>
              <w:jc w:val="left"/>
              <w:rPr>
                <w:kern w:val="21"/>
                <w:sz w:val="18"/>
                <w:szCs w:val="18"/>
              </w:rPr>
            </w:pPr>
            <w:r>
              <w:rPr>
                <w:rFonts w:hint="eastAsia"/>
                <w:kern w:val="21"/>
                <w:sz w:val="18"/>
                <w:szCs w:val="18"/>
              </w:rPr>
              <w:t>13</w:t>
            </w:r>
          </w:p>
        </w:tc>
        <w:tc>
          <w:tcPr>
            <w:tcW w:w="1679" w:type="dxa"/>
            <w:vAlign w:val="center"/>
          </w:tcPr>
          <w:p w:rsidR="003F419E" w:rsidRDefault="003F419E" w:rsidP="00715790">
            <w:pPr>
              <w:widowControl/>
              <w:spacing w:beforeLines="0" w:afterLines="0"/>
              <w:jc w:val="left"/>
              <w:rPr>
                <w:kern w:val="0"/>
                <w:sz w:val="18"/>
                <w:szCs w:val="18"/>
              </w:rPr>
            </w:pPr>
            <w:r>
              <w:rPr>
                <w:kern w:val="0"/>
                <w:sz w:val="18"/>
                <w:szCs w:val="18"/>
              </w:rPr>
              <w:t>DIG7/KC7</w:t>
            </w:r>
          </w:p>
        </w:tc>
        <w:tc>
          <w:tcPr>
            <w:tcW w:w="4170" w:type="dxa"/>
            <w:vAlign w:val="center"/>
          </w:tcPr>
          <w:p w:rsidR="003F419E" w:rsidRDefault="003F419E" w:rsidP="003F419E">
            <w:pPr>
              <w:widowControl/>
              <w:spacing w:beforeLines="0" w:afterLines="0"/>
              <w:jc w:val="left"/>
              <w:rPr>
                <w:rFonts w:ascii="宋体" w:cs="宋体"/>
                <w:kern w:val="0"/>
                <w:sz w:val="18"/>
                <w:szCs w:val="18"/>
              </w:rPr>
            </w:pPr>
            <w:r>
              <w:rPr>
                <w:rFonts w:ascii="宋体" w:cs="宋体" w:hint="eastAsia"/>
                <w:kern w:val="0"/>
                <w:sz w:val="18"/>
                <w:szCs w:val="18"/>
              </w:rPr>
              <w:t>数码管位选信号</w:t>
            </w:r>
            <w:r>
              <w:rPr>
                <w:kern w:val="0"/>
                <w:sz w:val="18"/>
                <w:szCs w:val="18"/>
              </w:rPr>
              <w:t>7</w:t>
            </w:r>
            <w:r>
              <w:rPr>
                <w:rFonts w:ascii="宋体" w:cs="宋体" w:hint="eastAsia"/>
                <w:kern w:val="0"/>
                <w:sz w:val="18"/>
                <w:szCs w:val="18"/>
              </w:rPr>
              <w:t>／键盘列信号</w:t>
            </w:r>
            <w:r>
              <w:rPr>
                <w:kern w:val="0"/>
                <w:sz w:val="18"/>
                <w:szCs w:val="18"/>
              </w:rPr>
              <w:t>7</w:t>
            </w:r>
          </w:p>
        </w:tc>
      </w:tr>
      <w:tr w:rsidR="003F419E" w:rsidRPr="00715790" w:rsidTr="003F419E">
        <w:trPr>
          <w:jc w:val="center"/>
        </w:trPr>
        <w:tc>
          <w:tcPr>
            <w:tcW w:w="1679" w:type="dxa"/>
          </w:tcPr>
          <w:p w:rsidR="003F419E" w:rsidRDefault="003F419E" w:rsidP="00715790">
            <w:pPr>
              <w:widowControl/>
              <w:spacing w:beforeLines="0" w:afterLines="0"/>
              <w:jc w:val="left"/>
              <w:rPr>
                <w:kern w:val="21"/>
                <w:sz w:val="18"/>
                <w:szCs w:val="18"/>
              </w:rPr>
            </w:pPr>
            <w:r>
              <w:rPr>
                <w:rFonts w:hint="eastAsia"/>
                <w:kern w:val="21"/>
                <w:sz w:val="18"/>
                <w:szCs w:val="18"/>
              </w:rPr>
              <w:t>14</w:t>
            </w:r>
          </w:p>
        </w:tc>
        <w:tc>
          <w:tcPr>
            <w:tcW w:w="1679" w:type="dxa"/>
            <w:vAlign w:val="center"/>
          </w:tcPr>
          <w:p w:rsidR="003F419E" w:rsidRDefault="003F419E" w:rsidP="00715790">
            <w:pPr>
              <w:widowControl/>
              <w:spacing w:beforeLines="0" w:afterLines="0"/>
              <w:jc w:val="left"/>
              <w:rPr>
                <w:kern w:val="0"/>
                <w:sz w:val="18"/>
                <w:szCs w:val="18"/>
              </w:rPr>
            </w:pPr>
            <w:r>
              <w:rPr>
                <w:kern w:val="0"/>
                <w:sz w:val="18"/>
                <w:szCs w:val="18"/>
              </w:rPr>
              <w:t>INT</w:t>
            </w:r>
          </w:p>
        </w:tc>
        <w:tc>
          <w:tcPr>
            <w:tcW w:w="4170" w:type="dxa"/>
            <w:vAlign w:val="center"/>
          </w:tcPr>
          <w:p w:rsidR="003F419E" w:rsidRDefault="00711DB0" w:rsidP="003F419E">
            <w:pPr>
              <w:widowControl/>
              <w:spacing w:beforeLines="0" w:afterLines="0"/>
              <w:jc w:val="left"/>
              <w:rPr>
                <w:rFonts w:ascii="宋体" w:cs="宋体"/>
                <w:kern w:val="0"/>
                <w:sz w:val="18"/>
                <w:szCs w:val="18"/>
              </w:rPr>
            </w:pPr>
            <w:r>
              <w:rPr>
                <w:rFonts w:ascii="宋体" w:cs="宋体" w:hint="eastAsia"/>
                <w:kern w:val="0"/>
                <w:sz w:val="18"/>
                <w:szCs w:val="18"/>
              </w:rPr>
              <w:t>键盘中断请求信号，低电平（下降沿）有效</w:t>
            </w:r>
          </w:p>
        </w:tc>
      </w:tr>
      <w:tr w:rsidR="003F419E" w:rsidRPr="00715790" w:rsidTr="003F419E">
        <w:trPr>
          <w:jc w:val="center"/>
        </w:trPr>
        <w:tc>
          <w:tcPr>
            <w:tcW w:w="1679" w:type="dxa"/>
          </w:tcPr>
          <w:p w:rsidR="003F419E" w:rsidRDefault="003F419E" w:rsidP="00715790">
            <w:pPr>
              <w:widowControl/>
              <w:spacing w:beforeLines="0" w:afterLines="0"/>
              <w:jc w:val="left"/>
              <w:rPr>
                <w:kern w:val="21"/>
                <w:sz w:val="18"/>
                <w:szCs w:val="18"/>
              </w:rPr>
            </w:pPr>
            <w:r>
              <w:rPr>
                <w:rFonts w:hint="eastAsia"/>
                <w:kern w:val="21"/>
                <w:sz w:val="18"/>
                <w:szCs w:val="18"/>
              </w:rPr>
              <w:t>15</w:t>
            </w:r>
          </w:p>
        </w:tc>
        <w:tc>
          <w:tcPr>
            <w:tcW w:w="1679" w:type="dxa"/>
            <w:vAlign w:val="center"/>
          </w:tcPr>
          <w:p w:rsidR="003F419E" w:rsidRDefault="003F419E" w:rsidP="00715790">
            <w:pPr>
              <w:widowControl/>
              <w:spacing w:beforeLines="0" w:afterLines="0"/>
              <w:jc w:val="left"/>
              <w:rPr>
                <w:kern w:val="0"/>
                <w:sz w:val="18"/>
                <w:szCs w:val="18"/>
              </w:rPr>
            </w:pPr>
            <w:r>
              <w:rPr>
                <w:kern w:val="0"/>
                <w:sz w:val="18"/>
                <w:szCs w:val="18"/>
              </w:rPr>
              <w:t xml:space="preserve">RST </w:t>
            </w:r>
          </w:p>
        </w:tc>
        <w:tc>
          <w:tcPr>
            <w:tcW w:w="4170" w:type="dxa"/>
            <w:vAlign w:val="center"/>
          </w:tcPr>
          <w:p w:rsidR="003F419E" w:rsidRDefault="00711DB0" w:rsidP="003F419E">
            <w:pPr>
              <w:widowControl/>
              <w:spacing w:beforeLines="0" w:afterLines="0"/>
              <w:jc w:val="left"/>
              <w:rPr>
                <w:rFonts w:ascii="宋体" w:cs="宋体"/>
                <w:kern w:val="0"/>
                <w:sz w:val="18"/>
                <w:szCs w:val="18"/>
              </w:rPr>
            </w:pPr>
            <w:r>
              <w:rPr>
                <w:rFonts w:ascii="宋体" w:cs="宋体" w:hint="eastAsia"/>
                <w:kern w:val="0"/>
                <w:sz w:val="18"/>
                <w:szCs w:val="18"/>
              </w:rPr>
              <w:t>复位信号，低电平有效</w:t>
            </w:r>
          </w:p>
        </w:tc>
      </w:tr>
      <w:tr w:rsidR="003F419E" w:rsidRPr="00715790" w:rsidTr="003F419E">
        <w:trPr>
          <w:jc w:val="center"/>
        </w:trPr>
        <w:tc>
          <w:tcPr>
            <w:tcW w:w="1679" w:type="dxa"/>
          </w:tcPr>
          <w:p w:rsidR="003F419E" w:rsidRDefault="003F419E" w:rsidP="00715790">
            <w:pPr>
              <w:widowControl/>
              <w:spacing w:beforeLines="0" w:afterLines="0"/>
              <w:jc w:val="left"/>
              <w:rPr>
                <w:kern w:val="21"/>
                <w:sz w:val="18"/>
                <w:szCs w:val="18"/>
              </w:rPr>
            </w:pPr>
            <w:r>
              <w:rPr>
                <w:rFonts w:hint="eastAsia"/>
                <w:kern w:val="21"/>
                <w:sz w:val="18"/>
                <w:szCs w:val="18"/>
              </w:rPr>
              <w:t>16</w:t>
            </w:r>
          </w:p>
        </w:tc>
        <w:tc>
          <w:tcPr>
            <w:tcW w:w="1679" w:type="dxa"/>
            <w:vAlign w:val="center"/>
          </w:tcPr>
          <w:p w:rsidR="003F419E" w:rsidRDefault="00711DB0" w:rsidP="00715790">
            <w:pPr>
              <w:widowControl/>
              <w:spacing w:beforeLines="0" w:afterLines="0"/>
              <w:jc w:val="left"/>
              <w:rPr>
                <w:kern w:val="0"/>
                <w:sz w:val="18"/>
                <w:szCs w:val="18"/>
              </w:rPr>
            </w:pPr>
            <w:r>
              <w:rPr>
                <w:kern w:val="0"/>
                <w:sz w:val="18"/>
                <w:szCs w:val="18"/>
              </w:rPr>
              <w:t>Vcc</w:t>
            </w:r>
          </w:p>
        </w:tc>
        <w:tc>
          <w:tcPr>
            <w:tcW w:w="4170" w:type="dxa"/>
            <w:vAlign w:val="center"/>
          </w:tcPr>
          <w:p w:rsidR="003F419E" w:rsidRDefault="00711DB0" w:rsidP="003F419E">
            <w:pPr>
              <w:widowControl/>
              <w:spacing w:beforeLines="0" w:afterLines="0"/>
              <w:jc w:val="left"/>
              <w:rPr>
                <w:rFonts w:ascii="宋体" w:cs="宋体"/>
                <w:kern w:val="0"/>
                <w:sz w:val="18"/>
                <w:szCs w:val="18"/>
              </w:rPr>
            </w:pPr>
            <w:r>
              <w:rPr>
                <w:rFonts w:ascii="宋体" w:cs="宋体" w:hint="eastAsia"/>
                <w:kern w:val="0"/>
                <w:sz w:val="18"/>
                <w:szCs w:val="18"/>
              </w:rPr>
              <w:t>电源，＋</w:t>
            </w:r>
            <w:r>
              <w:rPr>
                <w:kern w:val="0"/>
                <w:sz w:val="18"/>
                <w:szCs w:val="18"/>
              </w:rPr>
              <w:t>3.3</w:t>
            </w:r>
            <w:r>
              <w:rPr>
                <w:rFonts w:ascii="宋体" w:cs="宋体" w:hint="eastAsia"/>
                <w:kern w:val="0"/>
                <w:sz w:val="18"/>
                <w:szCs w:val="18"/>
              </w:rPr>
              <w:t>～</w:t>
            </w:r>
            <w:r>
              <w:rPr>
                <w:kern w:val="0"/>
                <w:sz w:val="18"/>
                <w:szCs w:val="18"/>
              </w:rPr>
              <w:t>5.5V</w:t>
            </w:r>
          </w:p>
        </w:tc>
      </w:tr>
      <w:tr w:rsidR="003F419E" w:rsidRPr="00715790" w:rsidTr="003F419E">
        <w:trPr>
          <w:jc w:val="center"/>
        </w:trPr>
        <w:tc>
          <w:tcPr>
            <w:tcW w:w="1679" w:type="dxa"/>
          </w:tcPr>
          <w:p w:rsidR="003F419E" w:rsidRDefault="003F419E" w:rsidP="00715790">
            <w:pPr>
              <w:widowControl/>
              <w:spacing w:beforeLines="0" w:afterLines="0"/>
              <w:jc w:val="left"/>
              <w:rPr>
                <w:kern w:val="21"/>
                <w:sz w:val="18"/>
                <w:szCs w:val="18"/>
              </w:rPr>
            </w:pPr>
            <w:r>
              <w:rPr>
                <w:rFonts w:hint="eastAsia"/>
                <w:kern w:val="21"/>
                <w:sz w:val="18"/>
                <w:szCs w:val="18"/>
              </w:rPr>
              <w:t>17</w:t>
            </w:r>
          </w:p>
        </w:tc>
        <w:tc>
          <w:tcPr>
            <w:tcW w:w="1679" w:type="dxa"/>
            <w:vAlign w:val="center"/>
          </w:tcPr>
          <w:p w:rsidR="003F419E" w:rsidRDefault="00711DB0" w:rsidP="00715790">
            <w:pPr>
              <w:widowControl/>
              <w:spacing w:beforeLines="0" w:afterLines="0"/>
              <w:jc w:val="left"/>
              <w:rPr>
                <w:kern w:val="0"/>
                <w:sz w:val="18"/>
                <w:szCs w:val="18"/>
              </w:rPr>
            </w:pPr>
            <w:r>
              <w:rPr>
                <w:kern w:val="0"/>
                <w:sz w:val="18"/>
                <w:szCs w:val="18"/>
              </w:rPr>
              <w:t>OSC1</w:t>
            </w:r>
          </w:p>
        </w:tc>
        <w:tc>
          <w:tcPr>
            <w:tcW w:w="4170" w:type="dxa"/>
            <w:vAlign w:val="center"/>
          </w:tcPr>
          <w:p w:rsidR="003F419E" w:rsidRDefault="00711DB0" w:rsidP="003F419E">
            <w:pPr>
              <w:widowControl/>
              <w:spacing w:beforeLines="0" w:afterLines="0"/>
              <w:jc w:val="left"/>
              <w:rPr>
                <w:rFonts w:ascii="宋体" w:cs="宋体"/>
                <w:kern w:val="0"/>
                <w:sz w:val="18"/>
                <w:szCs w:val="18"/>
              </w:rPr>
            </w:pPr>
            <w:r>
              <w:rPr>
                <w:rFonts w:ascii="宋体" w:cs="宋体" w:hint="eastAsia"/>
                <w:kern w:val="0"/>
                <w:sz w:val="18"/>
                <w:szCs w:val="18"/>
              </w:rPr>
              <w:t>晶振输入信号</w:t>
            </w:r>
          </w:p>
        </w:tc>
      </w:tr>
      <w:tr w:rsidR="003F419E" w:rsidRPr="00715790" w:rsidTr="003F419E">
        <w:trPr>
          <w:jc w:val="center"/>
        </w:trPr>
        <w:tc>
          <w:tcPr>
            <w:tcW w:w="1679" w:type="dxa"/>
          </w:tcPr>
          <w:p w:rsidR="003F419E" w:rsidRDefault="003F419E" w:rsidP="00715790">
            <w:pPr>
              <w:widowControl/>
              <w:spacing w:beforeLines="0" w:afterLines="0"/>
              <w:jc w:val="left"/>
              <w:rPr>
                <w:kern w:val="21"/>
                <w:sz w:val="18"/>
                <w:szCs w:val="18"/>
              </w:rPr>
            </w:pPr>
            <w:r>
              <w:rPr>
                <w:rFonts w:hint="eastAsia"/>
                <w:kern w:val="21"/>
                <w:sz w:val="18"/>
                <w:szCs w:val="18"/>
              </w:rPr>
              <w:t>18</w:t>
            </w:r>
          </w:p>
        </w:tc>
        <w:tc>
          <w:tcPr>
            <w:tcW w:w="1679" w:type="dxa"/>
            <w:vAlign w:val="center"/>
          </w:tcPr>
          <w:p w:rsidR="003F419E" w:rsidRDefault="00711DB0" w:rsidP="00715790">
            <w:pPr>
              <w:widowControl/>
              <w:spacing w:beforeLines="0" w:afterLines="0"/>
              <w:jc w:val="left"/>
              <w:rPr>
                <w:kern w:val="0"/>
                <w:sz w:val="18"/>
                <w:szCs w:val="18"/>
              </w:rPr>
            </w:pPr>
            <w:r>
              <w:rPr>
                <w:kern w:val="0"/>
                <w:sz w:val="18"/>
                <w:szCs w:val="18"/>
              </w:rPr>
              <w:t>OSC2</w:t>
            </w:r>
          </w:p>
        </w:tc>
        <w:tc>
          <w:tcPr>
            <w:tcW w:w="4170" w:type="dxa"/>
            <w:vAlign w:val="center"/>
          </w:tcPr>
          <w:p w:rsidR="003F419E" w:rsidRDefault="00711DB0" w:rsidP="003F419E">
            <w:pPr>
              <w:widowControl/>
              <w:spacing w:beforeLines="0" w:afterLines="0"/>
              <w:jc w:val="left"/>
              <w:rPr>
                <w:rFonts w:ascii="宋体" w:cs="宋体"/>
                <w:kern w:val="0"/>
                <w:sz w:val="18"/>
                <w:szCs w:val="18"/>
              </w:rPr>
            </w:pPr>
            <w:r>
              <w:rPr>
                <w:rFonts w:ascii="宋体" w:cs="宋体" w:hint="eastAsia"/>
                <w:kern w:val="0"/>
                <w:sz w:val="18"/>
                <w:szCs w:val="18"/>
              </w:rPr>
              <w:t>晶振输出信号</w:t>
            </w:r>
          </w:p>
        </w:tc>
      </w:tr>
      <w:tr w:rsidR="003F419E" w:rsidRPr="00715790" w:rsidTr="003F419E">
        <w:trPr>
          <w:jc w:val="center"/>
        </w:trPr>
        <w:tc>
          <w:tcPr>
            <w:tcW w:w="1679" w:type="dxa"/>
          </w:tcPr>
          <w:p w:rsidR="003F419E" w:rsidRDefault="003F419E" w:rsidP="00715790">
            <w:pPr>
              <w:widowControl/>
              <w:spacing w:beforeLines="0" w:afterLines="0"/>
              <w:jc w:val="left"/>
              <w:rPr>
                <w:kern w:val="21"/>
                <w:sz w:val="18"/>
                <w:szCs w:val="18"/>
              </w:rPr>
            </w:pPr>
            <w:r>
              <w:rPr>
                <w:rFonts w:hint="eastAsia"/>
                <w:kern w:val="21"/>
                <w:sz w:val="18"/>
                <w:szCs w:val="18"/>
              </w:rPr>
              <w:t>19</w:t>
            </w:r>
          </w:p>
        </w:tc>
        <w:tc>
          <w:tcPr>
            <w:tcW w:w="1679" w:type="dxa"/>
            <w:vAlign w:val="center"/>
          </w:tcPr>
          <w:p w:rsidR="003F419E" w:rsidRDefault="00711DB0" w:rsidP="00715790">
            <w:pPr>
              <w:widowControl/>
              <w:spacing w:beforeLines="0" w:afterLines="0"/>
              <w:jc w:val="left"/>
              <w:rPr>
                <w:kern w:val="0"/>
                <w:sz w:val="18"/>
                <w:szCs w:val="18"/>
              </w:rPr>
            </w:pPr>
            <w:r>
              <w:rPr>
                <w:kern w:val="0"/>
                <w:sz w:val="18"/>
                <w:szCs w:val="18"/>
              </w:rPr>
              <w:t>SCL</w:t>
            </w:r>
          </w:p>
        </w:tc>
        <w:tc>
          <w:tcPr>
            <w:tcW w:w="4170" w:type="dxa"/>
            <w:vAlign w:val="center"/>
          </w:tcPr>
          <w:p w:rsidR="003F419E" w:rsidRDefault="00711DB0" w:rsidP="003F419E">
            <w:pPr>
              <w:widowControl/>
              <w:spacing w:beforeLines="0" w:afterLines="0"/>
              <w:jc w:val="left"/>
              <w:rPr>
                <w:rFonts w:ascii="宋体" w:cs="宋体"/>
                <w:kern w:val="0"/>
                <w:sz w:val="18"/>
                <w:szCs w:val="18"/>
              </w:rPr>
            </w:pPr>
            <w:r>
              <w:rPr>
                <w:kern w:val="0"/>
              </w:rPr>
              <w:t>I</w:t>
            </w:r>
            <w:r>
              <w:rPr>
                <w:kern w:val="0"/>
                <w:sz w:val="14"/>
                <w:szCs w:val="14"/>
              </w:rPr>
              <w:t>2</w:t>
            </w:r>
            <w:r>
              <w:rPr>
                <w:kern w:val="0"/>
              </w:rPr>
              <w:t xml:space="preserve">C </w:t>
            </w:r>
            <w:r>
              <w:rPr>
                <w:rFonts w:ascii="宋体" w:cs="宋体" w:hint="eastAsia"/>
                <w:kern w:val="0"/>
                <w:sz w:val="18"/>
                <w:szCs w:val="18"/>
              </w:rPr>
              <w:t>总线时钟信号</w:t>
            </w:r>
          </w:p>
        </w:tc>
      </w:tr>
      <w:tr w:rsidR="003F419E" w:rsidRPr="00715790" w:rsidTr="003F419E">
        <w:trPr>
          <w:jc w:val="center"/>
        </w:trPr>
        <w:tc>
          <w:tcPr>
            <w:tcW w:w="1679" w:type="dxa"/>
          </w:tcPr>
          <w:p w:rsidR="003F419E" w:rsidRDefault="003F419E" w:rsidP="00715790">
            <w:pPr>
              <w:widowControl/>
              <w:spacing w:beforeLines="0" w:afterLines="0"/>
              <w:jc w:val="left"/>
              <w:rPr>
                <w:kern w:val="21"/>
                <w:sz w:val="18"/>
                <w:szCs w:val="18"/>
              </w:rPr>
            </w:pPr>
            <w:r>
              <w:rPr>
                <w:rFonts w:hint="eastAsia"/>
                <w:kern w:val="21"/>
                <w:sz w:val="18"/>
                <w:szCs w:val="18"/>
              </w:rPr>
              <w:t>20</w:t>
            </w:r>
          </w:p>
        </w:tc>
        <w:tc>
          <w:tcPr>
            <w:tcW w:w="1679" w:type="dxa"/>
            <w:vAlign w:val="center"/>
          </w:tcPr>
          <w:p w:rsidR="003F419E" w:rsidRDefault="00711DB0" w:rsidP="00715790">
            <w:pPr>
              <w:widowControl/>
              <w:spacing w:beforeLines="0" w:afterLines="0"/>
              <w:jc w:val="left"/>
              <w:rPr>
                <w:kern w:val="0"/>
                <w:sz w:val="18"/>
                <w:szCs w:val="18"/>
              </w:rPr>
            </w:pPr>
            <w:r>
              <w:rPr>
                <w:kern w:val="0"/>
                <w:sz w:val="18"/>
                <w:szCs w:val="18"/>
              </w:rPr>
              <w:t>SDA</w:t>
            </w:r>
          </w:p>
        </w:tc>
        <w:tc>
          <w:tcPr>
            <w:tcW w:w="4170" w:type="dxa"/>
            <w:vAlign w:val="center"/>
          </w:tcPr>
          <w:p w:rsidR="003F419E" w:rsidRDefault="00711DB0" w:rsidP="003F419E">
            <w:pPr>
              <w:widowControl/>
              <w:spacing w:beforeLines="0" w:afterLines="0"/>
              <w:jc w:val="left"/>
              <w:rPr>
                <w:rFonts w:ascii="宋体" w:cs="宋体"/>
                <w:kern w:val="0"/>
                <w:sz w:val="18"/>
                <w:szCs w:val="18"/>
              </w:rPr>
            </w:pPr>
            <w:r>
              <w:rPr>
                <w:kern w:val="0"/>
              </w:rPr>
              <w:t>I</w:t>
            </w:r>
            <w:r>
              <w:rPr>
                <w:kern w:val="0"/>
                <w:sz w:val="14"/>
                <w:szCs w:val="14"/>
              </w:rPr>
              <w:t>2</w:t>
            </w:r>
            <w:r>
              <w:rPr>
                <w:kern w:val="0"/>
              </w:rPr>
              <w:t xml:space="preserve">C </w:t>
            </w:r>
            <w:r>
              <w:rPr>
                <w:rFonts w:ascii="宋体" w:cs="宋体" w:hint="eastAsia"/>
                <w:kern w:val="0"/>
                <w:sz w:val="18"/>
                <w:szCs w:val="18"/>
              </w:rPr>
              <w:t>总线数据信号</w:t>
            </w:r>
          </w:p>
        </w:tc>
      </w:tr>
      <w:tr w:rsidR="003F419E" w:rsidRPr="00715790" w:rsidTr="003F419E">
        <w:trPr>
          <w:jc w:val="center"/>
        </w:trPr>
        <w:tc>
          <w:tcPr>
            <w:tcW w:w="1679" w:type="dxa"/>
          </w:tcPr>
          <w:p w:rsidR="003F419E" w:rsidRDefault="003F419E" w:rsidP="00715790">
            <w:pPr>
              <w:widowControl/>
              <w:spacing w:beforeLines="0" w:afterLines="0"/>
              <w:jc w:val="left"/>
              <w:rPr>
                <w:kern w:val="21"/>
                <w:sz w:val="18"/>
                <w:szCs w:val="18"/>
              </w:rPr>
            </w:pPr>
            <w:r>
              <w:rPr>
                <w:rFonts w:hint="eastAsia"/>
                <w:kern w:val="21"/>
                <w:sz w:val="18"/>
                <w:szCs w:val="18"/>
              </w:rPr>
              <w:t>21</w:t>
            </w:r>
          </w:p>
        </w:tc>
        <w:tc>
          <w:tcPr>
            <w:tcW w:w="1679" w:type="dxa"/>
            <w:vAlign w:val="center"/>
          </w:tcPr>
          <w:p w:rsidR="003F419E" w:rsidRDefault="00711DB0" w:rsidP="00715790">
            <w:pPr>
              <w:widowControl/>
              <w:spacing w:beforeLines="0" w:afterLines="0"/>
              <w:jc w:val="left"/>
              <w:rPr>
                <w:kern w:val="0"/>
                <w:sz w:val="18"/>
                <w:szCs w:val="18"/>
              </w:rPr>
            </w:pPr>
            <w:r>
              <w:rPr>
                <w:kern w:val="0"/>
                <w:sz w:val="18"/>
                <w:szCs w:val="18"/>
              </w:rPr>
              <w:t>DIG5/KC5</w:t>
            </w:r>
          </w:p>
        </w:tc>
        <w:tc>
          <w:tcPr>
            <w:tcW w:w="4170" w:type="dxa"/>
            <w:vAlign w:val="center"/>
          </w:tcPr>
          <w:p w:rsidR="003F419E" w:rsidRDefault="00711DB0" w:rsidP="003F419E">
            <w:pPr>
              <w:widowControl/>
              <w:spacing w:beforeLines="0" w:afterLines="0"/>
              <w:jc w:val="left"/>
              <w:rPr>
                <w:rFonts w:ascii="宋体" w:cs="宋体"/>
                <w:kern w:val="0"/>
                <w:sz w:val="18"/>
                <w:szCs w:val="18"/>
              </w:rPr>
            </w:pPr>
            <w:r>
              <w:rPr>
                <w:rFonts w:ascii="宋体" w:cs="宋体" w:hint="eastAsia"/>
                <w:kern w:val="0"/>
                <w:sz w:val="18"/>
                <w:szCs w:val="18"/>
              </w:rPr>
              <w:t>数码管位选信号</w:t>
            </w:r>
            <w:r>
              <w:rPr>
                <w:kern w:val="0"/>
                <w:sz w:val="18"/>
                <w:szCs w:val="18"/>
              </w:rPr>
              <w:t>5</w:t>
            </w:r>
            <w:r>
              <w:rPr>
                <w:rFonts w:ascii="宋体" w:cs="宋体" w:hint="eastAsia"/>
                <w:kern w:val="0"/>
                <w:sz w:val="18"/>
                <w:szCs w:val="18"/>
              </w:rPr>
              <w:t>／键盘列信号</w:t>
            </w:r>
            <w:r>
              <w:rPr>
                <w:kern w:val="0"/>
                <w:sz w:val="18"/>
                <w:szCs w:val="18"/>
              </w:rPr>
              <w:t>5</w:t>
            </w:r>
          </w:p>
        </w:tc>
      </w:tr>
      <w:tr w:rsidR="003F419E" w:rsidRPr="00715790" w:rsidTr="003F419E">
        <w:trPr>
          <w:jc w:val="center"/>
        </w:trPr>
        <w:tc>
          <w:tcPr>
            <w:tcW w:w="1679" w:type="dxa"/>
          </w:tcPr>
          <w:p w:rsidR="003F419E" w:rsidRDefault="003F419E" w:rsidP="00715790">
            <w:pPr>
              <w:widowControl/>
              <w:spacing w:beforeLines="0" w:afterLines="0"/>
              <w:jc w:val="left"/>
              <w:rPr>
                <w:kern w:val="21"/>
                <w:sz w:val="18"/>
                <w:szCs w:val="18"/>
              </w:rPr>
            </w:pPr>
            <w:r>
              <w:rPr>
                <w:rFonts w:hint="eastAsia"/>
                <w:kern w:val="21"/>
                <w:sz w:val="18"/>
                <w:szCs w:val="18"/>
              </w:rPr>
              <w:t>22</w:t>
            </w:r>
          </w:p>
        </w:tc>
        <w:tc>
          <w:tcPr>
            <w:tcW w:w="1679" w:type="dxa"/>
            <w:vAlign w:val="center"/>
          </w:tcPr>
          <w:p w:rsidR="003F419E" w:rsidRDefault="00711DB0" w:rsidP="00715790">
            <w:pPr>
              <w:widowControl/>
              <w:spacing w:beforeLines="0" w:afterLines="0"/>
              <w:jc w:val="left"/>
              <w:rPr>
                <w:kern w:val="0"/>
                <w:sz w:val="18"/>
                <w:szCs w:val="18"/>
              </w:rPr>
            </w:pPr>
            <w:r>
              <w:rPr>
                <w:kern w:val="0"/>
                <w:sz w:val="18"/>
                <w:szCs w:val="18"/>
              </w:rPr>
              <w:t>DIG4/KC4</w:t>
            </w:r>
          </w:p>
        </w:tc>
        <w:tc>
          <w:tcPr>
            <w:tcW w:w="4170" w:type="dxa"/>
            <w:vAlign w:val="center"/>
          </w:tcPr>
          <w:p w:rsidR="003F419E" w:rsidRDefault="00711DB0" w:rsidP="003F419E">
            <w:pPr>
              <w:widowControl/>
              <w:spacing w:beforeLines="0" w:afterLines="0"/>
              <w:jc w:val="left"/>
              <w:rPr>
                <w:rFonts w:ascii="宋体" w:cs="宋体"/>
                <w:kern w:val="0"/>
                <w:sz w:val="18"/>
                <w:szCs w:val="18"/>
              </w:rPr>
            </w:pPr>
            <w:r>
              <w:rPr>
                <w:rFonts w:ascii="宋体" w:cs="宋体" w:hint="eastAsia"/>
                <w:kern w:val="0"/>
                <w:sz w:val="18"/>
                <w:szCs w:val="18"/>
              </w:rPr>
              <w:t>数码管位选信号</w:t>
            </w:r>
            <w:r>
              <w:rPr>
                <w:kern w:val="0"/>
                <w:sz w:val="18"/>
                <w:szCs w:val="18"/>
              </w:rPr>
              <w:t>4</w:t>
            </w:r>
            <w:r>
              <w:rPr>
                <w:rFonts w:ascii="宋体" w:cs="宋体" w:hint="eastAsia"/>
                <w:kern w:val="0"/>
                <w:sz w:val="18"/>
                <w:szCs w:val="18"/>
              </w:rPr>
              <w:t>／键盘列信号</w:t>
            </w:r>
            <w:r>
              <w:rPr>
                <w:kern w:val="0"/>
                <w:sz w:val="18"/>
                <w:szCs w:val="18"/>
              </w:rPr>
              <w:t>4</w:t>
            </w:r>
          </w:p>
        </w:tc>
      </w:tr>
      <w:tr w:rsidR="003F419E" w:rsidRPr="00715790" w:rsidTr="003F419E">
        <w:trPr>
          <w:jc w:val="center"/>
        </w:trPr>
        <w:tc>
          <w:tcPr>
            <w:tcW w:w="1679" w:type="dxa"/>
          </w:tcPr>
          <w:p w:rsidR="003F419E" w:rsidRDefault="003F419E" w:rsidP="00715790">
            <w:pPr>
              <w:widowControl/>
              <w:spacing w:beforeLines="0" w:afterLines="0"/>
              <w:jc w:val="left"/>
              <w:rPr>
                <w:kern w:val="21"/>
                <w:sz w:val="18"/>
                <w:szCs w:val="18"/>
              </w:rPr>
            </w:pPr>
            <w:r>
              <w:rPr>
                <w:rFonts w:hint="eastAsia"/>
                <w:kern w:val="21"/>
                <w:sz w:val="18"/>
                <w:szCs w:val="18"/>
              </w:rPr>
              <w:t>23</w:t>
            </w:r>
          </w:p>
        </w:tc>
        <w:tc>
          <w:tcPr>
            <w:tcW w:w="1679" w:type="dxa"/>
            <w:vAlign w:val="center"/>
          </w:tcPr>
          <w:p w:rsidR="003F419E" w:rsidRDefault="00711DB0" w:rsidP="00715790">
            <w:pPr>
              <w:widowControl/>
              <w:spacing w:beforeLines="0" w:afterLines="0"/>
              <w:jc w:val="left"/>
              <w:rPr>
                <w:kern w:val="0"/>
                <w:sz w:val="18"/>
                <w:szCs w:val="18"/>
              </w:rPr>
            </w:pPr>
            <w:r>
              <w:rPr>
                <w:kern w:val="0"/>
                <w:sz w:val="18"/>
                <w:szCs w:val="18"/>
              </w:rPr>
              <w:t>SA/KR0</w:t>
            </w:r>
          </w:p>
        </w:tc>
        <w:tc>
          <w:tcPr>
            <w:tcW w:w="4170" w:type="dxa"/>
            <w:vAlign w:val="center"/>
          </w:tcPr>
          <w:p w:rsidR="003F419E" w:rsidRDefault="00711DB0" w:rsidP="003F419E">
            <w:pPr>
              <w:widowControl/>
              <w:spacing w:beforeLines="0" w:afterLines="0"/>
              <w:jc w:val="left"/>
              <w:rPr>
                <w:rFonts w:ascii="宋体" w:cs="宋体"/>
                <w:kern w:val="0"/>
                <w:sz w:val="18"/>
                <w:szCs w:val="18"/>
              </w:rPr>
            </w:pPr>
            <w:r>
              <w:rPr>
                <w:rFonts w:ascii="宋体" w:cs="宋体" w:hint="eastAsia"/>
                <w:kern w:val="0"/>
                <w:sz w:val="18"/>
                <w:szCs w:val="18"/>
              </w:rPr>
              <w:t>数码管</w:t>
            </w:r>
            <w:r>
              <w:rPr>
                <w:kern w:val="0"/>
                <w:sz w:val="18"/>
                <w:szCs w:val="18"/>
              </w:rPr>
              <w:t xml:space="preserve">a </w:t>
            </w:r>
            <w:r>
              <w:rPr>
                <w:rFonts w:ascii="宋体" w:cs="宋体" w:hint="eastAsia"/>
                <w:kern w:val="0"/>
                <w:sz w:val="18"/>
                <w:szCs w:val="18"/>
              </w:rPr>
              <w:t>段／键盘行信号</w:t>
            </w:r>
            <w:r>
              <w:rPr>
                <w:kern w:val="0"/>
                <w:sz w:val="18"/>
                <w:szCs w:val="18"/>
              </w:rPr>
              <w:t>0</w:t>
            </w:r>
          </w:p>
        </w:tc>
      </w:tr>
      <w:tr w:rsidR="003F419E" w:rsidRPr="00715790" w:rsidTr="003F419E">
        <w:trPr>
          <w:jc w:val="center"/>
        </w:trPr>
        <w:tc>
          <w:tcPr>
            <w:tcW w:w="1679" w:type="dxa"/>
          </w:tcPr>
          <w:p w:rsidR="003F419E" w:rsidRDefault="003F419E" w:rsidP="00715790">
            <w:pPr>
              <w:widowControl/>
              <w:spacing w:beforeLines="0" w:afterLines="0"/>
              <w:jc w:val="left"/>
              <w:rPr>
                <w:kern w:val="21"/>
                <w:sz w:val="18"/>
                <w:szCs w:val="18"/>
              </w:rPr>
            </w:pPr>
            <w:r>
              <w:rPr>
                <w:rFonts w:hint="eastAsia"/>
                <w:kern w:val="21"/>
                <w:sz w:val="18"/>
                <w:szCs w:val="18"/>
              </w:rPr>
              <w:t>24</w:t>
            </w:r>
          </w:p>
        </w:tc>
        <w:tc>
          <w:tcPr>
            <w:tcW w:w="1679" w:type="dxa"/>
            <w:vAlign w:val="center"/>
          </w:tcPr>
          <w:p w:rsidR="003F419E" w:rsidRDefault="00711DB0" w:rsidP="00715790">
            <w:pPr>
              <w:widowControl/>
              <w:spacing w:beforeLines="0" w:afterLines="0"/>
              <w:jc w:val="left"/>
              <w:rPr>
                <w:kern w:val="0"/>
                <w:sz w:val="18"/>
                <w:szCs w:val="18"/>
              </w:rPr>
            </w:pPr>
            <w:r>
              <w:rPr>
                <w:kern w:val="0"/>
                <w:sz w:val="18"/>
                <w:szCs w:val="18"/>
              </w:rPr>
              <w:t>SB/KR1</w:t>
            </w:r>
          </w:p>
        </w:tc>
        <w:tc>
          <w:tcPr>
            <w:tcW w:w="4170" w:type="dxa"/>
            <w:vAlign w:val="center"/>
          </w:tcPr>
          <w:p w:rsidR="003F419E" w:rsidRDefault="00711DB0" w:rsidP="003F419E">
            <w:pPr>
              <w:widowControl/>
              <w:spacing w:beforeLines="0" w:afterLines="0"/>
              <w:jc w:val="left"/>
              <w:rPr>
                <w:rFonts w:ascii="宋体" w:cs="宋体"/>
                <w:kern w:val="0"/>
                <w:sz w:val="18"/>
                <w:szCs w:val="18"/>
              </w:rPr>
            </w:pPr>
            <w:r>
              <w:rPr>
                <w:rFonts w:ascii="宋体" w:cs="宋体" w:hint="eastAsia"/>
                <w:kern w:val="0"/>
                <w:sz w:val="18"/>
                <w:szCs w:val="18"/>
              </w:rPr>
              <w:t>数码管</w:t>
            </w:r>
            <w:r>
              <w:rPr>
                <w:kern w:val="0"/>
                <w:sz w:val="18"/>
                <w:szCs w:val="18"/>
              </w:rPr>
              <w:t xml:space="preserve">b </w:t>
            </w:r>
            <w:r>
              <w:rPr>
                <w:rFonts w:ascii="宋体" w:cs="宋体" w:hint="eastAsia"/>
                <w:kern w:val="0"/>
                <w:sz w:val="18"/>
                <w:szCs w:val="18"/>
              </w:rPr>
              <w:t>段／键盘行信号</w:t>
            </w:r>
            <w:r>
              <w:rPr>
                <w:kern w:val="0"/>
                <w:sz w:val="18"/>
                <w:szCs w:val="18"/>
              </w:rPr>
              <w:t>1</w:t>
            </w:r>
          </w:p>
        </w:tc>
      </w:tr>
    </w:tbl>
    <w:p w:rsidR="00C73189" w:rsidRDefault="008D0228" w:rsidP="00715790">
      <w:pPr>
        <w:spacing w:before="62" w:after="62"/>
        <w:rPr>
          <w:b/>
        </w:rPr>
      </w:pPr>
      <w:r>
        <w:rPr>
          <w:b/>
        </w:rPr>
        <w:t>ZLG7290</w:t>
      </w:r>
      <w:r w:rsidR="00272459">
        <w:rPr>
          <w:rFonts w:hint="eastAsia"/>
          <w:b/>
        </w:rPr>
        <w:t xml:space="preserve"> </w:t>
      </w:r>
      <w:r w:rsidR="00272459">
        <w:rPr>
          <w:rFonts w:hint="eastAsia"/>
          <w:b/>
        </w:rPr>
        <w:t>驱动架构</w:t>
      </w:r>
    </w:p>
    <w:p w:rsidR="00272459" w:rsidRPr="00715790" w:rsidRDefault="00653B99" w:rsidP="002A19B0">
      <w:pPr>
        <w:spacing w:before="62" w:after="62"/>
        <w:jc w:val="center"/>
        <w:rPr>
          <w:b/>
        </w:rPr>
      </w:pPr>
      <w:r>
        <w:rPr>
          <w:b/>
        </w:rPr>
        <w:object w:dxaOrig="10471" w:dyaOrig="8287">
          <v:shape id="_x0000_i1060" type="#_x0000_t75" style="width:424.5pt;height:338.1pt" o:ole="">
            <v:imagedata r:id="rId60" o:title=""/>
          </v:shape>
          <o:OLEObject Type="Embed" ProgID="Visio.Drawing.15" ShapeID="_x0000_i1060" DrawAspect="Content" ObjectID="_1542805751" r:id="rId61"/>
        </w:object>
      </w:r>
    </w:p>
    <w:p w:rsidR="00272459" w:rsidRDefault="00272459" w:rsidP="00715790">
      <w:pPr>
        <w:spacing w:before="62" w:after="62"/>
      </w:pPr>
    </w:p>
    <w:p w:rsidR="00C73189" w:rsidRPr="00715790" w:rsidRDefault="008D0228" w:rsidP="00715790">
      <w:pPr>
        <w:spacing w:before="62" w:after="62"/>
        <w:rPr>
          <w:b/>
        </w:rPr>
      </w:pPr>
      <w:r>
        <w:rPr>
          <w:b/>
        </w:rPr>
        <w:t>ZLG7290</w:t>
      </w:r>
      <w:r w:rsidR="00C73189" w:rsidRPr="00715790">
        <w:rPr>
          <w:rFonts w:hint="eastAsia"/>
          <w:b/>
        </w:rPr>
        <w:t>驱动</w:t>
      </w:r>
      <w:r w:rsidR="00DD1C95">
        <w:rPr>
          <w:rFonts w:hint="eastAsia"/>
          <w:b/>
        </w:rPr>
        <w:t>编写</w:t>
      </w:r>
    </w:p>
    <w:p w:rsidR="00DD1C95" w:rsidRDefault="00C73189" w:rsidP="00715790">
      <w:pPr>
        <w:widowControl/>
        <w:spacing w:before="62" w:after="62"/>
        <w:jc w:val="left"/>
      </w:pPr>
      <w:r w:rsidRPr="00715790">
        <w:tab/>
      </w:r>
      <w:r w:rsidR="00DD1C95">
        <w:rPr>
          <w:rFonts w:hint="eastAsia"/>
        </w:rPr>
        <w:t>在</w:t>
      </w:r>
      <w:r w:rsidR="00DD1C95">
        <w:rPr>
          <w:rFonts w:hint="eastAsia"/>
        </w:rPr>
        <w:t>ZLG7290</w:t>
      </w:r>
      <w:r w:rsidR="00DD1C95">
        <w:rPr>
          <w:rFonts w:hint="eastAsia"/>
        </w:rPr>
        <w:t>硬件下创建了两个设备驱动分别为矩阵按键设备和数码管设备。</w:t>
      </w:r>
      <w:r w:rsidR="00DD1C95">
        <w:t>Z</w:t>
      </w:r>
      <w:r w:rsidR="00DD1C95">
        <w:rPr>
          <w:rFonts w:hint="eastAsia"/>
        </w:rPr>
        <w:t>LG7290</w:t>
      </w:r>
      <w:r w:rsidR="007204C2">
        <w:rPr>
          <w:rFonts w:hint="eastAsia"/>
        </w:rPr>
        <w:t>主要通过</w:t>
      </w:r>
      <w:r w:rsidR="007204C2" w:rsidRPr="007204C2">
        <w:t>zlg7290DevCreate</w:t>
      </w:r>
      <w:r w:rsidR="007204C2">
        <w:rPr>
          <w:rFonts w:hint="eastAsia"/>
        </w:rPr>
        <w:t>函数把</w:t>
      </w:r>
      <w:r w:rsidR="007204C2">
        <w:rPr>
          <w:rFonts w:hint="eastAsia"/>
        </w:rPr>
        <w:t>ZLG7290</w:t>
      </w:r>
      <w:r w:rsidR="007204C2">
        <w:rPr>
          <w:rFonts w:hint="eastAsia"/>
        </w:rPr>
        <w:t>硬件设备绑定到由</w:t>
      </w:r>
      <w:r w:rsidR="007204C2" w:rsidRPr="007204C2">
        <w:t>API_I2cAdapterCreate</w:t>
      </w:r>
      <w:r w:rsidR="007204C2">
        <w:rPr>
          <w:rFonts w:hint="eastAsia"/>
        </w:rPr>
        <w:t>函数创建的</w:t>
      </w:r>
      <w:r w:rsidR="007204C2">
        <w:rPr>
          <w:rFonts w:hint="eastAsia"/>
        </w:rPr>
        <w:lastRenderedPageBreak/>
        <w:t>i2c</w:t>
      </w:r>
      <w:r w:rsidR="007204C2">
        <w:rPr>
          <w:rFonts w:hint="eastAsia"/>
        </w:rPr>
        <w:t>总线适配器上。</w:t>
      </w:r>
      <w:r w:rsidR="007204C2">
        <w:rPr>
          <w:rFonts w:hint="eastAsia"/>
        </w:rPr>
        <w:t>ZLG7290</w:t>
      </w:r>
      <w:r w:rsidR="007204C2">
        <w:rPr>
          <w:rFonts w:hint="eastAsia"/>
        </w:rPr>
        <w:t>设备的读写通过</w:t>
      </w:r>
      <w:r w:rsidR="007204C2">
        <w:rPr>
          <w:rFonts w:hint="eastAsia"/>
        </w:rPr>
        <w:t>alg7290ReadReg</w:t>
      </w:r>
      <w:r w:rsidR="007204C2">
        <w:rPr>
          <w:rFonts w:hint="eastAsia"/>
        </w:rPr>
        <w:t>和</w:t>
      </w:r>
      <w:r w:rsidR="007204C2">
        <w:rPr>
          <w:rFonts w:hint="eastAsia"/>
        </w:rPr>
        <w:t>zlg7290WriteCmd</w:t>
      </w:r>
      <w:r w:rsidR="007204C2">
        <w:rPr>
          <w:rFonts w:hint="eastAsia"/>
        </w:rPr>
        <w:t>函数经过</w:t>
      </w:r>
      <w:r w:rsidR="007204C2">
        <w:rPr>
          <w:rFonts w:hint="eastAsia"/>
        </w:rPr>
        <w:t>API_I2cDeviceTransfer</w:t>
      </w:r>
      <w:r w:rsidR="007204C2">
        <w:rPr>
          <w:rFonts w:hint="eastAsia"/>
        </w:rPr>
        <w:t>函数与</w:t>
      </w:r>
      <w:r w:rsidR="007204C2">
        <w:rPr>
          <w:rFonts w:hint="eastAsia"/>
        </w:rPr>
        <w:t>i2c</w:t>
      </w:r>
      <w:r w:rsidR="007204C2">
        <w:rPr>
          <w:rFonts w:hint="eastAsia"/>
        </w:rPr>
        <w:t>总线进行通信。</w:t>
      </w:r>
    </w:p>
    <w:p w:rsidR="00DD1C95" w:rsidRPr="00FC372A" w:rsidRDefault="00FC372A" w:rsidP="00715790">
      <w:pPr>
        <w:widowControl/>
        <w:spacing w:before="62" w:after="62"/>
        <w:jc w:val="left"/>
      </w:pPr>
      <w:r>
        <w:rPr>
          <w:rFonts w:hint="eastAsia"/>
        </w:rPr>
        <w:tab/>
      </w:r>
      <w:r>
        <w:rPr>
          <w:rFonts w:hint="eastAsia"/>
        </w:rPr>
        <w:t>为了使驱动代码的可移植性的提高，把矩阵按键设备和数码管设备在实现设备文件操作控制块结构体</w:t>
      </w:r>
      <w:r w:rsidRPr="00EE38CB">
        <w:t>file_operations</w:t>
      </w:r>
      <w:r>
        <w:rPr>
          <w:rFonts w:hint="eastAsia"/>
        </w:rPr>
        <w:t>的成员函数之上进行了一次</w:t>
      </w:r>
      <w:r>
        <w:rPr>
          <w:rFonts w:hint="eastAsia"/>
        </w:rPr>
        <w:t>hal</w:t>
      </w:r>
      <w:r>
        <w:rPr>
          <w:rFonts w:hint="eastAsia"/>
        </w:rPr>
        <w:t>层的封装，这样当换用其他芯片的时候只需修改</w:t>
      </w:r>
      <w:r>
        <w:rPr>
          <w:rFonts w:hint="eastAsia"/>
        </w:rPr>
        <w:t>hal</w:t>
      </w:r>
      <w:r>
        <w:rPr>
          <w:rFonts w:hint="eastAsia"/>
        </w:rPr>
        <w:t>层的驱动函数即可，大大提高了可移植性。</w:t>
      </w:r>
      <w:r w:rsidR="003C099A">
        <w:rPr>
          <w:rFonts w:hint="eastAsia"/>
        </w:rPr>
        <w:t>这里只介绍数码管的驱动实现，矩阵按键的驱动程序设计作为扩展实验课下自行完成。</w:t>
      </w:r>
    </w:p>
    <w:p w:rsidR="005C45F9" w:rsidRDefault="00FC372A" w:rsidP="005C45F9">
      <w:pPr>
        <w:widowControl/>
        <w:spacing w:before="62" w:after="62"/>
        <w:ind w:firstLine="420"/>
        <w:jc w:val="left"/>
      </w:pPr>
      <w:r>
        <w:rPr>
          <w:rFonts w:hint="eastAsia"/>
        </w:rPr>
        <w:t>数码管</w:t>
      </w:r>
      <w:r>
        <w:rPr>
          <w:rFonts w:hint="eastAsia"/>
        </w:rPr>
        <w:t>digitlcd</w:t>
      </w:r>
      <w:r w:rsidR="00DD1C95">
        <w:rPr>
          <w:rFonts w:hint="eastAsia"/>
        </w:rPr>
        <w:t>实现设备文件操作控制块结构体</w:t>
      </w:r>
      <w:r w:rsidR="00DD1C95" w:rsidRPr="00EE38CB">
        <w:t>file_operations</w:t>
      </w:r>
      <w:r w:rsidR="00DD1C95">
        <w:rPr>
          <w:rFonts w:hint="eastAsia"/>
        </w:rPr>
        <w:t>的成员函数，在</w:t>
      </w:r>
      <w:r w:rsidR="00C6351A">
        <w:rPr>
          <w:rFonts w:hint="eastAsia"/>
        </w:rPr>
        <w:t>digitlcd</w:t>
      </w:r>
      <w:r w:rsidR="00DD1C95">
        <w:rPr>
          <w:rFonts w:hint="eastAsia"/>
        </w:rPr>
        <w:t>设备</w:t>
      </w:r>
      <w:r w:rsidR="00DD1C95" w:rsidRPr="00715790">
        <w:rPr>
          <w:rFonts w:hint="eastAsia"/>
        </w:rPr>
        <w:t>驱动</w:t>
      </w:r>
      <w:r w:rsidR="00DD1C95">
        <w:rPr>
          <w:rFonts w:hint="eastAsia"/>
        </w:rPr>
        <w:t>中</w:t>
      </w:r>
      <w:r w:rsidR="00DD1C95" w:rsidRPr="00715790">
        <w:rPr>
          <w:rFonts w:hint="eastAsia"/>
        </w:rPr>
        <w:t>主要实现了</w:t>
      </w:r>
      <w:r w:rsidR="00C6351A" w:rsidRPr="00C6351A">
        <w:t>digitLcd</w:t>
      </w:r>
      <w:r w:rsidR="00DD1C95" w:rsidRPr="00715790">
        <w:t>Open</w:t>
      </w:r>
      <w:r w:rsidR="00DD1C95" w:rsidRPr="00715790">
        <w:rPr>
          <w:rFonts w:hint="eastAsia"/>
        </w:rPr>
        <w:t>、</w:t>
      </w:r>
      <w:r w:rsidR="00C6351A" w:rsidRPr="00C6351A">
        <w:t>digitLcd</w:t>
      </w:r>
      <w:r w:rsidR="00DD1C95" w:rsidRPr="00715790">
        <w:t>Close</w:t>
      </w:r>
      <w:r w:rsidR="00DD1C95" w:rsidRPr="00715790">
        <w:rPr>
          <w:rFonts w:hint="eastAsia"/>
        </w:rPr>
        <w:t>、</w:t>
      </w:r>
      <w:r w:rsidR="00C6351A" w:rsidRPr="00C6351A">
        <w:t>digitLcd</w:t>
      </w:r>
      <w:r w:rsidR="00DD1C95" w:rsidRPr="00715790">
        <w:t>Read</w:t>
      </w:r>
      <w:r w:rsidR="00DD1C95" w:rsidRPr="00715790">
        <w:rPr>
          <w:rFonts w:hint="eastAsia"/>
        </w:rPr>
        <w:t>、</w:t>
      </w:r>
      <w:r w:rsidR="00C6351A" w:rsidRPr="00C6351A">
        <w:t>digitLcd</w:t>
      </w:r>
      <w:r w:rsidR="00DD1C95" w:rsidRPr="00715790">
        <w:t>Write</w:t>
      </w:r>
      <w:r w:rsidR="00DD1C95" w:rsidRPr="00715790">
        <w:rPr>
          <w:rFonts w:hint="eastAsia"/>
        </w:rPr>
        <w:t>、</w:t>
      </w:r>
      <w:r w:rsidR="00C6351A" w:rsidRPr="00C6351A">
        <w:t>digitLcd</w:t>
      </w:r>
      <w:r w:rsidR="00DD1C95" w:rsidRPr="00715790">
        <w:t>Ioctl</w:t>
      </w:r>
      <w:r w:rsidR="00DD1C95" w:rsidRPr="00715790">
        <w:rPr>
          <w:rFonts w:hint="eastAsia"/>
        </w:rPr>
        <w:t>函数</w:t>
      </w:r>
      <w:r w:rsidR="00DD1C95">
        <w:rPr>
          <w:rFonts w:hint="eastAsia"/>
        </w:rPr>
        <w:t>功能</w:t>
      </w:r>
      <w:r w:rsidR="005C45F9">
        <w:rPr>
          <w:rFonts w:hint="eastAsia"/>
        </w:rPr>
        <w:t>。</w:t>
      </w:r>
    </w:p>
    <w:p w:rsidR="00C73189" w:rsidRDefault="00C73189" w:rsidP="00715790">
      <w:pPr>
        <w:widowControl/>
        <w:spacing w:before="62" w:after="62"/>
        <w:ind w:firstLine="420"/>
        <w:jc w:val="left"/>
      </w:pPr>
      <w:r w:rsidRPr="00715790">
        <w:rPr>
          <w:rFonts w:hint="eastAsia"/>
        </w:rPr>
        <w:t>应用程序可以通过访问标准</w:t>
      </w:r>
      <w:r>
        <w:rPr>
          <w:rFonts w:hint="eastAsia"/>
        </w:rPr>
        <w:t>文件</w:t>
      </w:r>
      <w:r w:rsidRPr="00715790">
        <w:t>I/O</w:t>
      </w:r>
      <w:r>
        <w:rPr>
          <w:rFonts w:hint="eastAsia"/>
        </w:rPr>
        <w:t>函数</w:t>
      </w:r>
      <w:r w:rsidRPr="00715790">
        <w:rPr>
          <w:rFonts w:hint="eastAsia"/>
        </w:rPr>
        <w:t>来读写</w:t>
      </w:r>
      <w:r w:rsidR="008D0228">
        <w:t>ZLG7290</w:t>
      </w:r>
      <w:r w:rsidRPr="00715790">
        <w:rPr>
          <w:rFonts w:hint="eastAsia"/>
        </w:rPr>
        <w:t>设备</w:t>
      </w:r>
      <w:r w:rsidR="005C45F9">
        <w:rPr>
          <w:rFonts w:hint="eastAsia"/>
        </w:rPr>
        <w:t>，</w:t>
      </w:r>
      <w:r>
        <w:rPr>
          <w:rFonts w:hint="eastAsia"/>
        </w:rPr>
        <w:t>据以上说明仔细阅读</w:t>
      </w:r>
      <w:r w:rsidR="008D0228">
        <w:t>ZLG7290</w:t>
      </w:r>
      <w:r w:rsidR="004F75F7">
        <w:rPr>
          <w:rFonts w:hint="eastAsia"/>
        </w:rPr>
        <w:t>数码管驱动的</w:t>
      </w:r>
      <w:r>
        <w:rPr>
          <w:rFonts w:hint="eastAsia"/>
        </w:rPr>
        <w:t>代码</w:t>
      </w:r>
      <w:r>
        <w:fldChar w:fldCharType="begin"/>
      </w:r>
      <w:r>
        <w:instrText xml:space="preserve"> REF _Ref428625357 \h </w:instrText>
      </w:r>
      <w:r>
        <w:fldChar w:fldCharType="separate"/>
      </w:r>
      <w:r w:rsidR="00B96029">
        <w:rPr>
          <w:rFonts w:hint="eastAsia"/>
        </w:rPr>
        <w:t>程序清单</w:t>
      </w:r>
      <w:r w:rsidR="00B96029">
        <w:t xml:space="preserve"> </w:t>
      </w:r>
      <w:r w:rsidR="00B96029">
        <w:rPr>
          <w:noProof/>
        </w:rPr>
        <w:t>11</w:t>
      </w:r>
      <w:r w:rsidR="00B96029">
        <w:t>.</w:t>
      </w:r>
      <w:r w:rsidR="00B96029">
        <w:rPr>
          <w:noProof/>
        </w:rPr>
        <w:t>1</w:t>
      </w:r>
      <w:r>
        <w:fldChar w:fldCharType="end"/>
      </w:r>
      <w:r>
        <w:rPr>
          <w:rFonts w:hint="eastAsia"/>
        </w:rPr>
        <w:t>，了解其实现的具体方法。</w:t>
      </w:r>
    </w:p>
    <w:p w:rsidR="00C73189" w:rsidRPr="00460B76" w:rsidRDefault="00C73189" w:rsidP="00D60A5C">
      <w:pPr>
        <w:pStyle w:val="a8"/>
      </w:pPr>
      <w:bookmarkStart w:id="2331" w:name="_Ref428625357"/>
      <w:r>
        <w:rPr>
          <w:rFonts w:hint="eastAsia"/>
        </w:rPr>
        <w:t>程序清单</w:t>
      </w:r>
      <w:r>
        <w:t xml:space="preserve"> </w:t>
      </w:r>
      <w:r w:rsidR="00221946">
        <w:fldChar w:fldCharType="begin"/>
      </w:r>
      <w:r w:rsidR="00221946">
        <w:instrText xml:space="preserve"> STYLEREF 1 \s </w:instrText>
      </w:r>
      <w:r w:rsidR="00221946">
        <w:fldChar w:fldCharType="separate"/>
      </w:r>
      <w:r w:rsidR="00B96029">
        <w:rPr>
          <w:noProof/>
        </w:rPr>
        <w:t>11</w:t>
      </w:r>
      <w:r w:rsidR="00221946">
        <w:rPr>
          <w:noProof/>
        </w:rPr>
        <w:fldChar w:fldCharType="end"/>
      </w:r>
      <w:r>
        <w:t>.</w:t>
      </w:r>
      <w:r>
        <w:fldChar w:fldCharType="begin"/>
      </w:r>
      <w:r>
        <w:instrText xml:space="preserve"> SEQ </w:instrText>
      </w:r>
      <w:r>
        <w:rPr>
          <w:rFonts w:hint="eastAsia"/>
        </w:rPr>
        <w:instrText>程序清单</w:instrText>
      </w:r>
      <w:r>
        <w:instrText xml:space="preserve"> \* ARABIC \s 1 </w:instrText>
      </w:r>
      <w:r>
        <w:fldChar w:fldCharType="separate"/>
      </w:r>
      <w:r w:rsidR="00B96029">
        <w:rPr>
          <w:noProof/>
        </w:rPr>
        <w:t>1</w:t>
      </w:r>
      <w:r>
        <w:fldChar w:fldCharType="end"/>
      </w:r>
      <w:bookmarkEnd w:id="2331"/>
      <w:r>
        <w:t xml:space="preserve">  </w:t>
      </w:r>
      <w:r w:rsidR="004F75F7">
        <w:rPr>
          <w:rFonts w:hint="eastAsia"/>
        </w:rPr>
        <w:t>digitlcd</w:t>
      </w:r>
      <w:r>
        <w:t>.c</w:t>
      </w:r>
    </w:p>
    <w:p w:rsidR="004F75F7" w:rsidRPr="004F75F7" w:rsidRDefault="004F75F7" w:rsidP="004F75F7">
      <w:pPr>
        <w:pStyle w:val="a6"/>
      </w:pPr>
      <w:r w:rsidRPr="004F75F7">
        <w:t>#define __SYLIXOS_KERNEL</w:t>
      </w:r>
    </w:p>
    <w:p w:rsidR="004F75F7" w:rsidRPr="004F75F7" w:rsidRDefault="004F75F7" w:rsidP="004F75F7">
      <w:pPr>
        <w:pStyle w:val="a6"/>
      </w:pPr>
      <w:r w:rsidRPr="004F75F7">
        <w:t>#include "config.h"</w:t>
      </w:r>
    </w:p>
    <w:p w:rsidR="004F75F7" w:rsidRPr="004F75F7" w:rsidRDefault="004F75F7" w:rsidP="004F75F7">
      <w:pPr>
        <w:pStyle w:val="a6"/>
      </w:pPr>
      <w:r w:rsidRPr="004F75F7">
        <w:t>#include "SylixOS.h"</w:t>
      </w:r>
    </w:p>
    <w:p w:rsidR="004F75F7" w:rsidRPr="004F75F7" w:rsidRDefault="004F75F7" w:rsidP="004F75F7">
      <w:pPr>
        <w:pStyle w:val="a6"/>
      </w:pPr>
      <w:r w:rsidRPr="004F75F7">
        <w:t>#include "stdlib.h"</w:t>
      </w:r>
    </w:p>
    <w:p w:rsidR="00F65FE8" w:rsidRPr="00F65FE8" w:rsidRDefault="00F65FE8" w:rsidP="00F65FE8">
      <w:pPr>
        <w:pStyle w:val="a6"/>
      </w:pPr>
      <w:r>
        <w:t>#include "string.h"</w:t>
      </w:r>
    </w:p>
    <w:p w:rsidR="004F75F7" w:rsidRPr="004F75F7" w:rsidRDefault="004F75F7" w:rsidP="004F75F7">
      <w:pPr>
        <w:pStyle w:val="a6"/>
      </w:pPr>
      <w:r w:rsidRPr="004F75F7">
        <w:t>#include "digitlcd.h"</w:t>
      </w:r>
    </w:p>
    <w:p w:rsidR="004F75F7" w:rsidRPr="004F75F7" w:rsidRDefault="004F75F7" w:rsidP="004F75F7">
      <w:pPr>
        <w:pStyle w:val="a6"/>
      </w:pPr>
      <w:r w:rsidRPr="004F75F7">
        <w:t>#include "digitlcd_hal.h"</w:t>
      </w:r>
    </w:p>
    <w:p w:rsidR="004F75F7" w:rsidRPr="004F75F7" w:rsidRDefault="004F75F7" w:rsidP="004F75F7">
      <w:pPr>
        <w:pStyle w:val="a6"/>
      </w:pPr>
    </w:p>
    <w:p w:rsidR="004F75F7" w:rsidRPr="004F75F7" w:rsidRDefault="004F75F7" w:rsidP="004F75F7">
      <w:pPr>
        <w:pStyle w:val="a6"/>
      </w:pPr>
      <w:r w:rsidRPr="004F75F7">
        <w:t>/**********************************************</w:t>
      </w:r>
      <w:r>
        <w:t>*******************************</w:t>
      </w:r>
      <w:r>
        <w:rPr>
          <w:rFonts w:hint="eastAsia"/>
        </w:rPr>
        <w:t>/</w:t>
      </w:r>
    </w:p>
    <w:p w:rsidR="004F75F7" w:rsidRPr="004F75F7" w:rsidRDefault="004F75F7" w:rsidP="004F75F7">
      <w:pPr>
        <w:pStyle w:val="a6"/>
      </w:pPr>
      <w:r w:rsidRPr="004F75F7">
        <w:t xml:space="preserve">  Digital LCD </w:t>
      </w:r>
      <w:r w:rsidRPr="004F75F7">
        <w:t>（数码管）</w:t>
      </w:r>
      <w:r w:rsidRPr="004F75F7">
        <w:t xml:space="preserve"> </w:t>
      </w:r>
      <w:r w:rsidRPr="004F75F7">
        <w:t>控制器类型定义</w:t>
      </w:r>
    </w:p>
    <w:p w:rsidR="004F75F7" w:rsidRPr="004F75F7" w:rsidRDefault="004F75F7" w:rsidP="004F75F7">
      <w:pPr>
        <w:pStyle w:val="a6"/>
      </w:pPr>
      <w:r w:rsidRPr="004F75F7">
        <w:t>***********************************************</w:t>
      </w:r>
      <w:r>
        <w:t>*******************************</w:t>
      </w:r>
      <w:r>
        <w:rPr>
          <w:rFonts w:hint="eastAsia"/>
        </w:rPr>
        <w:t>/</w:t>
      </w:r>
    </w:p>
    <w:p w:rsidR="004F75F7" w:rsidRPr="004F75F7" w:rsidRDefault="004F75F7" w:rsidP="004F75F7">
      <w:pPr>
        <w:pStyle w:val="a6"/>
      </w:pPr>
      <w:r w:rsidRPr="004F75F7">
        <w:t>typedef struct {</w:t>
      </w:r>
    </w:p>
    <w:p w:rsidR="004F75F7" w:rsidRPr="004F75F7" w:rsidRDefault="004F75F7" w:rsidP="004F75F7">
      <w:pPr>
        <w:pStyle w:val="a6"/>
      </w:pPr>
      <w:r w:rsidRPr="004F75F7">
        <w:t xml:space="preserve">    LW_DEV_HDR                  DLCD_devHdr;     /* </w:t>
      </w:r>
      <w:r w:rsidRPr="004F75F7">
        <w:t>必须是第一个结构体成员</w:t>
      </w:r>
      <w:r w:rsidRPr="004F75F7">
        <w:t xml:space="preserve">       */</w:t>
      </w:r>
    </w:p>
    <w:p w:rsidR="004F75F7" w:rsidRPr="004F75F7" w:rsidRDefault="004F75F7" w:rsidP="004F75F7">
      <w:pPr>
        <w:pStyle w:val="a6"/>
      </w:pPr>
      <w:r w:rsidRPr="004F75F7">
        <w:t xml:space="preserve">    LW_LIST_LINE_HEADER</w:t>
      </w:r>
      <w:r>
        <w:t xml:space="preserve">       </w:t>
      </w:r>
      <w:r w:rsidRPr="004F75F7">
        <w:t>DLCD_devHdr_fdNodeHeader;</w:t>
      </w:r>
    </w:p>
    <w:p w:rsidR="004F75F7" w:rsidRPr="004F75F7" w:rsidRDefault="004F75F7" w:rsidP="004F75F7">
      <w:pPr>
        <w:pStyle w:val="a6"/>
      </w:pPr>
      <w:r w:rsidRPr="004F75F7">
        <w:t xml:space="preserve">    PVOID                       </w:t>
      </w:r>
      <w:r>
        <w:rPr>
          <w:rFonts w:hint="eastAsia"/>
        </w:rPr>
        <w:t xml:space="preserve"> </w:t>
      </w:r>
      <w:r w:rsidRPr="004F75F7">
        <w:t>DLCD_pvHwPrivate;</w:t>
      </w:r>
    </w:p>
    <w:p w:rsidR="004F75F7" w:rsidRPr="004F75F7" w:rsidRDefault="004F75F7" w:rsidP="004F75F7">
      <w:pPr>
        <w:pStyle w:val="a6"/>
      </w:pPr>
      <w:r w:rsidRPr="004F75F7">
        <w:t xml:space="preserve">    INT                         </w:t>
      </w:r>
      <w:r>
        <w:rPr>
          <w:rFonts w:hint="eastAsia"/>
        </w:rPr>
        <w:t xml:space="preserve"> </w:t>
      </w:r>
      <w:r w:rsidRPr="004F75F7">
        <w:t>DLCD_iSize;</w:t>
      </w:r>
    </w:p>
    <w:p w:rsidR="004F75F7" w:rsidRPr="004F75F7" w:rsidRDefault="004F75F7" w:rsidP="004F75F7">
      <w:pPr>
        <w:pStyle w:val="a6"/>
      </w:pPr>
      <w:r w:rsidRPr="004F75F7">
        <w:t>} __DLCD_CTRL, *__PDLCD_CTRL;</w:t>
      </w:r>
    </w:p>
    <w:p w:rsidR="004F75F7" w:rsidRPr="004F75F7" w:rsidRDefault="004F75F7" w:rsidP="004F75F7">
      <w:pPr>
        <w:pStyle w:val="a6"/>
      </w:pPr>
    </w:p>
    <w:p w:rsidR="004F75F7" w:rsidRPr="004F75F7" w:rsidRDefault="004F75F7" w:rsidP="004F75F7">
      <w:pPr>
        <w:pStyle w:val="a6"/>
      </w:pPr>
      <w:r w:rsidRPr="004F75F7">
        <w:t>static UINT32       _G_iDigitLCDDrvNum  = 0;</w:t>
      </w:r>
    </w:p>
    <w:p w:rsidR="004F75F7" w:rsidRPr="004F75F7" w:rsidRDefault="004F75F7" w:rsidP="004F75F7">
      <w:pPr>
        <w:pStyle w:val="a6"/>
      </w:pPr>
      <w:r w:rsidRPr="004F75F7">
        <w:t>static __DLCD_CTRL  _G_digitLcdCtrl;</w:t>
      </w:r>
    </w:p>
    <w:p w:rsidR="004F75F7" w:rsidRPr="004F75F7" w:rsidRDefault="004F75F7" w:rsidP="004F75F7">
      <w:pPr>
        <w:pStyle w:val="a6"/>
      </w:pPr>
    </w:p>
    <w:p w:rsidR="004F75F7" w:rsidRPr="004F75F7" w:rsidRDefault="004F75F7" w:rsidP="004F75F7">
      <w:pPr>
        <w:pStyle w:val="a6"/>
      </w:pPr>
      <w:r w:rsidRPr="004F75F7">
        <w:t>/***************************************************************</w:t>
      </w:r>
      <w:r w:rsidR="00F65FE8">
        <w:t>**************</w:t>
      </w:r>
      <w:r w:rsidR="00F65FE8">
        <w:rPr>
          <w:rFonts w:hint="eastAsia"/>
        </w:rPr>
        <w:t>/</w:t>
      </w:r>
    </w:p>
    <w:p w:rsidR="004F75F7" w:rsidRPr="004F75F7" w:rsidRDefault="004F75F7" w:rsidP="004F75F7">
      <w:pPr>
        <w:pStyle w:val="a6"/>
      </w:pPr>
      <w:r w:rsidRPr="004F75F7">
        <w:t xml:space="preserve">  </w:t>
      </w:r>
      <w:r w:rsidRPr="004F75F7">
        <w:t>驱动程序</w:t>
      </w:r>
      <w:r w:rsidRPr="004F75F7">
        <w:t>IO</w:t>
      </w:r>
      <w:r w:rsidRPr="004F75F7">
        <w:t>接口实现</w:t>
      </w:r>
    </w:p>
    <w:p w:rsidR="004F75F7" w:rsidRPr="004F75F7" w:rsidRDefault="004F75F7" w:rsidP="004F75F7">
      <w:pPr>
        <w:pStyle w:val="a6"/>
      </w:pPr>
      <w:r w:rsidRPr="004F75F7">
        <w:t>***********************************************</w:t>
      </w:r>
      <w:r w:rsidR="00F65FE8">
        <w:t>*******************************</w:t>
      </w:r>
      <w:r w:rsidRPr="004F75F7">
        <w:t>/</w:t>
      </w:r>
      <w:r w:rsidR="00F65FE8">
        <w:rPr>
          <w:rFonts w:hint="eastAsia"/>
        </w:rPr>
        <w:t>/</w:t>
      </w:r>
      <w:r w:rsidRPr="004F75F7">
        <w:t>***********************************************</w:t>
      </w:r>
      <w:r w:rsidR="00F65FE8">
        <w:t>*******************************</w:t>
      </w:r>
    </w:p>
    <w:p w:rsidR="004F75F7" w:rsidRPr="004F75F7" w:rsidRDefault="004F75F7" w:rsidP="004F75F7">
      <w:pPr>
        <w:pStyle w:val="a6"/>
      </w:pPr>
      <w:r w:rsidRPr="004F75F7">
        <w:t xml:space="preserve">** </w:t>
      </w:r>
      <w:r w:rsidRPr="004F75F7">
        <w:t>函数名称</w:t>
      </w:r>
      <w:r w:rsidRPr="004F75F7">
        <w:t>: digitLcdOpen</w:t>
      </w:r>
    </w:p>
    <w:p w:rsidR="004F75F7" w:rsidRPr="004F75F7" w:rsidRDefault="004F75F7" w:rsidP="004F75F7">
      <w:pPr>
        <w:pStyle w:val="a6"/>
      </w:pPr>
      <w:r w:rsidRPr="004F75F7">
        <w:t xml:space="preserve">** </w:t>
      </w:r>
      <w:r w:rsidRPr="004F75F7">
        <w:t>功能描述</w:t>
      </w:r>
      <w:r w:rsidRPr="004F75F7">
        <w:t xml:space="preserve">: </w:t>
      </w:r>
      <w:r w:rsidR="00F65FE8">
        <w:rPr>
          <w:rFonts w:hint="eastAsia"/>
        </w:rPr>
        <w:t>驱动</w:t>
      </w:r>
      <w:r w:rsidR="00F65FE8">
        <w:rPr>
          <w:rFonts w:hint="eastAsia"/>
        </w:rPr>
        <w:t>open</w:t>
      </w:r>
      <w:r w:rsidR="00F65FE8">
        <w:rPr>
          <w:rFonts w:hint="eastAsia"/>
        </w:rPr>
        <w:t>函数</w:t>
      </w:r>
    </w:p>
    <w:p w:rsidR="004F75F7" w:rsidRPr="004F75F7" w:rsidRDefault="004F75F7" w:rsidP="004F75F7">
      <w:pPr>
        <w:pStyle w:val="a6"/>
      </w:pPr>
      <w:r w:rsidRPr="004F75F7">
        <w:t>***********************************************</w:t>
      </w:r>
      <w:r w:rsidR="00F65FE8">
        <w:t>*******************************</w:t>
      </w:r>
      <w:r w:rsidRPr="004F75F7">
        <w:t>/</w:t>
      </w:r>
    </w:p>
    <w:p w:rsidR="004F75F7" w:rsidRPr="004F75F7" w:rsidRDefault="004F75F7" w:rsidP="004F75F7">
      <w:pPr>
        <w:pStyle w:val="a6"/>
      </w:pPr>
      <w:r w:rsidRPr="004F75F7">
        <w:t>static LONG  digitLcdOpen (__PDLCD_CTRL pCtrl, PCHAR pcName, INT iFlags, INT iMode)</w:t>
      </w:r>
    </w:p>
    <w:p w:rsidR="004F75F7" w:rsidRPr="004F75F7" w:rsidRDefault="004F75F7" w:rsidP="004F75F7">
      <w:pPr>
        <w:pStyle w:val="a6"/>
      </w:pPr>
      <w:r w:rsidRPr="004F75F7">
        <w:t>{</w:t>
      </w:r>
    </w:p>
    <w:p w:rsidR="004F75F7" w:rsidRPr="004F75F7" w:rsidRDefault="004F75F7" w:rsidP="004F75F7">
      <w:pPr>
        <w:pStyle w:val="a6"/>
      </w:pPr>
      <w:r w:rsidRPr="004F75F7">
        <w:t xml:space="preserve">    PLW_FD_NODE   pFdNode;</w:t>
      </w:r>
    </w:p>
    <w:p w:rsidR="004F75F7" w:rsidRPr="004F75F7" w:rsidRDefault="004F75F7" w:rsidP="004F75F7">
      <w:pPr>
        <w:pStyle w:val="a6"/>
      </w:pPr>
      <w:r w:rsidRPr="004F75F7">
        <w:lastRenderedPageBreak/>
        <w:t xml:space="preserve">    BOOL          bIsNew;</w:t>
      </w:r>
    </w:p>
    <w:p w:rsidR="004F75F7" w:rsidRPr="004F75F7" w:rsidRDefault="004F75F7" w:rsidP="004F75F7">
      <w:pPr>
        <w:pStyle w:val="a6"/>
      </w:pPr>
    </w:p>
    <w:p w:rsidR="004F75F7" w:rsidRPr="004F75F7" w:rsidRDefault="004F75F7" w:rsidP="004F75F7">
      <w:pPr>
        <w:pStyle w:val="a6"/>
      </w:pPr>
      <w:r w:rsidRPr="004F75F7">
        <w:t xml:space="preserve">    if (pcName == LW_NULL) {</w:t>
      </w:r>
    </w:p>
    <w:p w:rsidR="004F75F7" w:rsidRPr="004F75F7" w:rsidRDefault="004F75F7" w:rsidP="004F75F7">
      <w:pPr>
        <w:pStyle w:val="a6"/>
      </w:pPr>
      <w:r w:rsidRPr="004F75F7">
        <w:t xml:space="preserve">        _ErrorHandle(ERROR_IO_NO_DEVICE_NAME_IN_PATH);</w:t>
      </w:r>
    </w:p>
    <w:p w:rsidR="004F75F7" w:rsidRPr="004F75F7" w:rsidRDefault="004F75F7" w:rsidP="004F75F7">
      <w:pPr>
        <w:pStyle w:val="a6"/>
      </w:pPr>
      <w:r w:rsidRPr="004F75F7">
        <w:t xml:space="preserve">        return  (PX_ERROR);</w:t>
      </w:r>
    </w:p>
    <w:p w:rsidR="004F75F7" w:rsidRPr="004F75F7" w:rsidRDefault="004F75F7" w:rsidP="004F75F7">
      <w:pPr>
        <w:pStyle w:val="a6"/>
      </w:pPr>
      <w:r w:rsidRPr="004F75F7">
        <w:t xml:space="preserve">    }</w:t>
      </w:r>
    </w:p>
    <w:p w:rsidR="004F75F7" w:rsidRPr="004F75F7" w:rsidRDefault="004F75F7" w:rsidP="004F75F7">
      <w:pPr>
        <w:pStyle w:val="a6"/>
      </w:pPr>
      <w:r w:rsidRPr="004F75F7">
        <w:t xml:space="preserve">    else {</w:t>
      </w:r>
    </w:p>
    <w:p w:rsidR="004F75F7" w:rsidRPr="004F75F7" w:rsidRDefault="004F75F7" w:rsidP="00F65FE8">
      <w:pPr>
        <w:pStyle w:val="a6"/>
        <w:ind w:left="3600" w:hangingChars="2000" w:hanging="3600"/>
      </w:pPr>
      <w:r w:rsidRPr="004F75F7">
        <w:t xml:space="preserve">        pFdNode = API_IosFdNodeAdd(&amp;pCtrl-&gt;DLCD_devHdr</w:t>
      </w:r>
      <w:r w:rsidR="00F65FE8">
        <w:t>_fdNodeHeader, (dev_t)pCtrl, 0,</w:t>
      </w:r>
      <w:r w:rsidRPr="004F75F7">
        <w:t>iFlags, iMode, 0, 0, 0, LW_NULL, &amp;bIsNew);</w:t>
      </w:r>
    </w:p>
    <w:p w:rsidR="004F75F7" w:rsidRPr="004F75F7" w:rsidRDefault="004F75F7" w:rsidP="004F75F7">
      <w:pPr>
        <w:pStyle w:val="a6"/>
      </w:pPr>
      <w:r w:rsidRPr="004F75F7">
        <w:t xml:space="preserve">        if (pFdNode == LW_NULL) {</w:t>
      </w:r>
    </w:p>
    <w:p w:rsidR="004F75F7" w:rsidRPr="004F75F7" w:rsidRDefault="004F75F7" w:rsidP="004F75F7">
      <w:pPr>
        <w:pStyle w:val="a6"/>
      </w:pPr>
      <w:r w:rsidRPr="004F75F7">
        <w:t xml:space="preserve">            printk(KERN_ERR "digitLcdOpen(): failed to add fd node!\n");</w:t>
      </w:r>
    </w:p>
    <w:p w:rsidR="004F75F7" w:rsidRPr="004F75F7" w:rsidRDefault="004F75F7" w:rsidP="004F75F7">
      <w:pPr>
        <w:pStyle w:val="a6"/>
      </w:pPr>
      <w:r w:rsidRPr="004F75F7">
        <w:t xml:space="preserve">            return  (PX_ERROR);</w:t>
      </w:r>
    </w:p>
    <w:p w:rsidR="004F75F7" w:rsidRPr="004F75F7" w:rsidRDefault="004F75F7" w:rsidP="004F75F7">
      <w:pPr>
        <w:pStyle w:val="a6"/>
      </w:pPr>
      <w:r w:rsidRPr="004F75F7">
        <w:t xml:space="preserve">        }</w:t>
      </w:r>
    </w:p>
    <w:p w:rsidR="004F75F7" w:rsidRPr="004F75F7" w:rsidRDefault="004F75F7" w:rsidP="004F75F7">
      <w:pPr>
        <w:pStyle w:val="a6"/>
      </w:pPr>
      <w:r w:rsidRPr="004F75F7">
        <w:t xml:space="preserve">        LW_DEV_INC_USE_COUNT(&amp;pCtrl-&gt;DLCD_devHdr);</w:t>
      </w:r>
    </w:p>
    <w:p w:rsidR="004F75F7" w:rsidRPr="004F75F7" w:rsidRDefault="004F75F7" w:rsidP="004F75F7">
      <w:pPr>
        <w:pStyle w:val="a6"/>
      </w:pPr>
      <w:r w:rsidRPr="004F75F7">
        <w:t xml:space="preserve">        return ERROR_NONE;</w:t>
      </w:r>
    </w:p>
    <w:p w:rsidR="004F75F7" w:rsidRPr="004F75F7" w:rsidRDefault="004F75F7" w:rsidP="004F75F7">
      <w:pPr>
        <w:pStyle w:val="a6"/>
      </w:pPr>
      <w:r w:rsidRPr="004F75F7">
        <w:t xml:space="preserve">    }</w:t>
      </w:r>
    </w:p>
    <w:p w:rsidR="004F75F7" w:rsidRPr="004F75F7" w:rsidRDefault="004F75F7" w:rsidP="004F75F7">
      <w:pPr>
        <w:pStyle w:val="a6"/>
      </w:pPr>
    </w:p>
    <w:p w:rsidR="004F75F7" w:rsidRPr="004F75F7" w:rsidRDefault="004F75F7" w:rsidP="004F75F7">
      <w:pPr>
        <w:pStyle w:val="a6"/>
      </w:pPr>
      <w:r w:rsidRPr="004F75F7">
        <w:t xml:space="preserve">    return  (PX_ERROR);</w:t>
      </w:r>
    </w:p>
    <w:p w:rsidR="004F75F7" w:rsidRPr="004F75F7" w:rsidRDefault="004F75F7" w:rsidP="004F75F7">
      <w:pPr>
        <w:pStyle w:val="a6"/>
      </w:pPr>
      <w:r w:rsidRPr="004F75F7">
        <w:t>}</w:t>
      </w:r>
    </w:p>
    <w:p w:rsidR="004F75F7" w:rsidRPr="004F75F7" w:rsidRDefault="004F75F7" w:rsidP="004F75F7">
      <w:pPr>
        <w:pStyle w:val="a6"/>
      </w:pPr>
    </w:p>
    <w:p w:rsidR="004F75F7" w:rsidRPr="004F75F7" w:rsidRDefault="004F75F7" w:rsidP="004F75F7">
      <w:pPr>
        <w:pStyle w:val="a6"/>
      </w:pPr>
      <w:r w:rsidRPr="004F75F7">
        <w:t>/******************************************************************************</w:t>
      </w:r>
    </w:p>
    <w:p w:rsidR="004F75F7" w:rsidRPr="004F75F7" w:rsidRDefault="004F75F7" w:rsidP="004F75F7">
      <w:pPr>
        <w:pStyle w:val="a6"/>
      </w:pPr>
      <w:r w:rsidRPr="004F75F7">
        <w:t xml:space="preserve">** </w:t>
      </w:r>
      <w:r w:rsidRPr="004F75F7">
        <w:t>函数名称</w:t>
      </w:r>
      <w:r w:rsidRPr="004F75F7">
        <w:t>: digitLcdClose</w:t>
      </w:r>
    </w:p>
    <w:p w:rsidR="004F75F7" w:rsidRPr="004F75F7" w:rsidRDefault="004F75F7" w:rsidP="004F75F7">
      <w:pPr>
        <w:pStyle w:val="a6"/>
      </w:pPr>
      <w:r w:rsidRPr="004F75F7">
        <w:t xml:space="preserve">** </w:t>
      </w:r>
      <w:r w:rsidRPr="004F75F7">
        <w:t>功能描述</w:t>
      </w:r>
      <w:r w:rsidRPr="004F75F7">
        <w:t xml:space="preserve">: </w:t>
      </w:r>
      <w:r w:rsidR="00F65FE8">
        <w:rPr>
          <w:rFonts w:hint="eastAsia"/>
        </w:rPr>
        <w:t>驱动</w:t>
      </w:r>
      <w:r w:rsidR="00F65FE8">
        <w:rPr>
          <w:rFonts w:hint="eastAsia"/>
        </w:rPr>
        <w:t>close</w:t>
      </w:r>
      <w:r w:rsidR="00F65FE8">
        <w:rPr>
          <w:rFonts w:hint="eastAsia"/>
        </w:rPr>
        <w:t>函数</w:t>
      </w:r>
    </w:p>
    <w:p w:rsidR="004F75F7" w:rsidRPr="004F75F7" w:rsidRDefault="004F75F7" w:rsidP="004F75F7">
      <w:pPr>
        <w:pStyle w:val="a6"/>
      </w:pPr>
      <w:r w:rsidRPr="004F75F7">
        <w:t>***********************************************</w:t>
      </w:r>
      <w:r w:rsidR="00F65FE8">
        <w:t>*******************************</w:t>
      </w:r>
      <w:r w:rsidRPr="004F75F7">
        <w:t>/</w:t>
      </w:r>
    </w:p>
    <w:p w:rsidR="004F75F7" w:rsidRPr="004F75F7" w:rsidRDefault="004F75F7" w:rsidP="004F75F7">
      <w:pPr>
        <w:pStyle w:val="a6"/>
      </w:pPr>
      <w:r w:rsidRPr="004F75F7">
        <w:t>static INT digitLcdClose (PLW_FD_ENTRY   pFdEntry)</w:t>
      </w:r>
    </w:p>
    <w:p w:rsidR="004F75F7" w:rsidRPr="004F75F7" w:rsidRDefault="004F75F7" w:rsidP="004F75F7">
      <w:pPr>
        <w:pStyle w:val="a6"/>
      </w:pPr>
      <w:r w:rsidRPr="004F75F7">
        <w:t>{</w:t>
      </w:r>
    </w:p>
    <w:p w:rsidR="004F75F7" w:rsidRPr="004F75F7" w:rsidRDefault="004F75F7" w:rsidP="004F75F7">
      <w:pPr>
        <w:pStyle w:val="a6"/>
      </w:pPr>
      <w:r w:rsidRPr="004F75F7">
        <w:t xml:space="preserve">    __PDLCD_CTRL  pCtrl = (__PDLCD_CTRL)pFdEntry-&gt;FDENTRY_pdevhdrHdr;</w:t>
      </w:r>
    </w:p>
    <w:p w:rsidR="004F75F7" w:rsidRPr="004F75F7" w:rsidRDefault="004F75F7" w:rsidP="004F75F7">
      <w:pPr>
        <w:pStyle w:val="a6"/>
      </w:pPr>
    </w:p>
    <w:p w:rsidR="004F75F7" w:rsidRPr="004F75F7" w:rsidRDefault="004F75F7" w:rsidP="004F75F7">
      <w:pPr>
        <w:pStyle w:val="a6"/>
      </w:pPr>
      <w:r w:rsidRPr="004F75F7">
        <w:t xml:space="preserve">    LW_DEV_DEC_USE_COUNT(&amp;pCtrl-&gt;DLCD_devHdr);</w:t>
      </w:r>
    </w:p>
    <w:p w:rsidR="004F75F7" w:rsidRPr="004F75F7" w:rsidRDefault="004F75F7" w:rsidP="004F75F7">
      <w:pPr>
        <w:pStyle w:val="a6"/>
      </w:pPr>
      <w:r w:rsidRPr="004F75F7">
        <w:t xml:space="preserve">    return (ERROR_NONE);</w:t>
      </w:r>
    </w:p>
    <w:p w:rsidR="004F75F7" w:rsidRPr="004F75F7" w:rsidRDefault="004F75F7" w:rsidP="004F75F7">
      <w:pPr>
        <w:pStyle w:val="a6"/>
      </w:pPr>
      <w:r w:rsidRPr="004F75F7">
        <w:t>}</w:t>
      </w:r>
    </w:p>
    <w:p w:rsidR="004F75F7" w:rsidRPr="004F75F7" w:rsidRDefault="004F75F7" w:rsidP="004F75F7">
      <w:pPr>
        <w:pStyle w:val="a6"/>
      </w:pPr>
    </w:p>
    <w:p w:rsidR="004F75F7" w:rsidRPr="004F75F7" w:rsidRDefault="004F75F7" w:rsidP="004F75F7">
      <w:pPr>
        <w:pStyle w:val="a6"/>
      </w:pPr>
      <w:r w:rsidRPr="004F75F7">
        <w:t>/******************************************************************************</w:t>
      </w:r>
    </w:p>
    <w:p w:rsidR="004F75F7" w:rsidRPr="004F75F7" w:rsidRDefault="004F75F7" w:rsidP="004F75F7">
      <w:pPr>
        <w:pStyle w:val="a6"/>
      </w:pPr>
      <w:r w:rsidRPr="004F75F7">
        <w:t xml:space="preserve">** </w:t>
      </w:r>
      <w:r w:rsidRPr="004F75F7">
        <w:t>函数名称</w:t>
      </w:r>
      <w:r w:rsidRPr="004F75F7">
        <w:t>: digitLcdIoctl</w:t>
      </w:r>
    </w:p>
    <w:p w:rsidR="004F75F7" w:rsidRPr="004F75F7" w:rsidRDefault="004F75F7" w:rsidP="004F75F7">
      <w:pPr>
        <w:pStyle w:val="a6"/>
      </w:pPr>
      <w:r w:rsidRPr="004F75F7">
        <w:t xml:space="preserve">** </w:t>
      </w:r>
      <w:r w:rsidRPr="004F75F7">
        <w:t>功能描述</w:t>
      </w:r>
      <w:r w:rsidRPr="004F75F7">
        <w:t xml:space="preserve">: </w:t>
      </w:r>
      <w:r w:rsidR="00893542">
        <w:rPr>
          <w:rFonts w:hint="eastAsia"/>
        </w:rPr>
        <w:t>驱动</w:t>
      </w:r>
      <w:r w:rsidR="00893542">
        <w:rPr>
          <w:rFonts w:hint="eastAsia"/>
        </w:rPr>
        <w:t>Ioctl</w:t>
      </w:r>
      <w:r w:rsidR="00893542">
        <w:rPr>
          <w:rFonts w:hint="eastAsia"/>
        </w:rPr>
        <w:t>函数</w:t>
      </w:r>
    </w:p>
    <w:p w:rsidR="004F75F7" w:rsidRPr="004F75F7" w:rsidRDefault="004F75F7" w:rsidP="004F75F7">
      <w:pPr>
        <w:pStyle w:val="a6"/>
      </w:pPr>
      <w:r w:rsidRPr="004F75F7">
        <w:t>***********************************************</w:t>
      </w:r>
      <w:r w:rsidR="00F65FE8">
        <w:t>*******************************</w:t>
      </w:r>
      <w:r w:rsidRPr="004F75F7">
        <w:t>/</w:t>
      </w:r>
    </w:p>
    <w:p w:rsidR="004F75F7" w:rsidRPr="004F75F7" w:rsidRDefault="004F75F7" w:rsidP="004F75F7">
      <w:pPr>
        <w:pStyle w:val="a6"/>
      </w:pPr>
      <w:r w:rsidRPr="004F75F7">
        <w:t>static INT  digitLcdIoctl (PLW_FD_ENTRY  pFdEntry, INT  iCmd, LONG lArg)</w:t>
      </w:r>
    </w:p>
    <w:p w:rsidR="004F75F7" w:rsidRPr="004F75F7" w:rsidRDefault="004F75F7" w:rsidP="004F75F7">
      <w:pPr>
        <w:pStyle w:val="a6"/>
      </w:pPr>
      <w:r w:rsidRPr="004F75F7">
        <w:t>{</w:t>
      </w:r>
    </w:p>
    <w:p w:rsidR="004F75F7" w:rsidRPr="004F75F7" w:rsidRDefault="004F75F7" w:rsidP="004F75F7">
      <w:pPr>
        <w:pStyle w:val="a6"/>
      </w:pPr>
      <w:r w:rsidRPr="004F75F7">
        <w:t xml:space="preserve">    __PDLCD_CTRL  pCtrl = (__PDLCD_CTRL)pFdEntry-&gt;FDENTRY_pdevhdrHdr;</w:t>
      </w:r>
    </w:p>
    <w:p w:rsidR="004F75F7" w:rsidRPr="004F75F7" w:rsidRDefault="004F75F7" w:rsidP="004F75F7">
      <w:pPr>
        <w:pStyle w:val="a6"/>
      </w:pPr>
      <w:r w:rsidRPr="004F75F7">
        <w:t xml:space="preserve">    INT          </w:t>
      </w:r>
      <w:r w:rsidR="00F65FE8">
        <w:rPr>
          <w:rFonts w:hint="eastAsia"/>
        </w:rPr>
        <w:t xml:space="preserve">  </w:t>
      </w:r>
      <w:r w:rsidRPr="004F75F7">
        <w:t>*iSize = (INT *)lArg;</w:t>
      </w:r>
    </w:p>
    <w:p w:rsidR="004F75F7" w:rsidRPr="004F75F7" w:rsidRDefault="004F75F7" w:rsidP="004F75F7">
      <w:pPr>
        <w:pStyle w:val="a6"/>
      </w:pPr>
    </w:p>
    <w:p w:rsidR="004F75F7" w:rsidRPr="004F75F7" w:rsidRDefault="004F75F7" w:rsidP="004F75F7">
      <w:pPr>
        <w:pStyle w:val="a6"/>
      </w:pPr>
      <w:r w:rsidRPr="004F75F7">
        <w:t xml:space="preserve">    switch (iCmd) {</w:t>
      </w:r>
    </w:p>
    <w:p w:rsidR="004F75F7" w:rsidRPr="004F75F7" w:rsidRDefault="004F75F7" w:rsidP="004F75F7">
      <w:pPr>
        <w:pStyle w:val="a6"/>
      </w:pPr>
      <w:r w:rsidRPr="004F75F7">
        <w:t xml:space="preserve">    case FIONREAD:                            /* </w:t>
      </w:r>
      <w:r w:rsidRPr="004F75F7">
        <w:t>获取数码管数量</w:t>
      </w:r>
      <w:r w:rsidRPr="004F75F7">
        <w:t xml:space="preserve">               */</w:t>
      </w:r>
    </w:p>
    <w:p w:rsidR="004F75F7" w:rsidRPr="004F75F7" w:rsidRDefault="004F75F7" w:rsidP="004F75F7">
      <w:pPr>
        <w:pStyle w:val="a6"/>
      </w:pPr>
      <w:r w:rsidRPr="004F75F7">
        <w:t xml:space="preserve">        *iSize = pCtrl-&gt;DLCD_iSize;</w:t>
      </w:r>
    </w:p>
    <w:p w:rsidR="004F75F7" w:rsidRPr="004F75F7" w:rsidRDefault="004F75F7" w:rsidP="004F75F7">
      <w:pPr>
        <w:pStyle w:val="a6"/>
      </w:pPr>
      <w:r w:rsidRPr="004F75F7">
        <w:lastRenderedPageBreak/>
        <w:t xml:space="preserve">        break;</w:t>
      </w:r>
    </w:p>
    <w:p w:rsidR="004F75F7" w:rsidRPr="004F75F7" w:rsidRDefault="004F75F7" w:rsidP="004F75F7">
      <w:pPr>
        <w:pStyle w:val="a6"/>
      </w:pPr>
      <w:r w:rsidRPr="004F75F7">
        <w:t xml:space="preserve">    default:</w:t>
      </w:r>
    </w:p>
    <w:p w:rsidR="004F75F7" w:rsidRPr="004F75F7" w:rsidRDefault="004F75F7" w:rsidP="004F75F7">
      <w:pPr>
        <w:pStyle w:val="a6"/>
      </w:pPr>
      <w:r w:rsidRPr="004F75F7">
        <w:t xml:space="preserve">        _ErrorHandle(ENOSYS);</w:t>
      </w:r>
    </w:p>
    <w:p w:rsidR="004F75F7" w:rsidRPr="004F75F7" w:rsidRDefault="004F75F7" w:rsidP="004F75F7">
      <w:pPr>
        <w:pStyle w:val="a6"/>
      </w:pPr>
      <w:r w:rsidRPr="004F75F7">
        <w:t xml:space="preserve">        return  (PX_ERROR);</w:t>
      </w:r>
    </w:p>
    <w:p w:rsidR="004F75F7" w:rsidRPr="004F75F7" w:rsidRDefault="004F75F7" w:rsidP="004F75F7">
      <w:pPr>
        <w:pStyle w:val="a6"/>
      </w:pPr>
      <w:r w:rsidRPr="004F75F7">
        <w:t xml:space="preserve">    }</w:t>
      </w:r>
    </w:p>
    <w:p w:rsidR="004F75F7" w:rsidRPr="004F75F7" w:rsidRDefault="004F75F7" w:rsidP="004F75F7">
      <w:pPr>
        <w:pStyle w:val="a6"/>
      </w:pPr>
    </w:p>
    <w:p w:rsidR="004F75F7" w:rsidRPr="004F75F7" w:rsidRDefault="004F75F7" w:rsidP="004F75F7">
      <w:pPr>
        <w:pStyle w:val="a6"/>
      </w:pPr>
      <w:r w:rsidRPr="004F75F7">
        <w:t xml:space="preserve">    return *iSize;</w:t>
      </w:r>
    </w:p>
    <w:p w:rsidR="004F75F7" w:rsidRPr="004F75F7" w:rsidRDefault="004F75F7" w:rsidP="004F75F7">
      <w:pPr>
        <w:pStyle w:val="a6"/>
      </w:pPr>
      <w:r w:rsidRPr="004F75F7">
        <w:t>}</w:t>
      </w:r>
    </w:p>
    <w:p w:rsidR="004F75F7" w:rsidRPr="004F75F7" w:rsidRDefault="004F75F7" w:rsidP="004F75F7">
      <w:pPr>
        <w:pStyle w:val="a6"/>
      </w:pPr>
    </w:p>
    <w:p w:rsidR="004F75F7" w:rsidRPr="004F75F7" w:rsidRDefault="004F75F7" w:rsidP="004F75F7">
      <w:pPr>
        <w:pStyle w:val="a6"/>
      </w:pPr>
      <w:r w:rsidRPr="004F75F7">
        <w:t>/******************************************************************************</w:t>
      </w:r>
    </w:p>
    <w:p w:rsidR="004F75F7" w:rsidRPr="004F75F7" w:rsidRDefault="004F75F7" w:rsidP="004F75F7">
      <w:pPr>
        <w:pStyle w:val="a6"/>
      </w:pPr>
      <w:r w:rsidRPr="004F75F7">
        <w:t xml:space="preserve">** </w:t>
      </w:r>
      <w:r w:rsidRPr="004F75F7">
        <w:t>函数名称</w:t>
      </w:r>
      <w:r w:rsidRPr="004F75F7">
        <w:t>: handleCharWriteRequest</w:t>
      </w:r>
    </w:p>
    <w:p w:rsidR="004F75F7" w:rsidRPr="004F75F7" w:rsidRDefault="004F75F7" w:rsidP="004F75F7">
      <w:pPr>
        <w:pStyle w:val="a6"/>
      </w:pPr>
      <w:r w:rsidRPr="004F75F7">
        <w:t xml:space="preserve">** </w:t>
      </w:r>
      <w:r w:rsidRPr="004F75F7">
        <w:t>功能描述</w:t>
      </w:r>
      <w:r w:rsidRPr="004F75F7">
        <w:t xml:space="preserve">: </w:t>
      </w:r>
      <w:r w:rsidRPr="004F75F7">
        <w:t>处理字符写入请求</w:t>
      </w:r>
    </w:p>
    <w:p w:rsidR="004F75F7" w:rsidRPr="004F75F7" w:rsidRDefault="004F75F7" w:rsidP="004F75F7">
      <w:pPr>
        <w:pStyle w:val="a6"/>
      </w:pPr>
      <w:r w:rsidRPr="004F75F7">
        <w:t xml:space="preserve">** </w:t>
      </w:r>
      <w:r w:rsidRPr="004F75F7">
        <w:t>输　入</w:t>
      </w:r>
      <w:r w:rsidRPr="004F75F7">
        <w:t xml:space="preserve">  : pvBuf        </w:t>
      </w:r>
      <w:r w:rsidRPr="004F75F7">
        <w:t>写缓冲</w:t>
      </w:r>
    </w:p>
    <w:p w:rsidR="004F75F7" w:rsidRPr="004F75F7" w:rsidRDefault="004F75F7" w:rsidP="004F75F7">
      <w:pPr>
        <w:pStyle w:val="a6"/>
      </w:pPr>
      <w:r w:rsidRPr="004F75F7">
        <w:t xml:space="preserve">** </w:t>
      </w:r>
      <w:r w:rsidRPr="004F75F7">
        <w:t>输　出</w:t>
      </w:r>
      <w:r w:rsidRPr="004F75F7">
        <w:t xml:space="preserve">  : ERROR_CODE</w:t>
      </w:r>
    </w:p>
    <w:p w:rsidR="004F75F7" w:rsidRPr="004F75F7" w:rsidRDefault="004F75F7" w:rsidP="004F75F7">
      <w:pPr>
        <w:pStyle w:val="a6"/>
      </w:pPr>
      <w:r w:rsidRPr="004F75F7">
        <w:t xml:space="preserve">** </w:t>
      </w:r>
      <w:r w:rsidRPr="004F75F7">
        <w:t>全局变量</w:t>
      </w:r>
      <w:r w:rsidRPr="004F75F7">
        <w:t>:</w:t>
      </w:r>
    </w:p>
    <w:p w:rsidR="004F75F7" w:rsidRPr="004F75F7" w:rsidRDefault="004F75F7" w:rsidP="004F75F7">
      <w:pPr>
        <w:pStyle w:val="a6"/>
      </w:pPr>
      <w:r w:rsidRPr="004F75F7">
        <w:t xml:space="preserve">** </w:t>
      </w:r>
      <w:r w:rsidRPr="004F75F7">
        <w:t>调用模块</w:t>
      </w:r>
      <w:r w:rsidRPr="004F75F7">
        <w:t>:</w:t>
      </w:r>
    </w:p>
    <w:p w:rsidR="004F75F7" w:rsidRPr="004F75F7" w:rsidRDefault="004F75F7" w:rsidP="004F75F7">
      <w:pPr>
        <w:pStyle w:val="a6"/>
      </w:pPr>
      <w:r w:rsidRPr="004F75F7">
        <w:t>***********************************************</w:t>
      </w:r>
      <w:r w:rsidR="00F65FE8">
        <w:t>*******************************</w:t>
      </w:r>
      <w:r w:rsidRPr="004F75F7">
        <w:t>/</w:t>
      </w:r>
    </w:p>
    <w:p w:rsidR="004F75F7" w:rsidRPr="004F75F7" w:rsidRDefault="004F75F7" w:rsidP="004F75F7">
      <w:pPr>
        <w:pStyle w:val="a6"/>
      </w:pPr>
      <w:r w:rsidRPr="004F75F7">
        <w:t>static INT handleCharWriteRequest(__PDLCD_CTRL pCtrl, PVOID  pvBuf)</w:t>
      </w:r>
    </w:p>
    <w:p w:rsidR="004F75F7" w:rsidRPr="004F75F7" w:rsidRDefault="004F75F7" w:rsidP="004F75F7">
      <w:pPr>
        <w:pStyle w:val="a6"/>
      </w:pPr>
      <w:r w:rsidRPr="004F75F7">
        <w:t>{</w:t>
      </w:r>
    </w:p>
    <w:p w:rsidR="004F75F7" w:rsidRPr="004F75F7" w:rsidRDefault="004F75F7" w:rsidP="004F75F7">
      <w:pPr>
        <w:pStyle w:val="a6"/>
      </w:pPr>
      <w:r w:rsidRPr="004F75F7">
        <w:t xml:space="preserve">    INT i;</w:t>
      </w:r>
    </w:p>
    <w:p w:rsidR="004F75F7" w:rsidRPr="004F75F7" w:rsidRDefault="004F75F7" w:rsidP="004F75F7">
      <w:pPr>
        <w:pStyle w:val="a6"/>
      </w:pPr>
      <w:r w:rsidRPr="004F75F7">
        <w:t xml:space="preserve">    PUCHAR pucBuf = (PUCHAR) pvBuf;</w:t>
      </w:r>
    </w:p>
    <w:p w:rsidR="004F75F7" w:rsidRPr="004F75F7" w:rsidRDefault="004F75F7" w:rsidP="004F75F7">
      <w:pPr>
        <w:pStyle w:val="a6"/>
      </w:pPr>
    </w:p>
    <w:p w:rsidR="004F75F7" w:rsidRPr="004F75F7" w:rsidRDefault="004F75F7" w:rsidP="004F75F7">
      <w:pPr>
        <w:pStyle w:val="a6"/>
      </w:pPr>
      <w:r w:rsidRPr="004F75F7">
        <w:t xml:space="preserve">    for (i = 0; i &lt; pCtrl-&gt;DLCD_iSize; i++) {</w:t>
      </w:r>
    </w:p>
    <w:p w:rsidR="004F75F7" w:rsidRPr="004F75F7" w:rsidRDefault="004F75F7" w:rsidP="004F75F7">
      <w:pPr>
        <w:pStyle w:val="a6"/>
      </w:pPr>
      <w:r w:rsidRPr="004F75F7">
        <w:t xml:space="preserve">        digitLcdWriteChar(pCtrl-&gt;DLCD_pvHwPrivate, i, pucBuf[i]);       /* </w:t>
      </w:r>
      <w:r w:rsidRPr="004F75F7">
        <w:t>向数码管写入一个字符</w:t>
      </w:r>
      <w:r w:rsidRPr="004F75F7">
        <w:t xml:space="preserve">         */</w:t>
      </w:r>
    </w:p>
    <w:p w:rsidR="004F75F7" w:rsidRPr="004F75F7" w:rsidRDefault="004F75F7" w:rsidP="004F75F7">
      <w:pPr>
        <w:pStyle w:val="a6"/>
      </w:pPr>
      <w:r w:rsidRPr="004F75F7">
        <w:t xml:space="preserve">    }</w:t>
      </w:r>
    </w:p>
    <w:p w:rsidR="004F75F7" w:rsidRPr="004F75F7" w:rsidRDefault="004F75F7" w:rsidP="004F75F7">
      <w:pPr>
        <w:pStyle w:val="a6"/>
      </w:pPr>
      <w:r w:rsidRPr="004F75F7">
        <w:t xml:space="preserve">    return (ERROR_NONE);</w:t>
      </w:r>
    </w:p>
    <w:p w:rsidR="004F75F7" w:rsidRPr="004F75F7" w:rsidRDefault="004F75F7" w:rsidP="004F75F7">
      <w:pPr>
        <w:pStyle w:val="a6"/>
      </w:pPr>
      <w:r w:rsidRPr="004F75F7">
        <w:t>}</w:t>
      </w:r>
    </w:p>
    <w:p w:rsidR="004F75F7" w:rsidRPr="004F75F7" w:rsidRDefault="004F75F7" w:rsidP="004F75F7">
      <w:pPr>
        <w:pStyle w:val="a6"/>
      </w:pPr>
    </w:p>
    <w:p w:rsidR="004F75F7" w:rsidRPr="004F75F7" w:rsidRDefault="004F75F7" w:rsidP="004F75F7">
      <w:pPr>
        <w:pStyle w:val="a6"/>
      </w:pPr>
      <w:r w:rsidRPr="004F75F7">
        <w:t>/******************************************************************************</w:t>
      </w:r>
    </w:p>
    <w:p w:rsidR="004F75F7" w:rsidRPr="004F75F7" w:rsidRDefault="004F75F7" w:rsidP="004F75F7">
      <w:pPr>
        <w:pStyle w:val="a6"/>
      </w:pPr>
      <w:r w:rsidRPr="004F75F7">
        <w:t xml:space="preserve">** </w:t>
      </w:r>
      <w:r w:rsidRPr="004F75F7">
        <w:t>函数名称</w:t>
      </w:r>
      <w:r w:rsidRPr="004F75F7">
        <w:t>: handleDotWriteRequest</w:t>
      </w:r>
    </w:p>
    <w:p w:rsidR="004F75F7" w:rsidRPr="004F75F7" w:rsidRDefault="004F75F7" w:rsidP="004F75F7">
      <w:pPr>
        <w:pStyle w:val="a6"/>
      </w:pPr>
      <w:r w:rsidRPr="004F75F7">
        <w:t xml:space="preserve">** </w:t>
      </w:r>
      <w:r w:rsidRPr="004F75F7">
        <w:t>功能描述</w:t>
      </w:r>
      <w:r w:rsidRPr="004F75F7">
        <w:t xml:space="preserve">: </w:t>
      </w:r>
      <w:r w:rsidRPr="004F75F7">
        <w:t>处理字符写入请求</w:t>
      </w:r>
    </w:p>
    <w:p w:rsidR="004F75F7" w:rsidRPr="004F75F7" w:rsidRDefault="004F75F7" w:rsidP="004F75F7">
      <w:pPr>
        <w:pStyle w:val="a6"/>
      </w:pPr>
      <w:r w:rsidRPr="004F75F7">
        <w:t xml:space="preserve">** </w:t>
      </w:r>
      <w:r w:rsidRPr="004F75F7">
        <w:t>输　入</w:t>
      </w:r>
      <w:r w:rsidRPr="004F75F7">
        <w:t xml:space="preserve">  : pvBuf        </w:t>
      </w:r>
      <w:r w:rsidRPr="004F75F7">
        <w:t>写缓冲</w:t>
      </w:r>
    </w:p>
    <w:p w:rsidR="004F75F7" w:rsidRPr="004F75F7" w:rsidRDefault="004F75F7" w:rsidP="004F75F7">
      <w:pPr>
        <w:pStyle w:val="a6"/>
      </w:pPr>
      <w:r w:rsidRPr="004F75F7">
        <w:t xml:space="preserve">** </w:t>
      </w:r>
      <w:r w:rsidRPr="004F75F7">
        <w:t>输　出</w:t>
      </w:r>
      <w:r w:rsidRPr="004F75F7">
        <w:t xml:space="preserve">  : ERROR_CODE</w:t>
      </w:r>
    </w:p>
    <w:p w:rsidR="004F75F7" w:rsidRPr="004F75F7" w:rsidRDefault="004F75F7" w:rsidP="004F75F7">
      <w:pPr>
        <w:pStyle w:val="a6"/>
      </w:pPr>
      <w:r w:rsidRPr="004F75F7">
        <w:t xml:space="preserve">** </w:t>
      </w:r>
      <w:r w:rsidRPr="004F75F7">
        <w:t>全局变量</w:t>
      </w:r>
      <w:r w:rsidRPr="004F75F7">
        <w:t>:</w:t>
      </w:r>
    </w:p>
    <w:p w:rsidR="004F75F7" w:rsidRPr="004F75F7" w:rsidRDefault="004F75F7" w:rsidP="004F75F7">
      <w:pPr>
        <w:pStyle w:val="a6"/>
      </w:pPr>
      <w:r w:rsidRPr="004F75F7">
        <w:t xml:space="preserve">** </w:t>
      </w:r>
      <w:r w:rsidRPr="004F75F7">
        <w:t>调用模块</w:t>
      </w:r>
      <w:r w:rsidRPr="004F75F7">
        <w:t>:</w:t>
      </w:r>
    </w:p>
    <w:p w:rsidR="004F75F7" w:rsidRPr="004F75F7" w:rsidRDefault="004F75F7" w:rsidP="004F75F7">
      <w:pPr>
        <w:pStyle w:val="a6"/>
      </w:pPr>
      <w:r w:rsidRPr="004F75F7">
        <w:t>***************************************************</w:t>
      </w:r>
      <w:r w:rsidR="00F65FE8">
        <w:t>**************************</w:t>
      </w:r>
      <w:r w:rsidRPr="004F75F7">
        <w:t>*/</w:t>
      </w:r>
    </w:p>
    <w:p w:rsidR="004F75F7" w:rsidRPr="004F75F7" w:rsidRDefault="004F75F7" w:rsidP="004F75F7">
      <w:pPr>
        <w:pStyle w:val="a6"/>
      </w:pPr>
      <w:r w:rsidRPr="004F75F7">
        <w:t>static INT handleDotWriteRequest(__PDLCD_CTRL pCtrl, PVOID  pvBuf)</w:t>
      </w:r>
    </w:p>
    <w:p w:rsidR="004F75F7" w:rsidRPr="004F75F7" w:rsidRDefault="004F75F7" w:rsidP="004F75F7">
      <w:pPr>
        <w:pStyle w:val="a6"/>
      </w:pPr>
      <w:r w:rsidRPr="004F75F7">
        <w:t>{</w:t>
      </w:r>
    </w:p>
    <w:p w:rsidR="004F75F7" w:rsidRPr="004F75F7" w:rsidRDefault="004F75F7" w:rsidP="004F75F7">
      <w:pPr>
        <w:pStyle w:val="a6"/>
      </w:pPr>
      <w:r w:rsidRPr="004F75F7">
        <w:t xml:space="preserve">    INT i;</w:t>
      </w:r>
    </w:p>
    <w:p w:rsidR="004F75F7" w:rsidRPr="004F75F7" w:rsidRDefault="004F75F7" w:rsidP="004F75F7">
      <w:pPr>
        <w:pStyle w:val="a6"/>
      </w:pPr>
      <w:r w:rsidRPr="004F75F7">
        <w:t xml:space="preserve">    PUCHAR pucBuf = (PUCHAR) pvBuf;</w:t>
      </w:r>
    </w:p>
    <w:p w:rsidR="004F75F7" w:rsidRPr="004F75F7" w:rsidRDefault="004F75F7" w:rsidP="004F75F7">
      <w:pPr>
        <w:pStyle w:val="a6"/>
      </w:pPr>
    </w:p>
    <w:p w:rsidR="004F75F7" w:rsidRPr="004F75F7" w:rsidRDefault="004F75F7" w:rsidP="004F75F7">
      <w:pPr>
        <w:pStyle w:val="a6"/>
      </w:pPr>
      <w:r w:rsidRPr="004F75F7">
        <w:t xml:space="preserve">    for (i = 0; i &lt; pCtrl-&gt;DLCD_iSize; i++) {</w:t>
      </w:r>
    </w:p>
    <w:p w:rsidR="004F75F7" w:rsidRPr="004F75F7" w:rsidRDefault="004F75F7" w:rsidP="004F75F7">
      <w:pPr>
        <w:pStyle w:val="a6"/>
      </w:pPr>
      <w:r w:rsidRPr="004F75F7">
        <w:lastRenderedPageBreak/>
        <w:t xml:space="preserve">        digitLcdWriteDot(pCtrl-&gt;DLCD_pvHwPrivate, i, pucBuf[i]);        /* </w:t>
      </w:r>
      <w:r w:rsidRPr="004F75F7">
        <w:t>向数码管开关一个点显示</w:t>
      </w:r>
      <w:r w:rsidRPr="004F75F7">
        <w:t xml:space="preserve">       */</w:t>
      </w:r>
    </w:p>
    <w:p w:rsidR="004F75F7" w:rsidRPr="004F75F7" w:rsidRDefault="004F75F7" w:rsidP="004F75F7">
      <w:pPr>
        <w:pStyle w:val="a6"/>
      </w:pPr>
      <w:r w:rsidRPr="004F75F7">
        <w:t xml:space="preserve">    }</w:t>
      </w:r>
    </w:p>
    <w:p w:rsidR="004F75F7" w:rsidRPr="004F75F7" w:rsidRDefault="004F75F7" w:rsidP="004F75F7">
      <w:pPr>
        <w:pStyle w:val="a6"/>
      </w:pPr>
      <w:r w:rsidRPr="004F75F7">
        <w:t xml:space="preserve">    return (ERROR_NONE);</w:t>
      </w:r>
    </w:p>
    <w:p w:rsidR="004F75F7" w:rsidRPr="004F75F7" w:rsidRDefault="004F75F7" w:rsidP="004F75F7">
      <w:pPr>
        <w:pStyle w:val="a6"/>
      </w:pPr>
      <w:r w:rsidRPr="004F75F7">
        <w:t>}</w:t>
      </w:r>
    </w:p>
    <w:p w:rsidR="004F75F7" w:rsidRPr="004F75F7" w:rsidRDefault="004F75F7" w:rsidP="004F75F7">
      <w:pPr>
        <w:pStyle w:val="a6"/>
      </w:pPr>
    </w:p>
    <w:p w:rsidR="004F75F7" w:rsidRPr="004F75F7" w:rsidRDefault="004F75F7" w:rsidP="004F75F7">
      <w:pPr>
        <w:pStyle w:val="a6"/>
      </w:pPr>
      <w:r w:rsidRPr="004F75F7">
        <w:t>/******************************************************************************</w:t>
      </w:r>
    </w:p>
    <w:p w:rsidR="004F75F7" w:rsidRPr="004F75F7" w:rsidRDefault="004F75F7" w:rsidP="004F75F7">
      <w:pPr>
        <w:pStyle w:val="a6"/>
      </w:pPr>
      <w:r w:rsidRPr="004F75F7">
        <w:t xml:space="preserve">** </w:t>
      </w:r>
      <w:r w:rsidRPr="004F75F7">
        <w:t>函数名称</w:t>
      </w:r>
      <w:r w:rsidRPr="004F75F7">
        <w:t>: digitLcdWrite</w:t>
      </w:r>
    </w:p>
    <w:p w:rsidR="004F75F7" w:rsidRPr="004F75F7" w:rsidRDefault="004F75F7" w:rsidP="004F75F7">
      <w:pPr>
        <w:pStyle w:val="a6"/>
      </w:pPr>
      <w:r w:rsidRPr="004F75F7">
        <w:t xml:space="preserve">** </w:t>
      </w:r>
      <w:r w:rsidRPr="004F75F7">
        <w:t>功能描述</w:t>
      </w:r>
      <w:r w:rsidRPr="004F75F7">
        <w:t xml:space="preserve">: </w:t>
      </w:r>
      <w:r w:rsidRPr="004F75F7">
        <w:t>驱动</w:t>
      </w:r>
      <w:r w:rsidRPr="004F75F7">
        <w:t xml:space="preserve"> write </w:t>
      </w:r>
      <w:r w:rsidRPr="004F75F7">
        <w:t>函数</w:t>
      </w:r>
    </w:p>
    <w:p w:rsidR="004F75F7" w:rsidRPr="004F75F7" w:rsidRDefault="004F75F7" w:rsidP="004F75F7">
      <w:pPr>
        <w:pStyle w:val="a6"/>
      </w:pPr>
      <w:r w:rsidRPr="004F75F7">
        <w:t>***********************************************</w:t>
      </w:r>
      <w:r w:rsidR="00F65FE8">
        <w:t>*******************************</w:t>
      </w:r>
      <w:r w:rsidRPr="004F75F7">
        <w:t>/</w:t>
      </w:r>
    </w:p>
    <w:p w:rsidR="004F75F7" w:rsidRPr="004F75F7" w:rsidRDefault="004F75F7" w:rsidP="004F75F7">
      <w:pPr>
        <w:pStyle w:val="a6"/>
      </w:pPr>
      <w:r w:rsidRPr="004F75F7">
        <w:t>static ssize_t  digitLcdWrite (PLW_FD_ENTRY   pFdentry, PVOID  pvBuf, size_t stLen)</w:t>
      </w:r>
    </w:p>
    <w:p w:rsidR="004F75F7" w:rsidRPr="004F75F7" w:rsidRDefault="004F75F7" w:rsidP="004F75F7">
      <w:pPr>
        <w:pStyle w:val="a6"/>
      </w:pPr>
      <w:r w:rsidRPr="004F75F7">
        <w:t>{</w:t>
      </w:r>
    </w:p>
    <w:p w:rsidR="004F75F7" w:rsidRPr="004F75F7" w:rsidRDefault="004F75F7" w:rsidP="004F75F7">
      <w:pPr>
        <w:pStyle w:val="a6"/>
      </w:pPr>
      <w:r w:rsidRPr="004F75F7">
        <w:t xml:space="preserve">    __PDLCD_CTRL    pCtrl   = (__PDLCD_CTRL)pFdentry-&gt;FDENTRY_pdevhdrHdr;</w:t>
      </w:r>
    </w:p>
    <w:p w:rsidR="004F75F7" w:rsidRPr="004F75F7" w:rsidRDefault="004F75F7" w:rsidP="004F75F7">
      <w:pPr>
        <w:pStyle w:val="a6"/>
      </w:pPr>
      <w:r w:rsidRPr="004F75F7">
        <w:t xml:space="preserve">    PUCHAR          pucBuf  = (PUCHAR) pvBuf;</w:t>
      </w:r>
    </w:p>
    <w:p w:rsidR="004F75F7" w:rsidRPr="004F75F7" w:rsidRDefault="004F75F7" w:rsidP="004F75F7">
      <w:pPr>
        <w:pStyle w:val="a6"/>
      </w:pPr>
    </w:p>
    <w:p w:rsidR="004F75F7" w:rsidRPr="004F75F7" w:rsidRDefault="004F75F7" w:rsidP="004F75F7">
      <w:pPr>
        <w:pStyle w:val="a6"/>
      </w:pPr>
      <w:r w:rsidRPr="004F75F7">
        <w:t xml:space="preserve">    if (pvBuf != NULL &amp;&amp; (stLen &gt; 0)) {                /* </w:t>
      </w:r>
      <w:r w:rsidRPr="004F75F7">
        <w:t>缓冲不为空</w:t>
      </w:r>
      <w:r w:rsidRPr="004F75F7">
        <w:t xml:space="preserve">                   */</w:t>
      </w:r>
    </w:p>
    <w:p w:rsidR="004F75F7" w:rsidRPr="004F75F7" w:rsidRDefault="004F75F7" w:rsidP="004F75F7">
      <w:pPr>
        <w:pStyle w:val="a6"/>
      </w:pPr>
    </w:p>
    <w:p w:rsidR="004F75F7" w:rsidRPr="004F75F7" w:rsidRDefault="004F75F7" w:rsidP="004F75F7">
      <w:pPr>
        <w:pStyle w:val="a6"/>
      </w:pPr>
      <w:r w:rsidRPr="004F75F7">
        <w:t xml:space="preserve">        /*</w:t>
      </w:r>
    </w:p>
    <w:p w:rsidR="004F75F7" w:rsidRPr="004F75F7" w:rsidRDefault="004F75F7" w:rsidP="004F75F7">
      <w:pPr>
        <w:pStyle w:val="a6"/>
      </w:pPr>
      <w:r w:rsidRPr="004F75F7">
        <w:t xml:space="preserve">         * </w:t>
      </w:r>
      <w:r w:rsidRPr="004F75F7">
        <w:t>检查请求类型</w:t>
      </w:r>
    </w:p>
    <w:p w:rsidR="004F75F7" w:rsidRPr="004F75F7" w:rsidRDefault="004F75F7" w:rsidP="004F75F7">
      <w:pPr>
        <w:pStyle w:val="a6"/>
      </w:pPr>
      <w:r w:rsidRPr="004F75F7">
        <w:t xml:space="preserve">         */</w:t>
      </w:r>
    </w:p>
    <w:p w:rsidR="004F75F7" w:rsidRPr="004F75F7" w:rsidRDefault="004F75F7" w:rsidP="004F75F7">
      <w:pPr>
        <w:pStyle w:val="a6"/>
      </w:pPr>
      <w:r w:rsidRPr="004F75F7">
        <w:t xml:space="preserve">        if (!strncmp(DLCD_CHAR_TAG, (const PCHAR)pucBuf, strlen(DLCD_CHAR_TAG))) {</w:t>
      </w:r>
    </w:p>
    <w:p w:rsidR="004F75F7" w:rsidRPr="004F75F7" w:rsidRDefault="004F75F7" w:rsidP="004F75F7">
      <w:pPr>
        <w:pStyle w:val="a6"/>
      </w:pPr>
      <w:r w:rsidRPr="004F75F7">
        <w:t xml:space="preserve">            handleCharWriteRequest(pCtrl, pucBuf + strlen(DLCD_CHAR_TAG));</w:t>
      </w:r>
    </w:p>
    <w:p w:rsidR="004F75F7" w:rsidRPr="004F75F7" w:rsidRDefault="004F75F7" w:rsidP="004F75F7">
      <w:pPr>
        <w:pStyle w:val="a6"/>
      </w:pPr>
      <w:r w:rsidRPr="004F75F7">
        <w:t xml:space="preserve">        }</w:t>
      </w:r>
    </w:p>
    <w:p w:rsidR="004F75F7" w:rsidRPr="004F75F7" w:rsidRDefault="004F75F7" w:rsidP="004F75F7">
      <w:pPr>
        <w:pStyle w:val="a6"/>
      </w:pPr>
      <w:r w:rsidRPr="004F75F7">
        <w:t xml:space="preserve">        else if (!strncmp(DLCD_DOT_TAG, (const PCHAR)pucBuf, strlen(DLCD_DOT_TAG))) {</w:t>
      </w:r>
    </w:p>
    <w:p w:rsidR="004F75F7" w:rsidRPr="004F75F7" w:rsidRDefault="004F75F7" w:rsidP="004F75F7">
      <w:pPr>
        <w:pStyle w:val="a6"/>
      </w:pPr>
      <w:r w:rsidRPr="004F75F7">
        <w:t xml:space="preserve">            handleDotWriteRequest(pCtrl, pucBuf + strlen(DLCD_DOT_TAG));</w:t>
      </w:r>
    </w:p>
    <w:p w:rsidR="004F75F7" w:rsidRPr="004F75F7" w:rsidRDefault="004F75F7" w:rsidP="004F75F7">
      <w:pPr>
        <w:pStyle w:val="a6"/>
      </w:pPr>
      <w:r w:rsidRPr="004F75F7">
        <w:t xml:space="preserve">        }</w:t>
      </w:r>
    </w:p>
    <w:p w:rsidR="004F75F7" w:rsidRPr="004F75F7" w:rsidRDefault="004F75F7" w:rsidP="004F75F7">
      <w:pPr>
        <w:pStyle w:val="a6"/>
      </w:pPr>
      <w:r w:rsidRPr="004F75F7">
        <w:t xml:space="preserve">        else {</w:t>
      </w:r>
    </w:p>
    <w:p w:rsidR="004F75F7" w:rsidRPr="004F75F7" w:rsidRDefault="004F75F7" w:rsidP="004F75F7">
      <w:pPr>
        <w:pStyle w:val="a6"/>
      </w:pPr>
      <w:r w:rsidRPr="004F75F7">
        <w:t xml:space="preserve">            goto __DIGIT_WRITE_ERROR;</w:t>
      </w:r>
    </w:p>
    <w:p w:rsidR="004F75F7" w:rsidRPr="004F75F7" w:rsidRDefault="004F75F7" w:rsidP="004F75F7">
      <w:pPr>
        <w:pStyle w:val="a6"/>
      </w:pPr>
      <w:r w:rsidRPr="004F75F7">
        <w:t xml:space="preserve">        }</w:t>
      </w:r>
    </w:p>
    <w:p w:rsidR="004F75F7" w:rsidRPr="004F75F7" w:rsidRDefault="004F75F7" w:rsidP="004F75F7">
      <w:pPr>
        <w:pStyle w:val="a6"/>
      </w:pPr>
      <w:r w:rsidRPr="004F75F7">
        <w:t xml:space="preserve">    }</w:t>
      </w:r>
    </w:p>
    <w:p w:rsidR="004F75F7" w:rsidRPr="004F75F7" w:rsidRDefault="004F75F7" w:rsidP="004F75F7">
      <w:pPr>
        <w:pStyle w:val="a6"/>
      </w:pPr>
      <w:r w:rsidRPr="004F75F7">
        <w:t xml:space="preserve">    else {</w:t>
      </w:r>
    </w:p>
    <w:p w:rsidR="004F75F7" w:rsidRPr="004F75F7" w:rsidRDefault="004F75F7" w:rsidP="004F75F7">
      <w:pPr>
        <w:pStyle w:val="a6"/>
      </w:pPr>
      <w:r w:rsidRPr="004F75F7">
        <w:t xml:space="preserve">        goto __DIGIT_WRITE_ERROR;</w:t>
      </w:r>
    </w:p>
    <w:p w:rsidR="004F75F7" w:rsidRPr="004F75F7" w:rsidRDefault="004F75F7" w:rsidP="004F75F7">
      <w:pPr>
        <w:pStyle w:val="a6"/>
      </w:pPr>
      <w:r w:rsidRPr="004F75F7">
        <w:t xml:space="preserve">    }</w:t>
      </w:r>
    </w:p>
    <w:p w:rsidR="004F75F7" w:rsidRPr="004F75F7" w:rsidRDefault="004F75F7" w:rsidP="004F75F7">
      <w:pPr>
        <w:pStyle w:val="a6"/>
      </w:pPr>
      <w:r w:rsidRPr="004F75F7">
        <w:t xml:space="preserve">    return  (stLen);</w:t>
      </w:r>
    </w:p>
    <w:p w:rsidR="004F75F7" w:rsidRPr="004F75F7" w:rsidRDefault="004F75F7" w:rsidP="004F75F7">
      <w:pPr>
        <w:pStyle w:val="a6"/>
      </w:pPr>
    </w:p>
    <w:p w:rsidR="004F75F7" w:rsidRPr="004F75F7" w:rsidRDefault="004F75F7" w:rsidP="004F75F7">
      <w:pPr>
        <w:pStyle w:val="a6"/>
      </w:pPr>
      <w:r w:rsidRPr="004F75F7">
        <w:t>__DIGIT_WRITE_ERROR:</w:t>
      </w:r>
    </w:p>
    <w:p w:rsidR="004F75F7" w:rsidRPr="004F75F7" w:rsidRDefault="004F75F7" w:rsidP="004F75F7">
      <w:pPr>
        <w:pStyle w:val="a6"/>
      </w:pPr>
      <w:r w:rsidRPr="004F75F7">
        <w:t xml:space="preserve">    _ErrorHandle(ERROR_IOS_DRIVER_NOT_SUP);</w:t>
      </w:r>
    </w:p>
    <w:p w:rsidR="004F75F7" w:rsidRPr="004F75F7" w:rsidRDefault="004F75F7" w:rsidP="004F75F7">
      <w:pPr>
        <w:pStyle w:val="a6"/>
      </w:pPr>
      <w:r w:rsidRPr="004F75F7">
        <w:t xml:space="preserve">    printk(KERN_ERR "digitLcdWrite(): invalid parameters : %s.\n", pucBuf);</w:t>
      </w:r>
    </w:p>
    <w:p w:rsidR="004F75F7" w:rsidRPr="004F75F7" w:rsidRDefault="004F75F7" w:rsidP="004F75F7">
      <w:pPr>
        <w:pStyle w:val="a6"/>
      </w:pPr>
      <w:r w:rsidRPr="004F75F7">
        <w:t xml:space="preserve">    return (PX_ERROR);</w:t>
      </w:r>
    </w:p>
    <w:p w:rsidR="004F75F7" w:rsidRPr="004F75F7" w:rsidRDefault="004F75F7" w:rsidP="004F75F7">
      <w:pPr>
        <w:pStyle w:val="a6"/>
      </w:pPr>
      <w:r w:rsidRPr="004F75F7">
        <w:t>}</w:t>
      </w:r>
    </w:p>
    <w:p w:rsidR="004F75F7" w:rsidRPr="004F75F7" w:rsidRDefault="004F75F7" w:rsidP="004F75F7">
      <w:pPr>
        <w:pStyle w:val="a6"/>
      </w:pPr>
    </w:p>
    <w:p w:rsidR="004F75F7" w:rsidRPr="004F75F7" w:rsidRDefault="004F75F7" w:rsidP="004F75F7">
      <w:pPr>
        <w:pStyle w:val="a6"/>
      </w:pPr>
      <w:r w:rsidRPr="004F75F7">
        <w:t>/******************************************************************************</w:t>
      </w:r>
    </w:p>
    <w:p w:rsidR="004F75F7" w:rsidRPr="004F75F7" w:rsidRDefault="004F75F7" w:rsidP="004F75F7">
      <w:pPr>
        <w:pStyle w:val="a6"/>
      </w:pPr>
      <w:r w:rsidRPr="004F75F7">
        <w:t xml:space="preserve">** </w:t>
      </w:r>
      <w:r w:rsidRPr="004F75F7">
        <w:t>函数名称</w:t>
      </w:r>
      <w:r w:rsidRPr="004F75F7">
        <w:t>: handleCharReadRequest</w:t>
      </w:r>
    </w:p>
    <w:p w:rsidR="004F75F7" w:rsidRPr="004F75F7" w:rsidRDefault="004F75F7" w:rsidP="004F75F7">
      <w:pPr>
        <w:pStyle w:val="a6"/>
      </w:pPr>
      <w:r w:rsidRPr="004F75F7">
        <w:lastRenderedPageBreak/>
        <w:t xml:space="preserve">** </w:t>
      </w:r>
      <w:r w:rsidRPr="004F75F7">
        <w:t>功能描述</w:t>
      </w:r>
      <w:r w:rsidRPr="004F75F7">
        <w:t xml:space="preserve">: </w:t>
      </w:r>
      <w:r w:rsidRPr="004F75F7">
        <w:t>处理字符读取请求</w:t>
      </w:r>
    </w:p>
    <w:p w:rsidR="004F75F7" w:rsidRPr="004F75F7" w:rsidRDefault="004F75F7" w:rsidP="004F75F7">
      <w:pPr>
        <w:pStyle w:val="a6"/>
      </w:pPr>
      <w:r w:rsidRPr="004F75F7">
        <w:t xml:space="preserve">** </w:t>
      </w:r>
      <w:r w:rsidRPr="004F75F7">
        <w:t>输　入</w:t>
      </w:r>
      <w:r w:rsidRPr="004F75F7">
        <w:t xml:space="preserve">  : pvBuf        </w:t>
      </w:r>
      <w:r w:rsidRPr="004F75F7">
        <w:t>写缓冲</w:t>
      </w:r>
    </w:p>
    <w:p w:rsidR="004F75F7" w:rsidRPr="004F75F7" w:rsidRDefault="004F75F7" w:rsidP="004F75F7">
      <w:pPr>
        <w:pStyle w:val="a6"/>
      </w:pPr>
      <w:r w:rsidRPr="004F75F7">
        <w:t xml:space="preserve">** </w:t>
      </w:r>
      <w:r w:rsidRPr="004F75F7">
        <w:t>输　出</w:t>
      </w:r>
      <w:r w:rsidRPr="004F75F7">
        <w:t xml:space="preserve">  : ERROR_CODE</w:t>
      </w:r>
    </w:p>
    <w:p w:rsidR="004F75F7" w:rsidRPr="004F75F7" w:rsidRDefault="004F75F7" w:rsidP="004F75F7">
      <w:pPr>
        <w:pStyle w:val="a6"/>
      </w:pPr>
      <w:r w:rsidRPr="004F75F7">
        <w:t xml:space="preserve">** </w:t>
      </w:r>
      <w:r w:rsidRPr="004F75F7">
        <w:t>全局变量</w:t>
      </w:r>
      <w:r w:rsidRPr="004F75F7">
        <w:t>:</w:t>
      </w:r>
    </w:p>
    <w:p w:rsidR="004F75F7" w:rsidRPr="004F75F7" w:rsidRDefault="004F75F7" w:rsidP="004F75F7">
      <w:pPr>
        <w:pStyle w:val="a6"/>
      </w:pPr>
      <w:r w:rsidRPr="004F75F7">
        <w:t xml:space="preserve">** </w:t>
      </w:r>
      <w:r w:rsidRPr="004F75F7">
        <w:t>调用模块</w:t>
      </w:r>
      <w:r w:rsidRPr="004F75F7">
        <w:t>:</w:t>
      </w:r>
    </w:p>
    <w:p w:rsidR="004F75F7" w:rsidRPr="004F75F7" w:rsidRDefault="004F75F7" w:rsidP="004F75F7">
      <w:pPr>
        <w:pStyle w:val="a6"/>
      </w:pPr>
      <w:r w:rsidRPr="004F75F7">
        <w:t>********************************************************************</w:t>
      </w:r>
      <w:r w:rsidR="00F65FE8">
        <w:t>**********</w:t>
      </w:r>
      <w:r w:rsidRPr="004F75F7">
        <w:t>/</w:t>
      </w:r>
    </w:p>
    <w:p w:rsidR="004F75F7" w:rsidRPr="004F75F7" w:rsidRDefault="004F75F7" w:rsidP="004F75F7">
      <w:pPr>
        <w:pStyle w:val="a6"/>
      </w:pPr>
      <w:r w:rsidRPr="004F75F7">
        <w:t>static INT handleCharReadRequest(__PDLCD_CTRL pCtrl, PVOID  pvBuf)</w:t>
      </w:r>
    </w:p>
    <w:p w:rsidR="004F75F7" w:rsidRPr="004F75F7" w:rsidRDefault="004F75F7" w:rsidP="004F75F7">
      <w:pPr>
        <w:pStyle w:val="a6"/>
      </w:pPr>
      <w:r w:rsidRPr="004F75F7">
        <w:t>{</w:t>
      </w:r>
    </w:p>
    <w:p w:rsidR="004F75F7" w:rsidRPr="004F75F7" w:rsidRDefault="004F75F7" w:rsidP="004F75F7">
      <w:pPr>
        <w:pStyle w:val="a6"/>
      </w:pPr>
      <w:r w:rsidRPr="004F75F7">
        <w:t xml:space="preserve">    INT i;</w:t>
      </w:r>
    </w:p>
    <w:p w:rsidR="004F75F7" w:rsidRPr="004F75F7" w:rsidRDefault="004F75F7" w:rsidP="004F75F7">
      <w:pPr>
        <w:pStyle w:val="a6"/>
      </w:pPr>
      <w:r w:rsidRPr="004F75F7">
        <w:t xml:space="preserve">    PUCHAR pucBuf = (PUCHAR) pvBuf;</w:t>
      </w:r>
    </w:p>
    <w:p w:rsidR="004F75F7" w:rsidRPr="004F75F7" w:rsidRDefault="004F75F7" w:rsidP="004F75F7">
      <w:pPr>
        <w:pStyle w:val="a6"/>
      </w:pPr>
    </w:p>
    <w:p w:rsidR="004F75F7" w:rsidRPr="004F75F7" w:rsidRDefault="004F75F7" w:rsidP="004F75F7">
      <w:pPr>
        <w:pStyle w:val="a6"/>
      </w:pPr>
      <w:r w:rsidRPr="004F75F7">
        <w:t xml:space="preserve">    for (i = 0; i &lt; pCtrl-&gt;DLCD_iSize; i++) {</w:t>
      </w:r>
    </w:p>
    <w:p w:rsidR="004F75F7" w:rsidRPr="004F75F7" w:rsidRDefault="004F75F7" w:rsidP="004F75F7">
      <w:pPr>
        <w:pStyle w:val="a6"/>
      </w:pPr>
      <w:r w:rsidRPr="004F75F7">
        <w:t xml:space="preserve">        /*</w:t>
      </w:r>
    </w:p>
    <w:p w:rsidR="004F75F7" w:rsidRPr="004F75F7" w:rsidRDefault="004F75F7" w:rsidP="004F75F7">
      <w:pPr>
        <w:pStyle w:val="a6"/>
      </w:pPr>
      <w:r w:rsidRPr="004F75F7">
        <w:t xml:space="preserve">         * </w:t>
      </w:r>
      <w:r w:rsidRPr="004F75F7">
        <w:t>从数码管读出一个字节</w:t>
      </w:r>
    </w:p>
    <w:p w:rsidR="004F75F7" w:rsidRPr="004F75F7" w:rsidRDefault="004F75F7" w:rsidP="004F75F7">
      <w:pPr>
        <w:pStyle w:val="a6"/>
      </w:pPr>
      <w:r w:rsidRPr="004F75F7">
        <w:t xml:space="preserve">         * </w:t>
      </w:r>
      <w:r w:rsidRPr="004F75F7">
        <w:t>最后缓冲按照</w:t>
      </w:r>
      <w:r w:rsidRPr="004F75F7">
        <w:t>"123a"</w:t>
      </w:r>
      <w:r w:rsidRPr="004F75F7">
        <w:t>格式返回</w:t>
      </w:r>
    </w:p>
    <w:p w:rsidR="004F75F7" w:rsidRPr="004F75F7" w:rsidRDefault="004F75F7" w:rsidP="004F75F7">
      <w:pPr>
        <w:pStyle w:val="a6"/>
      </w:pPr>
      <w:r w:rsidRPr="004F75F7">
        <w:t xml:space="preserve">         */</w:t>
      </w:r>
    </w:p>
    <w:p w:rsidR="004F75F7" w:rsidRPr="004F75F7" w:rsidRDefault="004F75F7" w:rsidP="004F75F7">
      <w:pPr>
        <w:pStyle w:val="a6"/>
      </w:pPr>
      <w:r w:rsidRPr="004F75F7">
        <w:t xml:space="preserve">        pucBuf[i] = digitLcdReadChar(pCtrl-&gt;DLCD_pvHwPrivate, i);</w:t>
      </w:r>
    </w:p>
    <w:p w:rsidR="004F75F7" w:rsidRPr="004F75F7" w:rsidRDefault="004F75F7" w:rsidP="004F75F7">
      <w:pPr>
        <w:pStyle w:val="a6"/>
      </w:pPr>
      <w:r w:rsidRPr="004F75F7">
        <w:t xml:space="preserve">    }</w:t>
      </w:r>
    </w:p>
    <w:p w:rsidR="004F75F7" w:rsidRPr="004F75F7" w:rsidRDefault="004F75F7" w:rsidP="004F75F7">
      <w:pPr>
        <w:pStyle w:val="a6"/>
      </w:pPr>
      <w:r w:rsidRPr="004F75F7">
        <w:t xml:space="preserve">    return (ERROR_NONE);</w:t>
      </w:r>
    </w:p>
    <w:p w:rsidR="004F75F7" w:rsidRPr="004F75F7" w:rsidRDefault="004F75F7" w:rsidP="004F75F7">
      <w:pPr>
        <w:pStyle w:val="a6"/>
      </w:pPr>
      <w:r w:rsidRPr="004F75F7">
        <w:t>}</w:t>
      </w:r>
    </w:p>
    <w:p w:rsidR="004F75F7" w:rsidRPr="004F75F7" w:rsidRDefault="004F75F7" w:rsidP="004F75F7">
      <w:pPr>
        <w:pStyle w:val="a6"/>
      </w:pPr>
    </w:p>
    <w:p w:rsidR="004F75F7" w:rsidRPr="004F75F7" w:rsidRDefault="004F75F7" w:rsidP="004F75F7">
      <w:pPr>
        <w:pStyle w:val="a6"/>
      </w:pPr>
      <w:r w:rsidRPr="004F75F7">
        <w:t>/******************************************************************************</w:t>
      </w:r>
    </w:p>
    <w:p w:rsidR="004F75F7" w:rsidRPr="004F75F7" w:rsidRDefault="004F75F7" w:rsidP="004F75F7">
      <w:pPr>
        <w:pStyle w:val="a6"/>
      </w:pPr>
      <w:r w:rsidRPr="004F75F7">
        <w:t xml:space="preserve">** </w:t>
      </w:r>
      <w:r w:rsidRPr="004F75F7">
        <w:t>函数名称</w:t>
      </w:r>
      <w:r w:rsidRPr="004F75F7">
        <w:t>: handleDotReadRequest</w:t>
      </w:r>
    </w:p>
    <w:p w:rsidR="004F75F7" w:rsidRPr="004F75F7" w:rsidRDefault="004F75F7" w:rsidP="004F75F7">
      <w:pPr>
        <w:pStyle w:val="a6"/>
      </w:pPr>
      <w:r w:rsidRPr="004F75F7">
        <w:t xml:space="preserve">** </w:t>
      </w:r>
      <w:r w:rsidRPr="004F75F7">
        <w:t>功能描述</w:t>
      </w:r>
      <w:r w:rsidRPr="004F75F7">
        <w:t xml:space="preserve">: </w:t>
      </w:r>
      <w:r w:rsidRPr="004F75F7">
        <w:t>处理字符读取请求</w:t>
      </w:r>
    </w:p>
    <w:p w:rsidR="004F75F7" w:rsidRPr="004F75F7" w:rsidRDefault="004F75F7" w:rsidP="004F75F7">
      <w:pPr>
        <w:pStyle w:val="a6"/>
      </w:pPr>
      <w:r w:rsidRPr="004F75F7">
        <w:t xml:space="preserve">** </w:t>
      </w:r>
      <w:r w:rsidRPr="004F75F7">
        <w:t>输　入</w:t>
      </w:r>
      <w:r w:rsidRPr="004F75F7">
        <w:t xml:space="preserve">  : pvBuf        </w:t>
      </w:r>
      <w:r w:rsidRPr="004F75F7">
        <w:t>写缓冲</w:t>
      </w:r>
    </w:p>
    <w:p w:rsidR="004F75F7" w:rsidRPr="004F75F7" w:rsidRDefault="004F75F7" w:rsidP="004F75F7">
      <w:pPr>
        <w:pStyle w:val="a6"/>
      </w:pPr>
      <w:r w:rsidRPr="004F75F7">
        <w:t xml:space="preserve">** </w:t>
      </w:r>
      <w:r w:rsidRPr="004F75F7">
        <w:t>输　出</w:t>
      </w:r>
      <w:r w:rsidRPr="004F75F7">
        <w:t xml:space="preserve">  : ERROR_CODE</w:t>
      </w:r>
    </w:p>
    <w:p w:rsidR="004F75F7" w:rsidRPr="004F75F7" w:rsidRDefault="004F75F7" w:rsidP="004F75F7">
      <w:pPr>
        <w:pStyle w:val="a6"/>
      </w:pPr>
      <w:r w:rsidRPr="004F75F7">
        <w:t xml:space="preserve">** </w:t>
      </w:r>
      <w:r w:rsidRPr="004F75F7">
        <w:t>全局变量</w:t>
      </w:r>
      <w:r w:rsidRPr="004F75F7">
        <w:t>:</w:t>
      </w:r>
    </w:p>
    <w:p w:rsidR="004F75F7" w:rsidRPr="004F75F7" w:rsidRDefault="004F75F7" w:rsidP="004F75F7">
      <w:pPr>
        <w:pStyle w:val="a6"/>
      </w:pPr>
      <w:r w:rsidRPr="004F75F7">
        <w:t xml:space="preserve">** </w:t>
      </w:r>
      <w:r w:rsidRPr="004F75F7">
        <w:t>调用模块</w:t>
      </w:r>
      <w:r w:rsidRPr="004F75F7">
        <w:t>:</w:t>
      </w:r>
    </w:p>
    <w:p w:rsidR="004F75F7" w:rsidRPr="004F75F7" w:rsidRDefault="004F75F7" w:rsidP="004F75F7">
      <w:pPr>
        <w:pStyle w:val="a6"/>
      </w:pPr>
      <w:r w:rsidRPr="004F75F7">
        <w:t>***********************************************</w:t>
      </w:r>
      <w:r w:rsidR="00F65FE8">
        <w:t>*******************************</w:t>
      </w:r>
      <w:r w:rsidRPr="004F75F7">
        <w:t>/</w:t>
      </w:r>
    </w:p>
    <w:p w:rsidR="004F75F7" w:rsidRPr="004F75F7" w:rsidRDefault="004F75F7" w:rsidP="004F75F7">
      <w:pPr>
        <w:pStyle w:val="a6"/>
      </w:pPr>
      <w:r w:rsidRPr="004F75F7">
        <w:t>static INT handleDotReadRequest(__PDLCD_CTRL pCtrl, PVOID  pvBuf)</w:t>
      </w:r>
    </w:p>
    <w:p w:rsidR="004F75F7" w:rsidRPr="004F75F7" w:rsidRDefault="004F75F7" w:rsidP="004F75F7">
      <w:pPr>
        <w:pStyle w:val="a6"/>
      </w:pPr>
      <w:r w:rsidRPr="004F75F7">
        <w:t>{</w:t>
      </w:r>
    </w:p>
    <w:p w:rsidR="004F75F7" w:rsidRPr="004F75F7" w:rsidRDefault="004F75F7" w:rsidP="004F75F7">
      <w:pPr>
        <w:pStyle w:val="a6"/>
      </w:pPr>
      <w:r w:rsidRPr="004F75F7">
        <w:t xml:space="preserve">    INT i;</w:t>
      </w:r>
    </w:p>
    <w:p w:rsidR="004F75F7" w:rsidRPr="004F75F7" w:rsidRDefault="004F75F7" w:rsidP="004F75F7">
      <w:pPr>
        <w:pStyle w:val="a6"/>
      </w:pPr>
      <w:r w:rsidRPr="004F75F7">
        <w:t xml:space="preserve">    PUCHAR pucBuf = (PUCHAR) pvBuf;</w:t>
      </w:r>
    </w:p>
    <w:p w:rsidR="004F75F7" w:rsidRPr="004F75F7" w:rsidRDefault="004F75F7" w:rsidP="004F75F7">
      <w:pPr>
        <w:pStyle w:val="a6"/>
      </w:pPr>
    </w:p>
    <w:p w:rsidR="004F75F7" w:rsidRPr="004F75F7" w:rsidRDefault="004F75F7" w:rsidP="004F75F7">
      <w:pPr>
        <w:pStyle w:val="a6"/>
      </w:pPr>
      <w:r w:rsidRPr="004F75F7">
        <w:t xml:space="preserve">    for (i = 0; i &lt; pCtrl-&gt;DLCD_iSize; i++) {</w:t>
      </w:r>
    </w:p>
    <w:p w:rsidR="004F75F7" w:rsidRPr="004F75F7" w:rsidRDefault="004F75F7" w:rsidP="004F75F7">
      <w:pPr>
        <w:pStyle w:val="a6"/>
      </w:pPr>
      <w:r w:rsidRPr="004F75F7">
        <w:t xml:space="preserve">        /*</w:t>
      </w:r>
    </w:p>
    <w:p w:rsidR="004F75F7" w:rsidRPr="004F75F7" w:rsidRDefault="004F75F7" w:rsidP="004F75F7">
      <w:pPr>
        <w:pStyle w:val="a6"/>
      </w:pPr>
      <w:r w:rsidRPr="004F75F7">
        <w:t xml:space="preserve">         * </w:t>
      </w:r>
      <w:r w:rsidRPr="004F75F7">
        <w:t>从数码管读出一个</w:t>
      </w:r>
      <w:r w:rsidRPr="004F75F7">
        <w:t>DOT</w:t>
      </w:r>
      <w:r w:rsidRPr="004F75F7">
        <w:t>状态</w:t>
      </w:r>
    </w:p>
    <w:p w:rsidR="004F75F7" w:rsidRPr="004F75F7" w:rsidRDefault="004F75F7" w:rsidP="004F75F7">
      <w:pPr>
        <w:pStyle w:val="a6"/>
      </w:pPr>
      <w:r w:rsidRPr="004F75F7">
        <w:t xml:space="preserve">         * </w:t>
      </w:r>
      <w:r w:rsidRPr="004F75F7">
        <w:t>最后缓冲按照</w:t>
      </w:r>
      <w:r w:rsidRPr="004F75F7">
        <w:t>"1001"</w:t>
      </w:r>
      <w:r w:rsidRPr="004F75F7">
        <w:t>格式返回</w:t>
      </w:r>
    </w:p>
    <w:p w:rsidR="004F75F7" w:rsidRPr="004F75F7" w:rsidRDefault="004F75F7" w:rsidP="004F75F7">
      <w:pPr>
        <w:pStyle w:val="a6"/>
      </w:pPr>
      <w:r w:rsidRPr="004F75F7">
        <w:t xml:space="preserve">         */</w:t>
      </w:r>
    </w:p>
    <w:p w:rsidR="004F75F7" w:rsidRPr="004F75F7" w:rsidRDefault="004F75F7" w:rsidP="004F75F7">
      <w:pPr>
        <w:pStyle w:val="a6"/>
      </w:pPr>
      <w:r w:rsidRPr="004F75F7">
        <w:t xml:space="preserve">        pucBuf[i] = digitLcdReadDot(pCtrl-&gt;DLCD_pvHwPrivate, i);</w:t>
      </w:r>
    </w:p>
    <w:p w:rsidR="004F75F7" w:rsidRPr="004F75F7" w:rsidRDefault="004F75F7" w:rsidP="004F75F7">
      <w:pPr>
        <w:pStyle w:val="a6"/>
      </w:pPr>
      <w:r w:rsidRPr="004F75F7">
        <w:t xml:space="preserve">    }</w:t>
      </w:r>
    </w:p>
    <w:p w:rsidR="004F75F7" w:rsidRPr="004F75F7" w:rsidRDefault="004F75F7" w:rsidP="004F75F7">
      <w:pPr>
        <w:pStyle w:val="a6"/>
      </w:pPr>
      <w:r w:rsidRPr="004F75F7">
        <w:t xml:space="preserve">    return (ERROR_NONE);</w:t>
      </w:r>
    </w:p>
    <w:p w:rsidR="004F75F7" w:rsidRPr="004F75F7" w:rsidRDefault="004F75F7" w:rsidP="004F75F7">
      <w:pPr>
        <w:pStyle w:val="a6"/>
      </w:pPr>
      <w:r w:rsidRPr="004F75F7">
        <w:t>}</w:t>
      </w:r>
    </w:p>
    <w:p w:rsidR="004F75F7" w:rsidRPr="004F75F7" w:rsidRDefault="004F75F7" w:rsidP="004F75F7">
      <w:pPr>
        <w:pStyle w:val="a6"/>
      </w:pPr>
      <w:r w:rsidRPr="004F75F7">
        <w:t>/******************************************************************************</w:t>
      </w:r>
    </w:p>
    <w:p w:rsidR="004F75F7" w:rsidRPr="004F75F7" w:rsidRDefault="004F75F7" w:rsidP="004F75F7">
      <w:pPr>
        <w:pStyle w:val="a6"/>
      </w:pPr>
      <w:r w:rsidRPr="004F75F7">
        <w:lastRenderedPageBreak/>
        <w:t xml:space="preserve">** </w:t>
      </w:r>
      <w:r w:rsidRPr="004F75F7">
        <w:t>函数名称</w:t>
      </w:r>
      <w:r w:rsidRPr="004F75F7">
        <w:t>: digitLcdRead</w:t>
      </w:r>
    </w:p>
    <w:p w:rsidR="004F75F7" w:rsidRPr="004F75F7" w:rsidRDefault="004F75F7" w:rsidP="004F75F7">
      <w:pPr>
        <w:pStyle w:val="a6"/>
      </w:pPr>
      <w:r w:rsidRPr="004F75F7">
        <w:t xml:space="preserve">** </w:t>
      </w:r>
      <w:r w:rsidRPr="004F75F7">
        <w:t>功能描述</w:t>
      </w:r>
      <w:r w:rsidRPr="004F75F7">
        <w:t xml:space="preserve">: </w:t>
      </w:r>
      <w:r w:rsidRPr="004F75F7">
        <w:t>驱动</w:t>
      </w:r>
      <w:r w:rsidRPr="004F75F7">
        <w:t xml:space="preserve"> read </w:t>
      </w:r>
      <w:r w:rsidRPr="004F75F7">
        <w:t>函数</w:t>
      </w:r>
    </w:p>
    <w:p w:rsidR="004F75F7" w:rsidRPr="004F75F7" w:rsidRDefault="004F75F7" w:rsidP="004F75F7">
      <w:pPr>
        <w:pStyle w:val="a6"/>
      </w:pPr>
      <w:r w:rsidRPr="004F75F7">
        <w:t>***********************************************</w:t>
      </w:r>
      <w:r w:rsidR="00F65FE8">
        <w:t>*******************************</w:t>
      </w:r>
      <w:r w:rsidRPr="004F75F7">
        <w:t>/</w:t>
      </w:r>
    </w:p>
    <w:p w:rsidR="004F75F7" w:rsidRPr="004F75F7" w:rsidRDefault="004F75F7" w:rsidP="004F75F7">
      <w:pPr>
        <w:pStyle w:val="a6"/>
      </w:pPr>
      <w:r w:rsidRPr="004F75F7">
        <w:t>static ssize_t  digitLcdRead (PLW_FD_ENTRY   pFdentry, PVOID  pvBuf, size_t stLen)</w:t>
      </w:r>
    </w:p>
    <w:p w:rsidR="004F75F7" w:rsidRPr="004F75F7" w:rsidRDefault="004F75F7" w:rsidP="004F75F7">
      <w:pPr>
        <w:pStyle w:val="a6"/>
      </w:pPr>
      <w:r w:rsidRPr="004F75F7">
        <w:t>{</w:t>
      </w:r>
    </w:p>
    <w:p w:rsidR="004F75F7" w:rsidRPr="004F75F7" w:rsidRDefault="004F75F7" w:rsidP="004F75F7">
      <w:pPr>
        <w:pStyle w:val="a6"/>
      </w:pPr>
      <w:r w:rsidRPr="004F75F7">
        <w:t xml:space="preserve">    __PDLCD_CTRL    pCtrl   = (__PDLCD_CTRL)pFdentry-&gt;FDENTRY_pdevhdrHdr;</w:t>
      </w:r>
    </w:p>
    <w:p w:rsidR="004F75F7" w:rsidRPr="004F75F7" w:rsidRDefault="004F75F7" w:rsidP="004F75F7">
      <w:pPr>
        <w:pStyle w:val="a6"/>
      </w:pPr>
      <w:r w:rsidRPr="004F75F7">
        <w:t xml:space="preserve">    PUCHAR          pucBuf  = (PUCHAR) pvBuf;</w:t>
      </w:r>
    </w:p>
    <w:p w:rsidR="004F75F7" w:rsidRPr="004F75F7" w:rsidRDefault="004F75F7" w:rsidP="004F75F7">
      <w:pPr>
        <w:pStyle w:val="a6"/>
      </w:pPr>
    </w:p>
    <w:p w:rsidR="004F75F7" w:rsidRPr="004F75F7" w:rsidRDefault="004F75F7" w:rsidP="004F75F7">
      <w:pPr>
        <w:pStyle w:val="a6"/>
      </w:pPr>
      <w:r w:rsidRPr="004F75F7">
        <w:t xml:space="preserve">    if (pvBuf != NULL &amp;&amp; (stLen &gt;= (pCtrl-&gt;DLCD_iSize + 1))) {          /* </w:t>
      </w:r>
      <w:r w:rsidRPr="004F75F7">
        <w:t>缓冲不为空而且够空间</w:t>
      </w:r>
      <w:r w:rsidRPr="004F75F7">
        <w:t xml:space="preserve">         */</w:t>
      </w:r>
    </w:p>
    <w:p w:rsidR="004F75F7" w:rsidRPr="004F75F7" w:rsidRDefault="004F75F7" w:rsidP="004F75F7">
      <w:pPr>
        <w:pStyle w:val="a6"/>
      </w:pPr>
    </w:p>
    <w:p w:rsidR="004F75F7" w:rsidRPr="004F75F7" w:rsidRDefault="004F75F7" w:rsidP="004F75F7">
      <w:pPr>
        <w:pStyle w:val="a6"/>
      </w:pPr>
      <w:r w:rsidRPr="004F75F7">
        <w:t xml:space="preserve">        /*</w:t>
      </w:r>
    </w:p>
    <w:p w:rsidR="004F75F7" w:rsidRPr="004F75F7" w:rsidRDefault="004F75F7" w:rsidP="004F75F7">
      <w:pPr>
        <w:pStyle w:val="a6"/>
      </w:pPr>
      <w:r w:rsidRPr="004F75F7">
        <w:t xml:space="preserve">         * </w:t>
      </w:r>
      <w:r w:rsidRPr="004F75F7">
        <w:t>检查请求类型</w:t>
      </w:r>
    </w:p>
    <w:p w:rsidR="004F75F7" w:rsidRPr="004F75F7" w:rsidRDefault="004F75F7" w:rsidP="004F75F7">
      <w:pPr>
        <w:pStyle w:val="a6"/>
      </w:pPr>
      <w:r w:rsidRPr="004F75F7">
        <w:t xml:space="preserve">         */</w:t>
      </w:r>
    </w:p>
    <w:p w:rsidR="004F75F7" w:rsidRPr="004F75F7" w:rsidRDefault="004F75F7" w:rsidP="004F75F7">
      <w:pPr>
        <w:pStyle w:val="a6"/>
      </w:pPr>
      <w:r w:rsidRPr="004F75F7">
        <w:t xml:space="preserve">        if (!strncmp(DLCD_CHAR_TAG, (const PCHAR)pucBuf, strlen(DLCD_CHAR_TAG))) {</w:t>
      </w:r>
    </w:p>
    <w:p w:rsidR="004F75F7" w:rsidRPr="004F75F7" w:rsidRDefault="004F75F7" w:rsidP="004F75F7">
      <w:pPr>
        <w:pStyle w:val="a6"/>
      </w:pPr>
      <w:r w:rsidRPr="004F75F7">
        <w:t xml:space="preserve">            handleCharReadRequest(pCtrl, pucBuf);      /* CHAR-</w:t>
      </w:r>
      <w:r w:rsidRPr="004F75F7">
        <w:t>开头</w:t>
      </w:r>
      <w:r w:rsidR="00893542">
        <w:t xml:space="preserve">                  </w:t>
      </w:r>
      <w:r w:rsidRPr="004F75F7">
        <w:t>*/</w:t>
      </w:r>
    </w:p>
    <w:p w:rsidR="004F75F7" w:rsidRPr="004F75F7" w:rsidRDefault="004F75F7" w:rsidP="004F75F7">
      <w:pPr>
        <w:pStyle w:val="a6"/>
      </w:pPr>
      <w:r w:rsidRPr="004F75F7">
        <w:t xml:space="preserve">        }</w:t>
      </w:r>
    </w:p>
    <w:p w:rsidR="004F75F7" w:rsidRPr="004F75F7" w:rsidRDefault="004F75F7" w:rsidP="004F75F7">
      <w:pPr>
        <w:pStyle w:val="a6"/>
      </w:pPr>
      <w:r w:rsidRPr="004F75F7">
        <w:t xml:space="preserve">        else if (!strncmp(DLCD_DOT_TAG, (const PCHAR)pucBuf, strlen(DLCD_CHAR_TAG))) {</w:t>
      </w:r>
    </w:p>
    <w:p w:rsidR="004F75F7" w:rsidRPr="004F75F7" w:rsidRDefault="004F75F7" w:rsidP="004F75F7">
      <w:pPr>
        <w:pStyle w:val="a6"/>
      </w:pPr>
      <w:r w:rsidRPr="004F75F7">
        <w:t xml:space="preserve">            handleDotReadRequest(pCtrl, pucBuf);       /* DOT-</w:t>
      </w:r>
      <w:r w:rsidRPr="004F75F7">
        <w:t>开头</w:t>
      </w:r>
      <w:r w:rsidR="00893542">
        <w:t xml:space="preserve">                    </w:t>
      </w:r>
      <w:r w:rsidRPr="004F75F7">
        <w:t>*/</w:t>
      </w:r>
    </w:p>
    <w:p w:rsidR="004F75F7" w:rsidRPr="004F75F7" w:rsidRDefault="004F75F7" w:rsidP="004F75F7">
      <w:pPr>
        <w:pStyle w:val="a6"/>
      </w:pPr>
      <w:r w:rsidRPr="004F75F7">
        <w:t xml:space="preserve">        }</w:t>
      </w:r>
    </w:p>
    <w:p w:rsidR="004F75F7" w:rsidRPr="004F75F7" w:rsidRDefault="004F75F7" w:rsidP="004F75F7">
      <w:pPr>
        <w:pStyle w:val="a6"/>
      </w:pPr>
      <w:r w:rsidRPr="004F75F7">
        <w:t xml:space="preserve">        else {</w:t>
      </w:r>
    </w:p>
    <w:p w:rsidR="004F75F7" w:rsidRPr="004F75F7" w:rsidRDefault="004F75F7" w:rsidP="004F75F7">
      <w:pPr>
        <w:pStyle w:val="a6"/>
      </w:pPr>
      <w:r w:rsidRPr="004F75F7">
        <w:t xml:space="preserve">            goto __DIGIT_READ_ERROR;</w:t>
      </w:r>
    </w:p>
    <w:p w:rsidR="004F75F7" w:rsidRPr="004F75F7" w:rsidRDefault="004F75F7" w:rsidP="004F75F7">
      <w:pPr>
        <w:pStyle w:val="a6"/>
      </w:pPr>
      <w:r w:rsidRPr="004F75F7">
        <w:t xml:space="preserve">        }</w:t>
      </w:r>
    </w:p>
    <w:p w:rsidR="004F75F7" w:rsidRPr="004F75F7" w:rsidRDefault="004F75F7" w:rsidP="004F75F7">
      <w:pPr>
        <w:pStyle w:val="a6"/>
      </w:pPr>
      <w:r w:rsidRPr="004F75F7">
        <w:t xml:space="preserve">    }</w:t>
      </w:r>
    </w:p>
    <w:p w:rsidR="004F75F7" w:rsidRPr="004F75F7" w:rsidRDefault="004F75F7" w:rsidP="004F75F7">
      <w:pPr>
        <w:pStyle w:val="a6"/>
      </w:pPr>
      <w:r w:rsidRPr="004F75F7">
        <w:t xml:space="preserve">    else {</w:t>
      </w:r>
    </w:p>
    <w:p w:rsidR="004F75F7" w:rsidRPr="004F75F7" w:rsidRDefault="004F75F7" w:rsidP="004F75F7">
      <w:pPr>
        <w:pStyle w:val="a6"/>
      </w:pPr>
      <w:r w:rsidRPr="004F75F7">
        <w:t xml:space="preserve">        goto __DIGIT_READ_ERROR;</w:t>
      </w:r>
    </w:p>
    <w:p w:rsidR="004F75F7" w:rsidRPr="004F75F7" w:rsidRDefault="004F75F7" w:rsidP="004F75F7">
      <w:pPr>
        <w:pStyle w:val="a6"/>
      </w:pPr>
      <w:r w:rsidRPr="004F75F7">
        <w:t xml:space="preserve">    }</w:t>
      </w:r>
    </w:p>
    <w:p w:rsidR="004F75F7" w:rsidRPr="004F75F7" w:rsidRDefault="004F75F7" w:rsidP="004F75F7">
      <w:pPr>
        <w:pStyle w:val="a6"/>
      </w:pPr>
    </w:p>
    <w:p w:rsidR="004F75F7" w:rsidRPr="004F75F7" w:rsidRDefault="004F75F7" w:rsidP="004F75F7">
      <w:pPr>
        <w:pStyle w:val="a6"/>
      </w:pPr>
      <w:r w:rsidRPr="004F75F7">
        <w:t xml:space="preserve">    return  (pCtrl-&gt;DLCD_iSize);</w:t>
      </w:r>
    </w:p>
    <w:p w:rsidR="004F75F7" w:rsidRPr="004F75F7" w:rsidRDefault="004F75F7" w:rsidP="004F75F7">
      <w:pPr>
        <w:pStyle w:val="a6"/>
      </w:pPr>
    </w:p>
    <w:p w:rsidR="004F75F7" w:rsidRPr="004F75F7" w:rsidRDefault="004F75F7" w:rsidP="004F75F7">
      <w:pPr>
        <w:pStyle w:val="a6"/>
      </w:pPr>
      <w:r w:rsidRPr="004F75F7">
        <w:t>__DIGIT_READ_ERROR:</w:t>
      </w:r>
    </w:p>
    <w:p w:rsidR="004F75F7" w:rsidRPr="004F75F7" w:rsidRDefault="004F75F7" w:rsidP="004F75F7">
      <w:pPr>
        <w:pStyle w:val="a6"/>
      </w:pPr>
      <w:r w:rsidRPr="004F75F7">
        <w:t xml:space="preserve">    _ErrorHandle(ERROR_IOS_DRIVER_NOT_SUP);</w:t>
      </w:r>
    </w:p>
    <w:p w:rsidR="004F75F7" w:rsidRPr="004F75F7" w:rsidRDefault="004F75F7" w:rsidP="004F75F7">
      <w:pPr>
        <w:pStyle w:val="a6"/>
      </w:pPr>
      <w:r w:rsidRPr="004F75F7">
        <w:t xml:space="preserve">    printk(KERN_ERR "digitLcdWrite(): invalid parameters : %s.\n", pucBuf);</w:t>
      </w:r>
    </w:p>
    <w:p w:rsidR="004F75F7" w:rsidRPr="004F75F7" w:rsidRDefault="004F75F7" w:rsidP="004F75F7">
      <w:pPr>
        <w:pStyle w:val="a6"/>
      </w:pPr>
      <w:r w:rsidRPr="004F75F7">
        <w:t xml:space="preserve">    return (PX_ERROR);</w:t>
      </w:r>
    </w:p>
    <w:p w:rsidR="004F75F7" w:rsidRPr="004F75F7" w:rsidRDefault="004F75F7" w:rsidP="004F75F7">
      <w:pPr>
        <w:pStyle w:val="a6"/>
      </w:pPr>
      <w:r w:rsidRPr="004F75F7">
        <w:t>}</w:t>
      </w:r>
    </w:p>
    <w:p w:rsidR="004F75F7" w:rsidRPr="004F75F7" w:rsidRDefault="004F75F7" w:rsidP="004F75F7">
      <w:pPr>
        <w:pStyle w:val="a6"/>
      </w:pPr>
      <w:r w:rsidRPr="004F75F7">
        <w:t>/******************************************************************************</w:t>
      </w:r>
    </w:p>
    <w:p w:rsidR="004F75F7" w:rsidRPr="004F75F7" w:rsidRDefault="004F75F7" w:rsidP="004F75F7">
      <w:pPr>
        <w:pStyle w:val="a6"/>
      </w:pPr>
      <w:r w:rsidRPr="004F75F7">
        <w:t xml:space="preserve">** </w:t>
      </w:r>
      <w:r w:rsidRPr="004F75F7">
        <w:t>函数名称</w:t>
      </w:r>
      <w:r w:rsidRPr="004F75F7">
        <w:t>: digitLcdDrv</w:t>
      </w:r>
    </w:p>
    <w:p w:rsidR="00005D60" w:rsidRDefault="004F75F7" w:rsidP="004F75F7">
      <w:pPr>
        <w:pStyle w:val="a6"/>
      </w:pPr>
      <w:r w:rsidRPr="004F75F7">
        <w:t xml:space="preserve">** </w:t>
      </w:r>
      <w:r w:rsidRPr="004F75F7">
        <w:t>功能描述</w:t>
      </w:r>
      <w:r w:rsidRPr="004F75F7">
        <w:t xml:space="preserve">: </w:t>
      </w:r>
      <w:r w:rsidRPr="004F75F7">
        <w:t>安装</w:t>
      </w:r>
      <w:r w:rsidRPr="004F75F7">
        <w:t xml:space="preserve"> Digit LCD </w:t>
      </w:r>
      <w:r w:rsidRPr="004F75F7">
        <w:t>驱动</w:t>
      </w:r>
      <w:r w:rsidR="00005D60">
        <w:rPr>
          <w:rFonts w:hint="eastAsia"/>
        </w:rPr>
        <w:t>函数</w:t>
      </w:r>
    </w:p>
    <w:p w:rsidR="004F75F7" w:rsidRPr="004F75F7" w:rsidRDefault="004F75F7" w:rsidP="004F75F7">
      <w:pPr>
        <w:pStyle w:val="a6"/>
      </w:pPr>
      <w:r w:rsidRPr="004F75F7">
        <w:t>***********************************************</w:t>
      </w:r>
      <w:r w:rsidR="00F65FE8">
        <w:t>*******************************</w:t>
      </w:r>
      <w:r w:rsidRPr="004F75F7">
        <w:t>/</w:t>
      </w:r>
    </w:p>
    <w:p w:rsidR="004F75F7" w:rsidRPr="004F75F7" w:rsidRDefault="004F75F7" w:rsidP="004F75F7">
      <w:pPr>
        <w:pStyle w:val="a6"/>
      </w:pPr>
      <w:r w:rsidRPr="004F75F7">
        <w:t>INT  digitLcdDrv (VOID)</w:t>
      </w:r>
    </w:p>
    <w:p w:rsidR="004F75F7" w:rsidRPr="004F75F7" w:rsidRDefault="004F75F7" w:rsidP="004F75F7">
      <w:pPr>
        <w:pStyle w:val="a6"/>
      </w:pPr>
      <w:r w:rsidRPr="004F75F7">
        <w:t>{</w:t>
      </w:r>
    </w:p>
    <w:p w:rsidR="004F75F7" w:rsidRPr="004F75F7" w:rsidRDefault="004F75F7" w:rsidP="004F75F7">
      <w:pPr>
        <w:pStyle w:val="a6"/>
      </w:pPr>
      <w:r w:rsidRPr="004F75F7">
        <w:t xml:space="preserve">    struct file_operations  fileop;</w:t>
      </w:r>
    </w:p>
    <w:p w:rsidR="004F75F7" w:rsidRPr="004F75F7" w:rsidRDefault="004F75F7" w:rsidP="004F75F7">
      <w:pPr>
        <w:pStyle w:val="a6"/>
      </w:pPr>
    </w:p>
    <w:p w:rsidR="004F75F7" w:rsidRPr="004F75F7" w:rsidRDefault="004F75F7" w:rsidP="004F75F7">
      <w:pPr>
        <w:pStyle w:val="a6"/>
      </w:pPr>
      <w:r w:rsidRPr="004F75F7">
        <w:lastRenderedPageBreak/>
        <w:t xml:space="preserve">    if (_G_iDigitLCDDrvNum) {</w:t>
      </w:r>
    </w:p>
    <w:p w:rsidR="004F75F7" w:rsidRPr="004F75F7" w:rsidRDefault="004F75F7" w:rsidP="004F75F7">
      <w:pPr>
        <w:pStyle w:val="a6"/>
      </w:pPr>
      <w:r w:rsidRPr="004F75F7">
        <w:t xml:space="preserve">        return  (ERROR_NONE);</w:t>
      </w:r>
    </w:p>
    <w:p w:rsidR="004F75F7" w:rsidRPr="004F75F7" w:rsidRDefault="004F75F7" w:rsidP="004F75F7">
      <w:pPr>
        <w:pStyle w:val="a6"/>
      </w:pPr>
      <w:r w:rsidRPr="004F75F7">
        <w:t xml:space="preserve">    }</w:t>
      </w:r>
    </w:p>
    <w:p w:rsidR="004F75F7" w:rsidRPr="004F75F7" w:rsidRDefault="004F75F7" w:rsidP="004F75F7">
      <w:pPr>
        <w:pStyle w:val="a6"/>
      </w:pPr>
    </w:p>
    <w:p w:rsidR="004F75F7" w:rsidRPr="004F75F7" w:rsidRDefault="004F75F7" w:rsidP="004F75F7">
      <w:pPr>
        <w:pStyle w:val="a6"/>
      </w:pPr>
      <w:r w:rsidRPr="004F75F7">
        <w:t xml:space="preserve">    lib_memset(&amp;fileop, 0, sizeof(struct file_operations));</w:t>
      </w:r>
    </w:p>
    <w:p w:rsidR="004F75F7" w:rsidRPr="004F75F7" w:rsidRDefault="004F75F7" w:rsidP="004F75F7">
      <w:pPr>
        <w:pStyle w:val="a6"/>
      </w:pPr>
    </w:p>
    <w:p w:rsidR="004F75F7" w:rsidRPr="004F75F7" w:rsidRDefault="004F75F7" w:rsidP="004F75F7">
      <w:pPr>
        <w:pStyle w:val="a6"/>
      </w:pPr>
      <w:r w:rsidRPr="004F75F7">
        <w:t xml:space="preserve">    fileop.owner     = THIS_MODULE;</w:t>
      </w:r>
    </w:p>
    <w:p w:rsidR="004F75F7" w:rsidRPr="004F75F7" w:rsidRDefault="004F75F7" w:rsidP="004F75F7">
      <w:pPr>
        <w:pStyle w:val="a6"/>
      </w:pPr>
      <w:r w:rsidRPr="004F75F7">
        <w:t xml:space="preserve">    fileop.fo_create = digitLcdOpen;</w:t>
      </w:r>
    </w:p>
    <w:p w:rsidR="004F75F7" w:rsidRPr="004F75F7" w:rsidRDefault="004F75F7" w:rsidP="004F75F7">
      <w:pPr>
        <w:pStyle w:val="a6"/>
      </w:pPr>
      <w:r w:rsidRPr="004F75F7">
        <w:t xml:space="preserve">    fileop.fo_open   = digitLcdOpen;</w:t>
      </w:r>
    </w:p>
    <w:p w:rsidR="004F75F7" w:rsidRPr="004F75F7" w:rsidRDefault="004F75F7" w:rsidP="004F75F7">
      <w:pPr>
        <w:pStyle w:val="a6"/>
      </w:pPr>
      <w:r w:rsidRPr="004F75F7">
        <w:t xml:space="preserve">    fileop.fo_close  = digitLcdClose;</w:t>
      </w:r>
    </w:p>
    <w:p w:rsidR="004F75F7" w:rsidRPr="004F75F7" w:rsidRDefault="004F75F7" w:rsidP="004F75F7">
      <w:pPr>
        <w:pStyle w:val="a6"/>
      </w:pPr>
      <w:r w:rsidRPr="004F75F7">
        <w:t xml:space="preserve">    fileop.fo_ioctl  = digitLcdIoctl;</w:t>
      </w:r>
    </w:p>
    <w:p w:rsidR="004F75F7" w:rsidRPr="004F75F7" w:rsidRDefault="004F75F7" w:rsidP="004F75F7">
      <w:pPr>
        <w:pStyle w:val="a6"/>
      </w:pPr>
      <w:r w:rsidRPr="004F75F7">
        <w:t xml:space="preserve">    fileop.fo_write  = digitLcdWrite;</w:t>
      </w:r>
    </w:p>
    <w:p w:rsidR="004F75F7" w:rsidRPr="004F75F7" w:rsidRDefault="004F75F7" w:rsidP="004F75F7">
      <w:pPr>
        <w:pStyle w:val="a6"/>
      </w:pPr>
      <w:r w:rsidRPr="004F75F7">
        <w:t xml:space="preserve">    fileop.fo_read   = digitLcdRead;</w:t>
      </w:r>
    </w:p>
    <w:p w:rsidR="004F75F7" w:rsidRPr="004F75F7" w:rsidRDefault="004F75F7" w:rsidP="004F75F7">
      <w:pPr>
        <w:pStyle w:val="a6"/>
      </w:pPr>
    </w:p>
    <w:p w:rsidR="004F75F7" w:rsidRPr="004F75F7" w:rsidRDefault="004F75F7" w:rsidP="004F75F7">
      <w:pPr>
        <w:pStyle w:val="a6"/>
      </w:pPr>
      <w:r w:rsidRPr="004F75F7">
        <w:t xml:space="preserve">    _G_iDigitLCDDrvNum = iosDrvInstallEx2(&amp;fileop, LW_DRV_TYPE_NEW_1);</w:t>
      </w:r>
    </w:p>
    <w:p w:rsidR="004F75F7" w:rsidRPr="004F75F7" w:rsidRDefault="004F75F7" w:rsidP="004F75F7">
      <w:pPr>
        <w:pStyle w:val="a6"/>
      </w:pPr>
    </w:p>
    <w:p w:rsidR="004F75F7" w:rsidRPr="004F75F7" w:rsidRDefault="004F75F7" w:rsidP="004F75F7">
      <w:pPr>
        <w:pStyle w:val="a6"/>
      </w:pPr>
      <w:r w:rsidRPr="004F75F7">
        <w:t xml:space="preserve">    DRIVER_LICENSE(_G_iDigitLCDDrvNum,     "Dual BSD/GPL-&gt;Ver 1.0");</w:t>
      </w:r>
    </w:p>
    <w:p w:rsidR="004F75F7" w:rsidRPr="004F75F7" w:rsidRDefault="004F75F7" w:rsidP="004F75F7">
      <w:pPr>
        <w:pStyle w:val="a6"/>
      </w:pPr>
      <w:r w:rsidRPr="004F75F7">
        <w:t xml:space="preserve">    DRIVER_AUTHOR(_G_iDigitLCDDrvNum,      "Xu.GuiZhou");</w:t>
      </w:r>
    </w:p>
    <w:p w:rsidR="004F75F7" w:rsidRPr="004F75F7" w:rsidRDefault="004F75F7" w:rsidP="004F75F7">
      <w:pPr>
        <w:pStyle w:val="a6"/>
      </w:pPr>
      <w:r w:rsidRPr="004F75F7">
        <w:t xml:space="preserve">    DRIVER_DESCRIPTION(_G_iDigitLCDDrvNum, "Digit LCD driver.");</w:t>
      </w:r>
    </w:p>
    <w:p w:rsidR="004F75F7" w:rsidRPr="004F75F7" w:rsidRDefault="004F75F7" w:rsidP="004F75F7">
      <w:pPr>
        <w:pStyle w:val="a6"/>
      </w:pPr>
    </w:p>
    <w:p w:rsidR="004F75F7" w:rsidRPr="004F75F7" w:rsidRDefault="004F75F7" w:rsidP="004F75F7">
      <w:pPr>
        <w:pStyle w:val="a6"/>
      </w:pPr>
      <w:r w:rsidRPr="004F75F7">
        <w:t xml:space="preserve">    return  (_G_iDigitLCDDrvNum &gt; 0) ? (ERROR_NONE) : (PX_ERROR);</w:t>
      </w:r>
    </w:p>
    <w:p w:rsidR="004F75F7" w:rsidRPr="004F75F7" w:rsidRDefault="004F75F7" w:rsidP="004F75F7">
      <w:pPr>
        <w:pStyle w:val="a6"/>
      </w:pPr>
      <w:r w:rsidRPr="004F75F7">
        <w:t>}</w:t>
      </w:r>
    </w:p>
    <w:p w:rsidR="00097C8F" w:rsidRPr="00097C8F" w:rsidRDefault="00097C8F" w:rsidP="00097C8F">
      <w:pPr>
        <w:pStyle w:val="a6"/>
      </w:pPr>
      <w:r w:rsidRPr="00097C8F">
        <w:t>/******************************************************************************</w:t>
      </w:r>
    </w:p>
    <w:p w:rsidR="00097C8F" w:rsidRPr="00097C8F" w:rsidRDefault="00097C8F" w:rsidP="00097C8F">
      <w:pPr>
        <w:pStyle w:val="a6"/>
      </w:pPr>
      <w:r w:rsidRPr="00097C8F">
        <w:t xml:space="preserve">** </w:t>
      </w:r>
      <w:r w:rsidRPr="00097C8F">
        <w:t>函数名称</w:t>
      </w:r>
      <w:r w:rsidRPr="00097C8F">
        <w:t>: digitlcdDevRemove</w:t>
      </w:r>
    </w:p>
    <w:p w:rsidR="00097C8F" w:rsidRPr="00097C8F" w:rsidRDefault="00097C8F" w:rsidP="00097C8F">
      <w:pPr>
        <w:pStyle w:val="a6"/>
      </w:pPr>
      <w:r w:rsidRPr="00097C8F">
        <w:t xml:space="preserve">** </w:t>
      </w:r>
      <w:r w:rsidRPr="00097C8F">
        <w:t>功能描述</w:t>
      </w:r>
      <w:r w:rsidRPr="00097C8F">
        <w:t xml:space="preserve">: </w:t>
      </w:r>
      <w:r w:rsidRPr="00097C8F">
        <w:t>删除</w:t>
      </w:r>
      <w:r w:rsidRPr="00097C8F">
        <w:t>digitlcd</w:t>
      </w:r>
      <w:r w:rsidRPr="00097C8F">
        <w:t>设备</w:t>
      </w:r>
    </w:p>
    <w:p w:rsidR="00097C8F" w:rsidRPr="00097C8F" w:rsidRDefault="00097C8F" w:rsidP="00097C8F">
      <w:pPr>
        <w:pStyle w:val="a6"/>
      </w:pPr>
      <w:r w:rsidRPr="00097C8F">
        <w:t>***********************************************</w:t>
      </w:r>
      <w:r>
        <w:t>*******************************</w:t>
      </w:r>
      <w:r w:rsidRPr="00097C8F">
        <w:t>/</w:t>
      </w:r>
    </w:p>
    <w:p w:rsidR="00097C8F" w:rsidRPr="00097C8F" w:rsidRDefault="00097C8F" w:rsidP="00097C8F">
      <w:pPr>
        <w:pStyle w:val="a6"/>
      </w:pPr>
      <w:r w:rsidRPr="00097C8F">
        <w:t>VOID  digitlcdDevRemove (PCHAR  pcName)</w:t>
      </w:r>
    </w:p>
    <w:p w:rsidR="00097C8F" w:rsidRPr="00097C8F" w:rsidRDefault="00097C8F" w:rsidP="00097C8F">
      <w:pPr>
        <w:pStyle w:val="a6"/>
      </w:pPr>
      <w:r w:rsidRPr="00097C8F">
        <w:t>{</w:t>
      </w:r>
    </w:p>
    <w:p w:rsidR="00097C8F" w:rsidRPr="00097C8F" w:rsidRDefault="00097C8F" w:rsidP="00097C8F">
      <w:pPr>
        <w:pStyle w:val="a6"/>
      </w:pPr>
      <w:r w:rsidRPr="00097C8F">
        <w:t xml:space="preserve">    PLW_DEV_HDR  pdevhdr;</w:t>
      </w:r>
    </w:p>
    <w:p w:rsidR="00097C8F" w:rsidRPr="00097C8F" w:rsidRDefault="00097C8F" w:rsidP="00097C8F">
      <w:pPr>
        <w:pStyle w:val="a6"/>
      </w:pPr>
      <w:r w:rsidRPr="00097C8F">
        <w:t xml:space="preserve">    PCHAR        pcTail;</w:t>
      </w:r>
    </w:p>
    <w:p w:rsidR="00097C8F" w:rsidRPr="00097C8F" w:rsidRDefault="00097C8F" w:rsidP="00097C8F">
      <w:pPr>
        <w:pStyle w:val="a6"/>
      </w:pPr>
    </w:p>
    <w:p w:rsidR="00097C8F" w:rsidRPr="00097C8F" w:rsidRDefault="00097C8F" w:rsidP="00097C8F">
      <w:pPr>
        <w:pStyle w:val="a6"/>
      </w:pPr>
      <w:r w:rsidRPr="00097C8F">
        <w:t xml:space="preserve">    pdevhdr = iosDevFind(pcName, &amp;pcTail);</w:t>
      </w:r>
    </w:p>
    <w:p w:rsidR="00097C8F" w:rsidRPr="00097C8F" w:rsidRDefault="00097C8F" w:rsidP="00097C8F">
      <w:pPr>
        <w:pStyle w:val="a6"/>
      </w:pPr>
      <w:r w:rsidRPr="00097C8F">
        <w:t xml:space="preserve">    if (!pdevhdr) {</w:t>
      </w:r>
    </w:p>
    <w:p w:rsidR="00097C8F" w:rsidRPr="00097C8F" w:rsidRDefault="00097C8F" w:rsidP="00097C8F">
      <w:pPr>
        <w:pStyle w:val="a6"/>
      </w:pPr>
      <w:r w:rsidRPr="00097C8F">
        <w:t xml:space="preserve">        return;</w:t>
      </w:r>
    </w:p>
    <w:p w:rsidR="00097C8F" w:rsidRPr="00097C8F" w:rsidRDefault="00097C8F" w:rsidP="00097C8F">
      <w:pPr>
        <w:pStyle w:val="a6"/>
      </w:pPr>
      <w:r w:rsidRPr="00097C8F">
        <w:t xml:space="preserve">    }</w:t>
      </w:r>
    </w:p>
    <w:p w:rsidR="00097C8F" w:rsidRPr="00097C8F" w:rsidRDefault="00097C8F" w:rsidP="00097C8F">
      <w:pPr>
        <w:pStyle w:val="a6"/>
      </w:pPr>
    </w:p>
    <w:p w:rsidR="00097C8F" w:rsidRPr="00097C8F" w:rsidRDefault="00097C8F" w:rsidP="00097C8F">
      <w:pPr>
        <w:pStyle w:val="a6"/>
      </w:pPr>
      <w:r w:rsidRPr="00097C8F">
        <w:t xml:space="preserve">    iosDevFileAbnormal(pdevhdr);</w:t>
      </w:r>
    </w:p>
    <w:p w:rsidR="00097C8F" w:rsidRPr="00097C8F" w:rsidRDefault="00097C8F" w:rsidP="00097C8F">
      <w:pPr>
        <w:pStyle w:val="a6"/>
      </w:pPr>
      <w:r w:rsidRPr="00097C8F">
        <w:t xml:space="preserve">    iosDevDelete(pdevhdr);</w:t>
      </w:r>
    </w:p>
    <w:p w:rsidR="00097C8F" w:rsidRPr="00097C8F" w:rsidRDefault="00097C8F" w:rsidP="00097C8F">
      <w:pPr>
        <w:pStyle w:val="a6"/>
      </w:pPr>
      <w:r w:rsidRPr="00097C8F">
        <w:t xml:space="preserve">    iosDrvRemove(_G_iDigitLCDDrvNum, LW_FALSE);</w:t>
      </w:r>
    </w:p>
    <w:p w:rsidR="004F75F7" w:rsidRPr="004F75F7" w:rsidRDefault="00097C8F" w:rsidP="00097C8F">
      <w:pPr>
        <w:pStyle w:val="a6"/>
      </w:pPr>
      <w:r w:rsidRPr="00097C8F">
        <w:t>}</w:t>
      </w:r>
    </w:p>
    <w:p w:rsidR="004F75F7" w:rsidRPr="004F75F7" w:rsidRDefault="004F75F7" w:rsidP="004F75F7">
      <w:pPr>
        <w:pStyle w:val="a6"/>
      </w:pPr>
      <w:r w:rsidRPr="004F75F7">
        <w:t>/******************************************************************************</w:t>
      </w:r>
    </w:p>
    <w:p w:rsidR="004F75F7" w:rsidRPr="004F75F7" w:rsidRDefault="004F75F7" w:rsidP="004F75F7">
      <w:pPr>
        <w:pStyle w:val="a6"/>
      </w:pPr>
      <w:r w:rsidRPr="004F75F7">
        <w:t xml:space="preserve">** </w:t>
      </w:r>
      <w:r w:rsidRPr="004F75F7">
        <w:t>函数名称</w:t>
      </w:r>
      <w:r w:rsidRPr="004F75F7">
        <w:t>: digitLcdDevCreate</w:t>
      </w:r>
    </w:p>
    <w:p w:rsidR="004F75F7" w:rsidRPr="004F75F7" w:rsidRDefault="004F75F7" w:rsidP="004F75F7">
      <w:pPr>
        <w:pStyle w:val="a6"/>
      </w:pPr>
      <w:r w:rsidRPr="004F75F7">
        <w:t xml:space="preserve">** </w:t>
      </w:r>
      <w:r w:rsidRPr="004F75F7">
        <w:t>功能描述</w:t>
      </w:r>
      <w:r w:rsidRPr="004F75F7">
        <w:t xml:space="preserve">: </w:t>
      </w:r>
      <w:r w:rsidR="00005D60">
        <w:rPr>
          <w:rFonts w:hint="eastAsia"/>
        </w:rPr>
        <w:t>安装</w:t>
      </w:r>
      <w:r w:rsidRPr="004F75F7">
        <w:t xml:space="preserve"> Digit LCD </w:t>
      </w:r>
      <w:r w:rsidRPr="004F75F7">
        <w:t>设备</w:t>
      </w:r>
    </w:p>
    <w:p w:rsidR="004F75F7" w:rsidRPr="004F75F7" w:rsidRDefault="004F75F7" w:rsidP="004F75F7">
      <w:pPr>
        <w:pStyle w:val="a6"/>
      </w:pPr>
      <w:r w:rsidRPr="004F75F7">
        <w:t>***********************************************</w:t>
      </w:r>
      <w:r w:rsidR="00F65FE8">
        <w:t>*******************************</w:t>
      </w:r>
      <w:r w:rsidRPr="004F75F7">
        <w:t>/</w:t>
      </w:r>
    </w:p>
    <w:p w:rsidR="004F75F7" w:rsidRPr="004F75F7" w:rsidRDefault="004F75F7" w:rsidP="004F75F7">
      <w:pPr>
        <w:pStyle w:val="a6"/>
      </w:pPr>
      <w:r w:rsidRPr="004F75F7">
        <w:lastRenderedPageBreak/>
        <w:t>INT  digitLcdDevCreate(PCHAR pcName, PVOID pvHwPrivate)</w:t>
      </w:r>
    </w:p>
    <w:p w:rsidR="004F75F7" w:rsidRPr="004F75F7" w:rsidRDefault="004F75F7" w:rsidP="004F75F7">
      <w:pPr>
        <w:pStyle w:val="a6"/>
      </w:pPr>
      <w:r w:rsidRPr="004F75F7">
        <w:t>{</w:t>
      </w:r>
    </w:p>
    <w:p w:rsidR="004F75F7" w:rsidRPr="004F75F7" w:rsidRDefault="004F75F7" w:rsidP="004F75F7">
      <w:pPr>
        <w:pStyle w:val="a6"/>
      </w:pPr>
      <w:r w:rsidRPr="004F75F7">
        <w:t xml:space="preserve">    __PDLCD_CTRL pCtrl = &amp;_G_digitLcdCtrl;     </w:t>
      </w:r>
      <w:r w:rsidR="00F65FE8">
        <w:rPr>
          <w:rFonts w:hint="eastAsia"/>
        </w:rPr>
        <w:t xml:space="preserve">      </w:t>
      </w:r>
      <w:r w:rsidRPr="004F75F7">
        <w:t xml:space="preserve">/* </w:t>
      </w:r>
      <w:r w:rsidRPr="004F75F7">
        <w:t>可扩展成支持多设备</w:t>
      </w:r>
      <w:r w:rsidRPr="004F75F7">
        <w:t xml:space="preserve">           */</w:t>
      </w:r>
    </w:p>
    <w:p w:rsidR="004F75F7" w:rsidRPr="004F75F7" w:rsidRDefault="004F75F7" w:rsidP="004F75F7">
      <w:pPr>
        <w:pStyle w:val="a6"/>
      </w:pPr>
    </w:p>
    <w:p w:rsidR="004F75F7" w:rsidRPr="004F75F7" w:rsidRDefault="004F75F7" w:rsidP="004F75F7">
      <w:pPr>
        <w:pStyle w:val="a6"/>
      </w:pPr>
      <w:r w:rsidRPr="004F75F7">
        <w:t xml:space="preserve">    if (pcName == NULL || (pvHwPrivate == NULL)) {</w:t>
      </w:r>
    </w:p>
    <w:p w:rsidR="004F75F7" w:rsidRPr="004F75F7" w:rsidRDefault="004F75F7" w:rsidP="004F75F7">
      <w:pPr>
        <w:pStyle w:val="a6"/>
      </w:pPr>
      <w:r w:rsidRPr="004F75F7">
        <w:t xml:space="preserve">        printk(KERN_ERR "digitLcdDevCreate(): device name invalid!\n");</w:t>
      </w:r>
    </w:p>
    <w:p w:rsidR="004F75F7" w:rsidRPr="004F75F7" w:rsidRDefault="004F75F7" w:rsidP="004F75F7">
      <w:pPr>
        <w:pStyle w:val="a6"/>
      </w:pPr>
      <w:r w:rsidRPr="004F75F7">
        <w:t xml:space="preserve">        return  (PX_ERROR);</w:t>
      </w:r>
    </w:p>
    <w:p w:rsidR="004F75F7" w:rsidRPr="004F75F7" w:rsidRDefault="004F75F7" w:rsidP="004F75F7">
      <w:pPr>
        <w:pStyle w:val="a6"/>
      </w:pPr>
      <w:r w:rsidRPr="004F75F7">
        <w:t xml:space="preserve">    }</w:t>
      </w:r>
    </w:p>
    <w:p w:rsidR="004F75F7" w:rsidRPr="004F75F7" w:rsidRDefault="004F75F7" w:rsidP="004F75F7">
      <w:pPr>
        <w:pStyle w:val="a6"/>
      </w:pPr>
    </w:p>
    <w:p w:rsidR="004F75F7" w:rsidRPr="004F75F7" w:rsidRDefault="004F75F7" w:rsidP="004F75F7">
      <w:pPr>
        <w:pStyle w:val="a6"/>
      </w:pPr>
      <w:r w:rsidRPr="004F75F7">
        <w:t xml:space="preserve">    pCtrl-&gt;DLCD_pvHwPrivate = pvHwPrivate;     </w:t>
      </w:r>
      <w:r w:rsidR="00F65FE8">
        <w:rPr>
          <w:rFonts w:hint="eastAsia"/>
        </w:rPr>
        <w:t xml:space="preserve">   </w:t>
      </w:r>
      <w:r w:rsidRPr="004F75F7">
        <w:t xml:space="preserve">/* </w:t>
      </w:r>
      <w:r w:rsidRPr="004F75F7">
        <w:t>保存</w:t>
      </w:r>
      <w:r w:rsidRPr="004F75F7">
        <w:t>HW private</w:t>
      </w:r>
      <w:r w:rsidRPr="004F75F7">
        <w:t>信息</w:t>
      </w:r>
      <w:r w:rsidRPr="004F75F7">
        <w:t xml:space="preserve">           */</w:t>
      </w:r>
    </w:p>
    <w:p w:rsidR="004F75F7" w:rsidRPr="004F75F7" w:rsidRDefault="004F75F7" w:rsidP="004F75F7">
      <w:pPr>
        <w:pStyle w:val="a6"/>
      </w:pPr>
    </w:p>
    <w:p w:rsidR="004F75F7" w:rsidRPr="004F75F7" w:rsidRDefault="004F75F7" w:rsidP="004F75F7">
      <w:pPr>
        <w:pStyle w:val="a6"/>
      </w:pPr>
      <w:r w:rsidRPr="004F75F7">
        <w:t xml:space="preserve">    if (API_IosDevAddEx(&amp;pCtrl-&gt;DLCD_devHdr, pcName, _G_iDigitLCDDrvNum, DT_CHR) != ERROR_NONE) {</w:t>
      </w:r>
    </w:p>
    <w:p w:rsidR="004F75F7" w:rsidRPr="004F75F7" w:rsidRDefault="004F75F7" w:rsidP="004F75F7">
      <w:pPr>
        <w:pStyle w:val="a6"/>
      </w:pPr>
      <w:r w:rsidRPr="004F75F7">
        <w:t xml:space="preserve">        printk(KERN_ERR "digitLcdDevCreate(): can not add device : %s.\n", strerror(errno));</w:t>
      </w:r>
    </w:p>
    <w:p w:rsidR="004F75F7" w:rsidRPr="004F75F7" w:rsidRDefault="004F75F7" w:rsidP="004F75F7">
      <w:pPr>
        <w:pStyle w:val="a6"/>
      </w:pPr>
      <w:r w:rsidRPr="004F75F7">
        <w:t xml:space="preserve">        return  (PX_ERROR);</w:t>
      </w:r>
    </w:p>
    <w:p w:rsidR="004F75F7" w:rsidRPr="004F75F7" w:rsidRDefault="004F75F7" w:rsidP="004F75F7">
      <w:pPr>
        <w:pStyle w:val="a6"/>
      </w:pPr>
      <w:r w:rsidRPr="004F75F7">
        <w:t xml:space="preserve">    }</w:t>
      </w:r>
    </w:p>
    <w:p w:rsidR="004F75F7" w:rsidRPr="004F75F7" w:rsidRDefault="004F75F7" w:rsidP="004F75F7">
      <w:pPr>
        <w:pStyle w:val="a6"/>
      </w:pPr>
    </w:p>
    <w:p w:rsidR="004F75F7" w:rsidRPr="004F75F7" w:rsidRDefault="004F75F7" w:rsidP="004F75F7">
      <w:pPr>
        <w:pStyle w:val="a6"/>
      </w:pPr>
      <w:r w:rsidRPr="004F75F7">
        <w:t xml:space="preserve">    pCtrl-&gt;DLCD_iSize = dlcdInit(pvHwPrivate);       /* </w:t>
      </w:r>
      <w:r w:rsidRPr="004F75F7">
        <w:t>初始化数码管</w:t>
      </w:r>
      <w:r w:rsidRPr="004F75F7">
        <w:t xml:space="preserve">                 */</w:t>
      </w:r>
    </w:p>
    <w:p w:rsidR="004F75F7" w:rsidRPr="004F75F7" w:rsidRDefault="004F75F7" w:rsidP="004F75F7">
      <w:pPr>
        <w:pStyle w:val="a6"/>
      </w:pPr>
    </w:p>
    <w:p w:rsidR="004F75F7" w:rsidRPr="004F75F7" w:rsidRDefault="004F75F7" w:rsidP="004F75F7">
      <w:pPr>
        <w:pStyle w:val="a6"/>
      </w:pPr>
      <w:r w:rsidRPr="004F75F7">
        <w:t xml:space="preserve">    return  (ERROR_NONE);</w:t>
      </w:r>
    </w:p>
    <w:p w:rsidR="004F75F7" w:rsidRPr="004F75F7" w:rsidRDefault="004F75F7" w:rsidP="004F75F7">
      <w:pPr>
        <w:pStyle w:val="a6"/>
      </w:pPr>
      <w:r w:rsidRPr="004F75F7">
        <w:t>}</w:t>
      </w:r>
    </w:p>
    <w:p w:rsidR="004F75F7" w:rsidRPr="00E62E08" w:rsidRDefault="00E62E08" w:rsidP="00005D60">
      <w:pPr>
        <w:autoSpaceDE w:val="0"/>
        <w:autoSpaceDN w:val="0"/>
        <w:adjustRightInd w:val="0"/>
        <w:spacing w:beforeLines="0" w:afterLines="0"/>
        <w:ind w:firstLine="420"/>
        <w:jc w:val="left"/>
        <w:rPr>
          <w:lang w:val="de-DE"/>
        </w:rPr>
      </w:pPr>
      <w:r>
        <w:rPr>
          <w:rFonts w:hint="eastAsia"/>
          <w:lang w:val="de-DE"/>
        </w:rPr>
        <w:t>ZLG7290</w:t>
      </w:r>
      <w:r>
        <w:rPr>
          <w:rFonts w:hint="eastAsia"/>
          <w:lang w:val="de-DE"/>
        </w:rPr>
        <w:t>的驱动编写方法为</w:t>
      </w:r>
      <w:r w:rsidR="00256279">
        <w:rPr>
          <w:rFonts w:hint="eastAsia"/>
          <w:lang w:val="de-DE"/>
        </w:rPr>
        <w:t>内核</w:t>
      </w:r>
      <w:r w:rsidR="00256279">
        <w:rPr>
          <w:lang w:val="de-DE"/>
        </w:rPr>
        <w:t>模块</w:t>
      </w:r>
      <w:r>
        <w:rPr>
          <w:rFonts w:hint="eastAsia"/>
          <w:lang w:val="de-DE"/>
        </w:rPr>
        <w:t>驱动，其中</w:t>
      </w:r>
      <w:r>
        <w:rPr>
          <w:rFonts w:hint="eastAsia"/>
          <w:lang w:val="de-DE"/>
        </w:rPr>
        <w:t>digit</w:t>
      </w:r>
      <w:r w:rsidRPr="00E62E08">
        <w:rPr>
          <w:lang w:val="de-DE"/>
        </w:rPr>
        <w:t>LcdDrv</w:t>
      </w:r>
      <w:r w:rsidRPr="00E62E08">
        <w:rPr>
          <w:rFonts w:hint="eastAsia"/>
          <w:lang w:val="de-DE"/>
        </w:rPr>
        <w:t>函数和</w:t>
      </w:r>
      <w:r w:rsidRPr="00E62E08">
        <w:rPr>
          <w:lang w:val="de-DE"/>
        </w:rPr>
        <w:t>digitLcdDevCreate</w:t>
      </w:r>
      <w:r>
        <w:rPr>
          <w:rFonts w:hint="eastAsia"/>
          <w:lang w:val="de-DE"/>
        </w:rPr>
        <w:t>函数分别在</w:t>
      </w:r>
      <w:r w:rsidR="00256279">
        <w:rPr>
          <w:lang w:val="de-DE"/>
        </w:rPr>
        <w:t>zlg7290_module.c</w:t>
      </w:r>
      <w:r>
        <w:rPr>
          <w:rFonts w:hint="eastAsia"/>
          <w:lang w:val="de-DE"/>
        </w:rPr>
        <w:t>文件中的</w:t>
      </w:r>
      <w:r w:rsidR="00256279">
        <w:rPr>
          <w:rFonts w:hint="eastAsia"/>
          <w:lang w:val="de-DE"/>
        </w:rPr>
        <w:t>module_init</w:t>
      </w:r>
      <w:r>
        <w:rPr>
          <w:rFonts w:hint="eastAsia"/>
          <w:lang w:val="de-DE"/>
        </w:rPr>
        <w:t>函数中调用。</w:t>
      </w:r>
    </w:p>
    <w:p w:rsidR="00005D60" w:rsidRDefault="00E62E08" w:rsidP="004F75F7">
      <w:pPr>
        <w:autoSpaceDE w:val="0"/>
        <w:autoSpaceDN w:val="0"/>
        <w:adjustRightInd w:val="0"/>
        <w:spacing w:beforeLines="0" w:afterLines="0"/>
        <w:jc w:val="left"/>
        <w:rPr>
          <w:rFonts w:ascii="Fixedsys" w:hAnsi="Fixedsys" w:cs="Fixedsys"/>
          <w:kern w:val="0"/>
          <w:sz w:val="20"/>
          <w:szCs w:val="20"/>
          <w:lang w:val="de-DE"/>
        </w:rPr>
      </w:pPr>
      <w:r>
        <w:rPr>
          <w:rFonts w:ascii="Fixedsys" w:hAnsi="Fixedsys" w:cs="Fixedsys" w:hint="eastAsia"/>
          <w:kern w:val="0"/>
          <w:sz w:val="20"/>
          <w:szCs w:val="20"/>
          <w:lang w:val="de-DE"/>
        </w:rPr>
        <w:t xml:space="preserve">     </w:t>
      </w:r>
      <w:r>
        <w:rPr>
          <w:rFonts w:ascii="Fixedsys" w:hAnsi="Fixedsys" w:cs="Fixedsys" w:hint="eastAsia"/>
          <w:kern w:val="0"/>
          <w:sz w:val="20"/>
          <w:szCs w:val="20"/>
          <w:lang w:val="de-DE"/>
        </w:rPr>
        <w:t>在程序清单</w:t>
      </w:r>
      <w:r>
        <w:rPr>
          <w:rFonts w:ascii="Fixedsys" w:hAnsi="Fixedsys" w:cs="Fixedsys" w:hint="eastAsia"/>
          <w:kern w:val="0"/>
          <w:sz w:val="20"/>
          <w:szCs w:val="20"/>
          <w:lang w:val="de-DE"/>
        </w:rPr>
        <w:t xml:space="preserve"> 11.1</w:t>
      </w:r>
      <w:r>
        <w:rPr>
          <w:rFonts w:ascii="Fixedsys" w:hAnsi="Fixedsys" w:cs="Fixedsys" w:hint="eastAsia"/>
          <w:kern w:val="0"/>
          <w:sz w:val="20"/>
          <w:szCs w:val="20"/>
          <w:lang w:val="de-DE"/>
        </w:rPr>
        <w:t>中用到了读写请求函数</w:t>
      </w:r>
      <w:r w:rsidR="00A85D11">
        <w:rPr>
          <w:rFonts w:ascii="Fixedsys" w:hAnsi="Fixedsys" w:cs="Fixedsys" w:hint="eastAsia"/>
          <w:kern w:val="0"/>
          <w:sz w:val="20"/>
          <w:szCs w:val="20"/>
          <w:lang w:val="de-DE"/>
        </w:rPr>
        <w:t>所调用的读写数码管的字符或小数点的操作函数</w:t>
      </w:r>
      <w:r>
        <w:rPr>
          <w:rFonts w:ascii="Fixedsys" w:hAnsi="Fixedsys" w:cs="Fixedsys" w:hint="eastAsia"/>
          <w:kern w:val="0"/>
          <w:sz w:val="20"/>
          <w:szCs w:val="20"/>
          <w:lang w:val="de-DE"/>
        </w:rPr>
        <w:t>，在文</w:t>
      </w:r>
      <w:r w:rsidRPr="00A85D11">
        <w:rPr>
          <w:rFonts w:hint="eastAsia"/>
          <w:lang w:val="de-DE"/>
        </w:rPr>
        <w:t>件</w:t>
      </w:r>
      <w:r w:rsidR="00A85D11" w:rsidRPr="00A85D11">
        <w:rPr>
          <w:rFonts w:hint="eastAsia"/>
          <w:lang w:val="de-DE"/>
        </w:rPr>
        <w:t>digitlcd_hal.c</w:t>
      </w:r>
      <w:r w:rsidR="00A85D11" w:rsidRPr="00A85D11">
        <w:rPr>
          <w:rFonts w:hint="eastAsia"/>
          <w:lang w:val="de-DE"/>
        </w:rPr>
        <w:t>中</w:t>
      </w:r>
      <w:r w:rsidR="00A85D11">
        <w:rPr>
          <w:rFonts w:ascii="Fixedsys" w:hAnsi="Fixedsys" w:cs="Fixedsys" w:hint="eastAsia"/>
          <w:kern w:val="0"/>
          <w:sz w:val="20"/>
          <w:szCs w:val="20"/>
          <w:lang w:val="de-DE"/>
        </w:rPr>
        <w:t>实现。函数具体实现如程序清单</w:t>
      </w:r>
      <w:r w:rsidR="00A85D11">
        <w:rPr>
          <w:rFonts w:ascii="Fixedsys" w:hAnsi="Fixedsys" w:cs="Fixedsys" w:hint="eastAsia"/>
          <w:kern w:val="0"/>
          <w:sz w:val="20"/>
          <w:szCs w:val="20"/>
          <w:lang w:val="de-DE"/>
        </w:rPr>
        <w:t>11.2</w:t>
      </w:r>
      <w:r w:rsidR="00A85D11">
        <w:rPr>
          <w:rFonts w:ascii="Fixedsys" w:hAnsi="Fixedsys" w:cs="Fixedsys" w:hint="eastAsia"/>
          <w:kern w:val="0"/>
          <w:sz w:val="20"/>
          <w:szCs w:val="20"/>
          <w:lang w:val="de-DE"/>
        </w:rPr>
        <w:t>所示。</w:t>
      </w:r>
    </w:p>
    <w:p w:rsidR="00A85D11" w:rsidRPr="00E462FD" w:rsidRDefault="00A85D11" w:rsidP="00A85D11">
      <w:pPr>
        <w:pStyle w:val="a8"/>
        <w:rPr>
          <w:lang w:val="de-DE"/>
        </w:rPr>
      </w:pPr>
      <w:r>
        <w:rPr>
          <w:rFonts w:hint="eastAsia"/>
        </w:rPr>
        <w:t>程序清单</w:t>
      </w:r>
      <w:r w:rsidRPr="00E462FD">
        <w:rPr>
          <w:lang w:val="de-DE"/>
        </w:rPr>
        <w:t xml:space="preserve"> </w:t>
      </w:r>
      <w:r>
        <w:rPr>
          <w:lang w:val="de-DE"/>
        </w:rPr>
        <w:fldChar w:fldCharType="begin"/>
      </w:r>
      <w:r>
        <w:rPr>
          <w:lang w:val="de-DE"/>
        </w:rPr>
        <w:instrText xml:space="preserve"> STYLEREF 1 \s </w:instrText>
      </w:r>
      <w:r>
        <w:rPr>
          <w:lang w:val="de-DE"/>
        </w:rPr>
        <w:fldChar w:fldCharType="separate"/>
      </w:r>
      <w:r>
        <w:rPr>
          <w:noProof/>
          <w:lang w:val="de-DE"/>
        </w:rPr>
        <w:t>11</w:t>
      </w:r>
      <w:r>
        <w:rPr>
          <w:lang w:val="de-DE"/>
        </w:rPr>
        <w:fldChar w:fldCharType="end"/>
      </w:r>
      <w:r>
        <w:rPr>
          <w:lang w:val="de-DE"/>
        </w:rPr>
        <w:t>.</w:t>
      </w:r>
      <w:r>
        <w:rPr>
          <w:lang w:val="de-DE"/>
        </w:rPr>
        <w:fldChar w:fldCharType="begin"/>
      </w:r>
      <w:r>
        <w:rPr>
          <w:lang w:val="de-DE"/>
        </w:rPr>
        <w:instrText xml:space="preserve"> SEQ </w:instrText>
      </w:r>
      <w:r>
        <w:rPr>
          <w:rFonts w:hint="eastAsia"/>
          <w:lang w:val="de-DE"/>
        </w:rPr>
        <w:instrText>程序清单</w:instrText>
      </w:r>
      <w:r>
        <w:rPr>
          <w:lang w:val="de-DE"/>
        </w:rPr>
        <w:instrText xml:space="preserve"> \* ARABIC \s 1 </w:instrText>
      </w:r>
      <w:r>
        <w:rPr>
          <w:lang w:val="de-DE"/>
        </w:rPr>
        <w:fldChar w:fldCharType="separate"/>
      </w:r>
      <w:r>
        <w:rPr>
          <w:noProof/>
          <w:lang w:val="de-DE"/>
        </w:rPr>
        <w:t>2</w:t>
      </w:r>
      <w:r>
        <w:rPr>
          <w:lang w:val="de-DE"/>
        </w:rPr>
        <w:fldChar w:fldCharType="end"/>
      </w:r>
      <w:r>
        <w:rPr>
          <w:lang w:val="de-DE"/>
        </w:rPr>
        <w:t xml:space="preserve">  </w:t>
      </w:r>
      <w:r>
        <w:rPr>
          <w:rFonts w:ascii="Fixedsys" w:hAnsi="Fixedsys" w:cs="Fixedsys" w:hint="eastAsia"/>
          <w:kern w:val="0"/>
          <w:sz w:val="20"/>
          <w:lang w:val="de-DE"/>
        </w:rPr>
        <w:t>digitlcd_hal.c</w:t>
      </w:r>
    </w:p>
    <w:p w:rsidR="00A85D11" w:rsidRPr="00A85D11" w:rsidRDefault="00A85D11" w:rsidP="00A85D11">
      <w:pPr>
        <w:pStyle w:val="a6"/>
      </w:pPr>
      <w:r w:rsidRPr="00A85D11">
        <w:t>/******************************************************************************</w:t>
      </w:r>
    </w:p>
    <w:p w:rsidR="00A85D11" w:rsidRPr="00A85D11" w:rsidRDefault="00A85D11" w:rsidP="00A85D11">
      <w:pPr>
        <w:pStyle w:val="a6"/>
      </w:pPr>
      <w:r w:rsidRPr="00A85D11">
        <w:t xml:space="preserve">** </w:t>
      </w:r>
      <w:r w:rsidRPr="00A85D11">
        <w:t>描</w:t>
      </w:r>
      <w:r w:rsidRPr="00A85D11">
        <w:t xml:space="preserve">        </w:t>
      </w:r>
      <w:r w:rsidRPr="00A85D11">
        <w:t>述</w:t>
      </w:r>
      <w:r w:rsidRPr="00A85D11">
        <w:t xml:space="preserve">: </w:t>
      </w:r>
      <w:r w:rsidRPr="00A85D11">
        <w:t>数码管驱动硬件抽象层</w:t>
      </w:r>
      <w:r w:rsidRPr="00A85D11">
        <w:t>(HAL)</w:t>
      </w:r>
      <w:r w:rsidRPr="00A85D11">
        <w:t>接口实现</w:t>
      </w:r>
    </w:p>
    <w:p w:rsidR="00A85D11" w:rsidRPr="00A85D11" w:rsidRDefault="00A85D11" w:rsidP="00A85D11">
      <w:pPr>
        <w:pStyle w:val="a6"/>
      </w:pPr>
      <w:r w:rsidRPr="00A85D11">
        <w:t>***********************************************</w:t>
      </w:r>
      <w:r>
        <w:t>*******************************</w:t>
      </w:r>
      <w:r w:rsidRPr="00A85D11">
        <w:t>/</w:t>
      </w:r>
    </w:p>
    <w:p w:rsidR="00A85D11" w:rsidRPr="00A85D11" w:rsidRDefault="00A85D11" w:rsidP="00A85D11">
      <w:pPr>
        <w:pStyle w:val="a6"/>
      </w:pPr>
      <w:r w:rsidRPr="00A85D11">
        <w:t>#define __SYLIXOS_KERNEL</w:t>
      </w:r>
    </w:p>
    <w:p w:rsidR="00A85D11" w:rsidRPr="00A85D11" w:rsidRDefault="00A85D11" w:rsidP="00A85D11">
      <w:pPr>
        <w:pStyle w:val="a6"/>
      </w:pPr>
      <w:r w:rsidRPr="00A85D11">
        <w:t>#include "config.h"</w:t>
      </w:r>
    </w:p>
    <w:p w:rsidR="00A85D11" w:rsidRPr="00A85D11" w:rsidRDefault="00A85D11" w:rsidP="00A85D11">
      <w:pPr>
        <w:pStyle w:val="a6"/>
      </w:pPr>
      <w:r w:rsidRPr="00A85D11">
        <w:t>#include "SylixOS.h"</w:t>
      </w:r>
    </w:p>
    <w:p w:rsidR="00A85D11" w:rsidRPr="00A85D11" w:rsidRDefault="00A85D11" w:rsidP="00A85D11">
      <w:pPr>
        <w:pStyle w:val="a6"/>
      </w:pPr>
      <w:r w:rsidRPr="00A85D11">
        <w:t>#include "stdlib.h"</w:t>
      </w:r>
    </w:p>
    <w:p w:rsidR="00A85D11" w:rsidRPr="00A85D11" w:rsidRDefault="00A85D11" w:rsidP="00A85D11">
      <w:pPr>
        <w:pStyle w:val="a6"/>
      </w:pPr>
      <w:r w:rsidRPr="00A85D11">
        <w:t>#include "string.h"</w:t>
      </w:r>
    </w:p>
    <w:p w:rsidR="00A85D11" w:rsidRPr="00A85D11" w:rsidRDefault="00A85D11" w:rsidP="00A85D11">
      <w:pPr>
        <w:pStyle w:val="a6"/>
      </w:pPr>
    </w:p>
    <w:p w:rsidR="00A85D11" w:rsidRPr="00A85D11" w:rsidRDefault="00A85D11" w:rsidP="00A85D11">
      <w:pPr>
        <w:pStyle w:val="a6"/>
      </w:pPr>
      <w:r w:rsidRPr="00A85D11">
        <w:t>#include "digitlcd.h"</w:t>
      </w:r>
    </w:p>
    <w:p w:rsidR="00A85D11" w:rsidRPr="00A85D11" w:rsidRDefault="00A85D11" w:rsidP="00A85D11">
      <w:pPr>
        <w:pStyle w:val="a6"/>
      </w:pPr>
      <w:r w:rsidRPr="00A85D11">
        <w:t>#include "digitlcd_hal.h"</w:t>
      </w:r>
    </w:p>
    <w:p w:rsidR="00A85D11" w:rsidRPr="00A85D11" w:rsidRDefault="00A85D11" w:rsidP="00A85D11">
      <w:pPr>
        <w:pStyle w:val="a6"/>
      </w:pPr>
      <w:r w:rsidRPr="00A85D11">
        <w:t>#include "zlg7290.h"</w:t>
      </w:r>
    </w:p>
    <w:p w:rsidR="00A85D11" w:rsidRPr="00A85D11" w:rsidRDefault="00A85D11" w:rsidP="00A85D11">
      <w:pPr>
        <w:pStyle w:val="a6"/>
      </w:pPr>
      <w:r w:rsidRPr="00A85D11">
        <w:t>/******************************************************************************</w:t>
      </w:r>
    </w:p>
    <w:p w:rsidR="00A85D11" w:rsidRPr="00A85D11" w:rsidRDefault="00A85D11" w:rsidP="00A85D11">
      <w:pPr>
        <w:pStyle w:val="a6"/>
      </w:pPr>
      <w:r w:rsidRPr="00A85D11">
        <w:t xml:space="preserve">  </w:t>
      </w:r>
      <w:r w:rsidRPr="00A85D11">
        <w:t>宏定义</w:t>
      </w:r>
    </w:p>
    <w:p w:rsidR="00A85D11" w:rsidRPr="00A85D11" w:rsidRDefault="00A85D11" w:rsidP="00A85D11">
      <w:pPr>
        <w:pStyle w:val="a6"/>
      </w:pPr>
      <w:r w:rsidRPr="00A85D11">
        <w:t>***********************************************</w:t>
      </w:r>
      <w:r>
        <w:t>*******************************</w:t>
      </w:r>
      <w:r w:rsidRPr="00A85D11">
        <w:t>/</w:t>
      </w:r>
    </w:p>
    <w:p w:rsidR="00A85D11" w:rsidRPr="00A85D11" w:rsidRDefault="00A85D11" w:rsidP="00A85D11">
      <w:pPr>
        <w:pStyle w:val="a6"/>
      </w:pPr>
      <w:r w:rsidRPr="00A85D11">
        <w:t>#define ASCII_CHAR(x)               ('0' + (x))</w:t>
      </w:r>
    </w:p>
    <w:p w:rsidR="00A85D11" w:rsidRPr="00A85D11" w:rsidRDefault="00A85D11" w:rsidP="00A85D11">
      <w:pPr>
        <w:pStyle w:val="a6"/>
      </w:pPr>
      <w:r w:rsidRPr="00A85D11">
        <w:t>#define DLCD_DISPLAY_DEFAULT        '0'</w:t>
      </w:r>
    </w:p>
    <w:p w:rsidR="00A85D11" w:rsidRPr="00A85D11" w:rsidRDefault="00A85D11" w:rsidP="00A85D11">
      <w:pPr>
        <w:pStyle w:val="a6"/>
      </w:pPr>
    </w:p>
    <w:p w:rsidR="00A85D11" w:rsidRPr="00A85D11" w:rsidRDefault="00A85D11" w:rsidP="00A85D11">
      <w:pPr>
        <w:pStyle w:val="a6"/>
      </w:pPr>
      <w:r w:rsidRPr="00A85D11">
        <w:t>#define GET_DOWNLOAD_MAP_IDX(x)     ((x) &amp; 0x3F)</w:t>
      </w:r>
    </w:p>
    <w:p w:rsidR="00A85D11" w:rsidRPr="00A85D11" w:rsidRDefault="00A85D11" w:rsidP="00A85D11">
      <w:pPr>
        <w:pStyle w:val="a6"/>
      </w:pPr>
      <w:r w:rsidRPr="00A85D11">
        <w:t>#define CLR_BIT(x, bit)             ((x) &amp; (~(bit)))</w:t>
      </w:r>
    </w:p>
    <w:p w:rsidR="00A85D11" w:rsidRPr="00A85D11" w:rsidRDefault="00A85D11" w:rsidP="00A85D11">
      <w:pPr>
        <w:pStyle w:val="a6"/>
      </w:pPr>
      <w:r w:rsidRPr="00A85D11">
        <w:t>#define SET_BIT(x, bit)             ((x) | (bit))</w:t>
      </w:r>
    </w:p>
    <w:p w:rsidR="00A85D11" w:rsidRPr="00A85D11" w:rsidRDefault="00A85D11" w:rsidP="00A85D11">
      <w:pPr>
        <w:pStyle w:val="a6"/>
      </w:pPr>
    </w:p>
    <w:p w:rsidR="00A85D11" w:rsidRPr="00A85D11" w:rsidRDefault="00A85D11" w:rsidP="00A85D11">
      <w:pPr>
        <w:pStyle w:val="a6"/>
      </w:pPr>
      <w:r w:rsidRPr="00A85D11">
        <w:t>/******************************************************************************</w:t>
      </w:r>
    </w:p>
    <w:p w:rsidR="00A85D11" w:rsidRPr="00A85D11" w:rsidRDefault="00A85D11" w:rsidP="00A85D11">
      <w:pPr>
        <w:pStyle w:val="a6"/>
      </w:pPr>
      <w:r w:rsidRPr="00A85D11">
        <w:t xml:space="preserve">  Digital LCD </w:t>
      </w:r>
      <w:r w:rsidRPr="00A85D11">
        <w:t>可配置区域</w:t>
      </w:r>
    </w:p>
    <w:p w:rsidR="00A85D11" w:rsidRPr="00A85D11" w:rsidRDefault="00A85D11" w:rsidP="00A85D11">
      <w:pPr>
        <w:pStyle w:val="a6"/>
      </w:pPr>
      <w:r w:rsidRPr="00A85D11">
        <w:t>***********************************************</w:t>
      </w:r>
      <w:r>
        <w:t>*******************************</w:t>
      </w:r>
      <w:r w:rsidRPr="00A85D11">
        <w:t>/</w:t>
      </w:r>
    </w:p>
    <w:p w:rsidR="00A85D11" w:rsidRPr="00A85D11" w:rsidRDefault="00A85D11" w:rsidP="00A85D11">
      <w:pPr>
        <w:pStyle w:val="a6"/>
      </w:pPr>
      <w:r w:rsidRPr="00A85D11">
        <w:t xml:space="preserve">#define DIGIT_LCD_SIZE_DEFAULT      ZLG7290_DLCD_NUM </w:t>
      </w:r>
      <w:r>
        <w:rPr>
          <w:rFonts w:hint="eastAsia"/>
        </w:rPr>
        <w:t xml:space="preserve">   </w:t>
      </w:r>
      <w:r w:rsidRPr="00A85D11">
        <w:t xml:space="preserve">/* </w:t>
      </w:r>
      <w:r w:rsidRPr="00A85D11">
        <w:t>最多</w:t>
      </w:r>
      <w:r w:rsidRPr="00A85D11">
        <w:t>4</w:t>
      </w:r>
      <w:r w:rsidRPr="00A85D11">
        <w:t>个数码管字节显示</w:t>
      </w:r>
      <w:r>
        <w:t xml:space="preserve">  </w:t>
      </w:r>
      <w:r w:rsidRPr="00A85D11">
        <w:t xml:space="preserve"> */</w:t>
      </w:r>
    </w:p>
    <w:p w:rsidR="00A85D11" w:rsidRPr="00A85D11" w:rsidRDefault="00A85D11" w:rsidP="00A85D11">
      <w:pPr>
        <w:pStyle w:val="a6"/>
      </w:pPr>
    </w:p>
    <w:p w:rsidR="00A85D11" w:rsidRPr="00A85D11" w:rsidRDefault="00A85D11" w:rsidP="00A85D11">
      <w:pPr>
        <w:pStyle w:val="a6"/>
      </w:pPr>
      <w:r w:rsidRPr="00A85D11">
        <w:t xml:space="preserve">/******************************************************************************  </w:t>
      </w:r>
      <w:r w:rsidRPr="00A85D11">
        <w:t>数码管字符译码表，向</w:t>
      </w:r>
      <w:r w:rsidRPr="00A85D11">
        <w:t>ZLG7290</w:t>
      </w:r>
      <w:r w:rsidRPr="00A85D11">
        <w:t>芯片写入索引值即可显示对应字符</w:t>
      </w:r>
    </w:p>
    <w:p w:rsidR="00A85D11" w:rsidRPr="00A85D11" w:rsidRDefault="00A85D11" w:rsidP="00A85D11">
      <w:pPr>
        <w:pStyle w:val="a6"/>
      </w:pPr>
      <w:r w:rsidRPr="00A85D11">
        <w:t xml:space="preserve">  0x1F</w:t>
      </w:r>
      <w:r w:rsidRPr="00A85D11">
        <w:t>表示无显示</w:t>
      </w:r>
    </w:p>
    <w:p w:rsidR="00A85D11" w:rsidRPr="00A85D11" w:rsidRDefault="00A85D11" w:rsidP="00A85D11">
      <w:pPr>
        <w:pStyle w:val="a6"/>
      </w:pPr>
      <w:r w:rsidRPr="00A85D11">
        <w:t>***********************************************</w:t>
      </w:r>
      <w:r>
        <w:t>*******************************</w:t>
      </w:r>
      <w:r w:rsidRPr="00A85D11">
        <w:t>/</w:t>
      </w:r>
    </w:p>
    <w:p w:rsidR="00A85D11" w:rsidRPr="00A85D11" w:rsidRDefault="00A85D11" w:rsidP="00A85D11">
      <w:pPr>
        <w:pStyle w:val="a6"/>
      </w:pPr>
      <w:r w:rsidRPr="00A85D11">
        <w:t>#define ZLG7290_DOWNLOAD_MAX        32</w:t>
      </w:r>
    </w:p>
    <w:p w:rsidR="00A85D11" w:rsidRPr="00A85D11" w:rsidRDefault="00A85D11" w:rsidP="00A85D11">
      <w:pPr>
        <w:pStyle w:val="a6"/>
      </w:pPr>
      <w:r w:rsidRPr="00A85D11">
        <w:t>UCHAR _G_ucDownloadMap[ZLG7290_DOWNLOAD_MAX] = {</w:t>
      </w:r>
    </w:p>
    <w:p w:rsidR="00A85D11" w:rsidRPr="00A85D11" w:rsidRDefault="00A85D11" w:rsidP="00A85D11">
      <w:pPr>
        <w:pStyle w:val="a6"/>
      </w:pPr>
      <w:r w:rsidRPr="00A85D11">
        <w:t xml:space="preserve">        '0', '1', '2', '3', '4', '5', '6', '7', '8', '9',</w:t>
      </w:r>
    </w:p>
    <w:p w:rsidR="00A85D11" w:rsidRPr="00A85D11" w:rsidRDefault="00A85D11" w:rsidP="00A85D11">
      <w:pPr>
        <w:pStyle w:val="a6"/>
      </w:pPr>
      <w:r w:rsidRPr="00A85D11">
        <w:t xml:space="preserve">        'A', 'b', 'C', 'd', 'E', 'F', 'G', 'H', 'i', 'J',</w:t>
      </w:r>
    </w:p>
    <w:p w:rsidR="00A85D11" w:rsidRPr="00A85D11" w:rsidRDefault="00A85D11" w:rsidP="00A85D11">
      <w:pPr>
        <w:pStyle w:val="a6"/>
      </w:pPr>
      <w:r w:rsidRPr="00A85D11">
        <w:t xml:space="preserve">        'L', 'o', 'p', 'q', 'r', 't', 'U', 'y', 'c', 'h',</w:t>
      </w:r>
    </w:p>
    <w:p w:rsidR="00A85D11" w:rsidRPr="00A85D11" w:rsidRDefault="00A85D11" w:rsidP="00A85D11">
      <w:pPr>
        <w:pStyle w:val="a6"/>
      </w:pPr>
      <w:r w:rsidRPr="00A85D11">
        <w:t xml:space="preserve">        'T', CMD0_NO_DISPLAY</w:t>
      </w:r>
    </w:p>
    <w:p w:rsidR="00A85D11" w:rsidRPr="00A85D11" w:rsidRDefault="00A85D11" w:rsidP="00A85D11">
      <w:pPr>
        <w:pStyle w:val="a6"/>
      </w:pPr>
      <w:r w:rsidRPr="00A85D11">
        <w:t>};</w:t>
      </w:r>
    </w:p>
    <w:p w:rsidR="00A85D11" w:rsidRPr="00A85D11" w:rsidRDefault="00A85D11" w:rsidP="00A85D11">
      <w:pPr>
        <w:pStyle w:val="a6"/>
      </w:pPr>
      <w:r w:rsidRPr="00A85D11">
        <w:t>/******************************************************************************</w:t>
      </w:r>
    </w:p>
    <w:p w:rsidR="00A85D11" w:rsidRPr="00A85D11" w:rsidRDefault="00A85D11" w:rsidP="00A85D11">
      <w:pPr>
        <w:pStyle w:val="a6"/>
      </w:pPr>
      <w:r w:rsidRPr="00A85D11">
        <w:t xml:space="preserve">** </w:t>
      </w:r>
      <w:r w:rsidRPr="00A85D11">
        <w:t>函数名称</w:t>
      </w:r>
      <w:r w:rsidRPr="00A85D11">
        <w:t>: digitLcdReadChar</w:t>
      </w:r>
    </w:p>
    <w:p w:rsidR="00A85D11" w:rsidRPr="00A85D11" w:rsidRDefault="00A85D11" w:rsidP="00A85D11">
      <w:pPr>
        <w:pStyle w:val="a6"/>
      </w:pPr>
      <w:r w:rsidRPr="00A85D11">
        <w:t xml:space="preserve">** </w:t>
      </w:r>
      <w:r w:rsidRPr="00A85D11">
        <w:t>功能描述</w:t>
      </w:r>
      <w:r w:rsidRPr="00A85D11">
        <w:t xml:space="preserve">: </w:t>
      </w:r>
      <w:r w:rsidRPr="00A85D11">
        <w:t>读取第</w:t>
      </w:r>
      <w:r w:rsidRPr="00A85D11">
        <w:t xml:space="preserve"> uiIndex </w:t>
      </w:r>
      <w:r w:rsidRPr="00A85D11">
        <w:t>个数码管的值</w:t>
      </w:r>
    </w:p>
    <w:p w:rsidR="00A85D11" w:rsidRPr="00A85D11" w:rsidRDefault="00A85D11" w:rsidP="00A85D11">
      <w:pPr>
        <w:pStyle w:val="a6"/>
      </w:pPr>
      <w:r w:rsidRPr="00A85D11">
        <w:t>***********************************************</w:t>
      </w:r>
      <w:r>
        <w:t>*******************************</w:t>
      </w:r>
      <w:r w:rsidRPr="00A85D11">
        <w:t>/</w:t>
      </w:r>
    </w:p>
    <w:p w:rsidR="00A85D11" w:rsidRPr="00A85D11" w:rsidRDefault="00A85D11" w:rsidP="00A85D11">
      <w:pPr>
        <w:pStyle w:val="a6"/>
      </w:pPr>
      <w:r w:rsidRPr="00A85D11">
        <w:t>UCHAR digitLcdReadChar(PVOID pHwPrivate, UINT uiIndex)</w:t>
      </w:r>
    </w:p>
    <w:p w:rsidR="00A85D11" w:rsidRPr="00A85D11" w:rsidRDefault="00A85D11" w:rsidP="00A85D11">
      <w:pPr>
        <w:pStyle w:val="a6"/>
      </w:pPr>
      <w:r w:rsidRPr="00A85D11">
        <w:t>{</w:t>
      </w:r>
    </w:p>
    <w:p w:rsidR="00A85D11" w:rsidRPr="00A85D11" w:rsidRDefault="00A85D11" w:rsidP="00A85D11">
      <w:pPr>
        <w:pStyle w:val="a6"/>
      </w:pPr>
      <w:r w:rsidRPr="00A85D11">
        <w:t xml:space="preserve">    PZLG7290_DEV pCtrl = (PZLG7290_DEV) pHwPrivate;</w:t>
      </w:r>
    </w:p>
    <w:p w:rsidR="00A85D11" w:rsidRPr="00A85D11" w:rsidRDefault="00A85D11" w:rsidP="00A85D11">
      <w:pPr>
        <w:pStyle w:val="a6"/>
      </w:pPr>
    </w:p>
    <w:p w:rsidR="00A85D11" w:rsidRPr="00A85D11" w:rsidRDefault="00A85D11" w:rsidP="00A85D11">
      <w:pPr>
        <w:pStyle w:val="a6"/>
      </w:pPr>
      <w:r w:rsidRPr="00A85D11">
        <w:t xml:space="preserve">    UINT uiDownloadIdx;</w:t>
      </w:r>
    </w:p>
    <w:p w:rsidR="00A85D11" w:rsidRPr="00A85D11" w:rsidRDefault="00A85D11" w:rsidP="00A85D11">
      <w:pPr>
        <w:pStyle w:val="a6"/>
      </w:pPr>
    </w:p>
    <w:p w:rsidR="00A85D11" w:rsidRPr="00A85D11" w:rsidRDefault="00A85D11" w:rsidP="00A85D11">
      <w:pPr>
        <w:pStyle w:val="a6"/>
      </w:pPr>
      <w:r w:rsidRPr="00A85D11">
        <w:t xml:space="preserve">    if (uiIndex &gt;= ZLG7290_DLCD_NUM) {</w:t>
      </w:r>
    </w:p>
    <w:p w:rsidR="00A85D11" w:rsidRPr="00A85D11" w:rsidRDefault="00A85D11" w:rsidP="00A85D11">
      <w:pPr>
        <w:pStyle w:val="a6"/>
      </w:pPr>
      <w:r w:rsidRPr="00A85D11">
        <w:t xml:space="preserve">        _ErrorHandle(ERROR_IOS_DRIVER_NOT_SUP);</w:t>
      </w:r>
    </w:p>
    <w:p w:rsidR="00A85D11" w:rsidRPr="00A85D11" w:rsidRDefault="00A85D11" w:rsidP="00A85D11">
      <w:pPr>
        <w:pStyle w:val="a6"/>
      </w:pPr>
      <w:r w:rsidRPr="00A85D11">
        <w:t xml:space="preserve">        printk(KERN_ERR "digitLcdReadChar(): invalid parameters index: %d.\n", uiIndex);</w:t>
      </w:r>
    </w:p>
    <w:p w:rsidR="00A85D11" w:rsidRPr="00A85D11" w:rsidRDefault="00A85D11" w:rsidP="00A85D11">
      <w:pPr>
        <w:pStyle w:val="a6"/>
      </w:pPr>
      <w:r w:rsidRPr="00A85D11">
        <w:t xml:space="preserve">        return PX_ERROR;</w:t>
      </w:r>
    </w:p>
    <w:p w:rsidR="00A85D11" w:rsidRPr="00A85D11" w:rsidRDefault="00A85D11" w:rsidP="00A85D11">
      <w:pPr>
        <w:pStyle w:val="a6"/>
      </w:pPr>
      <w:r w:rsidRPr="00A85D11">
        <w:t xml:space="preserve">    }</w:t>
      </w:r>
    </w:p>
    <w:p w:rsidR="00A85D11" w:rsidRPr="00A85D11" w:rsidRDefault="00A85D11" w:rsidP="00A85D11">
      <w:pPr>
        <w:pStyle w:val="a6"/>
      </w:pPr>
      <w:r w:rsidRPr="00A85D11">
        <w:t xml:space="preserve">                                        </w:t>
      </w:r>
      <w:r>
        <w:t xml:space="preserve">                   </w:t>
      </w:r>
      <w:r>
        <w:rPr>
          <w:rFonts w:hint="eastAsia"/>
        </w:rPr>
        <w:t xml:space="preserve"> </w:t>
      </w:r>
      <w:r w:rsidRPr="00A85D11">
        <w:t xml:space="preserve">/* </w:t>
      </w:r>
      <w:r w:rsidRPr="00A85D11">
        <w:t>获取下载表里面的索引</w:t>
      </w:r>
      <w:r w:rsidRPr="00A85D11">
        <w:t xml:space="preserve">         */</w:t>
      </w:r>
    </w:p>
    <w:p w:rsidR="00A85D11" w:rsidRPr="00A85D11" w:rsidRDefault="00A85D11" w:rsidP="00A85D11">
      <w:pPr>
        <w:pStyle w:val="a6"/>
      </w:pPr>
      <w:r w:rsidRPr="00A85D11">
        <w:t xml:space="preserve">    uiDownloadIdx = GET_DOWNLOAD_MAP_IDX(pCtrl-&gt;ZLG7290_ucCmdBuf[uiIndex]);</w:t>
      </w:r>
    </w:p>
    <w:p w:rsidR="00A85D11" w:rsidRPr="00A85D11" w:rsidRDefault="00A85D11" w:rsidP="00A85D11">
      <w:pPr>
        <w:pStyle w:val="a6"/>
      </w:pPr>
      <w:r w:rsidRPr="00A85D11">
        <w:t xml:space="preserve">    return _G_ucDownloadMap[uiDownloadIdx];</w:t>
      </w:r>
    </w:p>
    <w:p w:rsidR="00A85D11" w:rsidRPr="00A85D11" w:rsidRDefault="00A85D11" w:rsidP="00A85D11">
      <w:pPr>
        <w:pStyle w:val="a6"/>
      </w:pPr>
      <w:r w:rsidRPr="00A85D11">
        <w:t>}</w:t>
      </w:r>
    </w:p>
    <w:p w:rsidR="00A85D11" w:rsidRPr="00A85D11" w:rsidRDefault="00A85D11" w:rsidP="00A85D11">
      <w:pPr>
        <w:pStyle w:val="a6"/>
      </w:pPr>
    </w:p>
    <w:p w:rsidR="00A85D11" w:rsidRPr="00A85D11" w:rsidRDefault="00A85D11" w:rsidP="00A85D11">
      <w:pPr>
        <w:pStyle w:val="a6"/>
      </w:pPr>
      <w:r w:rsidRPr="00A85D11">
        <w:t>/******************************************************************************</w:t>
      </w:r>
    </w:p>
    <w:p w:rsidR="00A85D11" w:rsidRPr="00A85D11" w:rsidRDefault="00A85D11" w:rsidP="00A85D11">
      <w:pPr>
        <w:pStyle w:val="a6"/>
      </w:pPr>
      <w:r w:rsidRPr="00A85D11">
        <w:t xml:space="preserve">** </w:t>
      </w:r>
      <w:r w:rsidRPr="00A85D11">
        <w:t>函数名称</w:t>
      </w:r>
      <w:r w:rsidRPr="00A85D11">
        <w:t>: digitLcdReadDot</w:t>
      </w:r>
    </w:p>
    <w:p w:rsidR="00A85D11" w:rsidRPr="00A85D11" w:rsidRDefault="00A85D11" w:rsidP="00A85D11">
      <w:pPr>
        <w:pStyle w:val="a6"/>
      </w:pPr>
      <w:r w:rsidRPr="00A85D11">
        <w:lastRenderedPageBreak/>
        <w:t xml:space="preserve">** </w:t>
      </w:r>
      <w:r w:rsidRPr="00A85D11">
        <w:t>功能描述</w:t>
      </w:r>
      <w:r w:rsidRPr="00A85D11">
        <w:t xml:space="preserve">: </w:t>
      </w:r>
      <w:r w:rsidRPr="00A85D11">
        <w:t>读取第</w:t>
      </w:r>
      <w:r w:rsidRPr="00A85D11">
        <w:t xml:space="preserve"> uiIndex </w:t>
      </w:r>
      <w:r w:rsidRPr="00A85D11">
        <w:t>个点的状态</w:t>
      </w:r>
    </w:p>
    <w:p w:rsidR="00A85D11" w:rsidRPr="00A85D11" w:rsidRDefault="00A85D11" w:rsidP="00A85D11">
      <w:pPr>
        <w:pStyle w:val="a6"/>
      </w:pPr>
      <w:r w:rsidRPr="00A85D11">
        <w:t>***********************************************</w:t>
      </w:r>
      <w:r>
        <w:t>*******************************</w:t>
      </w:r>
      <w:r w:rsidRPr="00A85D11">
        <w:t>/</w:t>
      </w:r>
    </w:p>
    <w:p w:rsidR="00A85D11" w:rsidRPr="00A85D11" w:rsidRDefault="00A85D11" w:rsidP="00A85D11">
      <w:pPr>
        <w:pStyle w:val="a6"/>
      </w:pPr>
      <w:r w:rsidRPr="00A85D11">
        <w:t>UCHAR digitLcdReadDot(PVOID pHwPrivate, UINT uiIndex)</w:t>
      </w:r>
    </w:p>
    <w:p w:rsidR="00A85D11" w:rsidRPr="00A85D11" w:rsidRDefault="00A85D11" w:rsidP="00A85D11">
      <w:pPr>
        <w:pStyle w:val="a6"/>
      </w:pPr>
      <w:r w:rsidRPr="00A85D11">
        <w:t>{</w:t>
      </w:r>
    </w:p>
    <w:p w:rsidR="00A85D11" w:rsidRPr="00A85D11" w:rsidRDefault="00A85D11" w:rsidP="00A85D11">
      <w:pPr>
        <w:pStyle w:val="a6"/>
      </w:pPr>
      <w:r w:rsidRPr="00A85D11">
        <w:t xml:space="preserve">    PZLG7290_DEV pCtrl = (PZLG7290_DEV) pHwPrivate;</w:t>
      </w:r>
    </w:p>
    <w:p w:rsidR="00A85D11" w:rsidRPr="00A85D11" w:rsidRDefault="00A85D11" w:rsidP="00A85D11">
      <w:pPr>
        <w:pStyle w:val="a6"/>
      </w:pPr>
    </w:p>
    <w:p w:rsidR="00A85D11" w:rsidRPr="00A85D11" w:rsidRDefault="00A85D11" w:rsidP="00A85D11">
      <w:pPr>
        <w:pStyle w:val="a6"/>
      </w:pPr>
      <w:r w:rsidRPr="00A85D11">
        <w:t xml:space="preserve">    if (uiIndex &gt;= ZLG7290_DLCD_NUM) {</w:t>
      </w:r>
    </w:p>
    <w:p w:rsidR="00A85D11" w:rsidRPr="00A85D11" w:rsidRDefault="00A85D11" w:rsidP="00A85D11">
      <w:pPr>
        <w:pStyle w:val="a6"/>
      </w:pPr>
      <w:r w:rsidRPr="00A85D11">
        <w:t xml:space="preserve">        _ErrorHandle(ERROR_IOS_DRIVER_NOT_SUP);</w:t>
      </w:r>
    </w:p>
    <w:p w:rsidR="00A85D11" w:rsidRPr="00A85D11" w:rsidRDefault="00A85D11" w:rsidP="00A85D11">
      <w:pPr>
        <w:pStyle w:val="a6"/>
      </w:pPr>
      <w:r w:rsidRPr="00A85D11">
        <w:t xml:space="preserve">        printk(KERN_ERR "digitLcdReadChar(): invalid parameters index: %d.\n", uiIndex);</w:t>
      </w:r>
    </w:p>
    <w:p w:rsidR="00A85D11" w:rsidRPr="00A85D11" w:rsidRDefault="00A85D11" w:rsidP="00A85D11">
      <w:pPr>
        <w:pStyle w:val="a6"/>
      </w:pPr>
      <w:r w:rsidRPr="00A85D11">
        <w:t xml:space="preserve">        return PX_ERROR;</w:t>
      </w:r>
    </w:p>
    <w:p w:rsidR="00A85D11" w:rsidRPr="00A85D11" w:rsidRDefault="00A85D11" w:rsidP="00A85D11">
      <w:pPr>
        <w:pStyle w:val="a6"/>
      </w:pPr>
      <w:r w:rsidRPr="00A85D11">
        <w:t xml:space="preserve">    }</w:t>
      </w:r>
    </w:p>
    <w:p w:rsidR="00A85D11" w:rsidRPr="00A85D11" w:rsidRDefault="00A85D11" w:rsidP="00A85D11">
      <w:pPr>
        <w:pStyle w:val="a6"/>
      </w:pPr>
    </w:p>
    <w:p w:rsidR="00A85D11" w:rsidRPr="00A85D11" w:rsidRDefault="00A85D11" w:rsidP="00A85D11">
      <w:pPr>
        <w:pStyle w:val="a6"/>
      </w:pPr>
      <w:r w:rsidRPr="00A85D11">
        <w:t xml:space="preserve">    if ((pCtrl-&gt;ZLG7290_ucCmdBuf[uiIndex] &amp; CMD1_DPRAM_DP_BIT) == 0) {</w:t>
      </w:r>
    </w:p>
    <w:p w:rsidR="00A85D11" w:rsidRPr="00A85D11" w:rsidRDefault="00A85D11" w:rsidP="00A85D11">
      <w:pPr>
        <w:pStyle w:val="a6"/>
      </w:pPr>
      <w:r w:rsidRPr="00A85D11">
        <w:t xml:space="preserve">        return ASCII_CHAR(0);</w:t>
      </w:r>
    </w:p>
    <w:p w:rsidR="00A85D11" w:rsidRPr="00A85D11" w:rsidRDefault="00A85D11" w:rsidP="00A85D11">
      <w:pPr>
        <w:pStyle w:val="a6"/>
      </w:pPr>
      <w:r w:rsidRPr="00A85D11">
        <w:t xml:space="preserve">    }</w:t>
      </w:r>
    </w:p>
    <w:p w:rsidR="00A85D11" w:rsidRPr="00A85D11" w:rsidRDefault="00A85D11" w:rsidP="00A85D11">
      <w:pPr>
        <w:pStyle w:val="a6"/>
      </w:pPr>
      <w:r w:rsidRPr="00A85D11">
        <w:t xml:space="preserve">    else {</w:t>
      </w:r>
    </w:p>
    <w:p w:rsidR="00A85D11" w:rsidRPr="00A85D11" w:rsidRDefault="00A85D11" w:rsidP="00A85D11">
      <w:pPr>
        <w:pStyle w:val="a6"/>
      </w:pPr>
      <w:r w:rsidRPr="00A85D11">
        <w:t xml:space="preserve">        return ASCII_CHAR(1);</w:t>
      </w:r>
    </w:p>
    <w:p w:rsidR="00A85D11" w:rsidRPr="00A85D11" w:rsidRDefault="00A85D11" w:rsidP="00A85D11">
      <w:pPr>
        <w:pStyle w:val="a6"/>
      </w:pPr>
      <w:r w:rsidRPr="00A85D11">
        <w:t xml:space="preserve">    }</w:t>
      </w:r>
    </w:p>
    <w:p w:rsidR="00A85D11" w:rsidRPr="00A85D11" w:rsidRDefault="00A85D11" w:rsidP="00A85D11">
      <w:pPr>
        <w:pStyle w:val="a6"/>
      </w:pPr>
      <w:r w:rsidRPr="00A85D11">
        <w:t>}</w:t>
      </w:r>
    </w:p>
    <w:p w:rsidR="00A85D11" w:rsidRPr="00A85D11" w:rsidRDefault="00A85D11" w:rsidP="00A85D11">
      <w:pPr>
        <w:pStyle w:val="a6"/>
      </w:pPr>
    </w:p>
    <w:p w:rsidR="00A85D11" w:rsidRPr="00A85D11" w:rsidRDefault="00A85D11" w:rsidP="00A85D11">
      <w:pPr>
        <w:pStyle w:val="a6"/>
      </w:pPr>
      <w:r w:rsidRPr="00A85D11">
        <w:t>/******************************************************************************</w:t>
      </w:r>
    </w:p>
    <w:p w:rsidR="00A85D11" w:rsidRPr="00A85D11" w:rsidRDefault="00A85D11" w:rsidP="00A85D11">
      <w:pPr>
        <w:pStyle w:val="a6"/>
      </w:pPr>
      <w:r w:rsidRPr="00A85D11">
        <w:t xml:space="preserve">** </w:t>
      </w:r>
      <w:r w:rsidRPr="00A85D11">
        <w:t>函数名称</w:t>
      </w:r>
      <w:r w:rsidRPr="00A85D11">
        <w:t>: __findCharInMap</w:t>
      </w:r>
    </w:p>
    <w:p w:rsidR="00A85D11" w:rsidRPr="00A85D11" w:rsidRDefault="00A85D11" w:rsidP="00A85D11">
      <w:pPr>
        <w:pStyle w:val="a6"/>
      </w:pPr>
      <w:r w:rsidRPr="00A85D11">
        <w:t xml:space="preserve">** </w:t>
      </w:r>
      <w:r w:rsidRPr="00A85D11">
        <w:t>功能描述</w:t>
      </w:r>
      <w:r w:rsidRPr="00A85D11">
        <w:t xml:space="preserve">: </w:t>
      </w:r>
      <w:r w:rsidRPr="00A85D11">
        <w:t>在下载字符表里面查找要写入的字符</w:t>
      </w:r>
    </w:p>
    <w:p w:rsidR="00A85D11" w:rsidRPr="00A85D11" w:rsidRDefault="00A85D11" w:rsidP="00A85D11">
      <w:pPr>
        <w:pStyle w:val="a6"/>
      </w:pPr>
      <w:r w:rsidRPr="00A85D11">
        <w:t>***********************************************</w:t>
      </w:r>
      <w:r>
        <w:t>*******************************</w:t>
      </w:r>
      <w:r w:rsidRPr="00A85D11">
        <w:t>/</w:t>
      </w:r>
    </w:p>
    <w:p w:rsidR="00A85D11" w:rsidRPr="00A85D11" w:rsidRDefault="00A85D11" w:rsidP="00A85D11">
      <w:pPr>
        <w:pStyle w:val="a6"/>
      </w:pPr>
      <w:r w:rsidRPr="00A85D11">
        <w:t>static UINT __findCharInMap(UCHAR ucValue)</w:t>
      </w:r>
    </w:p>
    <w:p w:rsidR="00A85D11" w:rsidRPr="00A85D11" w:rsidRDefault="00A85D11" w:rsidP="00A85D11">
      <w:pPr>
        <w:pStyle w:val="a6"/>
      </w:pPr>
      <w:r w:rsidRPr="00A85D11">
        <w:t>{</w:t>
      </w:r>
    </w:p>
    <w:p w:rsidR="00A85D11" w:rsidRPr="00A85D11" w:rsidRDefault="00A85D11" w:rsidP="00A85D11">
      <w:pPr>
        <w:pStyle w:val="a6"/>
      </w:pPr>
      <w:r w:rsidRPr="00A85D11">
        <w:t xml:space="preserve">    UINT i;</w:t>
      </w:r>
    </w:p>
    <w:p w:rsidR="00A85D11" w:rsidRPr="00A85D11" w:rsidRDefault="00A85D11" w:rsidP="00A85D11">
      <w:pPr>
        <w:pStyle w:val="a6"/>
      </w:pPr>
    </w:p>
    <w:p w:rsidR="00A85D11" w:rsidRPr="00A85D11" w:rsidRDefault="00A85D11" w:rsidP="00A85D11">
      <w:pPr>
        <w:pStyle w:val="a6"/>
      </w:pPr>
      <w:r w:rsidRPr="00A85D11">
        <w:t xml:space="preserve">    for (i=0; i &lt; ZLG7290_DOWNLOAD_MAX; i++) {</w:t>
      </w:r>
    </w:p>
    <w:p w:rsidR="00A85D11" w:rsidRPr="00A85D11" w:rsidRDefault="00A85D11" w:rsidP="00A85D11">
      <w:pPr>
        <w:pStyle w:val="a6"/>
      </w:pPr>
      <w:r w:rsidRPr="00A85D11">
        <w:t xml:space="preserve">        if (_G_ucDownloadMap[i] == ucValue) {</w:t>
      </w:r>
    </w:p>
    <w:p w:rsidR="00A85D11" w:rsidRPr="00A85D11" w:rsidRDefault="00A85D11" w:rsidP="00A85D11">
      <w:pPr>
        <w:pStyle w:val="a6"/>
      </w:pPr>
      <w:r w:rsidRPr="00A85D11">
        <w:t xml:space="preserve">            return i;</w:t>
      </w:r>
    </w:p>
    <w:p w:rsidR="00A85D11" w:rsidRPr="00A85D11" w:rsidRDefault="00A85D11" w:rsidP="00A85D11">
      <w:pPr>
        <w:pStyle w:val="a6"/>
      </w:pPr>
      <w:r w:rsidRPr="00A85D11">
        <w:t xml:space="preserve">        }</w:t>
      </w:r>
    </w:p>
    <w:p w:rsidR="00A85D11" w:rsidRPr="00A85D11" w:rsidRDefault="00A85D11" w:rsidP="00A85D11">
      <w:pPr>
        <w:pStyle w:val="a6"/>
      </w:pPr>
      <w:r w:rsidRPr="00A85D11">
        <w:t xml:space="preserve">    }</w:t>
      </w:r>
    </w:p>
    <w:p w:rsidR="00A85D11" w:rsidRPr="00A85D11" w:rsidRDefault="00A85D11" w:rsidP="00A85D11">
      <w:pPr>
        <w:pStyle w:val="a6"/>
      </w:pPr>
      <w:r w:rsidRPr="00A85D11">
        <w:t xml:space="preserve">    return CMD0_NO_DISPLAY;</w:t>
      </w:r>
    </w:p>
    <w:p w:rsidR="00A85D11" w:rsidRPr="00A85D11" w:rsidRDefault="00A85D11" w:rsidP="00A85D11">
      <w:pPr>
        <w:pStyle w:val="a6"/>
      </w:pPr>
      <w:r w:rsidRPr="00A85D11">
        <w:t>}</w:t>
      </w:r>
    </w:p>
    <w:p w:rsidR="00A85D11" w:rsidRPr="00A85D11" w:rsidRDefault="00A85D11" w:rsidP="00A85D11">
      <w:pPr>
        <w:pStyle w:val="a6"/>
      </w:pPr>
    </w:p>
    <w:p w:rsidR="00A85D11" w:rsidRPr="00A85D11" w:rsidRDefault="00A85D11" w:rsidP="00A85D11">
      <w:pPr>
        <w:pStyle w:val="a6"/>
      </w:pPr>
      <w:r w:rsidRPr="00A85D11">
        <w:t>/******************************************************************************</w:t>
      </w:r>
    </w:p>
    <w:p w:rsidR="00A85D11" w:rsidRPr="00A85D11" w:rsidRDefault="00A85D11" w:rsidP="00A85D11">
      <w:pPr>
        <w:pStyle w:val="a6"/>
      </w:pPr>
      <w:r w:rsidRPr="00A85D11">
        <w:t xml:space="preserve">** </w:t>
      </w:r>
      <w:r w:rsidRPr="00A85D11">
        <w:t>函数名称</w:t>
      </w:r>
      <w:r w:rsidRPr="00A85D11">
        <w:t>: digitLcdWriteChar</w:t>
      </w:r>
    </w:p>
    <w:p w:rsidR="00A85D11" w:rsidRPr="00A85D11" w:rsidRDefault="00A85D11" w:rsidP="00A85D11">
      <w:pPr>
        <w:pStyle w:val="a6"/>
      </w:pPr>
      <w:r w:rsidRPr="00A85D11">
        <w:t xml:space="preserve">** </w:t>
      </w:r>
      <w:r w:rsidRPr="00A85D11">
        <w:t>功能描述</w:t>
      </w:r>
      <w:r w:rsidRPr="00A85D11">
        <w:t xml:space="preserve">: </w:t>
      </w:r>
      <w:r w:rsidRPr="00A85D11">
        <w:t>写入第</w:t>
      </w:r>
      <w:r w:rsidRPr="00A85D11">
        <w:t xml:space="preserve"> uiIndex </w:t>
      </w:r>
      <w:r w:rsidRPr="00A85D11">
        <w:t>个数码管</w:t>
      </w:r>
    </w:p>
    <w:p w:rsidR="00A85D11" w:rsidRPr="00A85D11" w:rsidRDefault="00A85D11" w:rsidP="00A85D11">
      <w:pPr>
        <w:pStyle w:val="a6"/>
      </w:pPr>
      <w:r w:rsidRPr="00A85D11">
        <w:t>***********************************************</w:t>
      </w:r>
      <w:r>
        <w:t>*******************************</w:t>
      </w:r>
      <w:r w:rsidRPr="00A85D11">
        <w:t>/</w:t>
      </w:r>
    </w:p>
    <w:p w:rsidR="00A85D11" w:rsidRPr="00A85D11" w:rsidRDefault="00A85D11" w:rsidP="00A85D11">
      <w:pPr>
        <w:pStyle w:val="a6"/>
      </w:pPr>
      <w:r w:rsidRPr="00A85D11">
        <w:t>INT digitLcdWriteChar(PVOID pHwPrivate, UINT uiIndex, UCHAR ucValue)</w:t>
      </w:r>
    </w:p>
    <w:p w:rsidR="00A85D11" w:rsidRPr="00A85D11" w:rsidRDefault="00A85D11" w:rsidP="00A85D11">
      <w:pPr>
        <w:pStyle w:val="a6"/>
      </w:pPr>
      <w:r w:rsidRPr="00A85D11">
        <w:t>{</w:t>
      </w:r>
    </w:p>
    <w:p w:rsidR="00A85D11" w:rsidRPr="00A85D11" w:rsidRDefault="00A85D11" w:rsidP="00A85D11">
      <w:pPr>
        <w:pStyle w:val="a6"/>
      </w:pPr>
      <w:r w:rsidRPr="00A85D11">
        <w:t xml:space="preserve">    PZLG7290_DEV pCtrl = (PZLG7290_DEV) pHwPrivate;</w:t>
      </w:r>
    </w:p>
    <w:p w:rsidR="00A85D11" w:rsidRPr="00A85D11" w:rsidRDefault="00A85D11" w:rsidP="00A85D11">
      <w:pPr>
        <w:pStyle w:val="a6"/>
      </w:pPr>
    </w:p>
    <w:p w:rsidR="00A85D11" w:rsidRPr="00A85D11" w:rsidRDefault="00A85D11" w:rsidP="00A85D11">
      <w:pPr>
        <w:pStyle w:val="a6"/>
      </w:pPr>
      <w:r w:rsidRPr="00A85D11">
        <w:t xml:space="preserve">    INT          iDownloadIndex;</w:t>
      </w:r>
    </w:p>
    <w:p w:rsidR="00A85D11" w:rsidRPr="00A85D11" w:rsidRDefault="00A85D11" w:rsidP="00A85D11">
      <w:pPr>
        <w:pStyle w:val="a6"/>
      </w:pPr>
      <w:r w:rsidRPr="00A85D11">
        <w:t xml:space="preserve">    PUCHAR       pucCmdBuf;</w:t>
      </w:r>
    </w:p>
    <w:p w:rsidR="00A85D11" w:rsidRPr="00A85D11" w:rsidRDefault="00A85D11" w:rsidP="00A85D11">
      <w:pPr>
        <w:pStyle w:val="a6"/>
      </w:pPr>
      <w:r w:rsidRPr="00A85D11">
        <w:t xml:space="preserve">    INTREG       iregFlag;</w:t>
      </w:r>
    </w:p>
    <w:p w:rsidR="00A85D11" w:rsidRPr="00A85D11" w:rsidRDefault="00A85D11" w:rsidP="00A85D11">
      <w:pPr>
        <w:pStyle w:val="a6"/>
      </w:pPr>
    </w:p>
    <w:p w:rsidR="00A85D11" w:rsidRPr="00A85D11" w:rsidRDefault="00A85D11" w:rsidP="00A85D11">
      <w:pPr>
        <w:pStyle w:val="a6"/>
      </w:pPr>
      <w:r w:rsidRPr="00A85D11">
        <w:t xml:space="preserve">    if (uiIndex &gt;= ZLG7290_DLCD_NUM) {</w:t>
      </w:r>
    </w:p>
    <w:p w:rsidR="00A85D11" w:rsidRPr="00A85D11" w:rsidRDefault="00A85D11" w:rsidP="00A85D11">
      <w:pPr>
        <w:pStyle w:val="a6"/>
      </w:pPr>
      <w:r w:rsidRPr="00A85D11">
        <w:t xml:space="preserve">        return PX_ERROR;</w:t>
      </w:r>
    </w:p>
    <w:p w:rsidR="00A85D11" w:rsidRPr="00A85D11" w:rsidRDefault="00A85D11" w:rsidP="00A85D11">
      <w:pPr>
        <w:pStyle w:val="a6"/>
      </w:pPr>
      <w:r w:rsidRPr="00A85D11">
        <w:t xml:space="preserve">    }</w:t>
      </w:r>
    </w:p>
    <w:p w:rsidR="00A85D11" w:rsidRPr="00A85D11" w:rsidRDefault="00A85D11" w:rsidP="00A85D11">
      <w:pPr>
        <w:pStyle w:val="a6"/>
      </w:pPr>
    </w:p>
    <w:p w:rsidR="00A85D11" w:rsidRPr="00A85D11" w:rsidRDefault="00A85D11" w:rsidP="00A85D11">
      <w:pPr>
        <w:pStyle w:val="a6"/>
      </w:pPr>
      <w:r w:rsidRPr="00A85D11">
        <w:t xml:space="preserve">    /*</w:t>
      </w:r>
    </w:p>
    <w:p w:rsidR="00A85D11" w:rsidRPr="00A85D11" w:rsidRDefault="00A85D11" w:rsidP="00A85D11">
      <w:pPr>
        <w:pStyle w:val="a6"/>
      </w:pPr>
      <w:r w:rsidRPr="00A85D11">
        <w:t xml:space="preserve">     * 1. </w:t>
      </w:r>
      <w:r w:rsidRPr="00A85D11">
        <w:t>在下载表里面找到字符对应索引</w:t>
      </w:r>
    </w:p>
    <w:p w:rsidR="00A85D11" w:rsidRPr="00A85D11" w:rsidRDefault="00A85D11" w:rsidP="00A85D11">
      <w:pPr>
        <w:pStyle w:val="a6"/>
      </w:pPr>
      <w:r w:rsidRPr="00A85D11">
        <w:t xml:space="preserve">     * 2. </w:t>
      </w:r>
      <w:r w:rsidRPr="00A85D11">
        <w:t>将索引写入到</w:t>
      </w:r>
      <w:r w:rsidRPr="00A85D11">
        <w:t>ZLG7290</w:t>
      </w:r>
    </w:p>
    <w:p w:rsidR="00A85D11" w:rsidRPr="00A85D11" w:rsidRDefault="00A85D11" w:rsidP="00A85D11">
      <w:pPr>
        <w:pStyle w:val="a6"/>
      </w:pPr>
      <w:r w:rsidRPr="00A85D11">
        <w:t xml:space="preserve">     */</w:t>
      </w:r>
    </w:p>
    <w:p w:rsidR="00A85D11" w:rsidRPr="00A85D11" w:rsidRDefault="00A85D11" w:rsidP="00A85D11">
      <w:pPr>
        <w:pStyle w:val="a6"/>
      </w:pPr>
      <w:r w:rsidRPr="00A85D11">
        <w:t xml:space="preserve">    iDownloadIndex  = __findCharInMap(ucValue);</w:t>
      </w:r>
    </w:p>
    <w:p w:rsidR="00A85D11" w:rsidRPr="00A85D11" w:rsidRDefault="00A85D11" w:rsidP="00A85D11">
      <w:pPr>
        <w:pStyle w:val="a6"/>
      </w:pPr>
    </w:p>
    <w:p w:rsidR="00A85D11" w:rsidRPr="00A85D11" w:rsidRDefault="00A85D11" w:rsidP="00A85D11">
      <w:pPr>
        <w:pStyle w:val="a6"/>
      </w:pPr>
      <w:r w:rsidRPr="00A85D11">
        <w:t xml:space="preserve">    LW_SPIN_LOCK_QUICK(&amp;pCtrl-&gt;DLCD_lock, &amp;iregFlag);</w:t>
      </w:r>
    </w:p>
    <w:p w:rsidR="00A85D11" w:rsidRPr="00A85D11" w:rsidRDefault="00A85D11" w:rsidP="00A85D11">
      <w:pPr>
        <w:pStyle w:val="a6"/>
      </w:pPr>
      <w:r w:rsidRPr="00A85D11">
        <w:t xml:space="preserve">    pucCmdBuf   = &amp;pCtrl-&gt;ZLG7290_ucCmdBuf[uiIndex];</w:t>
      </w:r>
    </w:p>
    <w:p w:rsidR="00A85D11" w:rsidRPr="00A85D11" w:rsidRDefault="00A85D11" w:rsidP="00A85D11">
      <w:pPr>
        <w:pStyle w:val="a6"/>
      </w:pPr>
      <w:r w:rsidRPr="00A85D11">
        <w:t xml:space="preserve">    *pucCmdBuf  = (*pucCmdBuf &amp; 0xC0) + iDownloadIndex;                 /* </w:t>
      </w:r>
      <w:r w:rsidRPr="00A85D11">
        <w:t>更新</w:t>
      </w:r>
      <w:r w:rsidRPr="00A85D11">
        <w:t>Index</w:t>
      </w:r>
      <w:r w:rsidRPr="00A85D11">
        <w:t>，不修改</w:t>
      </w:r>
      <w:r w:rsidRPr="00A85D11">
        <w:t>DP</w:t>
      </w:r>
      <w:r w:rsidRPr="00A85D11">
        <w:t>和</w:t>
      </w:r>
      <w:r w:rsidRPr="00A85D11">
        <w:t>Flash   */</w:t>
      </w:r>
    </w:p>
    <w:p w:rsidR="00A85D11" w:rsidRPr="00A85D11" w:rsidRDefault="00A85D11" w:rsidP="00A85D11">
      <w:pPr>
        <w:pStyle w:val="a6"/>
      </w:pPr>
      <w:r w:rsidRPr="00A85D11">
        <w:t xml:space="preserve">    LW_SPIN_UNLOCK_QUICK(&amp;pCtrl-&gt;DLCD_lock, iregFlag);</w:t>
      </w:r>
    </w:p>
    <w:p w:rsidR="00A85D11" w:rsidRPr="00A85D11" w:rsidRDefault="00A85D11" w:rsidP="00A85D11">
      <w:pPr>
        <w:pStyle w:val="a6"/>
      </w:pPr>
    </w:p>
    <w:p w:rsidR="00A85D11" w:rsidRPr="00A85D11" w:rsidRDefault="00A85D11" w:rsidP="00A85D11">
      <w:pPr>
        <w:pStyle w:val="a6"/>
      </w:pPr>
      <w:r w:rsidRPr="00A85D11">
        <w:t xml:space="preserve">    zlg7290WriteCmd(pCtrl, ZLG7290_CMDBUF, (CMD0_DOWNLOAD_FLAG | uiIndex), *pucCmdBuf);</w:t>
      </w:r>
    </w:p>
    <w:p w:rsidR="00A85D11" w:rsidRPr="00A85D11" w:rsidRDefault="00A85D11" w:rsidP="00A85D11">
      <w:pPr>
        <w:pStyle w:val="a6"/>
      </w:pPr>
    </w:p>
    <w:p w:rsidR="00A85D11" w:rsidRPr="00A85D11" w:rsidRDefault="00A85D11" w:rsidP="00A85D11">
      <w:pPr>
        <w:pStyle w:val="a6"/>
      </w:pPr>
      <w:r w:rsidRPr="00A85D11">
        <w:t xml:space="preserve">    return ERROR_NONE;</w:t>
      </w:r>
    </w:p>
    <w:p w:rsidR="00A85D11" w:rsidRPr="00A85D11" w:rsidRDefault="00A85D11" w:rsidP="00A85D11">
      <w:pPr>
        <w:pStyle w:val="a6"/>
      </w:pPr>
      <w:r w:rsidRPr="00A85D11">
        <w:t>}</w:t>
      </w:r>
    </w:p>
    <w:p w:rsidR="00A85D11" w:rsidRPr="00A85D11" w:rsidRDefault="00A85D11" w:rsidP="00A85D11">
      <w:pPr>
        <w:pStyle w:val="a6"/>
      </w:pPr>
    </w:p>
    <w:p w:rsidR="00A85D11" w:rsidRPr="00A85D11" w:rsidRDefault="00A85D11" w:rsidP="00A85D11">
      <w:pPr>
        <w:pStyle w:val="a6"/>
      </w:pPr>
      <w:r w:rsidRPr="00A85D11">
        <w:t>/******************************************************************************</w:t>
      </w:r>
    </w:p>
    <w:p w:rsidR="00A85D11" w:rsidRPr="00A85D11" w:rsidRDefault="00A85D11" w:rsidP="00A85D11">
      <w:pPr>
        <w:pStyle w:val="a6"/>
      </w:pPr>
      <w:r w:rsidRPr="00A85D11">
        <w:t xml:space="preserve">** </w:t>
      </w:r>
      <w:r w:rsidRPr="00A85D11">
        <w:t>函数名称</w:t>
      </w:r>
      <w:r w:rsidRPr="00A85D11">
        <w:t>: digitLcdWriteDot</w:t>
      </w:r>
    </w:p>
    <w:p w:rsidR="00A85D11" w:rsidRPr="00A85D11" w:rsidRDefault="00A85D11" w:rsidP="00A85D11">
      <w:pPr>
        <w:pStyle w:val="a6"/>
      </w:pPr>
      <w:r w:rsidRPr="00A85D11">
        <w:t xml:space="preserve">** </w:t>
      </w:r>
      <w:r w:rsidRPr="00A85D11">
        <w:t>功能描述</w:t>
      </w:r>
      <w:r w:rsidRPr="00A85D11">
        <w:t xml:space="preserve">: </w:t>
      </w:r>
      <w:r w:rsidRPr="00A85D11">
        <w:t>设置第</w:t>
      </w:r>
      <w:r w:rsidRPr="00A85D11">
        <w:t xml:space="preserve"> uiIndex </w:t>
      </w:r>
      <w:r w:rsidRPr="00A85D11">
        <w:t>个点开关</w:t>
      </w:r>
    </w:p>
    <w:p w:rsidR="00A85D11" w:rsidRPr="00A85D11" w:rsidRDefault="00A85D11" w:rsidP="00A85D11">
      <w:pPr>
        <w:pStyle w:val="a6"/>
      </w:pPr>
      <w:r w:rsidRPr="00A85D11">
        <w:t xml:space="preserve">** </w:t>
      </w:r>
      <w:r w:rsidRPr="00A85D11">
        <w:t>输　入</w:t>
      </w:r>
      <w:r w:rsidRPr="00A85D11">
        <w:t xml:space="preserve">  : uiIndex - </w:t>
      </w:r>
      <w:r w:rsidRPr="00A85D11">
        <w:t>数码管位置；</w:t>
      </w:r>
      <w:r w:rsidRPr="00A85D11">
        <w:t xml:space="preserve">ucValue - </w:t>
      </w:r>
      <w:r w:rsidRPr="00A85D11">
        <w:t>设置的状态</w:t>
      </w:r>
      <w:r w:rsidRPr="00A85D11">
        <w:t xml:space="preserve">('0' </w:t>
      </w:r>
      <w:r w:rsidRPr="00A85D11">
        <w:t>或者</w:t>
      </w:r>
      <w:r w:rsidRPr="00A85D11">
        <w:t xml:space="preserve"> '1')</w:t>
      </w:r>
    </w:p>
    <w:p w:rsidR="00A85D11" w:rsidRPr="00A85D11" w:rsidRDefault="00A85D11" w:rsidP="00A85D11">
      <w:pPr>
        <w:pStyle w:val="a6"/>
      </w:pPr>
      <w:r w:rsidRPr="00A85D11">
        <w:t>***********************************************</w:t>
      </w:r>
      <w:r>
        <w:t>*******************************</w:t>
      </w:r>
      <w:r w:rsidRPr="00A85D11">
        <w:t>/</w:t>
      </w:r>
    </w:p>
    <w:p w:rsidR="00A85D11" w:rsidRPr="00A85D11" w:rsidRDefault="00A85D11" w:rsidP="00A85D11">
      <w:pPr>
        <w:pStyle w:val="a6"/>
      </w:pPr>
      <w:r w:rsidRPr="00A85D11">
        <w:t>INT digitLcdWriteDot(PVOID pHwPrivate, UINT uiIndex, UCHAR ucValue)</w:t>
      </w:r>
    </w:p>
    <w:p w:rsidR="00A85D11" w:rsidRPr="00A85D11" w:rsidRDefault="00A85D11" w:rsidP="00A85D11">
      <w:pPr>
        <w:pStyle w:val="a6"/>
      </w:pPr>
      <w:r w:rsidRPr="00A85D11">
        <w:t>{</w:t>
      </w:r>
    </w:p>
    <w:p w:rsidR="00A85D11" w:rsidRPr="00A85D11" w:rsidRDefault="00A85D11" w:rsidP="00A85D11">
      <w:pPr>
        <w:pStyle w:val="a6"/>
      </w:pPr>
      <w:r w:rsidRPr="00A85D11">
        <w:t xml:space="preserve">    PZLG7290_DEV pCtrl = (PZLG7290_DEV) pHwPrivate;</w:t>
      </w:r>
    </w:p>
    <w:p w:rsidR="00A85D11" w:rsidRPr="00A85D11" w:rsidRDefault="00A85D11" w:rsidP="00A85D11">
      <w:pPr>
        <w:pStyle w:val="a6"/>
      </w:pPr>
      <w:r w:rsidRPr="00A85D11">
        <w:t xml:space="preserve">    INT          iDownloadIndex;</w:t>
      </w:r>
    </w:p>
    <w:p w:rsidR="00A85D11" w:rsidRPr="00A85D11" w:rsidRDefault="00A85D11" w:rsidP="00A85D11">
      <w:pPr>
        <w:pStyle w:val="a6"/>
      </w:pPr>
      <w:r w:rsidRPr="00A85D11">
        <w:t xml:space="preserve">    INTREG       iregFlag;</w:t>
      </w:r>
    </w:p>
    <w:p w:rsidR="00A85D11" w:rsidRPr="00A85D11" w:rsidRDefault="00A85D11" w:rsidP="00A85D11">
      <w:pPr>
        <w:pStyle w:val="a6"/>
      </w:pPr>
    </w:p>
    <w:p w:rsidR="00A85D11" w:rsidRPr="00A85D11" w:rsidRDefault="00A85D11" w:rsidP="00A85D11">
      <w:pPr>
        <w:pStyle w:val="a6"/>
      </w:pPr>
      <w:r w:rsidRPr="00A85D11">
        <w:t xml:space="preserve">    if (uiIndex &gt;= ZLG7290_DLCD_NUM) {</w:t>
      </w:r>
    </w:p>
    <w:p w:rsidR="00A85D11" w:rsidRPr="00A85D11" w:rsidRDefault="00A85D11" w:rsidP="00A85D11">
      <w:pPr>
        <w:pStyle w:val="a6"/>
      </w:pPr>
      <w:r w:rsidRPr="00A85D11">
        <w:t xml:space="preserve">        return PX_ERROR;</w:t>
      </w:r>
    </w:p>
    <w:p w:rsidR="00A85D11" w:rsidRPr="00A85D11" w:rsidRDefault="00A85D11" w:rsidP="00A85D11">
      <w:pPr>
        <w:pStyle w:val="a6"/>
      </w:pPr>
      <w:r w:rsidRPr="00A85D11">
        <w:t xml:space="preserve">    }</w:t>
      </w:r>
    </w:p>
    <w:p w:rsidR="00A85D11" w:rsidRPr="00A85D11" w:rsidRDefault="00A85D11" w:rsidP="00A85D11">
      <w:pPr>
        <w:pStyle w:val="a6"/>
      </w:pPr>
    </w:p>
    <w:p w:rsidR="00A85D11" w:rsidRPr="00A85D11" w:rsidRDefault="00A85D11" w:rsidP="00A85D11">
      <w:pPr>
        <w:pStyle w:val="a6"/>
      </w:pPr>
      <w:r w:rsidRPr="00A85D11">
        <w:t xml:space="preserve">    /*</w:t>
      </w:r>
    </w:p>
    <w:p w:rsidR="00A85D11" w:rsidRPr="00A85D11" w:rsidRDefault="00A85D11" w:rsidP="00A85D11">
      <w:pPr>
        <w:pStyle w:val="a6"/>
      </w:pPr>
      <w:r w:rsidRPr="00A85D11">
        <w:t xml:space="preserve">     * 1. </w:t>
      </w:r>
      <w:r w:rsidRPr="00A85D11">
        <w:t>在下载表里面找到字符对应索引</w:t>
      </w:r>
    </w:p>
    <w:p w:rsidR="00A85D11" w:rsidRPr="00A85D11" w:rsidRDefault="00A85D11" w:rsidP="00A85D11">
      <w:pPr>
        <w:pStyle w:val="a6"/>
      </w:pPr>
      <w:r w:rsidRPr="00A85D11">
        <w:lastRenderedPageBreak/>
        <w:t xml:space="preserve">     * 2. </w:t>
      </w:r>
      <w:r w:rsidRPr="00A85D11">
        <w:t>将索引写入到</w:t>
      </w:r>
      <w:r w:rsidRPr="00A85D11">
        <w:t>ZLG7290</w:t>
      </w:r>
    </w:p>
    <w:p w:rsidR="00A85D11" w:rsidRPr="00A85D11" w:rsidRDefault="00A85D11" w:rsidP="00A85D11">
      <w:pPr>
        <w:pStyle w:val="a6"/>
      </w:pPr>
      <w:r w:rsidRPr="00A85D11">
        <w:t xml:space="preserve">     */</w:t>
      </w:r>
    </w:p>
    <w:p w:rsidR="00A85D11" w:rsidRPr="00A85D11" w:rsidRDefault="00A85D11" w:rsidP="00A85D11">
      <w:pPr>
        <w:pStyle w:val="a6"/>
      </w:pPr>
      <w:r w:rsidRPr="00A85D11">
        <w:t xml:space="preserve">    LW_SPIN_LOCK_QUICK(&amp;pCtrl-&gt;DLCD_lock, &amp;iregFlag);</w:t>
      </w:r>
    </w:p>
    <w:p w:rsidR="00A85D11" w:rsidRPr="00A85D11" w:rsidRDefault="00A85D11" w:rsidP="00A85D11">
      <w:pPr>
        <w:pStyle w:val="a6"/>
      </w:pPr>
      <w:r w:rsidRPr="00A85D11">
        <w:t xml:space="preserve">    iDownloadIndex = pCtrl-&gt;ZLG7290_ucCmdBuf[uiIndex];</w:t>
      </w:r>
    </w:p>
    <w:p w:rsidR="00A85D11" w:rsidRPr="00A85D11" w:rsidRDefault="00A85D11" w:rsidP="00A85D11">
      <w:pPr>
        <w:pStyle w:val="a6"/>
      </w:pPr>
      <w:r w:rsidRPr="00A85D11">
        <w:t xml:space="preserve">    if (ucValue == ASCII_CHAR(0)) {</w:t>
      </w:r>
    </w:p>
    <w:p w:rsidR="00A85D11" w:rsidRPr="00A85D11" w:rsidRDefault="00A85D11" w:rsidP="00A85D11">
      <w:pPr>
        <w:pStyle w:val="a6"/>
      </w:pPr>
      <w:r w:rsidRPr="00A85D11">
        <w:t xml:space="preserve">        iDownloadIndex = CLR_BIT(iDownloadIndex, CMD1_DPRAM_DP_BIT);</w:t>
      </w:r>
    </w:p>
    <w:p w:rsidR="00A85D11" w:rsidRPr="00A85D11" w:rsidRDefault="00A85D11" w:rsidP="00A85D11">
      <w:pPr>
        <w:pStyle w:val="a6"/>
      </w:pPr>
      <w:r w:rsidRPr="00A85D11">
        <w:t xml:space="preserve">    }</w:t>
      </w:r>
    </w:p>
    <w:p w:rsidR="00A85D11" w:rsidRPr="00A85D11" w:rsidRDefault="00A85D11" w:rsidP="00A85D11">
      <w:pPr>
        <w:pStyle w:val="a6"/>
      </w:pPr>
      <w:r w:rsidRPr="00A85D11">
        <w:t xml:space="preserve">    else {</w:t>
      </w:r>
    </w:p>
    <w:p w:rsidR="00A85D11" w:rsidRPr="00A85D11" w:rsidRDefault="00A85D11" w:rsidP="00A85D11">
      <w:pPr>
        <w:pStyle w:val="a6"/>
      </w:pPr>
      <w:r w:rsidRPr="00A85D11">
        <w:t xml:space="preserve">        iDownloadIndex = SET_BIT(iDownloadIndex, CMD1_DPRAM_DP_BIT);</w:t>
      </w:r>
    </w:p>
    <w:p w:rsidR="00A85D11" w:rsidRPr="00A85D11" w:rsidRDefault="00A85D11" w:rsidP="00A85D11">
      <w:pPr>
        <w:pStyle w:val="a6"/>
      </w:pPr>
      <w:r w:rsidRPr="00A85D11">
        <w:t xml:space="preserve">    }</w:t>
      </w:r>
    </w:p>
    <w:p w:rsidR="00A85D11" w:rsidRPr="00A85D11" w:rsidRDefault="00A85D11" w:rsidP="00A85D11">
      <w:pPr>
        <w:pStyle w:val="a6"/>
      </w:pPr>
      <w:r w:rsidRPr="00A85D11">
        <w:t xml:space="preserve">    pCtrl-&gt;ZLG7290_ucCmdBuf[uiIndex] = iDownloadIndex;</w:t>
      </w:r>
    </w:p>
    <w:p w:rsidR="00A85D11" w:rsidRPr="00A85D11" w:rsidRDefault="00A85D11" w:rsidP="00A85D11">
      <w:pPr>
        <w:pStyle w:val="a6"/>
      </w:pPr>
      <w:r w:rsidRPr="00A85D11">
        <w:t xml:space="preserve">    LW_SPIN_UNLOCK_QUICK(&amp;pCtrl-&gt;DLCD_lock, iregFlag);</w:t>
      </w:r>
    </w:p>
    <w:p w:rsidR="00A85D11" w:rsidRPr="00A85D11" w:rsidRDefault="00A85D11" w:rsidP="00A85D11">
      <w:pPr>
        <w:pStyle w:val="a6"/>
      </w:pPr>
    </w:p>
    <w:p w:rsidR="00A85D11" w:rsidRPr="00A85D11" w:rsidRDefault="00A85D11" w:rsidP="00A85D11">
      <w:pPr>
        <w:pStyle w:val="a6"/>
      </w:pPr>
      <w:r w:rsidRPr="00A85D11">
        <w:t xml:space="preserve">    zlg7290WriteCmd(pCtrl, ZLG7290_CMDBUF,</w:t>
      </w:r>
    </w:p>
    <w:p w:rsidR="00A85D11" w:rsidRPr="00A85D11" w:rsidRDefault="00A85D11" w:rsidP="00A85D11">
      <w:pPr>
        <w:pStyle w:val="a6"/>
      </w:pPr>
      <w:r w:rsidRPr="00A85D11">
        <w:t xml:space="preserve">                    (CMD0_DOWNLOAD_FLAG | uiIndex),</w:t>
      </w:r>
    </w:p>
    <w:p w:rsidR="00A85D11" w:rsidRPr="00A85D11" w:rsidRDefault="00A85D11" w:rsidP="00A85D11">
      <w:pPr>
        <w:pStyle w:val="a6"/>
      </w:pPr>
      <w:r w:rsidRPr="00A85D11">
        <w:t xml:space="preserve">                    pCtrl-&gt;ZLG7290_ucCmdBuf[uiIndex]);</w:t>
      </w:r>
    </w:p>
    <w:p w:rsidR="00A85D11" w:rsidRPr="00A85D11" w:rsidRDefault="00A85D11" w:rsidP="00A85D11">
      <w:pPr>
        <w:pStyle w:val="a6"/>
      </w:pPr>
    </w:p>
    <w:p w:rsidR="00A85D11" w:rsidRPr="00A85D11" w:rsidRDefault="00A85D11" w:rsidP="00A85D11">
      <w:pPr>
        <w:pStyle w:val="a6"/>
      </w:pPr>
      <w:r w:rsidRPr="00A85D11">
        <w:t xml:space="preserve">    return ERROR_NONE;</w:t>
      </w:r>
    </w:p>
    <w:p w:rsidR="00A85D11" w:rsidRPr="00A85D11" w:rsidRDefault="00A85D11" w:rsidP="00A85D11">
      <w:pPr>
        <w:pStyle w:val="a6"/>
      </w:pPr>
      <w:r w:rsidRPr="00A85D11">
        <w:t>}</w:t>
      </w:r>
    </w:p>
    <w:p w:rsidR="00A85D11" w:rsidRPr="00A85D11" w:rsidRDefault="00A85D11" w:rsidP="00A85D11">
      <w:pPr>
        <w:pStyle w:val="a6"/>
      </w:pPr>
    </w:p>
    <w:p w:rsidR="00A85D11" w:rsidRPr="00A85D11" w:rsidRDefault="00A85D11" w:rsidP="00A85D11">
      <w:pPr>
        <w:pStyle w:val="a6"/>
      </w:pPr>
      <w:r w:rsidRPr="00A85D11">
        <w:t>/******************************************************************************</w:t>
      </w:r>
    </w:p>
    <w:p w:rsidR="00A85D11" w:rsidRPr="00A85D11" w:rsidRDefault="00A85D11" w:rsidP="00A85D11">
      <w:pPr>
        <w:pStyle w:val="a6"/>
      </w:pPr>
      <w:r w:rsidRPr="00A85D11">
        <w:t xml:space="preserve">** </w:t>
      </w:r>
      <w:r w:rsidRPr="00A85D11">
        <w:t>函数名称</w:t>
      </w:r>
      <w:r w:rsidRPr="00A85D11">
        <w:t>: dlcdInit</w:t>
      </w:r>
    </w:p>
    <w:p w:rsidR="00A85D11" w:rsidRPr="00A85D11" w:rsidRDefault="00A85D11" w:rsidP="00A85D11">
      <w:pPr>
        <w:pStyle w:val="a6"/>
      </w:pPr>
      <w:r w:rsidRPr="00A85D11">
        <w:t xml:space="preserve">** </w:t>
      </w:r>
      <w:r w:rsidRPr="00A85D11">
        <w:t>功能描述</w:t>
      </w:r>
      <w:r w:rsidRPr="00A85D11">
        <w:t xml:space="preserve">: </w:t>
      </w:r>
      <w:r w:rsidRPr="00A85D11">
        <w:t>初始化</w:t>
      </w:r>
      <w:r w:rsidRPr="00A85D11">
        <w:t xml:space="preserve"> </w:t>
      </w:r>
      <w:r w:rsidRPr="00A85D11">
        <w:t>数码管功能</w:t>
      </w:r>
    </w:p>
    <w:p w:rsidR="00A85D11" w:rsidRPr="00A85D11" w:rsidRDefault="00A85D11" w:rsidP="00A85D11">
      <w:pPr>
        <w:pStyle w:val="a6"/>
      </w:pPr>
      <w:r w:rsidRPr="00A85D11">
        <w:t>***********************************************</w:t>
      </w:r>
      <w:r>
        <w:t>*******************************</w:t>
      </w:r>
      <w:r w:rsidRPr="00A85D11">
        <w:t>/</w:t>
      </w:r>
    </w:p>
    <w:p w:rsidR="00A85D11" w:rsidRPr="00A85D11" w:rsidRDefault="00A85D11" w:rsidP="00A85D11">
      <w:pPr>
        <w:pStyle w:val="a6"/>
      </w:pPr>
      <w:r w:rsidRPr="00A85D11">
        <w:t>INT dlcdInit(PVOID pHwPrivate)</w:t>
      </w:r>
    </w:p>
    <w:p w:rsidR="00A85D11" w:rsidRPr="00A85D11" w:rsidRDefault="00A85D11" w:rsidP="00A85D11">
      <w:pPr>
        <w:pStyle w:val="a6"/>
      </w:pPr>
      <w:r w:rsidRPr="00A85D11">
        <w:t>{</w:t>
      </w:r>
    </w:p>
    <w:p w:rsidR="00A85D11" w:rsidRPr="00A85D11" w:rsidRDefault="00A85D11" w:rsidP="00A85D11">
      <w:pPr>
        <w:pStyle w:val="a6"/>
      </w:pPr>
      <w:r w:rsidRPr="00A85D11">
        <w:t xml:space="preserve">    INT i;</w:t>
      </w:r>
    </w:p>
    <w:p w:rsidR="00A85D11" w:rsidRPr="00A85D11" w:rsidRDefault="00A85D11" w:rsidP="00A85D11">
      <w:pPr>
        <w:pStyle w:val="a6"/>
      </w:pPr>
    </w:p>
    <w:p w:rsidR="00A85D11" w:rsidRPr="00A85D11" w:rsidRDefault="00A85D11" w:rsidP="00A85D11">
      <w:pPr>
        <w:pStyle w:val="a6"/>
      </w:pPr>
      <w:r w:rsidRPr="00A85D11">
        <w:t xml:space="preserve">    PZLG7290_DEV pCtrl = (PZLG7290_DEV)pHwPrivate;</w:t>
      </w:r>
    </w:p>
    <w:p w:rsidR="00A85D11" w:rsidRPr="00A85D11" w:rsidRDefault="00A85D11" w:rsidP="00A85D11">
      <w:pPr>
        <w:pStyle w:val="a6"/>
      </w:pPr>
    </w:p>
    <w:p w:rsidR="00A85D11" w:rsidRPr="00A85D11" w:rsidRDefault="00A85D11" w:rsidP="00A85D11">
      <w:pPr>
        <w:pStyle w:val="a6"/>
      </w:pPr>
      <w:r w:rsidRPr="00A85D11">
        <w:t xml:space="preserve">    LW_SPIN_INIT(&amp;pCtrl-&gt;DLCD_lock);                            /* </w:t>
      </w:r>
      <w:r w:rsidRPr="00A85D11">
        <w:t>初始化自旋锁</w:t>
      </w:r>
      <w:r w:rsidRPr="00A85D11">
        <w:t xml:space="preserve">    </w:t>
      </w:r>
      <w:r>
        <w:rPr>
          <w:rFonts w:hint="eastAsia"/>
        </w:rPr>
        <w:t xml:space="preserve">   </w:t>
      </w:r>
      <w:r w:rsidRPr="00A85D11">
        <w:t xml:space="preserve">*/            </w:t>
      </w:r>
    </w:p>
    <w:p w:rsidR="00A85D11" w:rsidRPr="00A85D11" w:rsidRDefault="00A85D11" w:rsidP="00A85D11">
      <w:pPr>
        <w:pStyle w:val="a6"/>
      </w:pPr>
    </w:p>
    <w:p w:rsidR="00A85D11" w:rsidRPr="00A85D11" w:rsidRDefault="00A85D11" w:rsidP="00A85D11">
      <w:pPr>
        <w:pStyle w:val="a6"/>
      </w:pPr>
      <w:r w:rsidRPr="00A85D11">
        <w:t xml:space="preserve">    memset(pCtrl-&gt;ZLG7290_ucCmdBuf, DLCD_DISPLAY_DEFAULT, sizeof(pCtrl-&gt;ZLG7290_ucCmdBuf));</w:t>
      </w:r>
    </w:p>
    <w:p w:rsidR="00A85D11" w:rsidRPr="00A85D11" w:rsidRDefault="00A85D11" w:rsidP="00A85D11">
      <w:pPr>
        <w:pStyle w:val="a6"/>
      </w:pPr>
    </w:p>
    <w:p w:rsidR="00A85D11" w:rsidRPr="00A85D11" w:rsidRDefault="00A85D11" w:rsidP="00A85D11">
      <w:pPr>
        <w:pStyle w:val="a6"/>
      </w:pPr>
      <w:r w:rsidRPr="00A85D11">
        <w:t xml:space="preserve">    for (i=0; i&lt;ZLG7290_DLCD_NUM; i++) {</w:t>
      </w:r>
    </w:p>
    <w:p w:rsidR="00A85D11" w:rsidRPr="00A85D11" w:rsidRDefault="00A85D11" w:rsidP="00A85D11">
      <w:pPr>
        <w:pStyle w:val="a6"/>
      </w:pPr>
      <w:r w:rsidRPr="00A85D11">
        <w:t xml:space="preserve">        digitLcdWriteChar(pCtrl, i, DLCD_DISPLAY_DEFAULT);</w:t>
      </w:r>
      <w:r>
        <w:t xml:space="preserve"> </w:t>
      </w:r>
      <w:r>
        <w:rPr>
          <w:rFonts w:hint="eastAsia"/>
        </w:rPr>
        <w:t xml:space="preserve">         </w:t>
      </w:r>
      <w:r w:rsidRPr="00A85D11">
        <w:t xml:space="preserve">/* </w:t>
      </w:r>
      <w:r w:rsidRPr="00A85D11">
        <w:t>默认显示</w:t>
      </w:r>
      <w:r>
        <w:t>0</w:t>
      </w:r>
      <w:r>
        <w:rPr>
          <w:rFonts w:hint="eastAsia"/>
        </w:rPr>
        <w:t xml:space="preserve">  </w:t>
      </w:r>
      <w:r w:rsidRPr="00A85D11">
        <w:t>*/</w:t>
      </w:r>
      <w:r>
        <w:t xml:space="preserve">                 </w:t>
      </w:r>
    </w:p>
    <w:p w:rsidR="00A85D11" w:rsidRPr="00A85D11" w:rsidRDefault="00A85D11" w:rsidP="00A85D11">
      <w:pPr>
        <w:pStyle w:val="a6"/>
      </w:pPr>
      <w:r w:rsidRPr="00A85D11">
        <w:t xml:space="preserve">    }</w:t>
      </w:r>
    </w:p>
    <w:p w:rsidR="00A85D11" w:rsidRPr="00A85D11" w:rsidRDefault="00A85D11" w:rsidP="00A85D11">
      <w:pPr>
        <w:pStyle w:val="a6"/>
      </w:pPr>
    </w:p>
    <w:p w:rsidR="00A85D11" w:rsidRPr="00A85D11" w:rsidRDefault="00A85D11" w:rsidP="00A85D11">
      <w:pPr>
        <w:pStyle w:val="a6"/>
      </w:pPr>
      <w:r w:rsidRPr="00A85D11">
        <w:t xml:space="preserve">    return ZLG7290_DLCD_NUM;</w:t>
      </w:r>
    </w:p>
    <w:p w:rsidR="00A85D11" w:rsidRPr="00A85D11" w:rsidRDefault="00A85D11" w:rsidP="00A85D11">
      <w:pPr>
        <w:pStyle w:val="a6"/>
      </w:pPr>
      <w:r w:rsidRPr="00A85D11">
        <w:t>}</w:t>
      </w:r>
    </w:p>
    <w:p w:rsidR="00E62E08" w:rsidRPr="00E62E08" w:rsidRDefault="00E62E08" w:rsidP="004F75F7">
      <w:pPr>
        <w:autoSpaceDE w:val="0"/>
        <w:autoSpaceDN w:val="0"/>
        <w:adjustRightInd w:val="0"/>
        <w:spacing w:beforeLines="0" w:afterLines="0"/>
        <w:jc w:val="left"/>
        <w:rPr>
          <w:rFonts w:ascii="Fixedsys" w:hAnsi="Fixedsys" w:cs="Fixedsys"/>
          <w:kern w:val="0"/>
          <w:sz w:val="20"/>
          <w:szCs w:val="20"/>
          <w:lang w:val="de-DE"/>
        </w:rPr>
      </w:pPr>
    </w:p>
    <w:p w:rsidR="009A3F8C" w:rsidRDefault="00C73189" w:rsidP="00F8342A">
      <w:pPr>
        <w:pStyle w:val="23"/>
        <w:spacing w:before="62" w:after="62"/>
        <w:rPr>
          <w:lang w:val="de-DE"/>
        </w:rPr>
      </w:pPr>
      <w:r>
        <w:rPr>
          <w:rFonts w:hint="eastAsia"/>
          <w:lang w:val="de-DE"/>
        </w:rPr>
        <w:t>在</w:t>
      </w:r>
      <w:r w:rsidRPr="00460B76">
        <w:fldChar w:fldCharType="begin"/>
      </w:r>
      <w:r w:rsidRPr="00A85D11">
        <w:rPr>
          <w:lang w:val="de-DE"/>
        </w:rPr>
        <w:instrText xml:space="preserve"> REF _Ref428625357 \h </w:instrText>
      </w:r>
      <w:r w:rsidRPr="00460B76">
        <w:fldChar w:fldCharType="separate"/>
      </w:r>
      <w:r w:rsidR="00B96029">
        <w:rPr>
          <w:rFonts w:hint="eastAsia"/>
        </w:rPr>
        <w:t>程序清单</w:t>
      </w:r>
      <w:r w:rsidR="00B96029" w:rsidRPr="00A85D11">
        <w:rPr>
          <w:lang w:val="de-DE"/>
        </w:rPr>
        <w:t xml:space="preserve"> </w:t>
      </w:r>
      <w:r w:rsidR="00B96029" w:rsidRPr="00A85D11">
        <w:rPr>
          <w:noProof/>
          <w:lang w:val="de-DE"/>
        </w:rPr>
        <w:t>11</w:t>
      </w:r>
      <w:r w:rsidR="00B96029" w:rsidRPr="00A85D11">
        <w:rPr>
          <w:lang w:val="de-DE"/>
        </w:rPr>
        <w:t>.</w:t>
      </w:r>
      <w:r w:rsidR="00F8342A">
        <w:rPr>
          <w:rFonts w:hint="eastAsia"/>
          <w:noProof/>
          <w:lang w:val="de-DE"/>
        </w:rPr>
        <w:t>2</w:t>
      </w:r>
      <w:r w:rsidRPr="00460B76">
        <w:fldChar w:fldCharType="end"/>
      </w:r>
      <w:r>
        <w:rPr>
          <w:rFonts w:hint="eastAsia"/>
          <w:lang w:val="de-DE"/>
        </w:rPr>
        <w:t>中使用到的</w:t>
      </w:r>
      <w:r w:rsidR="00A85D11" w:rsidRPr="00A85D11">
        <w:rPr>
          <w:lang w:val="de-DE"/>
        </w:rPr>
        <w:t>zlg7290WriteCmd</w:t>
      </w:r>
      <w:r>
        <w:rPr>
          <w:rFonts w:hint="eastAsia"/>
          <w:lang w:val="de-DE"/>
        </w:rPr>
        <w:t>等函数</w:t>
      </w:r>
      <w:r w:rsidRPr="00A85D11">
        <w:rPr>
          <w:rFonts w:hint="eastAsia"/>
          <w:lang w:val="de-DE"/>
        </w:rPr>
        <w:t>，</w:t>
      </w:r>
      <w:r w:rsidR="00F8342A">
        <w:rPr>
          <w:rFonts w:hint="eastAsia"/>
          <w:lang w:val="de-DE"/>
        </w:rPr>
        <w:t>在文件</w:t>
      </w:r>
      <w:r w:rsidR="00A85D11">
        <w:rPr>
          <w:rFonts w:hint="eastAsia"/>
          <w:lang w:val="de-DE"/>
        </w:rPr>
        <w:t>zlg7290.c</w:t>
      </w:r>
      <w:r>
        <w:rPr>
          <w:rFonts w:hint="eastAsia"/>
          <w:lang w:val="de-DE"/>
        </w:rPr>
        <w:t>中定义并实现。函数具体实现如</w:t>
      </w:r>
      <w:r>
        <w:rPr>
          <w:lang w:val="de-DE"/>
        </w:rPr>
        <w:fldChar w:fldCharType="begin"/>
      </w:r>
      <w:r>
        <w:rPr>
          <w:lang w:val="de-DE"/>
        </w:rPr>
        <w:instrText xml:space="preserve"> REF _Ref428785179 \h </w:instrText>
      </w:r>
      <w:r w:rsidR="00F8342A">
        <w:rPr>
          <w:lang w:val="de-DE"/>
        </w:rPr>
        <w:instrText xml:space="preserve"> \* MERGEFORMAT </w:instrText>
      </w:r>
      <w:r>
        <w:rPr>
          <w:lang w:val="de-DE"/>
        </w:rPr>
      </w:r>
      <w:r>
        <w:rPr>
          <w:lang w:val="de-DE"/>
        </w:rPr>
        <w:fldChar w:fldCharType="separate"/>
      </w:r>
      <w:r w:rsidR="00B96029">
        <w:rPr>
          <w:rFonts w:hint="eastAsia"/>
        </w:rPr>
        <w:t>程序清单</w:t>
      </w:r>
      <w:r w:rsidR="00B96029" w:rsidRPr="00E462FD">
        <w:rPr>
          <w:lang w:val="de-DE"/>
        </w:rPr>
        <w:t xml:space="preserve"> </w:t>
      </w:r>
      <w:r w:rsidR="00B96029">
        <w:rPr>
          <w:noProof/>
          <w:lang w:val="de-DE"/>
        </w:rPr>
        <w:t>11</w:t>
      </w:r>
      <w:r w:rsidR="00B96029">
        <w:rPr>
          <w:lang w:val="de-DE"/>
        </w:rPr>
        <w:t>.</w:t>
      </w:r>
      <w:r w:rsidR="00F8342A">
        <w:rPr>
          <w:rFonts w:hint="eastAsia"/>
          <w:noProof/>
          <w:lang w:val="de-DE"/>
        </w:rPr>
        <w:t>3</w:t>
      </w:r>
      <w:r>
        <w:rPr>
          <w:lang w:val="de-DE"/>
        </w:rPr>
        <w:fldChar w:fldCharType="end"/>
      </w:r>
      <w:r>
        <w:rPr>
          <w:rFonts w:hint="eastAsia"/>
          <w:lang w:val="de-DE"/>
        </w:rPr>
        <w:t>所示</w:t>
      </w:r>
    </w:p>
    <w:p w:rsidR="00C73189" w:rsidRPr="00E462FD" w:rsidRDefault="00C73189" w:rsidP="00D37EF9">
      <w:pPr>
        <w:pStyle w:val="a8"/>
        <w:rPr>
          <w:lang w:val="de-DE"/>
        </w:rPr>
      </w:pPr>
      <w:bookmarkStart w:id="2332" w:name="_Ref428785179"/>
      <w:r>
        <w:rPr>
          <w:rFonts w:hint="eastAsia"/>
        </w:rPr>
        <w:lastRenderedPageBreak/>
        <w:t>程序清单</w:t>
      </w:r>
      <w:r w:rsidRPr="00E462FD">
        <w:rPr>
          <w:lang w:val="de-DE"/>
        </w:rPr>
        <w:t xml:space="preserve"> </w:t>
      </w:r>
      <w:r>
        <w:rPr>
          <w:lang w:val="de-DE"/>
        </w:rPr>
        <w:fldChar w:fldCharType="begin"/>
      </w:r>
      <w:r>
        <w:rPr>
          <w:lang w:val="de-DE"/>
        </w:rPr>
        <w:instrText xml:space="preserve"> STYLEREF 1 \s </w:instrText>
      </w:r>
      <w:r>
        <w:rPr>
          <w:lang w:val="de-DE"/>
        </w:rPr>
        <w:fldChar w:fldCharType="separate"/>
      </w:r>
      <w:r w:rsidR="00B96029">
        <w:rPr>
          <w:noProof/>
          <w:lang w:val="de-DE"/>
        </w:rPr>
        <w:t>11</w:t>
      </w:r>
      <w:r>
        <w:rPr>
          <w:lang w:val="de-DE"/>
        </w:rPr>
        <w:fldChar w:fldCharType="end"/>
      </w:r>
      <w:r>
        <w:rPr>
          <w:lang w:val="de-DE"/>
        </w:rPr>
        <w:t>.</w:t>
      </w:r>
      <w:bookmarkEnd w:id="2332"/>
      <w:r w:rsidR="00F8342A">
        <w:rPr>
          <w:rFonts w:hint="eastAsia"/>
          <w:lang w:val="de-DE"/>
        </w:rPr>
        <w:t>3</w:t>
      </w:r>
      <w:r>
        <w:rPr>
          <w:lang w:val="de-DE"/>
        </w:rPr>
        <w:t xml:space="preserve">  </w:t>
      </w:r>
      <w:r w:rsidR="00F8342A">
        <w:rPr>
          <w:rFonts w:hint="eastAsia"/>
          <w:lang w:val="de-DE"/>
        </w:rPr>
        <w:t>zlg7290.c</w:t>
      </w:r>
    </w:p>
    <w:p w:rsidR="00F8342A" w:rsidRPr="00F8342A" w:rsidRDefault="00F8342A" w:rsidP="00F8342A">
      <w:pPr>
        <w:pStyle w:val="a6"/>
        <w:rPr>
          <w:lang w:val="en-US"/>
        </w:rPr>
      </w:pPr>
      <w:r w:rsidRPr="00F8342A">
        <w:rPr>
          <w:lang w:val="en-US"/>
        </w:rPr>
        <w:t>/******************************************************************************</w:t>
      </w:r>
    </w:p>
    <w:p w:rsidR="00F8342A" w:rsidRPr="00F8342A" w:rsidRDefault="00F8342A" w:rsidP="00F8342A">
      <w:pPr>
        <w:pStyle w:val="a6"/>
        <w:rPr>
          <w:lang w:val="en-US"/>
        </w:rPr>
      </w:pPr>
      <w:r w:rsidRPr="00F8342A">
        <w:rPr>
          <w:lang w:val="en-US"/>
        </w:rPr>
        <w:t>ZLG 7290</w:t>
      </w:r>
      <w:r w:rsidRPr="00F8342A">
        <w:rPr>
          <w:lang w:val="en-US"/>
        </w:rPr>
        <w:t>芯片驱动（数码管及阵列按键功能）</w:t>
      </w:r>
    </w:p>
    <w:p w:rsidR="00F8342A" w:rsidRPr="00F8342A" w:rsidRDefault="00F8342A" w:rsidP="00F8342A">
      <w:pPr>
        <w:pStyle w:val="a6"/>
        <w:rPr>
          <w:lang w:val="en-US"/>
        </w:rPr>
      </w:pPr>
      <w:r w:rsidRPr="00F8342A">
        <w:rPr>
          <w:lang w:val="en-US"/>
        </w:rPr>
        <w:t>***********************************************</w:t>
      </w:r>
      <w:r>
        <w:rPr>
          <w:lang w:val="en-US"/>
        </w:rPr>
        <w:t>*******************************</w:t>
      </w:r>
      <w:r w:rsidRPr="00F8342A">
        <w:rPr>
          <w:lang w:val="en-US"/>
        </w:rPr>
        <w:t>/</w:t>
      </w:r>
    </w:p>
    <w:p w:rsidR="00F8342A" w:rsidRPr="00F8342A" w:rsidRDefault="00F8342A" w:rsidP="00F8342A">
      <w:pPr>
        <w:pStyle w:val="a6"/>
        <w:rPr>
          <w:lang w:val="en-US"/>
        </w:rPr>
      </w:pPr>
      <w:r w:rsidRPr="00F8342A">
        <w:rPr>
          <w:lang w:val="en-US"/>
        </w:rPr>
        <w:t>#define __SYLIXOS_KERNEL</w:t>
      </w:r>
    </w:p>
    <w:p w:rsidR="00F8342A" w:rsidRPr="00F8342A" w:rsidRDefault="00F8342A" w:rsidP="00F8342A">
      <w:pPr>
        <w:pStyle w:val="a6"/>
        <w:rPr>
          <w:lang w:val="en-US"/>
        </w:rPr>
      </w:pPr>
      <w:r w:rsidRPr="00F8342A">
        <w:rPr>
          <w:lang w:val="en-US"/>
        </w:rPr>
        <w:t>#include "config.h"</w:t>
      </w:r>
    </w:p>
    <w:p w:rsidR="00F8342A" w:rsidRPr="00F8342A" w:rsidRDefault="00F8342A" w:rsidP="00F8342A">
      <w:pPr>
        <w:pStyle w:val="a6"/>
        <w:rPr>
          <w:lang w:val="en-US"/>
        </w:rPr>
      </w:pPr>
      <w:r w:rsidRPr="00F8342A">
        <w:rPr>
          <w:lang w:val="en-US"/>
        </w:rPr>
        <w:t>#include "SylixOS.h"</w:t>
      </w:r>
    </w:p>
    <w:p w:rsidR="00F8342A" w:rsidRPr="00F8342A" w:rsidRDefault="00F8342A" w:rsidP="00F8342A">
      <w:pPr>
        <w:pStyle w:val="a6"/>
        <w:rPr>
          <w:lang w:val="en-US"/>
        </w:rPr>
      </w:pPr>
    </w:p>
    <w:p w:rsidR="00F8342A" w:rsidRPr="00F8342A" w:rsidRDefault="00F8342A" w:rsidP="00F8342A">
      <w:pPr>
        <w:pStyle w:val="a6"/>
        <w:rPr>
          <w:lang w:val="en-US"/>
        </w:rPr>
      </w:pPr>
      <w:r w:rsidRPr="00F8342A">
        <w:rPr>
          <w:lang w:val="en-US"/>
        </w:rPr>
        <w:t>#include "string.h"</w:t>
      </w:r>
    </w:p>
    <w:p w:rsidR="00F8342A" w:rsidRPr="00F8342A" w:rsidRDefault="00F8342A" w:rsidP="00F8342A">
      <w:pPr>
        <w:pStyle w:val="a6"/>
        <w:rPr>
          <w:lang w:val="en-US"/>
        </w:rPr>
      </w:pPr>
      <w:r w:rsidRPr="00F8342A">
        <w:rPr>
          <w:lang w:val="en-US"/>
        </w:rPr>
        <w:t>#include "sys/gpiofd.h"</w:t>
      </w:r>
    </w:p>
    <w:p w:rsidR="00F8342A" w:rsidRPr="00F8342A" w:rsidRDefault="00F8342A" w:rsidP="00F8342A">
      <w:pPr>
        <w:pStyle w:val="a6"/>
        <w:rPr>
          <w:lang w:val="en-US"/>
        </w:rPr>
      </w:pPr>
      <w:r w:rsidRPr="00F8342A">
        <w:rPr>
          <w:lang w:val="en-US"/>
        </w:rPr>
        <w:t>#include "zlg7290.h"</w:t>
      </w:r>
    </w:p>
    <w:p w:rsidR="00F8342A" w:rsidRPr="00F8342A" w:rsidRDefault="00F8342A" w:rsidP="00F8342A">
      <w:pPr>
        <w:pStyle w:val="a6"/>
        <w:rPr>
          <w:lang w:val="en-US"/>
        </w:rPr>
      </w:pPr>
      <w:r w:rsidRPr="00F8342A">
        <w:rPr>
          <w:lang w:val="en-US"/>
        </w:rPr>
        <w:t>/******************************************************************************</w:t>
      </w:r>
    </w:p>
    <w:p w:rsidR="00F8342A" w:rsidRPr="00F8342A" w:rsidRDefault="00F8342A" w:rsidP="00F8342A">
      <w:pPr>
        <w:pStyle w:val="a6"/>
        <w:rPr>
          <w:lang w:val="en-US"/>
        </w:rPr>
      </w:pPr>
      <w:r w:rsidRPr="00F8342A">
        <w:rPr>
          <w:lang w:val="en-US"/>
        </w:rPr>
        <w:t xml:space="preserve">  </w:t>
      </w:r>
      <w:r w:rsidRPr="00F8342A">
        <w:rPr>
          <w:lang w:val="en-US"/>
        </w:rPr>
        <w:t>可配置区域</w:t>
      </w:r>
    </w:p>
    <w:p w:rsidR="00F8342A" w:rsidRPr="00F8342A" w:rsidRDefault="00F8342A" w:rsidP="00F8342A">
      <w:pPr>
        <w:pStyle w:val="a6"/>
        <w:rPr>
          <w:lang w:val="en-US"/>
        </w:rPr>
      </w:pPr>
      <w:r w:rsidRPr="00F8342A">
        <w:rPr>
          <w:lang w:val="en-US"/>
        </w:rPr>
        <w:t>***********************************************</w:t>
      </w:r>
      <w:r>
        <w:rPr>
          <w:lang w:val="en-US"/>
        </w:rPr>
        <w:t>*******************************</w:t>
      </w:r>
      <w:r w:rsidRPr="00F8342A">
        <w:rPr>
          <w:lang w:val="en-US"/>
        </w:rPr>
        <w:t>/</w:t>
      </w:r>
    </w:p>
    <w:p w:rsidR="00F8342A" w:rsidRPr="00F8342A" w:rsidRDefault="00F8342A" w:rsidP="00F8342A">
      <w:pPr>
        <w:pStyle w:val="a6"/>
        <w:rPr>
          <w:lang w:val="en-US"/>
        </w:rPr>
      </w:pPr>
      <w:r w:rsidRPr="00F8342A">
        <w:rPr>
          <w:lang w:val="en-US"/>
        </w:rPr>
        <w:t>#define ZLG7290_I2C_ADDR        0x38</w:t>
      </w:r>
    </w:p>
    <w:p w:rsidR="00F8342A" w:rsidRPr="00F8342A" w:rsidRDefault="00F8342A" w:rsidP="00F8342A">
      <w:pPr>
        <w:pStyle w:val="a6"/>
        <w:rPr>
          <w:lang w:val="en-US"/>
        </w:rPr>
      </w:pPr>
      <w:r w:rsidRPr="00F8342A">
        <w:rPr>
          <w:lang w:val="en-US"/>
        </w:rPr>
        <w:t>#define ZLG7290_I2C_BUS         "/bus/i2c/1"</w:t>
      </w:r>
    </w:p>
    <w:p w:rsidR="00F8342A" w:rsidRPr="00F8342A" w:rsidRDefault="00F8342A" w:rsidP="00F8342A">
      <w:pPr>
        <w:pStyle w:val="a6"/>
        <w:rPr>
          <w:lang w:val="en-US"/>
        </w:rPr>
      </w:pPr>
      <w:r w:rsidRPr="00F8342A">
        <w:rPr>
          <w:lang w:val="en-US"/>
        </w:rPr>
        <w:t>#define</w:t>
      </w:r>
      <w:r>
        <w:rPr>
          <w:lang w:val="en-US"/>
        </w:rPr>
        <w:t xml:space="preserve"> ZLG7290_I2C_DEVNAME    </w:t>
      </w:r>
      <w:r w:rsidRPr="00F8342A">
        <w:rPr>
          <w:lang w:val="en-US"/>
        </w:rPr>
        <w:t>"/dev/zlg7290"</w:t>
      </w:r>
    </w:p>
    <w:p w:rsidR="00F8342A" w:rsidRPr="00F8342A" w:rsidRDefault="00F8342A" w:rsidP="00F8342A">
      <w:pPr>
        <w:pStyle w:val="a6"/>
        <w:rPr>
          <w:lang w:val="en-US"/>
        </w:rPr>
      </w:pPr>
    </w:p>
    <w:p w:rsidR="00F8342A" w:rsidRPr="00F8342A" w:rsidRDefault="00F8342A" w:rsidP="00F8342A">
      <w:pPr>
        <w:pStyle w:val="a6"/>
        <w:rPr>
          <w:lang w:val="en-US"/>
        </w:rPr>
      </w:pPr>
      <w:r w:rsidRPr="00F8342A">
        <w:rPr>
          <w:lang w:val="en-US"/>
        </w:rPr>
        <w:t>#define ZLG7290_IRQ             IMX6Q_GPIO_NUMR(7,12)</w:t>
      </w:r>
    </w:p>
    <w:p w:rsidR="00F8342A" w:rsidRPr="00F8342A" w:rsidRDefault="00F8342A" w:rsidP="00F8342A">
      <w:pPr>
        <w:pStyle w:val="a6"/>
        <w:rPr>
          <w:lang w:val="en-US"/>
        </w:rPr>
      </w:pPr>
      <w:r w:rsidRPr="00F8342A">
        <w:rPr>
          <w:lang w:val="en-US"/>
        </w:rPr>
        <w:t>#define ZLG7290_RST             IMX6Q_GPIO_NUMR(7,13)</w:t>
      </w:r>
    </w:p>
    <w:p w:rsidR="00F8342A" w:rsidRPr="00F8342A" w:rsidRDefault="00F8342A" w:rsidP="00F8342A">
      <w:pPr>
        <w:pStyle w:val="a6"/>
        <w:rPr>
          <w:lang w:val="en-US"/>
        </w:rPr>
      </w:pPr>
      <w:r w:rsidRPr="00F8342A">
        <w:rPr>
          <w:lang w:val="en-US"/>
        </w:rPr>
        <w:t>/******************************************************************************</w:t>
      </w:r>
    </w:p>
    <w:p w:rsidR="00F8342A" w:rsidRPr="00F8342A" w:rsidRDefault="00F8342A" w:rsidP="00F8342A">
      <w:pPr>
        <w:pStyle w:val="a6"/>
        <w:rPr>
          <w:lang w:val="en-US"/>
        </w:rPr>
      </w:pPr>
      <w:r w:rsidRPr="00F8342A">
        <w:rPr>
          <w:lang w:val="en-US"/>
        </w:rPr>
        <w:t xml:space="preserve">  </w:t>
      </w:r>
      <w:r w:rsidRPr="00F8342A">
        <w:rPr>
          <w:lang w:val="en-US"/>
        </w:rPr>
        <w:t>宏定义</w:t>
      </w:r>
    </w:p>
    <w:p w:rsidR="00F8342A" w:rsidRPr="00F8342A" w:rsidRDefault="00F8342A" w:rsidP="00F8342A">
      <w:pPr>
        <w:pStyle w:val="a6"/>
        <w:rPr>
          <w:lang w:val="en-US"/>
        </w:rPr>
      </w:pPr>
      <w:r w:rsidRPr="00F8342A">
        <w:rPr>
          <w:lang w:val="en-US"/>
        </w:rPr>
        <w:t>***********************************************</w:t>
      </w:r>
      <w:r>
        <w:rPr>
          <w:lang w:val="en-US"/>
        </w:rPr>
        <w:t>*******************************</w:t>
      </w:r>
      <w:r w:rsidRPr="00F8342A">
        <w:rPr>
          <w:lang w:val="en-US"/>
        </w:rPr>
        <w:t>/</w:t>
      </w:r>
    </w:p>
    <w:p w:rsidR="00F8342A" w:rsidRPr="00F8342A" w:rsidRDefault="00F8342A" w:rsidP="00F8342A">
      <w:pPr>
        <w:pStyle w:val="a6"/>
        <w:rPr>
          <w:lang w:val="en-US"/>
        </w:rPr>
      </w:pPr>
      <w:r w:rsidRPr="00F8342A">
        <w:rPr>
          <w:lang w:val="en-US"/>
        </w:rPr>
        <w:t>#define ZLG7290_I2C_BUF_MAX     8</w:t>
      </w:r>
    </w:p>
    <w:p w:rsidR="00F8342A" w:rsidRPr="00F8342A" w:rsidRDefault="00F8342A" w:rsidP="00F8342A">
      <w:pPr>
        <w:pStyle w:val="a6"/>
        <w:rPr>
          <w:lang w:val="en-US"/>
        </w:rPr>
      </w:pPr>
    </w:p>
    <w:p w:rsidR="00F8342A" w:rsidRPr="00F8342A" w:rsidRDefault="00F8342A" w:rsidP="00F8342A">
      <w:pPr>
        <w:pStyle w:val="a6"/>
        <w:rPr>
          <w:lang w:val="en-US"/>
        </w:rPr>
      </w:pPr>
      <w:r w:rsidRPr="00F8342A">
        <w:rPr>
          <w:lang w:val="en-US"/>
        </w:rPr>
        <w:t>#define CLR_BIT(x, bit)         ((x) &amp; (~(bit)))</w:t>
      </w:r>
    </w:p>
    <w:p w:rsidR="00F8342A" w:rsidRPr="00F8342A" w:rsidRDefault="00F8342A" w:rsidP="00F8342A">
      <w:pPr>
        <w:pStyle w:val="a6"/>
        <w:rPr>
          <w:lang w:val="en-US"/>
        </w:rPr>
      </w:pPr>
      <w:r w:rsidRPr="00F8342A">
        <w:rPr>
          <w:lang w:val="en-US"/>
        </w:rPr>
        <w:t>#define SET_BIT(x, bit)         ((x) | (bit))</w:t>
      </w:r>
    </w:p>
    <w:p w:rsidR="00F8342A" w:rsidRPr="00F8342A" w:rsidRDefault="00F8342A" w:rsidP="00F8342A">
      <w:pPr>
        <w:pStyle w:val="a6"/>
        <w:rPr>
          <w:lang w:val="en-US"/>
        </w:rPr>
      </w:pPr>
    </w:p>
    <w:p w:rsidR="00F8342A" w:rsidRPr="00F8342A" w:rsidRDefault="00F8342A" w:rsidP="00F8342A">
      <w:pPr>
        <w:pStyle w:val="a6"/>
        <w:rPr>
          <w:lang w:val="en-US"/>
        </w:rPr>
      </w:pPr>
      <w:r w:rsidRPr="00F8342A">
        <w:rPr>
          <w:lang w:val="en-US"/>
        </w:rPr>
        <w:t>/******************************************************************************</w:t>
      </w:r>
    </w:p>
    <w:p w:rsidR="00F8342A" w:rsidRPr="00F8342A" w:rsidRDefault="00F8342A" w:rsidP="00F8342A">
      <w:pPr>
        <w:pStyle w:val="a6"/>
        <w:rPr>
          <w:lang w:val="en-US"/>
        </w:rPr>
      </w:pPr>
      <w:r w:rsidRPr="00F8342A">
        <w:rPr>
          <w:lang w:val="en-US"/>
        </w:rPr>
        <w:t xml:space="preserve">  </w:t>
      </w:r>
      <w:r w:rsidRPr="00F8342A">
        <w:rPr>
          <w:lang w:val="en-US"/>
        </w:rPr>
        <w:t>全局变量</w:t>
      </w:r>
    </w:p>
    <w:p w:rsidR="00F8342A" w:rsidRPr="00F8342A" w:rsidRDefault="00F8342A" w:rsidP="00F8342A">
      <w:pPr>
        <w:pStyle w:val="a6"/>
        <w:rPr>
          <w:lang w:val="en-US"/>
        </w:rPr>
      </w:pPr>
      <w:r w:rsidRPr="00F8342A">
        <w:rPr>
          <w:lang w:val="en-US"/>
        </w:rPr>
        <w:t>***********************************************</w:t>
      </w:r>
      <w:r>
        <w:rPr>
          <w:lang w:val="en-US"/>
        </w:rPr>
        <w:t>*******************************</w:t>
      </w:r>
      <w:r w:rsidRPr="00F8342A">
        <w:rPr>
          <w:lang w:val="en-US"/>
        </w:rPr>
        <w:t>/</w:t>
      </w:r>
    </w:p>
    <w:p w:rsidR="00F8342A" w:rsidRPr="00F8342A" w:rsidRDefault="00F8342A" w:rsidP="00F8342A">
      <w:pPr>
        <w:pStyle w:val="a6"/>
        <w:rPr>
          <w:lang w:val="en-US"/>
        </w:rPr>
      </w:pPr>
      <w:r w:rsidRPr="00F8342A">
        <w:rPr>
          <w:lang w:val="en-US"/>
        </w:rPr>
        <w:t>static ZLG7290_DEV  _G_zlg7290[1];</w:t>
      </w:r>
    </w:p>
    <w:p w:rsidR="00F8342A" w:rsidRPr="00F8342A" w:rsidRDefault="00F8342A" w:rsidP="00F8342A">
      <w:pPr>
        <w:pStyle w:val="a6"/>
        <w:rPr>
          <w:lang w:val="en-US"/>
        </w:rPr>
      </w:pPr>
      <w:r w:rsidRPr="00F8342A">
        <w:rPr>
          <w:lang w:val="en-US"/>
        </w:rPr>
        <w:t>static PZLG7290_DEV _G_pCtrl = NULL;</w:t>
      </w:r>
    </w:p>
    <w:p w:rsidR="00F8342A" w:rsidRPr="00F8342A" w:rsidRDefault="00F8342A" w:rsidP="00F8342A">
      <w:pPr>
        <w:pStyle w:val="a6"/>
        <w:rPr>
          <w:lang w:val="en-US"/>
        </w:rPr>
      </w:pPr>
    </w:p>
    <w:p w:rsidR="00F8342A" w:rsidRPr="00F8342A" w:rsidRDefault="00F8342A" w:rsidP="00F8342A">
      <w:pPr>
        <w:pStyle w:val="a6"/>
        <w:rPr>
          <w:lang w:val="en-US"/>
        </w:rPr>
      </w:pPr>
      <w:r w:rsidRPr="00F8342A">
        <w:rPr>
          <w:lang w:val="en-US"/>
        </w:rPr>
        <w:t>/******************************************************************************</w:t>
      </w:r>
    </w:p>
    <w:p w:rsidR="00F8342A" w:rsidRPr="00F8342A" w:rsidRDefault="00F8342A" w:rsidP="00F8342A">
      <w:pPr>
        <w:pStyle w:val="a6"/>
        <w:rPr>
          <w:lang w:val="en-US"/>
        </w:rPr>
      </w:pPr>
      <w:r w:rsidRPr="00F8342A">
        <w:rPr>
          <w:lang w:val="en-US"/>
        </w:rPr>
        <w:t xml:space="preserve">** </w:t>
      </w:r>
      <w:r w:rsidRPr="00F8342A">
        <w:rPr>
          <w:lang w:val="en-US"/>
        </w:rPr>
        <w:t>函数名称</w:t>
      </w:r>
      <w:r w:rsidRPr="00F8342A">
        <w:rPr>
          <w:lang w:val="en-US"/>
        </w:rPr>
        <w:t>: zlg7290ReadReg</w:t>
      </w:r>
    </w:p>
    <w:p w:rsidR="00F8342A" w:rsidRPr="00F8342A" w:rsidRDefault="00F8342A" w:rsidP="00F8342A">
      <w:pPr>
        <w:pStyle w:val="a6"/>
        <w:rPr>
          <w:lang w:val="en-US"/>
        </w:rPr>
      </w:pPr>
      <w:r w:rsidRPr="00F8342A">
        <w:rPr>
          <w:lang w:val="en-US"/>
        </w:rPr>
        <w:t xml:space="preserve">** </w:t>
      </w:r>
      <w:r w:rsidRPr="00F8342A">
        <w:rPr>
          <w:lang w:val="en-US"/>
        </w:rPr>
        <w:t>功能描述</w:t>
      </w:r>
      <w:r w:rsidRPr="00F8342A">
        <w:rPr>
          <w:lang w:val="en-US"/>
        </w:rPr>
        <w:t xml:space="preserve">: isl1208  </w:t>
      </w:r>
      <w:r w:rsidRPr="00F8342A">
        <w:rPr>
          <w:lang w:val="en-US"/>
        </w:rPr>
        <w:t>寄存器读函数</w:t>
      </w:r>
    </w:p>
    <w:p w:rsidR="00F8342A" w:rsidRPr="00F8342A" w:rsidRDefault="00F8342A" w:rsidP="00F8342A">
      <w:pPr>
        <w:pStyle w:val="a6"/>
        <w:rPr>
          <w:lang w:val="en-US"/>
        </w:rPr>
      </w:pPr>
      <w:r w:rsidRPr="00F8342A">
        <w:rPr>
          <w:lang w:val="en-US"/>
        </w:rPr>
        <w:t>***********************************************</w:t>
      </w:r>
      <w:r>
        <w:rPr>
          <w:lang w:val="en-US"/>
        </w:rPr>
        <w:t>*******************************</w:t>
      </w:r>
      <w:r w:rsidRPr="00F8342A">
        <w:rPr>
          <w:lang w:val="en-US"/>
        </w:rPr>
        <w:t>/</w:t>
      </w:r>
    </w:p>
    <w:p w:rsidR="00F8342A" w:rsidRPr="00F8342A" w:rsidRDefault="00F8342A" w:rsidP="00F8342A">
      <w:pPr>
        <w:pStyle w:val="a6"/>
        <w:rPr>
          <w:lang w:val="en-US"/>
        </w:rPr>
      </w:pPr>
      <w:r w:rsidRPr="00F8342A">
        <w:rPr>
          <w:lang w:val="en-US"/>
        </w:rPr>
        <w:t>INT zlg7290ReadReg(PZLG7290_DEV pCtrl, UINT8 ucReg, UINT8 *ucBuf, UINT uiLen)</w:t>
      </w:r>
    </w:p>
    <w:p w:rsidR="00F8342A" w:rsidRPr="00F8342A" w:rsidRDefault="00F8342A" w:rsidP="00F8342A">
      <w:pPr>
        <w:pStyle w:val="a6"/>
        <w:rPr>
          <w:lang w:val="en-US"/>
        </w:rPr>
      </w:pPr>
      <w:r w:rsidRPr="00F8342A">
        <w:rPr>
          <w:lang w:val="en-US"/>
        </w:rPr>
        <w:t>{</w:t>
      </w:r>
    </w:p>
    <w:p w:rsidR="00F8342A" w:rsidRPr="00F8342A" w:rsidRDefault="00F8342A" w:rsidP="00F8342A">
      <w:pPr>
        <w:pStyle w:val="a6"/>
        <w:rPr>
          <w:lang w:val="en-US"/>
        </w:rPr>
      </w:pPr>
      <w:r w:rsidRPr="00F8342A">
        <w:rPr>
          <w:lang w:val="en-US"/>
        </w:rPr>
        <w:t xml:space="preserve">    INT      iError;</w:t>
      </w:r>
    </w:p>
    <w:p w:rsidR="00F8342A" w:rsidRPr="00F8342A" w:rsidRDefault="00F8342A" w:rsidP="00F8342A">
      <w:pPr>
        <w:pStyle w:val="a6"/>
        <w:rPr>
          <w:lang w:val="en-US"/>
        </w:rPr>
      </w:pPr>
    </w:p>
    <w:p w:rsidR="00F8342A" w:rsidRPr="00F8342A" w:rsidRDefault="00F8342A" w:rsidP="00F8342A">
      <w:pPr>
        <w:pStyle w:val="a6"/>
        <w:rPr>
          <w:lang w:val="en-US"/>
        </w:rPr>
      </w:pPr>
      <w:r w:rsidRPr="00F8342A">
        <w:rPr>
          <w:lang w:val="en-US"/>
        </w:rPr>
        <w:t xml:space="preserve">    LW_I2C_MESSAGE  i2cMsgs[2] = {</w:t>
      </w:r>
    </w:p>
    <w:p w:rsidR="00F8342A" w:rsidRPr="00F8342A" w:rsidRDefault="00F8342A" w:rsidP="00F8342A">
      <w:pPr>
        <w:pStyle w:val="a6"/>
        <w:rPr>
          <w:lang w:val="en-US"/>
        </w:rPr>
      </w:pPr>
      <w:r w:rsidRPr="00F8342A">
        <w:rPr>
          <w:lang w:val="en-US"/>
        </w:rPr>
        <w:t xml:space="preserve">        {</w:t>
      </w:r>
    </w:p>
    <w:p w:rsidR="00F8342A" w:rsidRPr="00F8342A" w:rsidRDefault="00F8342A" w:rsidP="00F8342A">
      <w:pPr>
        <w:pStyle w:val="a6"/>
        <w:rPr>
          <w:lang w:val="en-US"/>
        </w:rPr>
      </w:pPr>
      <w:r w:rsidRPr="00F8342A">
        <w:rPr>
          <w:lang w:val="en-US"/>
        </w:rPr>
        <w:lastRenderedPageBreak/>
        <w:t xml:space="preserve">            .I2CMSG_usAddr    = pCtrl-&gt;ZLG7290_pI2cDev-&gt;I2CDEV_usAddr,</w:t>
      </w:r>
    </w:p>
    <w:p w:rsidR="00F8342A" w:rsidRPr="00F8342A" w:rsidRDefault="00F8342A" w:rsidP="00F8342A">
      <w:pPr>
        <w:pStyle w:val="a6"/>
        <w:rPr>
          <w:lang w:val="en-US"/>
        </w:rPr>
      </w:pPr>
      <w:r w:rsidRPr="00F8342A">
        <w:rPr>
          <w:lang w:val="en-US"/>
        </w:rPr>
        <w:t xml:space="preserve">            .I2CMSG_usFlag    = 0,</w:t>
      </w:r>
    </w:p>
    <w:p w:rsidR="00F8342A" w:rsidRPr="00F8342A" w:rsidRDefault="00F8342A" w:rsidP="00F8342A">
      <w:pPr>
        <w:pStyle w:val="a6"/>
        <w:rPr>
          <w:lang w:val="en-US"/>
        </w:rPr>
      </w:pPr>
      <w:r w:rsidRPr="00F8342A">
        <w:rPr>
          <w:lang w:val="en-US"/>
        </w:rPr>
        <w:t xml:space="preserve">            .I2CMSG_usLen     = 1,</w:t>
      </w:r>
    </w:p>
    <w:p w:rsidR="00F8342A" w:rsidRPr="00F8342A" w:rsidRDefault="00F8342A" w:rsidP="00F8342A">
      <w:pPr>
        <w:pStyle w:val="a6"/>
        <w:rPr>
          <w:lang w:val="en-US"/>
        </w:rPr>
      </w:pPr>
      <w:r w:rsidRPr="00F8342A">
        <w:rPr>
          <w:lang w:val="en-US"/>
        </w:rPr>
        <w:t xml:space="preserve">            .I2CMSG_pucBuffer = &amp;ucReg,</w:t>
      </w:r>
    </w:p>
    <w:p w:rsidR="00F8342A" w:rsidRPr="00F8342A" w:rsidRDefault="00F8342A" w:rsidP="00F8342A">
      <w:pPr>
        <w:pStyle w:val="a6"/>
        <w:rPr>
          <w:lang w:val="en-US"/>
        </w:rPr>
      </w:pPr>
      <w:r w:rsidRPr="00F8342A">
        <w:rPr>
          <w:lang w:val="en-US"/>
        </w:rPr>
        <w:t xml:space="preserve">        }, {</w:t>
      </w:r>
    </w:p>
    <w:p w:rsidR="00F8342A" w:rsidRPr="00F8342A" w:rsidRDefault="00F8342A" w:rsidP="00F8342A">
      <w:pPr>
        <w:pStyle w:val="a6"/>
        <w:rPr>
          <w:lang w:val="en-US"/>
        </w:rPr>
      </w:pPr>
      <w:r w:rsidRPr="00F8342A">
        <w:rPr>
          <w:lang w:val="en-US"/>
        </w:rPr>
        <w:t xml:space="preserve">            .I2CMSG_usAddr    = pCtrl-&gt;ZLG7290_pI2cDev-&gt;I2CDEV_usAddr,</w:t>
      </w:r>
    </w:p>
    <w:p w:rsidR="00F8342A" w:rsidRPr="00F8342A" w:rsidRDefault="00F8342A" w:rsidP="00F8342A">
      <w:pPr>
        <w:pStyle w:val="a6"/>
        <w:rPr>
          <w:lang w:val="en-US"/>
        </w:rPr>
      </w:pPr>
      <w:r w:rsidRPr="00F8342A">
        <w:rPr>
          <w:lang w:val="en-US"/>
        </w:rPr>
        <w:t xml:space="preserve">            .I2CMSG_usFlag    = LW_I2C_M_RD,</w:t>
      </w:r>
    </w:p>
    <w:p w:rsidR="00F8342A" w:rsidRPr="00F8342A" w:rsidRDefault="00F8342A" w:rsidP="00F8342A">
      <w:pPr>
        <w:pStyle w:val="a6"/>
        <w:rPr>
          <w:lang w:val="en-US"/>
        </w:rPr>
      </w:pPr>
      <w:r w:rsidRPr="00F8342A">
        <w:rPr>
          <w:lang w:val="en-US"/>
        </w:rPr>
        <w:t xml:space="preserve">            .I2CMSG_usLen     = uiLen,</w:t>
      </w:r>
    </w:p>
    <w:p w:rsidR="00F8342A" w:rsidRPr="00F8342A" w:rsidRDefault="00F8342A" w:rsidP="00F8342A">
      <w:pPr>
        <w:pStyle w:val="a6"/>
        <w:rPr>
          <w:lang w:val="en-US"/>
        </w:rPr>
      </w:pPr>
      <w:r w:rsidRPr="00F8342A">
        <w:rPr>
          <w:lang w:val="en-US"/>
        </w:rPr>
        <w:t xml:space="preserve">            .I2CMSG_pucBuffer = ucBuf,</w:t>
      </w:r>
    </w:p>
    <w:p w:rsidR="00F8342A" w:rsidRPr="00F8342A" w:rsidRDefault="00F8342A" w:rsidP="00F8342A">
      <w:pPr>
        <w:pStyle w:val="a6"/>
        <w:rPr>
          <w:lang w:val="en-US"/>
        </w:rPr>
      </w:pPr>
      <w:r w:rsidRPr="00F8342A">
        <w:rPr>
          <w:lang w:val="en-US"/>
        </w:rPr>
        <w:t xml:space="preserve">        }</w:t>
      </w:r>
    </w:p>
    <w:p w:rsidR="00F8342A" w:rsidRPr="00F8342A" w:rsidRDefault="00F8342A" w:rsidP="00F8342A">
      <w:pPr>
        <w:pStyle w:val="a6"/>
        <w:rPr>
          <w:lang w:val="en-US"/>
        </w:rPr>
      </w:pPr>
      <w:r w:rsidRPr="00F8342A">
        <w:rPr>
          <w:lang w:val="en-US"/>
        </w:rPr>
        <w:t xml:space="preserve">    };</w:t>
      </w:r>
    </w:p>
    <w:p w:rsidR="00F8342A" w:rsidRPr="00F8342A" w:rsidRDefault="00F8342A" w:rsidP="00F8342A">
      <w:pPr>
        <w:pStyle w:val="a6"/>
        <w:rPr>
          <w:lang w:val="en-US"/>
        </w:rPr>
      </w:pPr>
    </w:p>
    <w:p w:rsidR="00F8342A" w:rsidRPr="00F8342A" w:rsidRDefault="00F8342A" w:rsidP="00F8342A">
      <w:pPr>
        <w:pStyle w:val="a6"/>
        <w:rPr>
          <w:lang w:val="en-US"/>
        </w:rPr>
      </w:pPr>
      <w:r w:rsidRPr="00F8342A">
        <w:rPr>
          <w:lang w:val="en-US"/>
        </w:rPr>
        <w:t xml:space="preserve">    API_TimeMSleep(1);                                            /* </w:t>
      </w:r>
      <w:r w:rsidRPr="00F8342A">
        <w:rPr>
          <w:lang w:val="en-US"/>
        </w:rPr>
        <w:t>避免连续读写太快</w:t>
      </w:r>
      <w:r w:rsidRPr="00F8342A">
        <w:rPr>
          <w:lang w:val="en-US"/>
        </w:rPr>
        <w:t xml:space="preserve">  </w:t>
      </w:r>
      <w:r>
        <w:rPr>
          <w:rFonts w:hint="eastAsia"/>
          <w:lang w:val="en-US"/>
        </w:rPr>
        <w:t xml:space="preserve"> </w:t>
      </w:r>
      <w:r w:rsidRPr="00F8342A">
        <w:rPr>
          <w:lang w:val="en-US"/>
        </w:rPr>
        <w:t xml:space="preserve"> */          </w:t>
      </w:r>
    </w:p>
    <w:p w:rsidR="00F8342A" w:rsidRPr="00F8342A" w:rsidRDefault="00F8342A" w:rsidP="00F8342A">
      <w:pPr>
        <w:pStyle w:val="a6"/>
        <w:rPr>
          <w:lang w:val="en-US"/>
        </w:rPr>
      </w:pPr>
    </w:p>
    <w:p w:rsidR="00F8342A" w:rsidRPr="00F8342A" w:rsidRDefault="00F8342A" w:rsidP="00F8342A">
      <w:pPr>
        <w:pStyle w:val="a6"/>
        <w:rPr>
          <w:lang w:val="en-US"/>
        </w:rPr>
      </w:pPr>
      <w:r w:rsidRPr="00F8342A">
        <w:rPr>
          <w:lang w:val="en-US"/>
        </w:rPr>
        <w:t xml:space="preserve">    iError = API_I2cDeviceTransfer(pCtrl-&gt;ZLG7290_pI2cDev, i2cMsgs, 2);</w:t>
      </w:r>
    </w:p>
    <w:p w:rsidR="00F8342A" w:rsidRPr="00F8342A" w:rsidRDefault="00F8342A" w:rsidP="00F8342A">
      <w:pPr>
        <w:pStyle w:val="a6"/>
        <w:rPr>
          <w:lang w:val="en-US"/>
        </w:rPr>
      </w:pPr>
      <w:r w:rsidRPr="00F8342A">
        <w:rPr>
          <w:lang w:val="en-US"/>
        </w:rPr>
        <w:t xml:space="preserve">    if (iError &lt; 0) {</w:t>
      </w:r>
    </w:p>
    <w:p w:rsidR="00F8342A" w:rsidRPr="00F8342A" w:rsidRDefault="00F8342A" w:rsidP="00F8342A">
      <w:pPr>
        <w:pStyle w:val="a6"/>
        <w:rPr>
          <w:lang w:val="en-US"/>
        </w:rPr>
      </w:pPr>
      <w:r w:rsidRPr="00F8342A">
        <w:rPr>
          <w:lang w:val="en-US"/>
        </w:rPr>
        <w:t xml:space="preserve">        printk(KERN_ERR "zlg7290ReadReg(): failed to i2c transfer!\n");</w:t>
      </w:r>
    </w:p>
    <w:p w:rsidR="00F8342A" w:rsidRPr="00F8342A" w:rsidRDefault="00F8342A" w:rsidP="00F8342A">
      <w:pPr>
        <w:pStyle w:val="a6"/>
        <w:rPr>
          <w:lang w:val="en-US"/>
        </w:rPr>
      </w:pPr>
      <w:r w:rsidRPr="00F8342A">
        <w:rPr>
          <w:lang w:val="en-US"/>
        </w:rPr>
        <w:t xml:space="preserve">        return  (PX_ERROR);</w:t>
      </w:r>
    </w:p>
    <w:p w:rsidR="00F8342A" w:rsidRPr="00F8342A" w:rsidRDefault="00F8342A" w:rsidP="00F8342A">
      <w:pPr>
        <w:pStyle w:val="a6"/>
        <w:rPr>
          <w:lang w:val="en-US"/>
        </w:rPr>
      </w:pPr>
      <w:r w:rsidRPr="00F8342A">
        <w:rPr>
          <w:lang w:val="en-US"/>
        </w:rPr>
        <w:t xml:space="preserve">    }</w:t>
      </w:r>
    </w:p>
    <w:p w:rsidR="00F8342A" w:rsidRPr="00F8342A" w:rsidRDefault="00F8342A" w:rsidP="00F8342A">
      <w:pPr>
        <w:pStyle w:val="a6"/>
        <w:rPr>
          <w:lang w:val="en-US"/>
        </w:rPr>
      </w:pPr>
    </w:p>
    <w:p w:rsidR="00F8342A" w:rsidRPr="00F8342A" w:rsidRDefault="00F8342A" w:rsidP="00F8342A">
      <w:pPr>
        <w:pStyle w:val="a6"/>
        <w:rPr>
          <w:lang w:val="en-US"/>
        </w:rPr>
      </w:pPr>
      <w:r w:rsidRPr="00F8342A">
        <w:rPr>
          <w:lang w:val="en-US"/>
        </w:rPr>
        <w:t xml:space="preserve">    return  (ERROR_NONE);</w:t>
      </w:r>
    </w:p>
    <w:p w:rsidR="00F8342A" w:rsidRPr="00F8342A" w:rsidRDefault="00F8342A" w:rsidP="00F8342A">
      <w:pPr>
        <w:pStyle w:val="a6"/>
        <w:rPr>
          <w:lang w:val="en-US"/>
        </w:rPr>
      </w:pPr>
      <w:r w:rsidRPr="00F8342A">
        <w:rPr>
          <w:lang w:val="en-US"/>
        </w:rPr>
        <w:t>}</w:t>
      </w:r>
    </w:p>
    <w:p w:rsidR="00F8342A" w:rsidRPr="00F8342A" w:rsidRDefault="00F8342A" w:rsidP="00F8342A">
      <w:pPr>
        <w:pStyle w:val="a6"/>
        <w:rPr>
          <w:lang w:val="en-US"/>
        </w:rPr>
      </w:pPr>
    </w:p>
    <w:p w:rsidR="00F8342A" w:rsidRPr="00F8342A" w:rsidRDefault="00F8342A" w:rsidP="00F8342A">
      <w:pPr>
        <w:pStyle w:val="a6"/>
        <w:rPr>
          <w:lang w:val="en-US"/>
        </w:rPr>
      </w:pPr>
      <w:r w:rsidRPr="00F8342A">
        <w:rPr>
          <w:lang w:val="en-US"/>
        </w:rPr>
        <w:t>/******************************************************************************</w:t>
      </w:r>
    </w:p>
    <w:p w:rsidR="00F8342A" w:rsidRPr="00F8342A" w:rsidRDefault="00F8342A" w:rsidP="00F8342A">
      <w:pPr>
        <w:pStyle w:val="a6"/>
        <w:rPr>
          <w:lang w:val="en-US"/>
        </w:rPr>
      </w:pPr>
      <w:r w:rsidRPr="00F8342A">
        <w:rPr>
          <w:lang w:val="en-US"/>
        </w:rPr>
        <w:t xml:space="preserve">** </w:t>
      </w:r>
      <w:r w:rsidRPr="00F8342A">
        <w:rPr>
          <w:lang w:val="en-US"/>
        </w:rPr>
        <w:t>函数名称</w:t>
      </w:r>
      <w:r w:rsidRPr="00F8342A">
        <w:rPr>
          <w:lang w:val="en-US"/>
        </w:rPr>
        <w:t>: zlg7290Write</w:t>
      </w:r>
    </w:p>
    <w:p w:rsidR="00F8342A" w:rsidRPr="00F8342A" w:rsidRDefault="00F8342A" w:rsidP="00F8342A">
      <w:pPr>
        <w:pStyle w:val="a6"/>
        <w:rPr>
          <w:lang w:val="en-US"/>
        </w:rPr>
      </w:pPr>
      <w:r w:rsidRPr="00F8342A">
        <w:rPr>
          <w:lang w:val="en-US"/>
        </w:rPr>
        <w:t xml:space="preserve">** </w:t>
      </w:r>
      <w:r w:rsidRPr="00F8342A">
        <w:rPr>
          <w:lang w:val="en-US"/>
        </w:rPr>
        <w:t>功能描述</w:t>
      </w:r>
      <w:r w:rsidRPr="00F8342A">
        <w:rPr>
          <w:lang w:val="en-US"/>
        </w:rPr>
        <w:t xml:space="preserve">: zlg7290  </w:t>
      </w:r>
      <w:r w:rsidRPr="00F8342A">
        <w:rPr>
          <w:lang w:val="en-US"/>
        </w:rPr>
        <w:t>寄存器写函数</w:t>
      </w:r>
    </w:p>
    <w:p w:rsidR="00F8342A" w:rsidRPr="00F8342A" w:rsidRDefault="00F8342A" w:rsidP="00F8342A">
      <w:pPr>
        <w:pStyle w:val="a6"/>
        <w:rPr>
          <w:lang w:val="en-US"/>
        </w:rPr>
      </w:pPr>
      <w:r w:rsidRPr="00F8342A">
        <w:rPr>
          <w:lang w:val="en-US"/>
        </w:rPr>
        <w:t>***********************************************</w:t>
      </w:r>
      <w:r>
        <w:rPr>
          <w:lang w:val="en-US"/>
        </w:rPr>
        <w:t>*******************************</w:t>
      </w:r>
      <w:r w:rsidRPr="00F8342A">
        <w:rPr>
          <w:lang w:val="en-US"/>
        </w:rPr>
        <w:t>/</w:t>
      </w:r>
    </w:p>
    <w:p w:rsidR="00F8342A" w:rsidRPr="00F8342A" w:rsidRDefault="00F8342A" w:rsidP="00F8342A">
      <w:pPr>
        <w:pStyle w:val="a6"/>
        <w:rPr>
          <w:lang w:val="en-US"/>
        </w:rPr>
      </w:pPr>
      <w:r w:rsidRPr="00F8342A">
        <w:rPr>
          <w:lang w:val="en-US"/>
        </w:rPr>
        <w:t>INT zlg7290Write(PZLG7290_DEV pCtrl, UINT8 ucReg, UINT8 *ucBuf, UINT uiLen)</w:t>
      </w:r>
    </w:p>
    <w:p w:rsidR="00F8342A" w:rsidRPr="00F8342A" w:rsidRDefault="00F8342A" w:rsidP="00F8342A">
      <w:pPr>
        <w:pStyle w:val="a6"/>
        <w:rPr>
          <w:lang w:val="en-US"/>
        </w:rPr>
      </w:pPr>
      <w:r w:rsidRPr="00F8342A">
        <w:rPr>
          <w:lang w:val="en-US"/>
        </w:rPr>
        <w:t>{</w:t>
      </w:r>
    </w:p>
    <w:p w:rsidR="00F8342A" w:rsidRPr="00F8342A" w:rsidRDefault="00F8342A" w:rsidP="00F8342A">
      <w:pPr>
        <w:pStyle w:val="a6"/>
        <w:rPr>
          <w:lang w:val="en-US"/>
        </w:rPr>
      </w:pPr>
      <w:r w:rsidRPr="00F8342A">
        <w:rPr>
          <w:lang w:val="en-US"/>
        </w:rPr>
        <w:t xml:space="preserve">    INT     iError;</w:t>
      </w:r>
    </w:p>
    <w:p w:rsidR="00F8342A" w:rsidRPr="00F8342A" w:rsidRDefault="00F8342A" w:rsidP="00F8342A">
      <w:pPr>
        <w:pStyle w:val="a6"/>
        <w:rPr>
          <w:lang w:val="en-US"/>
        </w:rPr>
      </w:pPr>
      <w:r w:rsidRPr="00F8342A">
        <w:rPr>
          <w:lang w:val="en-US"/>
        </w:rPr>
        <w:t xml:space="preserve">    UINT8   i2cBuf[ZLG7290_I2C_BUF_MAX];</w:t>
      </w:r>
    </w:p>
    <w:p w:rsidR="00F8342A" w:rsidRPr="00F8342A" w:rsidRDefault="00F8342A" w:rsidP="00F8342A">
      <w:pPr>
        <w:pStyle w:val="a6"/>
        <w:rPr>
          <w:lang w:val="en-US"/>
        </w:rPr>
      </w:pPr>
    </w:p>
    <w:p w:rsidR="00F8342A" w:rsidRPr="00F8342A" w:rsidRDefault="00F8342A" w:rsidP="00F8342A">
      <w:pPr>
        <w:pStyle w:val="a6"/>
        <w:rPr>
          <w:lang w:val="en-US"/>
        </w:rPr>
      </w:pPr>
      <w:r w:rsidRPr="00F8342A">
        <w:rPr>
          <w:lang w:val="en-US"/>
        </w:rPr>
        <w:t xml:space="preserve">    LW_I2C_MESSAGE  i2cMsgs[1] = {</w:t>
      </w:r>
    </w:p>
    <w:p w:rsidR="00F8342A" w:rsidRPr="00F8342A" w:rsidRDefault="00F8342A" w:rsidP="00F8342A">
      <w:pPr>
        <w:pStyle w:val="a6"/>
        <w:rPr>
          <w:lang w:val="en-US"/>
        </w:rPr>
      </w:pPr>
      <w:r w:rsidRPr="00F8342A">
        <w:rPr>
          <w:lang w:val="en-US"/>
        </w:rPr>
        <w:t xml:space="preserve">        {</w:t>
      </w:r>
    </w:p>
    <w:p w:rsidR="00F8342A" w:rsidRPr="00F8342A" w:rsidRDefault="00F8342A" w:rsidP="00F8342A">
      <w:pPr>
        <w:pStyle w:val="a6"/>
        <w:rPr>
          <w:lang w:val="en-US"/>
        </w:rPr>
      </w:pPr>
      <w:r w:rsidRPr="00F8342A">
        <w:rPr>
          <w:lang w:val="en-US"/>
        </w:rPr>
        <w:t xml:space="preserve">            .I2CMSG_usAddr    = pCtrl-&gt;ZLG7290_pI2cDev-&gt;I2CDEV_usAddr,</w:t>
      </w:r>
    </w:p>
    <w:p w:rsidR="00F8342A" w:rsidRPr="00F8342A" w:rsidRDefault="00F8342A" w:rsidP="00F8342A">
      <w:pPr>
        <w:pStyle w:val="a6"/>
        <w:rPr>
          <w:lang w:val="en-US"/>
        </w:rPr>
      </w:pPr>
      <w:r w:rsidRPr="00F8342A">
        <w:rPr>
          <w:lang w:val="en-US"/>
        </w:rPr>
        <w:t xml:space="preserve">            .I2CMSG_usFlag    = 0,</w:t>
      </w:r>
    </w:p>
    <w:p w:rsidR="00F8342A" w:rsidRPr="00F8342A" w:rsidRDefault="00F8342A" w:rsidP="00F8342A">
      <w:pPr>
        <w:pStyle w:val="a6"/>
        <w:rPr>
          <w:lang w:val="en-US"/>
        </w:rPr>
      </w:pPr>
      <w:r w:rsidRPr="00F8342A">
        <w:rPr>
          <w:lang w:val="en-US"/>
        </w:rPr>
        <w:t xml:space="preserve">            .I2CMSG_usLen     = uiLen + 1,</w:t>
      </w:r>
    </w:p>
    <w:p w:rsidR="00F8342A" w:rsidRPr="00F8342A" w:rsidRDefault="00F8342A" w:rsidP="00F8342A">
      <w:pPr>
        <w:pStyle w:val="a6"/>
        <w:rPr>
          <w:lang w:val="en-US"/>
        </w:rPr>
      </w:pPr>
      <w:r w:rsidRPr="00F8342A">
        <w:rPr>
          <w:lang w:val="en-US"/>
        </w:rPr>
        <w:t xml:space="preserve">            .I2CMSG_pucBuffer = i2cBuf,</w:t>
      </w:r>
    </w:p>
    <w:p w:rsidR="00F8342A" w:rsidRPr="00F8342A" w:rsidRDefault="00F8342A" w:rsidP="00F8342A">
      <w:pPr>
        <w:pStyle w:val="a6"/>
        <w:rPr>
          <w:lang w:val="en-US"/>
        </w:rPr>
      </w:pPr>
      <w:r w:rsidRPr="00F8342A">
        <w:rPr>
          <w:lang w:val="en-US"/>
        </w:rPr>
        <w:t xml:space="preserve">        },</w:t>
      </w:r>
    </w:p>
    <w:p w:rsidR="00F8342A" w:rsidRPr="00F8342A" w:rsidRDefault="00F8342A" w:rsidP="00F8342A">
      <w:pPr>
        <w:pStyle w:val="a6"/>
        <w:rPr>
          <w:lang w:val="en-US"/>
        </w:rPr>
      </w:pPr>
      <w:r w:rsidRPr="00F8342A">
        <w:rPr>
          <w:lang w:val="en-US"/>
        </w:rPr>
        <w:t xml:space="preserve">    };</w:t>
      </w:r>
    </w:p>
    <w:p w:rsidR="00F8342A" w:rsidRPr="00F8342A" w:rsidRDefault="00F8342A" w:rsidP="00F8342A">
      <w:pPr>
        <w:pStyle w:val="a6"/>
        <w:rPr>
          <w:lang w:val="en-US"/>
        </w:rPr>
      </w:pPr>
    </w:p>
    <w:p w:rsidR="00F8342A" w:rsidRPr="00F8342A" w:rsidRDefault="00F8342A" w:rsidP="00F8342A">
      <w:pPr>
        <w:pStyle w:val="a6"/>
        <w:rPr>
          <w:lang w:val="en-US"/>
        </w:rPr>
      </w:pPr>
      <w:r w:rsidRPr="00F8342A">
        <w:rPr>
          <w:lang w:val="en-US"/>
        </w:rPr>
        <w:t xml:space="preserve">    i2cBuf[0] = ucReg;</w:t>
      </w:r>
    </w:p>
    <w:p w:rsidR="00F8342A" w:rsidRPr="00F8342A" w:rsidRDefault="00F8342A" w:rsidP="00F8342A">
      <w:pPr>
        <w:pStyle w:val="a6"/>
        <w:rPr>
          <w:lang w:val="en-US"/>
        </w:rPr>
      </w:pPr>
      <w:r w:rsidRPr="00F8342A">
        <w:rPr>
          <w:lang w:val="en-US"/>
        </w:rPr>
        <w:t xml:space="preserve">    memcpy(&amp;i2cBuf[1],  &amp;ucBuf[0],  uiLen);</w:t>
      </w:r>
    </w:p>
    <w:p w:rsidR="00F8342A" w:rsidRPr="00F8342A" w:rsidRDefault="00F8342A" w:rsidP="00F8342A">
      <w:pPr>
        <w:pStyle w:val="a6"/>
        <w:rPr>
          <w:lang w:val="en-US"/>
        </w:rPr>
      </w:pPr>
    </w:p>
    <w:p w:rsidR="00F8342A" w:rsidRPr="00F8342A" w:rsidRDefault="00F8342A" w:rsidP="00F8342A">
      <w:pPr>
        <w:pStyle w:val="a6"/>
        <w:rPr>
          <w:lang w:val="en-US"/>
        </w:rPr>
      </w:pPr>
      <w:r w:rsidRPr="00F8342A">
        <w:rPr>
          <w:lang w:val="en-US"/>
        </w:rPr>
        <w:lastRenderedPageBreak/>
        <w:t xml:space="preserve">    API_TimeMSleep(1);                  </w:t>
      </w:r>
      <w:r>
        <w:rPr>
          <w:lang w:val="en-US"/>
        </w:rPr>
        <w:t xml:space="preserve">                        </w:t>
      </w:r>
      <w:r w:rsidRPr="00F8342A">
        <w:rPr>
          <w:lang w:val="en-US"/>
        </w:rPr>
        <w:t xml:space="preserve">/* </w:t>
      </w:r>
      <w:r w:rsidRPr="00F8342A">
        <w:rPr>
          <w:lang w:val="en-US"/>
        </w:rPr>
        <w:t>避免连续读写太快</w:t>
      </w:r>
      <w:r>
        <w:rPr>
          <w:lang w:val="en-US"/>
        </w:rPr>
        <w:t xml:space="preserve">      *</w:t>
      </w:r>
      <w:r>
        <w:rPr>
          <w:rFonts w:hint="eastAsia"/>
          <w:lang w:val="en-US"/>
        </w:rPr>
        <w:t>/</w:t>
      </w:r>
      <w:r w:rsidRPr="00F8342A">
        <w:rPr>
          <w:lang w:val="en-US"/>
        </w:rPr>
        <w:t xml:space="preserve">      </w:t>
      </w:r>
    </w:p>
    <w:p w:rsidR="00F8342A" w:rsidRPr="00F8342A" w:rsidRDefault="00F8342A" w:rsidP="00F8342A">
      <w:pPr>
        <w:pStyle w:val="a6"/>
        <w:rPr>
          <w:lang w:val="en-US"/>
        </w:rPr>
      </w:pPr>
    </w:p>
    <w:p w:rsidR="00F8342A" w:rsidRPr="00F8342A" w:rsidRDefault="00F8342A" w:rsidP="00F8342A">
      <w:pPr>
        <w:pStyle w:val="a6"/>
        <w:rPr>
          <w:lang w:val="en-US"/>
        </w:rPr>
      </w:pPr>
      <w:r w:rsidRPr="00F8342A">
        <w:rPr>
          <w:lang w:val="en-US"/>
        </w:rPr>
        <w:t xml:space="preserve">    iError = API_I2cDeviceTransfer(pCtrl-&gt;ZLG7290_pI2cDev,  i2cMsgs,    1);</w:t>
      </w:r>
    </w:p>
    <w:p w:rsidR="00F8342A" w:rsidRPr="00F8342A" w:rsidRDefault="00F8342A" w:rsidP="00F8342A">
      <w:pPr>
        <w:pStyle w:val="a6"/>
        <w:rPr>
          <w:lang w:val="en-US"/>
        </w:rPr>
      </w:pPr>
      <w:r w:rsidRPr="00F8342A">
        <w:rPr>
          <w:lang w:val="en-US"/>
        </w:rPr>
        <w:t xml:space="preserve">    if (iError &lt; 0) {</w:t>
      </w:r>
    </w:p>
    <w:p w:rsidR="00F8342A" w:rsidRPr="00F8342A" w:rsidRDefault="00F8342A" w:rsidP="00F8342A">
      <w:pPr>
        <w:pStyle w:val="a6"/>
        <w:rPr>
          <w:lang w:val="en-US"/>
        </w:rPr>
      </w:pPr>
      <w:r w:rsidRPr="00F8342A">
        <w:rPr>
          <w:lang w:val="en-US"/>
        </w:rPr>
        <w:t xml:space="preserve">        printk(KERN_ERR "zlg7290WriteReg(): failed to i2c transfer!\n");</w:t>
      </w:r>
    </w:p>
    <w:p w:rsidR="00F8342A" w:rsidRPr="00F8342A" w:rsidRDefault="00F8342A" w:rsidP="00F8342A">
      <w:pPr>
        <w:pStyle w:val="a6"/>
        <w:rPr>
          <w:lang w:val="en-US"/>
        </w:rPr>
      </w:pPr>
      <w:r w:rsidRPr="00F8342A">
        <w:rPr>
          <w:lang w:val="en-US"/>
        </w:rPr>
        <w:t xml:space="preserve">        return  (PX_ERROR);</w:t>
      </w:r>
    </w:p>
    <w:p w:rsidR="00F8342A" w:rsidRPr="00F8342A" w:rsidRDefault="00F8342A" w:rsidP="00F8342A">
      <w:pPr>
        <w:pStyle w:val="a6"/>
        <w:rPr>
          <w:lang w:val="en-US"/>
        </w:rPr>
      </w:pPr>
      <w:r w:rsidRPr="00F8342A">
        <w:rPr>
          <w:lang w:val="en-US"/>
        </w:rPr>
        <w:t xml:space="preserve">    }</w:t>
      </w:r>
    </w:p>
    <w:p w:rsidR="00F8342A" w:rsidRPr="00F8342A" w:rsidRDefault="00F8342A" w:rsidP="00F8342A">
      <w:pPr>
        <w:pStyle w:val="a6"/>
        <w:rPr>
          <w:lang w:val="en-US"/>
        </w:rPr>
      </w:pPr>
    </w:p>
    <w:p w:rsidR="00F8342A" w:rsidRPr="00F8342A" w:rsidRDefault="00F8342A" w:rsidP="00F8342A">
      <w:pPr>
        <w:pStyle w:val="a6"/>
        <w:rPr>
          <w:lang w:val="en-US"/>
        </w:rPr>
      </w:pPr>
      <w:r w:rsidRPr="00F8342A">
        <w:rPr>
          <w:lang w:val="en-US"/>
        </w:rPr>
        <w:t xml:space="preserve">    return  (ERROR_NONE);</w:t>
      </w:r>
    </w:p>
    <w:p w:rsidR="00F8342A" w:rsidRPr="00F8342A" w:rsidRDefault="00F8342A" w:rsidP="00F8342A">
      <w:pPr>
        <w:pStyle w:val="a6"/>
        <w:rPr>
          <w:lang w:val="en-US"/>
        </w:rPr>
      </w:pPr>
      <w:r w:rsidRPr="00F8342A">
        <w:rPr>
          <w:lang w:val="en-US"/>
        </w:rPr>
        <w:t>}</w:t>
      </w:r>
    </w:p>
    <w:p w:rsidR="00F8342A" w:rsidRPr="00F8342A" w:rsidRDefault="00F8342A" w:rsidP="00F8342A">
      <w:pPr>
        <w:pStyle w:val="a6"/>
        <w:rPr>
          <w:lang w:val="en-US"/>
        </w:rPr>
      </w:pPr>
    </w:p>
    <w:p w:rsidR="00F8342A" w:rsidRPr="00F8342A" w:rsidRDefault="00F8342A" w:rsidP="00F8342A">
      <w:pPr>
        <w:pStyle w:val="a6"/>
        <w:rPr>
          <w:lang w:val="en-US"/>
        </w:rPr>
      </w:pPr>
      <w:r w:rsidRPr="00F8342A">
        <w:rPr>
          <w:lang w:val="en-US"/>
        </w:rPr>
        <w:t>/******************************************************************************</w:t>
      </w:r>
    </w:p>
    <w:p w:rsidR="00F8342A" w:rsidRPr="00F8342A" w:rsidRDefault="00F8342A" w:rsidP="00F8342A">
      <w:pPr>
        <w:pStyle w:val="a6"/>
        <w:rPr>
          <w:lang w:val="en-US"/>
        </w:rPr>
      </w:pPr>
      <w:r w:rsidRPr="00F8342A">
        <w:rPr>
          <w:lang w:val="en-US"/>
        </w:rPr>
        <w:t xml:space="preserve">** </w:t>
      </w:r>
      <w:r w:rsidRPr="00F8342A">
        <w:rPr>
          <w:lang w:val="en-US"/>
        </w:rPr>
        <w:t>函数名称</w:t>
      </w:r>
      <w:r w:rsidRPr="00F8342A">
        <w:rPr>
          <w:lang w:val="en-US"/>
        </w:rPr>
        <w:t>: zlg7290WriteCmd</w:t>
      </w:r>
    </w:p>
    <w:p w:rsidR="00F8342A" w:rsidRPr="00F8342A" w:rsidRDefault="00F8342A" w:rsidP="00F8342A">
      <w:pPr>
        <w:pStyle w:val="a6"/>
        <w:rPr>
          <w:lang w:val="en-US"/>
        </w:rPr>
      </w:pPr>
      <w:r w:rsidRPr="00F8342A">
        <w:rPr>
          <w:lang w:val="en-US"/>
        </w:rPr>
        <w:t xml:space="preserve">** </w:t>
      </w:r>
      <w:r w:rsidRPr="00F8342A">
        <w:rPr>
          <w:lang w:val="en-US"/>
        </w:rPr>
        <w:t>功能描述</w:t>
      </w:r>
      <w:r w:rsidRPr="00F8342A">
        <w:rPr>
          <w:lang w:val="en-US"/>
        </w:rPr>
        <w:t xml:space="preserve">: zlg7290  </w:t>
      </w:r>
      <w:r w:rsidRPr="00F8342A">
        <w:rPr>
          <w:lang w:val="en-US"/>
        </w:rPr>
        <w:t>寄存器写函数</w:t>
      </w:r>
    </w:p>
    <w:p w:rsidR="00F8342A" w:rsidRPr="00F8342A" w:rsidRDefault="00F8342A" w:rsidP="00F8342A">
      <w:pPr>
        <w:pStyle w:val="a6"/>
        <w:rPr>
          <w:lang w:val="en-US"/>
        </w:rPr>
      </w:pPr>
      <w:r w:rsidRPr="00F8342A">
        <w:rPr>
          <w:lang w:val="en-US"/>
        </w:rPr>
        <w:t>***********************************************</w:t>
      </w:r>
      <w:r>
        <w:rPr>
          <w:lang w:val="en-US"/>
        </w:rPr>
        <w:t>*******************************</w:t>
      </w:r>
      <w:r w:rsidRPr="00F8342A">
        <w:rPr>
          <w:lang w:val="en-US"/>
        </w:rPr>
        <w:t>/</w:t>
      </w:r>
    </w:p>
    <w:p w:rsidR="00F8342A" w:rsidRPr="00F8342A" w:rsidRDefault="00F8342A" w:rsidP="00F8342A">
      <w:pPr>
        <w:pStyle w:val="a6"/>
        <w:rPr>
          <w:lang w:val="en-US"/>
        </w:rPr>
      </w:pPr>
      <w:r w:rsidRPr="00F8342A">
        <w:rPr>
          <w:lang w:val="en-US"/>
        </w:rPr>
        <w:t>INT zlg7290WriteCmd(PZLG7290_DEV pCtrl, UINT8 ucReg, UINT8 ucCmd1, UINT8 ucCmd2)</w:t>
      </w:r>
    </w:p>
    <w:p w:rsidR="00F8342A" w:rsidRPr="00F8342A" w:rsidRDefault="00F8342A" w:rsidP="00F8342A">
      <w:pPr>
        <w:pStyle w:val="a6"/>
        <w:rPr>
          <w:lang w:val="en-US"/>
        </w:rPr>
      </w:pPr>
      <w:r w:rsidRPr="00F8342A">
        <w:rPr>
          <w:lang w:val="en-US"/>
        </w:rPr>
        <w:t>{</w:t>
      </w:r>
    </w:p>
    <w:p w:rsidR="00F8342A" w:rsidRPr="00F8342A" w:rsidRDefault="00F8342A" w:rsidP="00F8342A">
      <w:pPr>
        <w:pStyle w:val="a6"/>
        <w:rPr>
          <w:lang w:val="en-US"/>
        </w:rPr>
      </w:pPr>
      <w:r w:rsidRPr="00F8342A">
        <w:rPr>
          <w:lang w:val="en-US"/>
        </w:rPr>
        <w:t xml:space="preserve">    INT     iError;</w:t>
      </w:r>
    </w:p>
    <w:p w:rsidR="00F8342A" w:rsidRPr="00F8342A" w:rsidRDefault="00F8342A" w:rsidP="00F8342A">
      <w:pPr>
        <w:pStyle w:val="a6"/>
        <w:rPr>
          <w:lang w:val="en-US"/>
        </w:rPr>
      </w:pPr>
      <w:r w:rsidRPr="00F8342A">
        <w:rPr>
          <w:lang w:val="en-US"/>
        </w:rPr>
        <w:t xml:space="preserve">    UCHAR   cmdBuf[2];</w:t>
      </w:r>
    </w:p>
    <w:p w:rsidR="00F8342A" w:rsidRPr="00F8342A" w:rsidRDefault="00F8342A" w:rsidP="00F8342A">
      <w:pPr>
        <w:pStyle w:val="a6"/>
        <w:rPr>
          <w:lang w:val="en-US"/>
        </w:rPr>
      </w:pPr>
    </w:p>
    <w:p w:rsidR="00F8342A" w:rsidRPr="00F8342A" w:rsidRDefault="00F8342A" w:rsidP="00F8342A">
      <w:pPr>
        <w:pStyle w:val="a6"/>
        <w:rPr>
          <w:lang w:val="en-US"/>
        </w:rPr>
      </w:pPr>
      <w:r w:rsidRPr="00F8342A">
        <w:rPr>
          <w:lang w:val="en-US"/>
        </w:rPr>
        <w:t xml:space="preserve">    cmdBuf[0] = ucCmd1;</w:t>
      </w:r>
    </w:p>
    <w:p w:rsidR="00F8342A" w:rsidRPr="00F8342A" w:rsidRDefault="00F8342A" w:rsidP="00F8342A">
      <w:pPr>
        <w:pStyle w:val="a6"/>
        <w:rPr>
          <w:lang w:val="en-US"/>
        </w:rPr>
      </w:pPr>
      <w:r w:rsidRPr="00F8342A">
        <w:rPr>
          <w:lang w:val="en-US"/>
        </w:rPr>
        <w:t xml:space="preserve">    cmdBuf[1] = ucCmd2;</w:t>
      </w:r>
    </w:p>
    <w:p w:rsidR="00F8342A" w:rsidRPr="00F8342A" w:rsidRDefault="00F8342A" w:rsidP="00F8342A">
      <w:pPr>
        <w:pStyle w:val="a6"/>
        <w:rPr>
          <w:lang w:val="en-US"/>
        </w:rPr>
      </w:pPr>
    </w:p>
    <w:p w:rsidR="00F8342A" w:rsidRPr="00F8342A" w:rsidRDefault="00F8342A" w:rsidP="00F8342A">
      <w:pPr>
        <w:pStyle w:val="a6"/>
        <w:rPr>
          <w:lang w:val="en-US"/>
        </w:rPr>
      </w:pPr>
      <w:r w:rsidRPr="00F8342A">
        <w:rPr>
          <w:lang w:val="en-US"/>
        </w:rPr>
        <w:t xml:space="preserve">    iError = zlg7290Write(pCtrl, ucReg, cmdBuf, sizeof(cmdBuf));</w:t>
      </w:r>
    </w:p>
    <w:p w:rsidR="00F8342A" w:rsidRPr="00F8342A" w:rsidRDefault="00F8342A" w:rsidP="00F8342A">
      <w:pPr>
        <w:pStyle w:val="a6"/>
        <w:rPr>
          <w:lang w:val="en-US"/>
        </w:rPr>
      </w:pPr>
      <w:r w:rsidRPr="00F8342A">
        <w:rPr>
          <w:lang w:val="en-US"/>
        </w:rPr>
        <w:t xml:space="preserve">    if (iError &lt; 0) {</w:t>
      </w:r>
    </w:p>
    <w:p w:rsidR="00F8342A" w:rsidRPr="00F8342A" w:rsidRDefault="00F8342A" w:rsidP="00F8342A">
      <w:pPr>
        <w:pStyle w:val="a6"/>
        <w:rPr>
          <w:lang w:val="en-US"/>
        </w:rPr>
      </w:pPr>
      <w:r w:rsidRPr="00F8342A">
        <w:rPr>
          <w:lang w:val="en-US"/>
        </w:rPr>
        <w:t xml:space="preserve">        printk(KERN_ERR "zlg7290WriteCmd(): failed to write cmd: %x:%x!\n",</w:t>
      </w:r>
    </w:p>
    <w:p w:rsidR="00F8342A" w:rsidRPr="00F8342A" w:rsidRDefault="00F8342A" w:rsidP="00F8342A">
      <w:pPr>
        <w:pStyle w:val="a6"/>
        <w:rPr>
          <w:lang w:val="en-US"/>
        </w:rPr>
      </w:pPr>
      <w:r w:rsidRPr="00F8342A">
        <w:rPr>
          <w:lang w:val="en-US"/>
        </w:rPr>
        <w:t xml:space="preserve">                            ucCmd1, ucCmd2);</w:t>
      </w:r>
    </w:p>
    <w:p w:rsidR="00F8342A" w:rsidRPr="00F8342A" w:rsidRDefault="00F8342A" w:rsidP="00F8342A">
      <w:pPr>
        <w:pStyle w:val="a6"/>
        <w:rPr>
          <w:lang w:val="en-US"/>
        </w:rPr>
      </w:pPr>
      <w:r w:rsidRPr="00F8342A">
        <w:rPr>
          <w:lang w:val="en-US"/>
        </w:rPr>
        <w:t xml:space="preserve">        return  (PX_ERROR);</w:t>
      </w:r>
    </w:p>
    <w:p w:rsidR="00F8342A" w:rsidRPr="00F8342A" w:rsidRDefault="00F8342A" w:rsidP="00F8342A">
      <w:pPr>
        <w:pStyle w:val="a6"/>
        <w:rPr>
          <w:lang w:val="en-US"/>
        </w:rPr>
      </w:pPr>
      <w:r w:rsidRPr="00F8342A">
        <w:rPr>
          <w:lang w:val="en-US"/>
        </w:rPr>
        <w:t xml:space="preserve">    }</w:t>
      </w:r>
    </w:p>
    <w:p w:rsidR="00F8342A" w:rsidRPr="00F8342A" w:rsidRDefault="00F8342A" w:rsidP="00F8342A">
      <w:pPr>
        <w:pStyle w:val="a6"/>
        <w:rPr>
          <w:lang w:val="en-US"/>
        </w:rPr>
      </w:pPr>
    </w:p>
    <w:p w:rsidR="00F8342A" w:rsidRPr="00F8342A" w:rsidRDefault="00F8342A" w:rsidP="00F8342A">
      <w:pPr>
        <w:pStyle w:val="a6"/>
        <w:rPr>
          <w:lang w:val="en-US"/>
        </w:rPr>
      </w:pPr>
      <w:r w:rsidRPr="00F8342A">
        <w:rPr>
          <w:lang w:val="en-US"/>
        </w:rPr>
        <w:t xml:space="preserve">    return  (ERROR_NONE);</w:t>
      </w:r>
    </w:p>
    <w:p w:rsidR="00F8342A" w:rsidRPr="00F8342A" w:rsidRDefault="00F8342A" w:rsidP="00F8342A">
      <w:pPr>
        <w:pStyle w:val="a6"/>
        <w:rPr>
          <w:lang w:val="en-US"/>
        </w:rPr>
      </w:pPr>
      <w:r w:rsidRPr="00F8342A">
        <w:rPr>
          <w:lang w:val="en-US"/>
        </w:rPr>
        <w:t>}</w:t>
      </w:r>
    </w:p>
    <w:p w:rsidR="00F8342A" w:rsidRPr="00F8342A" w:rsidRDefault="00F8342A" w:rsidP="00F8342A">
      <w:pPr>
        <w:pStyle w:val="a6"/>
        <w:rPr>
          <w:lang w:val="en-US"/>
        </w:rPr>
      </w:pPr>
    </w:p>
    <w:p w:rsidR="00F8342A" w:rsidRPr="00F8342A" w:rsidRDefault="00F8342A" w:rsidP="00F8342A">
      <w:pPr>
        <w:pStyle w:val="a6"/>
        <w:rPr>
          <w:lang w:val="en-US"/>
        </w:rPr>
      </w:pPr>
      <w:r w:rsidRPr="00F8342A">
        <w:rPr>
          <w:lang w:val="en-US"/>
        </w:rPr>
        <w:t>/******************************************************************************</w:t>
      </w:r>
    </w:p>
    <w:p w:rsidR="00F8342A" w:rsidRPr="00F8342A" w:rsidRDefault="00F8342A" w:rsidP="00F8342A">
      <w:pPr>
        <w:pStyle w:val="a6"/>
        <w:rPr>
          <w:lang w:val="en-US"/>
        </w:rPr>
      </w:pPr>
      <w:r w:rsidRPr="00F8342A">
        <w:rPr>
          <w:lang w:val="en-US"/>
        </w:rPr>
        <w:t xml:space="preserve">** </w:t>
      </w:r>
      <w:r w:rsidRPr="00F8342A">
        <w:rPr>
          <w:lang w:val="en-US"/>
        </w:rPr>
        <w:t>函数名称</w:t>
      </w:r>
      <w:r w:rsidRPr="00F8342A">
        <w:rPr>
          <w:lang w:val="en-US"/>
        </w:rPr>
        <w:t>: __zlg7290IrqInit</w:t>
      </w:r>
    </w:p>
    <w:p w:rsidR="00F8342A" w:rsidRPr="00F8342A" w:rsidRDefault="00F8342A" w:rsidP="00F8342A">
      <w:pPr>
        <w:pStyle w:val="a6"/>
        <w:rPr>
          <w:lang w:val="en-US"/>
        </w:rPr>
      </w:pPr>
      <w:r w:rsidRPr="00F8342A">
        <w:rPr>
          <w:lang w:val="en-US"/>
        </w:rPr>
        <w:t xml:space="preserve">** </w:t>
      </w:r>
      <w:r w:rsidRPr="00F8342A">
        <w:rPr>
          <w:lang w:val="en-US"/>
        </w:rPr>
        <w:t>功能描述</w:t>
      </w:r>
      <w:r w:rsidRPr="00F8342A">
        <w:rPr>
          <w:lang w:val="en-US"/>
        </w:rPr>
        <w:t xml:space="preserve">: </w:t>
      </w:r>
      <w:r w:rsidRPr="00F8342A">
        <w:rPr>
          <w:lang w:val="en-US"/>
        </w:rPr>
        <w:t>初始化设备</w:t>
      </w:r>
      <w:r w:rsidRPr="00F8342A">
        <w:rPr>
          <w:lang w:val="en-US"/>
        </w:rPr>
        <w:t>IRQ</w:t>
      </w:r>
    </w:p>
    <w:p w:rsidR="00F8342A" w:rsidRPr="00F8342A" w:rsidRDefault="00F8342A" w:rsidP="00F8342A">
      <w:pPr>
        <w:pStyle w:val="a6"/>
        <w:rPr>
          <w:lang w:val="en-US"/>
        </w:rPr>
      </w:pPr>
      <w:r w:rsidRPr="00F8342A">
        <w:rPr>
          <w:lang w:val="en-US"/>
        </w:rPr>
        <w:t>***********************************************</w:t>
      </w:r>
      <w:r>
        <w:rPr>
          <w:lang w:val="en-US"/>
        </w:rPr>
        <w:t>*******************************</w:t>
      </w:r>
      <w:r w:rsidRPr="00F8342A">
        <w:rPr>
          <w:lang w:val="en-US"/>
        </w:rPr>
        <w:t>/</w:t>
      </w:r>
    </w:p>
    <w:p w:rsidR="00F8342A" w:rsidRPr="00F8342A" w:rsidRDefault="00F8342A" w:rsidP="00F8342A">
      <w:pPr>
        <w:pStyle w:val="a6"/>
        <w:rPr>
          <w:lang w:val="en-US"/>
        </w:rPr>
      </w:pPr>
      <w:r w:rsidRPr="00F8342A">
        <w:rPr>
          <w:lang w:val="en-US"/>
        </w:rPr>
        <w:t>static INT __zlg7290IrqInit(PZLG7290_DEV pCtrl, UINT uiIrq)</w:t>
      </w:r>
    </w:p>
    <w:p w:rsidR="00F8342A" w:rsidRPr="00F8342A" w:rsidRDefault="00F8342A" w:rsidP="00F8342A">
      <w:pPr>
        <w:pStyle w:val="a6"/>
        <w:rPr>
          <w:lang w:val="en-US"/>
        </w:rPr>
      </w:pPr>
      <w:r w:rsidRPr="00F8342A">
        <w:rPr>
          <w:lang w:val="en-US"/>
        </w:rPr>
        <w:t>{</w:t>
      </w:r>
    </w:p>
    <w:p w:rsidR="00F8342A" w:rsidRPr="00F8342A" w:rsidRDefault="00F8342A" w:rsidP="00F8342A">
      <w:pPr>
        <w:pStyle w:val="a6"/>
        <w:rPr>
          <w:lang w:val="en-US"/>
        </w:rPr>
      </w:pPr>
      <w:r w:rsidRPr="00F8342A">
        <w:rPr>
          <w:lang w:val="en-US"/>
        </w:rPr>
        <w:t xml:space="preserve">    INT iError;</w:t>
      </w:r>
    </w:p>
    <w:p w:rsidR="00F8342A" w:rsidRPr="00F8342A" w:rsidRDefault="00F8342A" w:rsidP="00F8342A">
      <w:pPr>
        <w:pStyle w:val="a6"/>
        <w:rPr>
          <w:lang w:val="en-US"/>
        </w:rPr>
      </w:pPr>
    </w:p>
    <w:p w:rsidR="00F8342A" w:rsidRPr="00F8342A" w:rsidRDefault="00F8342A" w:rsidP="00F8342A">
      <w:pPr>
        <w:pStyle w:val="a6"/>
        <w:rPr>
          <w:lang w:val="en-US"/>
        </w:rPr>
      </w:pPr>
      <w:r w:rsidRPr="00F8342A">
        <w:rPr>
          <w:lang w:val="en-US"/>
        </w:rPr>
        <w:t xml:space="preserve">    /*</w:t>
      </w:r>
    </w:p>
    <w:p w:rsidR="00F8342A" w:rsidRPr="00F8342A" w:rsidRDefault="00F8342A" w:rsidP="00F8342A">
      <w:pPr>
        <w:pStyle w:val="a6"/>
        <w:rPr>
          <w:lang w:val="en-US"/>
        </w:rPr>
      </w:pPr>
      <w:r w:rsidRPr="00F8342A">
        <w:rPr>
          <w:lang w:val="en-US"/>
        </w:rPr>
        <w:t xml:space="preserve">     * </w:t>
      </w:r>
      <w:r w:rsidRPr="00F8342A">
        <w:rPr>
          <w:lang w:val="en-US"/>
        </w:rPr>
        <w:t>设置中断引脚位下降沿触发</w:t>
      </w:r>
    </w:p>
    <w:p w:rsidR="00F8342A" w:rsidRPr="00F8342A" w:rsidRDefault="00F8342A" w:rsidP="00F8342A">
      <w:pPr>
        <w:pStyle w:val="a6"/>
        <w:rPr>
          <w:lang w:val="en-US"/>
        </w:rPr>
      </w:pPr>
      <w:r w:rsidRPr="00F8342A">
        <w:rPr>
          <w:lang w:val="en-US"/>
        </w:rPr>
        <w:t xml:space="preserve">     */</w:t>
      </w:r>
    </w:p>
    <w:p w:rsidR="00F8342A" w:rsidRPr="00F8342A" w:rsidRDefault="00F8342A" w:rsidP="00F8342A">
      <w:pPr>
        <w:pStyle w:val="a6"/>
        <w:rPr>
          <w:lang w:val="en-US"/>
        </w:rPr>
      </w:pPr>
      <w:r w:rsidRPr="00F8342A">
        <w:rPr>
          <w:lang w:val="en-US"/>
        </w:rPr>
        <w:lastRenderedPageBreak/>
        <w:t xml:space="preserve">    iError = API_GpioRequestOne(uiIrq,  GPIO_FLAG_IN | GPIO_FLAG_TRIG_FALL, "zlg7290_eint");</w:t>
      </w:r>
    </w:p>
    <w:p w:rsidR="00F8342A" w:rsidRPr="00F8342A" w:rsidRDefault="00F8342A" w:rsidP="00F8342A">
      <w:pPr>
        <w:pStyle w:val="a6"/>
        <w:rPr>
          <w:lang w:val="en-US"/>
        </w:rPr>
      </w:pPr>
      <w:r w:rsidRPr="00F8342A">
        <w:rPr>
          <w:lang w:val="en-US"/>
        </w:rPr>
        <w:t xml:space="preserve">    if (iError != ERROR_NONE) {</w:t>
      </w:r>
    </w:p>
    <w:p w:rsidR="00F8342A" w:rsidRPr="00F8342A" w:rsidRDefault="00F8342A" w:rsidP="00F8342A">
      <w:pPr>
        <w:pStyle w:val="a6"/>
        <w:rPr>
          <w:lang w:val="en-US"/>
        </w:rPr>
      </w:pPr>
      <w:r w:rsidRPr="00F8342A">
        <w:rPr>
          <w:lang w:val="en-US"/>
        </w:rPr>
        <w:t xml:space="preserve">        printk(KERN_ERR "__zlg7290IrqInit(): failed to request gpio!\n");</w:t>
      </w:r>
    </w:p>
    <w:p w:rsidR="00F8342A" w:rsidRPr="00F8342A" w:rsidRDefault="00F8342A" w:rsidP="00F8342A">
      <w:pPr>
        <w:pStyle w:val="a6"/>
        <w:rPr>
          <w:lang w:val="en-US"/>
        </w:rPr>
      </w:pPr>
      <w:r w:rsidRPr="00F8342A">
        <w:rPr>
          <w:lang w:val="en-US"/>
        </w:rPr>
        <w:t xml:space="preserve">        goto  __error_handle;</w:t>
      </w:r>
    </w:p>
    <w:p w:rsidR="00F8342A" w:rsidRPr="00F8342A" w:rsidRDefault="00F8342A" w:rsidP="00F8342A">
      <w:pPr>
        <w:pStyle w:val="a6"/>
        <w:rPr>
          <w:lang w:val="en-US"/>
        </w:rPr>
      </w:pPr>
      <w:r w:rsidRPr="00F8342A">
        <w:rPr>
          <w:lang w:val="en-US"/>
        </w:rPr>
        <w:t xml:space="preserve">    }</w:t>
      </w:r>
    </w:p>
    <w:p w:rsidR="00F8342A" w:rsidRPr="00F8342A" w:rsidRDefault="00F8342A" w:rsidP="00F8342A">
      <w:pPr>
        <w:pStyle w:val="a6"/>
        <w:rPr>
          <w:lang w:val="en-US"/>
        </w:rPr>
      </w:pPr>
    </w:p>
    <w:p w:rsidR="00F8342A" w:rsidRPr="00F8342A" w:rsidRDefault="00F8342A" w:rsidP="00F8342A">
      <w:pPr>
        <w:pStyle w:val="a6"/>
        <w:rPr>
          <w:lang w:val="en-US"/>
        </w:rPr>
      </w:pPr>
      <w:r w:rsidRPr="00F8342A">
        <w:rPr>
          <w:lang w:val="en-US"/>
        </w:rPr>
        <w:t xml:space="preserve">    iError = API_GpioSetupIrq(uiIrq,    LW_FALSE, 0);</w:t>
      </w:r>
    </w:p>
    <w:p w:rsidR="00F8342A" w:rsidRPr="00F8342A" w:rsidRDefault="00F8342A" w:rsidP="00F8342A">
      <w:pPr>
        <w:pStyle w:val="a6"/>
        <w:rPr>
          <w:lang w:val="en-US"/>
        </w:rPr>
      </w:pPr>
      <w:r w:rsidRPr="00F8342A">
        <w:rPr>
          <w:lang w:val="en-US"/>
        </w:rPr>
        <w:t xml:space="preserve">    if (iError == PX_ERROR) {</w:t>
      </w:r>
    </w:p>
    <w:p w:rsidR="00F8342A" w:rsidRPr="00F8342A" w:rsidRDefault="00F8342A" w:rsidP="00F8342A">
      <w:pPr>
        <w:pStyle w:val="a6"/>
        <w:rPr>
          <w:lang w:val="en-US"/>
        </w:rPr>
      </w:pPr>
      <w:r w:rsidRPr="00F8342A">
        <w:rPr>
          <w:lang w:val="en-US"/>
        </w:rPr>
        <w:t xml:space="preserve">        printk(KERN_ERR "__zlg7290IrqInit(): failed to setup gpio irq!\n");</w:t>
      </w:r>
    </w:p>
    <w:p w:rsidR="00F8342A" w:rsidRPr="00F8342A" w:rsidRDefault="00F8342A" w:rsidP="00F8342A">
      <w:pPr>
        <w:pStyle w:val="a6"/>
        <w:rPr>
          <w:lang w:val="en-US"/>
        </w:rPr>
      </w:pPr>
      <w:r w:rsidRPr="00F8342A">
        <w:rPr>
          <w:lang w:val="en-US"/>
        </w:rPr>
        <w:t xml:space="preserve">        goto  __error_handle;</w:t>
      </w:r>
    </w:p>
    <w:p w:rsidR="00F8342A" w:rsidRPr="00F8342A" w:rsidRDefault="00F8342A" w:rsidP="00F8342A">
      <w:pPr>
        <w:pStyle w:val="a6"/>
        <w:rPr>
          <w:lang w:val="en-US"/>
        </w:rPr>
      </w:pPr>
      <w:r w:rsidRPr="00F8342A">
        <w:rPr>
          <w:lang w:val="en-US"/>
        </w:rPr>
        <w:t xml:space="preserve">    }</w:t>
      </w:r>
    </w:p>
    <w:p w:rsidR="00F8342A" w:rsidRPr="00F8342A" w:rsidRDefault="00F8342A" w:rsidP="00F8342A">
      <w:pPr>
        <w:pStyle w:val="a6"/>
        <w:rPr>
          <w:lang w:val="en-US"/>
        </w:rPr>
      </w:pPr>
    </w:p>
    <w:p w:rsidR="00F8342A" w:rsidRPr="00F8342A" w:rsidRDefault="00F8342A" w:rsidP="00F8342A">
      <w:pPr>
        <w:pStyle w:val="a6"/>
        <w:rPr>
          <w:lang w:val="en-US"/>
        </w:rPr>
      </w:pPr>
      <w:r w:rsidRPr="00F8342A">
        <w:rPr>
          <w:lang w:val="en-US"/>
        </w:rPr>
        <w:t xml:space="preserve">    pCtrl-&gt;ZLG7290_uiIrqPin = uiIrq;</w:t>
      </w:r>
      <w:r>
        <w:rPr>
          <w:lang w:val="en-US"/>
        </w:rPr>
        <w:t xml:space="preserve">                        </w:t>
      </w:r>
      <w:r w:rsidRPr="00F8342A">
        <w:rPr>
          <w:lang w:val="en-US"/>
        </w:rPr>
        <w:t xml:space="preserve">/* </w:t>
      </w:r>
      <w:r w:rsidRPr="00F8342A">
        <w:rPr>
          <w:lang w:val="en-US"/>
        </w:rPr>
        <w:t>记录当前中断管脚号</w:t>
      </w:r>
      <w:r w:rsidRPr="00F8342A">
        <w:rPr>
          <w:lang w:val="en-US"/>
        </w:rPr>
        <w:t xml:space="preserve">     */      </w:t>
      </w:r>
    </w:p>
    <w:p w:rsidR="00F8342A" w:rsidRPr="00F8342A" w:rsidRDefault="00F8342A" w:rsidP="00F8342A">
      <w:pPr>
        <w:pStyle w:val="a6"/>
        <w:rPr>
          <w:lang w:val="en-US"/>
        </w:rPr>
      </w:pPr>
      <w:r w:rsidRPr="00F8342A">
        <w:rPr>
          <w:lang w:val="en-US"/>
        </w:rPr>
        <w:t xml:space="preserve">    pCtrl-&gt;ZLG7290_iVector  = iError;                       /* </w:t>
      </w:r>
      <w:r w:rsidRPr="00F8342A">
        <w:rPr>
          <w:lang w:val="en-US"/>
        </w:rPr>
        <w:t>记录当前中断向量</w:t>
      </w:r>
      <w:r w:rsidRPr="00F8342A">
        <w:rPr>
          <w:lang w:val="en-US"/>
        </w:rPr>
        <w:t xml:space="preserve">       */      </w:t>
      </w:r>
    </w:p>
    <w:p w:rsidR="00F8342A" w:rsidRPr="00F8342A" w:rsidRDefault="00F8342A" w:rsidP="00F8342A">
      <w:pPr>
        <w:pStyle w:val="a6"/>
        <w:rPr>
          <w:lang w:val="en-US"/>
        </w:rPr>
      </w:pPr>
    </w:p>
    <w:p w:rsidR="00F8342A" w:rsidRPr="00F8342A" w:rsidRDefault="00F8342A" w:rsidP="00F8342A">
      <w:pPr>
        <w:pStyle w:val="a6"/>
        <w:rPr>
          <w:lang w:val="en-US"/>
        </w:rPr>
      </w:pPr>
      <w:r w:rsidRPr="00F8342A">
        <w:rPr>
          <w:lang w:val="en-US"/>
        </w:rPr>
        <w:t>__error_handle:</w:t>
      </w:r>
    </w:p>
    <w:p w:rsidR="00F8342A" w:rsidRPr="00F8342A" w:rsidRDefault="00F8342A" w:rsidP="00F8342A">
      <w:pPr>
        <w:pStyle w:val="a6"/>
        <w:rPr>
          <w:lang w:val="en-US"/>
        </w:rPr>
      </w:pPr>
      <w:r w:rsidRPr="00F8342A">
        <w:rPr>
          <w:lang w:val="en-US"/>
        </w:rPr>
        <w:t xml:space="preserve">    return iError;</w:t>
      </w:r>
    </w:p>
    <w:p w:rsidR="00F8342A" w:rsidRPr="00F8342A" w:rsidRDefault="00F8342A" w:rsidP="00F8342A">
      <w:pPr>
        <w:pStyle w:val="a6"/>
        <w:rPr>
          <w:lang w:val="en-US"/>
        </w:rPr>
      </w:pPr>
      <w:r w:rsidRPr="00F8342A">
        <w:rPr>
          <w:lang w:val="en-US"/>
        </w:rPr>
        <w:t>}</w:t>
      </w:r>
    </w:p>
    <w:p w:rsidR="00F8342A" w:rsidRPr="00F8342A" w:rsidRDefault="00F8342A" w:rsidP="00F8342A">
      <w:pPr>
        <w:pStyle w:val="a6"/>
        <w:rPr>
          <w:lang w:val="en-US"/>
        </w:rPr>
      </w:pPr>
    </w:p>
    <w:p w:rsidR="00F8342A" w:rsidRPr="00F8342A" w:rsidRDefault="00F8342A" w:rsidP="00F8342A">
      <w:pPr>
        <w:pStyle w:val="a6"/>
        <w:rPr>
          <w:lang w:val="en-US"/>
        </w:rPr>
      </w:pPr>
      <w:r w:rsidRPr="00F8342A">
        <w:rPr>
          <w:lang w:val="en-US"/>
        </w:rPr>
        <w:t>/******************************************************************************</w:t>
      </w:r>
    </w:p>
    <w:p w:rsidR="00F8342A" w:rsidRPr="00F8342A" w:rsidRDefault="00F8342A" w:rsidP="00F8342A">
      <w:pPr>
        <w:pStyle w:val="a6"/>
        <w:rPr>
          <w:lang w:val="en-US"/>
        </w:rPr>
      </w:pPr>
      <w:r w:rsidRPr="00F8342A">
        <w:rPr>
          <w:lang w:val="en-US"/>
        </w:rPr>
        <w:t xml:space="preserve">** </w:t>
      </w:r>
      <w:r w:rsidRPr="00F8342A">
        <w:rPr>
          <w:lang w:val="en-US"/>
        </w:rPr>
        <w:t>函数名称</w:t>
      </w:r>
      <w:r w:rsidRPr="00F8342A">
        <w:rPr>
          <w:lang w:val="en-US"/>
        </w:rPr>
        <w:t>: __zlg7290HwInit</w:t>
      </w:r>
    </w:p>
    <w:p w:rsidR="00F8342A" w:rsidRPr="00F8342A" w:rsidRDefault="00F8342A" w:rsidP="00F8342A">
      <w:pPr>
        <w:pStyle w:val="a6"/>
        <w:rPr>
          <w:lang w:val="en-US"/>
        </w:rPr>
      </w:pPr>
      <w:r w:rsidRPr="00F8342A">
        <w:rPr>
          <w:lang w:val="en-US"/>
        </w:rPr>
        <w:t xml:space="preserve">** </w:t>
      </w:r>
      <w:r w:rsidRPr="00F8342A">
        <w:rPr>
          <w:lang w:val="en-US"/>
        </w:rPr>
        <w:t>功能描述</w:t>
      </w:r>
      <w:r w:rsidRPr="00F8342A">
        <w:rPr>
          <w:lang w:val="en-US"/>
        </w:rPr>
        <w:t xml:space="preserve">: </w:t>
      </w:r>
      <w:r w:rsidRPr="00F8342A">
        <w:rPr>
          <w:lang w:val="en-US"/>
        </w:rPr>
        <w:t>初始化</w:t>
      </w:r>
      <w:r w:rsidRPr="00F8342A">
        <w:rPr>
          <w:lang w:val="en-US"/>
        </w:rPr>
        <w:t xml:space="preserve"> ZLG7290 </w:t>
      </w:r>
      <w:r w:rsidRPr="00F8342A">
        <w:rPr>
          <w:lang w:val="en-US"/>
        </w:rPr>
        <w:t>芯片硬件寄存器</w:t>
      </w:r>
    </w:p>
    <w:p w:rsidR="00F8342A" w:rsidRPr="00F8342A" w:rsidRDefault="00F8342A" w:rsidP="00F8342A">
      <w:pPr>
        <w:pStyle w:val="a6"/>
        <w:rPr>
          <w:lang w:val="en-US"/>
        </w:rPr>
      </w:pPr>
      <w:r w:rsidRPr="00F8342A">
        <w:rPr>
          <w:lang w:val="en-US"/>
        </w:rPr>
        <w:t>***********************************************</w:t>
      </w:r>
      <w:r>
        <w:rPr>
          <w:lang w:val="en-US"/>
        </w:rPr>
        <w:t>*******************************</w:t>
      </w:r>
      <w:r w:rsidRPr="00F8342A">
        <w:rPr>
          <w:lang w:val="en-US"/>
        </w:rPr>
        <w:t>/</w:t>
      </w:r>
    </w:p>
    <w:p w:rsidR="00F8342A" w:rsidRPr="00F8342A" w:rsidRDefault="00F8342A" w:rsidP="00F8342A">
      <w:pPr>
        <w:pStyle w:val="a6"/>
        <w:rPr>
          <w:lang w:val="en-US"/>
        </w:rPr>
      </w:pPr>
      <w:r w:rsidRPr="00F8342A">
        <w:rPr>
          <w:lang w:val="en-US"/>
        </w:rPr>
        <w:t>static INT  __zlg7290HwInit (PZLG7290_DEV pCtrl, UINT uiResetPin)</w:t>
      </w:r>
    </w:p>
    <w:p w:rsidR="00F8342A" w:rsidRPr="00F8342A" w:rsidRDefault="00F8342A" w:rsidP="00F8342A">
      <w:pPr>
        <w:pStyle w:val="a6"/>
        <w:rPr>
          <w:lang w:val="en-US"/>
        </w:rPr>
      </w:pPr>
      <w:r w:rsidRPr="00F8342A">
        <w:rPr>
          <w:lang w:val="en-US"/>
        </w:rPr>
        <w:t>{</w:t>
      </w:r>
    </w:p>
    <w:p w:rsidR="00F8342A" w:rsidRPr="00F8342A" w:rsidRDefault="00F8342A" w:rsidP="00F8342A">
      <w:pPr>
        <w:pStyle w:val="a6"/>
        <w:rPr>
          <w:lang w:val="en-US"/>
        </w:rPr>
      </w:pPr>
      <w:r w:rsidRPr="00F8342A">
        <w:rPr>
          <w:lang w:val="en-US"/>
        </w:rPr>
        <w:t xml:space="preserve">    INT iError;</w:t>
      </w:r>
    </w:p>
    <w:p w:rsidR="00F8342A" w:rsidRPr="00F8342A" w:rsidRDefault="00F8342A" w:rsidP="00F8342A">
      <w:pPr>
        <w:pStyle w:val="a6"/>
        <w:rPr>
          <w:lang w:val="en-US"/>
        </w:rPr>
      </w:pPr>
    </w:p>
    <w:p w:rsidR="00F8342A" w:rsidRPr="00F8342A" w:rsidRDefault="00F8342A" w:rsidP="00F8342A">
      <w:pPr>
        <w:pStyle w:val="a6"/>
        <w:rPr>
          <w:lang w:val="en-US"/>
        </w:rPr>
      </w:pPr>
      <w:r w:rsidRPr="00F8342A">
        <w:rPr>
          <w:lang w:val="en-US"/>
        </w:rPr>
        <w:t xml:space="preserve">    /*</w:t>
      </w:r>
    </w:p>
    <w:p w:rsidR="00F8342A" w:rsidRPr="00F8342A" w:rsidRDefault="00F8342A" w:rsidP="00F8342A">
      <w:pPr>
        <w:pStyle w:val="a6"/>
        <w:rPr>
          <w:lang w:val="en-US"/>
        </w:rPr>
      </w:pPr>
      <w:r w:rsidRPr="00F8342A">
        <w:rPr>
          <w:lang w:val="en-US"/>
        </w:rPr>
        <w:t xml:space="preserve">     * </w:t>
      </w:r>
      <w:r w:rsidRPr="00F8342A">
        <w:rPr>
          <w:lang w:val="en-US"/>
        </w:rPr>
        <w:t>设置中断引脚位下降沿触发</w:t>
      </w:r>
    </w:p>
    <w:p w:rsidR="00F8342A" w:rsidRPr="00F8342A" w:rsidRDefault="00F8342A" w:rsidP="00F8342A">
      <w:pPr>
        <w:pStyle w:val="a6"/>
        <w:rPr>
          <w:lang w:val="en-US"/>
        </w:rPr>
      </w:pPr>
      <w:r w:rsidRPr="00F8342A">
        <w:rPr>
          <w:lang w:val="en-US"/>
        </w:rPr>
        <w:t xml:space="preserve">     */</w:t>
      </w:r>
    </w:p>
    <w:p w:rsidR="00F8342A" w:rsidRPr="00F8342A" w:rsidRDefault="00F8342A" w:rsidP="00F8342A">
      <w:pPr>
        <w:pStyle w:val="a6"/>
        <w:rPr>
          <w:lang w:val="en-US"/>
        </w:rPr>
      </w:pPr>
      <w:r w:rsidRPr="00F8342A">
        <w:rPr>
          <w:lang w:val="en-US"/>
        </w:rPr>
        <w:t xml:space="preserve">    iError = API_GpioRequestOne(uiResetPin, GPIO_FLAG_OUT_INIT_HIGH, "zlg7290_reset");</w:t>
      </w:r>
    </w:p>
    <w:p w:rsidR="00F8342A" w:rsidRPr="00F8342A" w:rsidRDefault="00F8342A" w:rsidP="00F8342A">
      <w:pPr>
        <w:pStyle w:val="a6"/>
        <w:rPr>
          <w:lang w:val="en-US"/>
        </w:rPr>
      </w:pPr>
      <w:r w:rsidRPr="00F8342A">
        <w:rPr>
          <w:lang w:val="en-US"/>
        </w:rPr>
        <w:t xml:space="preserve">    if (iError != ERROR_NONE) {</w:t>
      </w:r>
    </w:p>
    <w:p w:rsidR="00F8342A" w:rsidRPr="00F8342A" w:rsidRDefault="00F8342A" w:rsidP="00F8342A">
      <w:pPr>
        <w:pStyle w:val="a6"/>
        <w:rPr>
          <w:lang w:val="en-US"/>
        </w:rPr>
      </w:pPr>
      <w:r w:rsidRPr="00F8342A">
        <w:rPr>
          <w:lang w:val="en-US"/>
        </w:rPr>
        <w:t xml:space="preserve">        printk(KERN_ERR "zlg7290HwInit(): failed to request gpio: %d \n", uiResetPin);</w:t>
      </w:r>
    </w:p>
    <w:p w:rsidR="00F8342A" w:rsidRPr="00F8342A" w:rsidRDefault="00F8342A" w:rsidP="00F8342A">
      <w:pPr>
        <w:pStyle w:val="a6"/>
        <w:rPr>
          <w:lang w:val="en-US"/>
        </w:rPr>
      </w:pPr>
      <w:r w:rsidRPr="00F8342A">
        <w:rPr>
          <w:lang w:val="en-US"/>
        </w:rPr>
        <w:t xml:space="preserve">        goto  __error_handle;</w:t>
      </w:r>
    </w:p>
    <w:p w:rsidR="00F8342A" w:rsidRPr="00F8342A" w:rsidRDefault="00F8342A" w:rsidP="00F8342A">
      <w:pPr>
        <w:pStyle w:val="a6"/>
        <w:rPr>
          <w:lang w:val="en-US"/>
        </w:rPr>
      </w:pPr>
      <w:r w:rsidRPr="00F8342A">
        <w:rPr>
          <w:lang w:val="en-US"/>
        </w:rPr>
        <w:t xml:space="preserve">    }</w:t>
      </w:r>
    </w:p>
    <w:p w:rsidR="00F8342A" w:rsidRPr="00F8342A" w:rsidRDefault="00F8342A" w:rsidP="00F8342A">
      <w:pPr>
        <w:pStyle w:val="a6"/>
        <w:rPr>
          <w:lang w:val="en-US"/>
        </w:rPr>
      </w:pPr>
    </w:p>
    <w:p w:rsidR="00F8342A" w:rsidRPr="00F8342A" w:rsidRDefault="00F8342A" w:rsidP="00F8342A">
      <w:pPr>
        <w:pStyle w:val="a6"/>
        <w:rPr>
          <w:lang w:val="en-US"/>
        </w:rPr>
      </w:pPr>
      <w:r w:rsidRPr="00F8342A">
        <w:rPr>
          <w:lang w:val="en-US"/>
        </w:rPr>
        <w:t xml:space="preserve">    API_GpioSetValue(uiResetPin, 0);</w:t>
      </w:r>
    </w:p>
    <w:p w:rsidR="00F8342A" w:rsidRPr="00F8342A" w:rsidRDefault="00F8342A" w:rsidP="00F8342A">
      <w:pPr>
        <w:pStyle w:val="a6"/>
        <w:rPr>
          <w:lang w:val="en-US"/>
        </w:rPr>
      </w:pPr>
      <w:r w:rsidRPr="00F8342A">
        <w:rPr>
          <w:lang w:val="en-US"/>
        </w:rPr>
        <w:t xml:space="preserve">    API_TimeMSleep(20);                                       /* </w:t>
      </w:r>
      <w:r w:rsidRPr="00F8342A">
        <w:rPr>
          <w:lang w:val="en-US"/>
        </w:rPr>
        <w:t>复位</w:t>
      </w:r>
      <w:r w:rsidRPr="00F8342A">
        <w:rPr>
          <w:lang w:val="en-US"/>
        </w:rPr>
        <w:t xml:space="preserve">20ms             </w:t>
      </w:r>
      <w:r>
        <w:rPr>
          <w:rFonts w:hint="eastAsia"/>
          <w:lang w:val="en-US"/>
        </w:rPr>
        <w:t xml:space="preserve">  </w:t>
      </w:r>
      <w:r w:rsidRPr="00F8342A">
        <w:rPr>
          <w:lang w:val="en-US"/>
        </w:rPr>
        <w:t xml:space="preserve">*/        </w:t>
      </w:r>
    </w:p>
    <w:p w:rsidR="00F8342A" w:rsidRPr="00F8342A" w:rsidRDefault="00F8342A" w:rsidP="00F8342A">
      <w:pPr>
        <w:pStyle w:val="a6"/>
        <w:rPr>
          <w:lang w:val="en-US"/>
        </w:rPr>
      </w:pPr>
      <w:r w:rsidRPr="00F8342A">
        <w:rPr>
          <w:lang w:val="en-US"/>
        </w:rPr>
        <w:t xml:space="preserve">    API_GpioSetValue(uiResetPin, 1);</w:t>
      </w:r>
    </w:p>
    <w:p w:rsidR="00F8342A" w:rsidRPr="00F8342A" w:rsidRDefault="00F8342A" w:rsidP="00F8342A">
      <w:pPr>
        <w:pStyle w:val="a6"/>
        <w:rPr>
          <w:lang w:val="en-US"/>
        </w:rPr>
      </w:pPr>
      <w:r w:rsidRPr="00F8342A">
        <w:rPr>
          <w:lang w:val="en-US"/>
        </w:rPr>
        <w:t xml:space="preserve">    API_TimeMSleep(100);       </w:t>
      </w:r>
      <w:r>
        <w:rPr>
          <w:lang w:val="en-US"/>
        </w:rPr>
        <w:t xml:space="preserve">                               </w:t>
      </w:r>
      <w:r w:rsidRPr="00F8342A">
        <w:rPr>
          <w:lang w:val="en-US"/>
        </w:rPr>
        <w:t xml:space="preserve">/* </w:t>
      </w:r>
      <w:r w:rsidRPr="00F8342A">
        <w:rPr>
          <w:lang w:val="en-US"/>
        </w:rPr>
        <w:t>等待</w:t>
      </w:r>
      <w:r w:rsidRPr="00F8342A">
        <w:rPr>
          <w:lang w:val="en-US"/>
        </w:rPr>
        <w:t xml:space="preserve">100ms             */       </w:t>
      </w:r>
    </w:p>
    <w:p w:rsidR="00F8342A" w:rsidRPr="00F8342A" w:rsidRDefault="00F8342A" w:rsidP="00F8342A">
      <w:pPr>
        <w:pStyle w:val="a6"/>
        <w:rPr>
          <w:lang w:val="en-US"/>
        </w:rPr>
      </w:pPr>
    </w:p>
    <w:p w:rsidR="00F8342A" w:rsidRPr="00F8342A" w:rsidRDefault="00F8342A" w:rsidP="00F8342A">
      <w:pPr>
        <w:pStyle w:val="a6"/>
        <w:rPr>
          <w:lang w:val="en-US"/>
        </w:rPr>
      </w:pPr>
      <w:r w:rsidRPr="00F8342A">
        <w:rPr>
          <w:lang w:val="en-US"/>
        </w:rPr>
        <w:lastRenderedPageBreak/>
        <w:t xml:space="preserve">    pCtrl-&gt;ZLG7290_uiResetPin = uiResetPin;</w:t>
      </w:r>
      <w:r>
        <w:rPr>
          <w:lang w:val="en-US"/>
        </w:rPr>
        <w:t xml:space="preserve">               </w:t>
      </w:r>
      <w:r w:rsidRPr="00F8342A">
        <w:rPr>
          <w:lang w:val="en-US"/>
        </w:rPr>
        <w:t xml:space="preserve">/* </w:t>
      </w:r>
      <w:r w:rsidRPr="00F8342A">
        <w:rPr>
          <w:lang w:val="en-US"/>
        </w:rPr>
        <w:t>记录当前复位管脚号</w:t>
      </w:r>
      <w:r w:rsidRPr="00F8342A">
        <w:rPr>
          <w:lang w:val="en-US"/>
        </w:rPr>
        <w:t xml:space="preserve">      */     </w:t>
      </w:r>
    </w:p>
    <w:p w:rsidR="00F8342A" w:rsidRPr="00F8342A" w:rsidRDefault="00F8342A" w:rsidP="00F8342A">
      <w:pPr>
        <w:pStyle w:val="a6"/>
        <w:rPr>
          <w:lang w:val="en-US"/>
        </w:rPr>
      </w:pPr>
    </w:p>
    <w:p w:rsidR="00F8342A" w:rsidRPr="00F8342A" w:rsidRDefault="00F8342A" w:rsidP="00F8342A">
      <w:pPr>
        <w:pStyle w:val="a6"/>
        <w:rPr>
          <w:lang w:val="en-US"/>
        </w:rPr>
      </w:pPr>
      <w:r w:rsidRPr="00F8342A">
        <w:rPr>
          <w:lang w:val="en-US"/>
        </w:rPr>
        <w:t>__error_handle:</w:t>
      </w:r>
    </w:p>
    <w:p w:rsidR="00F8342A" w:rsidRPr="00F8342A" w:rsidRDefault="00F8342A" w:rsidP="00F8342A">
      <w:pPr>
        <w:pStyle w:val="a6"/>
        <w:rPr>
          <w:lang w:val="en-US"/>
        </w:rPr>
      </w:pPr>
      <w:r w:rsidRPr="00F8342A">
        <w:rPr>
          <w:lang w:val="en-US"/>
        </w:rPr>
        <w:t xml:space="preserve">    return iError;</w:t>
      </w:r>
    </w:p>
    <w:p w:rsidR="00F8342A" w:rsidRPr="00F8342A" w:rsidRDefault="00F8342A" w:rsidP="00F8342A">
      <w:pPr>
        <w:pStyle w:val="a6"/>
        <w:rPr>
          <w:lang w:val="en-US"/>
        </w:rPr>
      </w:pPr>
      <w:r w:rsidRPr="00F8342A">
        <w:rPr>
          <w:lang w:val="en-US"/>
        </w:rPr>
        <w:t>}</w:t>
      </w:r>
    </w:p>
    <w:p w:rsidR="00F8342A" w:rsidRPr="00F8342A" w:rsidRDefault="00F8342A" w:rsidP="00F8342A">
      <w:pPr>
        <w:pStyle w:val="a6"/>
        <w:rPr>
          <w:lang w:val="en-US"/>
        </w:rPr>
      </w:pPr>
    </w:p>
    <w:p w:rsidR="00F8342A" w:rsidRPr="00F8342A" w:rsidRDefault="00F8342A" w:rsidP="00F8342A">
      <w:pPr>
        <w:pStyle w:val="a6"/>
        <w:rPr>
          <w:lang w:val="en-US"/>
        </w:rPr>
      </w:pPr>
      <w:r w:rsidRPr="00F8342A">
        <w:rPr>
          <w:lang w:val="en-US"/>
        </w:rPr>
        <w:t xml:space="preserve">/******************************************************************************** </w:t>
      </w:r>
      <w:r w:rsidRPr="00F8342A">
        <w:rPr>
          <w:lang w:val="en-US"/>
        </w:rPr>
        <w:t>函数名称</w:t>
      </w:r>
      <w:r w:rsidRPr="00F8342A">
        <w:rPr>
          <w:lang w:val="en-US"/>
        </w:rPr>
        <w:t>: __zlg7290I2cDevInit</w:t>
      </w:r>
    </w:p>
    <w:p w:rsidR="00F8342A" w:rsidRPr="00F8342A" w:rsidRDefault="00F8342A" w:rsidP="00F8342A">
      <w:pPr>
        <w:pStyle w:val="a6"/>
        <w:rPr>
          <w:lang w:val="en-US"/>
        </w:rPr>
      </w:pPr>
      <w:r w:rsidRPr="00F8342A">
        <w:rPr>
          <w:lang w:val="en-US"/>
        </w:rPr>
        <w:t xml:space="preserve">** </w:t>
      </w:r>
      <w:r w:rsidRPr="00F8342A">
        <w:rPr>
          <w:lang w:val="en-US"/>
        </w:rPr>
        <w:t>功能描述</w:t>
      </w:r>
      <w:r w:rsidRPr="00F8342A">
        <w:rPr>
          <w:lang w:val="en-US"/>
        </w:rPr>
        <w:t xml:space="preserve">: </w:t>
      </w:r>
      <w:r w:rsidRPr="00F8342A">
        <w:rPr>
          <w:lang w:val="en-US"/>
        </w:rPr>
        <w:t>初始化</w:t>
      </w:r>
      <w:r w:rsidRPr="00F8342A">
        <w:rPr>
          <w:lang w:val="en-US"/>
        </w:rPr>
        <w:t xml:space="preserve"> I2C </w:t>
      </w:r>
      <w:r w:rsidRPr="00F8342A">
        <w:rPr>
          <w:lang w:val="en-US"/>
        </w:rPr>
        <w:t>设备，用于和</w:t>
      </w:r>
      <w:r w:rsidRPr="00F8342A">
        <w:rPr>
          <w:lang w:val="en-US"/>
        </w:rPr>
        <w:t>zlg7290</w:t>
      </w:r>
      <w:r w:rsidRPr="00F8342A">
        <w:rPr>
          <w:lang w:val="en-US"/>
        </w:rPr>
        <w:t>通信</w:t>
      </w:r>
    </w:p>
    <w:p w:rsidR="00F8342A" w:rsidRPr="00F8342A" w:rsidRDefault="00F8342A" w:rsidP="00F8342A">
      <w:pPr>
        <w:pStyle w:val="a6"/>
        <w:rPr>
          <w:lang w:val="en-US"/>
        </w:rPr>
      </w:pPr>
      <w:r w:rsidRPr="00F8342A">
        <w:rPr>
          <w:lang w:val="en-US"/>
        </w:rPr>
        <w:t>***********************************************</w:t>
      </w:r>
      <w:r>
        <w:rPr>
          <w:lang w:val="en-US"/>
        </w:rPr>
        <w:t>*******************************</w:t>
      </w:r>
      <w:r w:rsidRPr="00F8342A">
        <w:rPr>
          <w:lang w:val="en-US"/>
        </w:rPr>
        <w:t>/</w:t>
      </w:r>
    </w:p>
    <w:p w:rsidR="00F8342A" w:rsidRPr="00F8342A" w:rsidRDefault="00F8342A" w:rsidP="00F8342A">
      <w:pPr>
        <w:pStyle w:val="a6"/>
        <w:rPr>
          <w:lang w:val="en-US"/>
        </w:rPr>
      </w:pPr>
      <w:r w:rsidRPr="00F8342A">
        <w:rPr>
          <w:lang w:val="en-US"/>
        </w:rPr>
        <w:t>static PLW_I2C_DEVICE __zlg7290I2cDevInit(PZLG7290_DEV pCtrl, PCHAR pI2cBusName)</w:t>
      </w:r>
    </w:p>
    <w:p w:rsidR="00F8342A" w:rsidRPr="00F8342A" w:rsidRDefault="00F8342A" w:rsidP="00F8342A">
      <w:pPr>
        <w:pStyle w:val="a6"/>
        <w:rPr>
          <w:lang w:val="en-US"/>
        </w:rPr>
      </w:pPr>
      <w:r w:rsidRPr="00F8342A">
        <w:rPr>
          <w:lang w:val="en-US"/>
        </w:rPr>
        <w:t>{</w:t>
      </w:r>
    </w:p>
    <w:p w:rsidR="00F8342A" w:rsidRPr="00F8342A" w:rsidRDefault="00F8342A" w:rsidP="00F8342A">
      <w:pPr>
        <w:pStyle w:val="a6"/>
        <w:rPr>
          <w:lang w:val="en-US"/>
        </w:rPr>
      </w:pPr>
      <w:r w:rsidRPr="00F8342A">
        <w:rPr>
          <w:lang w:val="en-US"/>
        </w:rPr>
        <w:t xml:space="preserve">    if (pCtrl-&gt;ZLG7290_pI2cDev == NULL) {</w:t>
      </w:r>
    </w:p>
    <w:p w:rsidR="00F8342A" w:rsidRPr="00F8342A" w:rsidRDefault="00F8342A" w:rsidP="00F8342A">
      <w:pPr>
        <w:pStyle w:val="a6"/>
        <w:rPr>
          <w:lang w:val="en-US"/>
        </w:rPr>
      </w:pPr>
      <w:r w:rsidRPr="00F8342A">
        <w:rPr>
          <w:lang w:val="en-US"/>
        </w:rPr>
        <w:t xml:space="preserve">        pCtrl-&gt;ZLG7290_pI2cDev = API_I2cDeviceCreate(pI2cBusName,</w:t>
      </w:r>
    </w:p>
    <w:p w:rsidR="00F8342A" w:rsidRPr="00F8342A" w:rsidRDefault="00F8342A" w:rsidP="00F8342A">
      <w:pPr>
        <w:pStyle w:val="a6"/>
        <w:rPr>
          <w:lang w:val="en-US"/>
        </w:rPr>
      </w:pPr>
      <w:r w:rsidRPr="00F8342A">
        <w:rPr>
          <w:lang w:val="en-US"/>
        </w:rPr>
        <w:t xml:space="preserve">                                         ZLG7290_I2C_DEVNAME,</w:t>
      </w:r>
    </w:p>
    <w:p w:rsidR="00F8342A" w:rsidRPr="00F8342A" w:rsidRDefault="00F8342A" w:rsidP="00F8342A">
      <w:pPr>
        <w:pStyle w:val="a6"/>
        <w:rPr>
          <w:lang w:val="en-US"/>
        </w:rPr>
      </w:pPr>
      <w:r w:rsidRPr="00F8342A">
        <w:rPr>
          <w:lang w:val="en-US"/>
        </w:rPr>
        <w:t xml:space="preserve">                                         ZLG7290_I2C_ADDR,              /*  </w:t>
      </w:r>
      <w:r w:rsidRPr="00F8342A">
        <w:rPr>
          <w:lang w:val="en-US"/>
        </w:rPr>
        <w:t>芯片的设备地址</w:t>
      </w:r>
      <w:r w:rsidRPr="00F8342A">
        <w:rPr>
          <w:lang w:val="en-US"/>
        </w:rPr>
        <w:t xml:space="preserve">              */</w:t>
      </w:r>
    </w:p>
    <w:p w:rsidR="00F8342A" w:rsidRPr="00F8342A" w:rsidRDefault="00F8342A" w:rsidP="00F8342A">
      <w:pPr>
        <w:pStyle w:val="a6"/>
        <w:rPr>
          <w:lang w:val="en-US"/>
        </w:rPr>
      </w:pPr>
      <w:r w:rsidRPr="00F8342A">
        <w:rPr>
          <w:lang w:val="en-US"/>
        </w:rPr>
        <w:t xml:space="preserve">                                         0);</w:t>
      </w:r>
    </w:p>
    <w:p w:rsidR="00F8342A" w:rsidRPr="00F8342A" w:rsidRDefault="00F8342A" w:rsidP="00F8342A">
      <w:pPr>
        <w:pStyle w:val="a6"/>
        <w:rPr>
          <w:lang w:val="en-US"/>
        </w:rPr>
      </w:pPr>
      <w:r w:rsidRPr="00F8342A">
        <w:rPr>
          <w:lang w:val="en-US"/>
        </w:rPr>
        <w:t xml:space="preserve">    }</w:t>
      </w:r>
    </w:p>
    <w:p w:rsidR="00F8342A" w:rsidRPr="00F8342A" w:rsidRDefault="00F8342A" w:rsidP="00F8342A">
      <w:pPr>
        <w:pStyle w:val="a6"/>
        <w:rPr>
          <w:lang w:val="en-US"/>
        </w:rPr>
      </w:pPr>
      <w:r w:rsidRPr="00F8342A">
        <w:rPr>
          <w:lang w:val="en-US"/>
        </w:rPr>
        <w:t xml:space="preserve">    return pCtrl-&gt;ZLG7290_pI2cDev;</w:t>
      </w:r>
    </w:p>
    <w:p w:rsidR="00F8342A" w:rsidRPr="00F8342A" w:rsidRDefault="00F8342A" w:rsidP="00F8342A">
      <w:pPr>
        <w:pStyle w:val="a6"/>
        <w:rPr>
          <w:lang w:val="en-US"/>
        </w:rPr>
      </w:pPr>
      <w:r w:rsidRPr="00F8342A">
        <w:rPr>
          <w:lang w:val="en-US"/>
        </w:rPr>
        <w:t>}</w:t>
      </w:r>
    </w:p>
    <w:p w:rsidR="00F8342A" w:rsidRPr="00F8342A" w:rsidRDefault="00F8342A" w:rsidP="00F8342A">
      <w:pPr>
        <w:pStyle w:val="a6"/>
        <w:rPr>
          <w:lang w:val="en-US"/>
        </w:rPr>
      </w:pPr>
    </w:p>
    <w:p w:rsidR="00F8342A" w:rsidRPr="00F8342A" w:rsidRDefault="00F8342A" w:rsidP="00F8342A">
      <w:pPr>
        <w:pStyle w:val="a6"/>
        <w:rPr>
          <w:lang w:val="en-US"/>
        </w:rPr>
      </w:pPr>
      <w:r w:rsidRPr="00F8342A">
        <w:rPr>
          <w:lang w:val="en-US"/>
        </w:rPr>
        <w:t>/******************************************************************************</w:t>
      </w:r>
    </w:p>
    <w:p w:rsidR="00F8342A" w:rsidRPr="00F8342A" w:rsidRDefault="00F8342A" w:rsidP="00F8342A">
      <w:pPr>
        <w:pStyle w:val="a6"/>
        <w:rPr>
          <w:lang w:val="en-US"/>
        </w:rPr>
      </w:pPr>
      <w:r w:rsidRPr="00F8342A">
        <w:rPr>
          <w:lang w:val="en-US"/>
        </w:rPr>
        <w:t xml:space="preserve">** </w:t>
      </w:r>
      <w:r w:rsidRPr="00F8342A">
        <w:rPr>
          <w:lang w:val="en-US"/>
        </w:rPr>
        <w:t>函数名称</w:t>
      </w:r>
      <w:r w:rsidRPr="00F8342A">
        <w:rPr>
          <w:lang w:val="en-US"/>
        </w:rPr>
        <w:t>: zlg7290DevCreate</w:t>
      </w:r>
    </w:p>
    <w:p w:rsidR="00F8342A" w:rsidRPr="00F8342A" w:rsidRDefault="00F8342A" w:rsidP="00F8342A">
      <w:pPr>
        <w:pStyle w:val="a6"/>
        <w:rPr>
          <w:lang w:val="en-US"/>
        </w:rPr>
      </w:pPr>
      <w:r w:rsidRPr="00F8342A">
        <w:rPr>
          <w:lang w:val="en-US"/>
        </w:rPr>
        <w:t xml:space="preserve">** </w:t>
      </w:r>
      <w:r w:rsidRPr="00F8342A">
        <w:rPr>
          <w:lang w:val="en-US"/>
        </w:rPr>
        <w:t>功能描述</w:t>
      </w:r>
      <w:r w:rsidRPr="00F8342A">
        <w:rPr>
          <w:lang w:val="en-US"/>
        </w:rPr>
        <w:t xml:space="preserve">: </w:t>
      </w:r>
      <w:r w:rsidRPr="00F8342A">
        <w:rPr>
          <w:lang w:val="en-US"/>
        </w:rPr>
        <w:t>初始化</w:t>
      </w:r>
      <w:r w:rsidRPr="00F8342A">
        <w:rPr>
          <w:lang w:val="en-US"/>
        </w:rPr>
        <w:t xml:space="preserve"> ZLG7290 </w:t>
      </w:r>
      <w:r w:rsidRPr="00F8342A">
        <w:rPr>
          <w:lang w:val="en-US"/>
        </w:rPr>
        <w:t>芯片，建立对应</w:t>
      </w:r>
      <w:r w:rsidRPr="00F8342A">
        <w:rPr>
          <w:lang w:val="en-US"/>
        </w:rPr>
        <w:t>I2C</w:t>
      </w:r>
      <w:r w:rsidRPr="00F8342A">
        <w:rPr>
          <w:lang w:val="en-US"/>
        </w:rPr>
        <w:t>总线设备</w:t>
      </w:r>
    </w:p>
    <w:p w:rsidR="00F8342A" w:rsidRPr="00F8342A" w:rsidRDefault="00F8342A" w:rsidP="00F8342A">
      <w:pPr>
        <w:pStyle w:val="a6"/>
        <w:rPr>
          <w:lang w:val="en-US"/>
        </w:rPr>
      </w:pPr>
      <w:r w:rsidRPr="00F8342A">
        <w:rPr>
          <w:lang w:val="en-US"/>
        </w:rPr>
        <w:t>***********************************************</w:t>
      </w:r>
      <w:r>
        <w:rPr>
          <w:lang w:val="en-US"/>
        </w:rPr>
        <w:t>*******************************</w:t>
      </w:r>
      <w:r w:rsidRPr="00F8342A">
        <w:rPr>
          <w:lang w:val="en-US"/>
        </w:rPr>
        <w:t>/</w:t>
      </w:r>
    </w:p>
    <w:p w:rsidR="00F8342A" w:rsidRPr="00F8342A" w:rsidRDefault="00F8342A" w:rsidP="00F8342A">
      <w:pPr>
        <w:pStyle w:val="a6"/>
        <w:rPr>
          <w:lang w:val="en-US"/>
        </w:rPr>
      </w:pPr>
      <w:r w:rsidRPr="00F8342A">
        <w:rPr>
          <w:lang w:val="en-US"/>
        </w:rPr>
        <w:t>PZLG7290_DEV  zlg7290DevCreate (PCHAR pI2cBusName, UINT uiIrqPin, UINT uiResetPin)</w:t>
      </w:r>
    </w:p>
    <w:p w:rsidR="00F8342A" w:rsidRPr="00F8342A" w:rsidRDefault="00F8342A" w:rsidP="00F8342A">
      <w:pPr>
        <w:pStyle w:val="a6"/>
        <w:rPr>
          <w:lang w:val="en-US"/>
        </w:rPr>
      </w:pPr>
      <w:r w:rsidRPr="00F8342A">
        <w:rPr>
          <w:lang w:val="en-US"/>
        </w:rPr>
        <w:t>{</w:t>
      </w:r>
    </w:p>
    <w:p w:rsidR="00F8342A" w:rsidRPr="00F8342A" w:rsidRDefault="00F8342A" w:rsidP="00F8342A">
      <w:pPr>
        <w:pStyle w:val="a6"/>
        <w:rPr>
          <w:lang w:val="en-US"/>
        </w:rPr>
      </w:pPr>
      <w:r w:rsidRPr="00F8342A">
        <w:rPr>
          <w:lang w:val="en-US"/>
        </w:rPr>
        <w:t xml:space="preserve">    if (_G_pCtrl != NULL) {                                             /* </w:t>
      </w:r>
      <w:r w:rsidRPr="00F8342A">
        <w:rPr>
          <w:lang w:val="en-US"/>
        </w:rPr>
        <w:t>可扩展成支持多设备</w:t>
      </w:r>
      <w:r w:rsidRPr="00F8342A">
        <w:rPr>
          <w:lang w:val="en-US"/>
        </w:rPr>
        <w:t xml:space="preserve">           */</w:t>
      </w:r>
    </w:p>
    <w:p w:rsidR="00F8342A" w:rsidRPr="00F8342A" w:rsidRDefault="00F8342A" w:rsidP="00F8342A">
      <w:pPr>
        <w:pStyle w:val="a6"/>
        <w:rPr>
          <w:lang w:val="en-US"/>
        </w:rPr>
      </w:pPr>
      <w:r w:rsidRPr="00F8342A">
        <w:rPr>
          <w:lang w:val="en-US"/>
        </w:rPr>
        <w:t xml:space="preserve">        printk(KERN_ERR "zlg7290DevCreate(): device already exist : %s\n", pI2cBusName);</w:t>
      </w:r>
    </w:p>
    <w:p w:rsidR="00F8342A" w:rsidRPr="00F8342A" w:rsidRDefault="00F8342A" w:rsidP="00F8342A">
      <w:pPr>
        <w:pStyle w:val="a6"/>
        <w:rPr>
          <w:lang w:val="en-US"/>
        </w:rPr>
      </w:pPr>
      <w:r w:rsidRPr="00F8342A">
        <w:rPr>
          <w:lang w:val="en-US"/>
        </w:rPr>
        <w:t xml:space="preserve">        return (NULL);</w:t>
      </w:r>
    </w:p>
    <w:p w:rsidR="00F8342A" w:rsidRPr="00F8342A" w:rsidRDefault="00F8342A" w:rsidP="00F8342A">
      <w:pPr>
        <w:pStyle w:val="a6"/>
        <w:rPr>
          <w:lang w:val="en-US"/>
        </w:rPr>
      </w:pPr>
      <w:r w:rsidRPr="00F8342A">
        <w:rPr>
          <w:lang w:val="en-US"/>
        </w:rPr>
        <w:t xml:space="preserve">    }</w:t>
      </w:r>
    </w:p>
    <w:p w:rsidR="00F8342A" w:rsidRPr="00F8342A" w:rsidRDefault="00F8342A" w:rsidP="00F8342A">
      <w:pPr>
        <w:pStyle w:val="a6"/>
        <w:rPr>
          <w:lang w:val="en-US"/>
        </w:rPr>
      </w:pPr>
      <w:r w:rsidRPr="00F8342A">
        <w:rPr>
          <w:lang w:val="en-US"/>
        </w:rPr>
        <w:t xml:space="preserve">    _G_pCtrl = &amp;_G_zlg7290[0];</w:t>
      </w:r>
    </w:p>
    <w:p w:rsidR="00F8342A" w:rsidRPr="00F8342A" w:rsidRDefault="00F8342A" w:rsidP="00F8342A">
      <w:pPr>
        <w:pStyle w:val="a6"/>
        <w:rPr>
          <w:lang w:val="en-US"/>
        </w:rPr>
      </w:pPr>
      <w:r w:rsidRPr="00F8342A">
        <w:rPr>
          <w:lang w:val="en-US"/>
        </w:rPr>
        <w:t xml:space="preserve">    memset(_G_pCtrl, 0, sizeof(ZLG7290_DEV));</w:t>
      </w:r>
    </w:p>
    <w:p w:rsidR="00F8342A" w:rsidRPr="00F8342A" w:rsidRDefault="00F8342A" w:rsidP="00F8342A">
      <w:pPr>
        <w:pStyle w:val="a6"/>
        <w:rPr>
          <w:lang w:val="en-US"/>
        </w:rPr>
      </w:pPr>
    </w:p>
    <w:p w:rsidR="00F8342A" w:rsidRPr="00F8342A" w:rsidRDefault="00F8342A" w:rsidP="00F8342A">
      <w:pPr>
        <w:pStyle w:val="a6"/>
        <w:rPr>
          <w:lang w:val="en-US"/>
        </w:rPr>
      </w:pPr>
      <w:r w:rsidRPr="00F8342A">
        <w:rPr>
          <w:lang w:val="en-US"/>
        </w:rPr>
        <w:t xml:space="preserve">    if (__zlg7290I2cDevInit(_G_pCtrl, pI2cBusName) == NULL) {</w:t>
      </w:r>
    </w:p>
    <w:p w:rsidR="00F8342A" w:rsidRPr="00F8342A" w:rsidRDefault="00F8342A" w:rsidP="00F8342A">
      <w:pPr>
        <w:pStyle w:val="a6"/>
        <w:rPr>
          <w:lang w:val="en-US"/>
        </w:rPr>
      </w:pPr>
      <w:r w:rsidRPr="00F8342A">
        <w:rPr>
          <w:lang w:val="en-US"/>
        </w:rPr>
        <w:t xml:space="preserve">        _ErrorHandle(ERROR_IO_NO_DEVICE_NAME_IN_PATH);</w:t>
      </w:r>
    </w:p>
    <w:p w:rsidR="00F8342A" w:rsidRPr="00F8342A" w:rsidRDefault="00F8342A" w:rsidP="00F8342A">
      <w:pPr>
        <w:pStyle w:val="a6"/>
        <w:rPr>
          <w:lang w:val="en-US"/>
        </w:rPr>
      </w:pPr>
      <w:r w:rsidRPr="00F8342A">
        <w:rPr>
          <w:lang w:val="en-US"/>
        </w:rPr>
        <w:t xml:space="preserve">        printk(KERN_ERR "zlg7290Init(): can not init I2C device\n");</w:t>
      </w:r>
    </w:p>
    <w:p w:rsidR="00F8342A" w:rsidRPr="00F8342A" w:rsidRDefault="00F8342A" w:rsidP="00F8342A">
      <w:pPr>
        <w:pStyle w:val="a6"/>
        <w:rPr>
          <w:lang w:val="en-US"/>
        </w:rPr>
      </w:pPr>
      <w:r w:rsidRPr="00F8342A">
        <w:rPr>
          <w:lang w:val="en-US"/>
        </w:rPr>
        <w:t xml:space="preserve">        return  (NULL);</w:t>
      </w:r>
    </w:p>
    <w:p w:rsidR="00F8342A" w:rsidRPr="00F8342A" w:rsidRDefault="00F8342A" w:rsidP="00F8342A">
      <w:pPr>
        <w:pStyle w:val="a6"/>
        <w:rPr>
          <w:lang w:val="en-US"/>
        </w:rPr>
      </w:pPr>
      <w:r w:rsidRPr="00F8342A">
        <w:rPr>
          <w:lang w:val="en-US"/>
        </w:rPr>
        <w:t xml:space="preserve">    }</w:t>
      </w:r>
    </w:p>
    <w:p w:rsidR="00F8342A" w:rsidRPr="00F8342A" w:rsidRDefault="00F8342A" w:rsidP="00F8342A">
      <w:pPr>
        <w:pStyle w:val="a6"/>
        <w:rPr>
          <w:lang w:val="en-US"/>
        </w:rPr>
      </w:pPr>
    </w:p>
    <w:p w:rsidR="00F8342A" w:rsidRPr="00F8342A" w:rsidRDefault="00F8342A" w:rsidP="00F8342A">
      <w:pPr>
        <w:pStyle w:val="a6"/>
        <w:rPr>
          <w:lang w:val="en-US"/>
        </w:rPr>
      </w:pPr>
      <w:r w:rsidRPr="00F8342A">
        <w:rPr>
          <w:lang w:val="en-US"/>
        </w:rPr>
        <w:t xml:space="preserve">    if (__zlg7290IrqInit(_G_pCtrl, uiIrqPin) == PX_ERROR) {</w:t>
      </w:r>
    </w:p>
    <w:p w:rsidR="00F8342A" w:rsidRPr="00F8342A" w:rsidRDefault="00F8342A" w:rsidP="00F8342A">
      <w:pPr>
        <w:pStyle w:val="a6"/>
        <w:rPr>
          <w:lang w:val="en-US"/>
        </w:rPr>
      </w:pPr>
      <w:r w:rsidRPr="00F8342A">
        <w:rPr>
          <w:lang w:val="en-US"/>
        </w:rPr>
        <w:lastRenderedPageBreak/>
        <w:t xml:space="preserve">        _ErrorHandle(ERROR_IO_NO_DEVICE_NAME_IN_PATH);</w:t>
      </w:r>
    </w:p>
    <w:p w:rsidR="00F8342A" w:rsidRPr="00F8342A" w:rsidRDefault="00F8342A" w:rsidP="00F8342A">
      <w:pPr>
        <w:pStyle w:val="a6"/>
        <w:rPr>
          <w:lang w:val="en-US"/>
        </w:rPr>
      </w:pPr>
      <w:r w:rsidRPr="00F8342A">
        <w:rPr>
          <w:lang w:val="en-US"/>
        </w:rPr>
        <w:t xml:space="preserve">        printk(KERN_ERR "zlg7290Init(): can not init IRQ: %d\n", uiIrqPin);</w:t>
      </w:r>
    </w:p>
    <w:p w:rsidR="00F8342A" w:rsidRPr="00F8342A" w:rsidRDefault="00F8342A" w:rsidP="00F8342A">
      <w:pPr>
        <w:pStyle w:val="a6"/>
        <w:rPr>
          <w:lang w:val="en-US"/>
        </w:rPr>
      </w:pPr>
      <w:r w:rsidRPr="00F8342A">
        <w:rPr>
          <w:lang w:val="en-US"/>
        </w:rPr>
        <w:t xml:space="preserve">        return  (NULL);</w:t>
      </w:r>
    </w:p>
    <w:p w:rsidR="00F8342A" w:rsidRPr="00F8342A" w:rsidRDefault="00F8342A" w:rsidP="00F8342A">
      <w:pPr>
        <w:pStyle w:val="a6"/>
        <w:rPr>
          <w:lang w:val="en-US"/>
        </w:rPr>
      </w:pPr>
      <w:r w:rsidRPr="00F8342A">
        <w:rPr>
          <w:lang w:val="en-US"/>
        </w:rPr>
        <w:t xml:space="preserve">    }</w:t>
      </w:r>
    </w:p>
    <w:p w:rsidR="00F8342A" w:rsidRPr="00F8342A" w:rsidRDefault="00F8342A" w:rsidP="00F8342A">
      <w:pPr>
        <w:pStyle w:val="a6"/>
        <w:rPr>
          <w:lang w:val="en-US"/>
        </w:rPr>
      </w:pPr>
    </w:p>
    <w:p w:rsidR="00F8342A" w:rsidRPr="00F8342A" w:rsidRDefault="00F8342A" w:rsidP="00F8342A">
      <w:pPr>
        <w:pStyle w:val="a6"/>
        <w:rPr>
          <w:lang w:val="en-US"/>
        </w:rPr>
      </w:pPr>
      <w:r w:rsidRPr="00F8342A">
        <w:rPr>
          <w:lang w:val="en-US"/>
        </w:rPr>
        <w:t xml:space="preserve">    __zlg7290HwInit(_G_pCtrl, uiResetPin);</w:t>
      </w:r>
    </w:p>
    <w:p w:rsidR="00F8342A" w:rsidRPr="00F8342A" w:rsidRDefault="00F8342A" w:rsidP="00F8342A">
      <w:pPr>
        <w:pStyle w:val="a6"/>
        <w:rPr>
          <w:lang w:val="en-US"/>
        </w:rPr>
      </w:pPr>
    </w:p>
    <w:p w:rsidR="00F8342A" w:rsidRPr="00F8342A" w:rsidRDefault="00F8342A" w:rsidP="00F8342A">
      <w:pPr>
        <w:pStyle w:val="a6"/>
        <w:rPr>
          <w:lang w:val="en-US"/>
        </w:rPr>
      </w:pPr>
      <w:r w:rsidRPr="00F8342A">
        <w:rPr>
          <w:lang w:val="en-US"/>
        </w:rPr>
        <w:t xml:space="preserve">    return _G_pCtrl;</w:t>
      </w:r>
    </w:p>
    <w:p w:rsidR="00F8342A" w:rsidRPr="00F8342A" w:rsidRDefault="00F8342A" w:rsidP="00F8342A">
      <w:pPr>
        <w:pStyle w:val="a6"/>
        <w:rPr>
          <w:lang w:val="en-US"/>
        </w:rPr>
      </w:pPr>
      <w:r w:rsidRPr="00F8342A">
        <w:rPr>
          <w:lang w:val="en-US"/>
        </w:rPr>
        <w:t>}</w:t>
      </w:r>
    </w:p>
    <w:p w:rsidR="003D60F0" w:rsidRDefault="003D60F0" w:rsidP="003D60F0">
      <w:pPr>
        <w:autoSpaceDE w:val="0"/>
        <w:autoSpaceDN w:val="0"/>
        <w:adjustRightInd w:val="0"/>
        <w:spacing w:beforeLines="0" w:afterLines="0"/>
        <w:ind w:firstLine="420"/>
        <w:jc w:val="left"/>
        <w:rPr>
          <w:lang w:val="de-DE"/>
        </w:rPr>
      </w:pPr>
    </w:p>
    <w:p w:rsidR="003D60F0" w:rsidRDefault="003D60F0" w:rsidP="003D60F0">
      <w:pPr>
        <w:autoSpaceDE w:val="0"/>
        <w:autoSpaceDN w:val="0"/>
        <w:adjustRightInd w:val="0"/>
        <w:spacing w:beforeLines="0" w:afterLines="0"/>
        <w:ind w:firstLine="420"/>
        <w:jc w:val="left"/>
        <w:rPr>
          <w:lang w:val="de-DE"/>
        </w:rPr>
      </w:pPr>
      <w:r>
        <w:rPr>
          <w:rFonts w:hint="eastAsia"/>
          <w:lang w:val="de-DE"/>
        </w:rPr>
        <w:t>其中</w:t>
      </w:r>
      <w:r w:rsidRPr="003D60F0">
        <w:rPr>
          <w:lang w:val="de-DE"/>
        </w:rPr>
        <w:t>zlg7290DevCreate</w:t>
      </w:r>
      <w:r>
        <w:rPr>
          <w:rFonts w:hint="eastAsia"/>
          <w:lang w:val="de-DE"/>
        </w:rPr>
        <w:t>函数在</w:t>
      </w:r>
      <w:r w:rsidR="00097C8F">
        <w:rPr>
          <w:lang w:val="de-DE"/>
        </w:rPr>
        <w:t>zlg7290_module.c</w:t>
      </w:r>
      <w:r>
        <w:rPr>
          <w:rFonts w:hint="eastAsia"/>
          <w:lang w:val="de-DE"/>
        </w:rPr>
        <w:t>文件中的</w:t>
      </w:r>
      <w:r w:rsidR="00097C8F" w:rsidRPr="00097C8F">
        <w:rPr>
          <w:lang w:val="de-DE"/>
        </w:rPr>
        <w:t>module_init</w:t>
      </w:r>
      <w:r>
        <w:rPr>
          <w:rFonts w:hint="eastAsia"/>
          <w:lang w:val="de-DE"/>
        </w:rPr>
        <w:t>函数中调用。</w:t>
      </w:r>
      <w:r w:rsidR="00097C8F">
        <w:rPr>
          <w:rFonts w:hint="eastAsia"/>
          <w:lang w:val="de-DE"/>
        </w:rPr>
        <w:t>内核模块</w:t>
      </w:r>
      <w:r w:rsidR="00097C8F">
        <w:rPr>
          <w:lang w:val="de-DE"/>
        </w:rPr>
        <w:t>驱动函数</w:t>
      </w:r>
      <w:r w:rsidR="00097C8F">
        <w:rPr>
          <w:rFonts w:hint="eastAsia"/>
          <w:lang w:val="de-DE"/>
        </w:rPr>
        <w:t>程序</w:t>
      </w:r>
      <w:r w:rsidR="00097C8F">
        <w:rPr>
          <w:lang w:val="de-DE"/>
        </w:rPr>
        <w:t>清单</w:t>
      </w:r>
      <w:r w:rsidR="00097C8F">
        <w:rPr>
          <w:rFonts w:hint="eastAsia"/>
          <w:lang w:val="de-DE"/>
        </w:rPr>
        <w:t>11.</w:t>
      </w:r>
      <w:r w:rsidR="00097C8F">
        <w:rPr>
          <w:lang w:val="de-DE"/>
        </w:rPr>
        <w:t>4</w:t>
      </w:r>
      <w:r w:rsidR="00097C8F">
        <w:rPr>
          <w:rFonts w:hint="eastAsia"/>
          <w:lang w:val="de-DE"/>
        </w:rPr>
        <w:t>所示</w:t>
      </w:r>
      <w:r w:rsidR="00097C8F">
        <w:rPr>
          <w:lang w:val="de-DE"/>
        </w:rPr>
        <w:t>。</w:t>
      </w:r>
    </w:p>
    <w:p w:rsidR="00097C8F" w:rsidRDefault="00097C8F" w:rsidP="00097C8F">
      <w:pPr>
        <w:pStyle w:val="a8"/>
        <w:rPr>
          <w:lang w:val="de-DE"/>
        </w:rPr>
      </w:pPr>
      <w:r>
        <w:rPr>
          <w:rFonts w:hint="eastAsia"/>
        </w:rPr>
        <w:t>程序清单</w:t>
      </w:r>
      <w:r w:rsidRPr="003C099A">
        <w:rPr>
          <w:lang w:val="de-DE"/>
        </w:rPr>
        <w:t xml:space="preserve"> </w:t>
      </w:r>
      <w:r>
        <w:fldChar w:fldCharType="begin"/>
      </w:r>
      <w:r w:rsidRPr="003C099A">
        <w:rPr>
          <w:lang w:val="de-DE"/>
        </w:rPr>
        <w:instrText xml:space="preserve"> STYLEREF 1 \s </w:instrText>
      </w:r>
      <w:r>
        <w:fldChar w:fldCharType="separate"/>
      </w:r>
      <w:r w:rsidRPr="003C099A">
        <w:rPr>
          <w:noProof/>
          <w:lang w:val="de-DE"/>
        </w:rPr>
        <w:t>11</w:t>
      </w:r>
      <w:r>
        <w:rPr>
          <w:noProof/>
        </w:rPr>
        <w:fldChar w:fldCharType="end"/>
      </w:r>
      <w:r w:rsidRPr="003C099A">
        <w:rPr>
          <w:lang w:val="de-DE"/>
        </w:rPr>
        <w:t>.</w:t>
      </w:r>
      <w:r>
        <w:rPr>
          <w:lang w:val="de-DE"/>
        </w:rPr>
        <w:t>4</w:t>
      </w:r>
      <w:r w:rsidRPr="003C099A">
        <w:rPr>
          <w:lang w:val="de-DE"/>
        </w:rPr>
        <w:t xml:space="preserve"> </w:t>
      </w:r>
      <w:r>
        <w:rPr>
          <w:lang w:val="de-DE"/>
        </w:rPr>
        <w:t>zlg7290_module.c</w:t>
      </w:r>
    </w:p>
    <w:p w:rsidR="00097C8F" w:rsidRPr="00815137" w:rsidRDefault="00097C8F" w:rsidP="00097C8F">
      <w:pPr>
        <w:pStyle w:val="a6"/>
      </w:pPr>
      <w:r w:rsidRPr="00815137">
        <w:t>#define  __SYLIXOS_KERNEL</w:t>
      </w:r>
    </w:p>
    <w:p w:rsidR="00097C8F" w:rsidRPr="00815137" w:rsidRDefault="00097C8F" w:rsidP="00097C8F">
      <w:pPr>
        <w:pStyle w:val="a6"/>
      </w:pPr>
      <w:r w:rsidRPr="00815137">
        <w:t>#include &lt;SylixOS.h&gt;</w:t>
      </w:r>
    </w:p>
    <w:p w:rsidR="00097C8F" w:rsidRPr="00815137" w:rsidRDefault="00097C8F" w:rsidP="00097C8F">
      <w:pPr>
        <w:pStyle w:val="a6"/>
      </w:pPr>
      <w:r w:rsidRPr="00815137">
        <w:t>#include &lt;module.h&gt;</w:t>
      </w:r>
    </w:p>
    <w:p w:rsidR="00097C8F" w:rsidRPr="00815137" w:rsidRDefault="00097C8F" w:rsidP="00097C8F">
      <w:pPr>
        <w:pStyle w:val="a6"/>
      </w:pPr>
    </w:p>
    <w:p w:rsidR="00097C8F" w:rsidRPr="00815137" w:rsidRDefault="00097C8F" w:rsidP="00097C8F">
      <w:pPr>
        <w:pStyle w:val="a6"/>
      </w:pPr>
      <w:r w:rsidRPr="00815137">
        <w:t>#include "zlg7290.h"</w:t>
      </w:r>
    </w:p>
    <w:p w:rsidR="00097C8F" w:rsidRPr="00815137" w:rsidRDefault="00097C8F" w:rsidP="00097C8F">
      <w:pPr>
        <w:pStyle w:val="a6"/>
      </w:pPr>
      <w:r w:rsidRPr="00815137">
        <w:t>#include "digitlcd.h"</w:t>
      </w:r>
    </w:p>
    <w:p w:rsidR="00097C8F" w:rsidRPr="00097C8F" w:rsidRDefault="00097C8F" w:rsidP="00097C8F">
      <w:pPr>
        <w:pStyle w:val="a6"/>
        <w:rPr>
          <w:lang w:val="en-US"/>
        </w:rPr>
      </w:pPr>
      <w:r w:rsidRPr="00097C8F">
        <w:rPr>
          <w:lang w:val="en-US"/>
        </w:rPr>
        <w:t>#include "arraykey.h"</w:t>
      </w:r>
    </w:p>
    <w:p w:rsidR="00097C8F" w:rsidRPr="00097C8F" w:rsidRDefault="00097C8F" w:rsidP="00097C8F">
      <w:pPr>
        <w:pStyle w:val="a6"/>
        <w:rPr>
          <w:lang w:val="en-US"/>
        </w:rPr>
      </w:pPr>
    </w:p>
    <w:p w:rsidR="00097C8F" w:rsidRPr="00097C8F" w:rsidRDefault="00097C8F" w:rsidP="00097C8F">
      <w:pPr>
        <w:pStyle w:val="a6"/>
        <w:rPr>
          <w:lang w:val="en-US"/>
        </w:rPr>
      </w:pPr>
      <w:r w:rsidRPr="00097C8F">
        <w:rPr>
          <w:lang w:val="en-US"/>
        </w:rPr>
        <w:t>#define ZLG7290_I2C_BUS         "/bus/i2c/1"</w:t>
      </w:r>
    </w:p>
    <w:p w:rsidR="00097C8F" w:rsidRPr="00097C8F" w:rsidRDefault="00097C8F" w:rsidP="00097C8F">
      <w:pPr>
        <w:pStyle w:val="a6"/>
        <w:rPr>
          <w:lang w:val="en-US"/>
        </w:rPr>
      </w:pPr>
    </w:p>
    <w:p w:rsidR="00097C8F" w:rsidRPr="00097C8F" w:rsidRDefault="00097C8F" w:rsidP="00097C8F">
      <w:pPr>
        <w:pStyle w:val="a6"/>
        <w:rPr>
          <w:lang w:val="en-US"/>
        </w:rPr>
      </w:pPr>
      <w:r w:rsidRPr="00097C8F">
        <w:rPr>
          <w:lang w:val="en-US"/>
        </w:rPr>
        <w:t>#define IMX6Q_GPIO_NUMR(bank, gpio)      (32 * (bank - 1) + (gpio))</w:t>
      </w:r>
    </w:p>
    <w:p w:rsidR="00097C8F" w:rsidRPr="00097C8F" w:rsidRDefault="00097C8F" w:rsidP="00097C8F">
      <w:pPr>
        <w:pStyle w:val="a6"/>
        <w:rPr>
          <w:lang w:val="en-US"/>
        </w:rPr>
      </w:pPr>
      <w:r w:rsidRPr="00097C8F">
        <w:rPr>
          <w:lang w:val="en-US"/>
        </w:rPr>
        <w:t>#define ZLG7290_IRQ             IMX6Q_GPIO_NUMR(7,12)</w:t>
      </w:r>
    </w:p>
    <w:p w:rsidR="00097C8F" w:rsidRPr="00097C8F" w:rsidRDefault="00097C8F" w:rsidP="00097C8F">
      <w:pPr>
        <w:pStyle w:val="a6"/>
        <w:rPr>
          <w:lang w:val="en-US"/>
        </w:rPr>
      </w:pPr>
      <w:r w:rsidRPr="00097C8F">
        <w:rPr>
          <w:lang w:val="en-US"/>
        </w:rPr>
        <w:t>#define ZLG7290_RST             IMX6Q_GPIO_NUMR(7,13)</w:t>
      </w:r>
    </w:p>
    <w:p w:rsidR="00097C8F" w:rsidRPr="00097C8F" w:rsidRDefault="00097C8F" w:rsidP="00097C8F">
      <w:pPr>
        <w:pStyle w:val="a6"/>
        <w:rPr>
          <w:lang w:val="en-US"/>
        </w:rPr>
      </w:pPr>
    </w:p>
    <w:p w:rsidR="00097C8F" w:rsidRPr="00097C8F" w:rsidRDefault="00097C8F" w:rsidP="00097C8F">
      <w:pPr>
        <w:pStyle w:val="a6"/>
        <w:rPr>
          <w:lang w:val="en-US"/>
        </w:rPr>
      </w:pPr>
      <w:r w:rsidRPr="00097C8F">
        <w:rPr>
          <w:lang w:val="en-US"/>
        </w:rPr>
        <w:t xml:space="preserve">/******************************************************************************** </w:t>
      </w:r>
      <w:r w:rsidRPr="00097C8F">
        <w:rPr>
          <w:lang w:val="en-US"/>
        </w:rPr>
        <w:t>函数名称</w:t>
      </w:r>
      <w:r w:rsidRPr="00097C8F">
        <w:rPr>
          <w:lang w:val="en-US"/>
        </w:rPr>
        <w:t>: module_init</w:t>
      </w:r>
    </w:p>
    <w:p w:rsidR="00097C8F" w:rsidRPr="00097C8F" w:rsidRDefault="00097C8F" w:rsidP="00097C8F">
      <w:pPr>
        <w:pStyle w:val="a6"/>
        <w:rPr>
          <w:lang w:val="en-US"/>
        </w:rPr>
      </w:pPr>
      <w:r w:rsidRPr="00097C8F">
        <w:rPr>
          <w:lang w:val="en-US"/>
        </w:rPr>
        <w:t xml:space="preserve">** </w:t>
      </w:r>
      <w:r w:rsidRPr="00097C8F">
        <w:rPr>
          <w:lang w:val="en-US"/>
        </w:rPr>
        <w:t>功能描述</w:t>
      </w:r>
      <w:r w:rsidRPr="00097C8F">
        <w:rPr>
          <w:lang w:val="en-US"/>
        </w:rPr>
        <w:t xml:space="preserve">: </w:t>
      </w:r>
      <w:r w:rsidRPr="00097C8F">
        <w:rPr>
          <w:lang w:val="en-US"/>
        </w:rPr>
        <w:t>模块安装函数</w:t>
      </w:r>
    </w:p>
    <w:p w:rsidR="00097C8F" w:rsidRPr="00097C8F" w:rsidRDefault="00097C8F" w:rsidP="00097C8F">
      <w:pPr>
        <w:pStyle w:val="a6"/>
        <w:rPr>
          <w:lang w:val="en-US"/>
        </w:rPr>
      </w:pPr>
      <w:r w:rsidRPr="00097C8F">
        <w:rPr>
          <w:lang w:val="en-US"/>
        </w:rPr>
        <w:t>***********************************************</w:t>
      </w:r>
      <w:r>
        <w:rPr>
          <w:lang w:val="en-US"/>
        </w:rPr>
        <w:t>*******************************</w:t>
      </w:r>
      <w:r w:rsidRPr="00097C8F">
        <w:rPr>
          <w:lang w:val="en-US"/>
        </w:rPr>
        <w:t>/</w:t>
      </w:r>
    </w:p>
    <w:p w:rsidR="00097C8F" w:rsidRPr="00097C8F" w:rsidRDefault="00097C8F" w:rsidP="00097C8F">
      <w:pPr>
        <w:pStyle w:val="a6"/>
        <w:rPr>
          <w:lang w:val="en-US"/>
        </w:rPr>
      </w:pPr>
      <w:r w:rsidRPr="00097C8F">
        <w:rPr>
          <w:lang w:val="en-US"/>
        </w:rPr>
        <w:t>int module_init (void)</w:t>
      </w:r>
    </w:p>
    <w:p w:rsidR="00097C8F" w:rsidRPr="00097C8F" w:rsidRDefault="00097C8F" w:rsidP="00097C8F">
      <w:pPr>
        <w:pStyle w:val="a6"/>
        <w:rPr>
          <w:lang w:val="en-US"/>
        </w:rPr>
      </w:pPr>
      <w:r w:rsidRPr="00097C8F">
        <w:rPr>
          <w:lang w:val="en-US"/>
        </w:rPr>
        <w:t>{</w:t>
      </w:r>
    </w:p>
    <w:p w:rsidR="00097C8F" w:rsidRPr="00097C8F" w:rsidRDefault="00097C8F" w:rsidP="00097C8F">
      <w:pPr>
        <w:pStyle w:val="a6"/>
        <w:rPr>
          <w:lang w:val="en-US"/>
        </w:rPr>
      </w:pPr>
      <w:r w:rsidRPr="00097C8F">
        <w:rPr>
          <w:lang w:val="en-US"/>
        </w:rPr>
        <w:t xml:space="preserve">    INT  iRet;</w:t>
      </w:r>
    </w:p>
    <w:p w:rsidR="00097C8F" w:rsidRPr="00097C8F" w:rsidRDefault="00097C8F" w:rsidP="00097C8F">
      <w:pPr>
        <w:pStyle w:val="a6"/>
        <w:rPr>
          <w:lang w:val="en-US"/>
        </w:rPr>
      </w:pPr>
      <w:r w:rsidRPr="00097C8F">
        <w:rPr>
          <w:lang w:val="en-US"/>
        </w:rPr>
        <w:t xml:space="preserve">    ZLG7290_DEV     *pzlg7290;</w:t>
      </w:r>
    </w:p>
    <w:p w:rsidR="00097C8F" w:rsidRPr="00097C8F" w:rsidRDefault="00097C8F" w:rsidP="00097C8F">
      <w:pPr>
        <w:pStyle w:val="a6"/>
        <w:rPr>
          <w:lang w:val="en-US"/>
        </w:rPr>
      </w:pPr>
    </w:p>
    <w:p w:rsidR="00097C8F" w:rsidRPr="00097C8F" w:rsidRDefault="00097C8F" w:rsidP="00097C8F">
      <w:pPr>
        <w:pStyle w:val="a6"/>
        <w:rPr>
          <w:lang w:val="en-US"/>
        </w:rPr>
      </w:pPr>
      <w:r w:rsidRPr="00097C8F">
        <w:rPr>
          <w:lang w:val="en-US"/>
        </w:rPr>
        <w:t xml:space="preserve">    iRet = digitLcdDrv();</w:t>
      </w:r>
    </w:p>
    <w:p w:rsidR="00097C8F" w:rsidRPr="00097C8F" w:rsidRDefault="00097C8F" w:rsidP="00097C8F">
      <w:pPr>
        <w:pStyle w:val="a6"/>
        <w:rPr>
          <w:lang w:val="en-US"/>
        </w:rPr>
      </w:pPr>
      <w:r w:rsidRPr="00097C8F">
        <w:rPr>
          <w:lang w:val="en-US"/>
        </w:rPr>
        <w:t xml:space="preserve">    if (iRet != ERROR_NONE) {</w:t>
      </w:r>
    </w:p>
    <w:p w:rsidR="00097C8F" w:rsidRPr="00097C8F" w:rsidRDefault="00097C8F" w:rsidP="00097C8F">
      <w:pPr>
        <w:pStyle w:val="a6"/>
        <w:rPr>
          <w:lang w:val="en-US"/>
        </w:rPr>
      </w:pPr>
      <w:r w:rsidRPr="00097C8F">
        <w:rPr>
          <w:lang w:val="en-US"/>
        </w:rPr>
        <w:t xml:space="preserve">        return  (PX_ERROR);</w:t>
      </w:r>
    </w:p>
    <w:p w:rsidR="00097C8F" w:rsidRPr="00097C8F" w:rsidRDefault="00097C8F" w:rsidP="00097C8F">
      <w:pPr>
        <w:pStyle w:val="a6"/>
        <w:rPr>
          <w:lang w:val="en-US"/>
        </w:rPr>
      </w:pPr>
      <w:r w:rsidRPr="00097C8F">
        <w:rPr>
          <w:lang w:val="en-US"/>
        </w:rPr>
        <w:t xml:space="preserve">    }</w:t>
      </w:r>
    </w:p>
    <w:p w:rsidR="00097C8F" w:rsidRPr="00097C8F" w:rsidRDefault="00097C8F" w:rsidP="00097C8F">
      <w:pPr>
        <w:pStyle w:val="a6"/>
        <w:rPr>
          <w:lang w:val="en-US"/>
        </w:rPr>
      </w:pPr>
    </w:p>
    <w:p w:rsidR="00097C8F" w:rsidRPr="00097C8F" w:rsidRDefault="00097C8F" w:rsidP="00097C8F">
      <w:pPr>
        <w:pStyle w:val="a6"/>
        <w:rPr>
          <w:lang w:val="en-US"/>
        </w:rPr>
      </w:pPr>
      <w:r w:rsidRPr="00097C8F">
        <w:rPr>
          <w:lang w:val="en-US"/>
        </w:rPr>
        <w:t xml:space="preserve">    iRet = arrayKeyDrv();</w:t>
      </w:r>
    </w:p>
    <w:p w:rsidR="00097C8F" w:rsidRPr="00097C8F" w:rsidRDefault="00097C8F" w:rsidP="00097C8F">
      <w:pPr>
        <w:pStyle w:val="a6"/>
        <w:rPr>
          <w:lang w:val="en-US"/>
        </w:rPr>
      </w:pPr>
      <w:r w:rsidRPr="00097C8F">
        <w:rPr>
          <w:lang w:val="en-US"/>
        </w:rPr>
        <w:t xml:space="preserve">    if (iRet != ERROR_NONE) {</w:t>
      </w:r>
    </w:p>
    <w:p w:rsidR="00097C8F" w:rsidRPr="00097C8F" w:rsidRDefault="00097C8F" w:rsidP="00097C8F">
      <w:pPr>
        <w:pStyle w:val="a6"/>
        <w:rPr>
          <w:lang w:val="en-US"/>
        </w:rPr>
      </w:pPr>
      <w:r w:rsidRPr="00097C8F">
        <w:rPr>
          <w:lang w:val="en-US"/>
        </w:rPr>
        <w:t xml:space="preserve">        return  (PX_ERROR);</w:t>
      </w:r>
    </w:p>
    <w:p w:rsidR="00097C8F" w:rsidRPr="00097C8F" w:rsidRDefault="00097C8F" w:rsidP="00097C8F">
      <w:pPr>
        <w:pStyle w:val="a6"/>
        <w:rPr>
          <w:lang w:val="en-US"/>
        </w:rPr>
      </w:pPr>
      <w:r w:rsidRPr="00097C8F">
        <w:rPr>
          <w:lang w:val="en-US"/>
        </w:rPr>
        <w:lastRenderedPageBreak/>
        <w:t xml:space="preserve">    }</w:t>
      </w:r>
    </w:p>
    <w:p w:rsidR="00097C8F" w:rsidRPr="00097C8F" w:rsidRDefault="00097C8F" w:rsidP="00097C8F">
      <w:pPr>
        <w:pStyle w:val="a6"/>
        <w:rPr>
          <w:lang w:val="en-US"/>
        </w:rPr>
      </w:pPr>
    </w:p>
    <w:p w:rsidR="00097C8F" w:rsidRPr="00097C8F" w:rsidRDefault="00097C8F" w:rsidP="00097C8F">
      <w:pPr>
        <w:pStyle w:val="a6"/>
        <w:rPr>
          <w:lang w:val="en-US"/>
        </w:rPr>
      </w:pPr>
      <w:r w:rsidRPr="00097C8F">
        <w:rPr>
          <w:lang w:val="en-US"/>
        </w:rPr>
        <w:t xml:space="preserve">    pzlg7290 = zlg7290DevCreate(ZLG7290_I2C_BUS, ZLG7290_IRQ, ZLG7290_RST);</w:t>
      </w:r>
    </w:p>
    <w:p w:rsidR="00097C8F" w:rsidRPr="00097C8F" w:rsidRDefault="00097C8F" w:rsidP="00097C8F">
      <w:pPr>
        <w:pStyle w:val="a6"/>
        <w:rPr>
          <w:lang w:val="en-US"/>
        </w:rPr>
      </w:pPr>
      <w:r w:rsidRPr="00097C8F">
        <w:rPr>
          <w:lang w:val="en-US"/>
        </w:rPr>
        <w:t xml:space="preserve">    digitLcdDevCreate("/dev/digitLcd", pzlg7290);</w:t>
      </w:r>
    </w:p>
    <w:p w:rsidR="00097C8F" w:rsidRPr="00097C8F" w:rsidRDefault="005369A5" w:rsidP="00097C8F">
      <w:pPr>
        <w:pStyle w:val="a6"/>
        <w:rPr>
          <w:lang w:val="en-US"/>
        </w:rPr>
      </w:pPr>
      <w:r>
        <w:rPr>
          <w:lang w:val="en-US"/>
        </w:rPr>
        <w:t>//</w:t>
      </w:r>
      <w:r w:rsidR="00097C8F" w:rsidRPr="00097C8F">
        <w:rPr>
          <w:lang w:val="en-US"/>
        </w:rPr>
        <w:t xml:space="preserve">    arrayKeyDevCreate("/dev/arrayKey", pzlg7290);</w:t>
      </w:r>
      <w:r>
        <w:rPr>
          <w:lang w:val="en-US"/>
        </w:rPr>
        <w:t xml:space="preserve">  //</w:t>
      </w:r>
      <w:r>
        <w:rPr>
          <w:rFonts w:hint="eastAsia"/>
          <w:lang w:val="en-US"/>
        </w:rPr>
        <w:t>矩阵</w:t>
      </w:r>
      <w:r>
        <w:rPr>
          <w:lang w:val="en-US"/>
        </w:rPr>
        <w:t>按键</w:t>
      </w:r>
      <w:r>
        <w:rPr>
          <w:rFonts w:hint="eastAsia"/>
          <w:lang w:val="en-US"/>
        </w:rPr>
        <w:t>设备创建</w:t>
      </w:r>
    </w:p>
    <w:p w:rsidR="00097C8F" w:rsidRPr="00097C8F" w:rsidRDefault="00097C8F" w:rsidP="00097C8F">
      <w:pPr>
        <w:pStyle w:val="a6"/>
        <w:rPr>
          <w:lang w:val="en-US"/>
        </w:rPr>
      </w:pPr>
    </w:p>
    <w:p w:rsidR="00097C8F" w:rsidRPr="00097C8F" w:rsidRDefault="00097C8F" w:rsidP="00097C8F">
      <w:pPr>
        <w:pStyle w:val="a6"/>
        <w:rPr>
          <w:lang w:val="en-US"/>
        </w:rPr>
      </w:pPr>
      <w:r w:rsidRPr="00097C8F">
        <w:rPr>
          <w:lang w:val="en-US"/>
        </w:rPr>
        <w:t xml:space="preserve">    return  (ERROR_NONE);</w:t>
      </w:r>
    </w:p>
    <w:p w:rsidR="00097C8F" w:rsidRPr="00097C8F" w:rsidRDefault="00097C8F" w:rsidP="00097C8F">
      <w:pPr>
        <w:pStyle w:val="a6"/>
        <w:rPr>
          <w:lang w:val="en-US"/>
        </w:rPr>
      </w:pPr>
      <w:r w:rsidRPr="00097C8F">
        <w:rPr>
          <w:lang w:val="en-US"/>
        </w:rPr>
        <w:t>}</w:t>
      </w:r>
    </w:p>
    <w:p w:rsidR="00097C8F" w:rsidRPr="00097C8F" w:rsidRDefault="00097C8F" w:rsidP="00097C8F">
      <w:pPr>
        <w:pStyle w:val="a6"/>
        <w:rPr>
          <w:lang w:val="en-US"/>
        </w:rPr>
      </w:pPr>
      <w:r w:rsidRPr="00097C8F">
        <w:rPr>
          <w:lang w:val="en-US"/>
        </w:rPr>
        <w:t>/******************************************************************************</w:t>
      </w:r>
    </w:p>
    <w:p w:rsidR="00097C8F" w:rsidRPr="00097C8F" w:rsidRDefault="00097C8F" w:rsidP="00097C8F">
      <w:pPr>
        <w:pStyle w:val="a6"/>
        <w:rPr>
          <w:lang w:val="en-US"/>
        </w:rPr>
      </w:pPr>
      <w:r w:rsidRPr="00097C8F">
        <w:rPr>
          <w:lang w:val="en-US"/>
        </w:rPr>
        <w:t xml:space="preserve">** </w:t>
      </w:r>
      <w:r w:rsidRPr="00097C8F">
        <w:rPr>
          <w:lang w:val="en-US"/>
        </w:rPr>
        <w:t>函数名称</w:t>
      </w:r>
      <w:r w:rsidRPr="00097C8F">
        <w:rPr>
          <w:lang w:val="en-US"/>
        </w:rPr>
        <w:t>: zlg7290DevRemove</w:t>
      </w:r>
    </w:p>
    <w:p w:rsidR="00097C8F" w:rsidRPr="00097C8F" w:rsidRDefault="00097C8F" w:rsidP="00097C8F">
      <w:pPr>
        <w:pStyle w:val="a6"/>
        <w:rPr>
          <w:lang w:val="en-US"/>
        </w:rPr>
      </w:pPr>
      <w:r w:rsidRPr="00097C8F">
        <w:rPr>
          <w:lang w:val="en-US"/>
        </w:rPr>
        <w:t xml:space="preserve">** </w:t>
      </w:r>
      <w:r w:rsidRPr="00097C8F">
        <w:rPr>
          <w:lang w:val="en-US"/>
        </w:rPr>
        <w:t>功能描述</w:t>
      </w:r>
      <w:r w:rsidRPr="00097C8F">
        <w:rPr>
          <w:lang w:val="en-US"/>
        </w:rPr>
        <w:t xml:space="preserve">: </w:t>
      </w:r>
      <w:r w:rsidRPr="00097C8F">
        <w:rPr>
          <w:lang w:val="en-US"/>
        </w:rPr>
        <w:t>删除</w:t>
      </w:r>
      <w:r w:rsidRPr="00097C8F">
        <w:rPr>
          <w:lang w:val="en-US"/>
        </w:rPr>
        <w:t xml:space="preserve">zlg7290 </w:t>
      </w:r>
      <w:r w:rsidRPr="00097C8F">
        <w:rPr>
          <w:lang w:val="en-US"/>
        </w:rPr>
        <w:t>数码管和矩阵按键设备</w:t>
      </w:r>
    </w:p>
    <w:p w:rsidR="00097C8F" w:rsidRPr="00097C8F" w:rsidRDefault="00097C8F" w:rsidP="00097C8F">
      <w:pPr>
        <w:pStyle w:val="a6"/>
        <w:rPr>
          <w:lang w:val="en-US"/>
        </w:rPr>
      </w:pPr>
      <w:r w:rsidRPr="00097C8F">
        <w:rPr>
          <w:lang w:val="en-US"/>
        </w:rPr>
        <w:t>***********************************************</w:t>
      </w:r>
      <w:r>
        <w:rPr>
          <w:lang w:val="en-US"/>
        </w:rPr>
        <w:t>*******************************</w:t>
      </w:r>
      <w:r w:rsidRPr="00097C8F">
        <w:rPr>
          <w:lang w:val="en-US"/>
        </w:rPr>
        <w:t>/</w:t>
      </w:r>
    </w:p>
    <w:p w:rsidR="00097C8F" w:rsidRPr="00097C8F" w:rsidRDefault="00097C8F" w:rsidP="00097C8F">
      <w:pPr>
        <w:pStyle w:val="a6"/>
        <w:rPr>
          <w:lang w:val="en-US"/>
        </w:rPr>
      </w:pPr>
      <w:r w:rsidRPr="00097C8F">
        <w:rPr>
          <w:lang w:val="en-US"/>
        </w:rPr>
        <w:t>void  zlg7290DevRemove (void)</w:t>
      </w:r>
    </w:p>
    <w:p w:rsidR="00097C8F" w:rsidRPr="00097C8F" w:rsidRDefault="00097C8F" w:rsidP="00097C8F">
      <w:pPr>
        <w:pStyle w:val="a6"/>
        <w:rPr>
          <w:lang w:val="en-US"/>
        </w:rPr>
      </w:pPr>
      <w:r w:rsidRPr="00097C8F">
        <w:rPr>
          <w:lang w:val="en-US"/>
        </w:rPr>
        <w:t>{</w:t>
      </w:r>
    </w:p>
    <w:p w:rsidR="00097C8F" w:rsidRPr="00097C8F" w:rsidRDefault="00097C8F" w:rsidP="00097C8F">
      <w:pPr>
        <w:pStyle w:val="a6"/>
        <w:rPr>
          <w:lang w:val="en-US"/>
        </w:rPr>
      </w:pPr>
      <w:r w:rsidRPr="00097C8F">
        <w:rPr>
          <w:lang w:val="en-US"/>
        </w:rPr>
        <w:tab/>
        <w:t>digitlcdDevRemove ("/dev/digitLcd");</w:t>
      </w:r>
    </w:p>
    <w:p w:rsidR="005369A5" w:rsidRPr="005369A5" w:rsidRDefault="005369A5" w:rsidP="005369A5">
      <w:pPr>
        <w:pStyle w:val="a6"/>
        <w:rPr>
          <w:lang w:val="en-US"/>
        </w:rPr>
      </w:pPr>
      <w:r>
        <w:rPr>
          <w:rFonts w:hint="eastAsia"/>
          <w:lang w:val="en-US"/>
        </w:rPr>
        <w:t>//</w:t>
      </w:r>
      <w:r w:rsidR="00097C8F" w:rsidRPr="00097C8F">
        <w:rPr>
          <w:lang w:val="en-US"/>
        </w:rPr>
        <w:tab/>
        <w:t>arrayKeyDevRemove ("/dev/arrayKey");</w:t>
      </w:r>
      <w:r>
        <w:rPr>
          <w:lang w:val="en-US"/>
        </w:rPr>
        <w:t xml:space="preserve">  </w:t>
      </w:r>
      <w:r>
        <w:rPr>
          <w:rFonts w:hint="eastAsia"/>
          <w:lang w:val="en-US"/>
        </w:rPr>
        <w:t>//</w:t>
      </w:r>
      <w:r>
        <w:rPr>
          <w:rFonts w:hint="eastAsia"/>
          <w:lang w:val="en-US"/>
        </w:rPr>
        <w:t>矩阵按键</w:t>
      </w:r>
      <w:r>
        <w:rPr>
          <w:lang w:val="en-US"/>
        </w:rPr>
        <w:t>设备删除</w:t>
      </w:r>
    </w:p>
    <w:p w:rsidR="00097C8F" w:rsidRPr="00097C8F" w:rsidRDefault="00097C8F" w:rsidP="00097C8F">
      <w:pPr>
        <w:pStyle w:val="a6"/>
        <w:rPr>
          <w:lang w:val="en-US"/>
        </w:rPr>
      </w:pPr>
      <w:r w:rsidRPr="00097C8F">
        <w:rPr>
          <w:lang w:val="en-US"/>
        </w:rPr>
        <w:t>}</w:t>
      </w:r>
    </w:p>
    <w:p w:rsidR="00097C8F" w:rsidRPr="00097C8F" w:rsidRDefault="00097C8F" w:rsidP="00097C8F">
      <w:pPr>
        <w:pStyle w:val="a6"/>
        <w:rPr>
          <w:lang w:val="en-US"/>
        </w:rPr>
      </w:pPr>
      <w:r w:rsidRPr="00097C8F">
        <w:rPr>
          <w:lang w:val="en-US"/>
        </w:rPr>
        <w:t xml:space="preserve">/******************************************************************************** </w:t>
      </w:r>
      <w:r w:rsidRPr="00097C8F">
        <w:rPr>
          <w:lang w:val="en-US"/>
        </w:rPr>
        <w:t>函数名称</w:t>
      </w:r>
      <w:r w:rsidRPr="00097C8F">
        <w:rPr>
          <w:lang w:val="en-US"/>
        </w:rPr>
        <w:t>: module_exit</w:t>
      </w:r>
    </w:p>
    <w:p w:rsidR="00097C8F" w:rsidRPr="00097C8F" w:rsidRDefault="00097C8F" w:rsidP="00097C8F">
      <w:pPr>
        <w:pStyle w:val="a6"/>
        <w:rPr>
          <w:lang w:val="en-US"/>
        </w:rPr>
      </w:pPr>
      <w:r w:rsidRPr="00097C8F">
        <w:rPr>
          <w:lang w:val="en-US"/>
        </w:rPr>
        <w:t xml:space="preserve">** </w:t>
      </w:r>
      <w:r w:rsidRPr="00097C8F">
        <w:rPr>
          <w:lang w:val="en-US"/>
        </w:rPr>
        <w:t>功能描述</w:t>
      </w:r>
      <w:r w:rsidRPr="00097C8F">
        <w:rPr>
          <w:lang w:val="en-US"/>
        </w:rPr>
        <w:t xml:space="preserve">: </w:t>
      </w:r>
      <w:r w:rsidRPr="00097C8F">
        <w:rPr>
          <w:lang w:val="en-US"/>
        </w:rPr>
        <w:t>模块退出函数</w:t>
      </w:r>
    </w:p>
    <w:p w:rsidR="00097C8F" w:rsidRPr="00097C8F" w:rsidRDefault="00097C8F" w:rsidP="00097C8F">
      <w:pPr>
        <w:pStyle w:val="a6"/>
        <w:rPr>
          <w:lang w:val="en-US"/>
        </w:rPr>
      </w:pPr>
      <w:r w:rsidRPr="00097C8F">
        <w:rPr>
          <w:lang w:val="en-US"/>
        </w:rPr>
        <w:t>***********************************************</w:t>
      </w:r>
      <w:r>
        <w:rPr>
          <w:lang w:val="en-US"/>
        </w:rPr>
        <w:t>*******************************</w:t>
      </w:r>
      <w:r w:rsidRPr="00097C8F">
        <w:rPr>
          <w:lang w:val="en-US"/>
        </w:rPr>
        <w:t>/</w:t>
      </w:r>
    </w:p>
    <w:p w:rsidR="00097C8F" w:rsidRPr="00097C8F" w:rsidRDefault="00097C8F" w:rsidP="00097C8F">
      <w:pPr>
        <w:pStyle w:val="a6"/>
        <w:rPr>
          <w:lang w:val="en-US"/>
        </w:rPr>
      </w:pPr>
      <w:r w:rsidRPr="00097C8F">
        <w:rPr>
          <w:lang w:val="en-US"/>
        </w:rPr>
        <w:t>void module_exit (void)</w:t>
      </w:r>
    </w:p>
    <w:p w:rsidR="00097C8F" w:rsidRPr="00097C8F" w:rsidRDefault="00097C8F" w:rsidP="00097C8F">
      <w:pPr>
        <w:pStyle w:val="a6"/>
        <w:rPr>
          <w:lang w:val="en-US"/>
        </w:rPr>
      </w:pPr>
      <w:r w:rsidRPr="00097C8F">
        <w:rPr>
          <w:lang w:val="en-US"/>
        </w:rPr>
        <w:t>{</w:t>
      </w:r>
    </w:p>
    <w:p w:rsidR="00097C8F" w:rsidRPr="00097C8F" w:rsidRDefault="00097C8F" w:rsidP="00097C8F">
      <w:pPr>
        <w:pStyle w:val="a6"/>
        <w:rPr>
          <w:lang w:val="en-US"/>
        </w:rPr>
      </w:pPr>
      <w:r w:rsidRPr="00097C8F">
        <w:rPr>
          <w:lang w:val="en-US"/>
        </w:rPr>
        <w:tab/>
        <w:t>zlg7290DevRemove();</w:t>
      </w:r>
    </w:p>
    <w:p w:rsidR="003D60F0" w:rsidRPr="00097C8F" w:rsidRDefault="00097C8F" w:rsidP="00097C8F">
      <w:pPr>
        <w:pStyle w:val="a6"/>
        <w:rPr>
          <w:lang w:val="en-US"/>
        </w:rPr>
      </w:pPr>
      <w:r w:rsidRPr="00097C8F">
        <w:rPr>
          <w:lang w:val="en-US"/>
        </w:rPr>
        <w:t>}</w:t>
      </w:r>
    </w:p>
    <w:p w:rsidR="00C73189" w:rsidRPr="003D60F0" w:rsidRDefault="003D60F0" w:rsidP="00DE334F">
      <w:pPr>
        <w:spacing w:before="62" w:after="62"/>
        <w:rPr>
          <w:b/>
          <w:lang w:val="de-DE"/>
        </w:rPr>
      </w:pPr>
      <w:r w:rsidRPr="003D60F0">
        <w:rPr>
          <w:rFonts w:hint="eastAsia"/>
          <w:b/>
          <w:lang w:val="de-DE"/>
        </w:rPr>
        <w:t>ZLG7290</w:t>
      </w:r>
      <w:r w:rsidR="00C73189" w:rsidRPr="00715790">
        <w:rPr>
          <w:rFonts w:hint="eastAsia"/>
          <w:b/>
        </w:rPr>
        <w:t>驱动</w:t>
      </w:r>
      <w:r w:rsidR="00C73189">
        <w:rPr>
          <w:rFonts w:hint="eastAsia"/>
          <w:b/>
        </w:rPr>
        <w:t>使用</w:t>
      </w:r>
    </w:p>
    <w:p w:rsidR="00C73189" w:rsidRPr="003D60F0" w:rsidRDefault="003D60F0" w:rsidP="00952020">
      <w:pPr>
        <w:spacing w:before="62" w:after="62"/>
        <w:ind w:firstLineChars="200" w:firstLine="420"/>
        <w:rPr>
          <w:lang w:val="de-DE"/>
        </w:rPr>
      </w:pPr>
      <w:r w:rsidRPr="003D60F0">
        <w:rPr>
          <w:lang w:val="de-DE"/>
        </w:rPr>
        <w:t>zlg7290</w:t>
      </w:r>
      <w:r w:rsidR="00097C8F">
        <w:rPr>
          <w:rFonts w:hint="eastAsia"/>
          <w:lang w:val="de-DE"/>
        </w:rPr>
        <w:t>内核</w:t>
      </w:r>
      <w:r w:rsidR="00097C8F">
        <w:rPr>
          <w:lang w:val="de-DE"/>
        </w:rPr>
        <w:t>模块</w:t>
      </w:r>
      <w:r>
        <w:rPr>
          <w:rFonts w:hint="eastAsia"/>
          <w:lang w:val="de-DE"/>
        </w:rPr>
        <w:t>驱动实现后</w:t>
      </w:r>
      <w:r w:rsidR="00C73189" w:rsidRPr="003D60F0">
        <w:rPr>
          <w:rFonts w:hint="eastAsia"/>
          <w:lang w:val="de-DE"/>
        </w:rPr>
        <w:t>，</w:t>
      </w:r>
      <w:r w:rsidR="00C73189" w:rsidRPr="00DE334F">
        <w:rPr>
          <w:rFonts w:hint="eastAsia"/>
          <w:lang w:val="de-DE"/>
        </w:rPr>
        <w:t>可以使用标准的文件</w:t>
      </w:r>
      <w:r w:rsidR="00C73189" w:rsidRPr="003D60F0">
        <w:rPr>
          <w:lang w:val="de-DE"/>
        </w:rPr>
        <w:t>IO</w:t>
      </w:r>
      <w:r w:rsidR="00C73189" w:rsidRPr="00DE334F">
        <w:rPr>
          <w:rFonts w:hint="eastAsia"/>
          <w:lang w:val="de-DE"/>
        </w:rPr>
        <w:t>函数对</w:t>
      </w:r>
      <w:r w:rsidRPr="003D60F0">
        <w:rPr>
          <w:lang w:val="de-DE"/>
        </w:rPr>
        <w:t>zlg7290</w:t>
      </w:r>
      <w:r w:rsidR="00C73189">
        <w:rPr>
          <w:rFonts w:hint="eastAsia"/>
          <w:lang w:val="de-DE"/>
        </w:rPr>
        <w:t>进行操作</w:t>
      </w:r>
      <w:r w:rsidR="00C73189" w:rsidRPr="003D60F0">
        <w:rPr>
          <w:rFonts w:hint="eastAsia"/>
          <w:lang w:val="de-DE"/>
        </w:rPr>
        <w:t>，</w:t>
      </w:r>
      <w:r w:rsidR="00C73189">
        <w:rPr>
          <w:rFonts w:hint="eastAsia"/>
          <w:lang w:val="de-DE"/>
        </w:rPr>
        <w:t>如</w:t>
      </w:r>
      <w:r w:rsidR="00C73189" w:rsidRPr="00460B76">
        <w:fldChar w:fldCharType="begin"/>
      </w:r>
      <w:r w:rsidR="00C73189" w:rsidRPr="003D60F0">
        <w:rPr>
          <w:lang w:val="de-DE"/>
        </w:rPr>
        <w:instrText xml:space="preserve"> REF _Ref428446666 \h </w:instrText>
      </w:r>
      <w:r w:rsidR="00C73189" w:rsidRPr="00460B76">
        <w:fldChar w:fldCharType="separate"/>
      </w:r>
      <w:r w:rsidR="00B96029">
        <w:rPr>
          <w:rFonts w:hint="eastAsia"/>
        </w:rPr>
        <w:t>程序清单</w:t>
      </w:r>
      <w:r w:rsidR="00B96029" w:rsidRPr="003D60F0">
        <w:rPr>
          <w:lang w:val="de-DE"/>
        </w:rPr>
        <w:t xml:space="preserve"> </w:t>
      </w:r>
      <w:r w:rsidR="00B96029" w:rsidRPr="003D60F0">
        <w:rPr>
          <w:noProof/>
          <w:lang w:val="de-DE"/>
        </w:rPr>
        <w:t>11</w:t>
      </w:r>
      <w:r w:rsidR="00B96029" w:rsidRPr="003D60F0">
        <w:rPr>
          <w:lang w:val="de-DE"/>
        </w:rPr>
        <w:t>.</w:t>
      </w:r>
      <w:r w:rsidR="00097C8F">
        <w:rPr>
          <w:noProof/>
          <w:lang w:val="de-DE"/>
        </w:rPr>
        <w:t>5</w:t>
      </w:r>
      <w:r w:rsidR="00C73189" w:rsidRPr="00460B76">
        <w:fldChar w:fldCharType="end"/>
      </w:r>
      <w:r w:rsidR="00C73189" w:rsidRPr="00DE334F">
        <w:rPr>
          <w:rFonts w:hint="eastAsia"/>
          <w:lang w:val="de-DE"/>
        </w:rPr>
        <w:t>所示</w:t>
      </w:r>
      <w:r w:rsidR="00C73189">
        <w:rPr>
          <w:rFonts w:hint="eastAsia"/>
          <w:lang w:val="de-DE"/>
        </w:rPr>
        <w:t>。</w:t>
      </w:r>
    </w:p>
    <w:p w:rsidR="00C73189" w:rsidRPr="003C099A" w:rsidRDefault="00C73189" w:rsidP="00E462FD">
      <w:pPr>
        <w:pStyle w:val="a8"/>
        <w:rPr>
          <w:lang w:val="de-DE"/>
        </w:rPr>
      </w:pPr>
      <w:bookmarkStart w:id="2333" w:name="_Ref428446666"/>
      <w:r>
        <w:rPr>
          <w:rFonts w:hint="eastAsia"/>
        </w:rPr>
        <w:t>程序清单</w:t>
      </w:r>
      <w:r w:rsidRPr="003C099A">
        <w:rPr>
          <w:lang w:val="de-DE"/>
        </w:rPr>
        <w:t xml:space="preserve"> </w:t>
      </w:r>
      <w:r w:rsidR="003C099A">
        <w:fldChar w:fldCharType="begin"/>
      </w:r>
      <w:r w:rsidR="003C099A" w:rsidRPr="003C099A">
        <w:rPr>
          <w:lang w:val="de-DE"/>
        </w:rPr>
        <w:instrText xml:space="preserve"> STYLEREF 1 \s </w:instrText>
      </w:r>
      <w:r w:rsidR="003C099A">
        <w:fldChar w:fldCharType="separate"/>
      </w:r>
      <w:r w:rsidR="00B96029" w:rsidRPr="003C099A">
        <w:rPr>
          <w:noProof/>
          <w:lang w:val="de-DE"/>
        </w:rPr>
        <w:t>11</w:t>
      </w:r>
      <w:r w:rsidR="003C099A">
        <w:rPr>
          <w:noProof/>
        </w:rPr>
        <w:fldChar w:fldCharType="end"/>
      </w:r>
      <w:r w:rsidRPr="003C099A">
        <w:rPr>
          <w:lang w:val="de-DE"/>
        </w:rPr>
        <w:t>.</w:t>
      </w:r>
      <w:bookmarkEnd w:id="2333"/>
      <w:r w:rsidR="00097C8F">
        <w:rPr>
          <w:lang w:val="de-DE"/>
        </w:rPr>
        <w:t>5</w:t>
      </w:r>
      <w:r w:rsidRPr="003C099A">
        <w:rPr>
          <w:lang w:val="de-DE"/>
        </w:rPr>
        <w:t xml:space="preserve"> </w:t>
      </w:r>
      <w:r w:rsidR="003D60F0" w:rsidRPr="003C099A">
        <w:rPr>
          <w:lang w:val="de-DE"/>
        </w:rPr>
        <w:t>digitlcd_test.c</w:t>
      </w:r>
    </w:p>
    <w:p w:rsidR="003D60F0" w:rsidRPr="003C099A" w:rsidRDefault="003D60F0" w:rsidP="003D60F0">
      <w:pPr>
        <w:pStyle w:val="a6"/>
      </w:pPr>
      <w:r w:rsidRPr="003C099A">
        <w:t>#include &lt;stdio.h&gt;</w:t>
      </w:r>
    </w:p>
    <w:p w:rsidR="003D60F0" w:rsidRPr="003C099A" w:rsidRDefault="003D60F0" w:rsidP="003D60F0">
      <w:pPr>
        <w:pStyle w:val="a6"/>
        <w:ind w:left="1"/>
      </w:pPr>
      <w:r w:rsidRPr="003C099A">
        <w:t>#include &lt;fcntl.h&gt;</w:t>
      </w:r>
    </w:p>
    <w:p w:rsidR="003D60F0" w:rsidRPr="003C099A" w:rsidRDefault="003D60F0" w:rsidP="003D60F0">
      <w:pPr>
        <w:pStyle w:val="a6"/>
        <w:ind w:left="1"/>
      </w:pPr>
      <w:r w:rsidRPr="003C099A">
        <w:t>#include &lt;string.h&gt;</w:t>
      </w:r>
    </w:p>
    <w:p w:rsidR="003D60F0" w:rsidRPr="003C099A" w:rsidRDefault="003D60F0" w:rsidP="003D60F0">
      <w:pPr>
        <w:pStyle w:val="a6"/>
        <w:ind w:left="1"/>
      </w:pPr>
      <w:r w:rsidRPr="003C099A">
        <w:t>#include &lt;pthread.h&gt;</w:t>
      </w:r>
    </w:p>
    <w:p w:rsidR="003D60F0" w:rsidRPr="003C099A" w:rsidRDefault="003D60F0" w:rsidP="003D60F0">
      <w:pPr>
        <w:pStyle w:val="a6"/>
        <w:ind w:left="1"/>
      </w:pPr>
    </w:p>
    <w:p w:rsidR="003D60F0" w:rsidRPr="003C099A" w:rsidRDefault="003D60F0" w:rsidP="003D60F0">
      <w:pPr>
        <w:pStyle w:val="a6"/>
        <w:ind w:left="1"/>
      </w:pPr>
      <w:r w:rsidRPr="003C099A">
        <w:t xml:space="preserve">#define DIGITLCD_DEVICE </w:t>
      </w:r>
      <w:r w:rsidRPr="003C099A">
        <w:tab/>
        <w:t>"/dev/digitLcd"</w:t>
      </w:r>
    </w:p>
    <w:p w:rsidR="003D60F0" w:rsidRPr="003C099A" w:rsidRDefault="003D60F0" w:rsidP="003D60F0">
      <w:pPr>
        <w:pStyle w:val="a6"/>
        <w:ind w:left="1"/>
      </w:pPr>
    </w:p>
    <w:p w:rsidR="003D60F0" w:rsidRPr="003D60F0" w:rsidRDefault="003D60F0" w:rsidP="003D60F0">
      <w:pPr>
        <w:pStyle w:val="a6"/>
        <w:ind w:left="1"/>
        <w:rPr>
          <w:lang w:val="en-US"/>
        </w:rPr>
      </w:pPr>
      <w:r w:rsidRPr="003D60F0">
        <w:rPr>
          <w:lang w:val="en-US"/>
        </w:rPr>
        <w:t xml:space="preserve">#define DOWNLOAD_MAX </w:t>
      </w:r>
      <w:r w:rsidRPr="003D60F0">
        <w:rPr>
          <w:lang w:val="en-US"/>
        </w:rPr>
        <w:tab/>
      </w:r>
      <w:r w:rsidRPr="003D60F0">
        <w:rPr>
          <w:lang w:val="en-US"/>
        </w:rPr>
        <w:tab/>
        <w:t>32</w:t>
      </w:r>
    </w:p>
    <w:p w:rsidR="003D60F0" w:rsidRPr="003D60F0" w:rsidRDefault="003D60F0" w:rsidP="003D60F0">
      <w:pPr>
        <w:pStyle w:val="a6"/>
        <w:ind w:left="1"/>
        <w:rPr>
          <w:lang w:val="en-US"/>
        </w:rPr>
      </w:pPr>
      <w:r w:rsidRPr="003D60F0">
        <w:rPr>
          <w:lang w:val="en-US"/>
        </w:rPr>
        <w:t xml:space="preserve">#define DLCD_BUF_MAX </w:t>
      </w:r>
      <w:r w:rsidRPr="003D60F0">
        <w:rPr>
          <w:lang w:val="en-US"/>
        </w:rPr>
        <w:tab/>
      </w:r>
      <w:r w:rsidRPr="003D60F0">
        <w:rPr>
          <w:lang w:val="en-US"/>
        </w:rPr>
        <w:tab/>
        <w:t>16</w:t>
      </w:r>
    </w:p>
    <w:p w:rsidR="003D60F0" w:rsidRPr="003D60F0" w:rsidRDefault="003D60F0" w:rsidP="003D60F0">
      <w:pPr>
        <w:pStyle w:val="a6"/>
        <w:ind w:left="1"/>
        <w:rPr>
          <w:lang w:val="en-US"/>
        </w:rPr>
      </w:pPr>
      <w:r w:rsidRPr="003D60F0">
        <w:rPr>
          <w:lang w:val="en-US"/>
        </w:rPr>
        <w:t xml:space="preserve">#define DLCD_NUM_MAX </w:t>
      </w:r>
      <w:r w:rsidRPr="003D60F0">
        <w:rPr>
          <w:lang w:val="en-US"/>
        </w:rPr>
        <w:tab/>
      </w:r>
      <w:r w:rsidRPr="003D60F0">
        <w:rPr>
          <w:lang w:val="en-US"/>
        </w:rPr>
        <w:tab/>
        <w:t>4</w:t>
      </w:r>
    </w:p>
    <w:p w:rsidR="003D60F0" w:rsidRPr="003D60F0" w:rsidRDefault="003D60F0" w:rsidP="003D60F0">
      <w:pPr>
        <w:pStyle w:val="a6"/>
        <w:ind w:left="1"/>
        <w:rPr>
          <w:lang w:val="en-US"/>
        </w:rPr>
      </w:pPr>
    </w:p>
    <w:p w:rsidR="003D60F0" w:rsidRPr="003D60F0" w:rsidRDefault="003D60F0" w:rsidP="003D60F0">
      <w:pPr>
        <w:pStyle w:val="a6"/>
        <w:ind w:left="1"/>
        <w:rPr>
          <w:lang w:val="en-US"/>
        </w:rPr>
      </w:pPr>
      <w:r w:rsidRPr="003D60F0">
        <w:rPr>
          <w:lang w:val="en-US"/>
        </w:rPr>
        <w:t xml:space="preserve">#define DLCD_CHAR_TAG     </w:t>
      </w:r>
      <w:r w:rsidRPr="003D60F0">
        <w:rPr>
          <w:lang w:val="en-US"/>
        </w:rPr>
        <w:tab/>
        <w:t>"CHAR-"</w:t>
      </w:r>
    </w:p>
    <w:p w:rsidR="003D60F0" w:rsidRPr="003D60F0" w:rsidRDefault="003D60F0" w:rsidP="003D60F0">
      <w:pPr>
        <w:pStyle w:val="a6"/>
        <w:ind w:left="1"/>
        <w:rPr>
          <w:lang w:val="en-US"/>
        </w:rPr>
      </w:pPr>
      <w:r w:rsidRPr="003D60F0">
        <w:rPr>
          <w:lang w:val="en-US"/>
        </w:rPr>
        <w:t xml:space="preserve">#define DLCD_DOT_TAG       </w:t>
      </w:r>
      <w:r w:rsidRPr="003D60F0">
        <w:rPr>
          <w:lang w:val="en-US"/>
        </w:rPr>
        <w:tab/>
        <w:t>"DOT-"</w:t>
      </w:r>
    </w:p>
    <w:p w:rsidR="003D60F0" w:rsidRPr="003D60F0" w:rsidRDefault="003D60F0" w:rsidP="003D60F0">
      <w:pPr>
        <w:pStyle w:val="a6"/>
        <w:ind w:left="1"/>
        <w:rPr>
          <w:lang w:val="en-US"/>
        </w:rPr>
      </w:pPr>
    </w:p>
    <w:p w:rsidR="003D60F0" w:rsidRPr="003D60F0" w:rsidRDefault="003D60F0" w:rsidP="003D60F0">
      <w:pPr>
        <w:pStyle w:val="a6"/>
        <w:ind w:left="1"/>
        <w:rPr>
          <w:lang w:val="en-US"/>
        </w:rPr>
      </w:pPr>
      <w:r w:rsidRPr="003D60F0">
        <w:rPr>
          <w:lang w:val="en-US"/>
        </w:rPr>
        <w:t>static UCHAR _G_ucDownloadMap[DOWNLOAD_MAX] = {</w:t>
      </w:r>
    </w:p>
    <w:p w:rsidR="003D60F0" w:rsidRPr="003D60F0" w:rsidRDefault="003D60F0" w:rsidP="003D60F0">
      <w:pPr>
        <w:pStyle w:val="a6"/>
        <w:ind w:left="1"/>
        <w:rPr>
          <w:lang w:val="en-US"/>
        </w:rPr>
      </w:pPr>
      <w:r w:rsidRPr="003D60F0">
        <w:rPr>
          <w:lang w:val="en-US"/>
        </w:rPr>
        <w:lastRenderedPageBreak/>
        <w:t xml:space="preserve">        '0', '1', '2', '3', '4', '5', '6', '7', '8', '9',</w:t>
      </w:r>
    </w:p>
    <w:p w:rsidR="003D60F0" w:rsidRPr="003D60F0" w:rsidRDefault="003D60F0" w:rsidP="003D60F0">
      <w:pPr>
        <w:pStyle w:val="a6"/>
        <w:ind w:left="1"/>
        <w:rPr>
          <w:lang w:val="en-US"/>
        </w:rPr>
      </w:pPr>
      <w:r w:rsidRPr="003D60F0">
        <w:rPr>
          <w:lang w:val="en-US"/>
        </w:rPr>
        <w:t xml:space="preserve">        'A', 'b', 'C', 'd', 'E', 'F', 'G', 'H', 'i', 'J',</w:t>
      </w:r>
    </w:p>
    <w:p w:rsidR="003D60F0" w:rsidRPr="003D60F0" w:rsidRDefault="003D60F0" w:rsidP="003D60F0">
      <w:pPr>
        <w:pStyle w:val="a6"/>
        <w:ind w:left="1"/>
        <w:rPr>
          <w:lang w:val="en-US"/>
        </w:rPr>
      </w:pPr>
      <w:r w:rsidRPr="003D60F0">
        <w:rPr>
          <w:lang w:val="en-US"/>
        </w:rPr>
        <w:t xml:space="preserve">        'L', 'o', 'p', 'q', 'r', 't', 'U', 'y', 'c', 'h',</w:t>
      </w:r>
    </w:p>
    <w:p w:rsidR="003D60F0" w:rsidRPr="003D60F0" w:rsidRDefault="003D60F0" w:rsidP="003D60F0">
      <w:pPr>
        <w:pStyle w:val="a6"/>
        <w:ind w:left="1"/>
        <w:rPr>
          <w:lang w:val="en-US"/>
        </w:rPr>
      </w:pPr>
      <w:r w:rsidRPr="003D60F0">
        <w:rPr>
          <w:lang w:val="en-US"/>
        </w:rPr>
        <w:t xml:space="preserve">        'T', 0xFF</w:t>
      </w:r>
    </w:p>
    <w:p w:rsidR="003D60F0" w:rsidRPr="003D60F0" w:rsidRDefault="003D60F0" w:rsidP="003D60F0">
      <w:pPr>
        <w:pStyle w:val="a6"/>
        <w:ind w:left="1"/>
        <w:rPr>
          <w:lang w:val="en-US"/>
        </w:rPr>
      </w:pPr>
      <w:r w:rsidRPr="003D60F0">
        <w:rPr>
          <w:lang w:val="en-US"/>
        </w:rPr>
        <w:t>};</w:t>
      </w:r>
    </w:p>
    <w:p w:rsidR="003D60F0" w:rsidRPr="003D60F0" w:rsidRDefault="003D60F0" w:rsidP="003D60F0">
      <w:pPr>
        <w:pStyle w:val="a6"/>
        <w:ind w:left="1"/>
        <w:rPr>
          <w:lang w:val="en-US"/>
        </w:rPr>
      </w:pPr>
    </w:p>
    <w:p w:rsidR="003D60F0" w:rsidRPr="003D60F0" w:rsidRDefault="003D60F0" w:rsidP="003D60F0">
      <w:pPr>
        <w:pStyle w:val="a6"/>
        <w:ind w:left="1"/>
        <w:rPr>
          <w:lang w:val="en-US"/>
        </w:rPr>
      </w:pPr>
      <w:r w:rsidRPr="003D60F0">
        <w:rPr>
          <w:lang w:val="en-US"/>
        </w:rPr>
        <w:t>void show_char(int fd)</w:t>
      </w:r>
    </w:p>
    <w:p w:rsidR="003D60F0" w:rsidRPr="003D60F0" w:rsidRDefault="003D60F0" w:rsidP="003D60F0">
      <w:pPr>
        <w:pStyle w:val="a6"/>
        <w:ind w:left="1"/>
        <w:rPr>
          <w:lang w:val="en-US"/>
        </w:rPr>
      </w:pPr>
      <w:r w:rsidRPr="003D60F0">
        <w:rPr>
          <w:lang w:val="en-US"/>
        </w:rPr>
        <w:t>{</w:t>
      </w:r>
    </w:p>
    <w:p w:rsidR="003D60F0" w:rsidRPr="003D60F0" w:rsidRDefault="003D60F0" w:rsidP="003D60F0">
      <w:pPr>
        <w:pStyle w:val="a6"/>
        <w:ind w:left="1"/>
        <w:rPr>
          <w:lang w:val="en-US"/>
        </w:rPr>
      </w:pPr>
      <w:r w:rsidRPr="003D60F0">
        <w:rPr>
          <w:lang w:val="en-US"/>
        </w:rPr>
        <w:t xml:space="preserve">    int </w:t>
      </w:r>
      <w:r w:rsidRPr="003D60F0">
        <w:rPr>
          <w:lang w:val="en-US"/>
        </w:rPr>
        <w:tab/>
        <w:t>ret;</w:t>
      </w:r>
    </w:p>
    <w:p w:rsidR="003D60F0" w:rsidRPr="003D60F0" w:rsidRDefault="003D60F0" w:rsidP="003D60F0">
      <w:pPr>
        <w:pStyle w:val="a6"/>
        <w:ind w:left="1"/>
        <w:rPr>
          <w:lang w:val="en-US"/>
        </w:rPr>
      </w:pPr>
      <w:r w:rsidRPr="003D60F0">
        <w:rPr>
          <w:lang w:val="en-US"/>
        </w:rPr>
        <w:t xml:space="preserve">    int </w:t>
      </w:r>
      <w:r w:rsidRPr="003D60F0">
        <w:rPr>
          <w:lang w:val="en-US"/>
        </w:rPr>
        <w:tab/>
        <w:t>i = 0;</w:t>
      </w:r>
    </w:p>
    <w:p w:rsidR="003D60F0" w:rsidRPr="003D60F0" w:rsidRDefault="003D60F0" w:rsidP="003D60F0">
      <w:pPr>
        <w:pStyle w:val="a6"/>
        <w:ind w:left="1"/>
        <w:rPr>
          <w:lang w:val="en-US"/>
        </w:rPr>
      </w:pPr>
    </w:p>
    <w:p w:rsidR="003D60F0" w:rsidRPr="003D60F0" w:rsidRDefault="003D60F0" w:rsidP="003D60F0">
      <w:pPr>
        <w:pStyle w:val="a6"/>
        <w:ind w:left="1"/>
        <w:rPr>
          <w:lang w:val="en-US"/>
        </w:rPr>
      </w:pPr>
      <w:r w:rsidRPr="003D60F0">
        <w:rPr>
          <w:lang w:val="en-US"/>
        </w:rPr>
        <w:t xml:space="preserve">    char   *pbuf;</w:t>
      </w:r>
    </w:p>
    <w:p w:rsidR="003D60F0" w:rsidRPr="003D60F0" w:rsidRDefault="003D60F0" w:rsidP="003D60F0">
      <w:pPr>
        <w:pStyle w:val="a6"/>
        <w:ind w:left="1"/>
        <w:rPr>
          <w:lang w:val="en-US"/>
        </w:rPr>
      </w:pPr>
      <w:r w:rsidRPr="003D60F0">
        <w:rPr>
          <w:lang w:val="en-US"/>
        </w:rPr>
        <w:t xml:space="preserve">    char </w:t>
      </w:r>
      <w:r w:rsidRPr="003D60F0">
        <w:rPr>
          <w:lang w:val="en-US"/>
        </w:rPr>
        <w:tab/>
        <w:t>buf[DLCD_BUF_MAX];</w:t>
      </w:r>
    </w:p>
    <w:p w:rsidR="003D60F0" w:rsidRPr="003D60F0" w:rsidRDefault="003D60F0" w:rsidP="003D60F0">
      <w:pPr>
        <w:pStyle w:val="a6"/>
        <w:ind w:left="1"/>
        <w:rPr>
          <w:lang w:val="en-US"/>
        </w:rPr>
      </w:pPr>
    </w:p>
    <w:p w:rsidR="003D60F0" w:rsidRPr="003D60F0" w:rsidRDefault="003D60F0" w:rsidP="003D60F0">
      <w:pPr>
        <w:pStyle w:val="a6"/>
        <w:ind w:left="1"/>
        <w:rPr>
          <w:lang w:val="en-US"/>
        </w:rPr>
      </w:pPr>
      <w:r w:rsidRPr="003D60F0">
        <w:rPr>
          <w:lang w:val="en-US"/>
        </w:rPr>
        <w:t xml:space="preserve">    for (i=0; i &lt; DOWNLOAD_MAX; i++) {</w:t>
      </w:r>
    </w:p>
    <w:p w:rsidR="003D60F0" w:rsidRPr="003D60F0" w:rsidRDefault="003D60F0" w:rsidP="003D60F0">
      <w:pPr>
        <w:pStyle w:val="a6"/>
        <w:ind w:left="1"/>
        <w:rPr>
          <w:lang w:val="en-US"/>
        </w:rPr>
      </w:pPr>
      <w:r w:rsidRPr="003D60F0">
        <w:rPr>
          <w:lang w:val="en-US"/>
        </w:rPr>
        <w:t xml:space="preserve">    </w:t>
      </w:r>
      <w:r w:rsidRPr="003D60F0">
        <w:rPr>
          <w:lang w:val="en-US"/>
        </w:rPr>
        <w:tab/>
        <w:t>strcpy(buf, DLCD_CHAR_TAG);</w:t>
      </w:r>
    </w:p>
    <w:p w:rsidR="003D60F0" w:rsidRPr="003D60F0" w:rsidRDefault="003D60F0" w:rsidP="003D60F0">
      <w:pPr>
        <w:pStyle w:val="a6"/>
        <w:ind w:left="1"/>
        <w:rPr>
          <w:lang w:val="en-US"/>
        </w:rPr>
      </w:pPr>
      <w:r w:rsidRPr="003D60F0">
        <w:rPr>
          <w:lang w:val="en-US"/>
        </w:rPr>
        <w:t xml:space="preserve">    </w:t>
      </w:r>
      <w:r w:rsidRPr="003D60F0">
        <w:rPr>
          <w:lang w:val="en-US"/>
        </w:rPr>
        <w:tab/>
        <w:t xml:space="preserve">pbuf </w:t>
      </w:r>
      <w:r w:rsidRPr="003D60F0">
        <w:rPr>
          <w:lang w:val="en-US"/>
        </w:rPr>
        <w:tab/>
        <w:t xml:space="preserve">= </w:t>
      </w:r>
      <w:r w:rsidRPr="003D60F0">
        <w:rPr>
          <w:lang w:val="en-US"/>
        </w:rPr>
        <w:tab/>
        <w:t>buf + strlen(DLCD_CHAR_TAG);</w:t>
      </w:r>
    </w:p>
    <w:p w:rsidR="003D60F0" w:rsidRPr="003D60F0" w:rsidRDefault="003D60F0" w:rsidP="003D60F0">
      <w:pPr>
        <w:pStyle w:val="a6"/>
        <w:ind w:left="1"/>
        <w:rPr>
          <w:lang w:val="en-US"/>
        </w:rPr>
      </w:pPr>
    </w:p>
    <w:p w:rsidR="003D60F0" w:rsidRPr="003D60F0" w:rsidRDefault="003D60F0" w:rsidP="003D60F0">
      <w:pPr>
        <w:pStyle w:val="a6"/>
        <w:ind w:left="1"/>
        <w:rPr>
          <w:lang w:val="en-US"/>
        </w:rPr>
      </w:pPr>
      <w:r w:rsidRPr="003D60F0">
        <w:rPr>
          <w:lang w:val="en-US"/>
        </w:rPr>
        <w:t xml:space="preserve">    </w:t>
      </w:r>
      <w:r w:rsidRPr="003D60F0">
        <w:rPr>
          <w:lang w:val="en-US"/>
        </w:rPr>
        <w:tab/>
        <w:t>memset(pbuf, _G_ucDownloadMap[i], DLCD_NUM_MAX);</w:t>
      </w:r>
    </w:p>
    <w:p w:rsidR="003D60F0" w:rsidRPr="003D60F0" w:rsidRDefault="003D60F0" w:rsidP="003D60F0">
      <w:pPr>
        <w:pStyle w:val="a6"/>
        <w:ind w:left="1"/>
        <w:rPr>
          <w:lang w:val="en-US"/>
        </w:rPr>
      </w:pPr>
    </w:p>
    <w:p w:rsidR="003D60F0" w:rsidRPr="003D60F0" w:rsidRDefault="003D60F0" w:rsidP="003D60F0">
      <w:pPr>
        <w:pStyle w:val="a6"/>
        <w:ind w:left="1"/>
        <w:rPr>
          <w:lang w:val="en-US"/>
        </w:rPr>
      </w:pPr>
      <w:r w:rsidRPr="003D60F0">
        <w:rPr>
          <w:lang w:val="en-US"/>
        </w:rPr>
        <w:tab/>
      </w:r>
      <w:r w:rsidRPr="003D60F0">
        <w:rPr>
          <w:lang w:val="en-US"/>
        </w:rPr>
        <w:tab/>
        <w:t>ret = write(fd, buf, (strlen(DLCD_CHAR_TAG) + DLCD_NUM_MAX));</w:t>
      </w:r>
    </w:p>
    <w:p w:rsidR="003D60F0" w:rsidRPr="003D60F0" w:rsidRDefault="003D60F0" w:rsidP="003D60F0">
      <w:pPr>
        <w:pStyle w:val="a6"/>
        <w:ind w:left="1"/>
        <w:rPr>
          <w:lang w:val="en-US"/>
        </w:rPr>
      </w:pPr>
      <w:r w:rsidRPr="003D60F0">
        <w:rPr>
          <w:lang w:val="en-US"/>
        </w:rPr>
        <w:tab/>
      </w:r>
      <w:r w:rsidRPr="003D60F0">
        <w:rPr>
          <w:lang w:val="en-US"/>
        </w:rPr>
        <w:tab/>
        <w:t>if (ret &gt; 0) {</w:t>
      </w:r>
    </w:p>
    <w:p w:rsidR="003D60F0" w:rsidRPr="003D60F0" w:rsidRDefault="003D60F0" w:rsidP="003D60F0">
      <w:pPr>
        <w:pStyle w:val="a6"/>
        <w:ind w:left="1"/>
        <w:rPr>
          <w:lang w:val="en-US"/>
        </w:rPr>
      </w:pPr>
      <w:r w:rsidRPr="003D60F0">
        <w:rPr>
          <w:lang w:val="en-US"/>
        </w:rPr>
        <w:tab/>
      </w:r>
      <w:r w:rsidRPr="003D60F0">
        <w:rPr>
          <w:lang w:val="en-US"/>
        </w:rPr>
        <w:tab/>
      </w:r>
      <w:r w:rsidRPr="003D60F0">
        <w:rPr>
          <w:lang w:val="en-US"/>
        </w:rPr>
        <w:tab/>
        <w:t>printf("Show key: %c \n", _G_ucDownloadMap[i]);</w:t>
      </w:r>
    </w:p>
    <w:p w:rsidR="003D60F0" w:rsidRPr="003D60F0" w:rsidRDefault="003D60F0" w:rsidP="003D60F0">
      <w:pPr>
        <w:pStyle w:val="a6"/>
        <w:ind w:left="1"/>
        <w:rPr>
          <w:lang w:val="en-US"/>
        </w:rPr>
      </w:pPr>
      <w:r w:rsidRPr="003D60F0">
        <w:rPr>
          <w:lang w:val="en-US"/>
        </w:rPr>
        <w:tab/>
      </w:r>
      <w:r w:rsidRPr="003D60F0">
        <w:rPr>
          <w:lang w:val="en-US"/>
        </w:rPr>
        <w:tab/>
        <w:t>}</w:t>
      </w:r>
    </w:p>
    <w:p w:rsidR="003D60F0" w:rsidRPr="003D60F0" w:rsidRDefault="003D60F0" w:rsidP="003D60F0">
      <w:pPr>
        <w:pStyle w:val="a6"/>
        <w:ind w:left="1"/>
        <w:rPr>
          <w:lang w:val="en-US"/>
        </w:rPr>
      </w:pPr>
      <w:r w:rsidRPr="003D60F0">
        <w:rPr>
          <w:lang w:val="en-US"/>
        </w:rPr>
        <w:tab/>
      </w:r>
      <w:r w:rsidRPr="003D60F0">
        <w:rPr>
          <w:lang w:val="en-US"/>
        </w:rPr>
        <w:tab/>
        <w:t>else {</w:t>
      </w:r>
    </w:p>
    <w:p w:rsidR="003D60F0" w:rsidRPr="003D60F0" w:rsidRDefault="003D60F0" w:rsidP="003D60F0">
      <w:pPr>
        <w:pStyle w:val="a6"/>
        <w:ind w:left="1"/>
        <w:rPr>
          <w:lang w:val="en-US"/>
        </w:rPr>
      </w:pPr>
      <w:r w:rsidRPr="003D60F0">
        <w:rPr>
          <w:lang w:val="en-US"/>
        </w:rPr>
        <w:tab/>
      </w:r>
      <w:r w:rsidRPr="003D60F0">
        <w:rPr>
          <w:lang w:val="en-US"/>
        </w:rPr>
        <w:tab/>
      </w:r>
      <w:r w:rsidRPr="003D60F0">
        <w:rPr>
          <w:lang w:val="en-US"/>
        </w:rPr>
        <w:tab/>
        <w:t>printf("write char error\n");</w:t>
      </w:r>
    </w:p>
    <w:p w:rsidR="003D60F0" w:rsidRPr="003D60F0" w:rsidRDefault="003D60F0" w:rsidP="003D60F0">
      <w:pPr>
        <w:pStyle w:val="a6"/>
        <w:ind w:left="1"/>
        <w:rPr>
          <w:lang w:val="en-US"/>
        </w:rPr>
      </w:pPr>
      <w:r w:rsidRPr="003D60F0">
        <w:rPr>
          <w:lang w:val="en-US"/>
        </w:rPr>
        <w:tab/>
      </w:r>
      <w:r w:rsidRPr="003D60F0">
        <w:rPr>
          <w:lang w:val="en-US"/>
        </w:rPr>
        <w:tab/>
      </w:r>
      <w:r w:rsidRPr="003D60F0">
        <w:rPr>
          <w:lang w:val="en-US"/>
        </w:rPr>
        <w:tab/>
        <w:t>return;</w:t>
      </w:r>
    </w:p>
    <w:p w:rsidR="003D60F0" w:rsidRPr="003D60F0" w:rsidRDefault="003D60F0" w:rsidP="003D60F0">
      <w:pPr>
        <w:pStyle w:val="a6"/>
        <w:ind w:left="1"/>
        <w:rPr>
          <w:lang w:val="en-US"/>
        </w:rPr>
      </w:pPr>
      <w:r w:rsidRPr="003D60F0">
        <w:rPr>
          <w:lang w:val="en-US"/>
        </w:rPr>
        <w:tab/>
      </w:r>
      <w:r w:rsidRPr="003D60F0">
        <w:rPr>
          <w:lang w:val="en-US"/>
        </w:rPr>
        <w:tab/>
        <w:t>}</w:t>
      </w:r>
    </w:p>
    <w:p w:rsidR="003D60F0" w:rsidRPr="003D60F0" w:rsidRDefault="003D60F0" w:rsidP="003D60F0">
      <w:pPr>
        <w:pStyle w:val="a6"/>
        <w:ind w:left="1"/>
        <w:rPr>
          <w:lang w:val="en-US"/>
        </w:rPr>
      </w:pPr>
      <w:r w:rsidRPr="003D60F0">
        <w:rPr>
          <w:lang w:val="en-US"/>
        </w:rPr>
        <w:tab/>
      </w:r>
      <w:r w:rsidRPr="003D60F0">
        <w:rPr>
          <w:lang w:val="en-US"/>
        </w:rPr>
        <w:tab/>
        <w:t>sleep(1);</w:t>
      </w:r>
    </w:p>
    <w:p w:rsidR="003D60F0" w:rsidRPr="003D60F0" w:rsidRDefault="003D60F0" w:rsidP="003D60F0">
      <w:pPr>
        <w:pStyle w:val="a6"/>
        <w:ind w:left="1"/>
        <w:rPr>
          <w:lang w:val="en-US"/>
        </w:rPr>
      </w:pPr>
      <w:r w:rsidRPr="003D60F0">
        <w:rPr>
          <w:lang w:val="en-US"/>
        </w:rPr>
        <w:t xml:space="preserve">    }</w:t>
      </w:r>
    </w:p>
    <w:p w:rsidR="003D60F0" w:rsidRPr="003D60F0" w:rsidRDefault="003D60F0" w:rsidP="003D60F0">
      <w:pPr>
        <w:pStyle w:val="a6"/>
        <w:ind w:left="1"/>
        <w:rPr>
          <w:lang w:val="en-US"/>
        </w:rPr>
      </w:pPr>
      <w:r w:rsidRPr="003D60F0">
        <w:rPr>
          <w:lang w:val="en-US"/>
        </w:rPr>
        <w:t>}</w:t>
      </w:r>
    </w:p>
    <w:p w:rsidR="003D60F0" w:rsidRPr="003D60F0" w:rsidRDefault="003D60F0" w:rsidP="003D60F0">
      <w:pPr>
        <w:pStyle w:val="a6"/>
        <w:ind w:left="1"/>
        <w:rPr>
          <w:lang w:val="en-US"/>
        </w:rPr>
      </w:pPr>
    </w:p>
    <w:p w:rsidR="003D60F0" w:rsidRPr="003D60F0" w:rsidRDefault="003D60F0" w:rsidP="003D60F0">
      <w:pPr>
        <w:pStyle w:val="a6"/>
        <w:ind w:left="1"/>
        <w:rPr>
          <w:lang w:val="en-US"/>
        </w:rPr>
      </w:pPr>
      <w:r w:rsidRPr="003D60F0">
        <w:rPr>
          <w:lang w:val="en-US"/>
        </w:rPr>
        <w:t>void show_dot(int fd)</w:t>
      </w:r>
    </w:p>
    <w:p w:rsidR="003D60F0" w:rsidRPr="003D60F0" w:rsidRDefault="003D60F0" w:rsidP="003D60F0">
      <w:pPr>
        <w:pStyle w:val="a6"/>
        <w:ind w:left="1"/>
        <w:rPr>
          <w:lang w:val="en-US"/>
        </w:rPr>
      </w:pPr>
      <w:r w:rsidRPr="003D60F0">
        <w:rPr>
          <w:lang w:val="en-US"/>
        </w:rPr>
        <w:t>{</w:t>
      </w:r>
    </w:p>
    <w:p w:rsidR="003D60F0" w:rsidRPr="003D60F0" w:rsidRDefault="003D60F0" w:rsidP="003D60F0">
      <w:pPr>
        <w:pStyle w:val="a6"/>
        <w:ind w:left="1"/>
        <w:rPr>
          <w:lang w:val="en-US"/>
        </w:rPr>
      </w:pPr>
      <w:r w:rsidRPr="003D60F0">
        <w:rPr>
          <w:lang w:val="en-US"/>
        </w:rPr>
        <w:t xml:space="preserve">    int </w:t>
      </w:r>
      <w:r w:rsidRPr="003D60F0">
        <w:rPr>
          <w:lang w:val="en-US"/>
        </w:rPr>
        <w:tab/>
        <w:t>ret;</w:t>
      </w:r>
    </w:p>
    <w:p w:rsidR="003D60F0" w:rsidRPr="003D60F0" w:rsidRDefault="003D60F0" w:rsidP="003D60F0">
      <w:pPr>
        <w:pStyle w:val="a6"/>
        <w:ind w:left="1"/>
        <w:rPr>
          <w:lang w:val="en-US"/>
        </w:rPr>
      </w:pPr>
      <w:r w:rsidRPr="003D60F0">
        <w:rPr>
          <w:lang w:val="en-US"/>
        </w:rPr>
        <w:t xml:space="preserve">    int </w:t>
      </w:r>
      <w:r w:rsidRPr="003D60F0">
        <w:rPr>
          <w:lang w:val="en-US"/>
        </w:rPr>
        <w:tab/>
        <w:t>i = 0;</w:t>
      </w:r>
    </w:p>
    <w:p w:rsidR="003D60F0" w:rsidRPr="003D60F0" w:rsidRDefault="003D60F0" w:rsidP="003D60F0">
      <w:pPr>
        <w:pStyle w:val="a6"/>
        <w:ind w:left="1"/>
        <w:rPr>
          <w:lang w:val="en-US"/>
        </w:rPr>
      </w:pPr>
    </w:p>
    <w:p w:rsidR="003D60F0" w:rsidRPr="003D60F0" w:rsidRDefault="003D60F0" w:rsidP="003D60F0">
      <w:pPr>
        <w:pStyle w:val="a6"/>
        <w:ind w:left="1"/>
        <w:rPr>
          <w:lang w:val="en-US"/>
        </w:rPr>
      </w:pPr>
      <w:r w:rsidRPr="003D60F0">
        <w:rPr>
          <w:lang w:val="en-US"/>
        </w:rPr>
        <w:t xml:space="preserve">    char   *pbuf;</w:t>
      </w:r>
    </w:p>
    <w:p w:rsidR="003D60F0" w:rsidRPr="003D60F0" w:rsidRDefault="003D60F0" w:rsidP="003D60F0">
      <w:pPr>
        <w:pStyle w:val="a6"/>
        <w:ind w:left="1"/>
        <w:rPr>
          <w:lang w:val="en-US"/>
        </w:rPr>
      </w:pPr>
      <w:r w:rsidRPr="003D60F0">
        <w:rPr>
          <w:lang w:val="en-US"/>
        </w:rPr>
        <w:t xml:space="preserve">    char </w:t>
      </w:r>
      <w:r w:rsidRPr="003D60F0">
        <w:rPr>
          <w:lang w:val="en-US"/>
        </w:rPr>
        <w:tab/>
        <w:t>buf[DLCD_BUF_MAX];</w:t>
      </w:r>
    </w:p>
    <w:p w:rsidR="003D60F0" w:rsidRPr="003D60F0" w:rsidRDefault="003D60F0" w:rsidP="003D60F0">
      <w:pPr>
        <w:pStyle w:val="a6"/>
        <w:ind w:left="1"/>
        <w:rPr>
          <w:lang w:val="en-US"/>
        </w:rPr>
      </w:pPr>
    </w:p>
    <w:p w:rsidR="003D60F0" w:rsidRPr="003D60F0" w:rsidRDefault="003D60F0" w:rsidP="003D60F0">
      <w:pPr>
        <w:pStyle w:val="a6"/>
        <w:ind w:left="1"/>
        <w:rPr>
          <w:lang w:val="en-US"/>
        </w:rPr>
      </w:pPr>
      <w:r w:rsidRPr="003D60F0">
        <w:rPr>
          <w:lang w:val="en-US"/>
        </w:rPr>
        <w:t xml:space="preserve">    memset(buf, 0, sizeof(buf));</w:t>
      </w:r>
    </w:p>
    <w:p w:rsidR="003D60F0" w:rsidRPr="003D60F0" w:rsidRDefault="003D60F0" w:rsidP="003D60F0">
      <w:pPr>
        <w:pStyle w:val="a6"/>
        <w:ind w:left="1"/>
        <w:rPr>
          <w:lang w:val="en-US"/>
        </w:rPr>
      </w:pPr>
    </w:p>
    <w:p w:rsidR="003D60F0" w:rsidRPr="003D60F0" w:rsidRDefault="003D60F0" w:rsidP="003D60F0">
      <w:pPr>
        <w:pStyle w:val="a6"/>
        <w:ind w:left="1"/>
        <w:rPr>
          <w:lang w:val="en-US"/>
        </w:rPr>
      </w:pPr>
      <w:r w:rsidRPr="003D60F0">
        <w:rPr>
          <w:lang w:val="en-US"/>
        </w:rPr>
        <w:t xml:space="preserve">    for (i=0; i &lt; DLCD_NUM_MAX; i++) {</w:t>
      </w:r>
    </w:p>
    <w:p w:rsidR="003D60F0" w:rsidRPr="003D60F0" w:rsidRDefault="003D60F0" w:rsidP="003D60F0">
      <w:pPr>
        <w:pStyle w:val="a6"/>
        <w:ind w:left="1"/>
        <w:rPr>
          <w:lang w:val="en-US"/>
        </w:rPr>
      </w:pPr>
      <w:r w:rsidRPr="003D60F0">
        <w:rPr>
          <w:lang w:val="en-US"/>
        </w:rPr>
        <w:t xml:space="preserve">    </w:t>
      </w:r>
      <w:r w:rsidRPr="003D60F0">
        <w:rPr>
          <w:lang w:val="en-US"/>
        </w:rPr>
        <w:tab/>
        <w:t>strcpy(buf, DLCD_DOT_TAG);</w:t>
      </w:r>
    </w:p>
    <w:p w:rsidR="003D60F0" w:rsidRPr="003D60F0" w:rsidRDefault="003D60F0" w:rsidP="003D60F0">
      <w:pPr>
        <w:pStyle w:val="a6"/>
        <w:ind w:left="1"/>
        <w:rPr>
          <w:lang w:val="en-US"/>
        </w:rPr>
      </w:pPr>
    </w:p>
    <w:p w:rsidR="003D60F0" w:rsidRPr="003D60F0" w:rsidRDefault="003D60F0" w:rsidP="003D60F0">
      <w:pPr>
        <w:pStyle w:val="a6"/>
        <w:ind w:left="1"/>
        <w:rPr>
          <w:lang w:val="en-US"/>
        </w:rPr>
      </w:pPr>
      <w:r w:rsidRPr="003D60F0">
        <w:rPr>
          <w:lang w:val="en-US"/>
        </w:rPr>
        <w:t xml:space="preserve">    </w:t>
      </w:r>
      <w:r w:rsidRPr="003D60F0">
        <w:rPr>
          <w:lang w:val="en-US"/>
        </w:rPr>
        <w:tab/>
        <w:t xml:space="preserve">pbuf </w:t>
      </w:r>
      <w:r w:rsidRPr="003D60F0">
        <w:rPr>
          <w:lang w:val="en-US"/>
        </w:rPr>
        <w:tab/>
        <w:t xml:space="preserve">= </w:t>
      </w:r>
      <w:r w:rsidRPr="003D60F0">
        <w:rPr>
          <w:lang w:val="en-US"/>
        </w:rPr>
        <w:tab/>
        <w:t>buf + strlen(DLCD_DOT_TAG);</w:t>
      </w:r>
    </w:p>
    <w:p w:rsidR="003D60F0" w:rsidRPr="003D60F0" w:rsidRDefault="003D60F0" w:rsidP="003D60F0">
      <w:pPr>
        <w:pStyle w:val="a6"/>
        <w:ind w:left="1"/>
        <w:rPr>
          <w:lang w:val="en-US"/>
        </w:rPr>
      </w:pPr>
      <w:r w:rsidRPr="003D60F0">
        <w:rPr>
          <w:lang w:val="en-US"/>
        </w:rPr>
        <w:t xml:space="preserve">    </w:t>
      </w:r>
      <w:r w:rsidRPr="003D60F0">
        <w:rPr>
          <w:lang w:val="en-US"/>
        </w:rPr>
        <w:tab/>
        <w:t>memset(pbuf, '0', DLCD_NUM_MAX);</w:t>
      </w:r>
    </w:p>
    <w:p w:rsidR="003D60F0" w:rsidRPr="003D60F0" w:rsidRDefault="003D60F0" w:rsidP="003D60F0">
      <w:pPr>
        <w:pStyle w:val="a6"/>
        <w:ind w:left="1"/>
        <w:rPr>
          <w:lang w:val="en-US"/>
        </w:rPr>
      </w:pPr>
    </w:p>
    <w:p w:rsidR="003D60F0" w:rsidRPr="003D60F0" w:rsidRDefault="003D60F0" w:rsidP="003D60F0">
      <w:pPr>
        <w:pStyle w:val="a6"/>
        <w:ind w:left="1"/>
        <w:rPr>
          <w:lang w:val="en-US"/>
        </w:rPr>
      </w:pPr>
      <w:r w:rsidRPr="003D60F0">
        <w:rPr>
          <w:lang w:val="en-US"/>
        </w:rPr>
        <w:t xml:space="preserve">    </w:t>
      </w:r>
      <w:r w:rsidRPr="003D60F0">
        <w:rPr>
          <w:lang w:val="en-US"/>
        </w:rPr>
        <w:tab/>
        <w:t>pbuf[i%4] = '1';</w:t>
      </w:r>
      <w:r w:rsidRPr="003D60F0">
        <w:rPr>
          <w:lang w:val="en-US"/>
        </w:rPr>
        <w:tab/>
      </w:r>
      <w:r w:rsidRPr="003D60F0">
        <w:rPr>
          <w:lang w:val="en-US"/>
        </w:rPr>
        <w:tab/>
      </w:r>
      <w:r w:rsidRPr="003D60F0">
        <w:rPr>
          <w:lang w:val="en-US"/>
        </w:rPr>
        <w:tab/>
      </w:r>
      <w:r w:rsidRPr="003D60F0">
        <w:rPr>
          <w:lang w:val="en-US"/>
        </w:rPr>
        <w:tab/>
      </w:r>
      <w:r w:rsidRPr="003D60F0">
        <w:rPr>
          <w:lang w:val="en-US"/>
        </w:rPr>
        <w:tab/>
      </w:r>
      <w:r w:rsidRPr="003D60F0">
        <w:rPr>
          <w:lang w:val="en-US"/>
        </w:rPr>
        <w:tab/>
      </w:r>
      <w:r w:rsidRPr="003D60F0">
        <w:rPr>
          <w:lang w:val="en-US"/>
        </w:rPr>
        <w:tab/>
      </w:r>
      <w:r w:rsidRPr="003D60F0">
        <w:rPr>
          <w:lang w:val="en-US"/>
        </w:rPr>
        <w:tab/>
      </w:r>
      <w:r w:rsidRPr="003D60F0">
        <w:rPr>
          <w:lang w:val="en-US"/>
        </w:rPr>
        <w:tab/>
      </w:r>
      <w:r w:rsidRPr="003D60F0">
        <w:rPr>
          <w:lang w:val="en-US"/>
        </w:rPr>
        <w:tab/>
        <w:t>/* Show this dot</w:t>
      </w:r>
      <w:r>
        <w:rPr>
          <w:rFonts w:hint="eastAsia"/>
          <w:lang w:val="en-US"/>
        </w:rPr>
        <w:t xml:space="preserve">   </w:t>
      </w:r>
      <w:r w:rsidRPr="003D60F0">
        <w:rPr>
          <w:lang w:val="en-US"/>
        </w:rPr>
        <w:t>*/</w:t>
      </w:r>
      <w:r w:rsidRPr="003D60F0">
        <w:rPr>
          <w:lang w:val="en-US"/>
        </w:rPr>
        <w:tab/>
      </w:r>
      <w:r w:rsidRPr="003D60F0">
        <w:rPr>
          <w:lang w:val="en-US"/>
        </w:rPr>
        <w:tab/>
        <w:t>ret = write(fd, buf, (strlen(DLCD_DOT_TAG) + DLCD_NUM_MAX));</w:t>
      </w:r>
    </w:p>
    <w:p w:rsidR="003D60F0" w:rsidRPr="003D60F0" w:rsidRDefault="003D60F0" w:rsidP="003D60F0">
      <w:pPr>
        <w:pStyle w:val="a6"/>
        <w:ind w:left="1"/>
        <w:rPr>
          <w:lang w:val="en-US"/>
        </w:rPr>
      </w:pPr>
      <w:r w:rsidRPr="003D60F0">
        <w:rPr>
          <w:lang w:val="en-US"/>
        </w:rPr>
        <w:tab/>
      </w:r>
      <w:r w:rsidRPr="003D60F0">
        <w:rPr>
          <w:lang w:val="en-US"/>
        </w:rPr>
        <w:tab/>
        <w:t>if (ret &gt; 0) {</w:t>
      </w:r>
    </w:p>
    <w:p w:rsidR="003D60F0" w:rsidRPr="003D60F0" w:rsidRDefault="003D60F0" w:rsidP="003D60F0">
      <w:pPr>
        <w:pStyle w:val="a6"/>
        <w:ind w:left="1"/>
        <w:rPr>
          <w:lang w:val="en-US"/>
        </w:rPr>
      </w:pPr>
      <w:r w:rsidRPr="003D60F0">
        <w:rPr>
          <w:lang w:val="en-US"/>
        </w:rPr>
        <w:tab/>
      </w:r>
      <w:r w:rsidRPr="003D60F0">
        <w:rPr>
          <w:lang w:val="en-US"/>
        </w:rPr>
        <w:tab/>
      </w:r>
      <w:r w:rsidRPr="003D60F0">
        <w:rPr>
          <w:lang w:val="en-US"/>
        </w:rPr>
        <w:tab/>
        <w:t>printf("Show dot: %s \n", pbuf);</w:t>
      </w:r>
    </w:p>
    <w:p w:rsidR="003D60F0" w:rsidRPr="003D60F0" w:rsidRDefault="003D60F0" w:rsidP="003D60F0">
      <w:pPr>
        <w:pStyle w:val="a6"/>
        <w:ind w:left="1"/>
        <w:rPr>
          <w:lang w:val="en-US"/>
        </w:rPr>
      </w:pPr>
      <w:r w:rsidRPr="003D60F0">
        <w:rPr>
          <w:lang w:val="en-US"/>
        </w:rPr>
        <w:tab/>
      </w:r>
      <w:r w:rsidRPr="003D60F0">
        <w:rPr>
          <w:lang w:val="en-US"/>
        </w:rPr>
        <w:tab/>
        <w:t>}</w:t>
      </w:r>
    </w:p>
    <w:p w:rsidR="003D60F0" w:rsidRPr="003D60F0" w:rsidRDefault="003D60F0" w:rsidP="003D60F0">
      <w:pPr>
        <w:pStyle w:val="a6"/>
        <w:ind w:left="1"/>
        <w:rPr>
          <w:lang w:val="en-US"/>
        </w:rPr>
      </w:pPr>
      <w:r w:rsidRPr="003D60F0">
        <w:rPr>
          <w:lang w:val="en-US"/>
        </w:rPr>
        <w:tab/>
      </w:r>
      <w:r w:rsidRPr="003D60F0">
        <w:rPr>
          <w:lang w:val="en-US"/>
        </w:rPr>
        <w:tab/>
        <w:t>else {</w:t>
      </w:r>
    </w:p>
    <w:p w:rsidR="003D60F0" w:rsidRPr="003D60F0" w:rsidRDefault="003D60F0" w:rsidP="003D60F0">
      <w:pPr>
        <w:pStyle w:val="a6"/>
        <w:ind w:left="1"/>
        <w:rPr>
          <w:lang w:val="en-US"/>
        </w:rPr>
      </w:pPr>
      <w:r w:rsidRPr="003D60F0">
        <w:rPr>
          <w:lang w:val="en-US"/>
        </w:rPr>
        <w:tab/>
      </w:r>
      <w:r w:rsidRPr="003D60F0">
        <w:rPr>
          <w:lang w:val="en-US"/>
        </w:rPr>
        <w:tab/>
      </w:r>
      <w:r w:rsidRPr="003D60F0">
        <w:rPr>
          <w:lang w:val="en-US"/>
        </w:rPr>
        <w:tab/>
        <w:t>printf("write dot error\n");</w:t>
      </w:r>
    </w:p>
    <w:p w:rsidR="003D60F0" w:rsidRPr="003D60F0" w:rsidRDefault="003D60F0" w:rsidP="003D60F0">
      <w:pPr>
        <w:pStyle w:val="a6"/>
        <w:ind w:left="1"/>
        <w:rPr>
          <w:lang w:val="en-US"/>
        </w:rPr>
      </w:pPr>
      <w:r w:rsidRPr="003D60F0">
        <w:rPr>
          <w:lang w:val="en-US"/>
        </w:rPr>
        <w:tab/>
      </w:r>
      <w:r w:rsidRPr="003D60F0">
        <w:rPr>
          <w:lang w:val="en-US"/>
        </w:rPr>
        <w:tab/>
      </w:r>
      <w:r w:rsidRPr="003D60F0">
        <w:rPr>
          <w:lang w:val="en-US"/>
        </w:rPr>
        <w:tab/>
        <w:t>return;</w:t>
      </w:r>
    </w:p>
    <w:p w:rsidR="003D60F0" w:rsidRPr="003D60F0" w:rsidRDefault="003D60F0" w:rsidP="003D60F0">
      <w:pPr>
        <w:pStyle w:val="a6"/>
        <w:ind w:left="1"/>
        <w:rPr>
          <w:lang w:val="en-US"/>
        </w:rPr>
      </w:pPr>
      <w:r w:rsidRPr="003D60F0">
        <w:rPr>
          <w:lang w:val="en-US"/>
        </w:rPr>
        <w:tab/>
      </w:r>
      <w:r w:rsidRPr="003D60F0">
        <w:rPr>
          <w:lang w:val="en-US"/>
        </w:rPr>
        <w:tab/>
        <w:t>}</w:t>
      </w:r>
    </w:p>
    <w:p w:rsidR="003D60F0" w:rsidRPr="003D60F0" w:rsidRDefault="003D60F0" w:rsidP="003D60F0">
      <w:pPr>
        <w:pStyle w:val="a6"/>
        <w:ind w:left="1"/>
        <w:rPr>
          <w:lang w:val="en-US"/>
        </w:rPr>
      </w:pPr>
      <w:r w:rsidRPr="003D60F0">
        <w:rPr>
          <w:lang w:val="en-US"/>
        </w:rPr>
        <w:tab/>
      </w:r>
      <w:r w:rsidRPr="003D60F0">
        <w:rPr>
          <w:lang w:val="en-US"/>
        </w:rPr>
        <w:tab/>
        <w:t>sleep(1);</w:t>
      </w:r>
    </w:p>
    <w:p w:rsidR="003D60F0" w:rsidRPr="003D60F0" w:rsidRDefault="003D60F0" w:rsidP="003D60F0">
      <w:pPr>
        <w:pStyle w:val="a6"/>
        <w:ind w:left="1"/>
        <w:rPr>
          <w:lang w:val="en-US"/>
        </w:rPr>
      </w:pPr>
      <w:r w:rsidRPr="003D60F0">
        <w:rPr>
          <w:lang w:val="en-US"/>
        </w:rPr>
        <w:t xml:space="preserve">    }</w:t>
      </w:r>
    </w:p>
    <w:p w:rsidR="003D60F0" w:rsidRPr="003D60F0" w:rsidRDefault="003D60F0" w:rsidP="003D60F0">
      <w:pPr>
        <w:pStyle w:val="a6"/>
        <w:ind w:left="1"/>
        <w:rPr>
          <w:lang w:val="en-US"/>
        </w:rPr>
      </w:pPr>
      <w:r w:rsidRPr="003D60F0">
        <w:rPr>
          <w:lang w:val="en-US"/>
        </w:rPr>
        <w:t>}</w:t>
      </w:r>
    </w:p>
    <w:p w:rsidR="003D60F0" w:rsidRPr="003D60F0" w:rsidRDefault="003D60F0" w:rsidP="003D60F0">
      <w:pPr>
        <w:pStyle w:val="a6"/>
        <w:ind w:left="1"/>
        <w:rPr>
          <w:lang w:val="en-US"/>
        </w:rPr>
      </w:pPr>
    </w:p>
    <w:p w:rsidR="003D60F0" w:rsidRPr="003D60F0" w:rsidRDefault="003D60F0" w:rsidP="003D60F0">
      <w:pPr>
        <w:pStyle w:val="a6"/>
        <w:ind w:left="1"/>
        <w:rPr>
          <w:lang w:val="en-US"/>
        </w:rPr>
      </w:pPr>
      <w:r w:rsidRPr="003D60F0">
        <w:rPr>
          <w:lang w:val="en-US"/>
        </w:rPr>
        <w:t>void clear_dot(int fd)</w:t>
      </w:r>
    </w:p>
    <w:p w:rsidR="003D60F0" w:rsidRPr="003D60F0" w:rsidRDefault="003D60F0" w:rsidP="003D60F0">
      <w:pPr>
        <w:pStyle w:val="a6"/>
        <w:ind w:left="1"/>
        <w:rPr>
          <w:lang w:val="en-US"/>
        </w:rPr>
      </w:pPr>
      <w:r w:rsidRPr="003D60F0">
        <w:rPr>
          <w:lang w:val="en-US"/>
        </w:rPr>
        <w:t>{</w:t>
      </w:r>
    </w:p>
    <w:p w:rsidR="003D60F0" w:rsidRPr="003D60F0" w:rsidRDefault="003D60F0" w:rsidP="003D60F0">
      <w:pPr>
        <w:pStyle w:val="a6"/>
        <w:ind w:left="1"/>
        <w:rPr>
          <w:lang w:val="en-US"/>
        </w:rPr>
      </w:pPr>
      <w:r w:rsidRPr="003D60F0">
        <w:rPr>
          <w:lang w:val="en-US"/>
        </w:rPr>
        <w:t xml:space="preserve">    char   *pbuf;</w:t>
      </w:r>
    </w:p>
    <w:p w:rsidR="003D60F0" w:rsidRPr="003D60F0" w:rsidRDefault="003D60F0" w:rsidP="003D60F0">
      <w:pPr>
        <w:pStyle w:val="a6"/>
        <w:ind w:left="1"/>
        <w:rPr>
          <w:lang w:val="en-US"/>
        </w:rPr>
      </w:pPr>
      <w:r w:rsidRPr="003D60F0">
        <w:rPr>
          <w:lang w:val="en-US"/>
        </w:rPr>
        <w:t xml:space="preserve">    char </w:t>
      </w:r>
      <w:r w:rsidRPr="003D60F0">
        <w:rPr>
          <w:lang w:val="en-US"/>
        </w:rPr>
        <w:tab/>
        <w:t>buf[DLCD_BUF_MAX];</w:t>
      </w:r>
    </w:p>
    <w:p w:rsidR="003D60F0" w:rsidRPr="003D60F0" w:rsidRDefault="003D60F0" w:rsidP="003D60F0">
      <w:pPr>
        <w:pStyle w:val="a6"/>
        <w:ind w:left="1"/>
        <w:rPr>
          <w:lang w:val="en-US"/>
        </w:rPr>
      </w:pPr>
    </w:p>
    <w:p w:rsidR="003D60F0" w:rsidRPr="003D60F0" w:rsidRDefault="003D60F0" w:rsidP="003D60F0">
      <w:pPr>
        <w:pStyle w:val="a6"/>
        <w:ind w:left="1"/>
        <w:rPr>
          <w:lang w:val="en-US"/>
        </w:rPr>
      </w:pPr>
      <w:r w:rsidRPr="003D60F0">
        <w:rPr>
          <w:lang w:val="en-US"/>
        </w:rPr>
        <w:tab/>
        <w:t>strcpy(buf, DLCD_DOT_TAG);</w:t>
      </w:r>
    </w:p>
    <w:p w:rsidR="003D60F0" w:rsidRPr="003D60F0" w:rsidRDefault="003D60F0" w:rsidP="003D60F0">
      <w:pPr>
        <w:pStyle w:val="a6"/>
        <w:ind w:left="1"/>
        <w:rPr>
          <w:lang w:val="en-US"/>
        </w:rPr>
      </w:pPr>
    </w:p>
    <w:p w:rsidR="003D60F0" w:rsidRPr="003D60F0" w:rsidRDefault="003D60F0" w:rsidP="003D60F0">
      <w:pPr>
        <w:pStyle w:val="a6"/>
        <w:ind w:left="1"/>
        <w:rPr>
          <w:lang w:val="en-US"/>
        </w:rPr>
      </w:pPr>
      <w:r w:rsidRPr="003D60F0">
        <w:rPr>
          <w:lang w:val="en-US"/>
        </w:rPr>
        <w:tab/>
        <w:t xml:space="preserve">pbuf </w:t>
      </w:r>
      <w:r w:rsidRPr="003D60F0">
        <w:rPr>
          <w:lang w:val="en-US"/>
        </w:rPr>
        <w:tab/>
        <w:t xml:space="preserve">= </w:t>
      </w:r>
      <w:r w:rsidRPr="003D60F0">
        <w:rPr>
          <w:lang w:val="en-US"/>
        </w:rPr>
        <w:tab/>
        <w:t>buf + strlen(DLCD_DOT_TAG);</w:t>
      </w:r>
    </w:p>
    <w:p w:rsidR="003D60F0" w:rsidRPr="003D60F0" w:rsidRDefault="003D60F0" w:rsidP="003D60F0">
      <w:pPr>
        <w:pStyle w:val="a6"/>
        <w:ind w:left="1"/>
        <w:rPr>
          <w:lang w:val="en-US"/>
        </w:rPr>
      </w:pPr>
      <w:r w:rsidRPr="003D60F0">
        <w:rPr>
          <w:lang w:val="en-US"/>
        </w:rPr>
        <w:tab/>
        <w:t>memset(pbuf, '0', DLCD_NUM_MAX);</w:t>
      </w:r>
    </w:p>
    <w:p w:rsidR="003D60F0" w:rsidRPr="003D60F0" w:rsidRDefault="003D60F0" w:rsidP="003D60F0">
      <w:pPr>
        <w:pStyle w:val="a6"/>
        <w:ind w:left="1"/>
        <w:rPr>
          <w:lang w:val="en-US"/>
        </w:rPr>
      </w:pPr>
    </w:p>
    <w:p w:rsidR="003D60F0" w:rsidRPr="003D60F0" w:rsidRDefault="003D60F0" w:rsidP="003D60F0">
      <w:pPr>
        <w:pStyle w:val="a6"/>
        <w:ind w:left="1"/>
        <w:rPr>
          <w:lang w:val="en-US"/>
        </w:rPr>
      </w:pPr>
      <w:r w:rsidRPr="003D60F0">
        <w:rPr>
          <w:lang w:val="en-US"/>
        </w:rPr>
        <w:tab/>
        <w:t>write(fd, buf, (strlen(DLCD_DOT_TAG) + DLCD_NUM_MAX));</w:t>
      </w:r>
    </w:p>
    <w:p w:rsidR="003D60F0" w:rsidRPr="003D60F0" w:rsidRDefault="003D60F0" w:rsidP="003D60F0">
      <w:pPr>
        <w:pStyle w:val="a6"/>
        <w:ind w:left="1"/>
        <w:rPr>
          <w:lang w:val="en-US"/>
        </w:rPr>
      </w:pPr>
      <w:r w:rsidRPr="003D60F0">
        <w:rPr>
          <w:lang w:val="en-US"/>
        </w:rPr>
        <w:t>}</w:t>
      </w:r>
    </w:p>
    <w:p w:rsidR="003D60F0" w:rsidRPr="003D60F0" w:rsidRDefault="003D60F0" w:rsidP="003D60F0">
      <w:pPr>
        <w:pStyle w:val="a6"/>
        <w:ind w:left="1"/>
        <w:rPr>
          <w:lang w:val="en-US"/>
        </w:rPr>
      </w:pPr>
    </w:p>
    <w:p w:rsidR="003D60F0" w:rsidRPr="003D60F0" w:rsidRDefault="003D60F0" w:rsidP="003D60F0">
      <w:pPr>
        <w:pStyle w:val="a6"/>
        <w:ind w:left="1"/>
        <w:rPr>
          <w:lang w:val="en-US"/>
        </w:rPr>
      </w:pPr>
      <w:r w:rsidRPr="003D60F0">
        <w:rPr>
          <w:lang w:val="en-US"/>
        </w:rPr>
        <w:t>int main (int argc, char *argv[])</w:t>
      </w:r>
    </w:p>
    <w:p w:rsidR="003D60F0" w:rsidRPr="003D60F0" w:rsidRDefault="003D60F0" w:rsidP="003D60F0">
      <w:pPr>
        <w:pStyle w:val="a6"/>
        <w:ind w:left="1"/>
        <w:rPr>
          <w:lang w:val="en-US"/>
        </w:rPr>
      </w:pPr>
      <w:r w:rsidRPr="003D60F0">
        <w:rPr>
          <w:lang w:val="en-US"/>
        </w:rPr>
        <w:t>{</w:t>
      </w:r>
    </w:p>
    <w:p w:rsidR="003D60F0" w:rsidRPr="003D60F0" w:rsidRDefault="003D60F0" w:rsidP="003D60F0">
      <w:pPr>
        <w:pStyle w:val="a6"/>
        <w:ind w:left="1"/>
        <w:rPr>
          <w:lang w:val="en-US"/>
        </w:rPr>
      </w:pPr>
      <w:r w:rsidRPr="003D60F0">
        <w:rPr>
          <w:lang w:val="en-US"/>
        </w:rPr>
        <w:t xml:space="preserve">    int </w:t>
      </w:r>
      <w:r w:rsidRPr="003D60F0">
        <w:rPr>
          <w:lang w:val="en-US"/>
        </w:rPr>
        <w:tab/>
        <w:t>fd;</w:t>
      </w:r>
    </w:p>
    <w:p w:rsidR="003D60F0" w:rsidRPr="003D60F0" w:rsidRDefault="003D60F0" w:rsidP="003D60F0">
      <w:pPr>
        <w:pStyle w:val="a6"/>
        <w:ind w:left="1"/>
        <w:rPr>
          <w:lang w:val="en-US"/>
        </w:rPr>
      </w:pPr>
    </w:p>
    <w:p w:rsidR="003D60F0" w:rsidRPr="003D60F0" w:rsidRDefault="003D60F0" w:rsidP="003D60F0">
      <w:pPr>
        <w:pStyle w:val="a6"/>
        <w:ind w:left="1"/>
        <w:rPr>
          <w:lang w:val="en-US"/>
        </w:rPr>
      </w:pPr>
      <w:r w:rsidRPr="003D60F0">
        <w:rPr>
          <w:lang w:val="en-US"/>
        </w:rPr>
        <w:t xml:space="preserve">    fd = open(DIGITLCD_DEVICE, O_RDWR);</w:t>
      </w:r>
    </w:p>
    <w:p w:rsidR="003D60F0" w:rsidRPr="003D60F0" w:rsidRDefault="003D60F0" w:rsidP="003D60F0">
      <w:pPr>
        <w:pStyle w:val="a6"/>
        <w:ind w:left="1"/>
        <w:rPr>
          <w:lang w:val="en-US"/>
        </w:rPr>
      </w:pPr>
      <w:r w:rsidRPr="003D60F0">
        <w:rPr>
          <w:lang w:val="en-US"/>
        </w:rPr>
        <w:t xml:space="preserve">    if (fd &lt; 0) {</w:t>
      </w:r>
    </w:p>
    <w:p w:rsidR="003D60F0" w:rsidRPr="003D60F0" w:rsidRDefault="003D60F0" w:rsidP="003D60F0">
      <w:pPr>
        <w:pStyle w:val="a6"/>
        <w:ind w:left="1"/>
        <w:rPr>
          <w:lang w:val="en-US"/>
        </w:rPr>
      </w:pPr>
      <w:r w:rsidRPr="003D60F0">
        <w:rPr>
          <w:lang w:val="en-US"/>
        </w:rPr>
        <w:t xml:space="preserve">    </w:t>
      </w:r>
      <w:r w:rsidRPr="003D60F0">
        <w:rPr>
          <w:lang w:val="en-US"/>
        </w:rPr>
        <w:tab/>
        <w:t>printf("can NOT open %s, error: %s\n", DIGITLCD_DEVICE, strerror(errno));</w:t>
      </w:r>
    </w:p>
    <w:p w:rsidR="003D60F0" w:rsidRPr="003D60F0" w:rsidRDefault="003D60F0" w:rsidP="003D60F0">
      <w:pPr>
        <w:pStyle w:val="a6"/>
        <w:ind w:left="1"/>
        <w:rPr>
          <w:lang w:val="en-US"/>
        </w:rPr>
      </w:pPr>
      <w:r w:rsidRPr="003D60F0">
        <w:rPr>
          <w:lang w:val="en-US"/>
        </w:rPr>
        <w:t xml:space="preserve">    </w:t>
      </w:r>
      <w:r w:rsidRPr="003D60F0">
        <w:rPr>
          <w:lang w:val="en-US"/>
        </w:rPr>
        <w:tab/>
        <w:t>return -1;</w:t>
      </w:r>
    </w:p>
    <w:p w:rsidR="003D60F0" w:rsidRPr="003D60F0" w:rsidRDefault="003D60F0" w:rsidP="003D60F0">
      <w:pPr>
        <w:pStyle w:val="a6"/>
        <w:ind w:left="1"/>
        <w:rPr>
          <w:lang w:val="en-US"/>
        </w:rPr>
      </w:pPr>
      <w:r w:rsidRPr="003D60F0">
        <w:rPr>
          <w:lang w:val="en-US"/>
        </w:rPr>
        <w:t xml:space="preserve">    }</w:t>
      </w:r>
    </w:p>
    <w:p w:rsidR="003D60F0" w:rsidRPr="003D60F0" w:rsidRDefault="003D60F0" w:rsidP="003D60F0">
      <w:pPr>
        <w:pStyle w:val="a6"/>
        <w:ind w:left="1"/>
        <w:rPr>
          <w:lang w:val="en-US"/>
        </w:rPr>
      </w:pPr>
    </w:p>
    <w:p w:rsidR="003D60F0" w:rsidRPr="003D60F0" w:rsidRDefault="003D60F0" w:rsidP="003D60F0">
      <w:pPr>
        <w:pStyle w:val="a6"/>
        <w:ind w:left="1"/>
        <w:rPr>
          <w:lang w:val="en-US"/>
        </w:rPr>
      </w:pPr>
      <w:r w:rsidRPr="003D60F0">
        <w:rPr>
          <w:lang w:val="en-US"/>
        </w:rPr>
        <w:t xml:space="preserve">    show_char(fd);</w:t>
      </w:r>
    </w:p>
    <w:p w:rsidR="003D60F0" w:rsidRPr="003D60F0" w:rsidRDefault="003D60F0" w:rsidP="003D60F0">
      <w:pPr>
        <w:pStyle w:val="a6"/>
        <w:ind w:left="1"/>
        <w:rPr>
          <w:lang w:val="en-US"/>
        </w:rPr>
      </w:pPr>
    </w:p>
    <w:p w:rsidR="003D60F0" w:rsidRPr="003D60F0" w:rsidRDefault="003D60F0" w:rsidP="003D60F0">
      <w:pPr>
        <w:pStyle w:val="a6"/>
        <w:ind w:left="1"/>
        <w:rPr>
          <w:lang w:val="en-US"/>
        </w:rPr>
      </w:pPr>
      <w:r w:rsidRPr="003D60F0">
        <w:rPr>
          <w:lang w:val="en-US"/>
        </w:rPr>
        <w:t xml:space="preserve">    show_dot(fd);</w:t>
      </w:r>
    </w:p>
    <w:p w:rsidR="003D60F0" w:rsidRPr="003D60F0" w:rsidRDefault="003D60F0" w:rsidP="003D60F0">
      <w:pPr>
        <w:pStyle w:val="a6"/>
        <w:ind w:left="1"/>
        <w:rPr>
          <w:lang w:val="en-US"/>
        </w:rPr>
      </w:pPr>
    </w:p>
    <w:p w:rsidR="003D60F0" w:rsidRPr="003D60F0" w:rsidRDefault="003D60F0" w:rsidP="003D60F0">
      <w:pPr>
        <w:pStyle w:val="a6"/>
        <w:ind w:left="1"/>
        <w:rPr>
          <w:lang w:val="en-US"/>
        </w:rPr>
      </w:pPr>
      <w:r w:rsidRPr="003D60F0">
        <w:rPr>
          <w:lang w:val="en-US"/>
        </w:rPr>
        <w:lastRenderedPageBreak/>
        <w:t xml:space="preserve">    clear_dot(fd);</w:t>
      </w:r>
    </w:p>
    <w:p w:rsidR="003D60F0" w:rsidRPr="003D60F0" w:rsidRDefault="003D60F0" w:rsidP="003D60F0">
      <w:pPr>
        <w:pStyle w:val="a6"/>
        <w:ind w:left="1"/>
        <w:rPr>
          <w:lang w:val="en-US"/>
        </w:rPr>
      </w:pPr>
    </w:p>
    <w:p w:rsidR="003D60F0" w:rsidRPr="003D60F0" w:rsidRDefault="003D60F0" w:rsidP="003D60F0">
      <w:pPr>
        <w:pStyle w:val="a6"/>
        <w:ind w:left="1"/>
        <w:rPr>
          <w:lang w:val="en-US"/>
        </w:rPr>
      </w:pPr>
      <w:r w:rsidRPr="003D60F0">
        <w:rPr>
          <w:lang w:val="en-US"/>
        </w:rPr>
        <w:t xml:space="preserve">    close(fd);</w:t>
      </w:r>
    </w:p>
    <w:p w:rsidR="003D60F0" w:rsidRPr="003D60F0" w:rsidRDefault="003D60F0" w:rsidP="003D60F0">
      <w:pPr>
        <w:pStyle w:val="a6"/>
        <w:ind w:left="1"/>
        <w:rPr>
          <w:lang w:val="en-US"/>
        </w:rPr>
      </w:pPr>
    </w:p>
    <w:p w:rsidR="003D60F0" w:rsidRPr="003D60F0" w:rsidRDefault="003D60F0" w:rsidP="003D60F0">
      <w:pPr>
        <w:pStyle w:val="a6"/>
        <w:ind w:left="1"/>
        <w:rPr>
          <w:lang w:val="en-US"/>
        </w:rPr>
      </w:pPr>
      <w:r w:rsidRPr="003D60F0">
        <w:rPr>
          <w:lang w:val="en-US"/>
        </w:rPr>
        <w:t xml:space="preserve">    return 0;</w:t>
      </w:r>
    </w:p>
    <w:p w:rsidR="003D60F0" w:rsidRPr="003D60F0" w:rsidRDefault="003D60F0" w:rsidP="003D60F0">
      <w:pPr>
        <w:pStyle w:val="a6"/>
        <w:ind w:left="1"/>
        <w:rPr>
          <w:lang w:val="en-US"/>
        </w:rPr>
      </w:pPr>
      <w:r w:rsidRPr="003D60F0">
        <w:rPr>
          <w:lang w:val="en-US"/>
        </w:rPr>
        <w:t>}</w:t>
      </w:r>
    </w:p>
    <w:p w:rsidR="00C73189" w:rsidRPr="000C1270" w:rsidRDefault="00C73189" w:rsidP="004225AC">
      <w:pPr>
        <w:pStyle w:val="3"/>
        <w:numPr>
          <w:ilvl w:val="0"/>
          <w:numId w:val="0"/>
        </w:numPr>
      </w:pPr>
      <w:bookmarkStart w:id="2334" w:name="_Toc428704983"/>
      <w:bookmarkStart w:id="2335" w:name="_Toc428867609"/>
      <w:bookmarkStart w:id="2336" w:name="_Toc429221130"/>
      <w:bookmarkStart w:id="2337" w:name="_Toc431109851"/>
      <w:bookmarkStart w:id="2338" w:name="_Toc432271164"/>
      <w:bookmarkStart w:id="2339" w:name="_Toc432317505"/>
      <w:bookmarkStart w:id="2340" w:name="_Toc469064200"/>
      <w:r>
        <w:rPr>
          <w:rFonts w:hint="eastAsia"/>
        </w:rPr>
        <w:t>实验步骤</w:t>
      </w:r>
      <w:bookmarkEnd w:id="2334"/>
      <w:bookmarkEnd w:id="2335"/>
      <w:bookmarkEnd w:id="2336"/>
      <w:bookmarkEnd w:id="2337"/>
      <w:bookmarkEnd w:id="2338"/>
      <w:bookmarkEnd w:id="2339"/>
      <w:bookmarkEnd w:id="2340"/>
    </w:p>
    <w:p w:rsidR="00C73189" w:rsidRPr="00B64EA0" w:rsidRDefault="00C73189" w:rsidP="00B64EA0">
      <w:pPr>
        <w:pStyle w:val="23"/>
        <w:numPr>
          <w:ilvl w:val="0"/>
          <w:numId w:val="44"/>
        </w:numPr>
        <w:spacing w:before="62" w:after="62"/>
        <w:rPr>
          <w:lang w:val="de-DE"/>
        </w:rPr>
      </w:pPr>
      <w:r w:rsidRPr="0093055A">
        <w:rPr>
          <w:rFonts w:hint="eastAsia"/>
          <w:lang w:val="de-DE"/>
        </w:rPr>
        <w:t>使用</w:t>
      </w:r>
      <w:r>
        <w:rPr>
          <w:lang w:val="de-DE"/>
        </w:rPr>
        <w:t>RealEvo-IDE</w:t>
      </w:r>
      <w:r w:rsidRPr="0093055A">
        <w:rPr>
          <w:rFonts w:hint="eastAsia"/>
          <w:lang w:val="de-DE"/>
        </w:rPr>
        <w:t>打开并编译</w:t>
      </w:r>
      <w:r>
        <w:rPr>
          <w:rFonts w:hint="eastAsia"/>
          <w:lang w:val="de-DE"/>
        </w:rPr>
        <w:t>，将生成的工程文件上传到</w:t>
      </w:r>
      <w:r w:rsidR="00F761D2">
        <w:rPr>
          <w:rFonts w:hint="eastAsia"/>
          <w:lang w:val="de-DE"/>
        </w:rPr>
        <w:t>验证平台</w:t>
      </w:r>
      <w:r>
        <w:rPr>
          <w:rFonts w:hint="eastAsia"/>
          <w:lang w:val="de-DE"/>
        </w:rPr>
        <w:t>，</w:t>
      </w:r>
      <w:r w:rsidR="00B64EA0">
        <w:rPr>
          <w:rFonts w:hint="eastAsia"/>
          <w:lang w:val="de-DE"/>
        </w:rPr>
        <w:t>加载</w:t>
      </w:r>
      <w:r w:rsidR="00B64EA0">
        <w:rPr>
          <w:lang w:val="de-DE"/>
        </w:rPr>
        <w:t>zlg7290_dev</w:t>
      </w:r>
      <w:r w:rsidR="00B64EA0">
        <w:rPr>
          <w:rFonts w:hint="eastAsia"/>
          <w:lang w:val="de-DE"/>
        </w:rPr>
        <w:t>驱动</w:t>
      </w:r>
      <w:r w:rsidR="00B64EA0">
        <w:rPr>
          <w:lang w:val="de-DE"/>
        </w:rPr>
        <w:t>模块，查看</w:t>
      </w:r>
      <w:r w:rsidR="00B64EA0">
        <w:rPr>
          <w:rFonts w:hint="eastAsia"/>
          <w:lang w:val="de-DE"/>
        </w:rPr>
        <w:t>、</w:t>
      </w:r>
      <w:r w:rsidR="00B64EA0">
        <w:rPr>
          <w:rFonts w:hint="eastAsia"/>
          <w:lang w:val="de-DE"/>
        </w:rPr>
        <w:t>/</w:t>
      </w:r>
      <w:r w:rsidR="00B64EA0">
        <w:rPr>
          <w:lang w:val="de-DE"/>
        </w:rPr>
        <w:t>d</w:t>
      </w:r>
      <w:r w:rsidRPr="00B64EA0">
        <w:rPr>
          <w:lang w:val="de-DE"/>
        </w:rPr>
        <w:t>ev</w:t>
      </w:r>
      <w:r w:rsidRPr="00B64EA0">
        <w:rPr>
          <w:rFonts w:hint="eastAsia"/>
          <w:lang w:val="de-DE"/>
        </w:rPr>
        <w:t>目录会有</w:t>
      </w:r>
      <w:r w:rsidR="00777A91" w:rsidRPr="00B64EA0">
        <w:rPr>
          <w:rFonts w:hint="eastAsia"/>
          <w:lang w:val="de-DE"/>
        </w:rPr>
        <w:t>digit</w:t>
      </w:r>
      <w:r w:rsidR="00041816" w:rsidRPr="00B64EA0">
        <w:rPr>
          <w:rFonts w:hint="eastAsia"/>
          <w:lang w:val="de-DE"/>
        </w:rPr>
        <w:t>L</w:t>
      </w:r>
      <w:r w:rsidR="00777A91" w:rsidRPr="00B64EA0">
        <w:rPr>
          <w:rFonts w:hint="eastAsia"/>
          <w:lang w:val="de-DE"/>
        </w:rPr>
        <w:t>cd</w:t>
      </w:r>
      <w:r w:rsidRPr="00B64EA0">
        <w:rPr>
          <w:rFonts w:hint="eastAsia"/>
          <w:lang w:val="de-DE"/>
        </w:rPr>
        <w:t>设备；</w:t>
      </w:r>
    </w:p>
    <w:p w:rsidR="00B64EA0" w:rsidRDefault="00B64EA0" w:rsidP="00B64EA0">
      <w:pPr>
        <w:pStyle w:val="a6"/>
        <w:ind w:left="1"/>
      </w:pPr>
      <w:r>
        <w:t>[root@sylixos_station:/root]# modulereg /lib/modules/zlg7290_dev.ko</w:t>
      </w:r>
    </w:p>
    <w:p w:rsidR="00B64EA0" w:rsidRDefault="00B64EA0" w:rsidP="00B64EA0">
      <w:pPr>
        <w:pStyle w:val="a6"/>
        <w:ind w:left="1"/>
      </w:pPr>
      <w:r>
        <w:t>module /lib/modules/zlg7290_dev.ko register ok, handle: 0x12031030</w:t>
      </w:r>
    </w:p>
    <w:p w:rsidR="00B64EA0" w:rsidRDefault="00B64EA0" w:rsidP="00B64EA0">
      <w:pPr>
        <w:pStyle w:val="a6"/>
        <w:ind w:left="1"/>
      </w:pPr>
      <w:r>
        <w:t>[root@sylixos_station:/root]# ls /dev/</w:t>
      </w:r>
    </w:p>
    <w:p w:rsidR="00041816" w:rsidRPr="00041816" w:rsidRDefault="00041816" w:rsidP="00B64EA0">
      <w:pPr>
        <w:pStyle w:val="a6"/>
        <w:ind w:left="1"/>
      </w:pPr>
      <w:r w:rsidRPr="00041816">
        <w:t>log             socket          netevent        arrayKey        digitLcd</w:t>
      </w:r>
    </w:p>
    <w:p w:rsidR="00041816" w:rsidRPr="00041816" w:rsidRDefault="00041816" w:rsidP="00041816">
      <w:pPr>
        <w:pStyle w:val="a6"/>
        <w:ind w:left="1"/>
      </w:pPr>
      <w:r>
        <w:rPr>
          <w:rFonts w:hint="eastAsia"/>
        </w:rPr>
        <w:t>...</w:t>
      </w:r>
    </w:p>
    <w:p w:rsidR="00041816" w:rsidRPr="00041816" w:rsidRDefault="00041816" w:rsidP="00041816">
      <w:pPr>
        <w:pStyle w:val="a6"/>
        <w:ind w:left="1"/>
      </w:pPr>
      <w:r w:rsidRPr="00041816">
        <w:t>blk             input           pipe            pty</w:t>
      </w:r>
    </w:p>
    <w:p w:rsidR="00C73189" w:rsidRDefault="00C73189" w:rsidP="008B21AD">
      <w:pPr>
        <w:pStyle w:val="23"/>
        <w:numPr>
          <w:ilvl w:val="0"/>
          <w:numId w:val="44"/>
        </w:numPr>
        <w:spacing w:before="62" w:after="62"/>
        <w:rPr>
          <w:lang w:val="de-DE"/>
        </w:rPr>
      </w:pPr>
      <w:r>
        <w:rPr>
          <w:rFonts w:hint="eastAsia"/>
          <w:lang w:val="de-DE"/>
        </w:rPr>
        <w:t>执行</w:t>
      </w:r>
      <w:r w:rsidR="00041816">
        <w:rPr>
          <w:rFonts w:hint="eastAsia"/>
          <w:lang w:val="de-DE"/>
        </w:rPr>
        <w:t>diditlcd_test</w:t>
      </w:r>
      <w:r w:rsidR="00041816">
        <w:rPr>
          <w:rFonts w:hint="eastAsia"/>
          <w:lang w:val="de-DE"/>
        </w:rPr>
        <w:t>程序，串口终端会有以下提示</w:t>
      </w:r>
      <w:r>
        <w:rPr>
          <w:rFonts w:hint="eastAsia"/>
          <w:lang w:val="de-DE"/>
        </w:rPr>
        <w:t>。</w:t>
      </w:r>
    </w:p>
    <w:p w:rsidR="00041816" w:rsidRPr="00041816" w:rsidRDefault="00041816" w:rsidP="00041816">
      <w:pPr>
        <w:pStyle w:val="a6"/>
        <w:ind w:left="1"/>
      </w:pPr>
      <w:bookmarkStart w:id="2341" w:name="_Toc428867610"/>
      <w:bookmarkStart w:id="2342" w:name="_Toc429221131"/>
      <w:bookmarkStart w:id="2343" w:name="_Toc431109852"/>
      <w:bookmarkStart w:id="2344" w:name="_Toc432271165"/>
      <w:bookmarkStart w:id="2345" w:name="_Toc432317506"/>
      <w:r w:rsidRPr="00041816">
        <w:t>[root@sylixos_station:/root]# cd /apps/</w:t>
      </w:r>
    </w:p>
    <w:p w:rsidR="00041816" w:rsidRPr="00041816" w:rsidRDefault="00041816" w:rsidP="00041816">
      <w:pPr>
        <w:pStyle w:val="a6"/>
        <w:ind w:left="1"/>
      </w:pPr>
      <w:r w:rsidRPr="00041816">
        <w:t>[root@sylixos_station:/apps]# ./digitlcd_test/digitlcd_test</w:t>
      </w:r>
    </w:p>
    <w:p w:rsidR="00041816" w:rsidRPr="00041816" w:rsidRDefault="00041816" w:rsidP="00041816">
      <w:pPr>
        <w:pStyle w:val="a6"/>
        <w:ind w:left="1"/>
      </w:pPr>
      <w:r w:rsidRPr="00041816">
        <w:t>Show key: 0</w:t>
      </w:r>
    </w:p>
    <w:p w:rsidR="00041816" w:rsidRPr="00041816" w:rsidRDefault="00041816" w:rsidP="00041816">
      <w:pPr>
        <w:pStyle w:val="a6"/>
        <w:ind w:left="1"/>
      </w:pPr>
      <w:r w:rsidRPr="00041816">
        <w:t>Show key: 1</w:t>
      </w:r>
    </w:p>
    <w:p w:rsidR="00041816" w:rsidRPr="00041816" w:rsidRDefault="00041816" w:rsidP="00041816">
      <w:pPr>
        <w:pStyle w:val="a6"/>
        <w:ind w:left="1"/>
      </w:pPr>
      <w:r w:rsidRPr="00041816">
        <w:t>Show key: 2</w:t>
      </w:r>
    </w:p>
    <w:p w:rsidR="00041816" w:rsidRPr="00041816" w:rsidRDefault="00041816" w:rsidP="00041816">
      <w:pPr>
        <w:pStyle w:val="a6"/>
        <w:ind w:left="1"/>
      </w:pPr>
      <w:r w:rsidRPr="00041816">
        <w:t>Show key: 3</w:t>
      </w:r>
    </w:p>
    <w:p w:rsidR="00041816" w:rsidRPr="00041816" w:rsidRDefault="00041816" w:rsidP="00041816">
      <w:pPr>
        <w:pStyle w:val="a6"/>
        <w:ind w:left="1"/>
      </w:pPr>
      <w:r w:rsidRPr="00041816">
        <w:t>Show key: 4</w:t>
      </w:r>
    </w:p>
    <w:p w:rsidR="00041816" w:rsidRPr="00041816" w:rsidRDefault="00041816" w:rsidP="00041816">
      <w:pPr>
        <w:pStyle w:val="a6"/>
        <w:ind w:left="1"/>
      </w:pPr>
      <w:r w:rsidRPr="00041816">
        <w:t>Show key: 5</w:t>
      </w:r>
    </w:p>
    <w:p w:rsidR="00041816" w:rsidRPr="00041816" w:rsidRDefault="00041816" w:rsidP="00041816">
      <w:pPr>
        <w:pStyle w:val="a6"/>
        <w:ind w:left="1"/>
      </w:pPr>
      <w:r w:rsidRPr="00041816">
        <w:t>Show key: 6</w:t>
      </w:r>
    </w:p>
    <w:p w:rsidR="00041816" w:rsidRPr="00041816" w:rsidRDefault="00041816" w:rsidP="00041816">
      <w:pPr>
        <w:pStyle w:val="a6"/>
        <w:ind w:left="1"/>
      </w:pPr>
      <w:r w:rsidRPr="00041816">
        <w:t>Show key: 7</w:t>
      </w:r>
    </w:p>
    <w:p w:rsidR="00041816" w:rsidRDefault="00041816" w:rsidP="00041816">
      <w:pPr>
        <w:pStyle w:val="a6"/>
        <w:ind w:left="1"/>
      </w:pPr>
      <w:r w:rsidRPr="00041816">
        <w:t xml:space="preserve">Show key: </w:t>
      </w:r>
      <w:r>
        <w:rPr>
          <w:rFonts w:hint="eastAsia"/>
        </w:rPr>
        <w:t>8</w:t>
      </w:r>
    </w:p>
    <w:p w:rsidR="00041816" w:rsidRPr="00041816" w:rsidRDefault="00041816" w:rsidP="00041816">
      <w:pPr>
        <w:pStyle w:val="a6"/>
        <w:ind w:left="1"/>
      </w:pPr>
      <w:r>
        <w:rPr>
          <w:rFonts w:hint="eastAsia"/>
        </w:rPr>
        <w:t>...</w:t>
      </w:r>
    </w:p>
    <w:p w:rsidR="00041816" w:rsidRPr="00041816" w:rsidRDefault="00041816" w:rsidP="00041816">
      <w:pPr>
        <w:spacing w:before="62" w:after="62"/>
        <w:rPr>
          <w:lang w:val="de-DE"/>
        </w:rPr>
      </w:pPr>
      <w:r>
        <w:rPr>
          <w:rFonts w:hint="eastAsia"/>
          <w:lang w:val="de-DE"/>
        </w:rPr>
        <w:t>同时数码管会显示相应的字符。</w:t>
      </w:r>
    </w:p>
    <w:p w:rsidR="00041816" w:rsidRPr="00041816" w:rsidRDefault="00041816" w:rsidP="00041816">
      <w:pPr>
        <w:spacing w:before="62" w:after="62"/>
        <w:rPr>
          <w:lang w:val="de-DE"/>
        </w:rPr>
      </w:pPr>
    </w:p>
    <w:p w:rsidR="00C73189" w:rsidRPr="00460B76" w:rsidRDefault="00C73189" w:rsidP="00041816">
      <w:pPr>
        <w:pStyle w:val="3"/>
        <w:numPr>
          <w:ilvl w:val="0"/>
          <w:numId w:val="0"/>
        </w:numPr>
      </w:pPr>
      <w:bookmarkStart w:id="2346" w:name="_Toc469064201"/>
      <w:r>
        <w:rPr>
          <w:rFonts w:hint="eastAsia"/>
        </w:rPr>
        <w:t>扩展实验</w:t>
      </w:r>
      <w:bookmarkEnd w:id="2341"/>
      <w:bookmarkEnd w:id="2342"/>
      <w:bookmarkEnd w:id="2343"/>
      <w:bookmarkEnd w:id="2344"/>
      <w:bookmarkEnd w:id="2345"/>
      <w:bookmarkEnd w:id="2346"/>
    </w:p>
    <w:p w:rsidR="004840E7" w:rsidRDefault="00160932" w:rsidP="00EB25DA">
      <w:pPr>
        <w:pStyle w:val="23"/>
        <w:spacing w:before="62" w:after="62"/>
        <w:rPr>
          <w:lang w:val="de-DE"/>
        </w:rPr>
        <w:sectPr w:rsidR="004840E7" w:rsidSect="00F94AB4">
          <w:footnotePr>
            <w:numFmt w:val="decimalEnclosedCircleChinese"/>
            <w:numRestart w:val="eachPage"/>
          </w:footnotePr>
          <w:pgSz w:w="11906" w:h="16838"/>
          <w:pgMar w:top="1440" w:right="1588" w:bottom="1440" w:left="1588" w:header="851" w:footer="992" w:gutter="0"/>
          <w:cols w:space="425"/>
          <w:docGrid w:type="linesAndChars" w:linePitch="312"/>
        </w:sectPr>
      </w:pPr>
      <w:r>
        <w:rPr>
          <w:rFonts w:hint="eastAsia"/>
          <w:lang w:val="de-DE"/>
        </w:rPr>
        <w:t>实现</w:t>
      </w:r>
      <w:r w:rsidR="00C73189">
        <w:rPr>
          <w:rFonts w:hint="eastAsia"/>
          <w:lang w:val="de-DE"/>
        </w:rPr>
        <w:t>设备的</w:t>
      </w:r>
      <w:r w:rsidR="00E45BD1">
        <w:rPr>
          <w:rFonts w:hint="eastAsia"/>
          <w:lang w:val="de-DE"/>
        </w:rPr>
        <w:t>矩阵键盘驱动</w:t>
      </w:r>
      <w:r w:rsidR="00C73189">
        <w:rPr>
          <w:rFonts w:hint="eastAsia"/>
          <w:lang w:val="de-DE"/>
        </w:rPr>
        <w:t>。</w:t>
      </w:r>
    </w:p>
    <w:p w:rsidR="004840E7" w:rsidRPr="004840E7" w:rsidRDefault="004840E7" w:rsidP="004840E7">
      <w:pPr>
        <w:pStyle w:val="20"/>
        <w:numPr>
          <w:ilvl w:val="0"/>
          <w:numId w:val="0"/>
        </w:numPr>
        <w:ind w:firstLineChars="50" w:firstLine="120"/>
      </w:pPr>
      <w:bookmarkStart w:id="2347" w:name="_Toc432317500"/>
      <w:bookmarkStart w:id="2348" w:name="_Toc469064202"/>
      <w:r w:rsidRPr="004840E7">
        <w:rPr>
          <w:rFonts w:hint="eastAsia"/>
        </w:rPr>
        <w:lastRenderedPageBreak/>
        <w:t>实验三</w:t>
      </w:r>
      <w:r w:rsidRPr="004840E7">
        <w:t xml:space="preserve">  EEPROM</w:t>
      </w:r>
      <w:r w:rsidRPr="004840E7">
        <w:rPr>
          <w:rFonts w:hint="eastAsia"/>
        </w:rPr>
        <w:t>驱动编写实验</w:t>
      </w:r>
      <w:bookmarkEnd w:id="2347"/>
      <w:bookmarkEnd w:id="2348"/>
    </w:p>
    <w:p w:rsidR="004840E7" w:rsidRPr="00E908C7" w:rsidRDefault="004840E7" w:rsidP="004840E7">
      <w:pPr>
        <w:pStyle w:val="23"/>
        <w:spacing w:before="62" w:after="62"/>
        <w:ind w:firstLine="0"/>
      </w:pPr>
    </w:p>
    <w:p w:rsidR="004840E7" w:rsidRPr="004840E7" w:rsidRDefault="004840E7" w:rsidP="004840E7">
      <w:pPr>
        <w:pStyle w:val="3"/>
        <w:numPr>
          <w:ilvl w:val="0"/>
          <w:numId w:val="0"/>
        </w:numPr>
      </w:pPr>
      <w:bookmarkStart w:id="2349" w:name="_Toc469064203"/>
      <w:r w:rsidRPr="004840E7">
        <w:rPr>
          <w:rFonts w:hint="eastAsia"/>
        </w:rPr>
        <w:t>实验目的</w:t>
      </w:r>
      <w:bookmarkEnd w:id="2349"/>
    </w:p>
    <w:p w:rsidR="004840E7" w:rsidRPr="00E908C7" w:rsidRDefault="004840E7" w:rsidP="004840E7">
      <w:pPr>
        <w:pStyle w:val="a"/>
      </w:pPr>
      <w:r w:rsidRPr="00E908C7">
        <w:rPr>
          <w:rFonts w:hint="eastAsia"/>
        </w:rPr>
        <w:t>了解</w:t>
      </w:r>
      <w:r w:rsidRPr="00E908C7">
        <w:t>EEPROM</w:t>
      </w:r>
      <w:r w:rsidRPr="00E908C7">
        <w:rPr>
          <w:rFonts w:hint="eastAsia"/>
        </w:rPr>
        <w:t>的读写流程</w:t>
      </w:r>
    </w:p>
    <w:p w:rsidR="004840E7" w:rsidRPr="00E908C7" w:rsidRDefault="004840E7" w:rsidP="004840E7">
      <w:pPr>
        <w:pStyle w:val="a"/>
      </w:pPr>
      <w:r w:rsidRPr="00E908C7">
        <w:rPr>
          <w:rFonts w:hint="eastAsia"/>
        </w:rPr>
        <w:t>掌握使用</w:t>
      </w:r>
      <w:r w:rsidRPr="00E908C7">
        <w:t>I2C</w:t>
      </w:r>
      <w:r w:rsidRPr="00E908C7">
        <w:rPr>
          <w:rFonts w:hint="eastAsia"/>
        </w:rPr>
        <w:t>总线读写</w:t>
      </w:r>
      <w:r w:rsidRPr="00E908C7">
        <w:t>EEPROM</w:t>
      </w:r>
      <w:r w:rsidRPr="00E908C7">
        <w:rPr>
          <w:rFonts w:hint="eastAsia"/>
        </w:rPr>
        <w:t>的程序设计方法</w:t>
      </w:r>
    </w:p>
    <w:p w:rsidR="004840E7" w:rsidRPr="004840E7" w:rsidRDefault="004840E7" w:rsidP="004840E7">
      <w:pPr>
        <w:pStyle w:val="3"/>
        <w:numPr>
          <w:ilvl w:val="0"/>
          <w:numId w:val="0"/>
        </w:numPr>
      </w:pPr>
      <w:bookmarkStart w:id="2350" w:name="_Toc469064204"/>
      <w:r w:rsidRPr="004840E7">
        <w:rPr>
          <w:rFonts w:hint="eastAsia"/>
        </w:rPr>
        <w:t>实验内容</w:t>
      </w:r>
      <w:bookmarkEnd w:id="2350"/>
    </w:p>
    <w:p w:rsidR="004840E7" w:rsidRPr="00E908C7" w:rsidRDefault="004840E7" w:rsidP="004840E7">
      <w:pPr>
        <w:pStyle w:val="a"/>
      </w:pPr>
      <w:r w:rsidRPr="00E908C7">
        <w:rPr>
          <w:rFonts w:hint="eastAsia"/>
        </w:rPr>
        <w:t>阅读实验原理，了解</w:t>
      </w:r>
      <w:r w:rsidRPr="00E908C7">
        <w:t>EEPROM</w:t>
      </w:r>
      <w:r w:rsidRPr="00E908C7">
        <w:rPr>
          <w:rFonts w:hint="eastAsia"/>
        </w:rPr>
        <w:t>的读写流程和</w:t>
      </w:r>
      <w:r w:rsidRPr="00E908C7">
        <w:t>I2C</w:t>
      </w:r>
      <w:r w:rsidRPr="00E908C7">
        <w:rPr>
          <w:rFonts w:hint="eastAsia"/>
        </w:rPr>
        <w:t>总线的使用方法</w:t>
      </w:r>
    </w:p>
    <w:p w:rsidR="004840E7" w:rsidRPr="00E908C7" w:rsidRDefault="004840E7" w:rsidP="004840E7">
      <w:pPr>
        <w:pStyle w:val="a"/>
      </w:pPr>
      <w:r w:rsidRPr="00E908C7">
        <w:rPr>
          <w:rFonts w:hint="eastAsia"/>
        </w:rPr>
        <w:t>根据实验步骤完成对</w:t>
      </w:r>
      <w:r w:rsidRPr="00E908C7">
        <w:t>EEPROM</w:t>
      </w:r>
      <w:r w:rsidRPr="00E908C7">
        <w:rPr>
          <w:rFonts w:hint="eastAsia"/>
        </w:rPr>
        <w:t>的读写程序设计和验证</w:t>
      </w:r>
    </w:p>
    <w:p w:rsidR="004840E7" w:rsidRPr="004840E7" w:rsidRDefault="004840E7" w:rsidP="004840E7">
      <w:pPr>
        <w:pStyle w:val="3"/>
        <w:numPr>
          <w:ilvl w:val="0"/>
          <w:numId w:val="0"/>
        </w:numPr>
      </w:pPr>
      <w:bookmarkStart w:id="2351" w:name="_Toc469064205"/>
      <w:r w:rsidRPr="004840E7">
        <w:rPr>
          <w:rFonts w:hint="eastAsia"/>
        </w:rPr>
        <w:t>实验环境</w:t>
      </w:r>
      <w:bookmarkEnd w:id="2351"/>
    </w:p>
    <w:p w:rsidR="004840E7" w:rsidRPr="00E908C7" w:rsidRDefault="004840E7" w:rsidP="004840E7">
      <w:pPr>
        <w:pStyle w:val="a"/>
      </w:pPr>
      <w:r w:rsidRPr="00E908C7">
        <w:rPr>
          <w:rFonts w:hint="eastAsia"/>
        </w:rPr>
        <w:t>硬件：</w:t>
      </w:r>
      <w:r w:rsidR="0055279F" w:rsidRPr="003E6B62">
        <w:rPr>
          <w:rFonts w:hint="eastAsia"/>
        </w:rPr>
        <w:t>已经部署</w:t>
      </w:r>
      <w:r w:rsidR="0055279F" w:rsidRPr="003E6B62">
        <w:t>SylixOS</w:t>
      </w:r>
      <w:r w:rsidR="0055279F" w:rsidRPr="003E6B62">
        <w:rPr>
          <w:rFonts w:hint="eastAsia"/>
        </w:rPr>
        <w:t>操作系统的</w:t>
      </w:r>
      <w:r w:rsidR="0055279F">
        <w:rPr>
          <w:rFonts w:hint="eastAsia"/>
        </w:rPr>
        <w:t>验证平台</w:t>
      </w:r>
      <w:r w:rsidRPr="00E908C7">
        <w:rPr>
          <w:rFonts w:hint="eastAsia"/>
        </w:rPr>
        <w:t>，一台</w:t>
      </w:r>
      <w:r w:rsidRPr="00E908C7">
        <w:t>PC</w:t>
      </w:r>
      <w:r w:rsidRPr="00E908C7">
        <w:rPr>
          <w:rFonts w:hint="eastAsia"/>
        </w:rPr>
        <w:t>主机</w:t>
      </w:r>
    </w:p>
    <w:p w:rsidR="004840E7" w:rsidRPr="00E908C7" w:rsidRDefault="004840E7" w:rsidP="004840E7">
      <w:pPr>
        <w:pStyle w:val="a"/>
      </w:pPr>
      <w:r w:rsidRPr="00E908C7">
        <w:rPr>
          <w:rFonts w:hint="eastAsia"/>
        </w:rPr>
        <w:t>软件：</w:t>
      </w:r>
      <w:r w:rsidRPr="00E908C7">
        <w:t>RealEvo-IDE</w:t>
      </w:r>
      <w:r w:rsidRPr="00E908C7">
        <w:rPr>
          <w:rFonts w:hint="eastAsia"/>
        </w:rPr>
        <w:t>、</w:t>
      </w:r>
      <w:r w:rsidRPr="00E908C7">
        <w:t>putty</w:t>
      </w:r>
    </w:p>
    <w:p w:rsidR="004840E7" w:rsidRPr="004840E7" w:rsidRDefault="004840E7" w:rsidP="004840E7">
      <w:pPr>
        <w:pStyle w:val="3"/>
        <w:numPr>
          <w:ilvl w:val="0"/>
          <w:numId w:val="0"/>
        </w:numPr>
      </w:pPr>
      <w:bookmarkStart w:id="2352" w:name="_Toc469064206"/>
      <w:r w:rsidRPr="004840E7">
        <w:rPr>
          <w:rFonts w:hint="eastAsia"/>
        </w:rPr>
        <w:t>实验原理</w:t>
      </w:r>
      <w:bookmarkEnd w:id="2352"/>
    </w:p>
    <w:p w:rsidR="004840E7" w:rsidRPr="00E908C7" w:rsidRDefault="004840E7" w:rsidP="004840E7">
      <w:pPr>
        <w:widowControl/>
        <w:spacing w:before="62" w:after="62"/>
        <w:jc w:val="left"/>
      </w:pPr>
      <w:r w:rsidRPr="00E908C7">
        <w:t>EEPROM</w:t>
      </w:r>
      <w:r w:rsidRPr="00E908C7">
        <w:rPr>
          <w:rFonts w:hint="eastAsia"/>
        </w:rPr>
        <w:t>介绍</w:t>
      </w:r>
    </w:p>
    <w:p w:rsidR="004840E7" w:rsidRPr="00E908C7" w:rsidRDefault="004840E7" w:rsidP="004840E7">
      <w:pPr>
        <w:widowControl/>
        <w:spacing w:before="62" w:after="62"/>
        <w:ind w:firstLine="420"/>
        <w:jc w:val="left"/>
      </w:pPr>
      <w:r w:rsidRPr="00E908C7">
        <w:t>AT24C04</w:t>
      </w:r>
      <w:r w:rsidRPr="00E908C7">
        <w:rPr>
          <w:rFonts w:hint="eastAsia"/>
        </w:rPr>
        <w:t>是一</w:t>
      </w:r>
      <w:r w:rsidRPr="00E908C7">
        <w:t>4Kbits</w:t>
      </w:r>
      <w:r w:rsidRPr="00E908C7">
        <w:rPr>
          <w:rFonts w:hint="eastAsia"/>
        </w:rPr>
        <w:t>（</w:t>
      </w:r>
      <w:r w:rsidRPr="00E908C7">
        <w:t>512</w:t>
      </w:r>
      <w:r w:rsidRPr="00E908C7">
        <w:rPr>
          <w:rFonts w:hint="eastAsia"/>
        </w:rPr>
        <w:t>字节）容量串行</w:t>
      </w:r>
      <w:r w:rsidRPr="00E908C7">
        <w:t>EEPROM</w:t>
      </w:r>
      <w:r w:rsidRPr="00E908C7">
        <w:rPr>
          <w:rFonts w:hint="eastAsia"/>
        </w:rPr>
        <w:t>，</w:t>
      </w:r>
      <w:r w:rsidRPr="00E908C7">
        <w:t>AT24C04</w:t>
      </w:r>
      <w:r w:rsidRPr="00E908C7">
        <w:rPr>
          <w:rFonts w:hint="eastAsia"/>
        </w:rPr>
        <w:t>有</w:t>
      </w:r>
      <w:r w:rsidRPr="00E908C7">
        <w:t>16</w:t>
      </w:r>
      <w:r w:rsidRPr="00E908C7">
        <w:rPr>
          <w:rFonts w:hint="eastAsia"/>
        </w:rPr>
        <w:t>字节页写缓冲器和专门的写保护。该器件通过</w:t>
      </w:r>
      <w:r w:rsidRPr="00E908C7">
        <w:t>I2C</w:t>
      </w:r>
      <w:r w:rsidRPr="00E908C7">
        <w:rPr>
          <w:rFonts w:hint="eastAsia"/>
        </w:rPr>
        <w:t>总线接口进行操作，</w:t>
      </w:r>
      <w:r w:rsidRPr="00E908C7">
        <w:t>AT24C04</w:t>
      </w:r>
      <w:r w:rsidRPr="00E908C7">
        <w:rPr>
          <w:rFonts w:hint="eastAsia"/>
        </w:rPr>
        <w:t>引脚图如</w:t>
      </w:r>
      <w:r w:rsidRPr="00E908C7">
        <w:fldChar w:fldCharType="begin"/>
      </w:r>
      <w:r w:rsidRPr="00E908C7">
        <w:instrText xml:space="preserve"> REF _Ref428367417 \h  \* MERGEFORMAT </w:instrText>
      </w:r>
      <w:r w:rsidRPr="00E908C7">
        <w:fldChar w:fldCharType="separate"/>
      </w:r>
      <w:r w:rsidRPr="00E908C7">
        <w:rPr>
          <w:rFonts w:hint="eastAsia"/>
        </w:rPr>
        <w:t>图</w:t>
      </w:r>
      <w:r w:rsidRPr="00E908C7">
        <w:t xml:space="preserve"> 11.</w:t>
      </w:r>
      <w:r>
        <w:t>10</w:t>
      </w:r>
      <w:r w:rsidRPr="00E908C7">
        <w:fldChar w:fldCharType="end"/>
      </w:r>
      <w:r w:rsidRPr="00E908C7">
        <w:rPr>
          <w:rFonts w:hint="eastAsia"/>
        </w:rPr>
        <w:t>。</w:t>
      </w:r>
    </w:p>
    <w:p w:rsidR="004840E7" w:rsidRPr="00E908C7" w:rsidRDefault="002A2752" w:rsidP="004840E7">
      <w:pPr>
        <w:widowControl/>
        <w:spacing w:before="62" w:after="62"/>
        <w:jc w:val="center"/>
      </w:pPr>
      <w:r>
        <w:rPr>
          <w:noProof/>
        </w:rPr>
        <w:pict>
          <v:shape id="图片 55" o:spid="_x0000_i1061" type="#_x0000_t75" style="width:122.1pt;height:1in;visibility:visible">
            <v:imagedata r:id="rId62" o:title=""/>
          </v:shape>
        </w:pict>
      </w:r>
    </w:p>
    <w:p w:rsidR="004840E7" w:rsidRPr="00E908C7" w:rsidRDefault="004840E7" w:rsidP="004840E7">
      <w:pPr>
        <w:spacing w:beforeLines="0" w:afterLines="0"/>
        <w:jc w:val="center"/>
        <w:rPr>
          <w:rFonts w:ascii="Arial" w:eastAsia="黑体" w:hAnsi="Arial" w:cs="Arial"/>
          <w:sz w:val="18"/>
          <w:szCs w:val="18"/>
        </w:rPr>
      </w:pPr>
      <w:r w:rsidRPr="00E908C7">
        <w:rPr>
          <w:rFonts w:ascii="Arial" w:eastAsia="黑体" w:hAnsi="Arial" w:cs="Arial" w:hint="eastAsia"/>
          <w:sz w:val="18"/>
          <w:szCs w:val="18"/>
        </w:rPr>
        <w:t>图</w:t>
      </w:r>
      <w:r w:rsidRPr="00E908C7">
        <w:rPr>
          <w:rFonts w:ascii="Arial" w:eastAsia="黑体" w:hAnsi="Arial" w:cs="Arial"/>
          <w:sz w:val="18"/>
          <w:szCs w:val="18"/>
        </w:rPr>
        <w:t xml:space="preserve"> </w:t>
      </w:r>
      <w:r w:rsidRPr="00E908C7">
        <w:rPr>
          <w:rFonts w:ascii="Arial" w:eastAsia="黑体" w:hAnsi="Arial" w:cs="Arial"/>
          <w:sz w:val="18"/>
          <w:szCs w:val="18"/>
        </w:rPr>
        <w:fldChar w:fldCharType="begin"/>
      </w:r>
      <w:r w:rsidRPr="00E908C7">
        <w:rPr>
          <w:rFonts w:ascii="Arial" w:eastAsia="黑体" w:hAnsi="Arial" w:cs="Arial"/>
          <w:sz w:val="18"/>
          <w:szCs w:val="18"/>
        </w:rPr>
        <w:instrText xml:space="preserve"> STYLEREF 1 \s </w:instrText>
      </w:r>
      <w:r w:rsidRPr="00E908C7">
        <w:rPr>
          <w:rFonts w:ascii="Arial" w:eastAsia="黑体" w:hAnsi="Arial" w:cs="Arial"/>
          <w:sz w:val="18"/>
          <w:szCs w:val="18"/>
        </w:rPr>
        <w:fldChar w:fldCharType="separate"/>
      </w:r>
      <w:r w:rsidRPr="00E908C7">
        <w:rPr>
          <w:rFonts w:ascii="Arial" w:eastAsia="黑体" w:hAnsi="Arial" w:cs="Arial"/>
          <w:noProof/>
          <w:sz w:val="18"/>
          <w:szCs w:val="18"/>
        </w:rPr>
        <w:t>11</w:t>
      </w:r>
      <w:r w:rsidRPr="00E908C7">
        <w:rPr>
          <w:rFonts w:ascii="Arial" w:eastAsia="黑体" w:hAnsi="Arial" w:cs="Arial"/>
          <w:sz w:val="18"/>
          <w:szCs w:val="18"/>
        </w:rPr>
        <w:fldChar w:fldCharType="end"/>
      </w:r>
      <w:r w:rsidRPr="00E908C7">
        <w:rPr>
          <w:rFonts w:ascii="Arial" w:eastAsia="黑体" w:hAnsi="Arial" w:cs="Arial"/>
          <w:sz w:val="18"/>
          <w:szCs w:val="18"/>
        </w:rPr>
        <w:t>.</w:t>
      </w:r>
      <w:r>
        <w:rPr>
          <w:rFonts w:ascii="Arial" w:eastAsia="黑体" w:hAnsi="Arial" w:cs="Arial"/>
          <w:sz w:val="18"/>
          <w:szCs w:val="18"/>
        </w:rPr>
        <w:t>10</w:t>
      </w:r>
      <w:r w:rsidRPr="00E908C7">
        <w:rPr>
          <w:rFonts w:ascii="Arial" w:eastAsia="黑体" w:hAnsi="Arial" w:cs="Arial"/>
          <w:sz w:val="18"/>
          <w:szCs w:val="18"/>
        </w:rPr>
        <w:t xml:space="preserve">  AT24C04</w:t>
      </w:r>
      <w:r w:rsidRPr="00E908C7">
        <w:rPr>
          <w:rFonts w:ascii="Arial" w:eastAsia="黑体" w:hAnsi="Arial" w:cs="Arial" w:hint="eastAsia"/>
          <w:sz w:val="18"/>
          <w:szCs w:val="18"/>
        </w:rPr>
        <w:t>引脚</w:t>
      </w:r>
    </w:p>
    <w:p w:rsidR="004840E7" w:rsidRPr="00E908C7" w:rsidRDefault="004840E7" w:rsidP="004840E7">
      <w:pPr>
        <w:spacing w:before="62" w:after="62"/>
      </w:pPr>
      <w:r w:rsidRPr="00E908C7">
        <w:fldChar w:fldCharType="begin"/>
      </w:r>
      <w:r w:rsidRPr="00E908C7">
        <w:instrText xml:space="preserve"> REF _Ref428367889 \h  \* MERGEFORMAT </w:instrText>
      </w:r>
      <w:r w:rsidRPr="00E908C7">
        <w:fldChar w:fldCharType="separate"/>
      </w:r>
      <w:r w:rsidRPr="00E908C7">
        <w:rPr>
          <w:rFonts w:hint="eastAsia"/>
        </w:rPr>
        <w:t>表</w:t>
      </w:r>
      <w:r w:rsidRPr="00E908C7">
        <w:t xml:space="preserve"> 11.4</w:t>
      </w:r>
      <w:r w:rsidRPr="00E908C7">
        <w:fldChar w:fldCharType="end"/>
      </w:r>
      <w:r w:rsidRPr="00E908C7">
        <w:rPr>
          <w:rFonts w:hint="eastAsia"/>
        </w:rPr>
        <w:t>说明了</w:t>
      </w:r>
      <w:r w:rsidRPr="00E908C7">
        <w:t>AT24C04</w:t>
      </w:r>
      <w:r w:rsidRPr="00E908C7">
        <w:rPr>
          <w:rFonts w:hint="eastAsia"/>
        </w:rPr>
        <w:t>各引脚的功能。</w:t>
      </w:r>
    </w:p>
    <w:p w:rsidR="004840E7" w:rsidRPr="00E908C7" w:rsidRDefault="004840E7" w:rsidP="004840E7">
      <w:pPr>
        <w:spacing w:beforeLines="0" w:afterLines="0"/>
        <w:jc w:val="center"/>
        <w:rPr>
          <w:rFonts w:ascii="Arial" w:eastAsia="黑体" w:hAnsi="Arial" w:cs="Arial"/>
          <w:sz w:val="18"/>
          <w:szCs w:val="18"/>
        </w:rPr>
      </w:pPr>
      <w:r w:rsidRPr="00E908C7">
        <w:rPr>
          <w:rFonts w:ascii="Arial" w:eastAsia="黑体" w:hAnsi="Arial" w:cs="Arial" w:hint="eastAsia"/>
          <w:sz w:val="18"/>
          <w:szCs w:val="18"/>
        </w:rPr>
        <w:t>表</w:t>
      </w:r>
      <w:r w:rsidRPr="00E908C7">
        <w:rPr>
          <w:rFonts w:ascii="Arial" w:eastAsia="黑体" w:hAnsi="Arial" w:cs="Arial"/>
          <w:sz w:val="18"/>
          <w:szCs w:val="18"/>
        </w:rPr>
        <w:t xml:space="preserve"> </w:t>
      </w:r>
      <w:r w:rsidRPr="00E908C7">
        <w:rPr>
          <w:rFonts w:ascii="Arial" w:eastAsia="黑体" w:hAnsi="Arial" w:cs="Arial"/>
          <w:sz w:val="18"/>
          <w:szCs w:val="18"/>
        </w:rPr>
        <w:fldChar w:fldCharType="begin"/>
      </w:r>
      <w:r w:rsidRPr="00E908C7">
        <w:rPr>
          <w:rFonts w:ascii="Arial" w:eastAsia="黑体" w:hAnsi="Arial" w:cs="Arial"/>
          <w:sz w:val="18"/>
          <w:szCs w:val="18"/>
        </w:rPr>
        <w:instrText xml:space="preserve"> STYLEREF 1 \s </w:instrText>
      </w:r>
      <w:r w:rsidRPr="00E908C7">
        <w:rPr>
          <w:rFonts w:ascii="Arial" w:eastAsia="黑体" w:hAnsi="Arial" w:cs="Arial"/>
          <w:sz w:val="18"/>
          <w:szCs w:val="18"/>
        </w:rPr>
        <w:fldChar w:fldCharType="separate"/>
      </w:r>
      <w:r w:rsidRPr="00E908C7">
        <w:rPr>
          <w:rFonts w:ascii="Arial" w:eastAsia="黑体" w:hAnsi="Arial" w:cs="Arial"/>
          <w:noProof/>
          <w:sz w:val="18"/>
          <w:szCs w:val="18"/>
        </w:rPr>
        <w:t>11</w:t>
      </w:r>
      <w:r w:rsidRPr="00E908C7">
        <w:rPr>
          <w:rFonts w:ascii="Arial" w:eastAsia="黑体" w:hAnsi="Arial" w:cs="Arial"/>
          <w:sz w:val="18"/>
          <w:szCs w:val="18"/>
        </w:rPr>
        <w:fldChar w:fldCharType="end"/>
      </w:r>
      <w:r w:rsidRPr="00E908C7">
        <w:rPr>
          <w:rFonts w:ascii="Arial" w:eastAsia="黑体" w:hAnsi="Arial" w:cs="Arial"/>
          <w:sz w:val="18"/>
          <w:szCs w:val="18"/>
        </w:rPr>
        <w:t>.</w:t>
      </w:r>
      <w:r w:rsidR="00723A46">
        <w:rPr>
          <w:rFonts w:ascii="Arial" w:eastAsia="黑体" w:hAnsi="Arial" w:cs="Arial"/>
          <w:sz w:val="18"/>
          <w:szCs w:val="18"/>
        </w:rPr>
        <w:t>5</w:t>
      </w:r>
      <w:r w:rsidRPr="00E908C7">
        <w:rPr>
          <w:rFonts w:ascii="Arial" w:eastAsia="黑体" w:hAnsi="Arial" w:cs="Arial"/>
          <w:sz w:val="18"/>
          <w:szCs w:val="18"/>
        </w:rPr>
        <w:t xml:space="preserve">  AT24C04</w:t>
      </w:r>
      <w:r w:rsidRPr="00E908C7">
        <w:rPr>
          <w:rFonts w:ascii="Arial" w:eastAsia="黑体" w:hAnsi="Arial" w:cs="Arial" w:hint="eastAsia"/>
          <w:sz w:val="18"/>
          <w:szCs w:val="18"/>
        </w:rPr>
        <w:t>引脚功能</w:t>
      </w:r>
    </w:p>
    <w:tbl>
      <w:tblPr>
        <w:tblW w:w="58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679"/>
        <w:gridCol w:w="4170"/>
      </w:tblGrid>
      <w:tr w:rsidR="004840E7" w:rsidRPr="00E908C7" w:rsidTr="004840E7">
        <w:trPr>
          <w:jc w:val="center"/>
        </w:trPr>
        <w:tc>
          <w:tcPr>
            <w:tcW w:w="1679" w:type="dxa"/>
            <w:shd w:val="clear" w:color="auto" w:fill="D9D9D9"/>
            <w:vAlign w:val="center"/>
          </w:tcPr>
          <w:p w:rsidR="004840E7" w:rsidRPr="00E908C7" w:rsidRDefault="004840E7" w:rsidP="004840E7">
            <w:pPr>
              <w:spacing w:beforeLines="0" w:afterLines="0"/>
              <w:jc w:val="center"/>
              <w:rPr>
                <w:rFonts w:ascii="宋体"/>
                <w:sz w:val="18"/>
                <w:szCs w:val="18"/>
              </w:rPr>
            </w:pPr>
            <w:r w:rsidRPr="00E908C7">
              <w:rPr>
                <w:rFonts w:ascii="宋体" w:hAnsi="宋体" w:hint="eastAsia"/>
                <w:sz w:val="18"/>
                <w:szCs w:val="18"/>
              </w:rPr>
              <w:t>引脚名</w:t>
            </w:r>
          </w:p>
        </w:tc>
        <w:tc>
          <w:tcPr>
            <w:tcW w:w="4170" w:type="dxa"/>
            <w:shd w:val="clear" w:color="auto" w:fill="D9D9D9"/>
            <w:vAlign w:val="center"/>
          </w:tcPr>
          <w:p w:rsidR="004840E7" w:rsidRPr="00E908C7" w:rsidRDefault="004840E7" w:rsidP="004840E7">
            <w:pPr>
              <w:spacing w:beforeLines="0" w:afterLines="0"/>
              <w:jc w:val="center"/>
              <w:rPr>
                <w:rFonts w:ascii="宋体"/>
                <w:sz w:val="18"/>
                <w:szCs w:val="18"/>
              </w:rPr>
            </w:pPr>
            <w:r w:rsidRPr="00E908C7">
              <w:rPr>
                <w:rFonts w:ascii="宋体" w:hAnsi="宋体" w:hint="eastAsia"/>
                <w:sz w:val="18"/>
                <w:szCs w:val="18"/>
              </w:rPr>
              <w:t>功能</w:t>
            </w:r>
          </w:p>
        </w:tc>
      </w:tr>
      <w:tr w:rsidR="004840E7" w:rsidRPr="00E908C7" w:rsidTr="004840E7">
        <w:trPr>
          <w:jc w:val="center"/>
        </w:trPr>
        <w:tc>
          <w:tcPr>
            <w:tcW w:w="1679" w:type="dxa"/>
            <w:vAlign w:val="center"/>
          </w:tcPr>
          <w:p w:rsidR="004840E7" w:rsidRPr="00E908C7" w:rsidRDefault="004840E7" w:rsidP="004840E7">
            <w:pPr>
              <w:widowControl/>
              <w:spacing w:beforeLines="0" w:afterLines="0"/>
              <w:jc w:val="left"/>
              <w:rPr>
                <w:kern w:val="21"/>
                <w:sz w:val="18"/>
                <w:szCs w:val="18"/>
              </w:rPr>
            </w:pPr>
            <w:r w:rsidRPr="00E908C7">
              <w:rPr>
                <w:kern w:val="21"/>
                <w:sz w:val="18"/>
                <w:szCs w:val="18"/>
              </w:rPr>
              <w:t>A0</w:t>
            </w:r>
            <w:r w:rsidRPr="00E908C7">
              <w:rPr>
                <w:rFonts w:hint="eastAsia"/>
                <w:kern w:val="21"/>
                <w:sz w:val="18"/>
                <w:szCs w:val="18"/>
              </w:rPr>
              <w:t>到</w:t>
            </w:r>
            <w:r w:rsidRPr="00E908C7">
              <w:rPr>
                <w:kern w:val="21"/>
                <w:sz w:val="18"/>
                <w:szCs w:val="18"/>
              </w:rPr>
              <w:t>A2</w:t>
            </w:r>
          </w:p>
        </w:tc>
        <w:tc>
          <w:tcPr>
            <w:tcW w:w="4170" w:type="dxa"/>
            <w:vAlign w:val="center"/>
          </w:tcPr>
          <w:p w:rsidR="004840E7" w:rsidRPr="00E908C7" w:rsidRDefault="004840E7" w:rsidP="004840E7">
            <w:pPr>
              <w:widowControl/>
              <w:spacing w:beforeLines="0" w:afterLines="0"/>
              <w:jc w:val="left"/>
              <w:rPr>
                <w:kern w:val="21"/>
                <w:sz w:val="18"/>
                <w:szCs w:val="18"/>
              </w:rPr>
            </w:pPr>
            <w:r w:rsidRPr="00E908C7">
              <w:rPr>
                <w:rFonts w:hint="eastAsia"/>
                <w:kern w:val="21"/>
                <w:sz w:val="18"/>
                <w:szCs w:val="18"/>
              </w:rPr>
              <w:t>地址</w:t>
            </w:r>
          </w:p>
        </w:tc>
      </w:tr>
      <w:tr w:rsidR="004840E7" w:rsidRPr="00E908C7" w:rsidTr="004840E7">
        <w:trPr>
          <w:jc w:val="center"/>
        </w:trPr>
        <w:tc>
          <w:tcPr>
            <w:tcW w:w="1679" w:type="dxa"/>
            <w:vAlign w:val="center"/>
          </w:tcPr>
          <w:p w:rsidR="004840E7" w:rsidRPr="00E908C7" w:rsidRDefault="004840E7" w:rsidP="004840E7">
            <w:pPr>
              <w:widowControl/>
              <w:spacing w:beforeLines="0" w:afterLines="0"/>
              <w:jc w:val="left"/>
              <w:rPr>
                <w:kern w:val="21"/>
                <w:sz w:val="18"/>
                <w:szCs w:val="18"/>
              </w:rPr>
            </w:pPr>
            <w:r w:rsidRPr="00E908C7">
              <w:rPr>
                <w:kern w:val="21"/>
                <w:sz w:val="18"/>
                <w:szCs w:val="18"/>
              </w:rPr>
              <w:t>SDA</w:t>
            </w:r>
          </w:p>
        </w:tc>
        <w:tc>
          <w:tcPr>
            <w:tcW w:w="4170" w:type="dxa"/>
            <w:vAlign w:val="center"/>
          </w:tcPr>
          <w:p w:rsidR="004840E7" w:rsidRPr="00E908C7" w:rsidRDefault="004840E7" w:rsidP="004840E7">
            <w:pPr>
              <w:widowControl/>
              <w:spacing w:beforeLines="0" w:afterLines="0"/>
              <w:jc w:val="left"/>
              <w:rPr>
                <w:kern w:val="21"/>
                <w:sz w:val="18"/>
                <w:szCs w:val="18"/>
              </w:rPr>
            </w:pPr>
            <w:r w:rsidRPr="00E908C7">
              <w:rPr>
                <w:rFonts w:hint="eastAsia"/>
                <w:kern w:val="21"/>
                <w:sz w:val="18"/>
                <w:szCs w:val="18"/>
              </w:rPr>
              <w:t>串行数据</w:t>
            </w:r>
            <w:r w:rsidRPr="00E908C7">
              <w:rPr>
                <w:kern w:val="21"/>
                <w:sz w:val="18"/>
                <w:szCs w:val="18"/>
              </w:rPr>
              <w:t>/</w:t>
            </w:r>
            <w:r w:rsidRPr="00E908C7">
              <w:rPr>
                <w:rFonts w:hint="eastAsia"/>
                <w:kern w:val="21"/>
                <w:sz w:val="18"/>
                <w:szCs w:val="18"/>
              </w:rPr>
              <w:t>地址</w:t>
            </w:r>
          </w:p>
        </w:tc>
      </w:tr>
      <w:tr w:rsidR="004840E7" w:rsidRPr="00E908C7" w:rsidTr="004840E7">
        <w:trPr>
          <w:jc w:val="center"/>
        </w:trPr>
        <w:tc>
          <w:tcPr>
            <w:tcW w:w="1679" w:type="dxa"/>
            <w:vAlign w:val="center"/>
          </w:tcPr>
          <w:p w:rsidR="004840E7" w:rsidRPr="00E908C7" w:rsidRDefault="004840E7" w:rsidP="004840E7">
            <w:pPr>
              <w:widowControl/>
              <w:spacing w:beforeLines="0" w:afterLines="0"/>
              <w:jc w:val="left"/>
              <w:rPr>
                <w:kern w:val="21"/>
                <w:sz w:val="18"/>
                <w:szCs w:val="18"/>
              </w:rPr>
            </w:pPr>
            <w:r w:rsidRPr="00E908C7">
              <w:rPr>
                <w:kern w:val="21"/>
                <w:sz w:val="18"/>
                <w:szCs w:val="18"/>
              </w:rPr>
              <w:t>SCL</w:t>
            </w:r>
          </w:p>
        </w:tc>
        <w:tc>
          <w:tcPr>
            <w:tcW w:w="4170" w:type="dxa"/>
            <w:vAlign w:val="center"/>
          </w:tcPr>
          <w:p w:rsidR="004840E7" w:rsidRPr="00E908C7" w:rsidRDefault="004840E7" w:rsidP="004840E7">
            <w:pPr>
              <w:widowControl/>
              <w:spacing w:beforeLines="0" w:afterLines="0"/>
              <w:jc w:val="left"/>
              <w:rPr>
                <w:kern w:val="21"/>
                <w:sz w:val="18"/>
                <w:szCs w:val="18"/>
              </w:rPr>
            </w:pPr>
            <w:r w:rsidRPr="00E908C7">
              <w:rPr>
                <w:rFonts w:hint="eastAsia"/>
                <w:kern w:val="21"/>
                <w:sz w:val="18"/>
                <w:szCs w:val="18"/>
              </w:rPr>
              <w:t>串行时钟输入</w:t>
            </w:r>
          </w:p>
        </w:tc>
      </w:tr>
      <w:tr w:rsidR="004840E7" w:rsidRPr="00E908C7" w:rsidTr="004840E7">
        <w:trPr>
          <w:jc w:val="center"/>
        </w:trPr>
        <w:tc>
          <w:tcPr>
            <w:tcW w:w="1679" w:type="dxa"/>
            <w:vAlign w:val="center"/>
          </w:tcPr>
          <w:p w:rsidR="004840E7" w:rsidRPr="00E908C7" w:rsidRDefault="004840E7" w:rsidP="004840E7">
            <w:pPr>
              <w:widowControl/>
              <w:spacing w:beforeLines="0" w:afterLines="0"/>
              <w:jc w:val="left"/>
              <w:rPr>
                <w:kern w:val="21"/>
                <w:sz w:val="18"/>
                <w:szCs w:val="18"/>
              </w:rPr>
            </w:pPr>
            <w:r w:rsidRPr="00E908C7">
              <w:rPr>
                <w:kern w:val="21"/>
                <w:sz w:val="18"/>
                <w:szCs w:val="18"/>
              </w:rPr>
              <w:t>WP</w:t>
            </w:r>
          </w:p>
        </w:tc>
        <w:tc>
          <w:tcPr>
            <w:tcW w:w="4170" w:type="dxa"/>
            <w:vAlign w:val="center"/>
          </w:tcPr>
          <w:p w:rsidR="004840E7" w:rsidRPr="00E908C7" w:rsidRDefault="004840E7" w:rsidP="004840E7">
            <w:pPr>
              <w:widowControl/>
              <w:spacing w:beforeLines="0" w:afterLines="0"/>
              <w:jc w:val="left"/>
              <w:rPr>
                <w:kern w:val="21"/>
                <w:sz w:val="18"/>
                <w:szCs w:val="18"/>
              </w:rPr>
            </w:pPr>
            <w:r w:rsidRPr="00E908C7">
              <w:rPr>
                <w:rFonts w:hint="eastAsia"/>
                <w:kern w:val="21"/>
                <w:sz w:val="18"/>
                <w:szCs w:val="18"/>
              </w:rPr>
              <w:t>写保护</w:t>
            </w:r>
          </w:p>
        </w:tc>
      </w:tr>
      <w:tr w:rsidR="004840E7" w:rsidRPr="00E908C7" w:rsidTr="004840E7">
        <w:trPr>
          <w:jc w:val="center"/>
        </w:trPr>
        <w:tc>
          <w:tcPr>
            <w:tcW w:w="1679" w:type="dxa"/>
            <w:vAlign w:val="center"/>
          </w:tcPr>
          <w:p w:rsidR="004840E7" w:rsidRPr="00E908C7" w:rsidRDefault="004840E7" w:rsidP="004840E7">
            <w:pPr>
              <w:widowControl/>
              <w:spacing w:beforeLines="0" w:afterLines="0"/>
              <w:jc w:val="left"/>
              <w:rPr>
                <w:kern w:val="21"/>
                <w:sz w:val="18"/>
                <w:szCs w:val="18"/>
              </w:rPr>
            </w:pPr>
            <w:r w:rsidRPr="00E908C7">
              <w:rPr>
                <w:kern w:val="21"/>
                <w:sz w:val="18"/>
                <w:szCs w:val="18"/>
              </w:rPr>
              <w:t>VCC/GND</w:t>
            </w:r>
          </w:p>
        </w:tc>
        <w:tc>
          <w:tcPr>
            <w:tcW w:w="4170" w:type="dxa"/>
            <w:vAlign w:val="center"/>
          </w:tcPr>
          <w:p w:rsidR="004840E7" w:rsidRPr="00E908C7" w:rsidRDefault="004840E7" w:rsidP="004840E7">
            <w:pPr>
              <w:widowControl/>
              <w:spacing w:beforeLines="0" w:afterLines="0"/>
              <w:jc w:val="left"/>
              <w:rPr>
                <w:kern w:val="21"/>
                <w:sz w:val="18"/>
                <w:szCs w:val="18"/>
              </w:rPr>
            </w:pPr>
            <w:r w:rsidRPr="00E908C7">
              <w:rPr>
                <w:rFonts w:hint="eastAsia"/>
                <w:kern w:val="21"/>
                <w:sz w:val="18"/>
                <w:szCs w:val="18"/>
              </w:rPr>
              <w:t>电源</w:t>
            </w:r>
            <w:r w:rsidRPr="00E908C7">
              <w:rPr>
                <w:kern w:val="21"/>
                <w:sz w:val="18"/>
                <w:szCs w:val="18"/>
              </w:rPr>
              <w:t>/</w:t>
            </w:r>
            <w:r w:rsidRPr="00E908C7">
              <w:rPr>
                <w:rFonts w:hint="eastAsia"/>
                <w:kern w:val="21"/>
                <w:sz w:val="18"/>
                <w:szCs w:val="18"/>
              </w:rPr>
              <w:t>接地</w:t>
            </w:r>
          </w:p>
        </w:tc>
      </w:tr>
    </w:tbl>
    <w:p w:rsidR="004840E7" w:rsidRPr="00E908C7" w:rsidRDefault="004840E7" w:rsidP="004840E7">
      <w:pPr>
        <w:widowControl/>
        <w:tabs>
          <w:tab w:val="num" w:pos="839"/>
        </w:tabs>
        <w:spacing w:beforeLines="0" w:afterLines="0"/>
        <w:ind w:left="839" w:hanging="419"/>
        <w:jc w:val="left"/>
      </w:pPr>
      <w:r w:rsidRPr="00E908C7">
        <w:t>SDA</w:t>
      </w:r>
      <w:r w:rsidRPr="00E908C7">
        <w:rPr>
          <w:rFonts w:hint="eastAsia"/>
        </w:rPr>
        <w:t>：</w:t>
      </w:r>
      <w:r w:rsidRPr="00E908C7">
        <w:t>AT24C04</w:t>
      </w:r>
      <w:r w:rsidRPr="00E908C7">
        <w:rPr>
          <w:rFonts w:hint="eastAsia"/>
        </w:rPr>
        <w:t>双向串行数据管脚用于数据的发送接收；</w:t>
      </w:r>
    </w:p>
    <w:p w:rsidR="004840E7" w:rsidRPr="00E908C7" w:rsidRDefault="004840E7" w:rsidP="004840E7">
      <w:pPr>
        <w:widowControl/>
        <w:tabs>
          <w:tab w:val="num" w:pos="839"/>
        </w:tabs>
        <w:spacing w:beforeLines="0" w:afterLines="0"/>
        <w:ind w:left="839" w:hanging="419"/>
        <w:jc w:val="left"/>
      </w:pPr>
      <w:r w:rsidRPr="00E908C7">
        <w:t>SCL</w:t>
      </w:r>
      <w:r w:rsidRPr="00E908C7">
        <w:rPr>
          <w:rFonts w:hint="eastAsia"/>
        </w:rPr>
        <w:t>：</w:t>
      </w:r>
      <w:r w:rsidRPr="00E908C7">
        <w:t>AT24C04</w:t>
      </w:r>
      <w:r w:rsidRPr="00E908C7">
        <w:rPr>
          <w:rFonts w:hint="eastAsia"/>
        </w:rPr>
        <w:t>串行时钟输入管脚；</w:t>
      </w:r>
    </w:p>
    <w:p w:rsidR="004840E7" w:rsidRPr="00E908C7" w:rsidRDefault="004840E7" w:rsidP="004840E7">
      <w:pPr>
        <w:widowControl/>
        <w:tabs>
          <w:tab w:val="num" w:pos="839"/>
        </w:tabs>
        <w:spacing w:beforeLines="0" w:afterLines="0"/>
        <w:ind w:left="839" w:hanging="419"/>
        <w:jc w:val="left"/>
      </w:pPr>
      <w:r w:rsidRPr="00E908C7">
        <w:t>A0</w:t>
      </w:r>
      <w:r w:rsidRPr="00E908C7">
        <w:rPr>
          <w:rFonts w:hint="eastAsia"/>
        </w:rPr>
        <w:t>～</w:t>
      </w:r>
      <w:r w:rsidRPr="00E908C7">
        <w:t>A2</w:t>
      </w:r>
      <w:r w:rsidRPr="00E908C7">
        <w:rPr>
          <w:rFonts w:hint="eastAsia"/>
        </w:rPr>
        <w:t>：用于设置器件地址，悬空时引脚状态为</w:t>
      </w:r>
      <w:r w:rsidRPr="00E908C7">
        <w:t>0</w:t>
      </w:r>
      <w:r w:rsidRPr="00E908C7">
        <w:rPr>
          <w:rFonts w:hint="eastAsia"/>
        </w:rPr>
        <w:t>；</w:t>
      </w:r>
    </w:p>
    <w:p w:rsidR="004840E7" w:rsidRPr="00E908C7" w:rsidRDefault="004840E7" w:rsidP="004840E7">
      <w:pPr>
        <w:widowControl/>
        <w:tabs>
          <w:tab w:val="num" w:pos="839"/>
        </w:tabs>
        <w:spacing w:beforeLines="0" w:afterLines="0"/>
        <w:ind w:left="839" w:hanging="419"/>
        <w:jc w:val="left"/>
      </w:pPr>
      <w:r w:rsidRPr="00E908C7">
        <w:t>WP</w:t>
      </w:r>
      <w:r w:rsidRPr="00E908C7">
        <w:rPr>
          <w:rFonts w:hint="eastAsia"/>
        </w:rPr>
        <w:t>：</w:t>
      </w:r>
      <w:r w:rsidRPr="00E908C7">
        <w:t>WP = 1</w:t>
      </w:r>
      <w:r w:rsidRPr="00E908C7">
        <w:rPr>
          <w:rFonts w:hint="eastAsia"/>
        </w:rPr>
        <w:t>：器件为只读状态。</w:t>
      </w:r>
      <w:r w:rsidRPr="00E908C7">
        <w:t>WP = 0</w:t>
      </w:r>
      <w:r w:rsidRPr="00E908C7">
        <w:rPr>
          <w:rFonts w:hint="eastAsia"/>
        </w:rPr>
        <w:t>：器件可读可写。</w:t>
      </w:r>
    </w:p>
    <w:p w:rsidR="004840E7" w:rsidRPr="00E908C7" w:rsidRDefault="004840E7" w:rsidP="004840E7">
      <w:pPr>
        <w:spacing w:before="62" w:after="62"/>
      </w:pPr>
      <w:r w:rsidRPr="00E908C7">
        <w:t>EEPROM</w:t>
      </w:r>
      <w:r w:rsidRPr="00E908C7">
        <w:rPr>
          <w:rFonts w:hint="eastAsia"/>
        </w:rPr>
        <w:t>设备地址</w:t>
      </w:r>
    </w:p>
    <w:p w:rsidR="004840E7" w:rsidRPr="00E908C7" w:rsidRDefault="004840E7" w:rsidP="004840E7">
      <w:pPr>
        <w:widowControl/>
        <w:spacing w:before="62" w:after="62"/>
        <w:ind w:firstLine="420"/>
        <w:jc w:val="left"/>
      </w:pPr>
      <w:r w:rsidRPr="00E908C7">
        <w:rPr>
          <w:rFonts w:hint="eastAsia"/>
        </w:rPr>
        <w:t>对</w:t>
      </w:r>
      <w:r w:rsidRPr="00E908C7">
        <w:t>EEPROM</w:t>
      </w:r>
      <w:r w:rsidRPr="00E908C7">
        <w:rPr>
          <w:rFonts w:hint="eastAsia"/>
        </w:rPr>
        <w:t>读写前，需先发送设备地址以选择芯片，其中首部四比特的“</w:t>
      </w:r>
      <w:r w:rsidRPr="00E908C7">
        <w:t>1010</w:t>
      </w:r>
      <w:r w:rsidRPr="00E908C7">
        <w:rPr>
          <w:rFonts w:hint="eastAsia"/>
        </w:rPr>
        <w:t>”为固定值，</w:t>
      </w:r>
      <w:r w:rsidRPr="00E908C7">
        <w:t>A0</w:t>
      </w:r>
      <w:r w:rsidRPr="00E908C7">
        <w:rPr>
          <w:rFonts w:hint="eastAsia"/>
        </w:rPr>
        <w:t>到</w:t>
      </w:r>
      <w:r w:rsidRPr="00E908C7">
        <w:t>A2</w:t>
      </w:r>
      <w:r w:rsidRPr="00E908C7">
        <w:rPr>
          <w:rFonts w:hint="eastAsia"/>
        </w:rPr>
        <w:t>可以设置</w:t>
      </w:r>
      <w:r w:rsidRPr="00E908C7">
        <w:t>EEPROM</w:t>
      </w:r>
      <w:r w:rsidRPr="00E908C7">
        <w:rPr>
          <w:rFonts w:hint="eastAsia"/>
        </w:rPr>
        <w:t>器件地址，</w:t>
      </w:r>
      <w:r w:rsidRPr="00E908C7">
        <w:t>I2C</w:t>
      </w:r>
      <w:r w:rsidRPr="00E908C7">
        <w:rPr>
          <w:rFonts w:hint="eastAsia"/>
        </w:rPr>
        <w:t>总线上有多个</w:t>
      </w:r>
      <w:r w:rsidRPr="00E908C7">
        <w:t>EERPOM</w:t>
      </w:r>
      <w:r w:rsidRPr="00E908C7">
        <w:rPr>
          <w:rFonts w:hint="eastAsia"/>
        </w:rPr>
        <w:t>器件时，可通过设置不同地址进行读写，最后一比特为读写操作位，</w:t>
      </w:r>
      <w:r w:rsidRPr="00E908C7">
        <w:t>1</w:t>
      </w:r>
      <w:r w:rsidRPr="00E908C7">
        <w:rPr>
          <w:rFonts w:hint="eastAsia"/>
        </w:rPr>
        <w:t>表示读操作，</w:t>
      </w:r>
      <w:r w:rsidRPr="00E908C7">
        <w:t>0</w:t>
      </w:r>
      <w:r w:rsidRPr="00E908C7">
        <w:rPr>
          <w:rFonts w:hint="eastAsia"/>
        </w:rPr>
        <w:t>表示写操作，如下所示。</w:t>
      </w:r>
    </w:p>
    <w:tbl>
      <w:tblPr>
        <w:tblW w:w="45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6"/>
        <w:gridCol w:w="566"/>
        <w:gridCol w:w="566"/>
        <w:gridCol w:w="566"/>
        <w:gridCol w:w="566"/>
        <w:gridCol w:w="566"/>
        <w:gridCol w:w="566"/>
        <w:gridCol w:w="566"/>
      </w:tblGrid>
      <w:tr w:rsidR="004840E7" w:rsidRPr="00E908C7" w:rsidTr="004840E7">
        <w:trPr>
          <w:jc w:val="center"/>
        </w:trPr>
        <w:tc>
          <w:tcPr>
            <w:tcW w:w="566" w:type="dxa"/>
          </w:tcPr>
          <w:p w:rsidR="004840E7" w:rsidRPr="00E908C7" w:rsidRDefault="004840E7" w:rsidP="004840E7">
            <w:pPr>
              <w:spacing w:beforeLines="0" w:afterLines="0"/>
              <w:jc w:val="center"/>
              <w:rPr>
                <w:rFonts w:ascii="Arial" w:eastAsia="黑体" w:hAnsi="Arial"/>
                <w:sz w:val="18"/>
                <w:szCs w:val="18"/>
              </w:rPr>
            </w:pPr>
            <w:r w:rsidRPr="00E908C7">
              <w:rPr>
                <w:rFonts w:ascii="Arial" w:eastAsia="黑体" w:hAnsi="Arial"/>
                <w:sz w:val="18"/>
                <w:szCs w:val="18"/>
              </w:rPr>
              <w:t>1</w:t>
            </w:r>
          </w:p>
        </w:tc>
        <w:tc>
          <w:tcPr>
            <w:tcW w:w="566" w:type="dxa"/>
          </w:tcPr>
          <w:p w:rsidR="004840E7" w:rsidRPr="00E908C7" w:rsidRDefault="004840E7" w:rsidP="004840E7">
            <w:pPr>
              <w:spacing w:beforeLines="0" w:afterLines="0"/>
              <w:jc w:val="center"/>
              <w:rPr>
                <w:rFonts w:ascii="Arial" w:eastAsia="黑体" w:hAnsi="Arial"/>
                <w:sz w:val="18"/>
                <w:szCs w:val="18"/>
              </w:rPr>
            </w:pPr>
            <w:r w:rsidRPr="00E908C7">
              <w:rPr>
                <w:rFonts w:ascii="Arial" w:eastAsia="黑体" w:hAnsi="Arial"/>
                <w:sz w:val="18"/>
                <w:szCs w:val="18"/>
              </w:rPr>
              <w:t>0</w:t>
            </w:r>
          </w:p>
        </w:tc>
        <w:tc>
          <w:tcPr>
            <w:tcW w:w="566" w:type="dxa"/>
          </w:tcPr>
          <w:p w:rsidR="004840E7" w:rsidRPr="00E908C7" w:rsidRDefault="004840E7" w:rsidP="004840E7">
            <w:pPr>
              <w:spacing w:beforeLines="0" w:afterLines="0"/>
              <w:jc w:val="center"/>
              <w:rPr>
                <w:rFonts w:ascii="Arial" w:eastAsia="黑体" w:hAnsi="Arial"/>
                <w:sz w:val="18"/>
                <w:szCs w:val="18"/>
              </w:rPr>
            </w:pPr>
            <w:r w:rsidRPr="00E908C7">
              <w:rPr>
                <w:rFonts w:ascii="Arial" w:eastAsia="黑体" w:hAnsi="Arial"/>
                <w:sz w:val="18"/>
                <w:szCs w:val="18"/>
              </w:rPr>
              <w:t>1</w:t>
            </w:r>
          </w:p>
        </w:tc>
        <w:tc>
          <w:tcPr>
            <w:tcW w:w="566" w:type="dxa"/>
          </w:tcPr>
          <w:p w:rsidR="004840E7" w:rsidRPr="00E908C7" w:rsidRDefault="004840E7" w:rsidP="004840E7">
            <w:pPr>
              <w:spacing w:beforeLines="0" w:afterLines="0"/>
              <w:jc w:val="center"/>
              <w:rPr>
                <w:rFonts w:ascii="Arial" w:eastAsia="黑体" w:hAnsi="Arial"/>
                <w:sz w:val="18"/>
                <w:szCs w:val="18"/>
              </w:rPr>
            </w:pPr>
            <w:r w:rsidRPr="00E908C7">
              <w:rPr>
                <w:rFonts w:ascii="Arial" w:eastAsia="黑体" w:hAnsi="Arial"/>
                <w:sz w:val="18"/>
                <w:szCs w:val="18"/>
              </w:rPr>
              <w:t>0</w:t>
            </w:r>
          </w:p>
        </w:tc>
        <w:tc>
          <w:tcPr>
            <w:tcW w:w="566" w:type="dxa"/>
          </w:tcPr>
          <w:p w:rsidR="004840E7" w:rsidRPr="00E908C7" w:rsidRDefault="004840E7" w:rsidP="004840E7">
            <w:pPr>
              <w:spacing w:beforeLines="0" w:afterLines="0"/>
              <w:jc w:val="center"/>
              <w:rPr>
                <w:rFonts w:ascii="Arial" w:eastAsia="黑体" w:hAnsi="Arial"/>
                <w:sz w:val="18"/>
                <w:szCs w:val="18"/>
              </w:rPr>
            </w:pPr>
            <w:r w:rsidRPr="00E908C7">
              <w:rPr>
                <w:rFonts w:ascii="Arial" w:eastAsia="黑体" w:hAnsi="Arial"/>
                <w:sz w:val="18"/>
                <w:szCs w:val="18"/>
              </w:rPr>
              <w:t>A2</w:t>
            </w:r>
          </w:p>
        </w:tc>
        <w:tc>
          <w:tcPr>
            <w:tcW w:w="566" w:type="dxa"/>
          </w:tcPr>
          <w:p w:rsidR="004840E7" w:rsidRPr="00E908C7" w:rsidRDefault="004840E7" w:rsidP="004840E7">
            <w:pPr>
              <w:spacing w:beforeLines="0" w:afterLines="0"/>
              <w:jc w:val="center"/>
              <w:rPr>
                <w:rFonts w:ascii="Arial" w:eastAsia="黑体" w:hAnsi="Arial"/>
                <w:sz w:val="18"/>
                <w:szCs w:val="18"/>
              </w:rPr>
            </w:pPr>
            <w:r w:rsidRPr="00E908C7">
              <w:rPr>
                <w:rFonts w:ascii="Arial" w:eastAsia="黑体" w:hAnsi="Arial"/>
                <w:sz w:val="18"/>
                <w:szCs w:val="18"/>
              </w:rPr>
              <w:t>A1</w:t>
            </w:r>
          </w:p>
        </w:tc>
        <w:tc>
          <w:tcPr>
            <w:tcW w:w="566" w:type="dxa"/>
          </w:tcPr>
          <w:p w:rsidR="004840E7" w:rsidRPr="00E908C7" w:rsidRDefault="004840E7" w:rsidP="004840E7">
            <w:pPr>
              <w:spacing w:beforeLines="0" w:afterLines="0"/>
              <w:jc w:val="center"/>
              <w:rPr>
                <w:rFonts w:ascii="Arial" w:eastAsia="黑体" w:hAnsi="Arial"/>
                <w:sz w:val="18"/>
                <w:szCs w:val="18"/>
              </w:rPr>
            </w:pPr>
            <w:r w:rsidRPr="00E908C7">
              <w:rPr>
                <w:rFonts w:ascii="Arial" w:eastAsia="黑体" w:hAnsi="Arial"/>
                <w:sz w:val="18"/>
                <w:szCs w:val="18"/>
              </w:rPr>
              <w:t>A0</w:t>
            </w:r>
          </w:p>
        </w:tc>
        <w:tc>
          <w:tcPr>
            <w:tcW w:w="566" w:type="dxa"/>
          </w:tcPr>
          <w:p w:rsidR="004840E7" w:rsidRPr="00E908C7" w:rsidRDefault="004840E7" w:rsidP="004840E7">
            <w:pPr>
              <w:spacing w:beforeLines="0" w:afterLines="0"/>
              <w:jc w:val="center"/>
              <w:rPr>
                <w:rFonts w:ascii="Arial" w:eastAsia="黑体" w:hAnsi="Arial"/>
                <w:sz w:val="18"/>
                <w:szCs w:val="18"/>
              </w:rPr>
            </w:pPr>
            <w:r w:rsidRPr="00E908C7">
              <w:rPr>
                <w:rFonts w:ascii="Arial" w:eastAsia="黑体" w:hAnsi="Arial"/>
                <w:sz w:val="18"/>
                <w:szCs w:val="18"/>
              </w:rPr>
              <w:t>R/W</w:t>
            </w:r>
          </w:p>
        </w:tc>
      </w:tr>
      <w:tr w:rsidR="004840E7" w:rsidRPr="00E908C7" w:rsidTr="004840E7">
        <w:trPr>
          <w:jc w:val="center"/>
        </w:trPr>
        <w:tc>
          <w:tcPr>
            <w:tcW w:w="4528" w:type="dxa"/>
            <w:gridSpan w:val="8"/>
          </w:tcPr>
          <w:p w:rsidR="004840E7" w:rsidRPr="00E908C7" w:rsidRDefault="004840E7" w:rsidP="004840E7">
            <w:pPr>
              <w:spacing w:beforeLines="0" w:afterLines="0"/>
              <w:jc w:val="left"/>
              <w:rPr>
                <w:rFonts w:ascii="Arial" w:eastAsia="黑体" w:hAnsi="Arial"/>
                <w:sz w:val="18"/>
                <w:szCs w:val="18"/>
              </w:rPr>
            </w:pPr>
            <w:r w:rsidRPr="00E908C7">
              <w:rPr>
                <w:rFonts w:ascii="Arial" w:eastAsia="黑体" w:hAnsi="Arial"/>
                <w:sz w:val="18"/>
                <w:szCs w:val="18"/>
              </w:rPr>
              <w:t>MSB                                       LSB</w:t>
            </w:r>
          </w:p>
        </w:tc>
      </w:tr>
    </w:tbl>
    <w:p w:rsidR="004840E7" w:rsidRPr="00E908C7" w:rsidRDefault="004840E7" w:rsidP="004840E7">
      <w:pPr>
        <w:pStyle w:val="a9"/>
        <w:spacing w:before="62" w:after="62"/>
      </w:pPr>
      <w:r w:rsidRPr="00E908C7">
        <w:rPr>
          <w:rFonts w:hint="eastAsia"/>
        </w:rPr>
        <w:t>注：对</w:t>
      </w:r>
      <w:r w:rsidRPr="00E908C7">
        <w:t>AT24Cxx</w:t>
      </w:r>
      <w:r w:rsidRPr="00E908C7">
        <w:rPr>
          <w:rFonts w:hint="eastAsia"/>
        </w:rPr>
        <w:t>系列器件的地址，不同容量器件地址定义有差异，详细说明需要查看说明书</w:t>
      </w:r>
    </w:p>
    <w:p w:rsidR="004840E7" w:rsidRPr="00E908C7" w:rsidRDefault="004840E7" w:rsidP="004840E7">
      <w:pPr>
        <w:spacing w:before="62" w:after="62"/>
      </w:pPr>
      <w:r w:rsidRPr="00E908C7">
        <w:t>EEPROM</w:t>
      </w:r>
      <w:r w:rsidRPr="00E908C7">
        <w:rPr>
          <w:rFonts w:hint="eastAsia"/>
        </w:rPr>
        <w:t>写操作</w:t>
      </w:r>
    </w:p>
    <w:p w:rsidR="004840E7" w:rsidRPr="00E908C7" w:rsidRDefault="004840E7" w:rsidP="004840E7">
      <w:pPr>
        <w:widowControl/>
        <w:spacing w:before="62" w:after="62"/>
        <w:ind w:firstLine="420"/>
        <w:jc w:val="left"/>
      </w:pPr>
      <w:r w:rsidRPr="00E908C7">
        <w:lastRenderedPageBreak/>
        <w:t>AT24C04</w:t>
      </w:r>
      <w:r w:rsidRPr="00E908C7">
        <w:rPr>
          <w:rFonts w:hint="eastAsia"/>
        </w:rPr>
        <w:t>的写操作有两种方式，分别是按字节写和按页写，按字节写时通常在向</w:t>
      </w:r>
      <w:r w:rsidRPr="00E908C7">
        <w:t>EEPROM</w:t>
      </w:r>
      <w:r w:rsidRPr="00E908C7">
        <w:rPr>
          <w:rFonts w:hint="eastAsia"/>
        </w:rPr>
        <w:t>发送设备地址并收到应答信号后，发送写字节地址再次收到</w:t>
      </w:r>
      <w:r w:rsidRPr="00E908C7">
        <w:t>ACK</w:t>
      </w:r>
      <w:r w:rsidRPr="00E908C7">
        <w:rPr>
          <w:rFonts w:hint="eastAsia"/>
        </w:rPr>
        <w:t>后开始写数据，最后发送停止位结束写操作。</w:t>
      </w:r>
    </w:p>
    <w:p w:rsidR="004840E7" w:rsidRPr="00E908C7" w:rsidRDefault="004840E7" w:rsidP="004840E7">
      <w:pPr>
        <w:widowControl/>
        <w:spacing w:before="62" w:after="62"/>
        <w:ind w:firstLine="420"/>
        <w:jc w:val="left"/>
      </w:pPr>
      <w:r w:rsidRPr="00E908C7">
        <w:rPr>
          <w:rFonts w:hint="eastAsia"/>
        </w:rPr>
        <w:t>写页时</w:t>
      </w:r>
      <w:r w:rsidRPr="00E908C7">
        <w:t>EEPROM</w:t>
      </w:r>
      <w:r w:rsidRPr="00E908C7">
        <w:rPr>
          <w:rFonts w:hint="eastAsia"/>
        </w:rPr>
        <w:t>可一次连续写入整页数据（一页为</w:t>
      </w:r>
      <w:r w:rsidRPr="00E908C7">
        <w:t>16</w:t>
      </w:r>
      <w:r w:rsidRPr="00E908C7">
        <w:rPr>
          <w:rFonts w:hint="eastAsia"/>
        </w:rPr>
        <w:t>字节）。其发地址过程与写字节时完全相同。不同的是，当写完一个数据字节后，处理器发不发停止状态，而是在应答信号后继续写入数据，每一个字节接收完毕后，</w:t>
      </w:r>
      <w:r w:rsidRPr="00E908C7">
        <w:t>EEPROM</w:t>
      </w:r>
      <w:r w:rsidRPr="00E908C7">
        <w:rPr>
          <w:rFonts w:hint="eastAsia"/>
        </w:rPr>
        <w:t>都返回一个</w:t>
      </w:r>
      <w:r w:rsidRPr="00E908C7">
        <w:t>ACK</w:t>
      </w:r>
      <w:r w:rsidRPr="00E908C7">
        <w:rPr>
          <w:rFonts w:hint="eastAsia"/>
        </w:rPr>
        <w:t>，一直到写完整页。如果页写时写入数超出该物理页边界，则超出数据将重新写入页首地址覆盖之前所写数据。</w:t>
      </w:r>
    </w:p>
    <w:p w:rsidR="004840E7" w:rsidRPr="00E908C7" w:rsidRDefault="004840E7" w:rsidP="004840E7">
      <w:pPr>
        <w:spacing w:before="62" w:after="62"/>
      </w:pPr>
      <w:r w:rsidRPr="00E908C7">
        <w:t>EEPROM</w:t>
      </w:r>
      <w:r w:rsidRPr="00E908C7">
        <w:rPr>
          <w:rFonts w:hint="eastAsia"/>
        </w:rPr>
        <w:t>读操作</w:t>
      </w:r>
    </w:p>
    <w:p w:rsidR="004840E7" w:rsidRPr="00E908C7" w:rsidRDefault="004840E7" w:rsidP="004840E7">
      <w:pPr>
        <w:widowControl/>
        <w:spacing w:before="62" w:after="62"/>
        <w:ind w:firstLine="420"/>
        <w:jc w:val="left"/>
      </w:pPr>
      <w:r w:rsidRPr="00E908C7">
        <w:rPr>
          <w:rFonts w:hint="eastAsia"/>
        </w:rPr>
        <w:t>读操作有当前地址读、随机读、多字节连续读三种方式。其发送的地址字节与写操作相同，只需把设备地址的最低位改为读。在当前地址读操作方式时无需发送读字节地址，每次只将当前地址所存数据读出，片内地址始终保持自加，直到读完整个</w:t>
      </w:r>
      <w:r w:rsidRPr="00E908C7">
        <w:t>EEPROM</w:t>
      </w:r>
      <w:r w:rsidRPr="00E908C7">
        <w:rPr>
          <w:rFonts w:hint="eastAsia"/>
        </w:rPr>
        <w:t>后又回到</w:t>
      </w:r>
      <w:r w:rsidRPr="00E908C7">
        <w:t>0</w:t>
      </w:r>
      <w:r w:rsidRPr="00E908C7">
        <w:rPr>
          <w:rFonts w:hint="eastAsia"/>
        </w:rPr>
        <w:t>地址。而随机读要先写读字节地址，然后才能读。多字节连续读操作既可以是当前地址读，也可以是随机地址读，每次处理器接收到一字节数据都返回一个</w:t>
      </w:r>
      <w:r w:rsidRPr="00E908C7">
        <w:t>ACK</w:t>
      </w:r>
      <w:r w:rsidRPr="00E908C7">
        <w:rPr>
          <w:rFonts w:hint="eastAsia"/>
        </w:rPr>
        <w:t>，</w:t>
      </w:r>
      <w:r w:rsidRPr="00E908C7">
        <w:t>EEPROM</w:t>
      </w:r>
      <w:r w:rsidRPr="00E908C7">
        <w:rPr>
          <w:rFonts w:hint="eastAsia"/>
        </w:rPr>
        <w:t>接收到此</w:t>
      </w:r>
      <w:r w:rsidRPr="00E908C7">
        <w:t>ACK</w:t>
      </w:r>
      <w:r w:rsidRPr="00E908C7">
        <w:rPr>
          <w:rFonts w:hint="eastAsia"/>
        </w:rPr>
        <w:t>后会自动地址加</w:t>
      </w:r>
      <w:r w:rsidRPr="00E908C7">
        <w:t>1</w:t>
      </w:r>
      <w:r w:rsidRPr="00E908C7">
        <w:rPr>
          <w:rFonts w:hint="eastAsia"/>
        </w:rPr>
        <w:t>，接着输出下一个字节数据，直到处理器返回</w:t>
      </w:r>
      <w:r w:rsidRPr="00E908C7">
        <w:t>NO ACK</w:t>
      </w:r>
      <w:r w:rsidRPr="00E908C7">
        <w:rPr>
          <w:rFonts w:hint="eastAsia"/>
        </w:rPr>
        <w:t>时，读过程结束。</w:t>
      </w:r>
    </w:p>
    <w:p w:rsidR="004840E7" w:rsidRPr="00E908C7" w:rsidRDefault="004840E7" w:rsidP="004840E7">
      <w:pPr>
        <w:spacing w:before="62" w:after="62"/>
      </w:pPr>
      <w:r w:rsidRPr="00E908C7">
        <w:t>EEPROM</w:t>
      </w:r>
      <w:r w:rsidRPr="00E908C7">
        <w:rPr>
          <w:rFonts w:hint="eastAsia"/>
        </w:rPr>
        <w:t>驱动</w:t>
      </w:r>
    </w:p>
    <w:p w:rsidR="004840E7" w:rsidRPr="00E908C7" w:rsidRDefault="004840E7" w:rsidP="004840E7">
      <w:pPr>
        <w:widowControl/>
        <w:spacing w:before="62" w:after="62"/>
        <w:jc w:val="left"/>
      </w:pPr>
      <w:r w:rsidRPr="00E908C7">
        <w:tab/>
        <w:t>EEPROM</w:t>
      </w:r>
      <w:r w:rsidRPr="00E908C7">
        <w:rPr>
          <w:rFonts w:hint="eastAsia"/>
        </w:rPr>
        <w:t>驱动的编写同样是实现设备文件操作控制块结构体</w:t>
      </w:r>
      <w:r w:rsidRPr="00E908C7">
        <w:t>file_operations</w:t>
      </w:r>
      <w:r w:rsidRPr="00E908C7">
        <w:rPr>
          <w:rFonts w:hint="eastAsia"/>
        </w:rPr>
        <w:t>的成员函数，在</w:t>
      </w:r>
      <w:r w:rsidRPr="00E908C7">
        <w:t>EEPROM</w:t>
      </w:r>
      <w:r w:rsidRPr="00E908C7">
        <w:rPr>
          <w:rFonts w:hint="eastAsia"/>
        </w:rPr>
        <w:t>设备驱动中主要实现了</w:t>
      </w:r>
      <w:r w:rsidRPr="00E908C7">
        <w:t>eepromOpen</w:t>
      </w:r>
      <w:r w:rsidRPr="00E908C7">
        <w:rPr>
          <w:rFonts w:hint="eastAsia"/>
        </w:rPr>
        <w:t>、</w:t>
      </w:r>
      <w:r w:rsidRPr="00E908C7">
        <w:t>eepromClose</w:t>
      </w:r>
      <w:r w:rsidRPr="00E908C7">
        <w:rPr>
          <w:rFonts w:hint="eastAsia"/>
        </w:rPr>
        <w:t>、</w:t>
      </w:r>
      <w:r w:rsidRPr="00E908C7">
        <w:t>eepromRead</w:t>
      </w:r>
      <w:r w:rsidRPr="00E908C7">
        <w:rPr>
          <w:rFonts w:hint="eastAsia"/>
        </w:rPr>
        <w:t>、</w:t>
      </w:r>
      <w:r w:rsidRPr="00E908C7">
        <w:t>eepromWrite</w:t>
      </w:r>
      <w:r w:rsidRPr="00E908C7">
        <w:rPr>
          <w:rFonts w:hint="eastAsia"/>
        </w:rPr>
        <w:t>、</w:t>
      </w:r>
      <w:r w:rsidRPr="00E908C7">
        <w:t>eepromIoctl</w:t>
      </w:r>
      <w:r w:rsidRPr="00E908C7">
        <w:rPr>
          <w:rFonts w:hint="eastAsia"/>
        </w:rPr>
        <w:t>函数功能，</w:t>
      </w:r>
      <w:r w:rsidRPr="00E908C7">
        <w:t>eepromIoctl</w:t>
      </w:r>
      <w:r w:rsidRPr="00E908C7">
        <w:rPr>
          <w:rFonts w:hint="eastAsia"/>
        </w:rPr>
        <w:t>函数用来设置</w:t>
      </w:r>
      <w:r w:rsidRPr="00E908C7">
        <w:t>EEPROM</w:t>
      </w:r>
      <w:r w:rsidRPr="00E908C7">
        <w:rPr>
          <w:rFonts w:hint="eastAsia"/>
        </w:rPr>
        <w:t>的读写模式，驱动实现了</w:t>
      </w:r>
      <w:r w:rsidRPr="00E908C7">
        <w:fldChar w:fldCharType="begin"/>
      </w:r>
      <w:r w:rsidRPr="00E908C7">
        <w:instrText xml:space="preserve"> REF _Ref428373951 \h  \* MERGEFORMAT </w:instrText>
      </w:r>
      <w:r w:rsidRPr="00E908C7">
        <w:fldChar w:fldCharType="separate"/>
      </w:r>
      <w:r w:rsidRPr="00E908C7">
        <w:rPr>
          <w:rFonts w:hint="eastAsia"/>
        </w:rPr>
        <w:t>表</w:t>
      </w:r>
      <w:r w:rsidRPr="00E908C7">
        <w:t xml:space="preserve"> 11.5</w:t>
      </w:r>
      <w:r w:rsidRPr="00E908C7">
        <w:fldChar w:fldCharType="end"/>
      </w:r>
      <w:r w:rsidRPr="00E908C7">
        <w:rPr>
          <w:rFonts w:hint="eastAsia"/>
        </w:rPr>
        <w:t>所示几种读写模式。</w:t>
      </w:r>
    </w:p>
    <w:p w:rsidR="004840E7" w:rsidRPr="00E908C7" w:rsidRDefault="004840E7" w:rsidP="004840E7">
      <w:pPr>
        <w:spacing w:beforeLines="0" w:afterLines="0"/>
        <w:jc w:val="center"/>
        <w:rPr>
          <w:rFonts w:ascii="Arial" w:eastAsia="黑体" w:hAnsi="Arial" w:cs="Arial"/>
          <w:sz w:val="18"/>
          <w:szCs w:val="18"/>
        </w:rPr>
      </w:pPr>
      <w:bookmarkStart w:id="2353" w:name="_Ref428373951"/>
      <w:r w:rsidRPr="00E908C7">
        <w:rPr>
          <w:rFonts w:ascii="Arial" w:eastAsia="黑体" w:hAnsi="Arial" w:cs="Arial" w:hint="eastAsia"/>
          <w:sz w:val="18"/>
          <w:szCs w:val="18"/>
        </w:rPr>
        <w:t>表</w:t>
      </w:r>
      <w:r w:rsidRPr="00E908C7">
        <w:rPr>
          <w:rFonts w:ascii="Arial" w:eastAsia="黑体" w:hAnsi="Arial" w:cs="Arial"/>
          <w:sz w:val="18"/>
          <w:szCs w:val="18"/>
        </w:rPr>
        <w:t xml:space="preserve"> </w:t>
      </w:r>
      <w:r w:rsidRPr="00E908C7">
        <w:rPr>
          <w:rFonts w:ascii="Arial" w:eastAsia="黑体" w:hAnsi="Arial" w:cs="Arial"/>
          <w:sz w:val="18"/>
          <w:szCs w:val="18"/>
        </w:rPr>
        <w:fldChar w:fldCharType="begin"/>
      </w:r>
      <w:r w:rsidRPr="00E908C7">
        <w:rPr>
          <w:rFonts w:ascii="Arial" w:eastAsia="黑体" w:hAnsi="Arial" w:cs="Arial"/>
          <w:sz w:val="18"/>
          <w:szCs w:val="18"/>
        </w:rPr>
        <w:instrText xml:space="preserve"> STYLEREF 1 \s </w:instrText>
      </w:r>
      <w:r w:rsidRPr="00E908C7">
        <w:rPr>
          <w:rFonts w:ascii="Arial" w:eastAsia="黑体" w:hAnsi="Arial" w:cs="Arial"/>
          <w:sz w:val="18"/>
          <w:szCs w:val="18"/>
        </w:rPr>
        <w:fldChar w:fldCharType="separate"/>
      </w:r>
      <w:r w:rsidRPr="00E908C7">
        <w:rPr>
          <w:rFonts w:ascii="Arial" w:eastAsia="黑体" w:hAnsi="Arial" w:cs="Arial"/>
          <w:noProof/>
          <w:sz w:val="18"/>
          <w:szCs w:val="18"/>
        </w:rPr>
        <w:t>11</w:t>
      </w:r>
      <w:r w:rsidRPr="00E908C7">
        <w:rPr>
          <w:rFonts w:ascii="Arial" w:eastAsia="黑体" w:hAnsi="Arial" w:cs="Arial"/>
          <w:sz w:val="18"/>
          <w:szCs w:val="18"/>
        </w:rPr>
        <w:fldChar w:fldCharType="end"/>
      </w:r>
      <w:r w:rsidRPr="00E908C7">
        <w:rPr>
          <w:rFonts w:ascii="Arial" w:eastAsia="黑体" w:hAnsi="Arial" w:cs="Arial"/>
          <w:sz w:val="18"/>
          <w:szCs w:val="18"/>
        </w:rPr>
        <w:t>.</w:t>
      </w:r>
      <w:bookmarkEnd w:id="2353"/>
      <w:r w:rsidR="00723A46">
        <w:rPr>
          <w:rFonts w:ascii="Arial" w:eastAsia="黑体" w:hAnsi="Arial" w:cs="Arial"/>
          <w:sz w:val="18"/>
          <w:szCs w:val="18"/>
        </w:rPr>
        <w:t>6</w:t>
      </w:r>
      <w:r w:rsidRPr="00E908C7">
        <w:rPr>
          <w:rFonts w:ascii="Arial" w:eastAsia="黑体" w:hAnsi="Arial" w:cs="Arial"/>
          <w:sz w:val="18"/>
          <w:szCs w:val="18"/>
        </w:rPr>
        <w:t xml:space="preserve">  eeprom</w:t>
      </w:r>
      <w:r w:rsidRPr="00E908C7">
        <w:rPr>
          <w:rFonts w:ascii="Arial" w:eastAsia="黑体" w:hAnsi="Arial" w:cs="Arial" w:hint="eastAsia"/>
          <w:sz w:val="18"/>
          <w:szCs w:val="18"/>
        </w:rPr>
        <w:t>驱动读写模式</w:t>
      </w:r>
    </w:p>
    <w:tbl>
      <w:tblPr>
        <w:tblW w:w="43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17"/>
        <w:gridCol w:w="925"/>
        <w:gridCol w:w="927"/>
      </w:tblGrid>
      <w:tr w:rsidR="004840E7" w:rsidRPr="00E908C7" w:rsidTr="004840E7">
        <w:trPr>
          <w:jc w:val="center"/>
        </w:trPr>
        <w:tc>
          <w:tcPr>
            <w:tcW w:w="2497" w:type="dxa"/>
            <w:shd w:val="clear" w:color="auto" w:fill="D9D9D9"/>
            <w:vAlign w:val="center"/>
          </w:tcPr>
          <w:p w:rsidR="004840E7" w:rsidRPr="00E908C7" w:rsidRDefault="004840E7" w:rsidP="004840E7">
            <w:pPr>
              <w:spacing w:beforeLines="0" w:afterLines="0"/>
              <w:jc w:val="center"/>
              <w:rPr>
                <w:rFonts w:ascii="宋体"/>
                <w:sz w:val="18"/>
                <w:szCs w:val="18"/>
              </w:rPr>
            </w:pPr>
            <w:r w:rsidRPr="00E908C7">
              <w:rPr>
                <w:rFonts w:ascii="宋体" w:hAnsi="宋体" w:hint="eastAsia"/>
                <w:sz w:val="18"/>
                <w:szCs w:val="18"/>
              </w:rPr>
              <w:t>引脚名</w:t>
            </w:r>
          </w:p>
        </w:tc>
        <w:tc>
          <w:tcPr>
            <w:tcW w:w="936" w:type="dxa"/>
            <w:shd w:val="clear" w:color="auto" w:fill="D9D9D9"/>
            <w:vAlign w:val="center"/>
          </w:tcPr>
          <w:p w:rsidR="004840E7" w:rsidRPr="00E908C7" w:rsidRDefault="004840E7" w:rsidP="004840E7">
            <w:pPr>
              <w:spacing w:beforeLines="0" w:afterLines="0"/>
              <w:jc w:val="center"/>
              <w:rPr>
                <w:rFonts w:ascii="宋体"/>
                <w:sz w:val="18"/>
                <w:szCs w:val="18"/>
              </w:rPr>
            </w:pPr>
            <w:r w:rsidRPr="00E908C7">
              <w:rPr>
                <w:rFonts w:ascii="宋体" w:hAnsi="宋体" w:hint="eastAsia"/>
                <w:sz w:val="18"/>
                <w:szCs w:val="18"/>
              </w:rPr>
              <w:t>功能</w:t>
            </w:r>
          </w:p>
        </w:tc>
        <w:tc>
          <w:tcPr>
            <w:tcW w:w="936" w:type="dxa"/>
            <w:shd w:val="clear" w:color="auto" w:fill="D9D9D9"/>
          </w:tcPr>
          <w:p w:rsidR="004840E7" w:rsidRPr="00E908C7" w:rsidRDefault="004840E7" w:rsidP="004840E7">
            <w:pPr>
              <w:spacing w:beforeLines="0" w:afterLines="0"/>
              <w:jc w:val="center"/>
              <w:rPr>
                <w:rFonts w:ascii="宋体"/>
                <w:sz w:val="18"/>
                <w:szCs w:val="18"/>
              </w:rPr>
            </w:pPr>
            <w:r w:rsidRPr="00E908C7">
              <w:rPr>
                <w:rFonts w:ascii="宋体" w:hAnsi="宋体" w:hint="eastAsia"/>
                <w:sz w:val="18"/>
                <w:szCs w:val="18"/>
              </w:rPr>
              <w:t>值</w:t>
            </w:r>
          </w:p>
        </w:tc>
      </w:tr>
      <w:tr w:rsidR="004840E7" w:rsidRPr="00E908C7" w:rsidTr="004840E7">
        <w:trPr>
          <w:jc w:val="center"/>
        </w:trPr>
        <w:tc>
          <w:tcPr>
            <w:tcW w:w="2497" w:type="dxa"/>
            <w:vAlign w:val="center"/>
          </w:tcPr>
          <w:p w:rsidR="004840E7" w:rsidRPr="00E908C7" w:rsidRDefault="004840E7" w:rsidP="004840E7">
            <w:pPr>
              <w:widowControl/>
              <w:spacing w:beforeLines="0" w:afterLines="0"/>
              <w:jc w:val="left"/>
              <w:rPr>
                <w:kern w:val="21"/>
                <w:sz w:val="18"/>
                <w:szCs w:val="18"/>
              </w:rPr>
            </w:pPr>
            <w:r w:rsidRPr="00E908C7">
              <w:rPr>
                <w:kern w:val="21"/>
                <w:sz w:val="18"/>
                <w:szCs w:val="18"/>
              </w:rPr>
              <w:t>EEPROM_CTLCMD_RBYTE</w:t>
            </w:r>
          </w:p>
        </w:tc>
        <w:tc>
          <w:tcPr>
            <w:tcW w:w="936" w:type="dxa"/>
            <w:vAlign w:val="center"/>
          </w:tcPr>
          <w:p w:rsidR="004840E7" w:rsidRPr="00E908C7" w:rsidRDefault="004840E7" w:rsidP="004840E7">
            <w:pPr>
              <w:widowControl/>
              <w:spacing w:beforeLines="0" w:afterLines="0"/>
              <w:jc w:val="left"/>
              <w:rPr>
                <w:kern w:val="21"/>
                <w:sz w:val="18"/>
                <w:szCs w:val="18"/>
              </w:rPr>
            </w:pPr>
            <w:r w:rsidRPr="00E908C7">
              <w:rPr>
                <w:rFonts w:hint="eastAsia"/>
                <w:kern w:val="21"/>
                <w:sz w:val="18"/>
                <w:szCs w:val="18"/>
              </w:rPr>
              <w:t>读字节</w:t>
            </w:r>
          </w:p>
        </w:tc>
        <w:tc>
          <w:tcPr>
            <w:tcW w:w="936" w:type="dxa"/>
          </w:tcPr>
          <w:p w:rsidR="004840E7" w:rsidRPr="00E908C7" w:rsidRDefault="004840E7" w:rsidP="004840E7">
            <w:pPr>
              <w:widowControl/>
              <w:spacing w:beforeLines="0" w:afterLines="0"/>
              <w:jc w:val="center"/>
              <w:rPr>
                <w:kern w:val="21"/>
                <w:sz w:val="18"/>
                <w:szCs w:val="18"/>
              </w:rPr>
            </w:pPr>
            <w:r w:rsidRPr="00E908C7">
              <w:rPr>
                <w:kern w:val="21"/>
                <w:sz w:val="18"/>
                <w:szCs w:val="18"/>
              </w:rPr>
              <w:t>100 + 1</w:t>
            </w:r>
          </w:p>
        </w:tc>
      </w:tr>
      <w:tr w:rsidR="004840E7" w:rsidRPr="00E908C7" w:rsidTr="004840E7">
        <w:trPr>
          <w:jc w:val="center"/>
        </w:trPr>
        <w:tc>
          <w:tcPr>
            <w:tcW w:w="2497" w:type="dxa"/>
            <w:vAlign w:val="center"/>
          </w:tcPr>
          <w:p w:rsidR="004840E7" w:rsidRPr="00E908C7" w:rsidRDefault="004840E7" w:rsidP="004840E7">
            <w:pPr>
              <w:widowControl/>
              <w:spacing w:beforeLines="0" w:afterLines="0"/>
              <w:jc w:val="left"/>
              <w:rPr>
                <w:kern w:val="21"/>
                <w:sz w:val="18"/>
                <w:szCs w:val="18"/>
              </w:rPr>
            </w:pPr>
            <w:r w:rsidRPr="00E908C7">
              <w:rPr>
                <w:kern w:val="21"/>
                <w:sz w:val="18"/>
                <w:szCs w:val="18"/>
              </w:rPr>
              <w:t>EEPROM_CTLCMD_WBYTE</w:t>
            </w:r>
          </w:p>
        </w:tc>
        <w:tc>
          <w:tcPr>
            <w:tcW w:w="936" w:type="dxa"/>
            <w:vAlign w:val="center"/>
          </w:tcPr>
          <w:p w:rsidR="004840E7" w:rsidRPr="00E908C7" w:rsidRDefault="004840E7" w:rsidP="004840E7">
            <w:pPr>
              <w:widowControl/>
              <w:spacing w:beforeLines="0" w:afterLines="0"/>
              <w:jc w:val="left"/>
              <w:rPr>
                <w:kern w:val="21"/>
                <w:sz w:val="18"/>
                <w:szCs w:val="18"/>
              </w:rPr>
            </w:pPr>
            <w:r w:rsidRPr="00E908C7">
              <w:rPr>
                <w:rFonts w:hint="eastAsia"/>
                <w:kern w:val="21"/>
                <w:sz w:val="18"/>
                <w:szCs w:val="18"/>
              </w:rPr>
              <w:t>写字节</w:t>
            </w:r>
          </w:p>
        </w:tc>
        <w:tc>
          <w:tcPr>
            <w:tcW w:w="936" w:type="dxa"/>
          </w:tcPr>
          <w:p w:rsidR="004840E7" w:rsidRPr="00E908C7" w:rsidRDefault="004840E7" w:rsidP="004840E7">
            <w:pPr>
              <w:widowControl/>
              <w:spacing w:beforeLines="0" w:afterLines="0"/>
              <w:jc w:val="center"/>
              <w:rPr>
                <w:kern w:val="21"/>
                <w:sz w:val="18"/>
                <w:szCs w:val="18"/>
              </w:rPr>
            </w:pPr>
            <w:r w:rsidRPr="00E908C7">
              <w:rPr>
                <w:kern w:val="21"/>
                <w:sz w:val="18"/>
                <w:szCs w:val="18"/>
              </w:rPr>
              <w:t>100 + 2</w:t>
            </w:r>
          </w:p>
        </w:tc>
      </w:tr>
      <w:tr w:rsidR="004840E7" w:rsidRPr="00E908C7" w:rsidTr="004840E7">
        <w:trPr>
          <w:jc w:val="center"/>
        </w:trPr>
        <w:tc>
          <w:tcPr>
            <w:tcW w:w="2497" w:type="dxa"/>
            <w:vAlign w:val="center"/>
          </w:tcPr>
          <w:p w:rsidR="004840E7" w:rsidRPr="00E908C7" w:rsidRDefault="004840E7" w:rsidP="004840E7">
            <w:pPr>
              <w:widowControl/>
              <w:spacing w:beforeLines="0" w:afterLines="0"/>
              <w:jc w:val="left"/>
              <w:rPr>
                <w:kern w:val="21"/>
                <w:sz w:val="18"/>
                <w:szCs w:val="18"/>
              </w:rPr>
            </w:pPr>
            <w:r w:rsidRPr="00E908C7">
              <w:rPr>
                <w:kern w:val="21"/>
                <w:sz w:val="18"/>
                <w:szCs w:val="18"/>
              </w:rPr>
              <w:t>EEPROM_CTLCMD_RPAGE</w:t>
            </w:r>
          </w:p>
        </w:tc>
        <w:tc>
          <w:tcPr>
            <w:tcW w:w="936" w:type="dxa"/>
            <w:vAlign w:val="center"/>
          </w:tcPr>
          <w:p w:rsidR="004840E7" w:rsidRPr="00E908C7" w:rsidRDefault="004840E7" w:rsidP="004840E7">
            <w:pPr>
              <w:widowControl/>
              <w:spacing w:beforeLines="0" w:afterLines="0"/>
              <w:jc w:val="left"/>
              <w:rPr>
                <w:kern w:val="21"/>
                <w:sz w:val="18"/>
                <w:szCs w:val="18"/>
              </w:rPr>
            </w:pPr>
            <w:r w:rsidRPr="00E908C7">
              <w:rPr>
                <w:rFonts w:hint="eastAsia"/>
                <w:kern w:val="21"/>
                <w:sz w:val="18"/>
                <w:szCs w:val="18"/>
              </w:rPr>
              <w:t>读页</w:t>
            </w:r>
          </w:p>
        </w:tc>
        <w:tc>
          <w:tcPr>
            <w:tcW w:w="936" w:type="dxa"/>
          </w:tcPr>
          <w:p w:rsidR="004840E7" w:rsidRPr="00E908C7" w:rsidRDefault="004840E7" w:rsidP="004840E7">
            <w:pPr>
              <w:widowControl/>
              <w:spacing w:beforeLines="0" w:afterLines="0"/>
              <w:jc w:val="center"/>
              <w:rPr>
                <w:kern w:val="21"/>
                <w:sz w:val="18"/>
                <w:szCs w:val="18"/>
              </w:rPr>
            </w:pPr>
            <w:r w:rsidRPr="00E908C7">
              <w:rPr>
                <w:kern w:val="21"/>
                <w:sz w:val="18"/>
                <w:szCs w:val="18"/>
              </w:rPr>
              <w:t>100 + 3</w:t>
            </w:r>
          </w:p>
        </w:tc>
      </w:tr>
      <w:tr w:rsidR="004840E7" w:rsidRPr="00E908C7" w:rsidTr="004840E7">
        <w:trPr>
          <w:jc w:val="center"/>
        </w:trPr>
        <w:tc>
          <w:tcPr>
            <w:tcW w:w="2497" w:type="dxa"/>
            <w:vAlign w:val="center"/>
          </w:tcPr>
          <w:p w:rsidR="004840E7" w:rsidRPr="00E908C7" w:rsidRDefault="004840E7" w:rsidP="004840E7">
            <w:pPr>
              <w:widowControl/>
              <w:spacing w:beforeLines="0" w:afterLines="0"/>
              <w:jc w:val="left"/>
              <w:rPr>
                <w:kern w:val="21"/>
                <w:sz w:val="18"/>
                <w:szCs w:val="18"/>
              </w:rPr>
            </w:pPr>
            <w:r w:rsidRPr="00E908C7">
              <w:rPr>
                <w:kern w:val="21"/>
                <w:sz w:val="18"/>
                <w:szCs w:val="18"/>
              </w:rPr>
              <w:t>EEPROM_CTLCMD_WPAGE</w:t>
            </w:r>
          </w:p>
        </w:tc>
        <w:tc>
          <w:tcPr>
            <w:tcW w:w="936" w:type="dxa"/>
            <w:vAlign w:val="center"/>
          </w:tcPr>
          <w:p w:rsidR="004840E7" w:rsidRPr="00E908C7" w:rsidRDefault="004840E7" w:rsidP="004840E7">
            <w:pPr>
              <w:widowControl/>
              <w:spacing w:beforeLines="0" w:afterLines="0"/>
              <w:jc w:val="left"/>
              <w:rPr>
                <w:kern w:val="21"/>
                <w:sz w:val="18"/>
                <w:szCs w:val="18"/>
              </w:rPr>
            </w:pPr>
            <w:r w:rsidRPr="00E908C7">
              <w:rPr>
                <w:rFonts w:hint="eastAsia"/>
                <w:kern w:val="21"/>
                <w:sz w:val="18"/>
                <w:szCs w:val="18"/>
              </w:rPr>
              <w:t>写页</w:t>
            </w:r>
          </w:p>
        </w:tc>
        <w:tc>
          <w:tcPr>
            <w:tcW w:w="936" w:type="dxa"/>
          </w:tcPr>
          <w:p w:rsidR="004840E7" w:rsidRPr="00E908C7" w:rsidRDefault="004840E7" w:rsidP="004840E7">
            <w:pPr>
              <w:widowControl/>
              <w:spacing w:beforeLines="0" w:afterLines="0"/>
              <w:jc w:val="center"/>
              <w:rPr>
                <w:kern w:val="21"/>
                <w:sz w:val="18"/>
                <w:szCs w:val="18"/>
              </w:rPr>
            </w:pPr>
            <w:r w:rsidRPr="00E908C7">
              <w:rPr>
                <w:kern w:val="21"/>
                <w:sz w:val="18"/>
                <w:szCs w:val="18"/>
              </w:rPr>
              <w:t>100 + 4</w:t>
            </w:r>
          </w:p>
        </w:tc>
      </w:tr>
    </w:tbl>
    <w:p w:rsidR="004840E7" w:rsidRPr="00E908C7" w:rsidRDefault="004840E7" w:rsidP="004840E7">
      <w:pPr>
        <w:widowControl/>
        <w:spacing w:before="62" w:after="62"/>
        <w:ind w:firstLine="420"/>
        <w:jc w:val="left"/>
      </w:pPr>
      <w:r w:rsidRPr="00E908C7">
        <w:rPr>
          <w:rFonts w:hint="eastAsia"/>
        </w:rPr>
        <w:t>应用程序可以通过访问标准文件</w:t>
      </w:r>
      <w:r w:rsidRPr="00E908C7">
        <w:t>I/O</w:t>
      </w:r>
      <w:r w:rsidRPr="00E908C7">
        <w:rPr>
          <w:rFonts w:hint="eastAsia"/>
        </w:rPr>
        <w:t>函数来读写</w:t>
      </w:r>
      <w:r w:rsidRPr="00E908C7">
        <w:t>EEPROM</w:t>
      </w:r>
      <w:r w:rsidRPr="00E908C7">
        <w:rPr>
          <w:rFonts w:hint="eastAsia"/>
        </w:rPr>
        <w:t>设备，在读写</w:t>
      </w:r>
      <w:r w:rsidRPr="00E908C7">
        <w:t>EEPROM</w:t>
      </w:r>
      <w:r w:rsidRPr="00E908C7">
        <w:rPr>
          <w:rFonts w:hint="eastAsia"/>
        </w:rPr>
        <w:t>设备前，必须先设置读写模式，然后才能对设备进行读写操作。根据以上说明仔细阅读</w:t>
      </w:r>
      <w:r w:rsidRPr="00E908C7">
        <w:t>EEPROM</w:t>
      </w:r>
      <w:r w:rsidRPr="00E908C7">
        <w:rPr>
          <w:rFonts w:hint="eastAsia"/>
        </w:rPr>
        <w:t>驱动源代码</w:t>
      </w:r>
      <w:r w:rsidRPr="00E908C7">
        <w:fldChar w:fldCharType="begin"/>
      </w:r>
      <w:r w:rsidRPr="00E908C7">
        <w:instrText xml:space="preserve"> REF _Ref428625357 \h </w:instrText>
      </w:r>
      <w:r>
        <w:instrText xml:space="preserve"> \* MERGEFORMAT </w:instrText>
      </w:r>
      <w:r w:rsidRPr="00E908C7">
        <w:fldChar w:fldCharType="separate"/>
      </w:r>
      <w:r w:rsidRPr="00E908C7">
        <w:rPr>
          <w:rFonts w:hint="eastAsia"/>
        </w:rPr>
        <w:t>程序清单</w:t>
      </w:r>
      <w:r w:rsidRPr="00E908C7">
        <w:t xml:space="preserve"> </w:t>
      </w:r>
      <w:r w:rsidRPr="00E908C7">
        <w:rPr>
          <w:noProof/>
        </w:rPr>
        <w:t>11</w:t>
      </w:r>
      <w:r w:rsidRPr="00E908C7">
        <w:t>.</w:t>
      </w:r>
      <w:r w:rsidR="00723A46">
        <w:rPr>
          <w:noProof/>
        </w:rPr>
        <w:t>6</w:t>
      </w:r>
      <w:r w:rsidRPr="00E908C7">
        <w:fldChar w:fldCharType="end"/>
      </w:r>
      <w:r w:rsidRPr="00E908C7">
        <w:rPr>
          <w:rFonts w:hint="eastAsia"/>
        </w:rPr>
        <w:t>，了解其实现的具体方法。</w:t>
      </w:r>
    </w:p>
    <w:p w:rsidR="004840E7" w:rsidRDefault="004840E7" w:rsidP="004840E7">
      <w:pPr>
        <w:pStyle w:val="a8"/>
      </w:pPr>
      <w:r w:rsidRPr="00E908C7">
        <w:rPr>
          <w:rFonts w:hint="eastAsia"/>
        </w:rPr>
        <w:t>程序清单</w:t>
      </w:r>
      <w:r w:rsidRPr="00E908C7">
        <w:t xml:space="preserve"> </w:t>
      </w:r>
      <w:r w:rsidR="00221946">
        <w:fldChar w:fldCharType="begin"/>
      </w:r>
      <w:r w:rsidR="00221946">
        <w:instrText xml:space="preserve"> STYLEREF 1 \s </w:instrText>
      </w:r>
      <w:r w:rsidR="00221946">
        <w:fldChar w:fldCharType="separate"/>
      </w:r>
      <w:r w:rsidRPr="00E908C7">
        <w:rPr>
          <w:noProof/>
        </w:rPr>
        <w:t>11</w:t>
      </w:r>
      <w:r w:rsidR="00221946">
        <w:rPr>
          <w:noProof/>
        </w:rPr>
        <w:fldChar w:fldCharType="end"/>
      </w:r>
      <w:r w:rsidRPr="00E908C7">
        <w:t>.</w:t>
      </w:r>
      <w:r w:rsidR="00723A46">
        <w:t>6</w:t>
      </w:r>
      <w:r w:rsidRPr="00E908C7">
        <w:t xml:space="preserve">  eeprom_d</w:t>
      </w:r>
      <w:r w:rsidR="00723A46">
        <w:t>e</w:t>
      </w:r>
      <w:r w:rsidRPr="00E908C7">
        <w:t>v.c</w:t>
      </w:r>
    </w:p>
    <w:p w:rsidR="00723A46" w:rsidRPr="00723A46" w:rsidRDefault="00723A46" w:rsidP="00723A46">
      <w:pPr>
        <w:pStyle w:val="a6"/>
        <w:rPr>
          <w:lang w:val="en-US"/>
        </w:rPr>
      </w:pPr>
      <w:r w:rsidRPr="00723A46">
        <w:rPr>
          <w:lang w:val="en-US"/>
        </w:rPr>
        <w:t>#define  __SYLIXOS_KERNEL</w:t>
      </w:r>
    </w:p>
    <w:p w:rsidR="00723A46" w:rsidRPr="00723A46" w:rsidRDefault="00723A46" w:rsidP="00723A46">
      <w:pPr>
        <w:pStyle w:val="a6"/>
        <w:rPr>
          <w:lang w:val="en-US"/>
        </w:rPr>
      </w:pPr>
      <w:r w:rsidRPr="00723A46">
        <w:rPr>
          <w:lang w:val="en-US"/>
        </w:rPr>
        <w:t>#include &lt;SylixOS.h&gt;</w:t>
      </w:r>
    </w:p>
    <w:p w:rsidR="00723A46" w:rsidRPr="00723A46" w:rsidRDefault="00723A46" w:rsidP="00723A46">
      <w:pPr>
        <w:pStyle w:val="a6"/>
        <w:rPr>
          <w:lang w:val="en-US"/>
        </w:rPr>
      </w:pPr>
      <w:r w:rsidRPr="00723A46">
        <w:rPr>
          <w:lang w:val="en-US"/>
        </w:rPr>
        <w:t>#include &lt;module.h&gt;</w:t>
      </w:r>
    </w:p>
    <w:p w:rsidR="00723A46" w:rsidRPr="00723A46" w:rsidRDefault="00723A46" w:rsidP="00723A46">
      <w:pPr>
        <w:pStyle w:val="a6"/>
        <w:rPr>
          <w:lang w:val="en-US"/>
        </w:rPr>
      </w:pPr>
      <w:r w:rsidRPr="00723A46">
        <w:rPr>
          <w:lang w:val="en-US"/>
        </w:rPr>
        <w:t>#include &lt;string.h&gt;</w:t>
      </w:r>
    </w:p>
    <w:p w:rsidR="00723A46" w:rsidRPr="00723A46" w:rsidRDefault="00723A46" w:rsidP="00723A46">
      <w:pPr>
        <w:pStyle w:val="a6"/>
        <w:rPr>
          <w:lang w:val="en-US"/>
        </w:rPr>
      </w:pPr>
      <w:r w:rsidRPr="00723A46">
        <w:rPr>
          <w:lang w:val="en-US"/>
        </w:rPr>
        <w:t>#include "eeprom_cmd.h"</w:t>
      </w:r>
    </w:p>
    <w:p w:rsidR="00723A46" w:rsidRPr="00723A46" w:rsidRDefault="00723A46" w:rsidP="00723A46">
      <w:pPr>
        <w:pStyle w:val="a6"/>
        <w:rPr>
          <w:lang w:val="en-US"/>
        </w:rPr>
      </w:pPr>
      <w:r w:rsidRPr="00723A46">
        <w:rPr>
          <w:lang w:val="en-US"/>
        </w:rPr>
        <w:t xml:space="preserve">/******************************************************************************  </w:t>
      </w:r>
      <w:r w:rsidRPr="00723A46">
        <w:rPr>
          <w:lang w:val="en-US"/>
        </w:rPr>
        <w:t>宏定义</w:t>
      </w:r>
    </w:p>
    <w:p w:rsidR="00723A46" w:rsidRPr="00723A46" w:rsidRDefault="00723A46" w:rsidP="00723A46">
      <w:pPr>
        <w:pStyle w:val="a6"/>
        <w:rPr>
          <w:lang w:val="en-US"/>
        </w:rPr>
      </w:pPr>
      <w:r w:rsidRPr="00723A46">
        <w:rPr>
          <w:lang w:val="en-US"/>
        </w:rPr>
        <w:t>***********************************************</w:t>
      </w:r>
      <w:r>
        <w:rPr>
          <w:lang w:val="en-US"/>
        </w:rPr>
        <w:t>*******************************</w:t>
      </w:r>
      <w:r w:rsidRPr="00723A46">
        <w:rPr>
          <w:lang w:val="en-US"/>
        </w:rPr>
        <w:t>/</w:t>
      </w:r>
    </w:p>
    <w:p w:rsidR="00723A46" w:rsidRPr="00723A46" w:rsidRDefault="00723A46" w:rsidP="00723A46">
      <w:pPr>
        <w:pStyle w:val="a6"/>
        <w:rPr>
          <w:lang w:val="en-US"/>
        </w:rPr>
      </w:pPr>
      <w:r w:rsidRPr="00723A46">
        <w:rPr>
          <w:lang w:val="en-US"/>
        </w:rPr>
        <w:t xml:space="preserve">#define EEPROM_ADDR              (0x50)    </w:t>
      </w:r>
      <w:r>
        <w:rPr>
          <w:lang w:val="en-US"/>
        </w:rPr>
        <w:t xml:space="preserve">                       </w:t>
      </w:r>
      <w:r w:rsidRPr="00723A46">
        <w:rPr>
          <w:lang w:val="en-US"/>
        </w:rPr>
        <w:t xml:space="preserve">/*  </w:t>
      </w:r>
      <w:r w:rsidRPr="00723A46">
        <w:rPr>
          <w:lang w:val="en-US"/>
        </w:rPr>
        <w:t>从设备地址</w:t>
      </w:r>
      <w:r>
        <w:rPr>
          <w:lang w:val="en-US"/>
        </w:rPr>
        <w:t xml:space="preserve">        </w:t>
      </w:r>
      <w:r w:rsidRPr="00723A46">
        <w:rPr>
          <w:lang w:val="en-US"/>
        </w:rPr>
        <w:t>*/</w:t>
      </w:r>
    </w:p>
    <w:p w:rsidR="00723A46" w:rsidRPr="00723A46" w:rsidRDefault="00723A46" w:rsidP="00723A46">
      <w:pPr>
        <w:pStyle w:val="a6"/>
        <w:rPr>
          <w:lang w:val="en-US"/>
        </w:rPr>
      </w:pPr>
      <w:r w:rsidRPr="00723A46">
        <w:rPr>
          <w:lang w:val="en-US"/>
        </w:rPr>
        <w:t>#define EEPROM_I2C_NAME          ("/bus/i2c/1"</w:t>
      </w:r>
      <w:r>
        <w:rPr>
          <w:lang w:val="en-US"/>
        </w:rPr>
        <w:t xml:space="preserve">)                 </w:t>
      </w:r>
      <w:r w:rsidRPr="00723A46">
        <w:rPr>
          <w:lang w:val="en-US"/>
        </w:rPr>
        <w:t>/*</w:t>
      </w:r>
      <w:r w:rsidRPr="00723A46">
        <w:rPr>
          <w:lang w:val="en-US"/>
        </w:rPr>
        <w:t xml:space="preserve">　</w:t>
      </w:r>
      <w:r w:rsidRPr="00723A46">
        <w:rPr>
          <w:lang w:val="en-US"/>
        </w:rPr>
        <w:t xml:space="preserve">i2c </w:t>
      </w:r>
      <w:r w:rsidRPr="00723A46">
        <w:rPr>
          <w:lang w:val="en-US"/>
        </w:rPr>
        <w:t>通道号</w:t>
      </w:r>
      <w:r>
        <w:rPr>
          <w:lang w:val="en-US"/>
        </w:rPr>
        <w:t xml:space="preserve">  </w:t>
      </w:r>
      <w:r w:rsidRPr="00723A46">
        <w:rPr>
          <w:lang w:val="en-US"/>
        </w:rPr>
        <w:t xml:space="preserve">     */</w:t>
      </w:r>
    </w:p>
    <w:p w:rsidR="00723A46" w:rsidRPr="00723A46" w:rsidRDefault="00723A46" w:rsidP="00723A46">
      <w:pPr>
        <w:pStyle w:val="a6"/>
        <w:rPr>
          <w:lang w:val="en-US"/>
        </w:rPr>
      </w:pPr>
      <w:r w:rsidRPr="00723A46">
        <w:rPr>
          <w:lang w:val="en-US"/>
        </w:rPr>
        <w:t xml:space="preserve">#define EEPROM_DEV_NAME          ("/dev/eeprom")                /*  eeprom </w:t>
      </w:r>
      <w:r w:rsidRPr="00723A46">
        <w:rPr>
          <w:lang w:val="en-US"/>
        </w:rPr>
        <w:t>设备名</w:t>
      </w:r>
      <w:r w:rsidRPr="00723A46">
        <w:rPr>
          <w:lang w:val="en-US"/>
        </w:rPr>
        <w:t xml:space="preserve">  </w:t>
      </w:r>
      <w:r>
        <w:rPr>
          <w:lang w:val="en-US"/>
        </w:rPr>
        <w:t xml:space="preserve"> </w:t>
      </w:r>
      <w:r w:rsidRPr="00723A46">
        <w:rPr>
          <w:lang w:val="en-US"/>
        </w:rPr>
        <w:t>*/</w:t>
      </w:r>
    </w:p>
    <w:p w:rsidR="00723A46" w:rsidRPr="00723A46" w:rsidRDefault="00723A46" w:rsidP="00723A46">
      <w:pPr>
        <w:pStyle w:val="a6"/>
        <w:rPr>
          <w:lang w:val="en-US"/>
        </w:rPr>
      </w:pPr>
    </w:p>
    <w:p w:rsidR="00723A46" w:rsidRPr="00723A46" w:rsidRDefault="00723A46" w:rsidP="00723A46">
      <w:pPr>
        <w:pStyle w:val="a6"/>
        <w:rPr>
          <w:lang w:val="en-US"/>
        </w:rPr>
      </w:pPr>
      <w:r w:rsidRPr="00723A46">
        <w:rPr>
          <w:lang w:val="en-US"/>
        </w:rPr>
        <w:t>#define EEPROM_DBG(fmt, arg...)  printk(KERN_INFO "%s: %d "fmt,   \</w:t>
      </w:r>
    </w:p>
    <w:p w:rsidR="00723A46" w:rsidRPr="00723A46" w:rsidRDefault="00723A46" w:rsidP="00723A46">
      <w:pPr>
        <w:pStyle w:val="a6"/>
        <w:rPr>
          <w:lang w:val="en-US"/>
        </w:rPr>
      </w:pPr>
      <w:r w:rsidRPr="00723A46">
        <w:rPr>
          <w:lang w:val="en-US"/>
        </w:rPr>
        <w:t xml:space="preserve">                                         __func__, __LINE__, ##arg)</w:t>
      </w:r>
    </w:p>
    <w:p w:rsidR="00723A46" w:rsidRPr="00723A46" w:rsidRDefault="00723A46" w:rsidP="00723A46">
      <w:pPr>
        <w:pStyle w:val="a6"/>
        <w:rPr>
          <w:lang w:val="en-US"/>
        </w:rPr>
      </w:pPr>
      <w:r w:rsidRPr="00723A46">
        <w:rPr>
          <w:lang w:val="en-US"/>
        </w:rPr>
        <w:lastRenderedPageBreak/>
        <w:t xml:space="preserve">#define EEPROM_PAGE_SZ           (16)   </w:t>
      </w:r>
      <w:r w:rsidR="00170F7A">
        <w:rPr>
          <w:lang w:val="en-US"/>
        </w:rPr>
        <w:t xml:space="preserve">                     </w:t>
      </w:r>
      <w:r w:rsidRPr="00723A46">
        <w:rPr>
          <w:lang w:val="en-US"/>
        </w:rPr>
        <w:t xml:space="preserve">/*  </w:t>
      </w:r>
      <w:r w:rsidRPr="00723A46">
        <w:rPr>
          <w:lang w:val="en-US"/>
        </w:rPr>
        <w:t>一页是</w:t>
      </w:r>
      <w:r w:rsidRPr="00723A46">
        <w:rPr>
          <w:lang w:val="en-US"/>
        </w:rPr>
        <w:t xml:space="preserve"> 16</w:t>
      </w:r>
      <w:r w:rsidRPr="00723A46">
        <w:rPr>
          <w:lang w:val="en-US"/>
        </w:rPr>
        <w:t>字节数</w:t>
      </w:r>
      <w:r w:rsidRPr="00723A46">
        <w:rPr>
          <w:lang w:val="en-US"/>
        </w:rPr>
        <w:t xml:space="preserve">       */</w:t>
      </w:r>
    </w:p>
    <w:p w:rsidR="00723A46" w:rsidRPr="00723A46" w:rsidRDefault="00723A46" w:rsidP="00723A46">
      <w:pPr>
        <w:pStyle w:val="a6"/>
        <w:rPr>
          <w:lang w:val="en-US"/>
        </w:rPr>
      </w:pPr>
    </w:p>
    <w:p w:rsidR="00723A46" w:rsidRPr="00723A46" w:rsidRDefault="00723A46" w:rsidP="00723A46">
      <w:pPr>
        <w:pStyle w:val="a6"/>
        <w:rPr>
          <w:lang w:val="en-US"/>
        </w:rPr>
      </w:pPr>
      <w:r w:rsidRPr="00723A46">
        <w:rPr>
          <w:lang w:val="en-US"/>
        </w:rPr>
        <w:t>/******************************************************************************</w:t>
      </w:r>
    </w:p>
    <w:p w:rsidR="00723A46" w:rsidRPr="00723A46" w:rsidRDefault="00723A46" w:rsidP="00723A46">
      <w:pPr>
        <w:pStyle w:val="a6"/>
        <w:rPr>
          <w:lang w:val="en-US"/>
        </w:rPr>
      </w:pPr>
      <w:r w:rsidRPr="00723A46">
        <w:rPr>
          <w:lang w:val="en-US"/>
        </w:rPr>
        <w:t xml:space="preserve">  eeprom </w:t>
      </w:r>
      <w:r w:rsidRPr="00723A46">
        <w:rPr>
          <w:lang w:val="en-US"/>
        </w:rPr>
        <w:t>设备结构</w:t>
      </w:r>
    </w:p>
    <w:p w:rsidR="00723A46" w:rsidRPr="00723A46" w:rsidRDefault="00723A46" w:rsidP="00723A46">
      <w:pPr>
        <w:pStyle w:val="a6"/>
        <w:rPr>
          <w:lang w:val="en-US"/>
        </w:rPr>
      </w:pPr>
      <w:r w:rsidRPr="00723A46">
        <w:rPr>
          <w:lang w:val="en-US"/>
        </w:rPr>
        <w:t>***********************************************</w:t>
      </w:r>
      <w:r w:rsidR="00170F7A">
        <w:rPr>
          <w:lang w:val="en-US"/>
        </w:rPr>
        <w:t>*******************************</w:t>
      </w:r>
      <w:r w:rsidRPr="00723A46">
        <w:rPr>
          <w:lang w:val="en-US"/>
        </w:rPr>
        <w:t>/</w:t>
      </w:r>
    </w:p>
    <w:p w:rsidR="00723A46" w:rsidRPr="00723A46" w:rsidRDefault="00723A46" w:rsidP="00723A46">
      <w:pPr>
        <w:pStyle w:val="a6"/>
        <w:rPr>
          <w:lang w:val="en-US"/>
        </w:rPr>
      </w:pPr>
      <w:r w:rsidRPr="00723A46">
        <w:rPr>
          <w:lang w:val="en-US"/>
        </w:rPr>
        <w:t>typedef struct eeprom {</w:t>
      </w:r>
    </w:p>
    <w:p w:rsidR="00723A46" w:rsidRPr="00723A46" w:rsidRDefault="00723A46" w:rsidP="00723A46">
      <w:pPr>
        <w:pStyle w:val="a6"/>
        <w:rPr>
          <w:lang w:val="en-US"/>
        </w:rPr>
      </w:pPr>
      <w:r w:rsidRPr="00723A46">
        <w:rPr>
          <w:lang w:val="en-US"/>
        </w:rPr>
        <w:t xml:space="preserve">    LW_DEV_HDR          EEP_devhdr;</w:t>
      </w:r>
    </w:p>
    <w:p w:rsidR="00723A46" w:rsidRPr="00723A46" w:rsidRDefault="00723A46" w:rsidP="00723A46">
      <w:pPr>
        <w:pStyle w:val="a6"/>
        <w:rPr>
          <w:lang w:val="en-US"/>
        </w:rPr>
      </w:pPr>
      <w:r w:rsidRPr="00723A46">
        <w:rPr>
          <w:lang w:val="en-US"/>
        </w:rPr>
        <w:t xml:space="preserve">    PLW_I2C_DEVICE      EEP_i2cdev;      </w:t>
      </w:r>
      <w:r w:rsidR="00170F7A">
        <w:rPr>
          <w:lang w:val="en-US"/>
        </w:rPr>
        <w:t xml:space="preserve">             </w:t>
      </w:r>
      <w:r w:rsidRPr="00723A46">
        <w:rPr>
          <w:lang w:val="en-US"/>
        </w:rPr>
        <w:t xml:space="preserve">/*  I2C </w:t>
      </w:r>
      <w:r w:rsidRPr="00723A46">
        <w:rPr>
          <w:lang w:val="en-US"/>
        </w:rPr>
        <w:t>设备</w:t>
      </w:r>
      <w:r w:rsidRPr="00723A46">
        <w:rPr>
          <w:lang w:val="en-US"/>
        </w:rPr>
        <w:t xml:space="preserve">              </w:t>
      </w:r>
      <w:r w:rsidR="00170F7A">
        <w:rPr>
          <w:lang w:val="en-US"/>
        </w:rPr>
        <w:t xml:space="preserve">       </w:t>
      </w:r>
      <w:r w:rsidRPr="00723A46">
        <w:rPr>
          <w:lang w:val="en-US"/>
        </w:rPr>
        <w:t>*/</w:t>
      </w:r>
    </w:p>
    <w:p w:rsidR="00723A46" w:rsidRPr="00723A46" w:rsidRDefault="00723A46" w:rsidP="00723A46">
      <w:pPr>
        <w:pStyle w:val="a6"/>
        <w:rPr>
          <w:lang w:val="en-US"/>
        </w:rPr>
      </w:pPr>
      <w:r w:rsidRPr="00723A46">
        <w:rPr>
          <w:lang w:val="en-US"/>
        </w:rPr>
        <w:t xml:space="preserve">    UINT8               EEP_ucChildAddr;           </w:t>
      </w:r>
      <w:r w:rsidR="00170F7A">
        <w:rPr>
          <w:lang w:val="en-US"/>
        </w:rPr>
        <w:t xml:space="preserve">    </w:t>
      </w:r>
      <w:r w:rsidRPr="00723A46">
        <w:rPr>
          <w:lang w:val="en-US"/>
        </w:rPr>
        <w:t xml:space="preserve">/*  eeprom </w:t>
      </w:r>
      <w:r w:rsidRPr="00723A46">
        <w:rPr>
          <w:lang w:val="en-US"/>
        </w:rPr>
        <w:t>设备子地址</w:t>
      </w:r>
      <w:r w:rsidRPr="00723A46">
        <w:rPr>
          <w:lang w:val="en-US"/>
        </w:rPr>
        <w:t xml:space="preserve">           */</w:t>
      </w:r>
    </w:p>
    <w:p w:rsidR="00723A46" w:rsidRPr="00723A46" w:rsidRDefault="00723A46" w:rsidP="00723A46">
      <w:pPr>
        <w:pStyle w:val="a6"/>
        <w:rPr>
          <w:lang w:val="en-US"/>
        </w:rPr>
      </w:pPr>
      <w:r w:rsidRPr="00723A46">
        <w:rPr>
          <w:lang w:val="en-US"/>
        </w:rPr>
        <w:t xml:space="preserve">    INT                 EEP_iCmdWord;                   /*  </w:t>
      </w:r>
      <w:r w:rsidRPr="00723A46">
        <w:rPr>
          <w:lang w:val="en-US"/>
        </w:rPr>
        <w:t>命令</w:t>
      </w:r>
      <w:r w:rsidRPr="00723A46">
        <w:rPr>
          <w:lang w:val="en-US"/>
        </w:rPr>
        <w:t xml:space="preserve">                       </w:t>
      </w:r>
      <w:r w:rsidR="00170F7A">
        <w:rPr>
          <w:lang w:val="en-US"/>
        </w:rPr>
        <w:t xml:space="preserve"> </w:t>
      </w:r>
      <w:r w:rsidRPr="00723A46">
        <w:rPr>
          <w:lang w:val="en-US"/>
        </w:rPr>
        <w:t xml:space="preserve"> */</w:t>
      </w:r>
    </w:p>
    <w:p w:rsidR="00723A46" w:rsidRPr="00723A46" w:rsidRDefault="00723A46" w:rsidP="00723A46">
      <w:pPr>
        <w:pStyle w:val="a6"/>
        <w:rPr>
          <w:lang w:val="en-US"/>
        </w:rPr>
      </w:pPr>
    </w:p>
    <w:p w:rsidR="00723A46" w:rsidRPr="00723A46" w:rsidRDefault="00723A46" w:rsidP="00723A46">
      <w:pPr>
        <w:pStyle w:val="a6"/>
        <w:rPr>
          <w:lang w:val="en-US"/>
        </w:rPr>
      </w:pPr>
      <w:r w:rsidRPr="00723A46">
        <w:rPr>
          <w:lang w:val="en-US"/>
        </w:rPr>
        <w:t xml:space="preserve">    time_t              </w:t>
      </w:r>
      <w:r w:rsidR="00170F7A">
        <w:rPr>
          <w:lang w:val="en-US"/>
        </w:rPr>
        <w:t xml:space="preserve">EEP_timeCreate;                </w:t>
      </w:r>
      <w:r w:rsidRPr="00723A46">
        <w:rPr>
          <w:lang w:val="en-US"/>
        </w:rPr>
        <w:t xml:space="preserve">/*  </w:t>
      </w:r>
      <w:r w:rsidRPr="00723A46">
        <w:rPr>
          <w:lang w:val="en-US"/>
        </w:rPr>
        <w:t>设备创建时间</w:t>
      </w:r>
      <w:r w:rsidRPr="00723A46">
        <w:rPr>
          <w:lang w:val="en-US"/>
        </w:rPr>
        <w:t xml:space="preserve">               </w:t>
      </w:r>
      <w:r w:rsidR="00170F7A">
        <w:rPr>
          <w:lang w:val="en-US"/>
        </w:rPr>
        <w:t xml:space="preserve"> </w:t>
      </w:r>
      <w:r w:rsidRPr="00723A46">
        <w:rPr>
          <w:lang w:val="en-US"/>
        </w:rPr>
        <w:t xml:space="preserve"> */</w:t>
      </w:r>
    </w:p>
    <w:p w:rsidR="00723A46" w:rsidRPr="00723A46" w:rsidRDefault="00723A46" w:rsidP="00723A46">
      <w:pPr>
        <w:pStyle w:val="a6"/>
        <w:rPr>
          <w:lang w:val="en-US"/>
        </w:rPr>
      </w:pPr>
      <w:r w:rsidRPr="00723A46">
        <w:rPr>
          <w:lang w:val="en-US"/>
        </w:rPr>
        <w:t>} EEPROM;</w:t>
      </w:r>
    </w:p>
    <w:p w:rsidR="00723A46" w:rsidRPr="00723A46" w:rsidRDefault="00723A46" w:rsidP="00723A46">
      <w:pPr>
        <w:pStyle w:val="a6"/>
        <w:rPr>
          <w:lang w:val="en-US"/>
        </w:rPr>
      </w:pPr>
      <w:r w:rsidRPr="00723A46">
        <w:rPr>
          <w:lang w:val="en-US"/>
        </w:rPr>
        <w:t>/******************************************************************************</w:t>
      </w:r>
    </w:p>
    <w:p w:rsidR="00723A46" w:rsidRPr="00723A46" w:rsidRDefault="00723A46" w:rsidP="00723A46">
      <w:pPr>
        <w:pStyle w:val="a6"/>
        <w:rPr>
          <w:lang w:val="en-US"/>
        </w:rPr>
      </w:pPr>
      <w:r w:rsidRPr="00723A46">
        <w:rPr>
          <w:lang w:val="en-US"/>
        </w:rPr>
        <w:t xml:space="preserve">  </w:t>
      </w:r>
      <w:r w:rsidRPr="00723A46">
        <w:rPr>
          <w:lang w:val="en-US"/>
        </w:rPr>
        <w:t>驱动号</w:t>
      </w:r>
    </w:p>
    <w:p w:rsidR="00723A46" w:rsidRPr="00723A46" w:rsidRDefault="00723A46" w:rsidP="00723A46">
      <w:pPr>
        <w:pStyle w:val="a6"/>
        <w:rPr>
          <w:lang w:val="en-US"/>
        </w:rPr>
      </w:pPr>
      <w:r w:rsidRPr="00723A46">
        <w:rPr>
          <w:lang w:val="en-US"/>
        </w:rPr>
        <w:t>***********************************************</w:t>
      </w:r>
      <w:r w:rsidR="00170F7A">
        <w:rPr>
          <w:lang w:val="en-US"/>
        </w:rPr>
        <w:t>*******************************</w:t>
      </w:r>
      <w:r w:rsidRPr="00723A46">
        <w:rPr>
          <w:lang w:val="en-US"/>
        </w:rPr>
        <w:t>/</w:t>
      </w:r>
    </w:p>
    <w:p w:rsidR="00723A46" w:rsidRPr="00723A46" w:rsidRDefault="00723A46" w:rsidP="00723A46">
      <w:pPr>
        <w:pStyle w:val="a6"/>
        <w:rPr>
          <w:lang w:val="en-US"/>
        </w:rPr>
      </w:pPr>
      <w:r w:rsidRPr="00723A46">
        <w:rPr>
          <w:lang w:val="en-US"/>
        </w:rPr>
        <w:t>sta</w:t>
      </w:r>
      <w:r w:rsidR="00170F7A">
        <w:rPr>
          <w:lang w:val="en-US"/>
        </w:rPr>
        <w:t>tic INT  __G_eepromDrvNum = -1;</w:t>
      </w:r>
    </w:p>
    <w:p w:rsidR="00723A46" w:rsidRPr="00723A46" w:rsidRDefault="00723A46" w:rsidP="00723A46">
      <w:pPr>
        <w:pStyle w:val="a6"/>
        <w:rPr>
          <w:lang w:val="en-US"/>
        </w:rPr>
      </w:pPr>
      <w:r w:rsidRPr="00723A46">
        <w:rPr>
          <w:lang w:val="en-US"/>
        </w:rPr>
        <w:t>/******************************************************************************</w:t>
      </w:r>
    </w:p>
    <w:p w:rsidR="00723A46" w:rsidRPr="00723A46" w:rsidRDefault="00723A46" w:rsidP="00723A46">
      <w:pPr>
        <w:pStyle w:val="a6"/>
        <w:rPr>
          <w:lang w:val="en-US"/>
        </w:rPr>
      </w:pPr>
      <w:r w:rsidRPr="00723A46">
        <w:rPr>
          <w:lang w:val="en-US"/>
        </w:rPr>
        <w:t xml:space="preserve">** </w:t>
      </w:r>
      <w:r w:rsidRPr="00723A46">
        <w:rPr>
          <w:lang w:val="en-US"/>
        </w:rPr>
        <w:t>函数名称</w:t>
      </w:r>
      <w:r w:rsidRPr="00723A46">
        <w:rPr>
          <w:lang w:val="en-US"/>
        </w:rPr>
        <w:t>: eepromPageWrite</w:t>
      </w:r>
    </w:p>
    <w:p w:rsidR="00723A46" w:rsidRPr="00723A46" w:rsidRDefault="00723A46" w:rsidP="00723A46">
      <w:pPr>
        <w:pStyle w:val="a6"/>
        <w:rPr>
          <w:lang w:val="en-US"/>
        </w:rPr>
      </w:pPr>
      <w:r w:rsidRPr="00723A46">
        <w:rPr>
          <w:lang w:val="en-US"/>
        </w:rPr>
        <w:t xml:space="preserve">** </w:t>
      </w:r>
      <w:r w:rsidRPr="00723A46">
        <w:rPr>
          <w:lang w:val="en-US"/>
        </w:rPr>
        <w:t>功能描述</w:t>
      </w:r>
      <w:r w:rsidRPr="00723A46">
        <w:rPr>
          <w:lang w:val="en-US"/>
        </w:rPr>
        <w:t xml:space="preserve">: </w:t>
      </w:r>
      <w:r w:rsidRPr="00723A46">
        <w:rPr>
          <w:lang w:val="en-US"/>
        </w:rPr>
        <w:t>页的方式写</w:t>
      </w:r>
      <w:r w:rsidRPr="00723A46">
        <w:rPr>
          <w:lang w:val="en-US"/>
        </w:rPr>
        <w:t xml:space="preserve"> eeprom</w:t>
      </w:r>
    </w:p>
    <w:p w:rsidR="00723A46" w:rsidRPr="00723A46" w:rsidRDefault="00723A46" w:rsidP="00723A46">
      <w:pPr>
        <w:pStyle w:val="a6"/>
        <w:rPr>
          <w:lang w:val="en-US"/>
        </w:rPr>
      </w:pPr>
      <w:r w:rsidRPr="00723A46">
        <w:rPr>
          <w:lang w:val="en-US"/>
        </w:rPr>
        <w:t>******************************************************************************/</w:t>
      </w:r>
    </w:p>
    <w:p w:rsidR="00723A46" w:rsidRPr="00723A46" w:rsidRDefault="00723A46" w:rsidP="00723A46">
      <w:pPr>
        <w:pStyle w:val="a6"/>
        <w:rPr>
          <w:lang w:val="en-US"/>
        </w:rPr>
      </w:pPr>
      <w:r w:rsidRPr="00723A46">
        <w:rPr>
          <w:lang w:val="en-US"/>
        </w:rPr>
        <w:t>INT  eepromPageWrite (PLW_I2C_DEVICE    pi2c,            UINT8  ucPageAddr,</w:t>
      </w:r>
    </w:p>
    <w:p w:rsidR="00723A46" w:rsidRPr="00723A46" w:rsidRDefault="00723A46" w:rsidP="00723A46">
      <w:pPr>
        <w:pStyle w:val="a6"/>
        <w:rPr>
          <w:lang w:val="en-US"/>
        </w:rPr>
      </w:pPr>
      <w:r w:rsidRPr="00723A46">
        <w:rPr>
          <w:lang w:val="en-US"/>
        </w:rPr>
        <w:t xml:space="preserve">                          UINT8             *ucPayload,     INT        iLen)</w:t>
      </w:r>
    </w:p>
    <w:p w:rsidR="00723A46" w:rsidRPr="00723A46" w:rsidRDefault="00723A46" w:rsidP="00723A46">
      <w:pPr>
        <w:pStyle w:val="a6"/>
        <w:rPr>
          <w:lang w:val="en-US"/>
        </w:rPr>
      </w:pPr>
      <w:r w:rsidRPr="00723A46">
        <w:rPr>
          <w:lang w:val="en-US"/>
        </w:rPr>
        <w:t>{</w:t>
      </w:r>
    </w:p>
    <w:p w:rsidR="00723A46" w:rsidRPr="00723A46" w:rsidRDefault="00723A46" w:rsidP="00723A46">
      <w:pPr>
        <w:pStyle w:val="a6"/>
        <w:rPr>
          <w:lang w:val="en-US"/>
        </w:rPr>
      </w:pPr>
      <w:r w:rsidRPr="00723A46">
        <w:rPr>
          <w:lang w:val="en-US"/>
        </w:rPr>
        <w:t xml:space="preserve">    INT            iRet;</w:t>
      </w:r>
    </w:p>
    <w:p w:rsidR="00723A46" w:rsidRPr="00723A46" w:rsidRDefault="00723A46" w:rsidP="00723A46">
      <w:pPr>
        <w:pStyle w:val="a6"/>
        <w:rPr>
          <w:lang w:val="en-US"/>
        </w:rPr>
      </w:pPr>
      <w:r w:rsidRPr="00723A46">
        <w:rPr>
          <w:lang w:val="en-US"/>
        </w:rPr>
        <w:t xml:space="preserve">    UINT8          pucTxBuf[EEPROM_PAGE_SZ + 1];</w:t>
      </w:r>
    </w:p>
    <w:p w:rsidR="00723A46" w:rsidRPr="00723A46" w:rsidRDefault="00723A46" w:rsidP="00723A46">
      <w:pPr>
        <w:pStyle w:val="a6"/>
        <w:rPr>
          <w:lang w:val="en-US"/>
        </w:rPr>
      </w:pPr>
    </w:p>
    <w:p w:rsidR="00723A46" w:rsidRPr="00723A46" w:rsidRDefault="00723A46" w:rsidP="00723A46">
      <w:pPr>
        <w:pStyle w:val="a6"/>
        <w:rPr>
          <w:lang w:val="en-US"/>
        </w:rPr>
      </w:pPr>
      <w:r w:rsidRPr="00723A46">
        <w:rPr>
          <w:lang w:val="en-US"/>
        </w:rPr>
        <w:t xml:space="preserve">    if (!pi2c) {</w:t>
      </w:r>
    </w:p>
    <w:p w:rsidR="00723A46" w:rsidRPr="00723A46" w:rsidRDefault="00723A46" w:rsidP="00723A46">
      <w:pPr>
        <w:pStyle w:val="a6"/>
        <w:rPr>
          <w:lang w:val="en-US"/>
        </w:rPr>
      </w:pPr>
      <w:r w:rsidRPr="00723A46">
        <w:rPr>
          <w:lang w:val="en-US"/>
        </w:rPr>
        <w:t xml:space="preserve">        return  (PX_ERROR);</w:t>
      </w:r>
    </w:p>
    <w:p w:rsidR="00723A46" w:rsidRPr="00723A46" w:rsidRDefault="00723A46" w:rsidP="00723A46">
      <w:pPr>
        <w:pStyle w:val="a6"/>
        <w:rPr>
          <w:lang w:val="en-US"/>
        </w:rPr>
      </w:pPr>
      <w:r w:rsidRPr="00723A46">
        <w:rPr>
          <w:lang w:val="en-US"/>
        </w:rPr>
        <w:t xml:space="preserve">    }</w:t>
      </w:r>
    </w:p>
    <w:p w:rsidR="00723A46" w:rsidRPr="00723A46" w:rsidRDefault="00723A46" w:rsidP="00723A46">
      <w:pPr>
        <w:pStyle w:val="a6"/>
        <w:rPr>
          <w:lang w:val="en-US"/>
        </w:rPr>
      </w:pPr>
      <w:r w:rsidRPr="00723A46">
        <w:rPr>
          <w:lang w:val="en-US"/>
        </w:rPr>
        <w:t xml:space="preserve">    if (iLen &gt; EEPROM_PAGE_SZ) {</w:t>
      </w:r>
    </w:p>
    <w:p w:rsidR="00723A46" w:rsidRPr="00723A46" w:rsidRDefault="00723A46" w:rsidP="00723A46">
      <w:pPr>
        <w:pStyle w:val="a6"/>
        <w:rPr>
          <w:lang w:val="en-US"/>
        </w:rPr>
      </w:pPr>
      <w:r w:rsidRPr="00723A46">
        <w:rPr>
          <w:lang w:val="en-US"/>
        </w:rPr>
        <w:t xml:space="preserve">        EEPROM_DBG("write page toooo long.\n");</w:t>
      </w:r>
    </w:p>
    <w:p w:rsidR="00723A46" w:rsidRPr="00723A46" w:rsidRDefault="00723A46" w:rsidP="00723A46">
      <w:pPr>
        <w:pStyle w:val="a6"/>
        <w:rPr>
          <w:lang w:val="en-US"/>
        </w:rPr>
      </w:pPr>
      <w:r w:rsidRPr="00723A46">
        <w:rPr>
          <w:lang w:val="en-US"/>
        </w:rPr>
        <w:t xml:space="preserve">        return (PX_ERROR);</w:t>
      </w:r>
    </w:p>
    <w:p w:rsidR="00723A46" w:rsidRPr="00723A46" w:rsidRDefault="00723A46" w:rsidP="00723A46">
      <w:pPr>
        <w:pStyle w:val="a6"/>
        <w:rPr>
          <w:lang w:val="en-US"/>
        </w:rPr>
      </w:pPr>
      <w:r w:rsidRPr="00723A46">
        <w:rPr>
          <w:lang w:val="en-US"/>
        </w:rPr>
        <w:t xml:space="preserve">    }</w:t>
      </w:r>
    </w:p>
    <w:p w:rsidR="00723A46" w:rsidRPr="00723A46" w:rsidRDefault="00723A46" w:rsidP="00723A46">
      <w:pPr>
        <w:pStyle w:val="a6"/>
        <w:rPr>
          <w:lang w:val="en-US"/>
        </w:rPr>
      </w:pPr>
    </w:p>
    <w:p w:rsidR="00723A46" w:rsidRPr="00723A46" w:rsidRDefault="00723A46" w:rsidP="00723A46">
      <w:pPr>
        <w:pStyle w:val="a6"/>
        <w:rPr>
          <w:lang w:val="en-US"/>
        </w:rPr>
      </w:pPr>
      <w:r w:rsidRPr="00723A46">
        <w:rPr>
          <w:lang w:val="en-US"/>
        </w:rPr>
        <w:t xml:space="preserve">    pucTxBuf[0]  = ucPageAddr;</w:t>
      </w:r>
    </w:p>
    <w:p w:rsidR="00723A46" w:rsidRPr="00723A46" w:rsidRDefault="00723A46" w:rsidP="00723A46">
      <w:pPr>
        <w:pStyle w:val="a6"/>
        <w:rPr>
          <w:lang w:val="en-US"/>
        </w:rPr>
      </w:pPr>
      <w:r w:rsidRPr="00723A46">
        <w:rPr>
          <w:lang w:val="en-US"/>
        </w:rPr>
        <w:t xml:space="preserve">    lib_memcpy(pucTxBuf + 1, ucPayload, iLen);</w:t>
      </w:r>
    </w:p>
    <w:p w:rsidR="00723A46" w:rsidRPr="00723A46" w:rsidRDefault="00723A46" w:rsidP="00723A46">
      <w:pPr>
        <w:pStyle w:val="a6"/>
        <w:rPr>
          <w:lang w:val="en-US"/>
        </w:rPr>
      </w:pPr>
    </w:p>
    <w:p w:rsidR="00723A46" w:rsidRPr="00723A46" w:rsidRDefault="00723A46" w:rsidP="00723A46">
      <w:pPr>
        <w:pStyle w:val="a6"/>
        <w:rPr>
          <w:lang w:val="en-US"/>
        </w:rPr>
      </w:pPr>
      <w:r w:rsidRPr="00723A46">
        <w:rPr>
          <w:lang w:val="en-US"/>
        </w:rPr>
        <w:t xml:space="preserve">    LW_I2C_MESSAGE msgs[1] =  {</w:t>
      </w:r>
    </w:p>
    <w:p w:rsidR="00723A46" w:rsidRPr="00723A46" w:rsidRDefault="00723A46" w:rsidP="00723A46">
      <w:pPr>
        <w:pStyle w:val="a6"/>
        <w:rPr>
          <w:lang w:val="en-US"/>
        </w:rPr>
      </w:pPr>
      <w:r w:rsidRPr="00723A46">
        <w:rPr>
          <w:lang w:val="en-US"/>
        </w:rPr>
        <w:t xml:space="preserve">        {</w:t>
      </w:r>
    </w:p>
    <w:p w:rsidR="00723A46" w:rsidRPr="00723A46" w:rsidRDefault="00723A46" w:rsidP="00723A46">
      <w:pPr>
        <w:pStyle w:val="a6"/>
        <w:rPr>
          <w:lang w:val="en-US"/>
        </w:rPr>
      </w:pPr>
      <w:r w:rsidRPr="00723A46">
        <w:rPr>
          <w:lang w:val="en-US"/>
        </w:rPr>
        <w:t xml:space="preserve">            .I2CMSG_usAddr       = pi2c-&gt;I2CDEV_usAddr,</w:t>
      </w:r>
    </w:p>
    <w:p w:rsidR="00723A46" w:rsidRPr="00723A46" w:rsidRDefault="00723A46" w:rsidP="00723A46">
      <w:pPr>
        <w:pStyle w:val="a6"/>
        <w:rPr>
          <w:lang w:val="en-US"/>
        </w:rPr>
      </w:pPr>
      <w:r w:rsidRPr="00723A46">
        <w:rPr>
          <w:lang w:val="en-US"/>
        </w:rPr>
        <w:t xml:space="preserve">            .I2CMSG_usFlag       = 0,</w:t>
      </w:r>
    </w:p>
    <w:p w:rsidR="00723A46" w:rsidRPr="00723A46" w:rsidRDefault="00723A46" w:rsidP="00723A46">
      <w:pPr>
        <w:pStyle w:val="a6"/>
        <w:rPr>
          <w:lang w:val="en-US"/>
        </w:rPr>
      </w:pPr>
      <w:r w:rsidRPr="00723A46">
        <w:rPr>
          <w:lang w:val="en-US"/>
        </w:rPr>
        <w:t xml:space="preserve">            .I2CMSG_usLen        = EEPROM_PAGE_SZ + 1,</w:t>
      </w:r>
    </w:p>
    <w:p w:rsidR="00723A46" w:rsidRPr="00723A46" w:rsidRDefault="00723A46" w:rsidP="00723A46">
      <w:pPr>
        <w:pStyle w:val="a6"/>
        <w:rPr>
          <w:lang w:val="en-US"/>
        </w:rPr>
      </w:pPr>
      <w:r w:rsidRPr="00723A46">
        <w:rPr>
          <w:lang w:val="en-US"/>
        </w:rPr>
        <w:t xml:space="preserve">            .I2CMSG_pucBuffer    = pucTxBuf,</w:t>
      </w:r>
    </w:p>
    <w:p w:rsidR="00723A46" w:rsidRPr="00723A46" w:rsidRDefault="00723A46" w:rsidP="00723A46">
      <w:pPr>
        <w:pStyle w:val="a6"/>
        <w:rPr>
          <w:lang w:val="en-US"/>
        </w:rPr>
      </w:pPr>
      <w:r w:rsidRPr="00723A46">
        <w:rPr>
          <w:lang w:val="en-US"/>
        </w:rPr>
        <w:lastRenderedPageBreak/>
        <w:t xml:space="preserve">        }</w:t>
      </w:r>
    </w:p>
    <w:p w:rsidR="00723A46" w:rsidRPr="00723A46" w:rsidRDefault="00723A46" w:rsidP="00723A46">
      <w:pPr>
        <w:pStyle w:val="a6"/>
        <w:rPr>
          <w:lang w:val="en-US"/>
        </w:rPr>
      </w:pPr>
      <w:r w:rsidRPr="00723A46">
        <w:rPr>
          <w:lang w:val="en-US"/>
        </w:rPr>
        <w:t xml:space="preserve">    };</w:t>
      </w:r>
    </w:p>
    <w:p w:rsidR="00723A46" w:rsidRPr="00723A46" w:rsidRDefault="00723A46" w:rsidP="00723A46">
      <w:pPr>
        <w:pStyle w:val="a6"/>
        <w:rPr>
          <w:lang w:val="en-US"/>
        </w:rPr>
      </w:pPr>
    </w:p>
    <w:p w:rsidR="00723A46" w:rsidRPr="00723A46" w:rsidRDefault="00723A46" w:rsidP="00723A46">
      <w:pPr>
        <w:pStyle w:val="a6"/>
        <w:rPr>
          <w:lang w:val="en-US"/>
        </w:rPr>
      </w:pPr>
      <w:r w:rsidRPr="00723A46">
        <w:rPr>
          <w:lang w:val="en-US"/>
        </w:rPr>
        <w:t xml:space="preserve">    iRet = API_I2cDeviceTransfer(pi2c, msgs, 1);</w:t>
      </w:r>
    </w:p>
    <w:p w:rsidR="00723A46" w:rsidRPr="00723A46" w:rsidRDefault="00723A46" w:rsidP="00723A46">
      <w:pPr>
        <w:pStyle w:val="a6"/>
        <w:rPr>
          <w:lang w:val="en-US"/>
        </w:rPr>
      </w:pPr>
      <w:r w:rsidRPr="00723A46">
        <w:rPr>
          <w:lang w:val="en-US"/>
        </w:rPr>
        <w:t xml:space="preserve">    if (iRet &lt; 0) {</w:t>
      </w:r>
    </w:p>
    <w:p w:rsidR="00723A46" w:rsidRPr="00723A46" w:rsidRDefault="00723A46" w:rsidP="00723A46">
      <w:pPr>
        <w:pStyle w:val="a6"/>
        <w:rPr>
          <w:lang w:val="en-US"/>
        </w:rPr>
      </w:pPr>
      <w:r w:rsidRPr="00723A46">
        <w:rPr>
          <w:lang w:val="en-US"/>
        </w:rPr>
        <w:t xml:space="preserve">        _DebugFormat(__PRINTMESSAGE_LEVEL, "i2c msg write error\n\r");</w:t>
      </w:r>
    </w:p>
    <w:p w:rsidR="00723A46" w:rsidRPr="00723A46" w:rsidRDefault="00723A46" w:rsidP="00723A46">
      <w:pPr>
        <w:pStyle w:val="a6"/>
        <w:rPr>
          <w:lang w:val="en-US"/>
        </w:rPr>
      </w:pPr>
      <w:r w:rsidRPr="00723A46">
        <w:rPr>
          <w:lang w:val="en-US"/>
        </w:rPr>
        <w:t xml:space="preserve">        return  (PX_ERROR);</w:t>
      </w:r>
    </w:p>
    <w:p w:rsidR="00723A46" w:rsidRPr="00723A46" w:rsidRDefault="00723A46" w:rsidP="00723A46">
      <w:pPr>
        <w:pStyle w:val="a6"/>
        <w:rPr>
          <w:lang w:val="en-US"/>
        </w:rPr>
      </w:pPr>
      <w:r w:rsidRPr="00723A46">
        <w:rPr>
          <w:lang w:val="en-US"/>
        </w:rPr>
        <w:t xml:space="preserve">    }</w:t>
      </w:r>
    </w:p>
    <w:p w:rsidR="00723A46" w:rsidRPr="00723A46" w:rsidRDefault="00723A46" w:rsidP="00723A46">
      <w:pPr>
        <w:pStyle w:val="a6"/>
        <w:rPr>
          <w:lang w:val="en-US"/>
        </w:rPr>
      </w:pPr>
      <w:r w:rsidRPr="00723A46">
        <w:rPr>
          <w:lang w:val="en-US"/>
        </w:rPr>
        <w:t>//    iRet = API_I2cDeviceCtl(pi2c, I2C_GET_SNDMSGNR_CMD, 0);</w:t>
      </w:r>
    </w:p>
    <w:p w:rsidR="00723A46" w:rsidRPr="00723A46" w:rsidRDefault="00723A46" w:rsidP="00723A46">
      <w:pPr>
        <w:pStyle w:val="a6"/>
        <w:rPr>
          <w:lang w:val="en-US"/>
        </w:rPr>
      </w:pPr>
    </w:p>
    <w:p w:rsidR="00723A46" w:rsidRPr="00723A46" w:rsidRDefault="00723A46" w:rsidP="00723A46">
      <w:pPr>
        <w:pStyle w:val="a6"/>
        <w:rPr>
          <w:lang w:val="en-US"/>
        </w:rPr>
      </w:pPr>
      <w:r w:rsidRPr="00723A46">
        <w:rPr>
          <w:lang w:val="en-US"/>
        </w:rPr>
        <w:t xml:space="preserve">    return  (iRet);</w:t>
      </w:r>
    </w:p>
    <w:p w:rsidR="00723A46" w:rsidRPr="00723A46" w:rsidRDefault="00723A46" w:rsidP="00723A46">
      <w:pPr>
        <w:pStyle w:val="a6"/>
        <w:rPr>
          <w:lang w:val="en-US"/>
        </w:rPr>
      </w:pPr>
      <w:r w:rsidRPr="00723A46">
        <w:rPr>
          <w:lang w:val="en-US"/>
        </w:rPr>
        <w:t>}</w:t>
      </w:r>
    </w:p>
    <w:p w:rsidR="00723A46" w:rsidRPr="00723A46" w:rsidRDefault="00723A46" w:rsidP="00723A46">
      <w:pPr>
        <w:pStyle w:val="a6"/>
        <w:rPr>
          <w:lang w:val="en-US"/>
        </w:rPr>
      </w:pPr>
      <w:r w:rsidRPr="00723A46">
        <w:rPr>
          <w:lang w:val="en-US"/>
        </w:rPr>
        <w:t>/******************************************************************************</w:t>
      </w:r>
    </w:p>
    <w:p w:rsidR="00723A46" w:rsidRPr="00723A46" w:rsidRDefault="00723A46" w:rsidP="00723A46">
      <w:pPr>
        <w:pStyle w:val="a6"/>
        <w:rPr>
          <w:lang w:val="en-US"/>
        </w:rPr>
      </w:pPr>
      <w:r w:rsidRPr="00723A46">
        <w:rPr>
          <w:lang w:val="en-US"/>
        </w:rPr>
        <w:t xml:space="preserve">** </w:t>
      </w:r>
      <w:r w:rsidRPr="00723A46">
        <w:rPr>
          <w:lang w:val="en-US"/>
        </w:rPr>
        <w:t>函数名称</w:t>
      </w:r>
      <w:r w:rsidRPr="00723A46">
        <w:rPr>
          <w:lang w:val="en-US"/>
        </w:rPr>
        <w:t>: eepromPageRead</w:t>
      </w:r>
    </w:p>
    <w:p w:rsidR="00723A46" w:rsidRPr="00723A46" w:rsidRDefault="00723A46" w:rsidP="00723A46">
      <w:pPr>
        <w:pStyle w:val="a6"/>
        <w:rPr>
          <w:lang w:val="en-US"/>
        </w:rPr>
      </w:pPr>
      <w:r w:rsidRPr="00723A46">
        <w:rPr>
          <w:lang w:val="en-US"/>
        </w:rPr>
        <w:t xml:space="preserve">** </w:t>
      </w:r>
      <w:r w:rsidRPr="00723A46">
        <w:rPr>
          <w:lang w:val="en-US"/>
        </w:rPr>
        <w:t>功能描述</w:t>
      </w:r>
      <w:r w:rsidRPr="00723A46">
        <w:rPr>
          <w:lang w:val="en-US"/>
        </w:rPr>
        <w:t xml:space="preserve">: </w:t>
      </w:r>
      <w:r w:rsidRPr="00723A46">
        <w:rPr>
          <w:lang w:val="en-US"/>
        </w:rPr>
        <w:t>页的方式读</w:t>
      </w:r>
      <w:r w:rsidRPr="00723A46">
        <w:rPr>
          <w:lang w:val="en-US"/>
        </w:rPr>
        <w:t xml:space="preserve"> eeprom</w:t>
      </w:r>
    </w:p>
    <w:p w:rsidR="00723A46" w:rsidRPr="00723A46" w:rsidRDefault="00723A46" w:rsidP="00723A46">
      <w:pPr>
        <w:pStyle w:val="a6"/>
        <w:rPr>
          <w:lang w:val="en-US"/>
        </w:rPr>
      </w:pPr>
      <w:r w:rsidRPr="00723A46">
        <w:rPr>
          <w:lang w:val="en-US"/>
        </w:rPr>
        <w:t>******************************************************************************/</w:t>
      </w:r>
    </w:p>
    <w:p w:rsidR="00723A46" w:rsidRPr="00723A46" w:rsidRDefault="00723A46" w:rsidP="00723A46">
      <w:pPr>
        <w:pStyle w:val="a6"/>
        <w:rPr>
          <w:lang w:val="en-US"/>
        </w:rPr>
      </w:pPr>
      <w:r w:rsidRPr="00723A46">
        <w:rPr>
          <w:lang w:val="en-US"/>
        </w:rPr>
        <w:t>INT  eepromPageRead (PLW_I2C_DEVICE     pi2c,     UINT8         ucPageAddr,</w:t>
      </w:r>
    </w:p>
    <w:p w:rsidR="00723A46" w:rsidRPr="00723A46" w:rsidRDefault="00723A46" w:rsidP="00723A46">
      <w:pPr>
        <w:pStyle w:val="a6"/>
        <w:rPr>
          <w:lang w:val="en-US"/>
        </w:rPr>
      </w:pPr>
      <w:r w:rsidRPr="00723A46">
        <w:rPr>
          <w:lang w:val="en-US"/>
        </w:rPr>
        <w:t xml:space="preserve">                         UINT8              *ucBuf, INT            iLen)</w:t>
      </w:r>
    </w:p>
    <w:p w:rsidR="00723A46" w:rsidRPr="00723A46" w:rsidRDefault="00723A46" w:rsidP="00723A46">
      <w:pPr>
        <w:pStyle w:val="a6"/>
        <w:rPr>
          <w:lang w:val="en-US"/>
        </w:rPr>
      </w:pPr>
      <w:r w:rsidRPr="00723A46">
        <w:rPr>
          <w:lang w:val="en-US"/>
        </w:rPr>
        <w:t>{</w:t>
      </w:r>
    </w:p>
    <w:p w:rsidR="00723A46" w:rsidRPr="00723A46" w:rsidRDefault="00723A46" w:rsidP="00723A46">
      <w:pPr>
        <w:pStyle w:val="a6"/>
        <w:rPr>
          <w:lang w:val="en-US"/>
        </w:rPr>
      </w:pPr>
      <w:r w:rsidRPr="00723A46">
        <w:rPr>
          <w:lang w:val="en-US"/>
        </w:rPr>
        <w:t xml:space="preserve">    INT            iRet;</w:t>
      </w:r>
    </w:p>
    <w:p w:rsidR="00723A46" w:rsidRPr="00723A46" w:rsidRDefault="00723A46" w:rsidP="00723A46">
      <w:pPr>
        <w:pStyle w:val="a6"/>
        <w:rPr>
          <w:lang w:val="en-US"/>
        </w:rPr>
      </w:pPr>
    </w:p>
    <w:p w:rsidR="00723A46" w:rsidRPr="00723A46" w:rsidRDefault="00723A46" w:rsidP="00723A46">
      <w:pPr>
        <w:pStyle w:val="a6"/>
        <w:rPr>
          <w:lang w:val="en-US"/>
        </w:rPr>
      </w:pPr>
      <w:r w:rsidRPr="00723A46">
        <w:rPr>
          <w:lang w:val="en-US"/>
        </w:rPr>
        <w:t xml:space="preserve">    if (!pi2c) {</w:t>
      </w:r>
    </w:p>
    <w:p w:rsidR="00723A46" w:rsidRPr="00723A46" w:rsidRDefault="00723A46" w:rsidP="00723A46">
      <w:pPr>
        <w:pStyle w:val="a6"/>
        <w:rPr>
          <w:lang w:val="en-US"/>
        </w:rPr>
      </w:pPr>
      <w:r w:rsidRPr="00723A46">
        <w:rPr>
          <w:lang w:val="en-US"/>
        </w:rPr>
        <w:t xml:space="preserve">        EEPROM_DBG("Invalid eeprom device.\n");</w:t>
      </w:r>
    </w:p>
    <w:p w:rsidR="00723A46" w:rsidRPr="00723A46" w:rsidRDefault="00723A46" w:rsidP="00723A46">
      <w:pPr>
        <w:pStyle w:val="a6"/>
        <w:rPr>
          <w:lang w:val="en-US"/>
        </w:rPr>
      </w:pPr>
      <w:r w:rsidRPr="00723A46">
        <w:rPr>
          <w:lang w:val="en-US"/>
        </w:rPr>
        <w:t xml:space="preserve">        return  (PX_ERROR);</w:t>
      </w:r>
    </w:p>
    <w:p w:rsidR="00723A46" w:rsidRPr="00723A46" w:rsidRDefault="00723A46" w:rsidP="00723A46">
      <w:pPr>
        <w:pStyle w:val="a6"/>
        <w:rPr>
          <w:lang w:val="en-US"/>
        </w:rPr>
      </w:pPr>
      <w:r w:rsidRPr="00723A46">
        <w:rPr>
          <w:lang w:val="en-US"/>
        </w:rPr>
        <w:t xml:space="preserve">    }</w:t>
      </w:r>
    </w:p>
    <w:p w:rsidR="00723A46" w:rsidRPr="00723A46" w:rsidRDefault="00723A46" w:rsidP="00723A46">
      <w:pPr>
        <w:pStyle w:val="a6"/>
        <w:rPr>
          <w:lang w:val="en-US"/>
        </w:rPr>
      </w:pPr>
    </w:p>
    <w:p w:rsidR="00723A46" w:rsidRPr="00723A46" w:rsidRDefault="00723A46" w:rsidP="00723A46">
      <w:pPr>
        <w:pStyle w:val="a6"/>
        <w:rPr>
          <w:lang w:val="en-US"/>
        </w:rPr>
      </w:pPr>
      <w:r w:rsidRPr="00723A46">
        <w:rPr>
          <w:lang w:val="en-US"/>
        </w:rPr>
        <w:t xml:space="preserve">    if (iLen &gt; EEPROM_PAGE_SZ) {</w:t>
      </w:r>
    </w:p>
    <w:p w:rsidR="00723A46" w:rsidRPr="00723A46" w:rsidRDefault="00723A46" w:rsidP="00723A46">
      <w:pPr>
        <w:pStyle w:val="a6"/>
        <w:rPr>
          <w:lang w:val="en-US"/>
        </w:rPr>
      </w:pPr>
      <w:r w:rsidRPr="00723A46">
        <w:rPr>
          <w:lang w:val="en-US"/>
        </w:rPr>
        <w:t xml:space="preserve">        EEPROM_DBG("Read length great a page[%d]", EEPROM_PAGE_SZ);</w:t>
      </w:r>
    </w:p>
    <w:p w:rsidR="00723A46" w:rsidRPr="00723A46" w:rsidRDefault="00723A46" w:rsidP="00723A46">
      <w:pPr>
        <w:pStyle w:val="a6"/>
        <w:rPr>
          <w:lang w:val="en-US"/>
        </w:rPr>
      </w:pPr>
      <w:r w:rsidRPr="00723A46">
        <w:rPr>
          <w:lang w:val="en-US"/>
        </w:rPr>
        <w:t xml:space="preserve">        return  (PX_ERROR);</w:t>
      </w:r>
    </w:p>
    <w:p w:rsidR="00723A46" w:rsidRPr="00723A46" w:rsidRDefault="00723A46" w:rsidP="00723A46">
      <w:pPr>
        <w:pStyle w:val="a6"/>
        <w:rPr>
          <w:lang w:val="en-US"/>
        </w:rPr>
      </w:pPr>
      <w:r w:rsidRPr="00723A46">
        <w:rPr>
          <w:lang w:val="en-US"/>
        </w:rPr>
        <w:t xml:space="preserve">    }</w:t>
      </w:r>
    </w:p>
    <w:p w:rsidR="00723A46" w:rsidRPr="00723A46" w:rsidRDefault="00723A46" w:rsidP="00723A46">
      <w:pPr>
        <w:pStyle w:val="a6"/>
        <w:rPr>
          <w:lang w:val="en-US"/>
        </w:rPr>
      </w:pPr>
    </w:p>
    <w:p w:rsidR="00723A46" w:rsidRPr="00723A46" w:rsidRDefault="00723A46" w:rsidP="00723A46">
      <w:pPr>
        <w:pStyle w:val="a6"/>
        <w:rPr>
          <w:lang w:val="en-US"/>
        </w:rPr>
      </w:pPr>
      <w:r w:rsidRPr="00723A46">
        <w:rPr>
          <w:lang w:val="en-US"/>
        </w:rPr>
        <w:t xml:space="preserve">    LW_I2C_MESSAGE msgs[2] = {</w:t>
      </w:r>
    </w:p>
    <w:p w:rsidR="00723A46" w:rsidRPr="00723A46" w:rsidRDefault="00723A46" w:rsidP="00723A46">
      <w:pPr>
        <w:pStyle w:val="a6"/>
        <w:rPr>
          <w:lang w:val="en-US"/>
        </w:rPr>
      </w:pPr>
      <w:r w:rsidRPr="00723A46">
        <w:rPr>
          <w:lang w:val="en-US"/>
        </w:rPr>
        <w:t xml:space="preserve">        {</w:t>
      </w:r>
    </w:p>
    <w:p w:rsidR="00723A46" w:rsidRPr="00723A46" w:rsidRDefault="00723A46" w:rsidP="00723A46">
      <w:pPr>
        <w:pStyle w:val="a6"/>
        <w:rPr>
          <w:lang w:val="en-US"/>
        </w:rPr>
      </w:pPr>
      <w:r w:rsidRPr="00723A46">
        <w:rPr>
          <w:lang w:val="en-US"/>
        </w:rPr>
        <w:t xml:space="preserve">            .I2CMSG_usAddr       = pi2c-&gt;I2CDEV_usAddr,</w:t>
      </w:r>
    </w:p>
    <w:p w:rsidR="00723A46" w:rsidRPr="00723A46" w:rsidRDefault="00723A46" w:rsidP="00723A46">
      <w:pPr>
        <w:pStyle w:val="a6"/>
        <w:rPr>
          <w:lang w:val="en-US"/>
        </w:rPr>
      </w:pPr>
      <w:r w:rsidRPr="00723A46">
        <w:rPr>
          <w:lang w:val="en-US"/>
        </w:rPr>
        <w:t xml:space="preserve">            .I2CMSG_usFlag       = 0,</w:t>
      </w:r>
    </w:p>
    <w:p w:rsidR="00723A46" w:rsidRPr="00723A46" w:rsidRDefault="00723A46" w:rsidP="00723A46">
      <w:pPr>
        <w:pStyle w:val="a6"/>
        <w:rPr>
          <w:lang w:val="en-US"/>
        </w:rPr>
      </w:pPr>
      <w:r w:rsidRPr="00723A46">
        <w:rPr>
          <w:lang w:val="en-US"/>
        </w:rPr>
        <w:t xml:space="preserve">            .I2CMSG_usLen        = 1,</w:t>
      </w:r>
    </w:p>
    <w:p w:rsidR="00723A46" w:rsidRPr="00723A46" w:rsidRDefault="00723A46" w:rsidP="00723A46">
      <w:pPr>
        <w:pStyle w:val="a6"/>
        <w:rPr>
          <w:lang w:val="en-US"/>
        </w:rPr>
      </w:pPr>
      <w:r w:rsidRPr="00723A46">
        <w:rPr>
          <w:lang w:val="en-US"/>
        </w:rPr>
        <w:t xml:space="preserve">            .I2CMSG_pucBuffer    = &amp;ucPageAddr,</w:t>
      </w:r>
    </w:p>
    <w:p w:rsidR="00723A46" w:rsidRPr="00723A46" w:rsidRDefault="00723A46" w:rsidP="00723A46">
      <w:pPr>
        <w:pStyle w:val="a6"/>
        <w:rPr>
          <w:lang w:val="en-US"/>
        </w:rPr>
      </w:pPr>
      <w:r w:rsidRPr="00723A46">
        <w:rPr>
          <w:lang w:val="en-US"/>
        </w:rPr>
        <w:t xml:space="preserve">        },</w:t>
      </w:r>
    </w:p>
    <w:p w:rsidR="00723A46" w:rsidRPr="00723A46" w:rsidRDefault="00723A46" w:rsidP="00723A46">
      <w:pPr>
        <w:pStyle w:val="a6"/>
        <w:rPr>
          <w:lang w:val="en-US"/>
        </w:rPr>
      </w:pPr>
      <w:r w:rsidRPr="00723A46">
        <w:rPr>
          <w:lang w:val="en-US"/>
        </w:rPr>
        <w:t xml:space="preserve">        {</w:t>
      </w:r>
    </w:p>
    <w:p w:rsidR="00723A46" w:rsidRPr="00723A46" w:rsidRDefault="00723A46" w:rsidP="00723A46">
      <w:pPr>
        <w:pStyle w:val="a6"/>
        <w:rPr>
          <w:lang w:val="en-US"/>
        </w:rPr>
      </w:pPr>
      <w:r w:rsidRPr="00723A46">
        <w:rPr>
          <w:lang w:val="en-US"/>
        </w:rPr>
        <w:t xml:space="preserve">            .I2CMSG_usAddr       = pi2c-&gt;I2CDEV_usAddr,</w:t>
      </w:r>
    </w:p>
    <w:p w:rsidR="00723A46" w:rsidRPr="00723A46" w:rsidRDefault="00723A46" w:rsidP="00723A46">
      <w:pPr>
        <w:pStyle w:val="a6"/>
        <w:rPr>
          <w:lang w:val="en-US"/>
        </w:rPr>
      </w:pPr>
      <w:r w:rsidRPr="00723A46">
        <w:rPr>
          <w:lang w:val="en-US"/>
        </w:rPr>
        <w:t xml:space="preserve">            .I2CMSG_usFlag       = LW_I2C_M_RD,</w:t>
      </w:r>
    </w:p>
    <w:p w:rsidR="00723A46" w:rsidRPr="00723A46" w:rsidRDefault="00723A46" w:rsidP="00723A46">
      <w:pPr>
        <w:pStyle w:val="a6"/>
        <w:rPr>
          <w:lang w:val="en-US"/>
        </w:rPr>
      </w:pPr>
      <w:r w:rsidRPr="00723A46">
        <w:rPr>
          <w:lang w:val="en-US"/>
        </w:rPr>
        <w:t xml:space="preserve">            .I2CMSG_usLen        = EEPROM_PAGE_SZ,</w:t>
      </w:r>
    </w:p>
    <w:p w:rsidR="00723A46" w:rsidRPr="00723A46" w:rsidRDefault="00723A46" w:rsidP="00723A46">
      <w:pPr>
        <w:pStyle w:val="a6"/>
        <w:rPr>
          <w:lang w:val="en-US"/>
        </w:rPr>
      </w:pPr>
      <w:r w:rsidRPr="00723A46">
        <w:rPr>
          <w:lang w:val="en-US"/>
        </w:rPr>
        <w:t xml:space="preserve">            .I2CMSG_pucBuffer    = ucBuf,</w:t>
      </w:r>
    </w:p>
    <w:p w:rsidR="00723A46" w:rsidRPr="00723A46" w:rsidRDefault="00723A46" w:rsidP="00723A46">
      <w:pPr>
        <w:pStyle w:val="a6"/>
        <w:rPr>
          <w:lang w:val="en-US"/>
        </w:rPr>
      </w:pPr>
      <w:r w:rsidRPr="00723A46">
        <w:rPr>
          <w:lang w:val="en-US"/>
        </w:rPr>
        <w:t xml:space="preserve">        }</w:t>
      </w:r>
    </w:p>
    <w:p w:rsidR="00723A46" w:rsidRPr="00723A46" w:rsidRDefault="00723A46" w:rsidP="00723A46">
      <w:pPr>
        <w:pStyle w:val="a6"/>
        <w:rPr>
          <w:lang w:val="en-US"/>
        </w:rPr>
      </w:pPr>
      <w:r w:rsidRPr="00723A46">
        <w:rPr>
          <w:lang w:val="en-US"/>
        </w:rPr>
        <w:lastRenderedPageBreak/>
        <w:t xml:space="preserve">    };</w:t>
      </w:r>
    </w:p>
    <w:p w:rsidR="00723A46" w:rsidRPr="00723A46" w:rsidRDefault="00723A46" w:rsidP="00723A46">
      <w:pPr>
        <w:pStyle w:val="a6"/>
        <w:rPr>
          <w:lang w:val="en-US"/>
        </w:rPr>
      </w:pPr>
    </w:p>
    <w:p w:rsidR="00723A46" w:rsidRPr="00723A46" w:rsidRDefault="00723A46" w:rsidP="00723A46">
      <w:pPr>
        <w:pStyle w:val="a6"/>
        <w:rPr>
          <w:lang w:val="en-US"/>
        </w:rPr>
      </w:pPr>
    </w:p>
    <w:p w:rsidR="00723A46" w:rsidRPr="00723A46" w:rsidRDefault="00723A46" w:rsidP="00723A46">
      <w:pPr>
        <w:pStyle w:val="a6"/>
        <w:rPr>
          <w:lang w:val="en-US"/>
        </w:rPr>
      </w:pPr>
      <w:r w:rsidRPr="00723A46">
        <w:rPr>
          <w:lang w:val="en-US"/>
        </w:rPr>
        <w:t xml:space="preserve">    iRet = API_I2cDeviceTransfer(pi2c, msgs, 2);</w:t>
      </w:r>
    </w:p>
    <w:p w:rsidR="00723A46" w:rsidRPr="00723A46" w:rsidRDefault="00723A46" w:rsidP="00723A46">
      <w:pPr>
        <w:pStyle w:val="a6"/>
        <w:rPr>
          <w:lang w:val="en-US"/>
        </w:rPr>
      </w:pPr>
      <w:r w:rsidRPr="00723A46">
        <w:rPr>
          <w:lang w:val="en-US"/>
        </w:rPr>
        <w:t xml:space="preserve">    if (iRet &lt; 0) {</w:t>
      </w:r>
    </w:p>
    <w:p w:rsidR="00723A46" w:rsidRPr="00723A46" w:rsidRDefault="00723A46" w:rsidP="00723A46">
      <w:pPr>
        <w:pStyle w:val="a6"/>
        <w:rPr>
          <w:lang w:val="en-US"/>
        </w:rPr>
      </w:pPr>
      <w:r w:rsidRPr="00723A46">
        <w:rPr>
          <w:lang w:val="en-US"/>
        </w:rPr>
        <w:t xml:space="preserve">        EEPROM_DBG("I2c msg PageRead error: %d\n", iRet);</w:t>
      </w:r>
    </w:p>
    <w:p w:rsidR="00723A46" w:rsidRPr="00723A46" w:rsidRDefault="00723A46" w:rsidP="00723A46">
      <w:pPr>
        <w:pStyle w:val="a6"/>
        <w:rPr>
          <w:lang w:val="en-US"/>
        </w:rPr>
      </w:pPr>
      <w:r w:rsidRPr="00723A46">
        <w:rPr>
          <w:lang w:val="en-US"/>
        </w:rPr>
        <w:t xml:space="preserve">        return  (PX_ERROR);</w:t>
      </w:r>
    </w:p>
    <w:p w:rsidR="00723A46" w:rsidRPr="00723A46" w:rsidRDefault="00723A46" w:rsidP="00723A46">
      <w:pPr>
        <w:pStyle w:val="a6"/>
        <w:rPr>
          <w:lang w:val="en-US"/>
        </w:rPr>
      </w:pPr>
      <w:r w:rsidRPr="00723A46">
        <w:rPr>
          <w:lang w:val="en-US"/>
        </w:rPr>
        <w:t xml:space="preserve">    }</w:t>
      </w:r>
    </w:p>
    <w:p w:rsidR="00723A46" w:rsidRPr="00723A46" w:rsidRDefault="00723A46" w:rsidP="00723A46">
      <w:pPr>
        <w:pStyle w:val="a6"/>
        <w:rPr>
          <w:lang w:val="en-US"/>
        </w:rPr>
      </w:pPr>
    </w:p>
    <w:p w:rsidR="00723A46" w:rsidRPr="00723A46" w:rsidRDefault="00723A46" w:rsidP="00723A46">
      <w:pPr>
        <w:pStyle w:val="a6"/>
        <w:rPr>
          <w:lang w:val="en-US"/>
        </w:rPr>
      </w:pPr>
      <w:r w:rsidRPr="00723A46">
        <w:rPr>
          <w:lang w:val="en-US"/>
        </w:rPr>
        <w:t xml:space="preserve">    return  (iRet);</w:t>
      </w:r>
    </w:p>
    <w:p w:rsidR="00723A46" w:rsidRPr="00723A46" w:rsidRDefault="00723A46" w:rsidP="00723A46">
      <w:pPr>
        <w:pStyle w:val="a6"/>
        <w:rPr>
          <w:lang w:val="en-US"/>
        </w:rPr>
      </w:pPr>
      <w:r w:rsidRPr="00723A46">
        <w:rPr>
          <w:lang w:val="en-US"/>
        </w:rPr>
        <w:t>}</w:t>
      </w:r>
    </w:p>
    <w:p w:rsidR="00723A46" w:rsidRPr="00723A46" w:rsidRDefault="00723A46" w:rsidP="00723A46">
      <w:pPr>
        <w:pStyle w:val="a6"/>
        <w:rPr>
          <w:lang w:val="en-US"/>
        </w:rPr>
      </w:pPr>
      <w:r w:rsidRPr="00723A46">
        <w:rPr>
          <w:lang w:val="en-US"/>
        </w:rPr>
        <w:t>/******************************************************************************</w:t>
      </w:r>
    </w:p>
    <w:p w:rsidR="00723A46" w:rsidRPr="00723A46" w:rsidRDefault="00723A46" w:rsidP="00723A46">
      <w:pPr>
        <w:pStyle w:val="a6"/>
        <w:rPr>
          <w:lang w:val="en-US"/>
        </w:rPr>
      </w:pPr>
      <w:r w:rsidRPr="00723A46">
        <w:rPr>
          <w:lang w:val="en-US"/>
        </w:rPr>
        <w:t xml:space="preserve">** </w:t>
      </w:r>
      <w:r w:rsidRPr="00723A46">
        <w:rPr>
          <w:lang w:val="en-US"/>
        </w:rPr>
        <w:t>函数名称</w:t>
      </w:r>
      <w:r w:rsidRPr="00723A46">
        <w:rPr>
          <w:lang w:val="en-US"/>
        </w:rPr>
        <w:t>: eepromByteWrite</w:t>
      </w:r>
    </w:p>
    <w:p w:rsidR="00723A46" w:rsidRPr="00723A46" w:rsidRDefault="00723A46" w:rsidP="00723A46">
      <w:pPr>
        <w:pStyle w:val="a6"/>
        <w:rPr>
          <w:lang w:val="en-US"/>
        </w:rPr>
      </w:pPr>
      <w:r w:rsidRPr="00723A46">
        <w:rPr>
          <w:lang w:val="en-US"/>
        </w:rPr>
        <w:t xml:space="preserve">** </w:t>
      </w:r>
      <w:r w:rsidRPr="00723A46">
        <w:rPr>
          <w:lang w:val="en-US"/>
        </w:rPr>
        <w:t>功能描述</w:t>
      </w:r>
      <w:r w:rsidRPr="00723A46">
        <w:rPr>
          <w:lang w:val="en-US"/>
        </w:rPr>
        <w:t xml:space="preserve">: </w:t>
      </w:r>
      <w:r w:rsidRPr="00723A46">
        <w:rPr>
          <w:lang w:val="en-US"/>
        </w:rPr>
        <w:t>字节的方式写</w:t>
      </w:r>
      <w:r w:rsidRPr="00723A46">
        <w:rPr>
          <w:lang w:val="en-US"/>
        </w:rPr>
        <w:t xml:space="preserve"> eeprom</w:t>
      </w:r>
    </w:p>
    <w:p w:rsidR="00723A46" w:rsidRPr="00723A46" w:rsidRDefault="00723A46" w:rsidP="00723A46">
      <w:pPr>
        <w:pStyle w:val="a6"/>
        <w:rPr>
          <w:lang w:val="en-US"/>
        </w:rPr>
      </w:pPr>
      <w:r w:rsidRPr="00723A46">
        <w:rPr>
          <w:lang w:val="en-US"/>
        </w:rPr>
        <w:t>******************************************************************************/</w:t>
      </w:r>
    </w:p>
    <w:p w:rsidR="00723A46" w:rsidRPr="00723A46" w:rsidRDefault="00723A46" w:rsidP="00723A46">
      <w:pPr>
        <w:pStyle w:val="a6"/>
        <w:rPr>
          <w:lang w:val="en-US"/>
        </w:rPr>
      </w:pPr>
      <w:r w:rsidRPr="00723A46">
        <w:rPr>
          <w:lang w:val="en-US"/>
        </w:rPr>
        <w:t>INT  eepromByteWrite (PLW_I2C_DEVICE  pi2c, UINT8  ucByteAddr, UINT8  ucData)</w:t>
      </w:r>
    </w:p>
    <w:p w:rsidR="00723A46" w:rsidRPr="00723A46" w:rsidRDefault="00723A46" w:rsidP="00723A46">
      <w:pPr>
        <w:pStyle w:val="a6"/>
        <w:rPr>
          <w:lang w:val="en-US"/>
        </w:rPr>
      </w:pPr>
      <w:r w:rsidRPr="00723A46">
        <w:rPr>
          <w:lang w:val="en-US"/>
        </w:rPr>
        <w:t>{</w:t>
      </w:r>
    </w:p>
    <w:p w:rsidR="00723A46" w:rsidRPr="00723A46" w:rsidRDefault="00723A46" w:rsidP="00723A46">
      <w:pPr>
        <w:pStyle w:val="a6"/>
        <w:rPr>
          <w:lang w:val="en-US"/>
        </w:rPr>
      </w:pPr>
      <w:r w:rsidRPr="00723A46">
        <w:rPr>
          <w:lang w:val="en-US"/>
        </w:rPr>
        <w:t xml:space="preserve">    INT            iRet;</w:t>
      </w:r>
    </w:p>
    <w:p w:rsidR="00723A46" w:rsidRPr="00723A46" w:rsidRDefault="00723A46" w:rsidP="00723A46">
      <w:pPr>
        <w:pStyle w:val="a6"/>
        <w:rPr>
          <w:lang w:val="en-US"/>
        </w:rPr>
      </w:pPr>
      <w:r w:rsidRPr="00723A46">
        <w:rPr>
          <w:lang w:val="en-US"/>
        </w:rPr>
        <w:t xml:space="preserve">    UINT8          pucRxBuf[2];</w:t>
      </w:r>
    </w:p>
    <w:p w:rsidR="00723A46" w:rsidRPr="00723A46" w:rsidRDefault="00723A46" w:rsidP="00723A46">
      <w:pPr>
        <w:pStyle w:val="a6"/>
        <w:rPr>
          <w:lang w:val="en-US"/>
        </w:rPr>
      </w:pPr>
    </w:p>
    <w:p w:rsidR="00723A46" w:rsidRPr="00723A46" w:rsidRDefault="00723A46" w:rsidP="00723A46">
      <w:pPr>
        <w:pStyle w:val="a6"/>
        <w:rPr>
          <w:lang w:val="en-US"/>
        </w:rPr>
      </w:pPr>
      <w:r w:rsidRPr="00723A46">
        <w:rPr>
          <w:lang w:val="en-US"/>
        </w:rPr>
        <w:t xml:space="preserve">    if (!pi2c) {</w:t>
      </w:r>
    </w:p>
    <w:p w:rsidR="00723A46" w:rsidRPr="00723A46" w:rsidRDefault="00723A46" w:rsidP="00723A46">
      <w:pPr>
        <w:pStyle w:val="a6"/>
        <w:rPr>
          <w:lang w:val="en-US"/>
        </w:rPr>
      </w:pPr>
      <w:r w:rsidRPr="00723A46">
        <w:rPr>
          <w:lang w:val="en-US"/>
        </w:rPr>
        <w:t xml:space="preserve">        return  (PX_ERROR);</w:t>
      </w:r>
    </w:p>
    <w:p w:rsidR="00723A46" w:rsidRPr="00723A46" w:rsidRDefault="00723A46" w:rsidP="00723A46">
      <w:pPr>
        <w:pStyle w:val="a6"/>
        <w:rPr>
          <w:lang w:val="en-US"/>
        </w:rPr>
      </w:pPr>
      <w:r w:rsidRPr="00723A46">
        <w:rPr>
          <w:lang w:val="en-US"/>
        </w:rPr>
        <w:t xml:space="preserve">    }</w:t>
      </w:r>
    </w:p>
    <w:p w:rsidR="00723A46" w:rsidRPr="00723A46" w:rsidRDefault="00723A46" w:rsidP="00723A46">
      <w:pPr>
        <w:pStyle w:val="a6"/>
        <w:rPr>
          <w:lang w:val="en-US"/>
        </w:rPr>
      </w:pPr>
      <w:r w:rsidRPr="00723A46">
        <w:rPr>
          <w:lang w:val="en-US"/>
        </w:rPr>
        <w:t xml:space="preserve">    pucRxBuf[0]  = ucByteAddr;</w:t>
      </w:r>
    </w:p>
    <w:p w:rsidR="00723A46" w:rsidRPr="00723A46" w:rsidRDefault="00723A46" w:rsidP="00723A46">
      <w:pPr>
        <w:pStyle w:val="a6"/>
        <w:rPr>
          <w:lang w:val="en-US"/>
        </w:rPr>
      </w:pPr>
      <w:r w:rsidRPr="00723A46">
        <w:rPr>
          <w:lang w:val="en-US"/>
        </w:rPr>
        <w:t xml:space="preserve">    pucRxBuf[1]  = ucData;</w:t>
      </w:r>
    </w:p>
    <w:p w:rsidR="00723A46" w:rsidRPr="00723A46" w:rsidRDefault="00723A46" w:rsidP="00723A46">
      <w:pPr>
        <w:pStyle w:val="a6"/>
        <w:rPr>
          <w:lang w:val="en-US"/>
        </w:rPr>
      </w:pPr>
    </w:p>
    <w:p w:rsidR="00723A46" w:rsidRPr="00723A46" w:rsidRDefault="00723A46" w:rsidP="00723A46">
      <w:pPr>
        <w:pStyle w:val="a6"/>
        <w:rPr>
          <w:lang w:val="en-US"/>
        </w:rPr>
      </w:pPr>
      <w:r w:rsidRPr="00723A46">
        <w:rPr>
          <w:lang w:val="en-US"/>
        </w:rPr>
        <w:t xml:space="preserve">    LW_I2C_MESSAGE msgs[] = {</w:t>
      </w:r>
    </w:p>
    <w:p w:rsidR="00723A46" w:rsidRPr="00723A46" w:rsidRDefault="00723A46" w:rsidP="00723A46">
      <w:pPr>
        <w:pStyle w:val="a6"/>
        <w:rPr>
          <w:lang w:val="en-US"/>
        </w:rPr>
      </w:pPr>
      <w:r w:rsidRPr="00723A46">
        <w:rPr>
          <w:lang w:val="en-US"/>
        </w:rPr>
        <w:t xml:space="preserve">        {</w:t>
      </w:r>
    </w:p>
    <w:p w:rsidR="00723A46" w:rsidRPr="00723A46" w:rsidRDefault="00723A46" w:rsidP="00723A46">
      <w:pPr>
        <w:pStyle w:val="a6"/>
        <w:rPr>
          <w:lang w:val="en-US"/>
        </w:rPr>
      </w:pPr>
      <w:r w:rsidRPr="00723A46">
        <w:rPr>
          <w:lang w:val="en-US"/>
        </w:rPr>
        <w:t xml:space="preserve">            .I2CMSG_usAddr     = pi2c-&gt;I2CDEV_usAddr,</w:t>
      </w:r>
    </w:p>
    <w:p w:rsidR="00723A46" w:rsidRPr="00723A46" w:rsidRDefault="00723A46" w:rsidP="00723A46">
      <w:pPr>
        <w:pStyle w:val="a6"/>
        <w:rPr>
          <w:lang w:val="en-US"/>
        </w:rPr>
      </w:pPr>
      <w:r w:rsidRPr="00723A46">
        <w:rPr>
          <w:lang w:val="en-US"/>
        </w:rPr>
        <w:t xml:space="preserve">            .I2CMSG_usFlag       = 0,</w:t>
      </w:r>
    </w:p>
    <w:p w:rsidR="00723A46" w:rsidRPr="00723A46" w:rsidRDefault="00723A46" w:rsidP="00723A46">
      <w:pPr>
        <w:pStyle w:val="a6"/>
        <w:rPr>
          <w:lang w:val="en-US"/>
        </w:rPr>
      </w:pPr>
      <w:r w:rsidRPr="00723A46">
        <w:rPr>
          <w:lang w:val="en-US"/>
        </w:rPr>
        <w:t xml:space="preserve">            .I2CMSG_usLen        = 2,</w:t>
      </w:r>
    </w:p>
    <w:p w:rsidR="00723A46" w:rsidRPr="00723A46" w:rsidRDefault="00723A46" w:rsidP="00723A46">
      <w:pPr>
        <w:pStyle w:val="a6"/>
        <w:rPr>
          <w:lang w:val="en-US"/>
        </w:rPr>
      </w:pPr>
      <w:r w:rsidRPr="00723A46">
        <w:rPr>
          <w:lang w:val="en-US"/>
        </w:rPr>
        <w:t xml:space="preserve">            .I2CMSG_pucBuffer    = pucRxBuf,</w:t>
      </w:r>
    </w:p>
    <w:p w:rsidR="00723A46" w:rsidRPr="00723A46" w:rsidRDefault="00723A46" w:rsidP="00723A46">
      <w:pPr>
        <w:pStyle w:val="a6"/>
        <w:rPr>
          <w:lang w:val="en-US"/>
        </w:rPr>
      </w:pPr>
      <w:r w:rsidRPr="00723A46">
        <w:rPr>
          <w:lang w:val="en-US"/>
        </w:rPr>
        <w:t xml:space="preserve">        }</w:t>
      </w:r>
    </w:p>
    <w:p w:rsidR="00723A46" w:rsidRPr="00723A46" w:rsidRDefault="00723A46" w:rsidP="00723A46">
      <w:pPr>
        <w:pStyle w:val="a6"/>
        <w:rPr>
          <w:lang w:val="en-US"/>
        </w:rPr>
      </w:pPr>
      <w:r w:rsidRPr="00723A46">
        <w:rPr>
          <w:lang w:val="en-US"/>
        </w:rPr>
        <w:t xml:space="preserve">    };</w:t>
      </w:r>
    </w:p>
    <w:p w:rsidR="00723A46" w:rsidRPr="00723A46" w:rsidRDefault="00723A46" w:rsidP="00723A46">
      <w:pPr>
        <w:pStyle w:val="a6"/>
        <w:rPr>
          <w:lang w:val="en-US"/>
        </w:rPr>
      </w:pPr>
      <w:r w:rsidRPr="00723A46">
        <w:rPr>
          <w:lang w:val="en-US"/>
        </w:rPr>
        <w:t xml:space="preserve">    iRet = API_I2cDeviceTransfer(pi2c, msgs, 1);</w:t>
      </w:r>
    </w:p>
    <w:p w:rsidR="00723A46" w:rsidRPr="00723A46" w:rsidRDefault="00723A46" w:rsidP="00723A46">
      <w:pPr>
        <w:pStyle w:val="a6"/>
        <w:rPr>
          <w:lang w:val="en-US"/>
        </w:rPr>
      </w:pPr>
      <w:r w:rsidRPr="00723A46">
        <w:rPr>
          <w:lang w:val="en-US"/>
        </w:rPr>
        <w:t xml:space="preserve">    if (iRet &lt; 0) {</w:t>
      </w:r>
    </w:p>
    <w:p w:rsidR="00723A46" w:rsidRPr="00723A46" w:rsidRDefault="00723A46" w:rsidP="00723A46">
      <w:pPr>
        <w:pStyle w:val="a6"/>
        <w:rPr>
          <w:lang w:val="en-US"/>
        </w:rPr>
      </w:pPr>
      <w:r w:rsidRPr="00723A46">
        <w:rPr>
          <w:lang w:val="en-US"/>
        </w:rPr>
        <w:t xml:space="preserve">        EEPROM_DBG("msg i2c read error: %d\n", iRet);</w:t>
      </w:r>
    </w:p>
    <w:p w:rsidR="00723A46" w:rsidRPr="00723A46" w:rsidRDefault="00723A46" w:rsidP="00723A46">
      <w:pPr>
        <w:pStyle w:val="a6"/>
        <w:rPr>
          <w:lang w:val="en-US"/>
        </w:rPr>
      </w:pPr>
      <w:r w:rsidRPr="00723A46">
        <w:rPr>
          <w:lang w:val="en-US"/>
        </w:rPr>
        <w:t xml:space="preserve">        return  (PX_ERROR);</w:t>
      </w:r>
    </w:p>
    <w:p w:rsidR="00723A46" w:rsidRPr="00723A46" w:rsidRDefault="00723A46" w:rsidP="00723A46">
      <w:pPr>
        <w:pStyle w:val="a6"/>
        <w:rPr>
          <w:lang w:val="en-US"/>
        </w:rPr>
      </w:pPr>
      <w:r w:rsidRPr="00723A46">
        <w:rPr>
          <w:lang w:val="en-US"/>
        </w:rPr>
        <w:t xml:space="preserve">    }</w:t>
      </w:r>
    </w:p>
    <w:p w:rsidR="00723A46" w:rsidRPr="00723A46" w:rsidRDefault="00723A46" w:rsidP="00723A46">
      <w:pPr>
        <w:pStyle w:val="a6"/>
        <w:rPr>
          <w:lang w:val="en-US"/>
        </w:rPr>
      </w:pPr>
      <w:r w:rsidRPr="00723A46">
        <w:rPr>
          <w:lang w:val="en-US"/>
        </w:rPr>
        <w:t xml:space="preserve">    return  (iRet - 1);</w:t>
      </w:r>
    </w:p>
    <w:p w:rsidR="00723A46" w:rsidRPr="00723A46" w:rsidRDefault="00723A46" w:rsidP="00723A46">
      <w:pPr>
        <w:pStyle w:val="a6"/>
        <w:rPr>
          <w:lang w:val="en-US"/>
        </w:rPr>
      </w:pPr>
      <w:r w:rsidRPr="00723A46">
        <w:rPr>
          <w:lang w:val="en-US"/>
        </w:rPr>
        <w:t>}</w:t>
      </w:r>
    </w:p>
    <w:p w:rsidR="00723A46" w:rsidRPr="00723A46" w:rsidRDefault="00723A46" w:rsidP="00723A46">
      <w:pPr>
        <w:pStyle w:val="a6"/>
        <w:rPr>
          <w:lang w:val="en-US"/>
        </w:rPr>
      </w:pPr>
      <w:r w:rsidRPr="00723A46">
        <w:rPr>
          <w:lang w:val="en-US"/>
        </w:rPr>
        <w:t>/******************************************************************************</w:t>
      </w:r>
    </w:p>
    <w:p w:rsidR="00723A46" w:rsidRPr="00723A46" w:rsidRDefault="00723A46" w:rsidP="00723A46">
      <w:pPr>
        <w:pStyle w:val="a6"/>
        <w:rPr>
          <w:lang w:val="en-US"/>
        </w:rPr>
      </w:pPr>
      <w:r w:rsidRPr="00723A46">
        <w:rPr>
          <w:lang w:val="en-US"/>
        </w:rPr>
        <w:t xml:space="preserve">** </w:t>
      </w:r>
      <w:r w:rsidRPr="00723A46">
        <w:rPr>
          <w:lang w:val="en-US"/>
        </w:rPr>
        <w:t>函数名称</w:t>
      </w:r>
      <w:r w:rsidRPr="00723A46">
        <w:rPr>
          <w:lang w:val="en-US"/>
        </w:rPr>
        <w:t>: eepromByteRead</w:t>
      </w:r>
    </w:p>
    <w:p w:rsidR="00723A46" w:rsidRPr="00723A46" w:rsidRDefault="00723A46" w:rsidP="00723A46">
      <w:pPr>
        <w:pStyle w:val="a6"/>
        <w:rPr>
          <w:lang w:val="en-US"/>
        </w:rPr>
      </w:pPr>
      <w:r w:rsidRPr="00723A46">
        <w:rPr>
          <w:lang w:val="en-US"/>
        </w:rPr>
        <w:t xml:space="preserve">** </w:t>
      </w:r>
      <w:r w:rsidRPr="00723A46">
        <w:rPr>
          <w:lang w:val="en-US"/>
        </w:rPr>
        <w:t>功能描述</w:t>
      </w:r>
      <w:r w:rsidRPr="00723A46">
        <w:rPr>
          <w:lang w:val="en-US"/>
        </w:rPr>
        <w:t xml:space="preserve">: </w:t>
      </w:r>
      <w:r w:rsidRPr="00723A46">
        <w:rPr>
          <w:lang w:val="en-US"/>
        </w:rPr>
        <w:t>字节的方式读</w:t>
      </w:r>
      <w:r w:rsidRPr="00723A46">
        <w:rPr>
          <w:lang w:val="en-US"/>
        </w:rPr>
        <w:t xml:space="preserve"> eeprom</w:t>
      </w:r>
    </w:p>
    <w:p w:rsidR="00723A46" w:rsidRPr="00723A46" w:rsidRDefault="00723A46" w:rsidP="00723A46">
      <w:pPr>
        <w:pStyle w:val="a6"/>
        <w:rPr>
          <w:lang w:val="en-US"/>
        </w:rPr>
      </w:pPr>
      <w:r w:rsidRPr="00723A46">
        <w:rPr>
          <w:lang w:val="en-US"/>
        </w:rPr>
        <w:lastRenderedPageBreak/>
        <w:t>******************************************************************************/</w:t>
      </w:r>
    </w:p>
    <w:p w:rsidR="00723A46" w:rsidRPr="00723A46" w:rsidRDefault="00723A46" w:rsidP="00723A46">
      <w:pPr>
        <w:pStyle w:val="a6"/>
        <w:rPr>
          <w:lang w:val="en-US"/>
        </w:rPr>
      </w:pPr>
      <w:r w:rsidRPr="00723A46">
        <w:rPr>
          <w:lang w:val="en-US"/>
        </w:rPr>
        <w:t>INT  eepromByteRead (PLW_I2C_DEVICE  pi2c, UINT8  ucByteAddr, UINT8  *pucData)</w:t>
      </w:r>
    </w:p>
    <w:p w:rsidR="00723A46" w:rsidRPr="00723A46" w:rsidRDefault="00723A46" w:rsidP="00723A46">
      <w:pPr>
        <w:pStyle w:val="a6"/>
        <w:rPr>
          <w:lang w:val="en-US"/>
        </w:rPr>
      </w:pPr>
      <w:r w:rsidRPr="00723A46">
        <w:rPr>
          <w:lang w:val="en-US"/>
        </w:rPr>
        <w:t>{</w:t>
      </w:r>
    </w:p>
    <w:p w:rsidR="00723A46" w:rsidRPr="00723A46" w:rsidRDefault="00723A46" w:rsidP="00723A46">
      <w:pPr>
        <w:pStyle w:val="a6"/>
        <w:rPr>
          <w:lang w:val="en-US"/>
        </w:rPr>
      </w:pPr>
      <w:r w:rsidRPr="00723A46">
        <w:rPr>
          <w:lang w:val="en-US"/>
        </w:rPr>
        <w:t xml:space="preserve">    INT            iRet;</w:t>
      </w:r>
    </w:p>
    <w:p w:rsidR="00723A46" w:rsidRPr="00723A46" w:rsidRDefault="00723A46" w:rsidP="00723A46">
      <w:pPr>
        <w:pStyle w:val="a6"/>
        <w:rPr>
          <w:lang w:val="en-US"/>
        </w:rPr>
      </w:pPr>
    </w:p>
    <w:p w:rsidR="00723A46" w:rsidRPr="00723A46" w:rsidRDefault="00723A46" w:rsidP="00723A46">
      <w:pPr>
        <w:pStyle w:val="a6"/>
        <w:rPr>
          <w:lang w:val="en-US"/>
        </w:rPr>
      </w:pPr>
      <w:r w:rsidRPr="00723A46">
        <w:rPr>
          <w:lang w:val="en-US"/>
        </w:rPr>
        <w:t xml:space="preserve">    if (!pi2c) {</w:t>
      </w:r>
    </w:p>
    <w:p w:rsidR="00723A46" w:rsidRPr="00723A46" w:rsidRDefault="00723A46" w:rsidP="00723A46">
      <w:pPr>
        <w:pStyle w:val="a6"/>
        <w:rPr>
          <w:lang w:val="en-US"/>
        </w:rPr>
      </w:pPr>
      <w:r w:rsidRPr="00723A46">
        <w:rPr>
          <w:lang w:val="en-US"/>
        </w:rPr>
        <w:t xml:space="preserve">        return  (PX_ERROR);</w:t>
      </w:r>
    </w:p>
    <w:p w:rsidR="00723A46" w:rsidRPr="00723A46" w:rsidRDefault="00723A46" w:rsidP="00723A46">
      <w:pPr>
        <w:pStyle w:val="a6"/>
        <w:rPr>
          <w:lang w:val="en-US"/>
        </w:rPr>
      </w:pPr>
      <w:r w:rsidRPr="00723A46">
        <w:rPr>
          <w:lang w:val="en-US"/>
        </w:rPr>
        <w:t xml:space="preserve">    }</w:t>
      </w:r>
    </w:p>
    <w:p w:rsidR="00723A46" w:rsidRPr="00723A46" w:rsidRDefault="00723A46" w:rsidP="00723A46">
      <w:pPr>
        <w:pStyle w:val="a6"/>
        <w:rPr>
          <w:lang w:val="en-US"/>
        </w:rPr>
      </w:pPr>
      <w:r w:rsidRPr="00723A46">
        <w:rPr>
          <w:lang w:val="en-US"/>
        </w:rPr>
        <w:t xml:space="preserve">    LW_I2C_MESSAGE msgs[] = {</w:t>
      </w:r>
    </w:p>
    <w:p w:rsidR="00723A46" w:rsidRPr="00723A46" w:rsidRDefault="00723A46" w:rsidP="00723A46">
      <w:pPr>
        <w:pStyle w:val="a6"/>
        <w:rPr>
          <w:lang w:val="en-US"/>
        </w:rPr>
      </w:pPr>
      <w:r w:rsidRPr="00723A46">
        <w:rPr>
          <w:lang w:val="en-US"/>
        </w:rPr>
        <w:t xml:space="preserve">        {</w:t>
      </w:r>
    </w:p>
    <w:p w:rsidR="00723A46" w:rsidRPr="00723A46" w:rsidRDefault="00723A46" w:rsidP="00723A46">
      <w:pPr>
        <w:pStyle w:val="a6"/>
        <w:rPr>
          <w:lang w:val="en-US"/>
        </w:rPr>
      </w:pPr>
      <w:r w:rsidRPr="00723A46">
        <w:rPr>
          <w:lang w:val="en-US"/>
        </w:rPr>
        <w:t xml:space="preserve">            .I2CMSG_usAddr       = pi2c-&gt;I2CDEV_usAddr,</w:t>
      </w:r>
    </w:p>
    <w:p w:rsidR="00723A46" w:rsidRPr="00723A46" w:rsidRDefault="00723A46" w:rsidP="00723A46">
      <w:pPr>
        <w:pStyle w:val="a6"/>
        <w:rPr>
          <w:lang w:val="en-US"/>
        </w:rPr>
      </w:pPr>
      <w:r w:rsidRPr="00723A46">
        <w:rPr>
          <w:lang w:val="en-US"/>
        </w:rPr>
        <w:t xml:space="preserve">            .I2CMSG_usFlag       = 0,</w:t>
      </w:r>
    </w:p>
    <w:p w:rsidR="00723A46" w:rsidRPr="00723A46" w:rsidRDefault="00723A46" w:rsidP="00723A46">
      <w:pPr>
        <w:pStyle w:val="a6"/>
        <w:rPr>
          <w:lang w:val="en-US"/>
        </w:rPr>
      </w:pPr>
      <w:r w:rsidRPr="00723A46">
        <w:rPr>
          <w:lang w:val="en-US"/>
        </w:rPr>
        <w:t xml:space="preserve">            .I2CMSG_usLen        = 1,</w:t>
      </w:r>
    </w:p>
    <w:p w:rsidR="00723A46" w:rsidRPr="00723A46" w:rsidRDefault="00723A46" w:rsidP="00723A46">
      <w:pPr>
        <w:pStyle w:val="a6"/>
        <w:rPr>
          <w:lang w:val="en-US"/>
        </w:rPr>
      </w:pPr>
      <w:r w:rsidRPr="00723A46">
        <w:rPr>
          <w:lang w:val="en-US"/>
        </w:rPr>
        <w:t xml:space="preserve">            .I2CMSG_pucBuffer    = &amp;ucByteAddr,</w:t>
      </w:r>
    </w:p>
    <w:p w:rsidR="00723A46" w:rsidRPr="00723A46" w:rsidRDefault="00723A46" w:rsidP="00723A46">
      <w:pPr>
        <w:pStyle w:val="a6"/>
        <w:rPr>
          <w:lang w:val="en-US"/>
        </w:rPr>
      </w:pPr>
      <w:r w:rsidRPr="00723A46">
        <w:rPr>
          <w:lang w:val="en-US"/>
        </w:rPr>
        <w:t xml:space="preserve">        }, {</w:t>
      </w:r>
    </w:p>
    <w:p w:rsidR="00723A46" w:rsidRPr="00723A46" w:rsidRDefault="00723A46" w:rsidP="00723A46">
      <w:pPr>
        <w:pStyle w:val="a6"/>
        <w:rPr>
          <w:lang w:val="en-US"/>
        </w:rPr>
      </w:pPr>
      <w:r w:rsidRPr="00723A46">
        <w:rPr>
          <w:lang w:val="en-US"/>
        </w:rPr>
        <w:t xml:space="preserve">            .I2CMSG_usAddr       = pi2c-&gt;I2CDEV_usAddr,</w:t>
      </w:r>
    </w:p>
    <w:p w:rsidR="00723A46" w:rsidRPr="00723A46" w:rsidRDefault="00723A46" w:rsidP="00723A46">
      <w:pPr>
        <w:pStyle w:val="a6"/>
        <w:rPr>
          <w:lang w:val="en-US"/>
        </w:rPr>
      </w:pPr>
      <w:r w:rsidRPr="00723A46">
        <w:rPr>
          <w:lang w:val="en-US"/>
        </w:rPr>
        <w:t xml:space="preserve">            .I2CMSG_usFlag       = LW_I2C_M_RD,</w:t>
      </w:r>
    </w:p>
    <w:p w:rsidR="00723A46" w:rsidRPr="00723A46" w:rsidRDefault="00723A46" w:rsidP="00723A46">
      <w:pPr>
        <w:pStyle w:val="a6"/>
        <w:rPr>
          <w:lang w:val="en-US"/>
        </w:rPr>
      </w:pPr>
      <w:r w:rsidRPr="00723A46">
        <w:rPr>
          <w:lang w:val="en-US"/>
        </w:rPr>
        <w:t xml:space="preserve">            .I2CMSG_usLen        = 1,</w:t>
      </w:r>
    </w:p>
    <w:p w:rsidR="00723A46" w:rsidRPr="00723A46" w:rsidRDefault="00723A46" w:rsidP="00723A46">
      <w:pPr>
        <w:pStyle w:val="a6"/>
        <w:rPr>
          <w:lang w:val="en-US"/>
        </w:rPr>
      </w:pPr>
      <w:r w:rsidRPr="00723A46">
        <w:rPr>
          <w:lang w:val="en-US"/>
        </w:rPr>
        <w:t xml:space="preserve">            .I2CMSG_pucBuffer    = pucData,</w:t>
      </w:r>
    </w:p>
    <w:p w:rsidR="00723A46" w:rsidRPr="00723A46" w:rsidRDefault="00723A46" w:rsidP="00723A46">
      <w:pPr>
        <w:pStyle w:val="a6"/>
        <w:rPr>
          <w:lang w:val="en-US"/>
        </w:rPr>
      </w:pPr>
      <w:r w:rsidRPr="00723A46">
        <w:rPr>
          <w:lang w:val="en-US"/>
        </w:rPr>
        <w:t xml:space="preserve">        }</w:t>
      </w:r>
    </w:p>
    <w:p w:rsidR="00723A46" w:rsidRPr="00723A46" w:rsidRDefault="00723A46" w:rsidP="00723A46">
      <w:pPr>
        <w:pStyle w:val="a6"/>
        <w:rPr>
          <w:lang w:val="en-US"/>
        </w:rPr>
      </w:pPr>
      <w:r w:rsidRPr="00723A46">
        <w:rPr>
          <w:lang w:val="en-US"/>
        </w:rPr>
        <w:t xml:space="preserve">    };</w:t>
      </w:r>
    </w:p>
    <w:p w:rsidR="00723A46" w:rsidRPr="00723A46" w:rsidRDefault="00723A46" w:rsidP="00723A46">
      <w:pPr>
        <w:pStyle w:val="a6"/>
        <w:rPr>
          <w:lang w:val="en-US"/>
        </w:rPr>
      </w:pPr>
      <w:r w:rsidRPr="00723A46">
        <w:rPr>
          <w:lang w:val="en-US"/>
        </w:rPr>
        <w:t xml:space="preserve">    iRet = API_I2cDeviceTransfer(pi2c, msgs, 2);</w:t>
      </w:r>
    </w:p>
    <w:p w:rsidR="00723A46" w:rsidRPr="00723A46" w:rsidRDefault="00723A46" w:rsidP="00723A46">
      <w:pPr>
        <w:pStyle w:val="a6"/>
        <w:rPr>
          <w:lang w:val="en-US"/>
        </w:rPr>
      </w:pPr>
      <w:r w:rsidRPr="00723A46">
        <w:rPr>
          <w:lang w:val="en-US"/>
        </w:rPr>
        <w:t xml:space="preserve">    if (iRet &lt; 0) {</w:t>
      </w:r>
    </w:p>
    <w:p w:rsidR="00723A46" w:rsidRPr="00723A46" w:rsidRDefault="00723A46" w:rsidP="00723A46">
      <w:pPr>
        <w:pStyle w:val="a6"/>
        <w:rPr>
          <w:lang w:val="en-US"/>
        </w:rPr>
      </w:pPr>
      <w:r w:rsidRPr="00723A46">
        <w:rPr>
          <w:lang w:val="en-US"/>
        </w:rPr>
        <w:t xml:space="preserve">        EEPROM_DBG("I2c msg read error: %d\n", iRet);</w:t>
      </w:r>
    </w:p>
    <w:p w:rsidR="00723A46" w:rsidRPr="00723A46" w:rsidRDefault="00723A46" w:rsidP="00723A46">
      <w:pPr>
        <w:pStyle w:val="a6"/>
        <w:rPr>
          <w:lang w:val="en-US"/>
        </w:rPr>
      </w:pPr>
      <w:r w:rsidRPr="00723A46">
        <w:rPr>
          <w:lang w:val="en-US"/>
        </w:rPr>
        <w:t xml:space="preserve">        return  (PX_ERROR);</w:t>
      </w:r>
    </w:p>
    <w:p w:rsidR="00723A46" w:rsidRPr="00723A46" w:rsidRDefault="00723A46" w:rsidP="00723A46">
      <w:pPr>
        <w:pStyle w:val="a6"/>
        <w:rPr>
          <w:lang w:val="en-US"/>
        </w:rPr>
      </w:pPr>
      <w:r w:rsidRPr="00723A46">
        <w:rPr>
          <w:lang w:val="en-US"/>
        </w:rPr>
        <w:t xml:space="preserve">    }</w:t>
      </w:r>
    </w:p>
    <w:p w:rsidR="00723A46" w:rsidRPr="00723A46" w:rsidRDefault="00723A46" w:rsidP="00723A46">
      <w:pPr>
        <w:pStyle w:val="a6"/>
        <w:rPr>
          <w:lang w:val="en-US"/>
        </w:rPr>
      </w:pPr>
    </w:p>
    <w:p w:rsidR="00723A46" w:rsidRPr="00723A46" w:rsidRDefault="00723A46" w:rsidP="00723A46">
      <w:pPr>
        <w:pStyle w:val="a6"/>
        <w:rPr>
          <w:lang w:val="en-US"/>
        </w:rPr>
      </w:pPr>
      <w:r w:rsidRPr="00723A46">
        <w:rPr>
          <w:lang w:val="en-US"/>
        </w:rPr>
        <w:t xml:space="preserve">    return  (iRet - 1);</w:t>
      </w:r>
    </w:p>
    <w:p w:rsidR="00723A46" w:rsidRPr="00723A46" w:rsidRDefault="00723A46" w:rsidP="00723A46">
      <w:pPr>
        <w:pStyle w:val="a6"/>
        <w:rPr>
          <w:lang w:val="en-US"/>
        </w:rPr>
      </w:pPr>
      <w:r w:rsidRPr="00723A46">
        <w:rPr>
          <w:lang w:val="en-US"/>
        </w:rPr>
        <w:t>}</w:t>
      </w:r>
    </w:p>
    <w:p w:rsidR="00723A46" w:rsidRPr="00723A46" w:rsidRDefault="00723A46" w:rsidP="00723A46">
      <w:pPr>
        <w:pStyle w:val="a6"/>
        <w:rPr>
          <w:lang w:val="en-US"/>
        </w:rPr>
      </w:pPr>
    </w:p>
    <w:p w:rsidR="00723A46" w:rsidRPr="00723A46" w:rsidRDefault="00723A46" w:rsidP="00723A46">
      <w:pPr>
        <w:pStyle w:val="a6"/>
        <w:rPr>
          <w:lang w:val="en-US"/>
        </w:rPr>
      </w:pPr>
      <w:r w:rsidRPr="00723A46">
        <w:rPr>
          <w:lang w:val="en-US"/>
        </w:rPr>
        <w:t>/******************************************************************************</w:t>
      </w:r>
    </w:p>
    <w:p w:rsidR="00723A46" w:rsidRPr="00723A46" w:rsidRDefault="00723A46" w:rsidP="00723A46">
      <w:pPr>
        <w:pStyle w:val="a6"/>
        <w:rPr>
          <w:lang w:val="en-US"/>
        </w:rPr>
      </w:pPr>
      <w:r w:rsidRPr="00723A46">
        <w:rPr>
          <w:lang w:val="en-US"/>
        </w:rPr>
        <w:t xml:space="preserve">** </w:t>
      </w:r>
      <w:r w:rsidRPr="00723A46">
        <w:rPr>
          <w:lang w:val="en-US"/>
        </w:rPr>
        <w:t>函数名称</w:t>
      </w:r>
      <w:r w:rsidRPr="00723A46">
        <w:rPr>
          <w:lang w:val="en-US"/>
        </w:rPr>
        <w:t>: eepromOpen</w:t>
      </w:r>
    </w:p>
    <w:p w:rsidR="00723A46" w:rsidRPr="00723A46" w:rsidRDefault="00723A46" w:rsidP="00723A46">
      <w:pPr>
        <w:pStyle w:val="a6"/>
        <w:rPr>
          <w:lang w:val="en-US"/>
        </w:rPr>
      </w:pPr>
      <w:r w:rsidRPr="00723A46">
        <w:rPr>
          <w:lang w:val="en-US"/>
        </w:rPr>
        <w:t xml:space="preserve">** </w:t>
      </w:r>
      <w:r w:rsidRPr="00723A46">
        <w:rPr>
          <w:lang w:val="en-US"/>
        </w:rPr>
        <w:t>功能描述</w:t>
      </w:r>
      <w:r w:rsidRPr="00723A46">
        <w:rPr>
          <w:lang w:val="en-US"/>
        </w:rPr>
        <w:t xml:space="preserve">: </w:t>
      </w:r>
      <w:r w:rsidRPr="00723A46">
        <w:rPr>
          <w:lang w:val="en-US"/>
        </w:rPr>
        <w:t>驱动</w:t>
      </w:r>
      <w:r w:rsidRPr="00723A46">
        <w:rPr>
          <w:lang w:val="en-US"/>
        </w:rPr>
        <w:t xml:space="preserve"> open </w:t>
      </w:r>
      <w:r w:rsidRPr="00723A46">
        <w:rPr>
          <w:lang w:val="en-US"/>
        </w:rPr>
        <w:t>函数</w:t>
      </w:r>
    </w:p>
    <w:p w:rsidR="00723A46" w:rsidRPr="00723A46" w:rsidRDefault="00723A46" w:rsidP="00723A46">
      <w:pPr>
        <w:pStyle w:val="a6"/>
        <w:rPr>
          <w:lang w:val="en-US"/>
        </w:rPr>
      </w:pPr>
      <w:r w:rsidRPr="00723A46">
        <w:rPr>
          <w:lang w:val="en-US"/>
        </w:rPr>
        <w:t>***********************************************</w:t>
      </w:r>
      <w:r w:rsidR="00170F7A">
        <w:rPr>
          <w:lang w:val="en-US"/>
        </w:rPr>
        <w:t>*******************************</w:t>
      </w:r>
      <w:r w:rsidRPr="00723A46">
        <w:rPr>
          <w:lang w:val="en-US"/>
        </w:rPr>
        <w:t>/</w:t>
      </w:r>
    </w:p>
    <w:p w:rsidR="00723A46" w:rsidRPr="00723A46" w:rsidRDefault="00723A46" w:rsidP="00723A46">
      <w:pPr>
        <w:pStyle w:val="a6"/>
        <w:rPr>
          <w:lang w:val="en-US"/>
        </w:rPr>
      </w:pPr>
      <w:r w:rsidRPr="00723A46">
        <w:rPr>
          <w:lang w:val="en-US"/>
        </w:rPr>
        <w:t>LONG  eepromOpen (EEPROM       *peeprom,</w:t>
      </w:r>
    </w:p>
    <w:p w:rsidR="00723A46" w:rsidRPr="00723A46" w:rsidRDefault="00723A46" w:rsidP="00723A46">
      <w:pPr>
        <w:pStyle w:val="a6"/>
        <w:rPr>
          <w:lang w:val="en-US"/>
        </w:rPr>
      </w:pPr>
      <w:r w:rsidRPr="00723A46">
        <w:rPr>
          <w:lang w:val="en-US"/>
        </w:rPr>
        <w:t xml:space="preserve">                  PCHAR         pcName,</w:t>
      </w:r>
    </w:p>
    <w:p w:rsidR="00723A46" w:rsidRPr="00723A46" w:rsidRDefault="00723A46" w:rsidP="00723A46">
      <w:pPr>
        <w:pStyle w:val="a6"/>
        <w:rPr>
          <w:lang w:val="en-US"/>
        </w:rPr>
      </w:pPr>
      <w:r w:rsidRPr="00723A46">
        <w:rPr>
          <w:lang w:val="en-US"/>
        </w:rPr>
        <w:t xml:space="preserve">                  INT           iFlags,</w:t>
      </w:r>
    </w:p>
    <w:p w:rsidR="00723A46" w:rsidRPr="00723A46" w:rsidRDefault="00723A46" w:rsidP="00723A46">
      <w:pPr>
        <w:pStyle w:val="a6"/>
        <w:rPr>
          <w:lang w:val="en-US"/>
        </w:rPr>
      </w:pPr>
      <w:r w:rsidRPr="00723A46">
        <w:rPr>
          <w:lang w:val="en-US"/>
        </w:rPr>
        <w:t xml:space="preserve">                  INT           iMode)</w:t>
      </w:r>
    </w:p>
    <w:p w:rsidR="00723A46" w:rsidRPr="00723A46" w:rsidRDefault="00723A46" w:rsidP="00723A46">
      <w:pPr>
        <w:pStyle w:val="a6"/>
        <w:rPr>
          <w:lang w:val="en-US"/>
        </w:rPr>
      </w:pPr>
      <w:r w:rsidRPr="00723A46">
        <w:rPr>
          <w:lang w:val="en-US"/>
        </w:rPr>
        <w:t>{</w:t>
      </w:r>
    </w:p>
    <w:p w:rsidR="00723A46" w:rsidRPr="00723A46" w:rsidRDefault="00723A46" w:rsidP="00723A46">
      <w:pPr>
        <w:pStyle w:val="a6"/>
        <w:rPr>
          <w:lang w:val="en-US"/>
        </w:rPr>
      </w:pPr>
      <w:r w:rsidRPr="00723A46">
        <w:rPr>
          <w:lang w:val="en-US"/>
        </w:rPr>
        <w:t xml:space="preserve">    if (!peeprom) {</w:t>
      </w:r>
    </w:p>
    <w:p w:rsidR="00723A46" w:rsidRPr="00723A46" w:rsidRDefault="00723A46" w:rsidP="00723A46">
      <w:pPr>
        <w:pStyle w:val="a6"/>
        <w:rPr>
          <w:lang w:val="en-US"/>
        </w:rPr>
      </w:pPr>
      <w:r w:rsidRPr="00723A46">
        <w:rPr>
          <w:lang w:val="en-US"/>
        </w:rPr>
        <w:t xml:space="preserve">        _ErrorHandle(EINVAL);</w:t>
      </w:r>
    </w:p>
    <w:p w:rsidR="00723A46" w:rsidRPr="00723A46" w:rsidRDefault="00723A46" w:rsidP="00723A46">
      <w:pPr>
        <w:pStyle w:val="a6"/>
        <w:rPr>
          <w:lang w:val="en-US"/>
        </w:rPr>
      </w:pPr>
      <w:r w:rsidRPr="00723A46">
        <w:rPr>
          <w:lang w:val="en-US"/>
        </w:rPr>
        <w:t xml:space="preserve">        return  (PX_ERROR);</w:t>
      </w:r>
    </w:p>
    <w:p w:rsidR="00723A46" w:rsidRPr="00723A46" w:rsidRDefault="00723A46" w:rsidP="00723A46">
      <w:pPr>
        <w:pStyle w:val="a6"/>
        <w:rPr>
          <w:lang w:val="en-US"/>
        </w:rPr>
      </w:pPr>
      <w:r w:rsidRPr="00723A46">
        <w:rPr>
          <w:lang w:val="en-US"/>
        </w:rPr>
        <w:t xml:space="preserve">    }</w:t>
      </w:r>
    </w:p>
    <w:p w:rsidR="00723A46" w:rsidRPr="00723A46" w:rsidRDefault="00723A46" w:rsidP="00723A46">
      <w:pPr>
        <w:pStyle w:val="a6"/>
        <w:rPr>
          <w:lang w:val="en-US"/>
        </w:rPr>
      </w:pPr>
    </w:p>
    <w:p w:rsidR="00723A46" w:rsidRPr="00723A46" w:rsidRDefault="00723A46" w:rsidP="00723A46">
      <w:pPr>
        <w:pStyle w:val="a6"/>
        <w:rPr>
          <w:lang w:val="en-US"/>
        </w:rPr>
      </w:pPr>
      <w:r w:rsidRPr="00723A46">
        <w:rPr>
          <w:lang w:val="en-US"/>
        </w:rPr>
        <w:lastRenderedPageBreak/>
        <w:t xml:space="preserve">    if (LW_DEV_INC_USE_COUNT(&amp;peeprom-&gt;EEP_devhdr) == 1) {</w:t>
      </w:r>
    </w:p>
    <w:p w:rsidR="00723A46" w:rsidRPr="00723A46" w:rsidRDefault="00723A46" w:rsidP="00723A46">
      <w:pPr>
        <w:pStyle w:val="a6"/>
        <w:rPr>
          <w:lang w:val="en-US"/>
        </w:rPr>
      </w:pPr>
      <w:r w:rsidRPr="00723A46">
        <w:rPr>
          <w:lang w:val="en-US"/>
        </w:rPr>
        <w:t xml:space="preserve">        peeprom-&gt;EEP_i2cdev = API_I2cDeviceCreate(EEPROM_I2C_NAME,</w:t>
      </w:r>
    </w:p>
    <w:p w:rsidR="00723A46" w:rsidRPr="00723A46" w:rsidRDefault="00723A46" w:rsidP="00723A46">
      <w:pPr>
        <w:pStyle w:val="a6"/>
        <w:rPr>
          <w:lang w:val="en-US"/>
        </w:rPr>
      </w:pPr>
      <w:r w:rsidRPr="00723A46">
        <w:rPr>
          <w:lang w:val="en-US"/>
        </w:rPr>
        <w:t xml:space="preserve">                                                  pcName,</w:t>
      </w:r>
    </w:p>
    <w:p w:rsidR="00723A46" w:rsidRPr="00723A46" w:rsidRDefault="00723A46" w:rsidP="00723A46">
      <w:pPr>
        <w:pStyle w:val="a6"/>
        <w:rPr>
          <w:lang w:val="en-US"/>
        </w:rPr>
      </w:pPr>
      <w:r w:rsidRPr="00723A46">
        <w:rPr>
          <w:lang w:val="en-US"/>
        </w:rPr>
        <w:t xml:space="preserve">                                                  EEPROM_ADDR,</w:t>
      </w:r>
    </w:p>
    <w:p w:rsidR="00723A46" w:rsidRPr="00723A46" w:rsidRDefault="00723A46" w:rsidP="00723A46">
      <w:pPr>
        <w:pStyle w:val="a6"/>
        <w:rPr>
          <w:lang w:val="en-US"/>
        </w:rPr>
      </w:pPr>
      <w:r w:rsidRPr="00723A46">
        <w:rPr>
          <w:lang w:val="en-US"/>
        </w:rPr>
        <w:t xml:space="preserve">                                                  0);</w:t>
      </w:r>
    </w:p>
    <w:p w:rsidR="00723A46" w:rsidRPr="00723A46" w:rsidRDefault="00723A46" w:rsidP="00723A46">
      <w:pPr>
        <w:pStyle w:val="a6"/>
        <w:rPr>
          <w:lang w:val="en-US"/>
        </w:rPr>
      </w:pPr>
      <w:r w:rsidRPr="00723A46">
        <w:rPr>
          <w:lang w:val="en-US"/>
        </w:rPr>
        <w:t xml:space="preserve">        if (peeprom-&gt;EEP_i2cdev == LW_NULL) {</w:t>
      </w:r>
    </w:p>
    <w:p w:rsidR="00723A46" w:rsidRPr="00723A46" w:rsidRDefault="00723A46" w:rsidP="00723A46">
      <w:pPr>
        <w:pStyle w:val="a6"/>
        <w:rPr>
          <w:lang w:val="en-US"/>
        </w:rPr>
      </w:pPr>
      <w:r w:rsidRPr="00723A46">
        <w:rPr>
          <w:lang w:val="en-US"/>
        </w:rPr>
        <w:t xml:space="preserve">            return  (PX_ERROR);</w:t>
      </w:r>
    </w:p>
    <w:p w:rsidR="00723A46" w:rsidRPr="00723A46" w:rsidRDefault="00723A46" w:rsidP="00723A46">
      <w:pPr>
        <w:pStyle w:val="a6"/>
        <w:rPr>
          <w:lang w:val="en-US"/>
        </w:rPr>
      </w:pPr>
      <w:r w:rsidRPr="00723A46">
        <w:rPr>
          <w:lang w:val="en-US"/>
        </w:rPr>
        <w:t xml:space="preserve">        }</w:t>
      </w:r>
    </w:p>
    <w:p w:rsidR="00723A46" w:rsidRPr="00723A46" w:rsidRDefault="00723A46" w:rsidP="00723A46">
      <w:pPr>
        <w:pStyle w:val="a6"/>
        <w:rPr>
          <w:lang w:val="en-US"/>
        </w:rPr>
      </w:pPr>
      <w:r w:rsidRPr="00723A46">
        <w:rPr>
          <w:lang w:val="en-US"/>
        </w:rPr>
        <w:t xml:space="preserve">    }</w:t>
      </w:r>
    </w:p>
    <w:p w:rsidR="00723A46" w:rsidRPr="00723A46" w:rsidRDefault="00723A46" w:rsidP="00723A46">
      <w:pPr>
        <w:pStyle w:val="a6"/>
        <w:rPr>
          <w:lang w:val="en-US"/>
        </w:rPr>
      </w:pPr>
    </w:p>
    <w:p w:rsidR="00723A46" w:rsidRPr="00723A46" w:rsidRDefault="00723A46" w:rsidP="00723A46">
      <w:pPr>
        <w:pStyle w:val="a6"/>
        <w:rPr>
          <w:lang w:val="en-US"/>
        </w:rPr>
      </w:pPr>
      <w:r w:rsidRPr="00723A46">
        <w:rPr>
          <w:lang w:val="en-US"/>
        </w:rPr>
        <w:t xml:space="preserve">    return  ((LONG)peeprom);</w:t>
      </w:r>
    </w:p>
    <w:p w:rsidR="00723A46" w:rsidRPr="00723A46" w:rsidRDefault="00723A46" w:rsidP="00723A46">
      <w:pPr>
        <w:pStyle w:val="a6"/>
        <w:rPr>
          <w:lang w:val="en-US"/>
        </w:rPr>
      </w:pPr>
      <w:r w:rsidRPr="00723A46">
        <w:rPr>
          <w:lang w:val="en-US"/>
        </w:rPr>
        <w:t>}</w:t>
      </w:r>
    </w:p>
    <w:p w:rsidR="00723A46" w:rsidRPr="00723A46" w:rsidRDefault="00723A46" w:rsidP="00723A46">
      <w:pPr>
        <w:pStyle w:val="a6"/>
        <w:rPr>
          <w:lang w:val="en-US"/>
        </w:rPr>
      </w:pPr>
      <w:r w:rsidRPr="00723A46">
        <w:rPr>
          <w:lang w:val="en-US"/>
        </w:rPr>
        <w:t>/******************************************************************************</w:t>
      </w:r>
    </w:p>
    <w:p w:rsidR="00723A46" w:rsidRPr="00723A46" w:rsidRDefault="00723A46" w:rsidP="00723A46">
      <w:pPr>
        <w:pStyle w:val="a6"/>
        <w:rPr>
          <w:lang w:val="en-US"/>
        </w:rPr>
      </w:pPr>
      <w:r w:rsidRPr="00723A46">
        <w:rPr>
          <w:lang w:val="en-US"/>
        </w:rPr>
        <w:t xml:space="preserve">** </w:t>
      </w:r>
      <w:r w:rsidRPr="00723A46">
        <w:rPr>
          <w:lang w:val="en-US"/>
        </w:rPr>
        <w:t>函数名称</w:t>
      </w:r>
      <w:r w:rsidRPr="00723A46">
        <w:rPr>
          <w:lang w:val="en-US"/>
        </w:rPr>
        <w:t>: eepromClose</w:t>
      </w:r>
    </w:p>
    <w:p w:rsidR="00723A46" w:rsidRPr="00723A46" w:rsidRDefault="00723A46" w:rsidP="00723A46">
      <w:pPr>
        <w:pStyle w:val="a6"/>
        <w:rPr>
          <w:lang w:val="en-US"/>
        </w:rPr>
      </w:pPr>
      <w:r w:rsidRPr="00723A46">
        <w:rPr>
          <w:lang w:val="en-US"/>
        </w:rPr>
        <w:t xml:space="preserve">** </w:t>
      </w:r>
      <w:r w:rsidRPr="00723A46">
        <w:rPr>
          <w:lang w:val="en-US"/>
        </w:rPr>
        <w:t>功能描述</w:t>
      </w:r>
      <w:r w:rsidRPr="00723A46">
        <w:rPr>
          <w:lang w:val="en-US"/>
        </w:rPr>
        <w:t xml:space="preserve">: </w:t>
      </w:r>
      <w:r w:rsidRPr="00723A46">
        <w:rPr>
          <w:lang w:val="en-US"/>
        </w:rPr>
        <w:t>驱动</w:t>
      </w:r>
      <w:r w:rsidRPr="00723A46">
        <w:rPr>
          <w:lang w:val="en-US"/>
        </w:rPr>
        <w:t xml:space="preserve"> close </w:t>
      </w:r>
      <w:r w:rsidRPr="00723A46">
        <w:rPr>
          <w:lang w:val="en-US"/>
        </w:rPr>
        <w:t>函数</w:t>
      </w:r>
    </w:p>
    <w:p w:rsidR="00723A46" w:rsidRPr="00723A46" w:rsidRDefault="00723A46" w:rsidP="00723A46">
      <w:pPr>
        <w:pStyle w:val="a6"/>
        <w:rPr>
          <w:lang w:val="en-US"/>
        </w:rPr>
      </w:pPr>
      <w:r w:rsidRPr="00723A46">
        <w:rPr>
          <w:lang w:val="en-US"/>
        </w:rPr>
        <w:t>***********************************************</w:t>
      </w:r>
      <w:r w:rsidR="00170F7A">
        <w:rPr>
          <w:lang w:val="en-US"/>
        </w:rPr>
        <w:t>*******************************</w:t>
      </w:r>
      <w:r w:rsidRPr="00723A46">
        <w:rPr>
          <w:lang w:val="en-US"/>
        </w:rPr>
        <w:t>/</w:t>
      </w:r>
    </w:p>
    <w:p w:rsidR="00723A46" w:rsidRPr="00723A46" w:rsidRDefault="00723A46" w:rsidP="00723A46">
      <w:pPr>
        <w:pStyle w:val="a6"/>
        <w:rPr>
          <w:lang w:val="en-US"/>
        </w:rPr>
      </w:pPr>
      <w:r w:rsidRPr="00723A46">
        <w:rPr>
          <w:lang w:val="en-US"/>
        </w:rPr>
        <w:t>INT  eepromClose (EEPROM   *peeprom)</w:t>
      </w:r>
    </w:p>
    <w:p w:rsidR="00723A46" w:rsidRPr="00723A46" w:rsidRDefault="00723A46" w:rsidP="00723A46">
      <w:pPr>
        <w:pStyle w:val="a6"/>
        <w:rPr>
          <w:lang w:val="en-US"/>
        </w:rPr>
      </w:pPr>
      <w:r w:rsidRPr="00723A46">
        <w:rPr>
          <w:lang w:val="en-US"/>
        </w:rPr>
        <w:t>{</w:t>
      </w:r>
    </w:p>
    <w:p w:rsidR="00723A46" w:rsidRPr="00723A46" w:rsidRDefault="00723A46" w:rsidP="00723A46">
      <w:pPr>
        <w:pStyle w:val="a6"/>
        <w:rPr>
          <w:lang w:val="en-US"/>
        </w:rPr>
      </w:pPr>
      <w:r w:rsidRPr="00723A46">
        <w:rPr>
          <w:lang w:val="en-US"/>
        </w:rPr>
        <w:t xml:space="preserve">    if (!peeprom) {</w:t>
      </w:r>
    </w:p>
    <w:p w:rsidR="00723A46" w:rsidRPr="00723A46" w:rsidRDefault="00723A46" w:rsidP="00723A46">
      <w:pPr>
        <w:pStyle w:val="a6"/>
        <w:rPr>
          <w:lang w:val="en-US"/>
        </w:rPr>
      </w:pPr>
      <w:r w:rsidRPr="00723A46">
        <w:rPr>
          <w:lang w:val="en-US"/>
        </w:rPr>
        <w:t xml:space="preserve">        _ErrorHandle(EINVAL);</w:t>
      </w:r>
    </w:p>
    <w:p w:rsidR="00723A46" w:rsidRPr="00723A46" w:rsidRDefault="00723A46" w:rsidP="00723A46">
      <w:pPr>
        <w:pStyle w:val="a6"/>
        <w:rPr>
          <w:lang w:val="en-US"/>
        </w:rPr>
      </w:pPr>
      <w:r w:rsidRPr="00723A46">
        <w:rPr>
          <w:lang w:val="en-US"/>
        </w:rPr>
        <w:t xml:space="preserve">        return  (PX_ERROR);</w:t>
      </w:r>
    </w:p>
    <w:p w:rsidR="00723A46" w:rsidRPr="00723A46" w:rsidRDefault="00723A46" w:rsidP="00723A46">
      <w:pPr>
        <w:pStyle w:val="a6"/>
        <w:rPr>
          <w:lang w:val="en-US"/>
        </w:rPr>
      </w:pPr>
      <w:r w:rsidRPr="00723A46">
        <w:rPr>
          <w:lang w:val="en-US"/>
        </w:rPr>
        <w:t xml:space="preserve">    }</w:t>
      </w:r>
    </w:p>
    <w:p w:rsidR="00723A46" w:rsidRPr="00723A46" w:rsidRDefault="00723A46" w:rsidP="00723A46">
      <w:pPr>
        <w:pStyle w:val="a6"/>
        <w:rPr>
          <w:lang w:val="en-US"/>
        </w:rPr>
      </w:pPr>
    </w:p>
    <w:p w:rsidR="00723A46" w:rsidRPr="00723A46" w:rsidRDefault="00723A46" w:rsidP="00723A46">
      <w:pPr>
        <w:pStyle w:val="a6"/>
        <w:rPr>
          <w:lang w:val="en-US"/>
        </w:rPr>
      </w:pPr>
      <w:r w:rsidRPr="00723A46">
        <w:rPr>
          <w:lang w:val="en-US"/>
        </w:rPr>
        <w:t xml:space="preserve">    if (LW_DEV_DEC_USE_COUNT(&amp;peeprom-&gt;EEP_devhdr) == 0) {</w:t>
      </w:r>
    </w:p>
    <w:p w:rsidR="00723A46" w:rsidRPr="00723A46" w:rsidRDefault="00723A46" w:rsidP="00723A46">
      <w:pPr>
        <w:pStyle w:val="a6"/>
        <w:rPr>
          <w:lang w:val="en-US"/>
        </w:rPr>
      </w:pPr>
      <w:r w:rsidRPr="00723A46">
        <w:rPr>
          <w:lang w:val="en-US"/>
        </w:rPr>
        <w:t xml:space="preserve">        API_I2cDeviceDelete(peeprom-&gt;EEP_i2cdev);</w:t>
      </w:r>
    </w:p>
    <w:p w:rsidR="00723A46" w:rsidRPr="00723A46" w:rsidRDefault="00723A46" w:rsidP="00723A46">
      <w:pPr>
        <w:pStyle w:val="a6"/>
        <w:rPr>
          <w:lang w:val="en-US"/>
        </w:rPr>
      </w:pPr>
      <w:r w:rsidRPr="00723A46">
        <w:rPr>
          <w:lang w:val="en-US"/>
        </w:rPr>
        <w:t xml:space="preserve">    }</w:t>
      </w:r>
    </w:p>
    <w:p w:rsidR="00723A46" w:rsidRPr="00723A46" w:rsidRDefault="00723A46" w:rsidP="00723A46">
      <w:pPr>
        <w:pStyle w:val="a6"/>
        <w:rPr>
          <w:lang w:val="en-US"/>
        </w:rPr>
      </w:pPr>
    </w:p>
    <w:p w:rsidR="00723A46" w:rsidRPr="00723A46" w:rsidRDefault="00723A46" w:rsidP="00723A46">
      <w:pPr>
        <w:pStyle w:val="a6"/>
        <w:rPr>
          <w:lang w:val="en-US"/>
        </w:rPr>
      </w:pPr>
      <w:r w:rsidRPr="00723A46">
        <w:rPr>
          <w:lang w:val="en-US"/>
        </w:rPr>
        <w:t xml:space="preserve">    return  (ERROR_NONE);</w:t>
      </w:r>
    </w:p>
    <w:p w:rsidR="00723A46" w:rsidRPr="00723A46" w:rsidRDefault="00723A46" w:rsidP="00723A46">
      <w:pPr>
        <w:pStyle w:val="a6"/>
        <w:rPr>
          <w:lang w:val="en-US"/>
        </w:rPr>
      </w:pPr>
      <w:r w:rsidRPr="00723A46">
        <w:rPr>
          <w:lang w:val="en-US"/>
        </w:rPr>
        <w:t>}</w:t>
      </w:r>
    </w:p>
    <w:p w:rsidR="00723A46" w:rsidRPr="00723A46" w:rsidRDefault="00723A46" w:rsidP="00723A46">
      <w:pPr>
        <w:pStyle w:val="a6"/>
        <w:rPr>
          <w:lang w:val="en-US"/>
        </w:rPr>
      </w:pPr>
      <w:r w:rsidRPr="00723A46">
        <w:rPr>
          <w:lang w:val="en-US"/>
        </w:rPr>
        <w:t xml:space="preserve">/******************************************************************************** </w:t>
      </w:r>
      <w:r w:rsidRPr="00723A46">
        <w:rPr>
          <w:lang w:val="en-US"/>
        </w:rPr>
        <w:t>函数名称</w:t>
      </w:r>
      <w:r w:rsidRPr="00723A46">
        <w:rPr>
          <w:lang w:val="en-US"/>
        </w:rPr>
        <w:t>: eepromRead</w:t>
      </w:r>
    </w:p>
    <w:p w:rsidR="00723A46" w:rsidRPr="00723A46" w:rsidRDefault="00723A46" w:rsidP="00723A46">
      <w:pPr>
        <w:pStyle w:val="a6"/>
        <w:rPr>
          <w:lang w:val="en-US"/>
        </w:rPr>
      </w:pPr>
      <w:r w:rsidRPr="00723A46">
        <w:rPr>
          <w:lang w:val="en-US"/>
        </w:rPr>
        <w:t xml:space="preserve">** </w:t>
      </w:r>
      <w:r w:rsidRPr="00723A46">
        <w:rPr>
          <w:lang w:val="en-US"/>
        </w:rPr>
        <w:t>功能描述</w:t>
      </w:r>
      <w:r w:rsidRPr="00723A46">
        <w:rPr>
          <w:lang w:val="en-US"/>
        </w:rPr>
        <w:t xml:space="preserve">: </w:t>
      </w:r>
      <w:r w:rsidRPr="00723A46">
        <w:rPr>
          <w:lang w:val="en-US"/>
        </w:rPr>
        <w:t>驱动</w:t>
      </w:r>
      <w:r w:rsidRPr="00723A46">
        <w:rPr>
          <w:lang w:val="en-US"/>
        </w:rPr>
        <w:t xml:space="preserve"> read </w:t>
      </w:r>
      <w:r w:rsidRPr="00723A46">
        <w:rPr>
          <w:lang w:val="en-US"/>
        </w:rPr>
        <w:t>函数</w:t>
      </w:r>
    </w:p>
    <w:p w:rsidR="00723A46" w:rsidRPr="00723A46" w:rsidRDefault="00723A46" w:rsidP="00723A46">
      <w:pPr>
        <w:pStyle w:val="a6"/>
        <w:rPr>
          <w:lang w:val="en-US"/>
        </w:rPr>
      </w:pPr>
      <w:r w:rsidRPr="00723A46">
        <w:rPr>
          <w:lang w:val="en-US"/>
        </w:rPr>
        <w:t>***********************************************</w:t>
      </w:r>
      <w:r w:rsidR="00170F7A">
        <w:rPr>
          <w:lang w:val="en-US"/>
        </w:rPr>
        <w:t>*******************************</w:t>
      </w:r>
      <w:r w:rsidRPr="00723A46">
        <w:rPr>
          <w:lang w:val="en-US"/>
        </w:rPr>
        <w:t>/</w:t>
      </w:r>
    </w:p>
    <w:p w:rsidR="00723A46" w:rsidRPr="00723A46" w:rsidRDefault="00723A46" w:rsidP="00723A46">
      <w:pPr>
        <w:pStyle w:val="a6"/>
        <w:rPr>
          <w:lang w:val="en-US"/>
        </w:rPr>
      </w:pPr>
      <w:r w:rsidRPr="00723A46">
        <w:rPr>
          <w:lang w:val="en-US"/>
        </w:rPr>
        <w:t>ssize_t  eepromRead (EEPROM   *peeprom, PVOID  pvBuf, size_t stLen)</w:t>
      </w:r>
    </w:p>
    <w:p w:rsidR="00723A46" w:rsidRPr="00723A46" w:rsidRDefault="00723A46" w:rsidP="00723A46">
      <w:pPr>
        <w:pStyle w:val="a6"/>
        <w:rPr>
          <w:lang w:val="en-US"/>
        </w:rPr>
      </w:pPr>
      <w:r w:rsidRPr="00723A46">
        <w:rPr>
          <w:lang w:val="en-US"/>
        </w:rPr>
        <w:t>{</w:t>
      </w:r>
    </w:p>
    <w:p w:rsidR="00723A46" w:rsidRPr="00723A46" w:rsidRDefault="00723A46" w:rsidP="00723A46">
      <w:pPr>
        <w:pStyle w:val="a6"/>
        <w:rPr>
          <w:lang w:val="en-US"/>
        </w:rPr>
      </w:pPr>
      <w:r w:rsidRPr="00723A46">
        <w:rPr>
          <w:lang w:val="en-US"/>
        </w:rPr>
        <w:t xml:space="preserve">    INT    iLen;</w:t>
      </w:r>
    </w:p>
    <w:p w:rsidR="00723A46" w:rsidRPr="00723A46" w:rsidRDefault="00723A46" w:rsidP="00723A46">
      <w:pPr>
        <w:pStyle w:val="a6"/>
        <w:rPr>
          <w:lang w:val="en-US"/>
        </w:rPr>
      </w:pPr>
    </w:p>
    <w:p w:rsidR="00723A46" w:rsidRPr="00723A46" w:rsidRDefault="00723A46" w:rsidP="00723A46">
      <w:pPr>
        <w:pStyle w:val="a6"/>
        <w:rPr>
          <w:lang w:val="en-US"/>
        </w:rPr>
      </w:pPr>
      <w:r w:rsidRPr="00723A46">
        <w:rPr>
          <w:lang w:val="en-US"/>
        </w:rPr>
        <w:t xml:space="preserve">    if (!peeprom) {</w:t>
      </w:r>
    </w:p>
    <w:p w:rsidR="00723A46" w:rsidRPr="00723A46" w:rsidRDefault="00723A46" w:rsidP="00723A46">
      <w:pPr>
        <w:pStyle w:val="a6"/>
        <w:rPr>
          <w:lang w:val="en-US"/>
        </w:rPr>
      </w:pPr>
      <w:r w:rsidRPr="00723A46">
        <w:rPr>
          <w:lang w:val="en-US"/>
        </w:rPr>
        <w:t xml:space="preserve">        _ErrorHandle(EINVAL);</w:t>
      </w:r>
    </w:p>
    <w:p w:rsidR="00723A46" w:rsidRPr="00723A46" w:rsidRDefault="00723A46" w:rsidP="00723A46">
      <w:pPr>
        <w:pStyle w:val="a6"/>
        <w:rPr>
          <w:lang w:val="en-US"/>
        </w:rPr>
      </w:pPr>
      <w:r w:rsidRPr="00723A46">
        <w:rPr>
          <w:lang w:val="en-US"/>
        </w:rPr>
        <w:t xml:space="preserve">        return  (PX_ERROR);</w:t>
      </w:r>
    </w:p>
    <w:p w:rsidR="00723A46" w:rsidRPr="00723A46" w:rsidRDefault="00723A46" w:rsidP="00723A46">
      <w:pPr>
        <w:pStyle w:val="a6"/>
        <w:rPr>
          <w:lang w:val="en-US"/>
        </w:rPr>
      </w:pPr>
      <w:r w:rsidRPr="00723A46">
        <w:rPr>
          <w:lang w:val="en-US"/>
        </w:rPr>
        <w:t xml:space="preserve">    }</w:t>
      </w:r>
    </w:p>
    <w:p w:rsidR="00723A46" w:rsidRPr="00723A46" w:rsidRDefault="00723A46" w:rsidP="00723A46">
      <w:pPr>
        <w:pStyle w:val="a6"/>
        <w:rPr>
          <w:lang w:val="en-US"/>
        </w:rPr>
      </w:pPr>
    </w:p>
    <w:p w:rsidR="00723A46" w:rsidRPr="00723A46" w:rsidRDefault="00723A46" w:rsidP="00723A46">
      <w:pPr>
        <w:pStyle w:val="a6"/>
        <w:rPr>
          <w:lang w:val="en-US"/>
        </w:rPr>
      </w:pPr>
      <w:r w:rsidRPr="00723A46">
        <w:rPr>
          <w:lang w:val="en-US"/>
        </w:rPr>
        <w:t xml:space="preserve">    if (peeprom-&gt;EEP_iCmdWord == EEPROM_CTLCMD_RBYTE) {</w:t>
      </w:r>
    </w:p>
    <w:p w:rsidR="00723A46" w:rsidRPr="00723A46" w:rsidRDefault="00723A46" w:rsidP="00723A46">
      <w:pPr>
        <w:pStyle w:val="a6"/>
        <w:rPr>
          <w:lang w:val="en-US"/>
        </w:rPr>
      </w:pPr>
      <w:r w:rsidRPr="00723A46">
        <w:rPr>
          <w:lang w:val="en-US"/>
        </w:rPr>
        <w:lastRenderedPageBreak/>
        <w:t xml:space="preserve">        iLen = eepromByteRead(peeprom-&gt;EEP_i2cdev, peeprom-&gt;EEP_ucChildAddr, pvBuf);</w:t>
      </w:r>
    </w:p>
    <w:p w:rsidR="00723A46" w:rsidRPr="00723A46" w:rsidRDefault="00723A46" w:rsidP="00723A46">
      <w:pPr>
        <w:pStyle w:val="a6"/>
        <w:rPr>
          <w:lang w:val="en-US"/>
        </w:rPr>
      </w:pPr>
    </w:p>
    <w:p w:rsidR="00723A46" w:rsidRPr="00723A46" w:rsidRDefault="00723A46" w:rsidP="00723A46">
      <w:pPr>
        <w:pStyle w:val="a6"/>
        <w:rPr>
          <w:lang w:val="en-US"/>
        </w:rPr>
      </w:pPr>
      <w:r w:rsidRPr="00723A46">
        <w:rPr>
          <w:lang w:val="en-US"/>
        </w:rPr>
        <w:t xml:space="preserve">    } else if (peeprom-&gt;EEP_iCmdWord == EEPROM_CTLCMD_RPAGE) {</w:t>
      </w:r>
    </w:p>
    <w:p w:rsidR="00723A46" w:rsidRPr="00723A46" w:rsidRDefault="00723A46" w:rsidP="00723A46">
      <w:pPr>
        <w:pStyle w:val="a6"/>
        <w:rPr>
          <w:lang w:val="en-US"/>
        </w:rPr>
      </w:pPr>
      <w:r w:rsidRPr="00723A46">
        <w:rPr>
          <w:lang w:val="en-US"/>
        </w:rPr>
        <w:t xml:space="preserve">        iLen = eepromPageRead(peeprom-&gt;EEP_i2cdev, peeprom-&gt;EEP_ucChildAddr, pvBuf, stLen);</w:t>
      </w:r>
    </w:p>
    <w:p w:rsidR="00723A46" w:rsidRPr="00723A46" w:rsidRDefault="00723A46" w:rsidP="00723A46">
      <w:pPr>
        <w:pStyle w:val="a6"/>
        <w:rPr>
          <w:lang w:val="en-US"/>
        </w:rPr>
      </w:pPr>
    </w:p>
    <w:p w:rsidR="00723A46" w:rsidRPr="00723A46" w:rsidRDefault="00723A46" w:rsidP="00723A46">
      <w:pPr>
        <w:pStyle w:val="a6"/>
        <w:rPr>
          <w:lang w:val="en-US"/>
        </w:rPr>
      </w:pPr>
      <w:r w:rsidRPr="00723A46">
        <w:rPr>
          <w:lang w:val="en-US"/>
        </w:rPr>
        <w:t xml:space="preserve">    } else {</w:t>
      </w:r>
    </w:p>
    <w:p w:rsidR="00723A46" w:rsidRPr="00723A46" w:rsidRDefault="00723A46" w:rsidP="00723A46">
      <w:pPr>
        <w:pStyle w:val="a6"/>
        <w:rPr>
          <w:lang w:val="en-US"/>
        </w:rPr>
      </w:pPr>
      <w:r w:rsidRPr="00723A46">
        <w:rPr>
          <w:lang w:val="en-US"/>
        </w:rPr>
        <w:t xml:space="preserve">        iLen = 0;</w:t>
      </w:r>
    </w:p>
    <w:p w:rsidR="00723A46" w:rsidRPr="00723A46" w:rsidRDefault="00723A46" w:rsidP="00723A46">
      <w:pPr>
        <w:pStyle w:val="a6"/>
        <w:rPr>
          <w:lang w:val="en-US"/>
        </w:rPr>
      </w:pPr>
      <w:r w:rsidRPr="00723A46">
        <w:rPr>
          <w:lang w:val="en-US"/>
        </w:rPr>
        <w:t xml:space="preserve">    }</w:t>
      </w:r>
    </w:p>
    <w:p w:rsidR="00723A46" w:rsidRPr="00723A46" w:rsidRDefault="00723A46" w:rsidP="00723A46">
      <w:pPr>
        <w:pStyle w:val="a6"/>
        <w:rPr>
          <w:lang w:val="en-US"/>
        </w:rPr>
      </w:pPr>
    </w:p>
    <w:p w:rsidR="00723A46" w:rsidRPr="00723A46" w:rsidRDefault="00723A46" w:rsidP="00723A46">
      <w:pPr>
        <w:pStyle w:val="a6"/>
        <w:rPr>
          <w:lang w:val="en-US"/>
        </w:rPr>
      </w:pPr>
      <w:r w:rsidRPr="00723A46">
        <w:rPr>
          <w:lang w:val="en-US"/>
        </w:rPr>
        <w:t xml:space="preserve">    return  (iLen);</w:t>
      </w:r>
    </w:p>
    <w:p w:rsidR="00723A46" w:rsidRPr="00723A46" w:rsidRDefault="00723A46" w:rsidP="00723A46">
      <w:pPr>
        <w:pStyle w:val="a6"/>
        <w:rPr>
          <w:lang w:val="en-US"/>
        </w:rPr>
      </w:pPr>
      <w:r w:rsidRPr="00723A46">
        <w:rPr>
          <w:lang w:val="en-US"/>
        </w:rPr>
        <w:t>}</w:t>
      </w:r>
    </w:p>
    <w:p w:rsidR="00723A46" w:rsidRPr="00723A46" w:rsidRDefault="00723A46" w:rsidP="00723A46">
      <w:pPr>
        <w:pStyle w:val="a6"/>
        <w:rPr>
          <w:lang w:val="en-US"/>
        </w:rPr>
      </w:pPr>
      <w:r w:rsidRPr="00723A46">
        <w:rPr>
          <w:lang w:val="en-US"/>
        </w:rPr>
        <w:t>/******************************************************************************</w:t>
      </w:r>
    </w:p>
    <w:p w:rsidR="00723A46" w:rsidRPr="00723A46" w:rsidRDefault="00723A46" w:rsidP="00723A46">
      <w:pPr>
        <w:pStyle w:val="a6"/>
        <w:rPr>
          <w:lang w:val="en-US"/>
        </w:rPr>
      </w:pPr>
      <w:r w:rsidRPr="00723A46">
        <w:rPr>
          <w:lang w:val="en-US"/>
        </w:rPr>
        <w:t xml:space="preserve">** </w:t>
      </w:r>
      <w:r w:rsidRPr="00723A46">
        <w:rPr>
          <w:lang w:val="en-US"/>
        </w:rPr>
        <w:t>函数名称</w:t>
      </w:r>
      <w:r w:rsidRPr="00723A46">
        <w:rPr>
          <w:lang w:val="en-US"/>
        </w:rPr>
        <w:t>: eepromWrite</w:t>
      </w:r>
    </w:p>
    <w:p w:rsidR="00723A46" w:rsidRPr="00723A46" w:rsidRDefault="00723A46" w:rsidP="00723A46">
      <w:pPr>
        <w:pStyle w:val="a6"/>
        <w:rPr>
          <w:lang w:val="en-US"/>
        </w:rPr>
      </w:pPr>
      <w:r w:rsidRPr="00723A46">
        <w:rPr>
          <w:lang w:val="en-US"/>
        </w:rPr>
        <w:t xml:space="preserve">** </w:t>
      </w:r>
      <w:r w:rsidRPr="00723A46">
        <w:rPr>
          <w:lang w:val="en-US"/>
        </w:rPr>
        <w:t>功能描述</w:t>
      </w:r>
      <w:r w:rsidRPr="00723A46">
        <w:rPr>
          <w:lang w:val="en-US"/>
        </w:rPr>
        <w:t xml:space="preserve">: </w:t>
      </w:r>
      <w:r w:rsidRPr="00723A46">
        <w:rPr>
          <w:lang w:val="en-US"/>
        </w:rPr>
        <w:t>驱动</w:t>
      </w:r>
      <w:r w:rsidRPr="00723A46">
        <w:rPr>
          <w:lang w:val="en-US"/>
        </w:rPr>
        <w:t xml:space="preserve"> write </w:t>
      </w:r>
      <w:r w:rsidRPr="00723A46">
        <w:rPr>
          <w:lang w:val="en-US"/>
        </w:rPr>
        <w:t>函数</w:t>
      </w:r>
    </w:p>
    <w:p w:rsidR="00723A46" w:rsidRPr="00723A46" w:rsidRDefault="00723A46" w:rsidP="00723A46">
      <w:pPr>
        <w:pStyle w:val="a6"/>
        <w:rPr>
          <w:lang w:val="en-US"/>
        </w:rPr>
      </w:pPr>
      <w:r w:rsidRPr="00723A46">
        <w:rPr>
          <w:lang w:val="en-US"/>
        </w:rPr>
        <w:t>***********************************************</w:t>
      </w:r>
      <w:r w:rsidR="00170F7A">
        <w:rPr>
          <w:lang w:val="en-US"/>
        </w:rPr>
        <w:t>*******************************</w:t>
      </w:r>
      <w:r w:rsidRPr="00723A46">
        <w:rPr>
          <w:lang w:val="en-US"/>
        </w:rPr>
        <w:t>/</w:t>
      </w:r>
    </w:p>
    <w:p w:rsidR="00723A46" w:rsidRPr="00723A46" w:rsidRDefault="00723A46" w:rsidP="00723A46">
      <w:pPr>
        <w:pStyle w:val="a6"/>
        <w:rPr>
          <w:lang w:val="en-US"/>
        </w:rPr>
      </w:pPr>
      <w:r w:rsidRPr="00723A46">
        <w:rPr>
          <w:lang w:val="en-US"/>
        </w:rPr>
        <w:t>ssize_t  eepromWrite (EEPROM   *peeprom, PVOID  pvBuf, size_t stLen)</w:t>
      </w:r>
    </w:p>
    <w:p w:rsidR="00723A46" w:rsidRPr="00723A46" w:rsidRDefault="00723A46" w:rsidP="00723A46">
      <w:pPr>
        <w:pStyle w:val="a6"/>
        <w:rPr>
          <w:lang w:val="en-US"/>
        </w:rPr>
      </w:pPr>
      <w:r w:rsidRPr="00723A46">
        <w:rPr>
          <w:lang w:val="en-US"/>
        </w:rPr>
        <w:t>{</w:t>
      </w:r>
    </w:p>
    <w:p w:rsidR="00723A46" w:rsidRPr="00723A46" w:rsidRDefault="00723A46" w:rsidP="00723A46">
      <w:pPr>
        <w:pStyle w:val="a6"/>
        <w:rPr>
          <w:lang w:val="en-US"/>
        </w:rPr>
      </w:pPr>
      <w:r w:rsidRPr="00723A46">
        <w:rPr>
          <w:lang w:val="en-US"/>
        </w:rPr>
        <w:t xml:space="preserve">    INT   iLen;</w:t>
      </w:r>
    </w:p>
    <w:p w:rsidR="00723A46" w:rsidRPr="00723A46" w:rsidRDefault="00723A46" w:rsidP="00723A46">
      <w:pPr>
        <w:pStyle w:val="a6"/>
        <w:rPr>
          <w:lang w:val="en-US"/>
        </w:rPr>
      </w:pPr>
    </w:p>
    <w:p w:rsidR="00723A46" w:rsidRPr="00723A46" w:rsidRDefault="00723A46" w:rsidP="00723A46">
      <w:pPr>
        <w:pStyle w:val="a6"/>
        <w:rPr>
          <w:lang w:val="en-US"/>
        </w:rPr>
      </w:pPr>
      <w:r w:rsidRPr="00723A46">
        <w:rPr>
          <w:lang w:val="en-US"/>
        </w:rPr>
        <w:t xml:space="preserve">    if (!peeprom) {</w:t>
      </w:r>
    </w:p>
    <w:p w:rsidR="00723A46" w:rsidRPr="00723A46" w:rsidRDefault="00723A46" w:rsidP="00723A46">
      <w:pPr>
        <w:pStyle w:val="a6"/>
        <w:rPr>
          <w:lang w:val="en-US"/>
        </w:rPr>
      </w:pPr>
      <w:r w:rsidRPr="00723A46">
        <w:rPr>
          <w:lang w:val="en-US"/>
        </w:rPr>
        <w:t xml:space="preserve">        _ErrorHandle(EINVAL);</w:t>
      </w:r>
    </w:p>
    <w:p w:rsidR="00723A46" w:rsidRPr="00723A46" w:rsidRDefault="00723A46" w:rsidP="00723A46">
      <w:pPr>
        <w:pStyle w:val="a6"/>
        <w:rPr>
          <w:lang w:val="en-US"/>
        </w:rPr>
      </w:pPr>
      <w:r w:rsidRPr="00723A46">
        <w:rPr>
          <w:lang w:val="en-US"/>
        </w:rPr>
        <w:t xml:space="preserve">        return  (PX_ERROR);</w:t>
      </w:r>
    </w:p>
    <w:p w:rsidR="00723A46" w:rsidRPr="00723A46" w:rsidRDefault="00723A46" w:rsidP="00723A46">
      <w:pPr>
        <w:pStyle w:val="a6"/>
        <w:rPr>
          <w:lang w:val="en-US"/>
        </w:rPr>
      </w:pPr>
      <w:r w:rsidRPr="00723A46">
        <w:rPr>
          <w:lang w:val="en-US"/>
        </w:rPr>
        <w:t xml:space="preserve">    }</w:t>
      </w:r>
    </w:p>
    <w:p w:rsidR="00723A46" w:rsidRPr="00723A46" w:rsidRDefault="00723A46" w:rsidP="00723A46">
      <w:pPr>
        <w:pStyle w:val="a6"/>
        <w:rPr>
          <w:lang w:val="en-US"/>
        </w:rPr>
      </w:pPr>
    </w:p>
    <w:p w:rsidR="00723A46" w:rsidRPr="00723A46" w:rsidRDefault="00723A46" w:rsidP="00723A46">
      <w:pPr>
        <w:pStyle w:val="a6"/>
        <w:rPr>
          <w:lang w:val="en-US"/>
        </w:rPr>
      </w:pPr>
      <w:r w:rsidRPr="00723A46">
        <w:rPr>
          <w:lang w:val="en-US"/>
        </w:rPr>
        <w:t xml:space="preserve">    if (peeprom-&gt;EEP_iCmdWord == EEPROM_CTLCMD_WBYTE) {</w:t>
      </w:r>
    </w:p>
    <w:p w:rsidR="00723A46" w:rsidRPr="00723A46" w:rsidRDefault="00723A46" w:rsidP="00723A46">
      <w:pPr>
        <w:pStyle w:val="a6"/>
        <w:rPr>
          <w:lang w:val="en-US"/>
        </w:rPr>
      </w:pPr>
      <w:r w:rsidRPr="00723A46">
        <w:rPr>
          <w:lang w:val="en-US"/>
        </w:rPr>
        <w:t xml:space="preserve">        iLen = eepromByteWrite(peeprom-&gt;EEP_i2cdev, peeprom-&gt;EEP_ucChildAddr, *(UINT8 *)pvBuf);</w:t>
      </w:r>
    </w:p>
    <w:p w:rsidR="00723A46" w:rsidRPr="00723A46" w:rsidRDefault="00723A46" w:rsidP="00723A46">
      <w:pPr>
        <w:pStyle w:val="a6"/>
        <w:rPr>
          <w:lang w:val="en-US"/>
        </w:rPr>
      </w:pPr>
    </w:p>
    <w:p w:rsidR="00723A46" w:rsidRPr="00723A46" w:rsidRDefault="00723A46" w:rsidP="00723A46">
      <w:pPr>
        <w:pStyle w:val="a6"/>
        <w:rPr>
          <w:lang w:val="en-US"/>
        </w:rPr>
      </w:pPr>
      <w:r w:rsidRPr="00723A46">
        <w:rPr>
          <w:lang w:val="en-US"/>
        </w:rPr>
        <w:t xml:space="preserve">    } else if (peeprom-&gt;EEP_iCmdWord == EEPROM_CTLCMD_WPAGE) {</w:t>
      </w:r>
    </w:p>
    <w:p w:rsidR="00723A46" w:rsidRPr="00723A46" w:rsidRDefault="00723A46" w:rsidP="00723A46">
      <w:pPr>
        <w:pStyle w:val="a6"/>
        <w:rPr>
          <w:lang w:val="en-US"/>
        </w:rPr>
      </w:pPr>
      <w:r w:rsidRPr="00723A46">
        <w:rPr>
          <w:lang w:val="en-US"/>
        </w:rPr>
        <w:t xml:space="preserve">        iLen = eepromPageWrite(peeprom-&gt;EEP_i2cdev, peeprom-&gt;EEP_ucChildAddr, pvBuf, stLen);</w:t>
      </w:r>
    </w:p>
    <w:p w:rsidR="00723A46" w:rsidRPr="00723A46" w:rsidRDefault="00723A46" w:rsidP="00723A46">
      <w:pPr>
        <w:pStyle w:val="a6"/>
        <w:rPr>
          <w:lang w:val="en-US"/>
        </w:rPr>
      </w:pPr>
    </w:p>
    <w:p w:rsidR="00723A46" w:rsidRPr="00723A46" w:rsidRDefault="00723A46" w:rsidP="00723A46">
      <w:pPr>
        <w:pStyle w:val="a6"/>
        <w:rPr>
          <w:lang w:val="en-US"/>
        </w:rPr>
      </w:pPr>
      <w:r w:rsidRPr="00723A46">
        <w:rPr>
          <w:lang w:val="en-US"/>
        </w:rPr>
        <w:t xml:space="preserve">    } else {</w:t>
      </w:r>
    </w:p>
    <w:p w:rsidR="00723A46" w:rsidRPr="00723A46" w:rsidRDefault="00723A46" w:rsidP="00723A46">
      <w:pPr>
        <w:pStyle w:val="a6"/>
        <w:rPr>
          <w:lang w:val="en-US"/>
        </w:rPr>
      </w:pPr>
      <w:r w:rsidRPr="00723A46">
        <w:rPr>
          <w:lang w:val="en-US"/>
        </w:rPr>
        <w:t xml:space="preserve">        iLen = 0;</w:t>
      </w:r>
    </w:p>
    <w:p w:rsidR="00723A46" w:rsidRPr="00723A46" w:rsidRDefault="00723A46" w:rsidP="00723A46">
      <w:pPr>
        <w:pStyle w:val="a6"/>
        <w:rPr>
          <w:lang w:val="en-US"/>
        </w:rPr>
      </w:pPr>
      <w:r w:rsidRPr="00723A46">
        <w:rPr>
          <w:lang w:val="en-US"/>
        </w:rPr>
        <w:t xml:space="preserve">    }</w:t>
      </w:r>
    </w:p>
    <w:p w:rsidR="00723A46" w:rsidRPr="00723A46" w:rsidRDefault="00723A46" w:rsidP="00723A46">
      <w:pPr>
        <w:pStyle w:val="a6"/>
        <w:rPr>
          <w:lang w:val="en-US"/>
        </w:rPr>
      </w:pPr>
    </w:p>
    <w:p w:rsidR="00723A46" w:rsidRPr="00723A46" w:rsidRDefault="00723A46" w:rsidP="00723A46">
      <w:pPr>
        <w:pStyle w:val="a6"/>
        <w:rPr>
          <w:lang w:val="en-US"/>
        </w:rPr>
      </w:pPr>
      <w:r w:rsidRPr="00723A46">
        <w:rPr>
          <w:lang w:val="en-US"/>
        </w:rPr>
        <w:t xml:space="preserve">    return  (iLen);</w:t>
      </w:r>
    </w:p>
    <w:p w:rsidR="00723A46" w:rsidRPr="00723A46" w:rsidRDefault="00723A46" w:rsidP="00723A46">
      <w:pPr>
        <w:pStyle w:val="a6"/>
        <w:rPr>
          <w:lang w:val="en-US"/>
        </w:rPr>
      </w:pPr>
      <w:r w:rsidRPr="00723A46">
        <w:rPr>
          <w:lang w:val="en-US"/>
        </w:rPr>
        <w:t>}</w:t>
      </w:r>
    </w:p>
    <w:p w:rsidR="00723A46" w:rsidRPr="00723A46" w:rsidRDefault="00723A46" w:rsidP="00723A46">
      <w:pPr>
        <w:pStyle w:val="a6"/>
        <w:rPr>
          <w:lang w:val="en-US"/>
        </w:rPr>
      </w:pPr>
      <w:r w:rsidRPr="00723A46">
        <w:rPr>
          <w:lang w:val="en-US"/>
        </w:rPr>
        <w:t>/******************************************************************************</w:t>
      </w:r>
    </w:p>
    <w:p w:rsidR="00723A46" w:rsidRPr="00723A46" w:rsidRDefault="00723A46" w:rsidP="00723A46">
      <w:pPr>
        <w:pStyle w:val="a6"/>
        <w:rPr>
          <w:lang w:val="en-US"/>
        </w:rPr>
      </w:pPr>
      <w:r w:rsidRPr="00723A46">
        <w:rPr>
          <w:lang w:val="en-US"/>
        </w:rPr>
        <w:t xml:space="preserve">** </w:t>
      </w:r>
      <w:r w:rsidRPr="00723A46">
        <w:rPr>
          <w:lang w:val="en-US"/>
        </w:rPr>
        <w:t>函数名称</w:t>
      </w:r>
      <w:r w:rsidRPr="00723A46">
        <w:rPr>
          <w:lang w:val="en-US"/>
        </w:rPr>
        <w:t>: eepromIoctl</w:t>
      </w:r>
    </w:p>
    <w:p w:rsidR="00723A46" w:rsidRPr="00723A46" w:rsidRDefault="00723A46" w:rsidP="00723A46">
      <w:pPr>
        <w:pStyle w:val="a6"/>
        <w:rPr>
          <w:lang w:val="en-US"/>
        </w:rPr>
      </w:pPr>
      <w:r w:rsidRPr="00723A46">
        <w:rPr>
          <w:lang w:val="en-US"/>
        </w:rPr>
        <w:t xml:space="preserve">** </w:t>
      </w:r>
      <w:r w:rsidRPr="00723A46">
        <w:rPr>
          <w:lang w:val="en-US"/>
        </w:rPr>
        <w:t>功能描述</w:t>
      </w:r>
      <w:r w:rsidRPr="00723A46">
        <w:rPr>
          <w:lang w:val="en-US"/>
        </w:rPr>
        <w:t xml:space="preserve">: </w:t>
      </w:r>
      <w:r w:rsidRPr="00723A46">
        <w:rPr>
          <w:lang w:val="en-US"/>
        </w:rPr>
        <w:t>驱动</w:t>
      </w:r>
      <w:r w:rsidRPr="00723A46">
        <w:rPr>
          <w:lang w:val="en-US"/>
        </w:rPr>
        <w:t xml:space="preserve"> ioctl </w:t>
      </w:r>
      <w:r w:rsidRPr="00723A46">
        <w:rPr>
          <w:lang w:val="en-US"/>
        </w:rPr>
        <w:t>函数</w:t>
      </w:r>
    </w:p>
    <w:p w:rsidR="00723A46" w:rsidRPr="00723A46" w:rsidRDefault="00723A46" w:rsidP="00723A46">
      <w:pPr>
        <w:pStyle w:val="a6"/>
        <w:rPr>
          <w:lang w:val="en-US"/>
        </w:rPr>
      </w:pPr>
      <w:r w:rsidRPr="00723A46">
        <w:rPr>
          <w:lang w:val="en-US"/>
        </w:rPr>
        <w:t>***********************************************</w:t>
      </w:r>
      <w:r w:rsidR="00170F7A">
        <w:rPr>
          <w:lang w:val="en-US"/>
        </w:rPr>
        <w:t>*******************************</w:t>
      </w:r>
      <w:r w:rsidRPr="00723A46">
        <w:rPr>
          <w:lang w:val="en-US"/>
        </w:rPr>
        <w:t>/</w:t>
      </w:r>
    </w:p>
    <w:p w:rsidR="00723A46" w:rsidRPr="00723A46" w:rsidRDefault="00723A46" w:rsidP="00723A46">
      <w:pPr>
        <w:pStyle w:val="a6"/>
        <w:rPr>
          <w:lang w:val="en-US"/>
        </w:rPr>
      </w:pPr>
      <w:r w:rsidRPr="00723A46">
        <w:rPr>
          <w:lang w:val="en-US"/>
        </w:rPr>
        <w:lastRenderedPageBreak/>
        <w:t>INT  eepromIoctl (EEPROM       *peeprom,</w:t>
      </w:r>
    </w:p>
    <w:p w:rsidR="00723A46" w:rsidRPr="00723A46" w:rsidRDefault="00723A46" w:rsidP="00723A46">
      <w:pPr>
        <w:pStyle w:val="a6"/>
        <w:rPr>
          <w:lang w:val="en-US"/>
        </w:rPr>
      </w:pPr>
      <w:r w:rsidRPr="00723A46">
        <w:rPr>
          <w:lang w:val="en-US"/>
        </w:rPr>
        <w:t xml:space="preserve">                  INT           iCmd,</w:t>
      </w:r>
    </w:p>
    <w:p w:rsidR="00723A46" w:rsidRPr="00723A46" w:rsidRDefault="00723A46" w:rsidP="00723A46">
      <w:pPr>
        <w:pStyle w:val="a6"/>
        <w:rPr>
          <w:lang w:val="en-US"/>
        </w:rPr>
      </w:pPr>
      <w:r w:rsidRPr="00723A46">
        <w:rPr>
          <w:lang w:val="en-US"/>
        </w:rPr>
        <w:t xml:space="preserve">                  LONG          lArg)</w:t>
      </w:r>
    </w:p>
    <w:p w:rsidR="00723A46" w:rsidRPr="00723A46" w:rsidRDefault="00723A46" w:rsidP="00723A46">
      <w:pPr>
        <w:pStyle w:val="a6"/>
        <w:rPr>
          <w:lang w:val="en-US"/>
        </w:rPr>
      </w:pPr>
      <w:r w:rsidRPr="00723A46">
        <w:rPr>
          <w:lang w:val="en-US"/>
        </w:rPr>
        <w:t>{</w:t>
      </w:r>
    </w:p>
    <w:p w:rsidR="00723A46" w:rsidRPr="00723A46" w:rsidRDefault="00723A46" w:rsidP="00723A46">
      <w:pPr>
        <w:pStyle w:val="a6"/>
        <w:rPr>
          <w:lang w:val="en-US"/>
        </w:rPr>
      </w:pPr>
      <w:r w:rsidRPr="00723A46">
        <w:rPr>
          <w:lang w:val="en-US"/>
        </w:rPr>
        <w:t xml:space="preserve">    INT                  iError = ERROR_NONE;</w:t>
      </w:r>
    </w:p>
    <w:p w:rsidR="00723A46" w:rsidRPr="00723A46" w:rsidRDefault="00723A46" w:rsidP="00723A46">
      <w:pPr>
        <w:pStyle w:val="a6"/>
        <w:rPr>
          <w:lang w:val="en-US"/>
        </w:rPr>
      </w:pPr>
      <w:r w:rsidRPr="00723A46">
        <w:rPr>
          <w:lang w:val="en-US"/>
        </w:rPr>
        <w:t xml:space="preserve">    struct stat         *pstatGet;</w:t>
      </w:r>
    </w:p>
    <w:p w:rsidR="00723A46" w:rsidRPr="00723A46" w:rsidRDefault="00723A46" w:rsidP="00723A46">
      <w:pPr>
        <w:pStyle w:val="a6"/>
        <w:rPr>
          <w:lang w:val="en-US"/>
        </w:rPr>
      </w:pPr>
    </w:p>
    <w:p w:rsidR="00723A46" w:rsidRPr="00723A46" w:rsidRDefault="00723A46" w:rsidP="00723A46">
      <w:pPr>
        <w:pStyle w:val="a6"/>
        <w:rPr>
          <w:lang w:val="en-US"/>
        </w:rPr>
      </w:pPr>
      <w:r w:rsidRPr="00723A46">
        <w:rPr>
          <w:lang w:val="en-US"/>
        </w:rPr>
        <w:t xml:space="preserve">    switch (iCmd) {</w:t>
      </w:r>
    </w:p>
    <w:p w:rsidR="00723A46" w:rsidRPr="00723A46" w:rsidRDefault="00723A46" w:rsidP="00723A46">
      <w:pPr>
        <w:pStyle w:val="a6"/>
        <w:rPr>
          <w:lang w:val="en-US"/>
        </w:rPr>
      </w:pPr>
    </w:p>
    <w:p w:rsidR="00723A46" w:rsidRPr="00723A46" w:rsidRDefault="00723A46" w:rsidP="00723A46">
      <w:pPr>
        <w:pStyle w:val="a6"/>
        <w:rPr>
          <w:lang w:val="en-US"/>
        </w:rPr>
      </w:pPr>
      <w:r w:rsidRPr="00723A46">
        <w:rPr>
          <w:lang w:val="en-US"/>
        </w:rPr>
        <w:t xml:space="preserve">    case EEPROM_CTLCMD_RBYTE:</w:t>
      </w:r>
    </w:p>
    <w:p w:rsidR="00723A46" w:rsidRPr="00723A46" w:rsidRDefault="00723A46" w:rsidP="00723A46">
      <w:pPr>
        <w:pStyle w:val="a6"/>
        <w:rPr>
          <w:lang w:val="en-US"/>
        </w:rPr>
      </w:pPr>
      <w:r w:rsidRPr="00723A46">
        <w:rPr>
          <w:lang w:val="en-US"/>
        </w:rPr>
        <w:t xml:space="preserve">        peeprom-&gt;EEP_ucChildAddr = (UINT8)lArg;</w:t>
      </w:r>
    </w:p>
    <w:p w:rsidR="00723A46" w:rsidRPr="00723A46" w:rsidRDefault="00723A46" w:rsidP="00723A46">
      <w:pPr>
        <w:pStyle w:val="a6"/>
        <w:rPr>
          <w:lang w:val="en-US"/>
        </w:rPr>
      </w:pPr>
      <w:r w:rsidRPr="00723A46">
        <w:rPr>
          <w:lang w:val="en-US"/>
        </w:rPr>
        <w:t xml:space="preserve">        peeprom-&gt;EEP_iCmdWord    = EEPROM_CTLCMD_RBYTE;</w:t>
      </w:r>
    </w:p>
    <w:p w:rsidR="00723A46" w:rsidRPr="00723A46" w:rsidRDefault="00723A46" w:rsidP="00723A46">
      <w:pPr>
        <w:pStyle w:val="a6"/>
        <w:rPr>
          <w:lang w:val="en-US"/>
        </w:rPr>
      </w:pPr>
      <w:r w:rsidRPr="00723A46">
        <w:rPr>
          <w:lang w:val="en-US"/>
        </w:rPr>
        <w:t xml:space="preserve">        break;</w:t>
      </w:r>
    </w:p>
    <w:p w:rsidR="00723A46" w:rsidRPr="00723A46" w:rsidRDefault="00723A46" w:rsidP="00723A46">
      <w:pPr>
        <w:pStyle w:val="a6"/>
        <w:rPr>
          <w:lang w:val="en-US"/>
        </w:rPr>
      </w:pPr>
    </w:p>
    <w:p w:rsidR="00723A46" w:rsidRPr="00723A46" w:rsidRDefault="00723A46" w:rsidP="00723A46">
      <w:pPr>
        <w:pStyle w:val="a6"/>
        <w:rPr>
          <w:lang w:val="en-US"/>
        </w:rPr>
      </w:pPr>
      <w:r w:rsidRPr="00723A46">
        <w:rPr>
          <w:lang w:val="en-US"/>
        </w:rPr>
        <w:t xml:space="preserve">    case EEPROM_CTLCMD_WBYTE:</w:t>
      </w:r>
    </w:p>
    <w:p w:rsidR="00723A46" w:rsidRPr="00723A46" w:rsidRDefault="00723A46" w:rsidP="00723A46">
      <w:pPr>
        <w:pStyle w:val="a6"/>
        <w:rPr>
          <w:lang w:val="en-US"/>
        </w:rPr>
      </w:pPr>
      <w:r w:rsidRPr="00723A46">
        <w:rPr>
          <w:lang w:val="en-US"/>
        </w:rPr>
        <w:t xml:space="preserve">        peeprom-&gt;EEP_ucChildAddr = (UINT8)lArg;</w:t>
      </w:r>
    </w:p>
    <w:p w:rsidR="00723A46" w:rsidRPr="00723A46" w:rsidRDefault="00723A46" w:rsidP="00723A46">
      <w:pPr>
        <w:pStyle w:val="a6"/>
        <w:rPr>
          <w:lang w:val="en-US"/>
        </w:rPr>
      </w:pPr>
      <w:r w:rsidRPr="00723A46">
        <w:rPr>
          <w:lang w:val="en-US"/>
        </w:rPr>
        <w:t xml:space="preserve">        peeprom-&gt;EEP_iCmdWord    = EEPROM_CTLCMD_WBYTE;</w:t>
      </w:r>
    </w:p>
    <w:p w:rsidR="00723A46" w:rsidRPr="00723A46" w:rsidRDefault="00723A46" w:rsidP="00723A46">
      <w:pPr>
        <w:pStyle w:val="a6"/>
        <w:rPr>
          <w:lang w:val="en-US"/>
        </w:rPr>
      </w:pPr>
      <w:r w:rsidRPr="00723A46">
        <w:rPr>
          <w:lang w:val="en-US"/>
        </w:rPr>
        <w:t xml:space="preserve">        break;</w:t>
      </w:r>
    </w:p>
    <w:p w:rsidR="00723A46" w:rsidRPr="00723A46" w:rsidRDefault="00723A46" w:rsidP="00723A46">
      <w:pPr>
        <w:pStyle w:val="a6"/>
        <w:rPr>
          <w:lang w:val="en-US"/>
        </w:rPr>
      </w:pPr>
    </w:p>
    <w:p w:rsidR="00723A46" w:rsidRPr="00723A46" w:rsidRDefault="00723A46" w:rsidP="00723A46">
      <w:pPr>
        <w:pStyle w:val="a6"/>
        <w:rPr>
          <w:lang w:val="en-US"/>
        </w:rPr>
      </w:pPr>
      <w:r w:rsidRPr="00723A46">
        <w:rPr>
          <w:lang w:val="en-US"/>
        </w:rPr>
        <w:t xml:space="preserve">    case EEPROM_CTLCMD_RPAGE:</w:t>
      </w:r>
    </w:p>
    <w:p w:rsidR="00723A46" w:rsidRPr="00723A46" w:rsidRDefault="00723A46" w:rsidP="00723A46">
      <w:pPr>
        <w:pStyle w:val="a6"/>
        <w:rPr>
          <w:lang w:val="en-US"/>
        </w:rPr>
      </w:pPr>
      <w:r w:rsidRPr="00723A46">
        <w:rPr>
          <w:lang w:val="en-US"/>
        </w:rPr>
        <w:t xml:space="preserve">        peeprom-&gt;EEP_ucChildAddr = (UINT8)lArg;</w:t>
      </w:r>
    </w:p>
    <w:p w:rsidR="00723A46" w:rsidRPr="00723A46" w:rsidRDefault="00723A46" w:rsidP="00723A46">
      <w:pPr>
        <w:pStyle w:val="a6"/>
        <w:rPr>
          <w:lang w:val="en-US"/>
        </w:rPr>
      </w:pPr>
      <w:r w:rsidRPr="00723A46">
        <w:rPr>
          <w:lang w:val="en-US"/>
        </w:rPr>
        <w:t xml:space="preserve">        peeprom-&gt;EEP_iCmdWord    = EEPROM_CTLCMD_RPAGE;</w:t>
      </w:r>
    </w:p>
    <w:p w:rsidR="00723A46" w:rsidRPr="00723A46" w:rsidRDefault="00723A46" w:rsidP="00723A46">
      <w:pPr>
        <w:pStyle w:val="a6"/>
        <w:rPr>
          <w:lang w:val="en-US"/>
        </w:rPr>
      </w:pPr>
      <w:r w:rsidRPr="00723A46">
        <w:rPr>
          <w:lang w:val="en-US"/>
        </w:rPr>
        <w:t xml:space="preserve">        break;</w:t>
      </w:r>
    </w:p>
    <w:p w:rsidR="00723A46" w:rsidRPr="00723A46" w:rsidRDefault="00723A46" w:rsidP="00723A46">
      <w:pPr>
        <w:pStyle w:val="a6"/>
        <w:rPr>
          <w:lang w:val="en-US"/>
        </w:rPr>
      </w:pPr>
    </w:p>
    <w:p w:rsidR="00723A46" w:rsidRPr="00723A46" w:rsidRDefault="00723A46" w:rsidP="00723A46">
      <w:pPr>
        <w:pStyle w:val="a6"/>
        <w:rPr>
          <w:lang w:val="en-US"/>
        </w:rPr>
      </w:pPr>
      <w:r w:rsidRPr="00723A46">
        <w:rPr>
          <w:lang w:val="en-US"/>
        </w:rPr>
        <w:t xml:space="preserve">    case EEPROM_CTLCMD_WPAGE:</w:t>
      </w:r>
    </w:p>
    <w:p w:rsidR="00723A46" w:rsidRPr="00723A46" w:rsidRDefault="00723A46" w:rsidP="00723A46">
      <w:pPr>
        <w:pStyle w:val="a6"/>
        <w:rPr>
          <w:lang w:val="en-US"/>
        </w:rPr>
      </w:pPr>
      <w:r w:rsidRPr="00723A46">
        <w:rPr>
          <w:lang w:val="en-US"/>
        </w:rPr>
        <w:t xml:space="preserve">        peeprom-&gt;EEP_ucChildAddr = (UINT8)lArg;</w:t>
      </w:r>
    </w:p>
    <w:p w:rsidR="00723A46" w:rsidRPr="00723A46" w:rsidRDefault="00723A46" w:rsidP="00723A46">
      <w:pPr>
        <w:pStyle w:val="a6"/>
        <w:rPr>
          <w:lang w:val="en-US"/>
        </w:rPr>
      </w:pPr>
      <w:r w:rsidRPr="00723A46">
        <w:rPr>
          <w:lang w:val="en-US"/>
        </w:rPr>
        <w:t xml:space="preserve">        peeprom-&gt;EEP_iCmdWord    = EEPROM_CTLCMD_WPAGE;</w:t>
      </w:r>
    </w:p>
    <w:p w:rsidR="00723A46" w:rsidRPr="00723A46" w:rsidRDefault="00723A46" w:rsidP="00723A46">
      <w:pPr>
        <w:pStyle w:val="a6"/>
        <w:rPr>
          <w:lang w:val="en-US"/>
        </w:rPr>
      </w:pPr>
      <w:r w:rsidRPr="00723A46">
        <w:rPr>
          <w:lang w:val="en-US"/>
        </w:rPr>
        <w:t xml:space="preserve">        break;</w:t>
      </w:r>
    </w:p>
    <w:p w:rsidR="00723A46" w:rsidRPr="00723A46" w:rsidRDefault="00723A46" w:rsidP="00723A46">
      <w:pPr>
        <w:pStyle w:val="a6"/>
        <w:rPr>
          <w:lang w:val="en-US"/>
        </w:rPr>
      </w:pPr>
    </w:p>
    <w:p w:rsidR="00723A46" w:rsidRPr="00723A46" w:rsidRDefault="00723A46" w:rsidP="00723A46">
      <w:pPr>
        <w:pStyle w:val="a6"/>
        <w:rPr>
          <w:lang w:val="en-US"/>
        </w:rPr>
      </w:pPr>
      <w:r w:rsidRPr="00723A46">
        <w:rPr>
          <w:lang w:val="en-US"/>
        </w:rPr>
        <w:t xml:space="preserve">    case FIOFSTATGET:</w:t>
      </w:r>
    </w:p>
    <w:p w:rsidR="00723A46" w:rsidRPr="00723A46" w:rsidRDefault="00723A46" w:rsidP="00723A46">
      <w:pPr>
        <w:pStyle w:val="a6"/>
        <w:rPr>
          <w:lang w:val="en-US"/>
        </w:rPr>
      </w:pPr>
      <w:r w:rsidRPr="00723A46">
        <w:rPr>
          <w:lang w:val="en-US"/>
        </w:rPr>
        <w:t xml:space="preserve">        pstatGet = (struct stat *)lArg;</w:t>
      </w:r>
    </w:p>
    <w:p w:rsidR="00723A46" w:rsidRPr="00723A46" w:rsidRDefault="00723A46" w:rsidP="00723A46">
      <w:pPr>
        <w:pStyle w:val="a6"/>
        <w:rPr>
          <w:lang w:val="en-US"/>
        </w:rPr>
      </w:pPr>
      <w:r w:rsidRPr="00723A46">
        <w:rPr>
          <w:lang w:val="en-US"/>
        </w:rPr>
        <w:t xml:space="preserve">        if (pstatGet) {</w:t>
      </w:r>
    </w:p>
    <w:p w:rsidR="00723A46" w:rsidRPr="00723A46" w:rsidRDefault="00723A46" w:rsidP="00723A46">
      <w:pPr>
        <w:pStyle w:val="a6"/>
        <w:rPr>
          <w:lang w:val="en-US"/>
        </w:rPr>
      </w:pPr>
      <w:r w:rsidRPr="00723A46">
        <w:rPr>
          <w:lang w:val="en-US"/>
        </w:rPr>
        <w:t xml:space="preserve">            pstatGet-&gt;st_dev     = (dev_t)peeprom;</w:t>
      </w:r>
    </w:p>
    <w:p w:rsidR="00723A46" w:rsidRPr="00723A46" w:rsidRDefault="00723A46" w:rsidP="00723A46">
      <w:pPr>
        <w:pStyle w:val="a6"/>
        <w:rPr>
          <w:lang w:val="en-US"/>
        </w:rPr>
      </w:pPr>
      <w:r w:rsidRPr="00723A46">
        <w:rPr>
          <w:lang w:val="en-US"/>
        </w:rPr>
        <w:t xml:space="preserve">            pstatGet-&gt;st_in</w:t>
      </w:r>
      <w:r w:rsidR="00170F7A">
        <w:rPr>
          <w:lang w:val="en-US"/>
        </w:rPr>
        <w:t xml:space="preserve">o     = (ino_t)0;           </w:t>
      </w:r>
      <w:r w:rsidRPr="00723A46">
        <w:rPr>
          <w:lang w:val="en-US"/>
        </w:rPr>
        <w:t xml:space="preserve">/*  </w:t>
      </w:r>
      <w:r w:rsidRPr="00723A46">
        <w:rPr>
          <w:lang w:val="en-US"/>
        </w:rPr>
        <w:t>相当于唯一节点</w:t>
      </w:r>
      <w:r w:rsidRPr="00723A46">
        <w:rPr>
          <w:lang w:val="en-US"/>
        </w:rPr>
        <w:t xml:space="preserve">              */</w:t>
      </w:r>
    </w:p>
    <w:p w:rsidR="00723A46" w:rsidRPr="00723A46" w:rsidRDefault="00723A46" w:rsidP="00723A46">
      <w:pPr>
        <w:pStyle w:val="a6"/>
        <w:rPr>
          <w:lang w:val="en-US"/>
        </w:rPr>
      </w:pPr>
      <w:r w:rsidRPr="00723A46">
        <w:rPr>
          <w:lang w:val="en-US"/>
        </w:rPr>
        <w:t xml:space="preserve">            pstatGet-&gt;st_mode    = 0444 | S_IFCHR;</w:t>
      </w:r>
    </w:p>
    <w:p w:rsidR="00723A46" w:rsidRPr="00723A46" w:rsidRDefault="00723A46" w:rsidP="00723A46">
      <w:pPr>
        <w:pStyle w:val="a6"/>
        <w:rPr>
          <w:lang w:val="en-US"/>
        </w:rPr>
      </w:pPr>
      <w:r w:rsidRPr="00723A46">
        <w:rPr>
          <w:lang w:val="en-US"/>
        </w:rPr>
        <w:t xml:space="preserve">            pstatGet-&gt;st_nlink   = 1;</w:t>
      </w:r>
    </w:p>
    <w:p w:rsidR="00723A46" w:rsidRPr="00723A46" w:rsidRDefault="00723A46" w:rsidP="00723A46">
      <w:pPr>
        <w:pStyle w:val="a6"/>
        <w:rPr>
          <w:lang w:val="en-US"/>
        </w:rPr>
      </w:pPr>
      <w:r w:rsidRPr="00723A46">
        <w:rPr>
          <w:lang w:val="en-US"/>
        </w:rPr>
        <w:t xml:space="preserve">            pstatGet-&gt;st_uid     = 0;</w:t>
      </w:r>
    </w:p>
    <w:p w:rsidR="00723A46" w:rsidRPr="00723A46" w:rsidRDefault="00723A46" w:rsidP="00723A46">
      <w:pPr>
        <w:pStyle w:val="a6"/>
        <w:rPr>
          <w:lang w:val="en-US"/>
        </w:rPr>
      </w:pPr>
      <w:r w:rsidRPr="00723A46">
        <w:rPr>
          <w:lang w:val="en-US"/>
        </w:rPr>
        <w:t xml:space="preserve">            pstatGet-&gt;st_gid     = 0;</w:t>
      </w:r>
    </w:p>
    <w:p w:rsidR="00723A46" w:rsidRPr="00723A46" w:rsidRDefault="00723A46" w:rsidP="00723A46">
      <w:pPr>
        <w:pStyle w:val="a6"/>
        <w:rPr>
          <w:lang w:val="en-US"/>
        </w:rPr>
      </w:pPr>
      <w:r w:rsidRPr="00723A46">
        <w:rPr>
          <w:lang w:val="en-US"/>
        </w:rPr>
        <w:t xml:space="preserve">            pstatGet-&gt;st_rdev    = 1;</w:t>
      </w:r>
    </w:p>
    <w:p w:rsidR="00723A46" w:rsidRPr="00723A46" w:rsidRDefault="00723A46" w:rsidP="00723A46">
      <w:pPr>
        <w:pStyle w:val="a6"/>
        <w:rPr>
          <w:lang w:val="en-US"/>
        </w:rPr>
      </w:pPr>
      <w:r w:rsidRPr="00723A46">
        <w:rPr>
          <w:lang w:val="en-US"/>
        </w:rPr>
        <w:t xml:space="preserve">            pstatGet-&gt;st_size    = 0;</w:t>
      </w:r>
    </w:p>
    <w:p w:rsidR="00723A46" w:rsidRPr="00723A46" w:rsidRDefault="00723A46" w:rsidP="00723A46">
      <w:pPr>
        <w:pStyle w:val="a6"/>
        <w:rPr>
          <w:lang w:val="en-US"/>
        </w:rPr>
      </w:pPr>
      <w:r w:rsidRPr="00723A46">
        <w:rPr>
          <w:lang w:val="en-US"/>
        </w:rPr>
        <w:t xml:space="preserve">            pstatGet-&gt;st_blksize = 0;</w:t>
      </w:r>
    </w:p>
    <w:p w:rsidR="00723A46" w:rsidRPr="00723A46" w:rsidRDefault="00723A46" w:rsidP="00723A46">
      <w:pPr>
        <w:pStyle w:val="a6"/>
        <w:rPr>
          <w:lang w:val="en-US"/>
        </w:rPr>
      </w:pPr>
      <w:r w:rsidRPr="00723A46">
        <w:rPr>
          <w:lang w:val="en-US"/>
        </w:rPr>
        <w:t xml:space="preserve">            pstatGet-&gt;st_blocks  = 0;</w:t>
      </w:r>
    </w:p>
    <w:p w:rsidR="00723A46" w:rsidRPr="00723A46" w:rsidRDefault="00723A46" w:rsidP="00723A46">
      <w:pPr>
        <w:pStyle w:val="a6"/>
        <w:rPr>
          <w:lang w:val="en-US"/>
        </w:rPr>
      </w:pPr>
      <w:r w:rsidRPr="00723A46">
        <w:rPr>
          <w:lang w:val="en-US"/>
        </w:rPr>
        <w:t xml:space="preserve">            pstatGet-&gt;st_atime   = peeprom-&gt;EEP_timeCreate;</w:t>
      </w:r>
    </w:p>
    <w:p w:rsidR="00723A46" w:rsidRPr="00723A46" w:rsidRDefault="00723A46" w:rsidP="00723A46">
      <w:pPr>
        <w:pStyle w:val="a6"/>
        <w:rPr>
          <w:lang w:val="en-US"/>
        </w:rPr>
      </w:pPr>
      <w:r w:rsidRPr="00723A46">
        <w:rPr>
          <w:lang w:val="en-US"/>
        </w:rPr>
        <w:t xml:space="preserve">            pstatGet-&gt;st_mtime   = peeprom-&gt;EEP_timeCreate;</w:t>
      </w:r>
    </w:p>
    <w:p w:rsidR="00723A46" w:rsidRPr="00723A46" w:rsidRDefault="00723A46" w:rsidP="00723A46">
      <w:pPr>
        <w:pStyle w:val="a6"/>
        <w:rPr>
          <w:lang w:val="en-US"/>
        </w:rPr>
      </w:pPr>
      <w:r w:rsidRPr="00723A46">
        <w:rPr>
          <w:lang w:val="en-US"/>
        </w:rPr>
        <w:lastRenderedPageBreak/>
        <w:t xml:space="preserve">            pstatGet-&gt;st_ctime   = peeprom-&gt;EEP_timeCreate;</w:t>
      </w:r>
    </w:p>
    <w:p w:rsidR="00723A46" w:rsidRPr="00723A46" w:rsidRDefault="00723A46" w:rsidP="00723A46">
      <w:pPr>
        <w:pStyle w:val="a6"/>
        <w:rPr>
          <w:lang w:val="en-US"/>
        </w:rPr>
      </w:pPr>
    </w:p>
    <w:p w:rsidR="00723A46" w:rsidRPr="00723A46" w:rsidRDefault="00723A46" w:rsidP="00723A46">
      <w:pPr>
        <w:pStyle w:val="a6"/>
        <w:rPr>
          <w:lang w:val="en-US"/>
        </w:rPr>
      </w:pPr>
      <w:r w:rsidRPr="00723A46">
        <w:rPr>
          <w:lang w:val="en-US"/>
        </w:rPr>
        <w:t xml:space="preserve">        } else {</w:t>
      </w:r>
    </w:p>
    <w:p w:rsidR="00723A46" w:rsidRPr="00723A46" w:rsidRDefault="00723A46" w:rsidP="00723A46">
      <w:pPr>
        <w:pStyle w:val="a6"/>
        <w:rPr>
          <w:lang w:val="en-US"/>
        </w:rPr>
      </w:pPr>
      <w:r w:rsidRPr="00723A46">
        <w:rPr>
          <w:lang w:val="en-US"/>
        </w:rPr>
        <w:t xml:space="preserve">            errno  = EINVAL;</w:t>
      </w:r>
    </w:p>
    <w:p w:rsidR="00723A46" w:rsidRPr="00723A46" w:rsidRDefault="00723A46" w:rsidP="00723A46">
      <w:pPr>
        <w:pStyle w:val="a6"/>
        <w:rPr>
          <w:lang w:val="en-US"/>
        </w:rPr>
      </w:pPr>
      <w:r w:rsidRPr="00723A46">
        <w:rPr>
          <w:lang w:val="en-US"/>
        </w:rPr>
        <w:t xml:space="preserve">            iError = (PX_ERROR);</w:t>
      </w:r>
    </w:p>
    <w:p w:rsidR="00723A46" w:rsidRPr="00723A46" w:rsidRDefault="00723A46" w:rsidP="00723A46">
      <w:pPr>
        <w:pStyle w:val="a6"/>
        <w:rPr>
          <w:lang w:val="en-US"/>
        </w:rPr>
      </w:pPr>
      <w:r w:rsidRPr="00723A46">
        <w:rPr>
          <w:lang w:val="en-US"/>
        </w:rPr>
        <w:t xml:space="preserve">        }</w:t>
      </w:r>
    </w:p>
    <w:p w:rsidR="00723A46" w:rsidRPr="00723A46" w:rsidRDefault="00723A46" w:rsidP="00723A46">
      <w:pPr>
        <w:pStyle w:val="a6"/>
        <w:rPr>
          <w:lang w:val="en-US"/>
        </w:rPr>
      </w:pPr>
      <w:r w:rsidRPr="00723A46">
        <w:rPr>
          <w:lang w:val="en-US"/>
        </w:rPr>
        <w:t xml:space="preserve">        break;</w:t>
      </w:r>
    </w:p>
    <w:p w:rsidR="00723A46" w:rsidRPr="00723A46" w:rsidRDefault="00723A46" w:rsidP="00723A46">
      <w:pPr>
        <w:pStyle w:val="a6"/>
        <w:rPr>
          <w:lang w:val="en-US"/>
        </w:rPr>
      </w:pPr>
    </w:p>
    <w:p w:rsidR="00723A46" w:rsidRPr="00723A46" w:rsidRDefault="00723A46" w:rsidP="00723A46">
      <w:pPr>
        <w:pStyle w:val="a6"/>
        <w:rPr>
          <w:lang w:val="en-US"/>
        </w:rPr>
      </w:pPr>
      <w:r w:rsidRPr="00723A46">
        <w:rPr>
          <w:lang w:val="en-US"/>
        </w:rPr>
        <w:t xml:space="preserve">    default:</w:t>
      </w:r>
    </w:p>
    <w:p w:rsidR="00723A46" w:rsidRPr="00723A46" w:rsidRDefault="00723A46" w:rsidP="00723A46">
      <w:pPr>
        <w:pStyle w:val="a6"/>
        <w:rPr>
          <w:lang w:val="en-US"/>
        </w:rPr>
      </w:pPr>
      <w:r w:rsidRPr="00723A46">
        <w:rPr>
          <w:lang w:val="en-US"/>
        </w:rPr>
        <w:t xml:space="preserve">        errno  = ENOSYS;</w:t>
      </w:r>
    </w:p>
    <w:p w:rsidR="00723A46" w:rsidRPr="00723A46" w:rsidRDefault="00723A46" w:rsidP="00723A46">
      <w:pPr>
        <w:pStyle w:val="a6"/>
        <w:rPr>
          <w:lang w:val="en-US"/>
        </w:rPr>
      </w:pPr>
      <w:r w:rsidRPr="00723A46">
        <w:rPr>
          <w:lang w:val="en-US"/>
        </w:rPr>
        <w:t xml:space="preserve">        iError = PX_ERROR;</w:t>
      </w:r>
    </w:p>
    <w:p w:rsidR="00723A46" w:rsidRPr="00723A46" w:rsidRDefault="00723A46" w:rsidP="00723A46">
      <w:pPr>
        <w:pStyle w:val="a6"/>
        <w:rPr>
          <w:lang w:val="en-US"/>
        </w:rPr>
      </w:pPr>
      <w:r w:rsidRPr="00723A46">
        <w:rPr>
          <w:lang w:val="en-US"/>
        </w:rPr>
        <w:t xml:space="preserve">        break;</w:t>
      </w:r>
    </w:p>
    <w:p w:rsidR="00723A46" w:rsidRPr="00723A46" w:rsidRDefault="00723A46" w:rsidP="00723A46">
      <w:pPr>
        <w:pStyle w:val="a6"/>
        <w:rPr>
          <w:lang w:val="en-US"/>
        </w:rPr>
      </w:pPr>
      <w:r w:rsidRPr="00723A46">
        <w:rPr>
          <w:lang w:val="en-US"/>
        </w:rPr>
        <w:t xml:space="preserve">    }</w:t>
      </w:r>
    </w:p>
    <w:p w:rsidR="00723A46" w:rsidRPr="00723A46" w:rsidRDefault="00723A46" w:rsidP="00723A46">
      <w:pPr>
        <w:pStyle w:val="a6"/>
        <w:rPr>
          <w:lang w:val="en-US"/>
        </w:rPr>
      </w:pPr>
    </w:p>
    <w:p w:rsidR="00723A46" w:rsidRPr="00723A46" w:rsidRDefault="00723A46" w:rsidP="00723A46">
      <w:pPr>
        <w:pStyle w:val="a6"/>
        <w:rPr>
          <w:lang w:val="en-US"/>
        </w:rPr>
      </w:pPr>
      <w:r w:rsidRPr="00723A46">
        <w:rPr>
          <w:lang w:val="en-US"/>
        </w:rPr>
        <w:t xml:space="preserve">    return  (iError);</w:t>
      </w:r>
    </w:p>
    <w:p w:rsidR="00723A46" w:rsidRPr="00723A46" w:rsidRDefault="00723A46" w:rsidP="00723A46">
      <w:pPr>
        <w:pStyle w:val="a6"/>
        <w:rPr>
          <w:lang w:val="en-US"/>
        </w:rPr>
      </w:pPr>
      <w:r w:rsidRPr="00723A46">
        <w:rPr>
          <w:lang w:val="en-US"/>
        </w:rPr>
        <w:t>}</w:t>
      </w:r>
    </w:p>
    <w:p w:rsidR="00723A46" w:rsidRPr="00723A46" w:rsidRDefault="00723A46" w:rsidP="00723A46">
      <w:pPr>
        <w:pStyle w:val="a6"/>
        <w:rPr>
          <w:lang w:val="en-US"/>
        </w:rPr>
      </w:pPr>
      <w:r w:rsidRPr="00723A46">
        <w:rPr>
          <w:lang w:val="en-US"/>
        </w:rPr>
        <w:t>/******************************************************************************</w:t>
      </w:r>
    </w:p>
    <w:p w:rsidR="00723A46" w:rsidRPr="00723A46" w:rsidRDefault="00723A46" w:rsidP="00723A46">
      <w:pPr>
        <w:pStyle w:val="a6"/>
        <w:rPr>
          <w:lang w:val="en-US"/>
        </w:rPr>
      </w:pPr>
      <w:r w:rsidRPr="00723A46">
        <w:rPr>
          <w:lang w:val="en-US"/>
        </w:rPr>
        <w:t xml:space="preserve">** </w:t>
      </w:r>
      <w:r w:rsidRPr="00723A46">
        <w:rPr>
          <w:lang w:val="en-US"/>
        </w:rPr>
        <w:t>函数名称</w:t>
      </w:r>
      <w:r w:rsidRPr="00723A46">
        <w:rPr>
          <w:lang w:val="en-US"/>
        </w:rPr>
        <w:t>: eepromDrvInstall</w:t>
      </w:r>
    </w:p>
    <w:p w:rsidR="00723A46" w:rsidRPr="00723A46" w:rsidRDefault="00723A46" w:rsidP="00723A46">
      <w:pPr>
        <w:pStyle w:val="a6"/>
        <w:rPr>
          <w:lang w:val="en-US"/>
        </w:rPr>
      </w:pPr>
      <w:r w:rsidRPr="00723A46">
        <w:rPr>
          <w:lang w:val="en-US"/>
        </w:rPr>
        <w:t xml:space="preserve">** </w:t>
      </w:r>
      <w:r w:rsidRPr="00723A46">
        <w:rPr>
          <w:lang w:val="en-US"/>
        </w:rPr>
        <w:t>功能描述</w:t>
      </w:r>
      <w:r w:rsidRPr="00723A46">
        <w:rPr>
          <w:lang w:val="en-US"/>
        </w:rPr>
        <w:t xml:space="preserve">: </w:t>
      </w:r>
      <w:r w:rsidRPr="00723A46">
        <w:rPr>
          <w:lang w:val="en-US"/>
        </w:rPr>
        <w:t>驱动安装函数</w:t>
      </w:r>
    </w:p>
    <w:p w:rsidR="00723A46" w:rsidRPr="00723A46" w:rsidRDefault="00723A46" w:rsidP="00723A46">
      <w:pPr>
        <w:pStyle w:val="a6"/>
        <w:rPr>
          <w:lang w:val="en-US"/>
        </w:rPr>
      </w:pPr>
      <w:r w:rsidRPr="00723A46">
        <w:rPr>
          <w:lang w:val="en-US"/>
        </w:rPr>
        <w:t>***********************************************</w:t>
      </w:r>
      <w:r w:rsidR="00170F7A">
        <w:rPr>
          <w:lang w:val="en-US"/>
        </w:rPr>
        <w:t>*******************************</w:t>
      </w:r>
      <w:r w:rsidRPr="00723A46">
        <w:rPr>
          <w:lang w:val="en-US"/>
        </w:rPr>
        <w:t>/</w:t>
      </w:r>
    </w:p>
    <w:p w:rsidR="00723A46" w:rsidRPr="00723A46" w:rsidRDefault="00723A46" w:rsidP="00723A46">
      <w:pPr>
        <w:pStyle w:val="a6"/>
        <w:rPr>
          <w:lang w:val="en-US"/>
        </w:rPr>
      </w:pPr>
      <w:r w:rsidRPr="00723A46">
        <w:rPr>
          <w:lang w:val="en-US"/>
        </w:rPr>
        <w:t>INT  eepromDrvInstall (VOID)</w:t>
      </w:r>
    </w:p>
    <w:p w:rsidR="00723A46" w:rsidRPr="00723A46" w:rsidRDefault="00723A46" w:rsidP="00723A46">
      <w:pPr>
        <w:pStyle w:val="a6"/>
        <w:rPr>
          <w:lang w:val="en-US"/>
        </w:rPr>
      </w:pPr>
      <w:r w:rsidRPr="00723A46">
        <w:rPr>
          <w:lang w:val="en-US"/>
        </w:rPr>
        <w:t>{</w:t>
      </w:r>
    </w:p>
    <w:p w:rsidR="00723A46" w:rsidRPr="00723A46" w:rsidRDefault="00723A46" w:rsidP="00723A46">
      <w:pPr>
        <w:pStyle w:val="a6"/>
        <w:rPr>
          <w:lang w:val="en-US"/>
        </w:rPr>
      </w:pPr>
      <w:r w:rsidRPr="00723A46">
        <w:rPr>
          <w:lang w:val="en-US"/>
        </w:rPr>
        <w:t xml:space="preserve">    static struct file_operations fileop;</w:t>
      </w:r>
    </w:p>
    <w:p w:rsidR="00723A46" w:rsidRPr="00723A46" w:rsidRDefault="00723A46" w:rsidP="00723A46">
      <w:pPr>
        <w:pStyle w:val="a6"/>
        <w:rPr>
          <w:lang w:val="en-US"/>
        </w:rPr>
      </w:pPr>
    </w:p>
    <w:p w:rsidR="00723A46" w:rsidRPr="00723A46" w:rsidRDefault="00723A46" w:rsidP="00723A46">
      <w:pPr>
        <w:pStyle w:val="a6"/>
        <w:rPr>
          <w:lang w:val="en-US"/>
        </w:rPr>
      </w:pPr>
      <w:r w:rsidRPr="00723A46">
        <w:rPr>
          <w:lang w:val="en-US"/>
        </w:rPr>
        <w:t xml:space="preserve">    if (__G_eepromDrvNum &gt; 0) {</w:t>
      </w:r>
    </w:p>
    <w:p w:rsidR="00723A46" w:rsidRPr="00723A46" w:rsidRDefault="00723A46" w:rsidP="00723A46">
      <w:pPr>
        <w:pStyle w:val="a6"/>
        <w:rPr>
          <w:lang w:val="en-US"/>
        </w:rPr>
      </w:pPr>
      <w:r w:rsidRPr="00723A46">
        <w:rPr>
          <w:lang w:val="en-US"/>
        </w:rPr>
        <w:t xml:space="preserve">        return  (ERROR_NONE);</w:t>
      </w:r>
    </w:p>
    <w:p w:rsidR="00723A46" w:rsidRPr="00723A46" w:rsidRDefault="00723A46" w:rsidP="00723A46">
      <w:pPr>
        <w:pStyle w:val="a6"/>
        <w:rPr>
          <w:lang w:val="en-US"/>
        </w:rPr>
      </w:pPr>
      <w:r w:rsidRPr="00723A46">
        <w:rPr>
          <w:lang w:val="en-US"/>
        </w:rPr>
        <w:t xml:space="preserve">    }</w:t>
      </w:r>
    </w:p>
    <w:p w:rsidR="00723A46" w:rsidRPr="00723A46" w:rsidRDefault="00723A46" w:rsidP="00723A46">
      <w:pPr>
        <w:pStyle w:val="a6"/>
        <w:rPr>
          <w:lang w:val="en-US"/>
        </w:rPr>
      </w:pPr>
    </w:p>
    <w:p w:rsidR="00723A46" w:rsidRPr="00723A46" w:rsidRDefault="00723A46" w:rsidP="00723A46">
      <w:pPr>
        <w:pStyle w:val="a6"/>
        <w:rPr>
          <w:lang w:val="en-US"/>
        </w:rPr>
      </w:pPr>
      <w:r w:rsidRPr="00723A46">
        <w:rPr>
          <w:lang w:val="en-US"/>
        </w:rPr>
        <w:t xml:space="preserve">    fileop.owner      = THIS_MODULE;</w:t>
      </w:r>
    </w:p>
    <w:p w:rsidR="00723A46" w:rsidRPr="00723A46" w:rsidRDefault="00723A46" w:rsidP="00723A46">
      <w:pPr>
        <w:pStyle w:val="a6"/>
        <w:rPr>
          <w:lang w:val="en-US"/>
        </w:rPr>
      </w:pPr>
      <w:r w:rsidRPr="00723A46">
        <w:rPr>
          <w:lang w:val="en-US"/>
        </w:rPr>
        <w:t xml:space="preserve">    fileop.fo_open    = eepromOpen;</w:t>
      </w:r>
    </w:p>
    <w:p w:rsidR="00723A46" w:rsidRPr="00723A46" w:rsidRDefault="00723A46" w:rsidP="00723A46">
      <w:pPr>
        <w:pStyle w:val="a6"/>
        <w:rPr>
          <w:lang w:val="en-US"/>
        </w:rPr>
      </w:pPr>
      <w:r w:rsidRPr="00723A46">
        <w:rPr>
          <w:lang w:val="en-US"/>
        </w:rPr>
        <w:t xml:space="preserve">    fileop.fo_close   = eepromClose;</w:t>
      </w:r>
    </w:p>
    <w:p w:rsidR="00723A46" w:rsidRPr="00723A46" w:rsidRDefault="00723A46" w:rsidP="00723A46">
      <w:pPr>
        <w:pStyle w:val="a6"/>
        <w:rPr>
          <w:lang w:val="en-US"/>
        </w:rPr>
      </w:pPr>
      <w:r w:rsidRPr="00723A46">
        <w:rPr>
          <w:lang w:val="en-US"/>
        </w:rPr>
        <w:t xml:space="preserve">    fileop.fo_read    = eepromRead;</w:t>
      </w:r>
    </w:p>
    <w:p w:rsidR="00723A46" w:rsidRPr="00723A46" w:rsidRDefault="00723A46" w:rsidP="00723A46">
      <w:pPr>
        <w:pStyle w:val="a6"/>
        <w:rPr>
          <w:lang w:val="en-US"/>
        </w:rPr>
      </w:pPr>
      <w:r w:rsidRPr="00723A46">
        <w:rPr>
          <w:lang w:val="en-US"/>
        </w:rPr>
        <w:t xml:space="preserve">    fileop.fo_write   = eepromWrite;</w:t>
      </w:r>
    </w:p>
    <w:p w:rsidR="00723A46" w:rsidRPr="00723A46" w:rsidRDefault="00723A46" w:rsidP="00723A46">
      <w:pPr>
        <w:pStyle w:val="a6"/>
        <w:rPr>
          <w:lang w:val="en-US"/>
        </w:rPr>
      </w:pPr>
      <w:r w:rsidRPr="00723A46">
        <w:rPr>
          <w:lang w:val="en-US"/>
        </w:rPr>
        <w:t xml:space="preserve">    fileop.fo_ioctl   = eepromIoctl;</w:t>
      </w:r>
    </w:p>
    <w:p w:rsidR="00723A46" w:rsidRPr="00723A46" w:rsidRDefault="00723A46" w:rsidP="00723A46">
      <w:pPr>
        <w:pStyle w:val="a6"/>
        <w:rPr>
          <w:lang w:val="en-US"/>
        </w:rPr>
      </w:pPr>
    </w:p>
    <w:p w:rsidR="00723A46" w:rsidRPr="00723A46" w:rsidRDefault="00723A46" w:rsidP="00723A46">
      <w:pPr>
        <w:pStyle w:val="a6"/>
        <w:rPr>
          <w:lang w:val="en-US"/>
        </w:rPr>
      </w:pPr>
      <w:r w:rsidRPr="00723A46">
        <w:rPr>
          <w:lang w:val="en-US"/>
        </w:rPr>
        <w:t xml:space="preserve">    __G_eepromDrvNum = iosDrvInstallEx2(&amp;fileop, LW_DRV_TYPE_ORIG);</w:t>
      </w:r>
    </w:p>
    <w:p w:rsidR="00723A46" w:rsidRPr="00723A46" w:rsidRDefault="00723A46" w:rsidP="00723A46">
      <w:pPr>
        <w:pStyle w:val="a6"/>
        <w:rPr>
          <w:lang w:val="en-US"/>
        </w:rPr>
      </w:pPr>
    </w:p>
    <w:p w:rsidR="00723A46" w:rsidRPr="00723A46" w:rsidRDefault="00723A46" w:rsidP="00723A46">
      <w:pPr>
        <w:pStyle w:val="a6"/>
        <w:rPr>
          <w:lang w:val="en-US"/>
        </w:rPr>
      </w:pPr>
      <w:r w:rsidRPr="00723A46">
        <w:rPr>
          <w:lang w:val="en-US"/>
        </w:rPr>
        <w:t xml:space="preserve">    DRIVER_LICENSE(__G_eepromDrvNum,     "Dual BSD/GPL-&gt;Ver 1.0");</w:t>
      </w:r>
    </w:p>
    <w:p w:rsidR="00723A46" w:rsidRPr="00723A46" w:rsidRDefault="00723A46" w:rsidP="00723A46">
      <w:pPr>
        <w:pStyle w:val="a6"/>
        <w:rPr>
          <w:lang w:val="en-US"/>
        </w:rPr>
      </w:pPr>
      <w:r w:rsidRPr="00723A46">
        <w:rPr>
          <w:lang w:val="en-US"/>
        </w:rPr>
        <w:t xml:space="preserve">    DRIVER_AUTHOR(__G_eepromDrvNum,      "Zhao.JianPeng");</w:t>
      </w:r>
    </w:p>
    <w:p w:rsidR="00723A46" w:rsidRPr="00723A46" w:rsidRDefault="00723A46" w:rsidP="00723A46">
      <w:pPr>
        <w:pStyle w:val="a6"/>
        <w:rPr>
          <w:lang w:val="en-US"/>
        </w:rPr>
      </w:pPr>
      <w:r w:rsidRPr="00723A46">
        <w:rPr>
          <w:lang w:val="en-US"/>
        </w:rPr>
        <w:t xml:space="preserve">    DRIVER_DESCRIPTION(__G_eepromDrvNum, "eeprom driver.");</w:t>
      </w:r>
    </w:p>
    <w:p w:rsidR="00723A46" w:rsidRPr="00723A46" w:rsidRDefault="00723A46" w:rsidP="00723A46">
      <w:pPr>
        <w:pStyle w:val="a6"/>
        <w:rPr>
          <w:lang w:val="en-US"/>
        </w:rPr>
      </w:pPr>
    </w:p>
    <w:p w:rsidR="00723A46" w:rsidRPr="00723A46" w:rsidRDefault="00723A46" w:rsidP="00723A46">
      <w:pPr>
        <w:pStyle w:val="a6"/>
        <w:rPr>
          <w:lang w:val="en-US"/>
        </w:rPr>
      </w:pPr>
      <w:r w:rsidRPr="00723A46">
        <w:rPr>
          <w:lang w:val="en-US"/>
        </w:rPr>
        <w:t xml:space="preserve">    return  ((__G_eepromDrvNum &gt; 0) ? (ERROR_NONE) : (PX_ERROR));</w:t>
      </w:r>
    </w:p>
    <w:p w:rsidR="00723A46" w:rsidRPr="00723A46" w:rsidRDefault="00723A46" w:rsidP="00723A46">
      <w:pPr>
        <w:pStyle w:val="a6"/>
        <w:rPr>
          <w:lang w:val="en-US"/>
        </w:rPr>
      </w:pPr>
      <w:r w:rsidRPr="00723A46">
        <w:rPr>
          <w:lang w:val="en-US"/>
        </w:rPr>
        <w:t>}</w:t>
      </w:r>
    </w:p>
    <w:p w:rsidR="00723A46" w:rsidRPr="00723A46" w:rsidRDefault="00723A46" w:rsidP="00723A46">
      <w:pPr>
        <w:pStyle w:val="a6"/>
        <w:rPr>
          <w:lang w:val="en-US"/>
        </w:rPr>
      </w:pPr>
      <w:r w:rsidRPr="00723A46">
        <w:rPr>
          <w:lang w:val="en-US"/>
        </w:rPr>
        <w:lastRenderedPageBreak/>
        <w:t xml:space="preserve">/******************************************************************************** </w:t>
      </w:r>
      <w:r w:rsidRPr="00723A46">
        <w:rPr>
          <w:lang w:val="en-US"/>
        </w:rPr>
        <w:t>函数名称</w:t>
      </w:r>
      <w:r w:rsidRPr="00723A46">
        <w:rPr>
          <w:lang w:val="en-US"/>
        </w:rPr>
        <w:t>: eepromDevCreate</w:t>
      </w:r>
    </w:p>
    <w:p w:rsidR="00723A46" w:rsidRPr="00723A46" w:rsidRDefault="00723A46" w:rsidP="00723A46">
      <w:pPr>
        <w:pStyle w:val="a6"/>
        <w:rPr>
          <w:lang w:val="en-US"/>
        </w:rPr>
      </w:pPr>
      <w:r w:rsidRPr="00723A46">
        <w:rPr>
          <w:lang w:val="en-US"/>
        </w:rPr>
        <w:t xml:space="preserve">** </w:t>
      </w:r>
      <w:r w:rsidRPr="00723A46">
        <w:rPr>
          <w:lang w:val="en-US"/>
        </w:rPr>
        <w:t>功能描述</w:t>
      </w:r>
      <w:r w:rsidRPr="00723A46">
        <w:rPr>
          <w:lang w:val="en-US"/>
        </w:rPr>
        <w:t xml:space="preserve">: </w:t>
      </w:r>
      <w:r w:rsidRPr="00723A46">
        <w:rPr>
          <w:lang w:val="en-US"/>
        </w:rPr>
        <w:t>设备安装函数</w:t>
      </w:r>
    </w:p>
    <w:p w:rsidR="00723A46" w:rsidRPr="00723A46" w:rsidRDefault="00723A46" w:rsidP="00723A46">
      <w:pPr>
        <w:pStyle w:val="a6"/>
        <w:rPr>
          <w:lang w:val="en-US"/>
        </w:rPr>
      </w:pPr>
      <w:r w:rsidRPr="00723A46">
        <w:rPr>
          <w:lang w:val="en-US"/>
        </w:rPr>
        <w:t>***********************************************</w:t>
      </w:r>
      <w:r w:rsidR="00170F7A">
        <w:rPr>
          <w:lang w:val="en-US"/>
        </w:rPr>
        <w:t>*******************************</w:t>
      </w:r>
      <w:r w:rsidRPr="00723A46">
        <w:rPr>
          <w:lang w:val="en-US"/>
        </w:rPr>
        <w:t>/</w:t>
      </w:r>
    </w:p>
    <w:p w:rsidR="00723A46" w:rsidRPr="00723A46" w:rsidRDefault="00723A46" w:rsidP="00723A46">
      <w:pPr>
        <w:pStyle w:val="a6"/>
        <w:rPr>
          <w:lang w:val="en-US"/>
        </w:rPr>
      </w:pPr>
      <w:r w:rsidRPr="00723A46">
        <w:rPr>
          <w:lang w:val="en-US"/>
        </w:rPr>
        <w:t>INT  eepromDevCreate (PCHAR  pcName)</w:t>
      </w:r>
    </w:p>
    <w:p w:rsidR="00723A46" w:rsidRPr="00723A46" w:rsidRDefault="00723A46" w:rsidP="00723A46">
      <w:pPr>
        <w:pStyle w:val="a6"/>
        <w:rPr>
          <w:lang w:val="en-US"/>
        </w:rPr>
      </w:pPr>
      <w:r w:rsidRPr="00723A46">
        <w:rPr>
          <w:lang w:val="en-US"/>
        </w:rPr>
        <w:t>{</w:t>
      </w:r>
    </w:p>
    <w:p w:rsidR="00723A46" w:rsidRPr="00723A46" w:rsidRDefault="00723A46" w:rsidP="00723A46">
      <w:pPr>
        <w:pStyle w:val="a6"/>
        <w:rPr>
          <w:lang w:val="en-US"/>
        </w:rPr>
      </w:pPr>
      <w:r w:rsidRPr="00723A46">
        <w:rPr>
          <w:lang w:val="en-US"/>
        </w:rPr>
        <w:t xml:space="preserve">    EEPROM   *peeprom;</w:t>
      </w:r>
    </w:p>
    <w:p w:rsidR="00723A46" w:rsidRPr="00723A46" w:rsidRDefault="00723A46" w:rsidP="00723A46">
      <w:pPr>
        <w:pStyle w:val="a6"/>
        <w:rPr>
          <w:lang w:val="en-US"/>
        </w:rPr>
      </w:pPr>
      <w:r w:rsidRPr="00723A46">
        <w:rPr>
          <w:lang w:val="en-US"/>
        </w:rPr>
        <w:t xml:space="preserve">    INT       iRet;</w:t>
      </w:r>
    </w:p>
    <w:p w:rsidR="00723A46" w:rsidRPr="00723A46" w:rsidRDefault="00723A46" w:rsidP="00723A46">
      <w:pPr>
        <w:pStyle w:val="a6"/>
        <w:rPr>
          <w:lang w:val="en-US"/>
        </w:rPr>
      </w:pPr>
    </w:p>
    <w:p w:rsidR="00723A46" w:rsidRPr="00723A46" w:rsidRDefault="00723A46" w:rsidP="00723A46">
      <w:pPr>
        <w:pStyle w:val="a6"/>
        <w:rPr>
          <w:lang w:val="en-US"/>
        </w:rPr>
      </w:pPr>
      <w:r w:rsidRPr="00723A46">
        <w:rPr>
          <w:lang w:val="en-US"/>
        </w:rPr>
        <w:t xml:space="preserve">    if (__G_eepromDrvNum &lt; 0) {</w:t>
      </w:r>
    </w:p>
    <w:p w:rsidR="00723A46" w:rsidRPr="00723A46" w:rsidRDefault="00723A46" w:rsidP="00723A46">
      <w:pPr>
        <w:pStyle w:val="a6"/>
        <w:rPr>
          <w:lang w:val="en-US"/>
        </w:rPr>
      </w:pPr>
      <w:r w:rsidRPr="00723A46">
        <w:rPr>
          <w:lang w:val="en-US"/>
        </w:rPr>
        <w:t xml:space="preserve">        _ErrorHandle(EINVAL);</w:t>
      </w:r>
    </w:p>
    <w:p w:rsidR="00723A46" w:rsidRPr="00723A46" w:rsidRDefault="00723A46" w:rsidP="00723A46">
      <w:pPr>
        <w:pStyle w:val="a6"/>
        <w:rPr>
          <w:lang w:val="en-US"/>
        </w:rPr>
      </w:pPr>
      <w:r w:rsidRPr="00723A46">
        <w:rPr>
          <w:lang w:val="en-US"/>
        </w:rPr>
        <w:t xml:space="preserve">        return  (PX_ERROR);</w:t>
      </w:r>
    </w:p>
    <w:p w:rsidR="00723A46" w:rsidRPr="00723A46" w:rsidRDefault="00723A46" w:rsidP="00723A46">
      <w:pPr>
        <w:pStyle w:val="a6"/>
        <w:rPr>
          <w:lang w:val="en-US"/>
        </w:rPr>
      </w:pPr>
      <w:r w:rsidRPr="00723A46">
        <w:rPr>
          <w:lang w:val="en-US"/>
        </w:rPr>
        <w:t xml:space="preserve">    }</w:t>
      </w:r>
    </w:p>
    <w:p w:rsidR="00723A46" w:rsidRPr="00723A46" w:rsidRDefault="00723A46" w:rsidP="00723A46">
      <w:pPr>
        <w:pStyle w:val="a6"/>
        <w:rPr>
          <w:lang w:val="en-US"/>
        </w:rPr>
      </w:pPr>
    </w:p>
    <w:p w:rsidR="00723A46" w:rsidRPr="00723A46" w:rsidRDefault="00723A46" w:rsidP="00723A46">
      <w:pPr>
        <w:pStyle w:val="a6"/>
        <w:rPr>
          <w:lang w:val="en-US"/>
        </w:rPr>
      </w:pPr>
      <w:r w:rsidRPr="00723A46">
        <w:rPr>
          <w:lang w:val="en-US"/>
        </w:rPr>
        <w:t xml:space="preserve">    peeprom = __SHEAP_ALLOC(sizeof(EEPROM));</w:t>
      </w:r>
    </w:p>
    <w:p w:rsidR="00723A46" w:rsidRPr="00723A46" w:rsidRDefault="00723A46" w:rsidP="00723A46">
      <w:pPr>
        <w:pStyle w:val="a6"/>
        <w:rPr>
          <w:lang w:val="en-US"/>
        </w:rPr>
      </w:pPr>
      <w:r w:rsidRPr="00723A46">
        <w:rPr>
          <w:lang w:val="en-US"/>
        </w:rPr>
        <w:t xml:space="preserve">    if (peeprom == LW_NULL) {</w:t>
      </w:r>
    </w:p>
    <w:p w:rsidR="00723A46" w:rsidRPr="00723A46" w:rsidRDefault="00723A46" w:rsidP="00723A46">
      <w:pPr>
        <w:pStyle w:val="a6"/>
        <w:rPr>
          <w:lang w:val="en-US"/>
        </w:rPr>
      </w:pPr>
      <w:r w:rsidRPr="00723A46">
        <w:rPr>
          <w:lang w:val="en-US"/>
        </w:rPr>
        <w:t xml:space="preserve">        _ErrorHandle(ERROR_SYSTEM_LOW_MEMORY);</w:t>
      </w:r>
    </w:p>
    <w:p w:rsidR="00723A46" w:rsidRPr="00723A46" w:rsidRDefault="00723A46" w:rsidP="00723A46">
      <w:pPr>
        <w:pStyle w:val="a6"/>
        <w:rPr>
          <w:lang w:val="en-US"/>
        </w:rPr>
      </w:pPr>
      <w:r w:rsidRPr="00723A46">
        <w:rPr>
          <w:lang w:val="en-US"/>
        </w:rPr>
        <w:t xml:space="preserve">        return  (PX_ERROR);</w:t>
      </w:r>
    </w:p>
    <w:p w:rsidR="00723A46" w:rsidRPr="00723A46" w:rsidRDefault="00723A46" w:rsidP="00723A46">
      <w:pPr>
        <w:pStyle w:val="a6"/>
        <w:rPr>
          <w:lang w:val="en-US"/>
        </w:rPr>
      </w:pPr>
      <w:r w:rsidRPr="00723A46">
        <w:rPr>
          <w:lang w:val="en-US"/>
        </w:rPr>
        <w:t xml:space="preserve">    }</w:t>
      </w:r>
    </w:p>
    <w:p w:rsidR="00723A46" w:rsidRPr="00723A46" w:rsidRDefault="00723A46" w:rsidP="00723A46">
      <w:pPr>
        <w:pStyle w:val="a6"/>
        <w:rPr>
          <w:lang w:val="en-US"/>
        </w:rPr>
      </w:pPr>
    </w:p>
    <w:p w:rsidR="00723A46" w:rsidRPr="00723A46" w:rsidRDefault="00723A46" w:rsidP="00723A46">
      <w:pPr>
        <w:pStyle w:val="a6"/>
        <w:rPr>
          <w:lang w:val="en-US"/>
        </w:rPr>
      </w:pPr>
      <w:r w:rsidRPr="00723A46">
        <w:rPr>
          <w:lang w:val="en-US"/>
        </w:rPr>
        <w:t xml:space="preserve">    lib_bzero(peeprom, sizeof(EEPROM));</w:t>
      </w:r>
    </w:p>
    <w:p w:rsidR="00723A46" w:rsidRPr="00723A46" w:rsidRDefault="00723A46" w:rsidP="00723A46">
      <w:pPr>
        <w:pStyle w:val="a6"/>
        <w:rPr>
          <w:lang w:val="en-US"/>
        </w:rPr>
      </w:pPr>
    </w:p>
    <w:p w:rsidR="00723A46" w:rsidRPr="00723A46" w:rsidRDefault="00723A46" w:rsidP="00723A46">
      <w:pPr>
        <w:pStyle w:val="a6"/>
        <w:rPr>
          <w:lang w:val="en-US"/>
        </w:rPr>
      </w:pPr>
      <w:r w:rsidRPr="00723A46">
        <w:rPr>
          <w:lang w:val="en-US"/>
        </w:rPr>
        <w:t xml:space="preserve">    iRet = iosDevAddEx(&amp;peeprom-&gt;EEP_devhdr,</w:t>
      </w:r>
    </w:p>
    <w:p w:rsidR="00723A46" w:rsidRPr="00723A46" w:rsidRDefault="00723A46" w:rsidP="00723A46">
      <w:pPr>
        <w:pStyle w:val="a6"/>
        <w:rPr>
          <w:lang w:val="en-US"/>
        </w:rPr>
      </w:pPr>
      <w:r w:rsidRPr="00723A46">
        <w:rPr>
          <w:lang w:val="en-US"/>
        </w:rPr>
        <w:t xml:space="preserve">                       pcName,</w:t>
      </w:r>
    </w:p>
    <w:p w:rsidR="00723A46" w:rsidRPr="00723A46" w:rsidRDefault="00723A46" w:rsidP="00723A46">
      <w:pPr>
        <w:pStyle w:val="a6"/>
        <w:rPr>
          <w:lang w:val="en-US"/>
        </w:rPr>
      </w:pPr>
      <w:r w:rsidRPr="00723A46">
        <w:rPr>
          <w:lang w:val="en-US"/>
        </w:rPr>
        <w:t xml:space="preserve">                       __G_eepromDrvNum,</w:t>
      </w:r>
    </w:p>
    <w:p w:rsidR="00723A46" w:rsidRPr="00723A46" w:rsidRDefault="00723A46" w:rsidP="00723A46">
      <w:pPr>
        <w:pStyle w:val="a6"/>
        <w:rPr>
          <w:lang w:val="en-US"/>
        </w:rPr>
      </w:pPr>
      <w:r w:rsidRPr="00723A46">
        <w:rPr>
          <w:lang w:val="en-US"/>
        </w:rPr>
        <w:t xml:space="preserve">                       DT_CHR);</w:t>
      </w:r>
    </w:p>
    <w:p w:rsidR="00723A46" w:rsidRPr="00723A46" w:rsidRDefault="00723A46" w:rsidP="00723A46">
      <w:pPr>
        <w:pStyle w:val="a6"/>
        <w:rPr>
          <w:lang w:val="en-US"/>
        </w:rPr>
      </w:pPr>
      <w:r w:rsidRPr="00723A46">
        <w:rPr>
          <w:lang w:val="en-US"/>
        </w:rPr>
        <w:t xml:space="preserve">    if (iRet) {</w:t>
      </w:r>
    </w:p>
    <w:p w:rsidR="00723A46" w:rsidRPr="00723A46" w:rsidRDefault="00723A46" w:rsidP="00723A46">
      <w:pPr>
        <w:pStyle w:val="a6"/>
        <w:rPr>
          <w:lang w:val="en-US"/>
        </w:rPr>
      </w:pPr>
      <w:r w:rsidRPr="00723A46">
        <w:rPr>
          <w:lang w:val="en-US"/>
        </w:rPr>
        <w:t xml:space="preserve">        __SHEAP_FREE(peeprom);</w:t>
      </w:r>
    </w:p>
    <w:p w:rsidR="00723A46" w:rsidRPr="00723A46" w:rsidRDefault="00723A46" w:rsidP="00723A46">
      <w:pPr>
        <w:pStyle w:val="a6"/>
        <w:rPr>
          <w:lang w:val="en-US"/>
        </w:rPr>
      </w:pPr>
      <w:r w:rsidRPr="00723A46">
        <w:rPr>
          <w:lang w:val="en-US"/>
        </w:rPr>
        <w:t xml:space="preserve">        return  (PX_ERROR);</w:t>
      </w:r>
    </w:p>
    <w:p w:rsidR="00723A46" w:rsidRPr="00723A46" w:rsidRDefault="00723A46" w:rsidP="00723A46">
      <w:pPr>
        <w:pStyle w:val="a6"/>
        <w:rPr>
          <w:lang w:val="en-US"/>
        </w:rPr>
      </w:pPr>
      <w:r w:rsidRPr="00723A46">
        <w:rPr>
          <w:lang w:val="en-US"/>
        </w:rPr>
        <w:t xml:space="preserve">    }</w:t>
      </w:r>
    </w:p>
    <w:p w:rsidR="00723A46" w:rsidRPr="00723A46" w:rsidRDefault="00723A46" w:rsidP="00723A46">
      <w:pPr>
        <w:pStyle w:val="a6"/>
        <w:rPr>
          <w:lang w:val="en-US"/>
        </w:rPr>
      </w:pPr>
    </w:p>
    <w:p w:rsidR="00723A46" w:rsidRPr="00723A46" w:rsidRDefault="00723A46" w:rsidP="00723A46">
      <w:pPr>
        <w:pStyle w:val="a6"/>
        <w:rPr>
          <w:lang w:val="en-US"/>
        </w:rPr>
      </w:pPr>
      <w:r w:rsidRPr="00723A46">
        <w:rPr>
          <w:lang w:val="en-US"/>
        </w:rPr>
        <w:t xml:space="preserve">    peeprom-&gt;EEP_timeCreate = time(LW_NULL);</w:t>
      </w:r>
    </w:p>
    <w:p w:rsidR="00723A46" w:rsidRPr="00723A46" w:rsidRDefault="00723A46" w:rsidP="00723A46">
      <w:pPr>
        <w:pStyle w:val="a6"/>
        <w:rPr>
          <w:lang w:val="en-US"/>
        </w:rPr>
      </w:pPr>
    </w:p>
    <w:p w:rsidR="00723A46" w:rsidRPr="00723A46" w:rsidRDefault="00723A46" w:rsidP="00723A46">
      <w:pPr>
        <w:pStyle w:val="a6"/>
        <w:rPr>
          <w:lang w:val="en-US"/>
        </w:rPr>
      </w:pPr>
      <w:r w:rsidRPr="00723A46">
        <w:rPr>
          <w:lang w:val="en-US"/>
        </w:rPr>
        <w:t xml:space="preserve">    return  (ERROR_NONE);</w:t>
      </w:r>
    </w:p>
    <w:p w:rsidR="00723A46" w:rsidRPr="00723A46" w:rsidRDefault="00723A46" w:rsidP="00723A46">
      <w:pPr>
        <w:pStyle w:val="a6"/>
        <w:rPr>
          <w:lang w:val="en-US"/>
        </w:rPr>
      </w:pPr>
      <w:r w:rsidRPr="00723A46">
        <w:rPr>
          <w:lang w:val="en-US"/>
        </w:rPr>
        <w:t>}</w:t>
      </w:r>
    </w:p>
    <w:p w:rsidR="00723A46" w:rsidRPr="00723A46" w:rsidRDefault="00723A46" w:rsidP="00723A46">
      <w:pPr>
        <w:pStyle w:val="a6"/>
        <w:rPr>
          <w:lang w:val="en-US"/>
        </w:rPr>
      </w:pPr>
      <w:r w:rsidRPr="00723A46">
        <w:rPr>
          <w:lang w:val="en-US"/>
        </w:rPr>
        <w:t xml:space="preserve">/******************************************************************************** </w:t>
      </w:r>
      <w:r w:rsidRPr="00723A46">
        <w:rPr>
          <w:lang w:val="en-US"/>
        </w:rPr>
        <w:t>函数名称</w:t>
      </w:r>
      <w:r w:rsidRPr="00723A46">
        <w:rPr>
          <w:lang w:val="en-US"/>
        </w:rPr>
        <w:t>: eepromDevRemove</w:t>
      </w:r>
    </w:p>
    <w:p w:rsidR="00723A46" w:rsidRPr="00723A46" w:rsidRDefault="00723A46" w:rsidP="00723A46">
      <w:pPr>
        <w:pStyle w:val="a6"/>
        <w:rPr>
          <w:lang w:val="en-US"/>
        </w:rPr>
      </w:pPr>
      <w:r w:rsidRPr="00723A46">
        <w:rPr>
          <w:lang w:val="en-US"/>
        </w:rPr>
        <w:t xml:space="preserve">** </w:t>
      </w:r>
      <w:r w:rsidRPr="00723A46">
        <w:rPr>
          <w:lang w:val="en-US"/>
        </w:rPr>
        <w:t>功能描述</w:t>
      </w:r>
      <w:r w:rsidRPr="00723A46">
        <w:rPr>
          <w:lang w:val="en-US"/>
        </w:rPr>
        <w:t xml:space="preserve">: </w:t>
      </w:r>
      <w:r w:rsidRPr="00723A46">
        <w:rPr>
          <w:lang w:val="en-US"/>
        </w:rPr>
        <w:t>删除</w:t>
      </w:r>
      <w:r w:rsidRPr="00723A46">
        <w:rPr>
          <w:lang w:val="en-US"/>
        </w:rPr>
        <w:t>eeprom</w:t>
      </w:r>
      <w:r w:rsidRPr="00723A46">
        <w:rPr>
          <w:lang w:val="en-US"/>
        </w:rPr>
        <w:t>设备</w:t>
      </w:r>
    </w:p>
    <w:p w:rsidR="00723A46" w:rsidRPr="00723A46" w:rsidRDefault="00723A46" w:rsidP="00723A46">
      <w:pPr>
        <w:pStyle w:val="a6"/>
        <w:rPr>
          <w:lang w:val="en-US"/>
        </w:rPr>
      </w:pPr>
      <w:r w:rsidRPr="00723A46">
        <w:rPr>
          <w:lang w:val="en-US"/>
        </w:rPr>
        <w:t>***********************************************</w:t>
      </w:r>
      <w:r w:rsidR="00170F7A">
        <w:rPr>
          <w:lang w:val="en-US"/>
        </w:rPr>
        <w:t>*******************************</w:t>
      </w:r>
      <w:r w:rsidRPr="00723A46">
        <w:rPr>
          <w:lang w:val="en-US"/>
        </w:rPr>
        <w:t>/</w:t>
      </w:r>
    </w:p>
    <w:p w:rsidR="00723A46" w:rsidRPr="00723A46" w:rsidRDefault="00723A46" w:rsidP="00723A46">
      <w:pPr>
        <w:pStyle w:val="a6"/>
        <w:rPr>
          <w:lang w:val="en-US"/>
        </w:rPr>
      </w:pPr>
      <w:r w:rsidRPr="00723A46">
        <w:rPr>
          <w:lang w:val="en-US"/>
        </w:rPr>
        <w:t>VOID  eepromDevRemove (VOID)</w:t>
      </w:r>
    </w:p>
    <w:p w:rsidR="00723A46" w:rsidRPr="00723A46" w:rsidRDefault="00723A46" w:rsidP="00723A46">
      <w:pPr>
        <w:pStyle w:val="a6"/>
        <w:rPr>
          <w:lang w:val="en-US"/>
        </w:rPr>
      </w:pPr>
      <w:r w:rsidRPr="00723A46">
        <w:rPr>
          <w:lang w:val="en-US"/>
        </w:rPr>
        <w:t>{</w:t>
      </w:r>
    </w:p>
    <w:p w:rsidR="00723A46" w:rsidRPr="00723A46" w:rsidRDefault="00723A46" w:rsidP="00723A46">
      <w:pPr>
        <w:pStyle w:val="a6"/>
        <w:rPr>
          <w:lang w:val="en-US"/>
        </w:rPr>
      </w:pPr>
      <w:r w:rsidRPr="00723A46">
        <w:rPr>
          <w:lang w:val="en-US"/>
        </w:rPr>
        <w:t xml:space="preserve">    PLW_DEV_HDR  pdevhdr;</w:t>
      </w:r>
    </w:p>
    <w:p w:rsidR="00723A46" w:rsidRPr="00723A46" w:rsidRDefault="00723A46" w:rsidP="00723A46">
      <w:pPr>
        <w:pStyle w:val="a6"/>
        <w:rPr>
          <w:lang w:val="en-US"/>
        </w:rPr>
      </w:pPr>
      <w:r w:rsidRPr="00723A46">
        <w:rPr>
          <w:lang w:val="en-US"/>
        </w:rPr>
        <w:t xml:space="preserve">    PCHAR        pcTail;</w:t>
      </w:r>
    </w:p>
    <w:p w:rsidR="00723A46" w:rsidRPr="00723A46" w:rsidRDefault="00723A46" w:rsidP="00723A46">
      <w:pPr>
        <w:pStyle w:val="a6"/>
        <w:rPr>
          <w:lang w:val="en-US"/>
        </w:rPr>
      </w:pPr>
    </w:p>
    <w:p w:rsidR="00723A46" w:rsidRPr="00723A46" w:rsidRDefault="00723A46" w:rsidP="00723A46">
      <w:pPr>
        <w:pStyle w:val="a6"/>
        <w:rPr>
          <w:lang w:val="en-US"/>
        </w:rPr>
      </w:pPr>
      <w:r w:rsidRPr="00723A46">
        <w:rPr>
          <w:lang w:val="en-US"/>
        </w:rPr>
        <w:lastRenderedPageBreak/>
        <w:t xml:space="preserve">    pdevhdr = iosDevFind(EEPROM_DEV_NAME, &amp;pcTail);</w:t>
      </w:r>
    </w:p>
    <w:p w:rsidR="00723A46" w:rsidRPr="00723A46" w:rsidRDefault="00723A46" w:rsidP="00723A46">
      <w:pPr>
        <w:pStyle w:val="a6"/>
        <w:rPr>
          <w:lang w:val="en-US"/>
        </w:rPr>
      </w:pPr>
      <w:r w:rsidRPr="00723A46">
        <w:rPr>
          <w:lang w:val="en-US"/>
        </w:rPr>
        <w:t xml:space="preserve">    if (!pdevhdr) {</w:t>
      </w:r>
    </w:p>
    <w:p w:rsidR="00723A46" w:rsidRPr="00723A46" w:rsidRDefault="00723A46" w:rsidP="00723A46">
      <w:pPr>
        <w:pStyle w:val="a6"/>
        <w:rPr>
          <w:lang w:val="en-US"/>
        </w:rPr>
      </w:pPr>
      <w:r w:rsidRPr="00723A46">
        <w:rPr>
          <w:lang w:val="en-US"/>
        </w:rPr>
        <w:t xml:space="preserve">        return;</w:t>
      </w:r>
    </w:p>
    <w:p w:rsidR="00723A46" w:rsidRPr="00723A46" w:rsidRDefault="00723A46" w:rsidP="00723A46">
      <w:pPr>
        <w:pStyle w:val="a6"/>
        <w:rPr>
          <w:lang w:val="en-US"/>
        </w:rPr>
      </w:pPr>
      <w:r w:rsidRPr="00723A46">
        <w:rPr>
          <w:lang w:val="en-US"/>
        </w:rPr>
        <w:t xml:space="preserve">    }</w:t>
      </w:r>
    </w:p>
    <w:p w:rsidR="00723A46" w:rsidRPr="00723A46" w:rsidRDefault="00723A46" w:rsidP="00723A46">
      <w:pPr>
        <w:pStyle w:val="a6"/>
        <w:rPr>
          <w:lang w:val="en-US"/>
        </w:rPr>
      </w:pPr>
    </w:p>
    <w:p w:rsidR="00723A46" w:rsidRPr="00723A46" w:rsidRDefault="00723A46" w:rsidP="00723A46">
      <w:pPr>
        <w:pStyle w:val="a6"/>
        <w:rPr>
          <w:lang w:val="en-US"/>
        </w:rPr>
      </w:pPr>
      <w:r w:rsidRPr="00723A46">
        <w:rPr>
          <w:lang w:val="en-US"/>
        </w:rPr>
        <w:t xml:space="preserve">    iosDevFileAbnormal(pdevhdr);</w:t>
      </w:r>
    </w:p>
    <w:p w:rsidR="00723A46" w:rsidRPr="00723A46" w:rsidRDefault="00723A46" w:rsidP="00723A46">
      <w:pPr>
        <w:pStyle w:val="a6"/>
        <w:rPr>
          <w:lang w:val="en-US"/>
        </w:rPr>
      </w:pPr>
      <w:r w:rsidRPr="00723A46">
        <w:rPr>
          <w:lang w:val="en-US"/>
        </w:rPr>
        <w:t xml:space="preserve">    iosDevDelete(pdevhdr);</w:t>
      </w:r>
    </w:p>
    <w:p w:rsidR="00723A46" w:rsidRPr="00723A46" w:rsidRDefault="00723A46" w:rsidP="00723A46">
      <w:pPr>
        <w:pStyle w:val="a6"/>
        <w:rPr>
          <w:lang w:val="en-US"/>
        </w:rPr>
      </w:pPr>
      <w:r w:rsidRPr="00723A46">
        <w:rPr>
          <w:lang w:val="en-US"/>
        </w:rPr>
        <w:t xml:space="preserve">    iosDrvRemove(__G_eepromDrvNum, LW_FALSE);</w:t>
      </w:r>
    </w:p>
    <w:p w:rsidR="00723A46" w:rsidRPr="00723A46" w:rsidRDefault="00723A46" w:rsidP="00723A46">
      <w:pPr>
        <w:pStyle w:val="a6"/>
        <w:rPr>
          <w:lang w:val="en-US"/>
        </w:rPr>
      </w:pPr>
      <w:r w:rsidRPr="00723A46">
        <w:rPr>
          <w:lang w:val="en-US"/>
        </w:rPr>
        <w:t>}</w:t>
      </w:r>
    </w:p>
    <w:p w:rsidR="00723A46" w:rsidRPr="00723A46" w:rsidRDefault="00723A46" w:rsidP="00723A46">
      <w:pPr>
        <w:pStyle w:val="a6"/>
        <w:rPr>
          <w:lang w:val="en-US"/>
        </w:rPr>
      </w:pPr>
      <w:r w:rsidRPr="00723A46">
        <w:rPr>
          <w:lang w:val="en-US"/>
        </w:rPr>
        <w:t xml:space="preserve">/******************************************************************************** </w:t>
      </w:r>
      <w:r w:rsidRPr="00723A46">
        <w:rPr>
          <w:lang w:val="en-US"/>
        </w:rPr>
        <w:t>函数名称</w:t>
      </w:r>
      <w:r w:rsidRPr="00723A46">
        <w:rPr>
          <w:lang w:val="en-US"/>
        </w:rPr>
        <w:t>: module_init</w:t>
      </w:r>
    </w:p>
    <w:p w:rsidR="00723A46" w:rsidRPr="00723A46" w:rsidRDefault="00723A46" w:rsidP="00723A46">
      <w:pPr>
        <w:pStyle w:val="a6"/>
        <w:rPr>
          <w:lang w:val="en-US"/>
        </w:rPr>
      </w:pPr>
      <w:r w:rsidRPr="00723A46">
        <w:rPr>
          <w:lang w:val="en-US"/>
        </w:rPr>
        <w:t xml:space="preserve">** </w:t>
      </w:r>
      <w:r w:rsidRPr="00723A46">
        <w:rPr>
          <w:lang w:val="en-US"/>
        </w:rPr>
        <w:t>功能描述</w:t>
      </w:r>
      <w:r w:rsidRPr="00723A46">
        <w:rPr>
          <w:lang w:val="en-US"/>
        </w:rPr>
        <w:t xml:space="preserve">: </w:t>
      </w:r>
      <w:r w:rsidRPr="00723A46">
        <w:rPr>
          <w:lang w:val="en-US"/>
        </w:rPr>
        <w:t>模块安装函数</w:t>
      </w:r>
    </w:p>
    <w:p w:rsidR="00723A46" w:rsidRPr="00723A46" w:rsidRDefault="00723A46" w:rsidP="00723A46">
      <w:pPr>
        <w:pStyle w:val="a6"/>
        <w:rPr>
          <w:lang w:val="en-US"/>
        </w:rPr>
      </w:pPr>
      <w:r w:rsidRPr="00723A46">
        <w:rPr>
          <w:lang w:val="en-US"/>
        </w:rPr>
        <w:t>***********************************************</w:t>
      </w:r>
      <w:r w:rsidR="00170F7A">
        <w:rPr>
          <w:lang w:val="en-US"/>
        </w:rPr>
        <w:t>*******************************</w:t>
      </w:r>
      <w:r w:rsidRPr="00723A46">
        <w:rPr>
          <w:lang w:val="en-US"/>
        </w:rPr>
        <w:t>/</w:t>
      </w:r>
    </w:p>
    <w:p w:rsidR="00723A46" w:rsidRPr="00723A46" w:rsidRDefault="00723A46" w:rsidP="00723A46">
      <w:pPr>
        <w:pStyle w:val="a6"/>
        <w:rPr>
          <w:lang w:val="en-US"/>
        </w:rPr>
      </w:pPr>
      <w:r w:rsidRPr="00723A46">
        <w:rPr>
          <w:lang w:val="en-US"/>
        </w:rPr>
        <w:t>INT  module_init (VOID)</w:t>
      </w:r>
    </w:p>
    <w:p w:rsidR="00723A46" w:rsidRPr="00723A46" w:rsidRDefault="00723A46" w:rsidP="00723A46">
      <w:pPr>
        <w:pStyle w:val="a6"/>
        <w:rPr>
          <w:lang w:val="en-US"/>
        </w:rPr>
      </w:pPr>
      <w:r w:rsidRPr="00723A46">
        <w:rPr>
          <w:lang w:val="en-US"/>
        </w:rPr>
        <w:t>{</w:t>
      </w:r>
    </w:p>
    <w:p w:rsidR="00723A46" w:rsidRPr="00723A46" w:rsidRDefault="00723A46" w:rsidP="00723A46">
      <w:pPr>
        <w:pStyle w:val="a6"/>
        <w:rPr>
          <w:lang w:val="en-US"/>
        </w:rPr>
      </w:pPr>
      <w:r w:rsidRPr="00723A46">
        <w:rPr>
          <w:lang w:val="en-US"/>
        </w:rPr>
        <w:t xml:space="preserve">    INT  iRet;</w:t>
      </w:r>
    </w:p>
    <w:p w:rsidR="00723A46" w:rsidRPr="00723A46" w:rsidRDefault="00723A46" w:rsidP="00723A46">
      <w:pPr>
        <w:pStyle w:val="a6"/>
        <w:rPr>
          <w:lang w:val="en-US"/>
        </w:rPr>
      </w:pPr>
    </w:p>
    <w:p w:rsidR="00723A46" w:rsidRPr="00723A46" w:rsidRDefault="00723A46" w:rsidP="00723A46">
      <w:pPr>
        <w:pStyle w:val="a6"/>
        <w:rPr>
          <w:lang w:val="en-US"/>
        </w:rPr>
      </w:pPr>
      <w:r w:rsidRPr="00723A46">
        <w:rPr>
          <w:lang w:val="en-US"/>
        </w:rPr>
        <w:t xml:space="preserve">    iRet = eepromDrvInstall();</w:t>
      </w:r>
    </w:p>
    <w:p w:rsidR="00723A46" w:rsidRPr="00723A46" w:rsidRDefault="00723A46" w:rsidP="00723A46">
      <w:pPr>
        <w:pStyle w:val="a6"/>
        <w:rPr>
          <w:lang w:val="en-US"/>
        </w:rPr>
      </w:pPr>
      <w:r w:rsidRPr="00723A46">
        <w:rPr>
          <w:lang w:val="en-US"/>
        </w:rPr>
        <w:t xml:space="preserve">    if (iRet != ERROR_NONE) {</w:t>
      </w:r>
    </w:p>
    <w:p w:rsidR="00723A46" w:rsidRPr="00723A46" w:rsidRDefault="00723A46" w:rsidP="00723A46">
      <w:pPr>
        <w:pStyle w:val="a6"/>
        <w:rPr>
          <w:lang w:val="en-US"/>
        </w:rPr>
      </w:pPr>
      <w:r w:rsidRPr="00723A46">
        <w:rPr>
          <w:lang w:val="en-US"/>
        </w:rPr>
        <w:t xml:space="preserve">        return  (PX_ERROR);</w:t>
      </w:r>
    </w:p>
    <w:p w:rsidR="00723A46" w:rsidRPr="00723A46" w:rsidRDefault="00723A46" w:rsidP="00723A46">
      <w:pPr>
        <w:pStyle w:val="a6"/>
        <w:rPr>
          <w:lang w:val="en-US"/>
        </w:rPr>
      </w:pPr>
      <w:r w:rsidRPr="00723A46">
        <w:rPr>
          <w:lang w:val="en-US"/>
        </w:rPr>
        <w:t xml:space="preserve">    }</w:t>
      </w:r>
    </w:p>
    <w:p w:rsidR="00723A46" w:rsidRPr="00723A46" w:rsidRDefault="00723A46" w:rsidP="00723A46">
      <w:pPr>
        <w:pStyle w:val="a6"/>
        <w:rPr>
          <w:lang w:val="en-US"/>
        </w:rPr>
      </w:pPr>
    </w:p>
    <w:p w:rsidR="00723A46" w:rsidRPr="00723A46" w:rsidRDefault="00723A46" w:rsidP="00723A46">
      <w:pPr>
        <w:pStyle w:val="a6"/>
        <w:rPr>
          <w:lang w:val="en-US"/>
        </w:rPr>
      </w:pPr>
      <w:r w:rsidRPr="00723A46">
        <w:rPr>
          <w:lang w:val="en-US"/>
        </w:rPr>
        <w:t xml:space="preserve">    eepromDevCreate(EEPROM_DEV_NAME);</w:t>
      </w:r>
    </w:p>
    <w:p w:rsidR="00723A46" w:rsidRPr="00723A46" w:rsidRDefault="00723A46" w:rsidP="00723A46">
      <w:pPr>
        <w:pStyle w:val="a6"/>
        <w:rPr>
          <w:lang w:val="en-US"/>
        </w:rPr>
      </w:pPr>
    </w:p>
    <w:p w:rsidR="00723A46" w:rsidRPr="00723A46" w:rsidRDefault="00723A46" w:rsidP="00723A46">
      <w:pPr>
        <w:pStyle w:val="a6"/>
        <w:rPr>
          <w:lang w:val="en-US"/>
        </w:rPr>
      </w:pPr>
      <w:r w:rsidRPr="00723A46">
        <w:rPr>
          <w:lang w:val="en-US"/>
        </w:rPr>
        <w:t xml:space="preserve">    return  (ERROR_NONE);</w:t>
      </w:r>
    </w:p>
    <w:p w:rsidR="00723A46" w:rsidRPr="00723A46" w:rsidRDefault="00723A46" w:rsidP="00723A46">
      <w:pPr>
        <w:pStyle w:val="a6"/>
        <w:rPr>
          <w:lang w:val="en-US"/>
        </w:rPr>
      </w:pPr>
      <w:r w:rsidRPr="00723A46">
        <w:rPr>
          <w:lang w:val="en-US"/>
        </w:rPr>
        <w:t>}</w:t>
      </w:r>
    </w:p>
    <w:p w:rsidR="00723A46" w:rsidRPr="00723A46" w:rsidRDefault="00723A46" w:rsidP="00723A46">
      <w:pPr>
        <w:pStyle w:val="a6"/>
        <w:rPr>
          <w:lang w:val="en-US"/>
        </w:rPr>
      </w:pPr>
      <w:r w:rsidRPr="00723A46">
        <w:rPr>
          <w:lang w:val="en-US"/>
        </w:rPr>
        <w:t>/******************************************************************************</w:t>
      </w:r>
    </w:p>
    <w:p w:rsidR="00723A46" w:rsidRPr="00723A46" w:rsidRDefault="00723A46" w:rsidP="00723A46">
      <w:pPr>
        <w:pStyle w:val="a6"/>
        <w:rPr>
          <w:lang w:val="en-US"/>
        </w:rPr>
      </w:pPr>
      <w:r w:rsidRPr="00723A46">
        <w:rPr>
          <w:lang w:val="en-US"/>
        </w:rPr>
        <w:t xml:space="preserve">** </w:t>
      </w:r>
      <w:r w:rsidRPr="00723A46">
        <w:rPr>
          <w:lang w:val="en-US"/>
        </w:rPr>
        <w:t>函数名称</w:t>
      </w:r>
      <w:r w:rsidRPr="00723A46">
        <w:rPr>
          <w:lang w:val="en-US"/>
        </w:rPr>
        <w:t>: module_exit</w:t>
      </w:r>
    </w:p>
    <w:p w:rsidR="00723A46" w:rsidRPr="00723A46" w:rsidRDefault="00723A46" w:rsidP="00723A46">
      <w:pPr>
        <w:pStyle w:val="a6"/>
        <w:rPr>
          <w:lang w:val="en-US"/>
        </w:rPr>
      </w:pPr>
      <w:r w:rsidRPr="00723A46">
        <w:rPr>
          <w:lang w:val="en-US"/>
        </w:rPr>
        <w:t xml:space="preserve">** </w:t>
      </w:r>
      <w:r w:rsidRPr="00723A46">
        <w:rPr>
          <w:lang w:val="en-US"/>
        </w:rPr>
        <w:t>功能描述</w:t>
      </w:r>
      <w:r w:rsidRPr="00723A46">
        <w:rPr>
          <w:lang w:val="en-US"/>
        </w:rPr>
        <w:t xml:space="preserve">: </w:t>
      </w:r>
      <w:r w:rsidRPr="00723A46">
        <w:rPr>
          <w:lang w:val="en-US"/>
        </w:rPr>
        <w:t>模块退出函数</w:t>
      </w:r>
    </w:p>
    <w:p w:rsidR="00723A46" w:rsidRPr="00723A46" w:rsidRDefault="00723A46" w:rsidP="00723A46">
      <w:pPr>
        <w:pStyle w:val="a6"/>
        <w:rPr>
          <w:lang w:val="en-US"/>
        </w:rPr>
      </w:pPr>
      <w:r w:rsidRPr="00723A46">
        <w:rPr>
          <w:lang w:val="en-US"/>
        </w:rPr>
        <w:t>***********************************************</w:t>
      </w:r>
      <w:r w:rsidR="00170F7A">
        <w:rPr>
          <w:lang w:val="en-US"/>
        </w:rPr>
        <w:t>*******************************</w:t>
      </w:r>
      <w:r w:rsidRPr="00723A46">
        <w:rPr>
          <w:lang w:val="en-US"/>
        </w:rPr>
        <w:t>/</w:t>
      </w:r>
    </w:p>
    <w:p w:rsidR="00723A46" w:rsidRPr="00723A46" w:rsidRDefault="00723A46" w:rsidP="00723A46">
      <w:pPr>
        <w:pStyle w:val="a6"/>
        <w:rPr>
          <w:lang w:val="en-US"/>
        </w:rPr>
      </w:pPr>
      <w:r w:rsidRPr="00723A46">
        <w:rPr>
          <w:lang w:val="en-US"/>
        </w:rPr>
        <w:t>VOID  module_exit (VOID)</w:t>
      </w:r>
    </w:p>
    <w:p w:rsidR="00723A46" w:rsidRPr="00723A46" w:rsidRDefault="00723A46" w:rsidP="00723A46">
      <w:pPr>
        <w:pStyle w:val="a6"/>
        <w:rPr>
          <w:lang w:val="en-US"/>
        </w:rPr>
      </w:pPr>
      <w:r w:rsidRPr="00723A46">
        <w:rPr>
          <w:lang w:val="en-US"/>
        </w:rPr>
        <w:t>{</w:t>
      </w:r>
    </w:p>
    <w:p w:rsidR="00723A46" w:rsidRPr="00723A46" w:rsidRDefault="00723A46" w:rsidP="00723A46">
      <w:pPr>
        <w:pStyle w:val="a6"/>
        <w:rPr>
          <w:lang w:val="en-US"/>
        </w:rPr>
      </w:pPr>
      <w:r w:rsidRPr="00723A46">
        <w:rPr>
          <w:lang w:val="en-US"/>
        </w:rPr>
        <w:t xml:space="preserve">    eepromDevRemove();</w:t>
      </w:r>
    </w:p>
    <w:p w:rsidR="00723A46" w:rsidRPr="00723A46" w:rsidRDefault="00723A46" w:rsidP="00723A46">
      <w:pPr>
        <w:pStyle w:val="a6"/>
        <w:rPr>
          <w:lang w:val="en-US"/>
        </w:rPr>
      </w:pPr>
      <w:r w:rsidRPr="00723A46">
        <w:rPr>
          <w:lang w:val="en-US"/>
        </w:rPr>
        <w:t>}</w:t>
      </w:r>
    </w:p>
    <w:p w:rsidR="004840E7" w:rsidRPr="00E908C7" w:rsidRDefault="004840E7" w:rsidP="004840E7">
      <w:pPr>
        <w:spacing w:before="62" w:after="62"/>
      </w:pPr>
      <w:r w:rsidRPr="00E908C7">
        <w:t>EEPROM</w:t>
      </w:r>
      <w:r w:rsidRPr="00E908C7">
        <w:rPr>
          <w:rFonts w:hint="eastAsia"/>
        </w:rPr>
        <w:t>驱动使用</w:t>
      </w:r>
    </w:p>
    <w:p w:rsidR="004840E7" w:rsidRPr="00E908C7" w:rsidRDefault="004840E7" w:rsidP="004840E7">
      <w:pPr>
        <w:spacing w:before="62" w:after="62"/>
        <w:ind w:firstLineChars="200" w:firstLine="420"/>
      </w:pPr>
      <w:r w:rsidRPr="00E908C7">
        <w:t>EEPROM</w:t>
      </w:r>
      <w:r w:rsidRPr="00E908C7">
        <w:rPr>
          <w:rFonts w:hint="eastAsia"/>
          <w:lang w:val="de-DE"/>
        </w:rPr>
        <w:t>驱动装载后</w:t>
      </w:r>
      <w:r w:rsidRPr="00E908C7">
        <w:rPr>
          <w:rFonts w:hint="eastAsia"/>
        </w:rPr>
        <w:t>，</w:t>
      </w:r>
      <w:r w:rsidRPr="00E908C7">
        <w:rPr>
          <w:rFonts w:hint="eastAsia"/>
          <w:lang w:val="de-DE"/>
        </w:rPr>
        <w:t>可以使用标准的文件</w:t>
      </w:r>
      <w:r w:rsidRPr="00E908C7">
        <w:t>IO</w:t>
      </w:r>
      <w:r w:rsidRPr="00E908C7">
        <w:rPr>
          <w:rFonts w:hint="eastAsia"/>
          <w:lang w:val="de-DE"/>
        </w:rPr>
        <w:t>函数对</w:t>
      </w:r>
      <w:r w:rsidRPr="00E908C7">
        <w:t>EEPROM</w:t>
      </w:r>
      <w:r w:rsidRPr="00E908C7">
        <w:rPr>
          <w:rFonts w:hint="eastAsia"/>
          <w:lang w:val="de-DE"/>
        </w:rPr>
        <w:t>进行操作</w:t>
      </w:r>
      <w:r w:rsidRPr="00E908C7">
        <w:rPr>
          <w:rFonts w:hint="eastAsia"/>
        </w:rPr>
        <w:t>，</w:t>
      </w:r>
      <w:r w:rsidRPr="00E908C7">
        <w:rPr>
          <w:rFonts w:hint="eastAsia"/>
          <w:lang w:val="de-DE"/>
        </w:rPr>
        <w:t>如</w:t>
      </w:r>
      <w:r w:rsidRPr="00E908C7">
        <w:fldChar w:fldCharType="begin"/>
      </w:r>
      <w:r w:rsidRPr="00E908C7">
        <w:instrText xml:space="preserve"> REF _Ref428446666 \h </w:instrText>
      </w:r>
      <w:r>
        <w:instrText xml:space="preserve"> \* MERGEFORMAT </w:instrText>
      </w:r>
      <w:r w:rsidRPr="00E908C7">
        <w:fldChar w:fldCharType="separate"/>
      </w:r>
      <w:r w:rsidRPr="00E908C7">
        <w:rPr>
          <w:rFonts w:hint="eastAsia"/>
        </w:rPr>
        <w:t>程序清单</w:t>
      </w:r>
      <w:r w:rsidRPr="00E908C7">
        <w:t xml:space="preserve"> </w:t>
      </w:r>
      <w:r w:rsidRPr="00E908C7">
        <w:rPr>
          <w:noProof/>
        </w:rPr>
        <w:t>11</w:t>
      </w:r>
      <w:r w:rsidRPr="00E908C7">
        <w:t>.</w:t>
      </w:r>
      <w:r w:rsidRPr="00E908C7">
        <w:rPr>
          <w:noProof/>
        </w:rPr>
        <w:t>3</w:t>
      </w:r>
      <w:r w:rsidRPr="00E908C7">
        <w:fldChar w:fldCharType="end"/>
      </w:r>
      <w:r w:rsidRPr="00E908C7">
        <w:rPr>
          <w:rFonts w:hint="eastAsia"/>
          <w:lang w:val="de-DE"/>
        </w:rPr>
        <w:t>所示。</w:t>
      </w:r>
    </w:p>
    <w:p w:rsidR="004840E7" w:rsidRPr="00E908C7" w:rsidRDefault="004840E7" w:rsidP="004840E7">
      <w:pPr>
        <w:pStyle w:val="a8"/>
      </w:pPr>
      <w:r w:rsidRPr="00E908C7">
        <w:rPr>
          <w:rFonts w:hint="eastAsia"/>
        </w:rPr>
        <w:t>程序清单</w:t>
      </w:r>
      <w:r w:rsidRPr="00E908C7">
        <w:t xml:space="preserve"> </w:t>
      </w:r>
      <w:r w:rsidR="00221946">
        <w:fldChar w:fldCharType="begin"/>
      </w:r>
      <w:r w:rsidR="00221946">
        <w:instrText xml:space="preserve"> STYLEREF 1 \s </w:instrText>
      </w:r>
      <w:r w:rsidR="00221946">
        <w:fldChar w:fldCharType="separate"/>
      </w:r>
      <w:r w:rsidRPr="00E908C7">
        <w:rPr>
          <w:noProof/>
        </w:rPr>
        <w:t>11</w:t>
      </w:r>
      <w:r w:rsidR="00221946">
        <w:rPr>
          <w:noProof/>
        </w:rPr>
        <w:fldChar w:fldCharType="end"/>
      </w:r>
      <w:r w:rsidRPr="00E908C7">
        <w:t>.</w:t>
      </w:r>
      <w:r w:rsidR="00687EB2">
        <w:t xml:space="preserve">7 </w:t>
      </w:r>
      <w:r w:rsidRPr="00E908C7">
        <w:t xml:space="preserve"> eeprom_drv_use</w:t>
      </w:r>
    </w:p>
    <w:p w:rsidR="00170F7A" w:rsidRPr="00170F7A" w:rsidRDefault="00170F7A" w:rsidP="00170F7A">
      <w:pPr>
        <w:pStyle w:val="a6"/>
        <w:ind w:left="1"/>
        <w:rPr>
          <w:lang w:val="en-US"/>
        </w:rPr>
      </w:pPr>
      <w:r w:rsidRPr="00170F7A">
        <w:rPr>
          <w:lang w:val="en-US"/>
        </w:rPr>
        <w:t>#include &lt;stdio.h&gt;</w:t>
      </w:r>
    </w:p>
    <w:p w:rsidR="00170F7A" w:rsidRPr="00170F7A" w:rsidRDefault="00170F7A" w:rsidP="00170F7A">
      <w:pPr>
        <w:pStyle w:val="a6"/>
        <w:ind w:left="1"/>
        <w:rPr>
          <w:lang w:val="en-US"/>
        </w:rPr>
      </w:pPr>
      <w:r w:rsidRPr="00170F7A">
        <w:rPr>
          <w:lang w:val="en-US"/>
        </w:rPr>
        <w:t>#include &lt;unistd.h&gt;</w:t>
      </w:r>
    </w:p>
    <w:p w:rsidR="00170F7A" w:rsidRPr="00170F7A" w:rsidRDefault="00170F7A" w:rsidP="00170F7A">
      <w:pPr>
        <w:pStyle w:val="a6"/>
        <w:ind w:left="1"/>
        <w:rPr>
          <w:lang w:val="en-US"/>
        </w:rPr>
      </w:pPr>
      <w:r w:rsidRPr="00170F7A">
        <w:rPr>
          <w:lang w:val="en-US"/>
        </w:rPr>
        <w:t>#include "..</w:t>
      </w:r>
      <w:r w:rsidR="00B60EDC">
        <w:rPr>
          <w:rFonts w:hint="eastAsia"/>
          <w:lang w:val="en-US"/>
        </w:rPr>
        <w:t>/..</w:t>
      </w:r>
      <w:r w:rsidRPr="00170F7A">
        <w:rPr>
          <w:lang w:val="en-US"/>
        </w:rPr>
        <w:t>/eeprom_drv/</w:t>
      </w:r>
      <w:r w:rsidR="00B60EDC">
        <w:rPr>
          <w:lang w:val="en-US"/>
        </w:rPr>
        <w:t>src/</w:t>
      </w:r>
      <w:r w:rsidRPr="00170F7A">
        <w:rPr>
          <w:lang w:val="en-US"/>
        </w:rPr>
        <w:t>eeprom_cmd.h"</w:t>
      </w:r>
      <w:r>
        <w:rPr>
          <w:lang w:val="en-US"/>
        </w:rPr>
        <w:t xml:space="preserve">               </w:t>
      </w:r>
      <w:r w:rsidRPr="00170F7A">
        <w:rPr>
          <w:lang w:val="en-US"/>
        </w:rPr>
        <w:t xml:space="preserve">/* </w:t>
      </w:r>
      <w:r w:rsidRPr="00170F7A">
        <w:rPr>
          <w:lang w:val="en-US"/>
        </w:rPr>
        <w:t>驱动支持的命令头文件</w:t>
      </w:r>
      <w:r w:rsidRPr="00170F7A">
        <w:rPr>
          <w:lang w:val="en-US"/>
        </w:rPr>
        <w:t xml:space="preserve">           */</w:t>
      </w:r>
    </w:p>
    <w:p w:rsidR="00170F7A" w:rsidRPr="00170F7A" w:rsidRDefault="00170F7A" w:rsidP="00170F7A">
      <w:pPr>
        <w:pStyle w:val="a6"/>
        <w:ind w:left="1"/>
        <w:rPr>
          <w:lang w:val="en-US"/>
        </w:rPr>
      </w:pPr>
    </w:p>
    <w:p w:rsidR="00170F7A" w:rsidRPr="00170F7A" w:rsidRDefault="00170F7A" w:rsidP="00170F7A">
      <w:pPr>
        <w:pStyle w:val="a6"/>
        <w:ind w:left="1"/>
        <w:rPr>
          <w:lang w:val="en-US"/>
        </w:rPr>
      </w:pPr>
      <w:r w:rsidRPr="00170F7A">
        <w:rPr>
          <w:lang w:val="en-US"/>
        </w:rPr>
        <w:lastRenderedPageBreak/>
        <w:t xml:space="preserve">/******************************************************************************   </w:t>
      </w:r>
      <w:r w:rsidRPr="00170F7A">
        <w:rPr>
          <w:lang w:val="en-US"/>
        </w:rPr>
        <w:t>宏定义</w:t>
      </w:r>
    </w:p>
    <w:p w:rsidR="00170F7A" w:rsidRPr="00170F7A" w:rsidRDefault="00170F7A" w:rsidP="00170F7A">
      <w:pPr>
        <w:pStyle w:val="a6"/>
        <w:ind w:left="1"/>
        <w:rPr>
          <w:lang w:val="en-US"/>
        </w:rPr>
      </w:pPr>
      <w:r w:rsidRPr="00170F7A">
        <w:rPr>
          <w:lang w:val="en-US"/>
        </w:rPr>
        <w:t>***********************************************</w:t>
      </w:r>
      <w:r>
        <w:rPr>
          <w:lang w:val="en-US"/>
        </w:rPr>
        <w:t>*******************************</w:t>
      </w:r>
      <w:r w:rsidRPr="00170F7A">
        <w:rPr>
          <w:lang w:val="en-US"/>
        </w:rPr>
        <w:t>/</w:t>
      </w:r>
    </w:p>
    <w:p w:rsidR="00170F7A" w:rsidRPr="00170F7A" w:rsidRDefault="00170F7A" w:rsidP="00170F7A">
      <w:pPr>
        <w:pStyle w:val="a6"/>
        <w:ind w:left="1"/>
        <w:rPr>
          <w:lang w:val="en-US"/>
        </w:rPr>
      </w:pPr>
      <w:r w:rsidRPr="00170F7A">
        <w:rPr>
          <w:lang w:val="en-US"/>
        </w:rPr>
        <w:t>#define  EEPROM_CHILD_ADDR   (0x00)</w:t>
      </w:r>
    </w:p>
    <w:p w:rsidR="00170F7A" w:rsidRPr="00170F7A" w:rsidRDefault="00170F7A" w:rsidP="00170F7A">
      <w:pPr>
        <w:pStyle w:val="a6"/>
        <w:ind w:left="1"/>
        <w:rPr>
          <w:lang w:val="en-US"/>
        </w:rPr>
      </w:pPr>
      <w:r w:rsidRPr="00170F7A">
        <w:rPr>
          <w:lang w:val="en-US"/>
        </w:rPr>
        <w:t>#define  EEPROM_ONE_PAGE     (16)</w:t>
      </w:r>
    </w:p>
    <w:p w:rsidR="00170F7A" w:rsidRPr="00170F7A" w:rsidRDefault="00170F7A" w:rsidP="00170F7A">
      <w:pPr>
        <w:pStyle w:val="a6"/>
        <w:ind w:left="1"/>
        <w:rPr>
          <w:lang w:val="en-US"/>
        </w:rPr>
      </w:pPr>
      <w:r w:rsidRPr="00170F7A">
        <w:rPr>
          <w:lang w:val="en-US"/>
        </w:rPr>
        <w:t>/******************************************************************************</w:t>
      </w:r>
    </w:p>
    <w:p w:rsidR="00170F7A" w:rsidRPr="00170F7A" w:rsidRDefault="00170F7A" w:rsidP="00170F7A">
      <w:pPr>
        <w:pStyle w:val="a6"/>
        <w:ind w:left="1"/>
        <w:rPr>
          <w:lang w:val="en-US"/>
        </w:rPr>
      </w:pPr>
      <w:r w:rsidRPr="00170F7A">
        <w:rPr>
          <w:lang w:val="en-US"/>
        </w:rPr>
        <w:t xml:space="preserve">** </w:t>
      </w:r>
      <w:r w:rsidRPr="00170F7A">
        <w:rPr>
          <w:lang w:val="en-US"/>
        </w:rPr>
        <w:t>函数名称</w:t>
      </w:r>
      <w:r w:rsidRPr="00170F7A">
        <w:rPr>
          <w:lang w:val="en-US"/>
        </w:rPr>
        <w:t>: main</w:t>
      </w:r>
    </w:p>
    <w:p w:rsidR="00170F7A" w:rsidRPr="00170F7A" w:rsidRDefault="00170F7A" w:rsidP="00170F7A">
      <w:pPr>
        <w:pStyle w:val="a6"/>
        <w:ind w:left="1"/>
        <w:rPr>
          <w:lang w:val="en-US"/>
        </w:rPr>
      </w:pPr>
      <w:r w:rsidRPr="00170F7A">
        <w:rPr>
          <w:lang w:val="en-US"/>
        </w:rPr>
        <w:t xml:space="preserve">** </w:t>
      </w:r>
      <w:r w:rsidRPr="00170F7A">
        <w:rPr>
          <w:lang w:val="en-US"/>
        </w:rPr>
        <w:t>功能描述</w:t>
      </w:r>
      <w:r w:rsidRPr="00170F7A">
        <w:rPr>
          <w:lang w:val="en-US"/>
        </w:rPr>
        <w:t xml:space="preserve">: </w:t>
      </w:r>
      <w:r w:rsidRPr="00170F7A">
        <w:rPr>
          <w:lang w:val="en-US"/>
        </w:rPr>
        <w:t>程序主函数</w:t>
      </w:r>
    </w:p>
    <w:p w:rsidR="00170F7A" w:rsidRPr="00170F7A" w:rsidRDefault="00170F7A" w:rsidP="00170F7A">
      <w:pPr>
        <w:pStyle w:val="a6"/>
        <w:ind w:left="1"/>
        <w:rPr>
          <w:lang w:val="en-US"/>
        </w:rPr>
      </w:pPr>
      <w:r w:rsidRPr="00170F7A">
        <w:rPr>
          <w:lang w:val="en-US"/>
        </w:rPr>
        <w:t>***********************************************</w:t>
      </w:r>
      <w:r>
        <w:rPr>
          <w:lang w:val="en-US"/>
        </w:rPr>
        <w:t>*******************************</w:t>
      </w:r>
      <w:r w:rsidRPr="00170F7A">
        <w:rPr>
          <w:lang w:val="en-US"/>
        </w:rPr>
        <w:t>/</w:t>
      </w:r>
    </w:p>
    <w:p w:rsidR="00170F7A" w:rsidRPr="00170F7A" w:rsidRDefault="00170F7A" w:rsidP="00170F7A">
      <w:pPr>
        <w:pStyle w:val="a6"/>
        <w:ind w:left="1"/>
        <w:rPr>
          <w:lang w:val="en-US"/>
        </w:rPr>
      </w:pPr>
      <w:r w:rsidRPr="00170F7A">
        <w:rPr>
          <w:lang w:val="en-US"/>
        </w:rPr>
        <w:t>int main (int argc, char *argv[])</w:t>
      </w:r>
    </w:p>
    <w:p w:rsidR="00170F7A" w:rsidRPr="00170F7A" w:rsidRDefault="00170F7A" w:rsidP="00170F7A">
      <w:pPr>
        <w:pStyle w:val="a6"/>
        <w:ind w:left="1"/>
        <w:rPr>
          <w:lang w:val="en-US"/>
        </w:rPr>
      </w:pPr>
      <w:r w:rsidRPr="00170F7A">
        <w:rPr>
          <w:lang w:val="en-US"/>
        </w:rPr>
        <w:t>{</w:t>
      </w:r>
    </w:p>
    <w:p w:rsidR="00170F7A" w:rsidRPr="00170F7A" w:rsidRDefault="00170F7A" w:rsidP="00170F7A">
      <w:pPr>
        <w:pStyle w:val="a6"/>
        <w:ind w:left="1"/>
        <w:rPr>
          <w:lang w:val="en-US"/>
        </w:rPr>
      </w:pPr>
      <w:r w:rsidRPr="00170F7A">
        <w:rPr>
          <w:lang w:val="en-US"/>
        </w:rPr>
        <w:t xml:space="preserve">    int     fd;</w:t>
      </w:r>
    </w:p>
    <w:p w:rsidR="00170F7A" w:rsidRPr="00170F7A" w:rsidRDefault="00170F7A" w:rsidP="00170F7A">
      <w:pPr>
        <w:pStyle w:val="a6"/>
        <w:ind w:left="1"/>
        <w:rPr>
          <w:lang w:val="en-US"/>
        </w:rPr>
      </w:pPr>
      <w:r w:rsidRPr="00170F7A">
        <w:rPr>
          <w:lang w:val="en-US"/>
        </w:rPr>
        <w:t xml:space="preserve">    char    write_str[EEPROM_ONE_PAGE] = "sylixos eeprom.";</w:t>
      </w:r>
    </w:p>
    <w:p w:rsidR="00170F7A" w:rsidRPr="00170F7A" w:rsidRDefault="00170F7A" w:rsidP="00170F7A">
      <w:pPr>
        <w:pStyle w:val="a6"/>
        <w:ind w:left="1"/>
        <w:rPr>
          <w:lang w:val="en-US"/>
        </w:rPr>
      </w:pPr>
      <w:r w:rsidRPr="00170F7A">
        <w:rPr>
          <w:lang w:val="en-US"/>
        </w:rPr>
        <w:t xml:space="preserve">    char    read_str[EEPROM_ONE_PAGE] = {0};</w:t>
      </w:r>
    </w:p>
    <w:p w:rsidR="00170F7A" w:rsidRPr="00170F7A" w:rsidRDefault="00170F7A" w:rsidP="00170F7A">
      <w:pPr>
        <w:pStyle w:val="a6"/>
        <w:ind w:left="1"/>
        <w:rPr>
          <w:lang w:val="en-US"/>
        </w:rPr>
      </w:pPr>
      <w:r w:rsidRPr="00170F7A">
        <w:rPr>
          <w:lang w:val="en-US"/>
        </w:rPr>
        <w:t xml:space="preserve">    int     ret;</w:t>
      </w:r>
    </w:p>
    <w:p w:rsidR="00170F7A" w:rsidRPr="00170F7A" w:rsidRDefault="00170F7A" w:rsidP="00170F7A">
      <w:pPr>
        <w:pStyle w:val="a6"/>
        <w:ind w:left="1"/>
        <w:rPr>
          <w:lang w:val="en-US"/>
        </w:rPr>
      </w:pPr>
    </w:p>
    <w:p w:rsidR="00170F7A" w:rsidRPr="00170F7A" w:rsidRDefault="00170F7A" w:rsidP="00170F7A">
      <w:pPr>
        <w:pStyle w:val="a6"/>
        <w:ind w:left="1"/>
        <w:rPr>
          <w:lang w:val="en-US"/>
        </w:rPr>
      </w:pPr>
      <w:r w:rsidRPr="00170F7A">
        <w:rPr>
          <w:lang w:val="en-US"/>
        </w:rPr>
        <w:t xml:space="preserve">    fd = open("/dev/eeprom", O_RDWR);</w:t>
      </w:r>
    </w:p>
    <w:p w:rsidR="00170F7A" w:rsidRPr="00170F7A" w:rsidRDefault="00170F7A" w:rsidP="00170F7A">
      <w:pPr>
        <w:pStyle w:val="a6"/>
        <w:ind w:left="1"/>
        <w:rPr>
          <w:lang w:val="en-US"/>
        </w:rPr>
      </w:pPr>
      <w:r w:rsidRPr="00170F7A">
        <w:rPr>
          <w:lang w:val="en-US"/>
        </w:rPr>
        <w:t xml:space="preserve">    if (fd &lt; 0) {</w:t>
      </w:r>
    </w:p>
    <w:p w:rsidR="00170F7A" w:rsidRPr="00170F7A" w:rsidRDefault="00170F7A" w:rsidP="00170F7A">
      <w:pPr>
        <w:pStyle w:val="a6"/>
        <w:ind w:left="1"/>
        <w:rPr>
          <w:lang w:val="en-US"/>
        </w:rPr>
      </w:pPr>
      <w:r w:rsidRPr="00170F7A">
        <w:rPr>
          <w:lang w:val="en-US"/>
        </w:rPr>
        <w:t xml:space="preserve">        fprintf(stderr, "open %s failed.\n", "/dev/eeprom");</w:t>
      </w:r>
    </w:p>
    <w:p w:rsidR="00170F7A" w:rsidRPr="00170F7A" w:rsidRDefault="00170F7A" w:rsidP="00170F7A">
      <w:pPr>
        <w:pStyle w:val="a6"/>
        <w:ind w:left="1"/>
        <w:rPr>
          <w:lang w:val="en-US"/>
        </w:rPr>
      </w:pPr>
      <w:r w:rsidRPr="00170F7A">
        <w:rPr>
          <w:lang w:val="en-US"/>
        </w:rPr>
        <w:t xml:space="preserve">        return  (-1);</w:t>
      </w:r>
    </w:p>
    <w:p w:rsidR="00170F7A" w:rsidRPr="00170F7A" w:rsidRDefault="00170F7A" w:rsidP="00170F7A">
      <w:pPr>
        <w:pStyle w:val="a6"/>
        <w:ind w:left="1"/>
        <w:rPr>
          <w:lang w:val="en-US"/>
        </w:rPr>
      </w:pPr>
      <w:r w:rsidRPr="00170F7A">
        <w:rPr>
          <w:lang w:val="en-US"/>
        </w:rPr>
        <w:t xml:space="preserve">    }</w:t>
      </w:r>
    </w:p>
    <w:p w:rsidR="00170F7A" w:rsidRPr="00170F7A" w:rsidRDefault="00170F7A" w:rsidP="00170F7A">
      <w:pPr>
        <w:pStyle w:val="a6"/>
        <w:ind w:left="1"/>
        <w:rPr>
          <w:lang w:val="en-US"/>
        </w:rPr>
      </w:pPr>
    </w:p>
    <w:p w:rsidR="00170F7A" w:rsidRPr="00170F7A" w:rsidRDefault="00170F7A" w:rsidP="00170F7A">
      <w:pPr>
        <w:pStyle w:val="a6"/>
        <w:ind w:left="1"/>
        <w:rPr>
          <w:lang w:val="en-US"/>
        </w:rPr>
      </w:pPr>
      <w:r w:rsidRPr="00170F7A">
        <w:rPr>
          <w:lang w:val="en-US"/>
        </w:rPr>
        <w:t xml:space="preserve">    ret = ioctl(fd, EEPROM_CTLCMD_WPAGE, EEPROM_CHILD_ADDR);</w:t>
      </w:r>
    </w:p>
    <w:p w:rsidR="00170F7A" w:rsidRPr="00170F7A" w:rsidRDefault="00170F7A" w:rsidP="00170F7A">
      <w:pPr>
        <w:pStyle w:val="a6"/>
        <w:ind w:left="1"/>
        <w:rPr>
          <w:lang w:val="en-US"/>
        </w:rPr>
      </w:pPr>
      <w:r w:rsidRPr="00170F7A">
        <w:rPr>
          <w:lang w:val="en-US"/>
        </w:rPr>
        <w:t xml:space="preserve">    if (ret &lt; 0) {</w:t>
      </w:r>
    </w:p>
    <w:p w:rsidR="00170F7A" w:rsidRPr="00170F7A" w:rsidRDefault="00170F7A" w:rsidP="00170F7A">
      <w:pPr>
        <w:pStyle w:val="a6"/>
        <w:ind w:left="1"/>
        <w:rPr>
          <w:lang w:val="en-US"/>
        </w:rPr>
      </w:pPr>
      <w:r w:rsidRPr="00170F7A">
        <w:rPr>
          <w:lang w:val="en-US"/>
        </w:rPr>
        <w:t xml:space="preserve">        fprintf(stderr, "ioctl error.\n");</w:t>
      </w:r>
    </w:p>
    <w:p w:rsidR="00170F7A" w:rsidRPr="00170F7A" w:rsidRDefault="00170F7A" w:rsidP="00170F7A">
      <w:pPr>
        <w:pStyle w:val="a6"/>
        <w:ind w:left="1"/>
        <w:rPr>
          <w:lang w:val="en-US"/>
        </w:rPr>
      </w:pPr>
      <w:r w:rsidRPr="00170F7A">
        <w:rPr>
          <w:lang w:val="en-US"/>
        </w:rPr>
        <w:t xml:space="preserve">        return  (-1);</w:t>
      </w:r>
    </w:p>
    <w:p w:rsidR="00170F7A" w:rsidRPr="00170F7A" w:rsidRDefault="00170F7A" w:rsidP="00170F7A">
      <w:pPr>
        <w:pStyle w:val="a6"/>
        <w:ind w:left="1"/>
        <w:rPr>
          <w:lang w:val="en-US"/>
        </w:rPr>
      </w:pPr>
      <w:r w:rsidRPr="00170F7A">
        <w:rPr>
          <w:lang w:val="en-US"/>
        </w:rPr>
        <w:t xml:space="preserve">    }</w:t>
      </w:r>
    </w:p>
    <w:p w:rsidR="00170F7A" w:rsidRPr="00170F7A" w:rsidRDefault="00170F7A" w:rsidP="00170F7A">
      <w:pPr>
        <w:pStyle w:val="a6"/>
        <w:ind w:left="1"/>
        <w:rPr>
          <w:lang w:val="en-US"/>
        </w:rPr>
      </w:pPr>
    </w:p>
    <w:p w:rsidR="00170F7A" w:rsidRPr="00170F7A" w:rsidRDefault="00170F7A" w:rsidP="00170F7A">
      <w:pPr>
        <w:pStyle w:val="a6"/>
        <w:ind w:left="1"/>
        <w:rPr>
          <w:lang w:val="en-US"/>
        </w:rPr>
      </w:pPr>
      <w:r w:rsidRPr="00170F7A">
        <w:rPr>
          <w:lang w:val="en-US"/>
        </w:rPr>
        <w:t xml:space="preserve">    ret = write(fd, write_str, EEPROM_ONE_PAGE);</w:t>
      </w:r>
    </w:p>
    <w:p w:rsidR="00170F7A" w:rsidRPr="00170F7A" w:rsidRDefault="00170F7A" w:rsidP="00170F7A">
      <w:pPr>
        <w:pStyle w:val="a6"/>
        <w:ind w:left="1"/>
        <w:rPr>
          <w:lang w:val="en-US"/>
        </w:rPr>
      </w:pPr>
      <w:r w:rsidRPr="00170F7A">
        <w:rPr>
          <w:lang w:val="en-US"/>
        </w:rPr>
        <w:t xml:space="preserve">    if (ret &lt; 0) {</w:t>
      </w:r>
    </w:p>
    <w:p w:rsidR="00170F7A" w:rsidRPr="00170F7A" w:rsidRDefault="00170F7A" w:rsidP="00170F7A">
      <w:pPr>
        <w:pStyle w:val="a6"/>
        <w:ind w:left="1"/>
        <w:rPr>
          <w:lang w:val="en-US"/>
        </w:rPr>
      </w:pPr>
      <w:r w:rsidRPr="00170F7A">
        <w:rPr>
          <w:lang w:val="en-US"/>
        </w:rPr>
        <w:t xml:space="preserve">        fprintf(stderr, "write eeprom failed.\n");</w:t>
      </w:r>
    </w:p>
    <w:p w:rsidR="00170F7A" w:rsidRPr="00170F7A" w:rsidRDefault="00170F7A" w:rsidP="00170F7A">
      <w:pPr>
        <w:pStyle w:val="a6"/>
        <w:ind w:left="1"/>
        <w:rPr>
          <w:lang w:val="en-US"/>
        </w:rPr>
      </w:pPr>
      <w:r w:rsidRPr="00170F7A">
        <w:rPr>
          <w:lang w:val="en-US"/>
        </w:rPr>
        <w:t xml:space="preserve">        return  (-1);</w:t>
      </w:r>
    </w:p>
    <w:p w:rsidR="00170F7A" w:rsidRPr="00170F7A" w:rsidRDefault="00170F7A" w:rsidP="00170F7A">
      <w:pPr>
        <w:pStyle w:val="a6"/>
        <w:ind w:left="1"/>
        <w:rPr>
          <w:lang w:val="en-US"/>
        </w:rPr>
      </w:pPr>
      <w:r w:rsidRPr="00170F7A">
        <w:rPr>
          <w:lang w:val="en-US"/>
        </w:rPr>
        <w:t xml:space="preserve">    }</w:t>
      </w:r>
    </w:p>
    <w:p w:rsidR="00170F7A" w:rsidRPr="00170F7A" w:rsidRDefault="00170F7A" w:rsidP="00170F7A">
      <w:pPr>
        <w:pStyle w:val="a6"/>
        <w:ind w:left="1"/>
        <w:rPr>
          <w:lang w:val="en-US"/>
        </w:rPr>
      </w:pPr>
    </w:p>
    <w:p w:rsidR="00170F7A" w:rsidRPr="00170F7A" w:rsidRDefault="00170F7A" w:rsidP="00170F7A">
      <w:pPr>
        <w:pStyle w:val="a6"/>
        <w:ind w:left="1"/>
        <w:rPr>
          <w:lang w:val="en-US"/>
        </w:rPr>
      </w:pPr>
      <w:r w:rsidRPr="00170F7A">
        <w:rPr>
          <w:lang w:val="en-US"/>
        </w:rPr>
        <w:t xml:space="preserve">    usleep(2000);          </w:t>
      </w:r>
      <w:r>
        <w:rPr>
          <w:lang w:val="en-US"/>
        </w:rPr>
        <w:t xml:space="preserve">            </w:t>
      </w:r>
      <w:r w:rsidRPr="00170F7A">
        <w:rPr>
          <w:lang w:val="en-US"/>
        </w:rPr>
        <w:t>/*</w:t>
      </w:r>
      <w:r w:rsidRPr="00170F7A">
        <w:rPr>
          <w:lang w:val="en-US"/>
        </w:rPr>
        <w:t>延时</w:t>
      </w:r>
      <w:r w:rsidRPr="00170F7A">
        <w:rPr>
          <w:lang w:val="en-US"/>
        </w:rPr>
        <w:t>2ms</w:t>
      </w:r>
      <w:r>
        <w:rPr>
          <w:lang w:val="en-US"/>
        </w:rPr>
        <w:t xml:space="preserve"> </w:t>
      </w:r>
      <w:r>
        <w:rPr>
          <w:rFonts w:hint="eastAsia"/>
          <w:lang w:val="en-US"/>
        </w:rPr>
        <w:t>（</w:t>
      </w:r>
      <w:r w:rsidRPr="00170F7A">
        <w:rPr>
          <w:lang w:val="en-US"/>
        </w:rPr>
        <w:t>等待写入完成</w:t>
      </w:r>
      <w:r>
        <w:rPr>
          <w:rFonts w:hint="eastAsia"/>
          <w:lang w:val="en-US"/>
        </w:rPr>
        <w:t>）</w:t>
      </w:r>
      <w:r w:rsidRPr="00170F7A">
        <w:rPr>
          <w:lang w:val="en-US"/>
        </w:rPr>
        <w:t>，</w:t>
      </w:r>
      <w:r>
        <w:rPr>
          <w:rFonts w:hint="eastAsia"/>
          <w:lang w:val="en-US"/>
        </w:rPr>
        <w:t>否则</w:t>
      </w:r>
      <w:r w:rsidRPr="00170F7A">
        <w:rPr>
          <w:lang w:val="en-US"/>
        </w:rPr>
        <w:t>导致读出错</w:t>
      </w:r>
      <w:r w:rsidRPr="00170F7A">
        <w:rPr>
          <w:lang w:val="en-US"/>
        </w:rPr>
        <w:t xml:space="preserve">     </w:t>
      </w:r>
      <w:r>
        <w:rPr>
          <w:lang w:val="en-US"/>
        </w:rPr>
        <w:t xml:space="preserve">    </w:t>
      </w:r>
      <w:r w:rsidRPr="00170F7A">
        <w:rPr>
          <w:lang w:val="en-US"/>
        </w:rPr>
        <w:t>*/</w:t>
      </w:r>
    </w:p>
    <w:p w:rsidR="00170F7A" w:rsidRPr="00170F7A" w:rsidRDefault="00170F7A" w:rsidP="00170F7A">
      <w:pPr>
        <w:pStyle w:val="a6"/>
        <w:ind w:left="1"/>
        <w:rPr>
          <w:lang w:val="en-US"/>
        </w:rPr>
      </w:pPr>
    </w:p>
    <w:p w:rsidR="00170F7A" w:rsidRPr="00170F7A" w:rsidRDefault="00170F7A" w:rsidP="00170F7A">
      <w:pPr>
        <w:pStyle w:val="a6"/>
        <w:ind w:left="1"/>
        <w:rPr>
          <w:lang w:val="en-US"/>
        </w:rPr>
      </w:pPr>
      <w:r w:rsidRPr="00170F7A">
        <w:rPr>
          <w:lang w:val="en-US"/>
        </w:rPr>
        <w:t xml:space="preserve">    ret = ioctl(fd, EEPROM_CTLCMD_RPAGE, EEPROM_CHILD_ADDR);</w:t>
      </w:r>
    </w:p>
    <w:p w:rsidR="00170F7A" w:rsidRPr="00170F7A" w:rsidRDefault="00170F7A" w:rsidP="00170F7A">
      <w:pPr>
        <w:pStyle w:val="a6"/>
        <w:ind w:left="1"/>
        <w:rPr>
          <w:lang w:val="en-US"/>
        </w:rPr>
      </w:pPr>
      <w:r w:rsidRPr="00170F7A">
        <w:rPr>
          <w:lang w:val="en-US"/>
        </w:rPr>
        <w:t xml:space="preserve">    if (ret &lt; 0) {</w:t>
      </w:r>
    </w:p>
    <w:p w:rsidR="00170F7A" w:rsidRPr="00170F7A" w:rsidRDefault="00170F7A" w:rsidP="00170F7A">
      <w:pPr>
        <w:pStyle w:val="a6"/>
        <w:ind w:left="1"/>
        <w:rPr>
          <w:lang w:val="en-US"/>
        </w:rPr>
      </w:pPr>
      <w:r w:rsidRPr="00170F7A">
        <w:rPr>
          <w:lang w:val="en-US"/>
        </w:rPr>
        <w:t xml:space="preserve">        fprintf(stderr, "ioctl error.\n");</w:t>
      </w:r>
    </w:p>
    <w:p w:rsidR="00170F7A" w:rsidRPr="00170F7A" w:rsidRDefault="00170F7A" w:rsidP="00170F7A">
      <w:pPr>
        <w:pStyle w:val="a6"/>
        <w:ind w:left="1"/>
        <w:rPr>
          <w:lang w:val="en-US"/>
        </w:rPr>
      </w:pPr>
      <w:r w:rsidRPr="00170F7A">
        <w:rPr>
          <w:lang w:val="en-US"/>
        </w:rPr>
        <w:t xml:space="preserve">        return  (-1);</w:t>
      </w:r>
    </w:p>
    <w:p w:rsidR="00170F7A" w:rsidRPr="00170F7A" w:rsidRDefault="00170F7A" w:rsidP="00170F7A">
      <w:pPr>
        <w:pStyle w:val="a6"/>
        <w:ind w:left="1"/>
        <w:rPr>
          <w:lang w:val="en-US"/>
        </w:rPr>
      </w:pPr>
      <w:r w:rsidRPr="00170F7A">
        <w:rPr>
          <w:lang w:val="en-US"/>
        </w:rPr>
        <w:t xml:space="preserve">    }</w:t>
      </w:r>
    </w:p>
    <w:p w:rsidR="00170F7A" w:rsidRPr="00170F7A" w:rsidRDefault="00170F7A" w:rsidP="00170F7A">
      <w:pPr>
        <w:pStyle w:val="a6"/>
        <w:ind w:left="1"/>
        <w:rPr>
          <w:lang w:val="en-US"/>
        </w:rPr>
      </w:pPr>
    </w:p>
    <w:p w:rsidR="00170F7A" w:rsidRPr="00170F7A" w:rsidRDefault="00170F7A" w:rsidP="00170F7A">
      <w:pPr>
        <w:pStyle w:val="a6"/>
        <w:ind w:left="1"/>
        <w:rPr>
          <w:lang w:val="en-US"/>
        </w:rPr>
      </w:pPr>
      <w:r w:rsidRPr="00170F7A">
        <w:rPr>
          <w:lang w:val="en-US"/>
        </w:rPr>
        <w:t xml:space="preserve">      ret = read(fd, read_str, EEPROM_ONE_PAGE);</w:t>
      </w:r>
    </w:p>
    <w:p w:rsidR="00170F7A" w:rsidRPr="00170F7A" w:rsidRDefault="00170F7A" w:rsidP="00170F7A">
      <w:pPr>
        <w:pStyle w:val="a6"/>
        <w:ind w:left="1"/>
        <w:rPr>
          <w:lang w:val="en-US"/>
        </w:rPr>
      </w:pPr>
      <w:r w:rsidRPr="00170F7A">
        <w:rPr>
          <w:lang w:val="en-US"/>
        </w:rPr>
        <w:t xml:space="preserve">    if (ret &lt; 0) {</w:t>
      </w:r>
    </w:p>
    <w:p w:rsidR="00170F7A" w:rsidRPr="00170F7A" w:rsidRDefault="00170F7A" w:rsidP="00170F7A">
      <w:pPr>
        <w:pStyle w:val="a6"/>
        <w:ind w:left="1"/>
        <w:rPr>
          <w:lang w:val="en-US"/>
        </w:rPr>
      </w:pPr>
      <w:r w:rsidRPr="00170F7A">
        <w:rPr>
          <w:lang w:val="en-US"/>
        </w:rPr>
        <w:lastRenderedPageBreak/>
        <w:t xml:space="preserve">        fprintf(stderr, "read eeprom failed.\n");</w:t>
      </w:r>
    </w:p>
    <w:p w:rsidR="00170F7A" w:rsidRPr="00170F7A" w:rsidRDefault="00170F7A" w:rsidP="00170F7A">
      <w:pPr>
        <w:pStyle w:val="a6"/>
        <w:ind w:left="1"/>
        <w:rPr>
          <w:lang w:val="en-US"/>
        </w:rPr>
      </w:pPr>
      <w:r w:rsidRPr="00170F7A">
        <w:rPr>
          <w:lang w:val="en-US"/>
        </w:rPr>
        <w:t xml:space="preserve">        return  (-1);</w:t>
      </w:r>
    </w:p>
    <w:p w:rsidR="00170F7A" w:rsidRPr="00170F7A" w:rsidRDefault="00170F7A" w:rsidP="00170F7A">
      <w:pPr>
        <w:pStyle w:val="a6"/>
        <w:ind w:left="1"/>
        <w:rPr>
          <w:lang w:val="en-US"/>
        </w:rPr>
      </w:pPr>
      <w:r w:rsidRPr="00170F7A">
        <w:rPr>
          <w:lang w:val="en-US"/>
        </w:rPr>
        <w:t xml:space="preserve">    }</w:t>
      </w:r>
    </w:p>
    <w:p w:rsidR="00170F7A" w:rsidRPr="00170F7A" w:rsidRDefault="00170F7A" w:rsidP="00170F7A">
      <w:pPr>
        <w:pStyle w:val="a6"/>
        <w:ind w:left="1"/>
        <w:rPr>
          <w:lang w:val="en-US"/>
        </w:rPr>
      </w:pPr>
    </w:p>
    <w:p w:rsidR="00170F7A" w:rsidRPr="00170F7A" w:rsidRDefault="00170F7A" w:rsidP="00170F7A">
      <w:pPr>
        <w:pStyle w:val="a6"/>
        <w:ind w:left="1"/>
        <w:rPr>
          <w:lang w:val="en-US"/>
        </w:rPr>
      </w:pPr>
      <w:r w:rsidRPr="00170F7A">
        <w:rPr>
          <w:lang w:val="en-US"/>
        </w:rPr>
        <w:t xml:space="preserve">    close(fd);</w:t>
      </w:r>
    </w:p>
    <w:p w:rsidR="00170F7A" w:rsidRPr="00170F7A" w:rsidRDefault="00170F7A" w:rsidP="00170F7A">
      <w:pPr>
        <w:pStyle w:val="a6"/>
        <w:ind w:left="1"/>
        <w:rPr>
          <w:lang w:val="en-US"/>
        </w:rPr>
      </w:pPr>
      <w:r w:rsidRPr="00170F7A">
        <w:rPr>
          <w:lang w:val="en-US"/>
        </w:rPr>
        <w:t xml:space="preserve">    fprintf(stdout, "read_str: %s\n", read_str);</w:t>
      </w:r>
    </w:p>
    <w:p w:rsidR="00170F7A" w:rsidRPr="00170F7A" w:rsidRDefault="00170F7A" w:rsidP="00170F7A">
      <w:pPr>
        <w:pStyle w:val="a6"/>
        <w:ind w:left="1"/>
        <w:rPr>
          <w:lang w:val="en-US"/>
        </w:rPr>
      </w:pPr>
    </w:p>
    <w:p w:rsidR="00170F7A" w:rsidRPr="00170F7A" w:rsidRDefault="00170F7A" w:rsidP="00170F7A">
      <w:pPr>
        <w:pStyle w:val="a6"/>
        <w:ind w:left="1"/>
        <w:rPr>
          <w:lang w:val="en-US"/>
        </w:rPr>
      </w:pPr>
      <w:r w:rsidRPr="00170F7A">
        <w:rPr>
          <w:lang w:val="en-US"/>
        </w:rPr>
        <w:t xml:space="preserve">    return  (0);</w:t>
      </w:r>
    </w:p>
    <w:p w:rsidR="00170F7A" w:rsidRPr="00170F7A" w:rsidRDefault="00170F7A" w:rsidP="00170F7A">
      <w:pPr>
        <w:pStyle w:val="a6"/>
        <w:ind w:left="1"/>
        <w:rPr>
          <w:lang w:val="en-US"/>
        </w:rPr>
      </w:pPr>
      <w:r w:rsidRPr="00170F7A">
        <w:rPr>
          <w:lang w:val="en-US"/>
        </w:rPr>
        <w:t>}</w:t>
      </w:r>
    </w:p>
    <w:p w:rsidR="004840E7" w:rsidRPr="00E908C7" w:rsidRDefault="004840E7" w:rsidP="004840E7">
      <w:pPr>
        <w:pStyle w:val="3"/>
        <w:numPr>
          <w:ilvl w:val="0"/>
          <w:numId w:val="0"/>
        </w:numPr>
        <w:rPr>
          <w:b w:val="0"/>
        </w:rPr>
      </w:pPr>
      <w:bookmarkStart w:id="2354" w:name="_Toc469064207"/>
      <w:r w:rsidRPr="00E908C7">
        <w:rPr>
          <w:rFonts w:hint="eastAsia"/>
          <w:b w:val="0"/>
        </w:rPr>
        <w:t>实验步骤</w:t>
      </w:r>
      <w:bookmarkEnd w:id="2354"/>
    </w:p>
    <w:p w:rsidR="004840E7" w:rsidRPr="00E908C7" w:rsidRDefault="004840E7" w:rsidP="004840E7">
      <w:pPr>
        <w:pStyle w:val="23"/>
        <w:numPr>
          <w:ilvl w:val="0"/>
          <w:numId w:val="44"/>
        </w:numPr>
        <w:spacing w:before="62" w:after="62"/>
        <w:rPr>
          <w:lang w:val="de-DE"/>
        </w:rPr>
      </w:pPr>
      <w:r w:rsidRPr="00E908C7">
        <w:rPr>
          <w:rFonts w:hint="eastAsia"/>
          <w:lang w:val="de-DE"/>
        </w:rPr>
        <w:t>使用</w:t>
      </w:r>
      <w:r w:rsidRPr="00E908C7">
        <w:rPr>
          <w:lang w:val="de-DE"/>
        </w:rPr>
        <w:t>RealEvo-IDE</w:t>
      </w:r>
      <w:r w:rsidRPr="00E908C7">
        <w:rPr>
          <w:rFonts w:hint="eastAsia"/>
          <w:lang w:val="de-DE"/>
        </w:rPr>
        <w:t>打开并编译</w:t>
      </w:r>
      <w:r w:rsidRPr="00E908C7">
        <w:rPr>
          <w:lang w:val="de-DE"/>
        </w:rPr>
        <w:t>eeprom_drv</w:t>
      </w:r>
      <w:r w:rsidRPr="00E908C7">
        <w:rPr>
          <w:rFonts w:hint="eastAsia"/>
          <w:lang w:val="de-DE"/>
        </w:rPr>
        <w:t>工程，将生成的工程文件上传到开发板，注册内核模块，查看</w:t>
      </w:r>
      <w:r w:rsidRPr="00E908C7">
        <w:rPr>
          <w:lang w:val="de-DE"/>
        </w:rPr>
        <w:t>/dev</w:t>
      </w:r>
      <w:r w:rsidRPr="00E908C7">
        <w:rPr>
          <w:rFonts w:hint="eastAsia"/>
          <w:lang w:val="de-DE"/>
        </w:rPr>
        <w:t>目录会有</w:t>
      </w:r>
      <w:r w:rsidRPr="00E908C7">
        <w:rPr>
          <w:lang w:val="de-DE"/>
        </w:rPr>
        <w:t>eeprom</w:t>
      </w:r>
      <w:r w:rsidRPr="00E908C7">
        <w:rPr>
          <w:rFonts w:hint="eastAsia"/>
          <w:lang w:val="de-DE"/>
        </w:rPr>
        <w:t>设备；</w:t>
      </w:r>
    </w:p>
    <w:p w:rsidR="004840E7" w:rsidRPr="00E908C7" w:rsidRDefault="004840E7" w:rsidP="004840E7">
      <w:pPr>
        <w:pStyle w:val="a6"/>
        <w:ind w:left="1"/>
        <w:rPr>
          <w:lang w:val="en-US"/>
        </w:rPr>
      </w:pPr>
      <w:r w:rsidRPr="00E908C7">
        <w:rPr>
          <w:lang w:val="en-US"/>
        </w:rPr>
        <w:t>[root@sylixos_station:/lib/modules]# modulereg eeprom_d</w:t>
      </w:r>
      <w:r w:rsidR="00170F7A">
        <w:rPr>
          <w:lang w:val="en-US"/>
        </w:rPr>
        <w:t>e</w:t>
      </w:r>
      <w:r w:rsidRPr="00E908C7">
        <w:rPr>
          <w:lang w:val="en-US"/>
        </w:rPr>
        <w:t>v.ko</w:t>
      </w:r>
    </w:p>
    <w:p w:rsidR="004840E7" w:rsidRPr="00E908C7" w:rsidRDefault="004840E7" w:rsidP="004840E7">
      <w:pPr>
        <w:pStyle w:val="a6"/>
        <w:ind w:left="1"/>
        <w:rPr>
          <w:lang w:val="en-US"/>
        </w:rPr>
      </w:pPr>
      <w:r w:rsidRPr="00E908C7">
        <w:rPr>
          <w:lang w:val="en-US"/>
        </w:rPr>
        <w:t>module eeprom_d</w:t>
      </w:r>
      <w:r w:rsidR="00A03B3E">
        <w:rPr>
          <w:lang w:val="en-US"/>
        </w:rPr>
        <w:t>e</w:t>
      </w:r>
      <w:r w:rsidRPr="00E908C7">
        <w:rPr>
          <w:lang w:val="en-US"/>
        </w:rPr>
        <w:t xml:space="preserve">v.ko register ok, handle : </w:t>
      </w:r>
      <w:r w:rsidR="00A03B3E" w:rsidRPr="00A03B3E">
        <w:rPr>
          <w:lang w:val="en-US"/>
        </w:rPr>
        <w:t>0x1204ae98</w:t>
      </w:r>
    </w:p>
    <w:p w:rsidR="004840E7" w:rsidRPr="00E908C7" w:rsidRDefault="004840E7" w:rsidP="004840E7">
      <w:pPr>
        <w:pStyle w:val="a6"/>
        <w:ind w:left="1"/>
        <w:rPr>
          <w:lang w:val="en-US"/>
        </w:rPr>
      </w:pPr>
      <w:r w:rsidRPr="00E908C7">
        <w:rPr>
          <w:lang w:val="en-US"/>
        </w:rPr>
        <w:t>[root@sylixos_station:/dev]# ls</w:t>
      </w:r>
    </w:p>
    <w:p w:rsidR="004840E7" w:rsidRPr="00E908C7" w:rsidRDefault="004840E7" w:rsidP="004840E7">
      <w:pPr>
        <w:pStyle w:val="a6"/>
        <w:ind w:left="1"/>
        <w:rPr>
          <w:lang w:val="en-US"/>
        </w:rPr>
      </w:pPr>
      <w:r w:rsidRPr="00E908C7">
        <w:rPr>
          <w:lang w:val="en-US"/>
        </w:rPr>
        <w:t>eeprom          log             socket          netevent        backlight</w:t>
      </w:r>
    </w:p>
    <w:p w:rsidR="004840E7" w:rsidRPr="00E908C7" w:rsidRDefault="004840E7" w:rsidP="004840E7">
      <w:pPr>
        <w:pStyle w:val="a6"/>
        <w:ind w:left="1"/>
        <w:rPr>
          <w:lang w:val="en-US"/>
        </w:rPr>
      </w:pPr>
      <w:r w:rsidRPr="00E908C7">
        <w:rPr>
          <w:rFonts w:hint="eastAsia"/>
          <w:lang w:val="en-US"/>
        </w:rPr>
        <w:t>...</w:t>
      </w:r>
    </w:p>
    <w:p w:rsidR="004840E7" w:rsidRPr="00E908C7" w:rsidRDefault="004840E7" w:rsidP="004840E7">
      <w:pPr>
        <w:pStyle w:val="a6"/>
        <w:ind w:left="1"/>
        <w:rPr>
          <w:lang w:val="en-US"/>
        </w:rPr>
      </w:pPr>
      <w:r w:rsidRPr="00E908C7">
        <w:rPr>
          <w:lang w:val="en-US"/>
        </w:rPr>
        <w:t xml:space="preserve">pty </w:t>
      </w:r>
    </w:p>
    <w:p w:rsidR="004840E7" w:rsidRPr="00E908C7" w:rsidRDefault="004840E7" w:rsidP="004840E7">
      <w:pPr>
        <w:pStyle w:val="23"/>
        <w:numPr>
          <w:ilvl w:val="0"/>
          <w:numId w:val="44"/>
        </w:numPr>
        <w:spacing w:before="62" w:after="62"/>
      </w:pPr>
      <w:r w:rsidRPr="00E908C7">
        <w:rPr>
          <w:rFonts w:hint="eastAsia"/>
          <w:lang w:val="de-DE"/>
        </w:rPr>
        <w:t>使用</w:t>
      </w:r>
      <w:r w:rsidRPr="00E908C7">
        <w:t>RealEvo-IDE</w:t>
      </w:r>
      <w:r w:rsidRPr="00E908C7">
        <w:rPr>
          <w:rFonts w:hint="eastAsia"/>
          <w:lang w:val="de-DE"/>
        </w:rPr>
        <w:t>打开并编译</w:t>
      </w:r>
      <w:r w:rsidRPr="00E908C7">
        <w:t>eeprom_drv_use</w:t>
      </w:r>
      <w:r w:rsidRPr="00E908C7">
        <w:rPr>
          <w:rFonts w:hint="eastAsia"/>
          <w:lang w:val="de-DE"/>
        </w:rPr>
        <w:t>工程</w:t>
      </w:r>
      <w:r w:rsidRPr="00E908C7">
        <w:rPr>
          <w:rFonts w:hint="eastAsia"/>
        </w:rPr>
        <w:t>，</w:t>
      </w:r>
      <w:r w:rsidRPr="00E908C7">
        <w:rPr>
          <w:rFonts w:hint="eastAsia"/>
          <w:lang w:val="de-DE"/>
        </w:rPr>
        <w:t>将生成的工程文件上传到开发板并执行</w:t>
      </w:r>
      <w:r w:rsidRPr="00E908C7">
        <w:rPr>
          <w:rFonts w:hint="eastAsia"/>
        </w:rPr>
        <w:t>；</w:t>
      </w:r>
    </w:p>
    <w:p w:rsidR="004840E7" w:rsidRPr="00E908C7" w:rsidRDefault="004840E7" w:rsidP="004840E7">
      <w:pPr>
        <w:pStyle w:val="a6"/>
        <w:ind w:left="1"/>
        <w:rPr>
          <w:lang w:val="en-US"/>
        </w:rPr>
      </w:pPr>
      <w:r w:rsidRPr="00E908C7">
        <w:rPr>
          <w:lang w:val="en-US"/>
        </w:rPr>
        <w:t>[root@sylixos_station:/apps/eeprom_drv_use]# ./eeprom_drv_use</w:t>
      </w:r>
    </w:p>
    <w:p w:rsidR="004840E7" w:rsidRPr="00E908C7" w:rsidRDefault="004840E7" w:rsidP="004840E7">
      <w:pPr>
        <w:pStyle w:val="a6"/>
        <w:ind w:left="1"/>
      </w:pPr>
      <w:r w:rsidRPr="00E908C7">
        <w:t>read_str: sylixos eeprom</w:t>
      </w:r>
      <w:r w:rsidR="00A03B3E">
        <w:t>.</w:t>
      </w:r>
    </w:p>
    <w:p w:rsidR="004840E7" w:rsidRPr="00E908C7" w:rsidRDefault="004840E7" w:rsidP="004840E7">
      <w:pPr>
        <w:pStyle w:val="23"/>
        <w:numPr>
          <w:ilvl w:val="0"/>
          <w:numId w:val="44"/>
        </w:numPr>
        <w:spacing w:before="62" w:after="62"/>
        <w:rPr>
          <w:lang w:val="de-DE"/>
        </w:rPr>
      </w:pPr>
      <w:r w:rsidRPr="00E908C7">
        <w:rPr>
          <w:rFonts w:hint="eastAsia"/>
          <w:lang w:val="de-DE"/>
        </w:rPr>
        <w:t>卸载</w:t>
      </w:r>
      <w:r w:rsidRPr="00E908C7">
        <w:rPr>
          <w:lang w:val="de-DE"/>
        </w:rPr>
        <w:t>eeprom</w:t>
      </w:r>
      <w:r w:rsidRPr="00E908C7">
        <w:rPr>
          <w:rFonts w:hint="eastAsia"/>
          <w:lang w:val="de-DE"/>
        </w:rPr>
        <w:t>驱动，并查看</w:t>
      </w:r>
      <w:r w:rsidRPr="00E908C7">
        <w:rPr>
          <w:lang w:val="de-DE"/>
        </w:rPr>
        <w:t>/dev</w:t>
      </w:r>
      <w:r w:rsidRPr="00E908C7">
        <w:rPr>
          <w:rFonts w:hint="eastAsia"/>
          <w:lang w:val="de-DE"/>
        </w:rPr>
        <w:t>目录，这时</w:t>
      </w:r>
      <w:r w:rsidRPr="00E908C7">
        <w:rPr>
          <w:lang w:val="de-DE"/>
        </w:rPr>
        <w:t>eeprom</w:t>
      </w:r>
      <w:r w:rsidRPr="00E908C7">
        <w:rPr>
          <w:rFonts w:hint="eastAsia"/>
          <w:lang w:val="de-DE"/>
        </w:rPr>
        <w:t>设备会消失；</w:t>
      </w:r>
    </w:p>
    <w:p w:rsidR="004840E7" w:rsidRPr="00E908C7" w:rsidRDefault="004840E7" w:rsidP="004840E7">
      <w:pPr>
        <w:pStyle w:val="a6"/>
        <w:rPr>
          <w:lang w:val="en-US"/>
        </w:rPr>
      </w:pPr>
      <w:r w:rsidRPr="00E908C7">
        <w:rPr>
          <w:lang w:val="en-US"/>
        </w:rPr>
        <w:t xml:space="preserve">[root@sylixos_station:/apps/eeprom_drv_use]# moduleunreg </w:t>
      </w:r>
      <w:r w:rsidR="00A03B3E" w:rsidRPr="00A03B3E">
        <w:rPr>
          <w:lang w:val="en-US"/>
        </w:rPr>
        <w:t>0x1204ae98</w:t>
      </w:r>
    </w:p>
    <w:p w:rsidR="004840E7" w:rsidRPr="00E908C7" w:rsidRDefault="004840E7" w:rsidP="004840E7">
      <w:pPr>
        <w:pStyle w:val="a6"/>
        <w:rPr>
          <w:lang w:val="en-US"/>
        </w:rPr>
      </w:pPr>
      <w:r w:rsidRPr="00E908C7">
        <w:rPr>
          <w:lang w:val="en-US"/>
        </w:rPr>
        <w:t>module /lib/modules/eeprom_d</w:t>
      </w:r>
      <w:r w:rsidR="00A03B3E">
        <w:rPr>
          <w:lang w:val="en-US"/>
        </w:rPr>
        <w:t>e</w:t>
      </w:r>
      <w:r w:rsidRPr="00E908C7">
        <w:rPr>
          <w:lang w:val="en-US"/>
        </w:rPr>
        <w:t>v.ko unregister ok.</w:t>
      </w:r>
    </w:p>
    <w:p w:rsidR="004840E7" w:rsidRPr="00E908C7" w:rsidRDefault="004840E7" w:rsidP="004840E7">
      <w:pPr>
        <w:pStyle w:val="a6"/>
        <w:rPr>
          <w:lang w:val="en-US"/>
        </w:rPr>
      </w:pPr>
      <w:r w:rsidRPr="00E908C7">
        <w:rPr>
          <w:lang w:val="en-US"/>
        </w:rPr>
        <w:t>[root@sylixos_station:/apps/eeprom_drv_use]# cd /dev</w:t>
      </w:r>
    </w:p>
    <w:p w:rsidR="004840E7" w:rsidRPr="00E908C7" w:rsidRDefault="004840E7" w:rsidP="004840E7">
      <w:pPr>
        <w:pStyle w:val="a6"/>
        <w:rPr>
          <w:lang w:val="en-US"/>
        </w:rPr>
      </w:pPr>
      <w:r w:rsidRPr="00E908C7">
        <w:rPr>
          <w:lang w:val="en-US"/>
        </w:rPr>
        <w:t>[root@sylixos_station:/dev]# ls</w:t>
      </w:r>
    </w:p>
    <w:p w:rsidR="004840E7" w:rsidRPr="00E908C7" w:rsidRDefault="004840E7" w:rsidP="004840E7">
      <w:pPr>
        <w:pStyle w:val="a6"/>
        <w:rPr>
          <w:lang w:val="en-US"/>
        </w:rPr>
      </w:pPr>
      <w:r w:rsidRPr="00E908C7">
        <w:rPr>
          <w:lang w:val="en-US"/>
        </w:rPr>
        <w:t>log             socket          netevent        backlight       fb4</w:t>
      </w:r>
    </w:p>
    <w:p w:rsidR="004840E7" w:rsidRPr="00E908C7" w:rsidRDefault="004840E7" w:rsidP="004840E7">
      <w:pPr>
        <w:pStyle w:val="a6"/>
        <w:rPr>
          <w:lang w:val="en-US"/>
        </w:rPr>
      </w:pPr>
      <w:r w:rsidRPr="00E908C7">
        <w:rPr>
          <w:lang w:val="en-US"/>
        </w:rPr>
        <w:t>fb3             fb2             fb1             fb0             ttyS3</w:t>
      </w:r>
    </w:p>
    <w:p w:rsidR="004840E7" w:rsidRPr="00E908C7" w:rsidRDefault="004840E7" w:rsidP="004840E7">
      <w:pPr>
        <w:pStyle w:val="a6"/>
        <w:rPr>
          <w:lang w:val="en-US"/>
        </w:rPr>
      </w:pPr>
      <w:r w:rsidRPr="00E908C7">
        <w:rPr>
          <w:lang w:val="en-US"/>
        </w:rPr>
        <w:t>ttyS2           ttyS1           ttyS0           urandom         random</w:t>
      </w:r>
    </w:p>
    <w:p w:rsidR="004840E7" w:rsidRPr="00E908C7" w:rsidRDefault="004840E7" w:rsidP="004840E7">
      <w:pPr>
        <w:pStyle w:val="a6"/>
        <w:rPr>
          <w:lang w:val="en-US"/>
        </w:rPr>
      </w:pPr>
      <w:r w:rsidRPr="00E908C7">
        <w:rPr>
          <w:lang w:val="en-US"/>
        </w:rPr>
        <w:t>shm             rtc             hotplug         epollfd         gpiofd</w:t>
      </w:r>
    </w:p>
    <w:p w:rsidR="004840E7" w:rsidRPr="00E908C7" w:rsidRDefault="004840E7" w:rsidP="004840E7">
      <w:pPr>
        <w:pStyle w:val="a6"/>
        <w:rPr>
          <w:lang w:val="en-US"/>
        </w:rPr>
      </w:pPr>
      <w:r w:rsidRPr="00E908C7">
        <w:rPr>
          <w:lang w:val="en-US"/>
        </w:rPr>
        <w:t>signalfd        hstimerfd       timerfd         eventfd         zero</w:t>
      </w:r>
    </w:p>
    <w:p w:rsidR="004840E7" w:rsidRPr="00E908C7" w:rsidRDefault="004840E7" w:rsidP="004840E7">
      <w:pPr>
        <w:pStyle w:val="a6"/>
      </w:pPr>
      <w:r w:rsidRPr="00E908C7">
        <w:t>null            blk             input           pipe            pty</w:t>
      </w:r>
    </w:p>
    <w:p w:rsidR="004840E7" w:rsidRPr="00E908C7" w:rsidRDefault="004840E7" w:rsidP="004840E7">
      <w:pPr>
        <w:pStyle w:val="23"/>
        <w:numPr>
          <w:ilvl w:val="0"/>
          <w:numId w:val="44"/>
        </w:numPr>
        <w:spacing w:before="62" w:after="62"/>
        <w:rPr>
          <w:lang w:val="de-DE"/>
        </w:rPr>
      </w:pPr>
      <w:r w:rsidRPr="00E908C7">
        <w:rPr>
          <w:rFonts w:hint="eastAsia"/>
          <w:lang w:val="de-DE"/>
        </w:rPr>
        <w:t>再次执行</w:t>
      </w:r>
      <w:r w:rsidRPr="00E908C7">
        <w:rPr>
          <w:lang w:val="de-DE"/>
        </w:rPr>
        <w:t>eeprom_drv_use</w:t>
      </w:r>
      <w:r w:rsidRPr="00E908C7">
        <w:rPr>
          <w:rFonts w:hint="eastAsia"/>
          <w:lang w:val="de-DE"/>
        </w:rPr>
        <w:t>程序，会提示设备打开失败。</w:t>
      </w:r>
    </w:p>
    <w:p w:rsidR="004840E7" w:rsidRPr="00E908C7" w:rsidRDefault="004840E7" w:rsidP="004840E7">
      <w:pPr>
        <w:pStyle w:val="a6"/>
        <w:rPr>
          <w:lang w:val="en-US"/>
        </w:rPr>
      </w:pPr>
      <w:r w:rsidRPr="00E908C7">
        <w:rPr>
          <w:lang w:val="en-US"/>
        </w:rPr>
        <w:t>[root@sylixos_station:/apps/eeprom_drv_use]# ./eeprom_drv_use</w:t>
      </w:r>
    </w:p>
    <w:p w:rsidR="004840E7" w:rsidRPr="00E908C7" w:rsidRDefault="004840E7" w:rsidP="004840E7">
      <w:pPr>
        <w:pStyle w:val="a6"/>
        <w:rPr>
          <w:lang w:val="en-US"/>
        </w:rPr>
      </w:pPr>
      <w:r w:rsidRPr="00E908C7">
        <w:rPr>
          <w:lang w:val="en-US"/>
        </w:rPr>
        <w:t>open /dev/eeprom failed.</w:t>
      </w:r>
    </w:p>
    <w:p w:rsidR="004840E7" w:rsidRPr="00E908C7" w:rsidRDefault="004840E7" w:rsidP="004840E7">
      <w:pPr>
        <w:pStyle w:val="3"/>
        <w:numPr>
          <w:ilvl w:val="0"/>
          <w:numId w:val="0"/>
        </w:numPr>
        <w:rPr>
          <w:b w:val="0"/>
        </w:rPr>
      </w:pPr>
      <w:bookmarkStart w:id="2355" w:name="_Toc469064208"/>
      <w:r w:rsidRPr="00E908C7">
        <w:rPr>
          <w:rFonts w:hint="eastAsia"/>
          <w:b w:val="0"/>
        </w:rPr>
        <w:t>扩展实验</w:t>
      </w:r>
      <w:bookmarkEnd w:id="2355"/>
    </w:p>
    <w:p w:rsidR="004840E7" w:rsidRPr="00E908C7" w:rsidRDefault="004840E7" w:rsidP="004840E7">
      <w:pPr>
        <w:pStyle w:val="23"/>
        <w:spacing w:before="62" w:after="62"/>
        <w:rPr>
          <w:lang w:val="de-DE"/>
        </w:rPr>
      </w:pPr>
      <w:r w:rsidRPr="00E908C7">
        <w:rPr>
          <w:rFonts w:hint="eastAsia"/>
          <w:lang w:val="de-DE"/>
        </w:rPr>
        <w:t>选择一款常见的</w:t>
      </w:r>
      <w:r w:rsidRPr="00E908C7">
        <w:t>I2C</w:t>
      </w:r>
      <w:r w:rsidRPr="00E908C7">
        <w:rPr>
          <w:rFonts w:hint="eastAsia"/>
          <w:lang w:val="de-DE"/>
        </w:rPr>
        <w:t>设备</w:t>
      </w:r>
      <w:r w:rsidRPr="00E908C7">
        <w:rPr>
          <w:rFonts w:hint="eastAsia"/>
        </w:rPr>
        <w:t>，</w:t>
      </w:r>
      <w:r w:rsidRPr="00E908C7">
        <w:rPr>
          <w:rFonts w:hint="eastAsia"/>
          <w:lang w:val="de-DE"/>
        </w:rPr>
        <w:t>模仿</w:t>
      </w:r>
      <w:r w:rsidRPr="00E908C7">
        <w:t>EEPROM</w:t>
      </w:r>
      <w:r w:rsidRPr="00E908C7">
        <w:rPr>
          <w:rFonts w:hint="eastAsia"/>
          <w:lang w:val="de-DE"/>
        </w:rPr>
        <w:t>驱动实现对该设备的驱动。如常见的陀螺仪芯片、加速计芯片等。</w:t>
      </w:r>
    </w:p>
    <w:p w:rsidR="00C73189" w:rsidRDefault="00C73189" w:rsidP="00EB25DA">
      <w:pPr>
        <w:pStyle w:val="23"/>
        <w:spacing w:before="62" w:after="62"/>
        <w:rPr>
          <w:lang w:val="de-DE"/>
        </w:rPr>
      </w:pPr>
    </w:p>
    <w:p w:rsidR="004F6013" w:rsidRDefault="004F6013" w:rsidP="00EB25DA">
      <w:pPr>
        <w:pStyle w:val="23"/>
        <w:spacing w:before="62" w:after="62"/>
        <w:rPr>
          <w:lang w:val="de-DE"/>
        </w:rPr>
      </w:pPr>
    </w:p>
    <w:p w:rsidR="004F6013" w:rsidRDefault="004F6013" w:rsidP="00EB25DA">
      <w:pPr>
        <w:pStyle w:val="23"/>
        <w:spacing w:before="62" w:after="62"/>
        <w:rPr>
          <w:lang w:val="de-DE"/>
        </w:rPr>
      </w:pPr>
    </w:p>
    <w:p w:rsidR="004F6013" w:rsidRDefault="004F6013" w:rsidP="00EB25DA">
      <w:pPr>
        <w:pStyle w:val="23"/>
        <w:spacing w:before="62" w:after="62"/>
        <w:rPr>
          <w:lang w:val="de-DE"/>
        </w:rPr>
      </w:pPr>
    </w:p>
    <w:p w:rsidR="004F6013" w:rsidRDefault="004F6013" w:rsidP="00EB25DA">
      <w:pPr>
        <w:pStyle w:val="23"/>
        <w:spacing w:before="62" w:after="62"/>
        <w:rPr>
          <w:lang w:val="de-DE"/>
        </w:rPr>
      </w:pPr>
    </w:p>
    <w:p w:rsidR="00C73189" w:rsidRPr="000C1270" w:rsidRDefault="00C73189" w:rsidP="00506AA6">
      <w:pPr>
        <w:pStyle w:val="11"/>
      </w:pPr>
      <w:bookmarkStart w:id="2356" w:name="_Toc469064209"/>
      <w:r>
        <w:lastRenderedPageBreak/>
        <w:t>SD</w:t>
      </w:r>
      <w:r>
        <w:rPr>
          <w:rFonts w:hint="eastAsia"/>
        </w:rPr>
        <w:t>卡驱动实验</w:t>
      </w:r>
      <w:bookmarkEnd w:id="2356"/>
    </w:p>
    <w:p w:rsidR="00C73189" w:rsidRPr="0051465E" w:rsidRDefault="00C73189" w:rsidP="0051465E">
      <w:pPr>
        <w:pStyle w:val="23"/>
        <w:spacing w:before="62" w:after="62"/>
      </w:pPr>
      <w:r w:rsidRPr="0051465E">
        <w:t>SD</w:t>
      </w:r>
      <w:r w:rsidRPr="0051465E">
        <w:rPr>
          <w:rFonts w:hint="eastAsia"/>
        </w:rPr>
        <w:t>卡是当前</w:t>
      </w:r>
      <w:r>
        <w:rPr>
          <w:rFonts w:hint="eastAsia"/>
        </w:rPr>
        <w:t>应用</w:t>
      </w:r>
      <w:r w:rsidRPr="0051465E">
        <w:rPr>
          <w:rFonts w:hint="eastAsia"/>
        </w:rPr>
        <w:t>广泛的大容量可移动存储介质，</w:t>
      </w:r>
      <w:r>
        <w:t>SD</w:t>
      </w:r>
      <w:r>
        <w:rPr>
          <w:rFonts w:hint="eastAsia"/>
        </w:rPr>
        <w:t>卡控制器也几乎成为了性能稍高的嵌入式处理器的标准配置。</w:t>
      </w:r>
      <w:r>
        <w:t>SD</w:t>
      </w:r>
      <w:r>
        <w:rPr>
          <w:rFonts w:hint="eastAsia"/>
        </w:rPr>
        <w:t>卡协议本身比较复杂，但由于其标准化程度较高，</w:t>
      </w:r>
      <w:r>
        <w:t>SD</w:t>
      </w:r>
      <w:r>
        <w:rPr>
          <w:rFonts w:hint="eastAsia"/>
        </w:rPr>
        <w:t>卡相关驱动的移植和使用相对要简单很多。</w:t>
      </w:r>
    </w:p>
    <w:p w:rsidR="00C73189" w:rsidRDefault="00C73189" w:rsidP="00EA770A">
      <w:pPr>
        <w:pStyle w:val="23"/>
        <w:spacing w:before="62" w:after="62"/>
        <w:ind w:firstLine="0"/>
        <w:rPr>
          <w:lang w:val="de-DE"/>
        </w:rPr>
      </w:pPr>
    </w:p>
    <w:p w:rsidR="00C73189" w:rsidRDefault="00C73189" w:rsidP="00EA770A">
      <w:pPr>
        <w:pStyle w:val="23"/>
        <w:spacing w:before="62" w:after="62"/>
        <w:ind w:firstLine="0"/>
        <w:rPr>
          <w:lang w:val="de-DE"/>
        </w:rPr>
      </w:pPr>
    </w:p>
    <w:p w:rsidR="00C73189" w:rsidRDefault="00C73189" w:rsidP="00EA770A">
      <w:pPr>
        <w:pStyle w:val="23"/>
        <w:spacing w:before="62" w:after="62"/>
        <w:ind w:firstLine="0"/>
        <w:rPr>
          <w:lang w:val="de-DE"/>
        </w:rPr>
      </w:pPr>
    </w:p>
    <w:p w:rsidR="00C73189" w:rsidRDefault="00C73189" w:rsidP="00EA770A">
      <w:pPr>
        <w:pStyle w:val="23"/>
        <w:spacing w:before="62" w:after="62"/>
        <w:ind w:firstLine="0"/>
        <w:rPr>
          <w:lang w:val="de-DE"/>
        </w:rPr>
      </w:pPr>
    </w:p>
    <w:p w:rsidR="00C73189" w:rsidRDefault="00C73189" w:rsidP="00EA770A">
      <w:pPr>
        <w:pStyle w:val="23"/>
        <w:spacing w:before="62" w:after="62"/>
        <w:ind w:firstLine="0"/>
        <w:rPr>
          <w:lang w:val="de-DE"/>
        </w:rPr>
      </w:pPr>
    </w:p>
    <w:p w:rsidR="00C73189" w:rsidRDefault="00C73189" w:rsidP="00EA770A">
      <w:pPr>
        <w:pStyle w:val="23"/>
        <w:spacing w:before="62" w:after="62"/>
        <w:ind w:firstLine="0"/>
        <w:rPr>
          <w:lang w:val="de-DE"/>
        </w:rPr>
      </w:pPr>
    </w:p>
    <w:p w:rsidR="00C73189" w:rsidRDefault="00C73189" w:rsidP="00EA770A">
      <w:pPr>
        <w:pStyle w:val="23"/>
        <w:spacing w:before="62" w:after="62"/>
        <w:ind w:firstLine="0"/>
        <w:rPr>
          <w:lang w:val="de-DE"/>
        </w:rPr>
      </w:pPr>
    </w:p>
    <w:p w:rsidR="00C73189" w:rsidRDefault="00C73189" w:rsidP="00EA770A">
      <w:pPr>
        <w:pStyle w:val="23"/>
        <w:spacing w:before="62" w:after="62"/>
        <w:ind w:firstLine="0"/>
        <w:rPr>
          <w:lang w:val="de-DE"/>
        </w:rPr>
      </w:pPr>
    </w:p>
    <w:p w:rsidR="00C73189" w:rsidRDefault="00C73189" w:rsidP="00EA770A">
      <w:pPr>
        <w:pStyle w:val="23"/>
        <w:spacing w:before="62" w:after="62"/>
        <w:ind w:firstLine="0"/>
        <w:rPr>
          <w:lang w:val="de-DE"/>
        </w:rPr>
      </w:pPr>
    </w:p>
    <w:p w:rsidR="00C73189" w:rsidRDefault="00C73189" w:rsidP="00EA770A">
      <w:pPr>
        <w:pStyle w:val="23"/>
        <w:spacing w:before="62" w:after="62"/>
        <w:ind w:firstLine="0"/>
        <w:rPr>
          <w:lang w:val="de-DE"/>
        </w:rPr>
      </w:pPr>
    </w:p>
    <w:p w:rsidR="00C73189" w:rsidRDefault="00C73189" w:rsidP="00EA770A">
      <w:pPr>
        <w:pStyle w:val="23"/>
        <w:spacing w:before="62" w:after="62"/>
        <w:ind w:firstLine="0"/>
        <w:rPr>
          <w:lang w:val="de-DE"/>
        </w:rPr>
      </w:pPr>
    </w:p>
    <w:p w:rsidR="00C73189" w:rsidRDefault="00C73189" w:rsidP="00EA770A">
      <w:pPr>
        <w:pStyle w:val="23"/>
        <w:spacing w:before="62" w:after="62"/>
        <w:ind w:firstLine="0"/>
        <w:rPr>
          <w:lang w:val="de-DE"/>
        </w:rPr>
      </w:pPr>
    </w:p>
    <w:p w:rsidR="00C73189" w:rsidRDefault="00C73189" w:rsidP="00EA770A">
      <w:pPr>
        <w:pStyle w:val="23"/>
        <w:spacing w:before="62" w:after="62"/>
        <w:ind w:firstLine="0"/>
        <w:rPr>
          <w:lang w:val="de-DE"/>
        </w:rPr>
      </w:pPr>
    </w:p>
    <w:p w:rsidR="00C73189" w:rsidRDefault="00C73189" w:rsidP="00EA770A">
      <w:pPr>
        <w:pStyle w:val="23"/>
        <w:spacing w:before="62" w:after="62"/>
        <w:ind w:firstLine="0"/>
        <w:rPr>
          <w:lang w:val="de-DE"/>
        </w:rPr>
      </w:pPr>
    </w:p>
    <w:p w:rsidR="00C73189" w:rsidRDefault="00C73189" w:rsidP="00EA770A">
      <w:pPr>
        <w:pStyle w:val="23"/>
        <w:spacing w:before="62" w:after="62"/>
        <w:ind w:firstLine="0"/>
        <w:rPr>
          <w:lang w:val="de-DE"/>
        </w:rPr>
      </w:pPr>
    </w:p>
    <w:p w:rsidR="00C73189" w:rsidRDefault="00C73189" w:rsidP="00EA770A">
      <w:pPr>
        <w:pStyle w:val="23"/>
        <w:spacing w:before="62" w:after="62"/>
        <w:ind w:firstLine="0"/>
        <w:rPr>
          <w:lang w:val="de-DE"/>
        </w:rPr>
      </w:pPr>
    </w:p>
    <w:p w:rsidR="00C73189" w:rsidRDefault="00C73189" w:rsidP="00EA770A">
      <w:pPr>
        <w:pStyle w:val="23"/>
        <w:spacing w:before="62" w:after="62"/>
        <w:ind w:firstLine="0"/>
        <w:rPr>
          <w:lang w:val="de-DE"/>
        </w:rPr>
      </w:pPr>
    </w:p>
    <w:p w:rsidR="00C73189" w:rsidRDefault="00C73189" w:rsidP="00EA770A">
      <w:pPr>
        <w:pStyle w:val="23"/>
        <w:spacing w:before="62" w:after="62"/>
        <w:ind w:firstLine="0"/>
        <w:rPr>
          <w:lang w:val="de-DE"/>
        </w:rPr>
      </w:pPr>
    </w:p>
    <w:p w:rsidR="00C73189" w:rsidRDefault="00C73189" w:rsidP="00EA770A">
      <w:pPr>
        <w:pStyle w:val="23"/>
        <w:spacing w:before="62" w:after="62"/>
        <w:ind w:firstLine="0"/>
        <w:rPr>
          <w:lang w:val="de-DE"/>
        </w:rPr>
      </w:pPr>
    </w:p>
    <w:p w:rsidR="00C73189" w:rsidRDefault="00C73189" w:rsidP="00EA770A">
      <w:pPr>
        <w:pStyle w:val="23"/>
        <w:spacing w:before="62" w:after="62"/>
        <w:ind w:firstLine="0"/>
        <w:rPr>
          <w:lang w:val="de-DE"/>
        </w:rPr>
      </w:pPr>
    </w:p>
    <w:p w:rsidR="00C73189" w:rsidRDefault="00C73189" w:rsidP="00EA770A">
      <w:pPr>
        <w:pStyle w:val="23"/>
        <w:spacing w:before="62" w:after="62"/>
        <w:ind w:firstLine="0"/>
        <w:rPr>
          <w:lang w:val="de-DE"/>
        </w:rPr>
      </w:pPr>
    </w:p>
    <w:p w:rsidR="00C73189" w:rsidRDefault="00C73189" w:rsidP="00EA770A">
      <w:pPr>
        <w:pStyle w:val="23"/>
        <w:spacing w:before="62" w:after="62"/>
        <w:ind w:firstLine="0"/>
        <w:rPr>
          <w:lang w:val="de-DE"/>
        </w:rPr>
      </w:pPr>
    </w:p>
    <w:p w:rsidR="00C73189" w:rsidRDefault="00C73189" w:rsidP="00EA770A">
      <w:pPr>
        <w:pStyle w:val="23"/>
        <w:spacing w:before="62" w:after="62"/>
        <w:ind w:firstLine="0"/>
        <w:rPr>
          <w:lang w:val="de-DE"/>
        </w:rPr>
      </w:pPr>
    </w:p>
    <w:p w:rsidR="00C73189" w:rsidRDefault="00C73189" w:rsidP="00EA770A">
      <w:pPr>
        <w:pStyle w:val="23"/>
        <w:spacing w:before="62" w:after="62"/>
        <w:ind w:firstLine="0"/>
        <w:rPr>
          <w:lang w:val="de-DE"/>
        </w:rPr>
      </w:pPr>
    </w:p>
    <w:p w:rsidR="00C73189" w:rsidRDefault="00C73189" w:rsidP="00EA770A">
      <w:pPr>
        <w:pStyle w:val="23"/>
        <w:spacing w:before="62" w:after="62"/>
        <w:ind w:firstLine="0"/>
        <w:rPr>
          <w:lang w:val="de-DE"/>
        </w:rPr>
      </w:pPr>
    </w:p>
    <w:p w:rsidR="00C73189" w:rsidRPr="00EE6E41" w:rsidRDefault="00C73189" w:rsidP="00EA770A">
      <w:pPr>
        <w:pStyle w:val="23"/>
        <w:spacing w:before="62" w:after="62"/>
        <w:ind w:firstLine="0"/>
        <w:rPr>
          <w:lang w:val="de-DE"/>
        </w:rPr>
      </w:pPr>
    </w:p>
    <w:p w:rsidR="00C73189" w:rsidRDefault="00C73189" w:rsidP="00EA770A">
      <w:pPr>
        <w:pStyle w:val="23"/>
        <w:spacing w:before="62" w:after="62"/>
        <w:ind w:firstLine="0"/>
        <w:rPr>
          <w:lang w:val="de-DE"/>
        </w:rPr>
      </w:pPr>
    </w:p>
    <w:p w:rsidR="00C73189" w:rsidRDefault="00C73189" w:rsidP="00EA770A">
      <w:pPr>
        <w:pStyle w:val="23"/>
        <w:spacing w:before="62" w:after="62"/>
        <w:ind w:firstLine="0"/>
        <w:rPr>
          <w:lang w:val="de-DE"/>
        </w:rPr>
      </w:pPr>
    </w:p>
    <w:p w:rsidR="00C73189" w:rsidRDefault="00C73189" w:rsidP="00EA770A">
      <w:pPr>
        <w:pStyle w:val="23"/>
        <w:spacing w:before="62" w:after="62"/>
        <w:ind w:firstLine="0"/>
        <w:rPr>
          <w:lang w:val="de-DE"/>
        </w:rPr>
      </w:pPr>
    </w:p>
    <w:p w:rsidR="00C73189" w:rsidRDefault="00C73189" w:rsidP="00EA770A">
      <w:pPr>
        <w:pStyle w:val="23"/>
        <w:spacing w:before="62" w:after="62"/>
        <w:ind w:firstLine="0"/>
        <w:rPr>
          <w:lang w:val="de-DE"/>
        </w:rPr>
      </w:pPr>
    </w:p>
    <w:p w:rsidR="00C73189" w:rsidRDefault="00C73189" w:rsidP="00EA770A">
      <w:pPr>
        <w:pStyle w:val="23"/>
        <w:spacing w:before="62" w:after="62"/>
        <w:ind w:firstLine="0"/>
        <w:rPr>
          <w:lang w:val="de-DE"/>
        </w:rPr>
      </w:pPr>
    </w:p>
    <w:p w:rsidR="003D61CC" w:rsidRDefault="003D61CC" w:rsidP="00EA770A">
      <w:pPr>
        <w:pStyle w:val="23"/>
        <w:spacing w:before="62" w:after="62"/>
        <w:ind w:firstLine="0"/>
        <w:rPr>
          <w:lang w:val="de-DE"/>
        </w:rPr>
      </w:pPr>
    </w:p>
    <w:p w:rsidR="00C73189" w:rsidRPr="000C1270" w:rsidRDefault="00C73189" w:rsidP="00074B1D">
      <w:pPr>
        <w:pStyle w:val="20"/>
        <w:numPr>
          <w:ilvl w:val="0"/>
          <w:numId w:val="0"/>
        </w:numPr>
      </w:pPr>
      <w:bookmarkStart w:id="2357" w:name="_Toc469064210"/>
      <w:r>
        <w:rPr>
          <w:rFonts w:hint="eastAsia"/>
        </w:rPr>
        <w:lastRenderedPageBreak/>
        <w:t>实验一</w:t>
      </w:r>
      <w:r>
        <w:t xml:space="preserve">  SD</w:t>
      </w:r>
      <w:r>
        <w:rPr>
          <w:rFonts w:hint="eastAsia"/>
        </w:rPr>
        <w:t>卡驱动编写实验</w:t>
      </w:r>
      <w:bookmarkEnd w:id="2357"/>
    </w:p>
    <w:p w:rsidR="00C73189" w:rsidRPr="00074B1D" w:rsidRDefault="00C73189" w:rsidP="00EA770A">
      <w:pPr>
        <w:pStyle w:val="23"/>
        <w:spacing w:before="62" w:after="62"/>
        <w:ind w:firstLine="0"/>
      </w:pPr>
    </w:p>
    <w:p w:rsidR="00C73189" w:rsidRDefault="00C73189" w:rsidP="004225AC">
      <w:pPr>
        <w:pStyle w:val="3"/>
        <w:numPr>
          <w:ilvl w:val="0"/>
          <w:numId w:val="0"/>
        </w:numPr>
      </w:pPr>
      <w:bookmarkStart w:id="2358" w:name="_Toc428705001"/>
      <w:bookmarkStart w:id="2359" w:name="_Toc428867628"/>
      <w:bookmarkStart w:id="2360" w:name="_Toc429221149"/>
      <w:bookmarkStart w:id="2361" w:name="_Toc431109870"/>
      <w:bookmarkStart w:id="2362" w:name="_Toc432271183"/>
      <w:bookmarkStart w:id="2363" w:name="_Toc432317524"/>
      <w:bookmarkStart w:id="2364" w:name="_Toc469064211"/>
      <w:r>
        <w:rPr>
          <w:rFonts w:hint="eastAsia"/>
        </w:rPr>
        <w:t>实验目的</w:t>
      </w:r>
      <w:bookmarkEnd w:id="2358"/>
      <w:bookmarkEnd w:id="2359"/>
      <w:bookmarkEnd w:id="2360"/>
      <w:bookmarkEnd w:id="2361"/>
      <w:bookmarkEnd w:id="2362"/>
      <w:bookmarkEnd w:id="2363"/>
      <w:bookmarkEnd w:id="2364"/>
    </w:p>
    <w:p w:rsidR="00C73189" w:rsidRDefault="00C73189" w:rsidP="004225AC">
      <w:pPr>
        <w:pStyle w:val="a"/>
      </w:pPr>
      <w:r>
        <w:rPr>
          <w:rFonts w:hint="eastAsia"/>
        </w:rPr>
        <w:t>了解</w:t>
      </w:r>
      <w:r>
        <w:t>SD</w:t>
      </w:r>
      <w:r>
        <w:rPr>
          <w:rFonts w:hint="eastAsia"/>
        </w:rPr>
        <w:t>卡接口及特点</w:t>
      </w:r>
    </w:p>
    <w:p w:rsidR="00C73189" w:rsidRDefault="00C73189" w:rsidP="004225AC">
      <w:pPr>
        <w:pStyle w:val="a"/>
      </w:pPr>
      <w:r>
        <w:rPr>
          <w:rFonts w:hint="eastAsia"/>
        </w:rPr>
        <w:t>了解</w:t>
      </w:r>
      <w:r>
        <w:t>SD</w:t>
      </w:r>
      <w:r>
        <w:rPr>
          <w:rFonts w:hint="eastAsia"/>
        </w:rPr>
        <w:t>卡驱动的实现原理和特点</w:t>
      </w:r>
    </w:p>
    <w:p w:rsidR="00C73189" w:rsidRPr="007C6C4C" w:rsidRDefault="00C73189" w:rsidP="004225AC">
      <w:pPr>
        <w:pStyle w:val="a"/>
      </w:pPr>
      <w:r>
        <w:rPr>
          <w:rFonts w:hint="eastAsia"/>
        </w:rPr>
        <w:t>掌握编写</w:t>
      </w:r>
      <w:r>
        <w:t>SD</w:t>
      </w:r>
      <w:r>
        <w:rPr>
          <w:rFonts w:hint="eastAsia"/>
        </w:rPr>
        <w:t>卡驱动的方法</w:t>
      </w:r>
    </w:p>
    <w:p w:rsidR="00C73189" w:rsidRPr="000C1270" w:rsidRDefault="00C73189" w:rsidP="004225AC">
      <w:pPr>
        <w:pStyle w:val="3"/>
        <w:numPr>
          <w:ilvl w:val="0"/>
          <w:numId w:val="0"/>
        </w:numPr>
      </w:pPr>
      <w:bookmarkStart w:id="2365" w:name="_Toc428705002"/>
      <w:bookmarkStart w:id="2366" w:name="_Toc428867629"/>
      <w:bookmarkStart w:id="2367" w:name="_Toc429221150"/>
      <w:bookmarkStart w:id="2368" w:name="_Toc431109871"/>
      <w:bookmarkStart w:id="2369" w:name="_Toc432271184"/>
      <w:bookmarkStart w:id="2370" w:name="_Toc432317525"/>
      <w:bookmarkStart w:id="2371" w:name="_Toc469064212"/>
      <w:r>
        <w:rPr>
          <w:rFonts w:hint="eastAsia"/>
        </w:rPr>
        <w:t>实验内容</w:t>
      </w:r>
      <w:bookmarkEnd w:id="2365"/>
      <w:bookmarkEnd w:id="2366"/>
      <w:bookmarkEnd w:id="2367"/>
      <w:bookmarkEnd w:id="2368"/>
      <w:bookmarkEnd w:id="2369"/>
      <w:bookmarkEnd w:id="2370"/>
      <w:bookmarkEnd w:id="2371"/>
    </w:p>
    <w:p w:rsidR="00C73189" w:rsidRDefault="00C73189" w:rsidP="000B6317">
      <w:pPr>
        <w:pStyle w:val="a"/>
      </w:pPr>
      <w:r w:rsidRPr="000B6317">
        <w:rPr>
          <w:rFonts w:hint="eastAsia"/>
        </w:rPr>
        <w:t>阅读芯片数据手册，了解芯片</w:t>
      </w:r>
      <w:r w:rsidR="009C46C0">
        <w:t>IMX6Q</w:t>
      </w:r>
      <w:r w:rsidRPr="000B6317">
        <w:rPr>
          <w:rFonts w:hint="eastAsia"/>
        </w:rPr>
        <w:t>的</w:t>
      </w:r>
      <w:r>
        <w:t>SD</w:t>
      </w:r>
      <w:r>
        <w:rPr>
          <w:rFonts w:hint="eastAsia"/>
        </w:rPr>
        <w:t>卡控制器</w:t>
      </w:r>
      <w:r w:rsidRPr="000B6317">
        <w:rPr>
          <w:rFonts w:hint="eastAsia"/>
        </w:rPr>
        <w:t>功能和工作流程</w:t>
      </w:r>
    </w:p>
    <w:p w:rsidR="00C73189" w:rsidRDefault="00C73189" w:rsidP="000B6317">
      <w:pPr>
        <w:pStyle w:val="a"/>
      </w:pPr>
      <w:r w:rsidRPr="000B6317">
        <w:rPr>
          <w:rFonts w:hint="eastAsia"/>
        </w:rPr>
        <w:t>阅读实验原理，学习</w:t>
      </w:r>
      <w:r w:rsidRPr="000B6317">
        <w:t>SylixOS</w:t>
      </w:r>
      <w:r>
        <w:rPr>
          <w:rFonts w:hint="eastAsia"/>
        </w:rPr>
        <w:t>下</w:t>
      </w:r>
      <w:r>
        <w:t>SD</w:t>
      </w:r>
      <w:r w:rsidRPr="000B6317">
        <w:rPr>
          <w:rFonts w:hint="eastAsia"/>
        </w:rPr>
        <w:t>驱动的编写方法</w:t>
      </w:r>
    </w:p>
    <w:p w:rsidR="00C73189" w:rsidRPr="007C6C4C" w:rsidRDefault="00C73189" w:rsidP="000B6317">
      <w:pPr>
        <w:pStyle w:val="a"/>
      </w:pPr>
      <w:r>
        <w:t>SD</w:t>
      </w:r>
      <w:r>
        <w:rPr>
          <w:rFonts w:hint="eastAsia"/>
        </w:rPr>
        <w:t>卡</w:t>
      </w:r>
      <w:r w:rsidRPr="000B6317">
        <w:rPr>
          <w:rFonts w:hint="eastAsia"/>
        </w:rPr>
        <w:t>驱动的编译使用</w:t>
      </w:r>
    </w:p>
    <w:p w:rsidR="00C73189" w:rsidRPr="000C1270" w:rsidRDefault="00C73189" w:rsidP="004225AC">
      <w:pPr>
        <w:pStyle w:val="3"/>
        <w:numPr>
          <w:ilvl w:val="0"/>
          <w:numId w:val="0"/>
        </w:numPr>
      </w:pPr>
      <w:bookmarkStart w:id="2372" w:name="_Toc428705003"/>
      <w:bookmarkStart w:id="2373" w:name="_Toc428867630"/>
      <w:bookmarkStart w:id="2374" w:name="_Toc429221151"/>
      <w:bookmarkStart w:id="2375" w:name="_Toc431109872"/>
      <w:bookmarkStart w:id="2376" w:name="_Toc432271185"/>
      <w:bookmarkStart w:id="2377" w:name="_Toc432317526"/>
      <w:bookmarkStart w:id="2378" w:name="_Toc469064213"/>
      <w:r>
        <w:rPr>
          <w:rFonts w:hint="eastAsia"/>
        </w:rPr>
        <w:t>实验环境</w:t>
      </w:r>
      <w:bookmarkEnd w:id="2372"/>
      <w:bookmarkEnd w:id="2373"/>
      <w:bookmarkEnd w:id="2374"/>
      <w:bookmarkEnd w:id="2375"/>
      <w:bookmarkEnd w:id="2376"/>
      <w:bookmarkEnd w:id="2377"/>
      <w:bookmarkEnd w:id="2378"/>
    </w:p>
    <w:p w:rsidR="00C73189" w:rsidRDefault="00C73189" w:rsidP="004225AC">
      <w:pPr>
        <w:pStyle w:val="a"/>
      </w:pPr>
      <w:r>
        <w:rPr>
          <w:rFonts w:hint="eastAsia"/>
        </w:rPr>
        <w:t>硬件：已经部署</w:t>
      </w:r>
      <w:r>
        <w:t>SylixOS</w:t>
      </w:r>
      <w:r>
        <w:rPr>
          <w:rFonts w:hint="eastAsia"/>
        </w:rPr>
        <w:t>操作系统的</w:t>
      </w:r>
      <w:r w:rsidR="00F761D2">
        <w:rPr>
          <w:rFonts w:hint="eastAsia"/>
        </w:rPr>
        <w:t>验证平台</w:t>
      </w:r>
      <w:r>
        <w:rPr>
          <w:rFonts w:hint="eastAsia"/>
        </w:rPr>
        <w:t>，一台</w:t>
      </w:r>
      <w:r>
        <w:t>PC</w:t>
      </w:r>
      <w:r>
        <w:rPr>
          <w:rFonts w:hint="eastAsia"/>
        </w:rPr>
        <w:t>主机</w:t>
      </w:r>
    </w:p>
    <w:p w:rsidR="00C73189" w:rsidRPr="00555DD8" w:rsidRDefault="00C73189" w:rsidP="004225AC">
      <w:pPr>
        <w:pStyle w:val="a"/>
      </w:pPr>
      <w:r>
        <w:rPr>
          <w:rFonts w:hint="eastAsia"/>
        </w:rPr>
        <w:t>软件：</w:t>
      </w:r>
      <w:r>
        <w:t>RealEvo-IDE</w:t>
      </w:r>
      <w:r>
        <w:rPr>
          <w:rFonts w:hint="eastAsia"/>
        </w:rPr>
        <w:t>、</w:t>
      </w:r>
      <w:r>
        <w:t>putty</w:t>
      </w:r>
    </w:p>
    <w:p w:rsidR="00C73189" w:rsidRPr="000C1270" w:rsidRDefault="00C73189" w:rsidP="004225AC">
      <w:pPr>
        <w:pStyle w:val="3"/>
        <w:numPr>
          <w:ilvl w:val="0"/>
          <w:numId w:val="0"/>
        </w:numPr>
      </w:pPr>
      <w:bookmarkStart w:id="2379" w:name="_Toc428705004"/>
      <w:bookmarkStart w:id="2380" w:name="_Toc428867631"/>
      <w:bookmarkStart w:id="2381" w:name="_Toc429221152"/>
      <w:bookmarkStart w:id="2382" w:name="_Toc431109873"/>
      <w:bookmarkStart w:id="2383" w:name="_Toc432271186"/>
      <w:bookmarkStart w:id="2384" w:name="_Toc432317527"/>
      <w:bookmarkStart w:id="2385" w:name="_Toc469064214"/>
      <w:r>
        <w:rPr>
          <w:rFonts w:hint="eastAsia"/>
        </w:rPr>
        <w:t>实验原理</w:t>
      </w:r>
      <w:bookmarkEnd w:id="2379"/>
      <w:bookmarkEnd w:id="2380"/>
      <w:bookmarkEnd w:id="2381"/>
      <w:bookmarkEnd w:id="2382"/>
      <w:bookmarkEnd w:id="2383"/>
      <w:bookmarkEnd w:id="2384"/>
      <w:bookmarkEnd w:id="2385"/>
    </w:p>
    <w:p w:rsidR="00C73189" w:rsidRPr="005D0D6F" w:rsidRDefault="00C73189" w:rsidP="00AF0876">
      <w:pPr>
        <w:pStyle w:val="23"/>
        <w:spacing w:before="62" w:after="62"/>
        <w:ind w:firstLine="0"/>
        <w:rPr>
          <w:b/>
        </w:rPr>
      </w:pPr>
      <w:bookmarkStart w:id="2386" w:name="_Toc422908302"/>
      <w:r w:rsidRPr="005D0D6F">
        <w:rPr>
          <w:b/>
        </w:rPr>
        <w:t>SD</w:t>
      </w:r>
      <w:r w:rsidRPr="005D0D6F">
        <w:rPr>
          <w:rFonts w:hint="eastAsia"/>
          <w:b/>
        </w:rPr>
        <w:t>协议简介</w:t>
      </w:r>
      <w:bookmarkEnd w:id="2386"/>
    </w:p>
    <w:p w:rsidR="00C73189" w:rsidRPr="005D0D6F" w:rsidRDefault="00C73189" w:rsidP="00AF0876">
      <w:pPr>
        <w:spacing w:before="62" w:after="62"/>
      </w:pPr>
      <w:r>
        <w:tab/>
        <w:t>SD</w:t>
      </w:r>
      <w:r>
        <w:rPr>
          <w:rFonts w:hint="eastAsia"/>
        </w:rPr>
        <w:t>协议由</w:t>
      </w:r>
      <w:r>
        <w:t>MMC</w:t>
      </w:r>
      <w:r>
        <w:rPr>
          <w:rFonts w:hint="eastAsia"/>
        </w:rPr>
        <w:t>发展而来，可在软件上完全兼容</w:t>
      </w:r>
      <w:r>
        <w:t>MMC</w:t>
      </w:r>
      <w:r>
        <w:rPr>
          <w:rFonts w:hint="eastAsia"/>
        </w:rPr>
        <w:t>协议。其定义了一套完整的物理层规范和总线通信协议，并且在协议层支持</w:t>
      </w:r>
      <w:r>
        <w:t>SPI</w:t>
      </w:r>
      <w:r>
        <w:rPr>
          <w:rFonts w:hint="eastAsia"/>
        </w:rPr>
        <w:t>传输模式，其目的是为了在没有</w:t>
      </w:r>
      <w:r>
        <w:t>SD</w:t>
      </w:r>
      <w:r>
        <w:rPr>
          <w:rFonts w:hint="eastAsia"/>
        </w:rPr>
        <w:t>控制器的芯片上也能使用</w:t>
      </w:r>
      <w:r>
        <w:t>SD</w:t>
      </w:r>
      <w:r>
        <w:rPr>
          <w:rFonts w:hint="eastAsia"/>
        </w:rPr>
        <w:t>设备，算是一种低成本解决方案。</w:t>
      </w:r>
      <w:r>
        <w:t>SD</w:t>
      </w:r>
      <w:r>
        <w:rPr>
          <w:rFonts w:hint="eastAsia"/>
        </w:rPr>
        <w:t>协议主要包含</w:t>
      </w:r>
      <w:r>
        <w:t>SD Memory</w:t>
      </w:r>
      <w:r>
        <w:rPr>
          <w:rFonts w:hint="eastAsia"/>
        </w:rPr>
        <w:t>（即</w:t>
      </w:r>
      <w:r>
        <w:t>SD</w:t>
      </w:r>
      <w:r>
        <w:rPr>
          <w:rFonts w:hint="eastAsia"/>
        </w:rPr>
        <w:t>存储卡）和</w:t>
      </w:r>
      <w:r>
        <w:t>SDIO</w:t>
      </w:r>
      <w:r>
        <w:rPr>
          <w:rFonts w:hint="eastAsia"/>
        </w:rPr>
        <w:t>规范，</w:t>
      </w:r>
      <w:r>
        <w:t>SDIO</w:t>
      </w:r>
      <w:r>
        <w:rPr>
          <w:rFonts w:hint="eastAsia"/>
        </w:rPr>
        <w:t>与</w:t>
      </w:r>
      <w:r>
        <w:t>USB</w:t>
      </w:r>
      <w:r>
        <w:rPr>
          <w:rFonts w:hint="eastAsia"/>
        </w:rPr>
        <w:t>类似，作为总线接口可支持</w:t>
      </w:r>
      <w:r>
        <w:t>WIFI</w:t>
      </w:r>
      <w:r>
        <w:rPr>
          <w:rFonts w:hint="eastAsia"/>
        </w:rPr>
        <w:t>、</w:t>
      </w:r>
      <w:r>
        <w:t>GPS</w:t>
      </w:r>
      <w:r>
        <w:rPr>
          <w:rFonts w:hint="eastAsia"/>
        </w:rPr>
        <w:t>等设备。</w:t>
      </w:r>
    </w:p>
    <w:p w:rsidR="00C73189" w:rsidRDefault="002A2752" w:rsidP="00F4129B">
      <w:pPr>
        <w:spacing w:before="62" w:after="62"/>
        <w:jc w:val="center"/>
      </w:pPr>
      <w:r>
        <w:rPr>
          <w:noProof/>
        </w:rPr>
        <w:pict>
          <v:shape id="图片 58" o:spid="_x0000_i1062" type="#_x0000_t75" alt="SD接口" style="width:2in;height:129.6pt;visibility:visible">
            <v:imagedata r:id="rId63" o:title=""/>
          </v:shape>
        </w:pict>
      </w:r>
      <w:r w:rsidR="00C73189">
        <w:t xml:space="preserve"> </w:t>
      </w:r>
    </w:p>
    <w:p w:rsidR="00C73189" w:rsidRDefault="00C73189" w:rsidP="00F4129B">
      <w:pPr>
        <w:pStyle w:val="a8"/>
        <w:spacing w:before="62" w:after="62"/>
      </w:pPr>
      <w:bookmarkStart w:id="2387" w:name="_Ref422853427"/>
      <w:r>
        <w:rPr>
          <w:rFonts w:hint="eastAsia"/>
        </w:rPr>
        <w:t>图</w:t>
      </w:r>
      <w:r>
        <w:t xml:space="preserve"> </w:t>
      </w:r>
      <w:r w:rsidR="00221946">
        <w:fldChar w:fldCharType="begin"/>
      </w:r>
      <w:r w:rsidR="00221946">
        <w:instrText xml:space="preserve"> STYLEREF 1 \s </w:instrText>
      </w:r>
      <w:r w:rsidR="00221946">
        <w:fldChar w:fldCharType="separate"/>
      </w:r>
      <w:r w:rsidR="00B96029">
        <w:rPr>
          <w:noProof/>
        </w:rPr>
        <w:t>1</w:t>
      </w:r>
      <w:r w:rsidR="00221946">
        <w:rPr>
          <w:noProof/>
        </w:rPr>
        <w:fldChar w:fldCharType="end"/>
      </w:r>
      <w:r w:rsidR="00200C43">
        <w:rPr>
          <w:noProof/>
        </w:rPr>
        <w:t>2</w:t>
      </w:r>
      <w:r w:rsidR="009C5060">
        <w:t>.</w:t>
      </w:r>
      <w:r w:rsidR="009C5060">
        <w:fldChar w:fldCharType="begin"/>
      </w:r>
      <w:r w:rsidR="009C5060">
        <w:instrText xml:space="preserve"> SEQ </w:instrText>
      </w:r>
      <w:r w:rsidR="009C5060">
        <w:instrText>图</w:instrText>
      </w:r>
      <w:r w:rsidR="009C5060">
        <w:instrText xml:space="preserve"> \* ARABIC \s 1 </w:instrText>
      </w:r>
      <w:r w:rsidR="009C5060">
        <w:fldChar w:fldCharType="separate"/>
      </w:r>
      <w:r w:rsidR="00B96029">
        <w:rPr>
          <w:noProof/>
        </w:rPr>
        <w:t>1</w:t>
      </w:r>
      <w:r w:rsidR="009C5060">
        <w:fldChar w:fldCharType="end"/>
      </w:r>
      <w:bookmarkEnd w:id="2387"/>
      <w:r>
        <w:t xml:space="preserve"> SD</w:t>
      </w:r>
      <w:r>
        <w:rPr>
          <w:rFonts w:hint="eastAsia"/>
        </w:rPr>
        <w:t>接口</w:t>
      </w:r>
    </w:p>
    <w:p w:rsidR="00C73189" w:rsidRDefault="00C73189" w:rsidP="00F4129B">
      <w:pPr>
        <w:spacing w:before="62" w:after="62"/>
      </w:pPr>
      <w:r>
        <w:tab/>
      </w:r>
      <w:r>
        <w:fldChar w:fldCharType="begin"/>
      </w:r>
      <w:r>
        <w:instrText xml:space="preserve"> REF _Ref422838379 \h </w:instrText>
      </w:r>
      <w:r>
        <w:fldChar w:fldCharType="separate"/>
      </w:r>
      <w:r w:rsidR="00B96029">
        <w:rPr>
          <w:rFonts w:hint="eastAsia"/>
        </w:rPr>
        <w:t>表</w:t>
      </w:r>
      <w:r w:rsidR="00B96029">
        <w:t xml:space="preserve"> </w:t>
      </w:r>
      <w:r w:rsidR="00B96029">
        <w:rPr>
          <w:noProof/>
        </w:rPr>
        <w:t>1</w:t>
      </w:r>
      <w:r w:rsidR="00200C43">
        <w:rPr>
          <w:noProof/>
        </w:rPr>
        <w:t>2</w:t>
      </w:r>
      <w:r w:rsidR="00B96029">
        <w:t>.</w:t>
      </w:r>
      <w:r w:rsidR="00B96029">
        <w:rPr>
          <w:noProof/>
        </w:rPr>
        <w:t>1</w:t>
      </w:r>
      <w:r>
        <w:fldChar w:fldCharType="end"/>
      </w:r>
      <w:r>
        <w:rPr>
          <w:rFonts w:hint="eastAsia"/>
        </w:rPr>
        <w:t>分别说明了</w:t>
      </w:r>
      <w:r>
        <w:t>SD</w:t>
      </w:r>
      <w:r>
        <w:rPr>
          <w:rFonts w:hint="eastAsia"/>
        </w:rPr>
        <w:t>各个引脚接口的功能：</w:t>
      </w:r>
    </w:p>
    <w:p w:rsidR="00C73189" w:rsidRDefault="00C73189" w:rsidP="00F4129B">
      <w:pPr>
        <w:pStyle w:val="a8"/>
        <w:spacing w:before="62" w:after="62"/>
      </w:pPr>
      <w:bookmarkStart w:id="2388" w:name="_Ref422838379"/>
      <w:r>
        <w:rPr>
          <w:rFonts w:hint="eastAsia"/>
        </w:rPr>
        <w:t>表</w:t>
      </w:r>
      <w:r>
        <w:t xml:space="preserve"> </w:t>
      </w:r>
      <w:r w:rsidR="00221946">
        <w:fldChar w:fldCharType="begin"/>
      </w:r>
      <w:r w:rsidR="00221946">
        <w:instrText xml:space="preserve"> STYLEREF 1 \s </w:instrText>
      </w:r>
      <w:r w:rsidR="00221946">
        <w:fldChar w:fldCharType="separate"/>
      </w:r>
      <w:r w:rsidR="00B96029">
        <w:rPr>
          <w:noProof/>
        </w:rPr>
        <w:t>1</w:t>
      </w:r>
      <w:r w:rsidR="00221946">
        <w:rPr>
          <w:noProof/>
        </w:rPr>
        <w:fldChar w:fldCharType="end"/>
      </w:r>
      <w:r w:rsidR="00200C43">
        <w:rPr>
          <w:noProof/>
        </w:rPr>
        <w:t>2</w:t>
      </w:r>
      <w:r>
        <w:t>.</w:t>
      </w:r>
      <w:r>
        <w:fldChar w:fldCharType="begin"/>
      </w:r>
      <w:r>
        <w:instrText xml:space="preserve"> SEQ </w:instrText>
      </w:r>
      <w:r>
        <w:rPr>
          <w:rFonts w:hint="eastAsia"/>
        </w:rPr>
        <w:instrText>表</w:instrText>
      </w:r>
      <w:r>
        <w:instrText xml:space="preserve"> \* ARABIC \s 1 </w:instrText>
      </w:r>
      <w:r>
        <w:fldChar w:fldCharType="separate"/>
      </w:r>
      <w:r w:rsidR="00B96029">
        <w:rPr>
          <w:noProof/>
        </w:rPr>
        <w:t>1</w:t>
      </w:r>
      <w:r>
        <w:fldChar w:fldCharType="end"/>
      </w:r>
      <w:bookmarkEnd w:id="2388"/>
      <w:r>
        <w:t xml:space="preserve"> SD</w:t>
      </w:r>
      <w:r>
        <w:rPr>
          <w:rFonts w:hint="eastAsia"/>
        </w:rPr>
        <w:t>接口说明</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101"/>
        <w:gridCol w:w="1559"/>
        <w:gridCol w:w="2268"/>
        <w:gridCol w:w="2268"/>
      </w:tblGrid>
      <w:tr w:rsidR="00C73189" w:rsidTr="00AF0876">
        <w:trPr>
          <w:jc w:val="center"/>
        </w:trPr>
        <w:tc>
          <w:tcPr>
            <w:tcW w:w="1101" w:type="dxa"/>
            <w:shd w:val="clear" w:color="auto" w:fill="A6A6A6"/>
          </w:tcPr>
          <w:p w:rsidR="00C73189" w:rsidRPr="00D15B1A" w:rsidRDefault="00C73189" w:rsidP="00582D4D">
            <w:pPr>
              <w:pStyle w:val="ac"/>
              <w:rPr>
                <w:rFonts w:ascii="宋体" w:eastAsia="宋体" w:hAnsi="宋体"/>
              </w:rPr>
            </w:pPr>
            <w:r w:rsidRPr="00D15B1A">
              <w:rPr>
                <w:rFonts w:ascii="宋体" w:eastAsia="宋体" w:hAnsi="宋体" w:hint="eastAsia"/>
              </w:rPr>
              <w:t>接口编号</w:t>
            </w:r>
          </w:p>
        </w:tc>
        <w:tc>
          <w:tcPr>
            <w:tcW w:w="1559" w:type="dxa"/>
            <w:shd w:val="clear" w:color="auto" w:fill="A6A6A6"/>
          </w:tcPr>
          <w:p w:rsidR="00C73189" w:rsidRPr="00D15B1A" w:rsidRDefault="00C73189" w:rsidP="00582D4D">
            <w:pPr>
              <w:pStyle w:val="ac"/>
              <w:rPr>
                <w:rFonts w:ascii="宋体" w:eastAsia="宋体" w:hAnsi="宋体"/>
              </w:rPr>
            </w:pPr>
            <w:r w:rsidRPr="00D15B1A">
              <w:rPr>
                <w:rFonts w:ascii="宋体" w:eastAsia="宋体" w:hAnsi="宋体" w:hint="eastAsia"/>
              </w:rPr>
              <w:t>名称</w:t>
            </w:r>
          </w:p>
        </w:tc>
        <w:tc>
          <w:tcPr>
            <w:tcW w:w="2268" w:type="dxa"/>
            <w:shd w:val="clear" w:color="auto" w:fill="A6A6A6"/>
          </w:tcPr>
          <w:p w:rsidR="00C73189" w:rsidRPr="00D15B1A" w:rsidRDefault="00C73189" w:rsidP="00582D4D">
            <w:pPr>
              <w:pStyle w:val="ac"/>
              <w:rPr>
                <w:rFonts w:ascii="宋体" w:eastAsia="宋体" w:hAnsi="宋体"/>
              </w:rPr>
            </w:pPr>
            <w:r w:rsidRPr="00D15B1A">
              <w:rPr>
                <w:rFonts w:ascii="宋体" w:eastAsia="宋体" w:hAnsi="宋体"/>
              </w:rPr>
              <w:t>SD</w:t>
            </w:r>
            <w:r w:rsidRPr="00D15B1A">
              <w:rPr>
                <w:rFonts w:ascii="宋体" w:eastAsia="宋体" w:hAnsi="宋体" w:hint="eastAsia"/>
              </w:rPr>
              <w:t>模式功能</w:t>
            </w:r>
          </w:p>
        </w:tc>
        <w:tc>
          <w:tcPr>
            <w:tcW w:w="2268" w:type="dxa"/>
            <w:shd w:val="clear" w:color="auto" w:fill="A6A6A6"/>
          </w:tcPr>
          <w:p w:rsidR="00C73189" w:rsidRPr="00D15B1A" w:rsidRDefault="00C73189" w:rsidP="00582D4D">
            <w:pPr>
              <w:pStyle w:val="ac"/>
              <w:rPr>
                <w:rFonts w:ascii="宋体" w:eastAsia="宋体" w:hAnsi="宋体"/>
              </w:rPr>
            </w:pPr>
            <w:r w:rsidRPr="00D15B1A">
              <w:rPr>
                <w:rFonts w:ascii="宋体" w:eastAsia="宋体" w:hAnsi="宋体"/>
              </w:rPr>
              <w:t>SPI</w:t>
            </w:r>
            <w:r w:rsidRPr="00D15B1A">
              <w:rPr>
                <w:rFonts w:ascii="宋体" w:eastAsia="宋体" w:hAnsi="宋体" w:hint="eastAsia"/>
              </w:rPr>
              <w:t>模式功能</w:t>
            </w:r>
          </w:p>
        </w:tc>
      </w:tr>
      <w:tr w:rsidR="00C73189" w:rsidTr="00AF0876">
        <w:trPr>
          <w:jc w:val="center"/>
        </w:trPr>
        <w:tc>
          <w:tcPr>
            <w:tcW w:w="1101" w:type="dxa"/>
          </w:tcPr>
          <w:p w:rsidR="00C73189" w:rsidRDefault="00C73189" w:rsidP="00582D4D">
            <w:pPr>
              <w:pStyle w:val="ac"/>
            </w:pPr>
            <w:r>
              <w:t>1</w:t>
            </w:r>
          </w:p>
        </w:tc>
        <w:tc>
          <w:tcPr>
            <w:tcW w:w="1559" w:type="dxa"/>
          </w:tcPr>
          <w:p w:rsidR="00C73189" w:rsidRDefault="00C73189" w:rsidP="00582D4D">
            <w:pPr>
              <w:pStyle w:val="ac"/>
            </w:pPr>
            <w:r>
              <w:t>DATA3/CS</w:t>
            </w:r>
          </w:p>
        </w:tc>
        <w:tc>
          <w:tcPr>
            <w:tcW w:w="2268" w:type="dxa"/>
          </w:tcPr>
          <w:p w:rsidR="00C73189" w:rsidRPr="00582D4D" w:rsidRDefault="00C73189" w:rsidP="00582D4D">
            <w:pPr>
              <w:pStyle w:val="ac"/>
              <w:rPr>
                <w:rFonts w:ascii="宋体" w:eastAsia="宋体" w:hAnsi="宋体"/>
              </w:rPr>
            </w:pPr>
            <w:r w:rsidRPr="00582D4D">
              <w:rPr>
                <w:rFonts w:ascii="宋体" w:eastAsia="宋体" w:hAnsi="宋体" w:hint="eastAsia"/>
              </w:rPr>
              <w:t>数据线</w:t>
            </w:r>
            <w:r w:rsidRPr="00582D4D">
              <w:rPr>
                <w:rFonts w:ascii="宋体" w:eastAsia="宋体" w:hAnsi="宋体"/>
              </w:rPr>
              <w:t>3/</w:t>
            </w:r>
            <w:r w:rsidRPr="00582D4D">
              <w:rPr>
                <w:rFonts w:ascii="宋体" w:eastAsia="宋体" w:hAnsi="宋体" w:hint="eastAsia"/>
              </w:rPr>
              <w:t>卡插拔检测</w:t>
            </w:r>
          </w:p>
        </w:tc>
        <w:tc>
          <w:tcPr>
            <w:tcW w:w="2268" w:type="dxa"/>
          </w:tcPr>
          <w:p w:rsidR="00C73189" w:rsidRPr="00582D4D" w:rsidRDefault="00C73189" w:rsidP="00582D4D">
            <w:pPr>
              <w:pStyle w:val="ac"/>
              <w:rPr>
                <w:rFonts w:ascii="宋体" w:eastAsia="宋体" w:hAnsi="宋体"/>
              </w:rPr>
            </w:pPr>
            <w:r w:rsidRPr="00582D4D">
              <w:rPr>
                <w:rFonts w:ascii="宋体" w:eastAsia="宋体" w:hAnsi="宋体"/>
              </w:rPr>
              <w:t>SPI</w:t>
            </w:r>
            <w:r w:rsidRPr="00582D4D">
              <w:rPr>
                <w:rFonts w:ascii="宋体" w:eastAsia="宋体" w:hAnsi="宋体" w:hint="eastAsia"/>
              </w:rPr>
              <w:t>从设备片选信号</w:t>
            </w:r>
          </w:p>
        </w:tc>
      </w:tr>
      <w:tr w:rsidR="00C73189" w:rsidTr="00AF0876">
        <w:trPr>
          <w:jc w:val="center"/>
        </w:trPr>
        <w:tc>
          <w:tcPr>
            <w:tcW w:w="1101" w:type="dxa"/>
          </w:tcPr>
          <w:p w:rsidR="00C73189" w:rsidRDefault="00C73189" w:rsidP="00582D4D">
            <w:pPr>
              <w:pStyle w:val="ac"/>
            </w:pPr>
            <w:r>
              <w:t>2</w:t>
            </w:r>
          </w:p>
        </w:tc>
        <w:tc>
          <w:tcPr>
            <w:tcW w:w="1559" w:type="dxa"/>
          </w:tcPr>
          <w:p w:rsidR="00C73189" w:rsidRDefault="00C73189" w:rsidP="00582D4D">
            <w:pPr>
              <w:pStyle w:val="ac"/>
            </w:pPr>
            <w:r>
              <w:t>CMD/DI</w:t>
            </w:r>
          </w:p>
        </w:tc>
        <w:tc>
          <w:tcPr>
            <w:tcW w:w="2268" w:type="dxa"/>
          </w:tcPr>
          <w:p w:rsidR="00C73189" w:rsidRPr="00582D4D" w:rsidRDefault="00C73189" w:rsidP="00582D4D">
            <w:pPr>
              <w:pStyle w:val="ac"/>
              <w:rPr>
                <w:rFonts w:ascii="宋体" w:eastAsia="宋体" w:hAnsi="宋体"/>
              </w:rPr>
            </w:pPr>
            <w:r w:rsidRPr="00582D4D">
              <w:rPr>
                <w:rFonts w:ascii="宋体" w:eastAsia="宋体" w:hAnsi="宋体" w:hint="eastAsia"/>
              </w:rPr>
              <w:t>命令线</w:t>
            </w:r>
          </w:p>
        </w:tc>
        <w:tc>
          <w:tcPr>
            <w:tcW w:w="2268" w:type="dxa"/>
          </w:tcPr>
          <w:p w:rsidR="00C73189" w:rsidRPr="00582D4D" w:rsidRDefault="00C73189" w:rsidP="00582D4D">
            <w:pPr>
              <w:pStyle w:val="ac"/>
              <w:rPr>
                <w:rFonts w:ascii="宋体" w:eastAsia="宋体" w:hAnsi="宋体"/>
              </w:rPr>
            </w:pPr>
            <w:r w:rsidRPr="00582D4D">
              <w:rPr>
                <w:rFonts w:ascii="宋体" w:eastAsia="宋体" w:hAnsi="宋体"/>
              </w:rPr>
              <w:t>MOSI</w:t>
            </w:r>
          </w:p>
        </w:tc>
      </w:tr>
      <w:tr w:rsidR="00C73189" w:rsidTr="00AF0876">
        <w:trPr>
          <w:jc w:val="center"/>
        </w:trPr>
        <w:tc>
          <w:tcPr>
            <w:tcW w:w="1101" w:type="dxa"/>
          </w:tcPr>
          <w:p w:rsidR="00C73189" w:rsidRDefault="00C73189" w:rsidP="00582D4D">
            <w:pPr>
              <w:pStyle w:val="ac"/>
            </w:pPr>
            <w:r>
              <w:t>3</w:t>
            </w:r>
          </w:p>
        </w:tc>
        <w:tc>
          <w:tcPr>
            <w:tcW w:w="1559" w:type="dxa"/>
          </w:tcPr>
          <w:p w:rsidR="00C73189" w:rsidRDefault="00C73189" w:rsidP="00582D4D">
            <w:pPr>
              <w:pStyle w:val="ac"/>
            </w:pPr>
            <w:r>
              <w:t>VSS1</w:t>
            </w:r>
          </w:p>
        </w:tc>
        <w:tc>
          <w:tcPr>
            <w:tcW w:w="2268" w:type="dxa"/>
          </w:tcPr>
          <w:p w:rsidR="00C73189" w:rsidRPr="00582D4D" w:rsidRDefault="00C73189" w:rsidP="00582D4D">
            <w:pPr>
              <w:pStyle w:val="ac"/>
              <w:rPr>
                <w:rFonts w:ascii="宋体" w:eastAsia="宋体" w:hAnsi="宋体"/>
              </w:rPr>
            </w:pPr>
            <w:r w:rsidRPr="00582D4D">
              <w:rPr>
                <w:rFonts w:ascii="宋体" w:eastAsia="宋体" w:hAnsi="宋体" w:hint="eastAsia"/>
              </w:rPr>
              <w:t>电源地</w:t>
            </w:r>
          </w:p>
        </w:tc>
        <w:tc>
          <w:tcPr>
            <w:tcW w:w="2268" w:type="dxa"/>
          </w:tcPr>
          <w:p w:rsidR="00C73189" w:rsidRPr="00582D4D" w:rsidRDefault="00C73189" w:rsidP="00582D4D">
            <w:pPr>
              <w:pStyle w:val="ac"/>
              <w:rPr>
                <w:rFonts w:ascii="宋体" w:eastAsia="宋体" w:hAnsi="宋体"/>
              </w:rPr>
            </w:pPr>
            <w:r w:rsidRPr="00582D4D">
              <w:rPr>
                <w:rFonts w:ascii="宋体" w:eastAsia="宋体" w:hAnsi="宋体" w:hint="eastAsia"/>
              </w:rPr>
              <w:t>电源地</w:t>
            </w:r>
          </w:p>
        </w:tc>
      </w:tr>
      <w:tr w:rsidR="00C73189" w:rsidTr="00AF0876">
        <w:trPr>
          <w:jc w:val="center"/>
        </w:trPr>
        <w:tc>
          <w:tcPr>
            <w:tcW w:w="1101" w:type="dxa"/>
          </w:tcPr>
          <w:p w:rsidR="00C73189" w:rsidRDefault="00C73189" w:rsidP="00582D4D">
            <w:pPr>
              <w:pStyle w:val="ac"/>
            </w:pPr>
            <w:r>
              <w:t>4</w:t>
            </w:r>
          </w:p>
        </w:tc>
        <w:tc>
          <w:tcPr>
            <w:tcW w:w="1559" w:type="dxa"/>
          </w:tcPr>
          <w:p w:rsidR="00C73189" w:rsidRDefault="00C73189" w:rsidP="00582D4D">
            <w:pPr>
              <w:pStyle w:val="ac"/>
            </w:pPr>
            <w:r>
              <w:t>VDD</w:t>
            </w:r>
          </w:p>
        </w:tc>
        <w:tc>
          <w:tcPr>
            <w:tcW w:w="2268" w:type="dxa"/>
          </w:tcPr>
          <w:p w:rsidR="00C73189" w:rsidRPr="00582D4D" w:rsidRDefault="00C73189" w:rsidP="00582D4D">
            <w:pPr>
              <w:pStyle w:val="ac"/>
              <w:rPr>
                <w:rFonts w:ascii="宋体" w:eastAsia="宋体" w:hAnsi="宋体"/>
              </w:rPr>
            </w:pPr>
            <w:r w:rsidRPr="00582D4D">
              <w:rPr>
                <w:rFonts w:ascii="宋体" w:eastAsia="宋体" w:hAnsi="宋体" w:hint="eastAsia"/>
              </w:rPr>
              <w:t>电源正</w:t>
            </w:r>
          </w:p>
        </w:tc>
        <w:tc>
          <w:tcPr>
            <w:tcW w:w="2268" w:type="dxa"/>
          </w:tcPr>
          <w:p w:rsidR="00C73189" w:rsidRPr="00582D4D" w:rsidRDefault="00C73189" w:rsidP="00582D4D">
            <w:pPr>
              <w:pStyle w:val="ac"/>
              <w:rPr>
                <w:rFonts w:ascii="宋体" w:eastAsia="宋体" w:hAnsi="宋体"/>
              </w:rPr>
            </w:pPr>
            <w:r w:rsidRPr="00582D4D">
              <w:rPr>
                <w:rFonts w:ascii="宋体" w:eastAsia="宋体" w:hAnsi="宋体" w:hint="eastAsia"/>
              </w:rPr>
              <w:t>电源正</w:t>
            </w:r>
          </w:p>
        </w:tc>
      </w:tr>
      <w:tr w:rsidR="00C73189" w:rsidTr="00AF0876">
        <w:trPr>
          <w:jc w:val="center"/>
        </w:trPr>
        <w:tc>
          <w:tcPr>
            <w:tcW w:w="1101" w:type="dxa"/>
          </w:tcPr>
          <w:p w:rsidR="00C73189" w:rsidRDefault="00C73189" w:rsidP="00582D4D">
            <w:pPr>
              <w:pStyle w:val="ac"/>
            </w:pPr>
            <w:r>
              <w:t>5</w:t>
            </w:r>
          </w:p>
        </w:tc>
        <w:tc>
          <w:tcPr>
            <w:tcW w:w="1559" w:type="dxa"/>
          </w:tcPr>
          <w:p w:rsidR="00C73189" w:rsidRDefault="00C73189" w:rsidP="00582D4D">
            <w:pPr>
              <w:pStyle w:val="ac"/>
            </w:pPr>
            <w:r>
              <w:t>CLK</w:t>
            </w:r>
          </w:p>
        </w:tc>
        <w:tc>
          <w:tcPr>
            <w:tcW w:w="2268" w:type="dxa"/>
          </w:tcPr>
          <w:p w:rsidR="00C73189" w:rsidRPr="00582D4D" w:rsidRDefault="00C73189" w:rsidP="00582D4D">
            <w:pPr>
              <w:pStyle w:val="ac"/>
              <w:rPr>
                <w:rFonts w:ascii="宋体" w:eastAsia="宋体" w:hAnsi="宋体"/>
              </w:rPr>
            </w:pPr>
            <w:r w:rsidRPr="00582D4D">
              <w:rPr>
                <w:rFonts w:ascii="宋体" w:eastAsia="宋体" w:hAnsi="宋体" w:hint="eastAsia"/>
              </w:rPr>
              <w:t>时钟</w:t>
            </w:r>
          </w:p>
        </w:tc>
        <w:tc>
          <w:tcPr>
            <w:tcW w:w="2268" w:type="dxa"/>
          </w:tcPr>
          <w:p w:rsidR="00C73189" w:rsidRPr="00582D4D" w:rsidRDefault="00C73189" w:rsidP="00582D4D">
            <w:pPr>
              <w:pStyle w:val="ac"/>
              <w:rPr>
                <w:rFonts w:ascii="宋体" w:eastAsia="宋体" w:hAnsi="宋体"/>
              </w:rPr>
            </w:pPr>
            <w:r w:rsidRPr="00582D4D">
              <w:rPr>
                <w:rFonts w:ascii="宋体" w:eastAsia="宋体" w:hAnsi="宋体"/>
              </w:rPr>
              <w:t>SCK</w:t>
            </w:r>
          </w:p>
        </w:tc>
      </w:tr>
      <w:tr w:rsidR="00C73189" w:rsidTr="00AF0876">
        <w:trPr>
          <w:jc w:val="center"/>
        </w:trPr>
        <w:tc>
          <w:tcPr>
            <w:tcW w:w="1101" w:type="dxa"/>
          </w:tcPr>
          <w:p w:rsidR="00C73189" w:rsidRDefault="00C73189" w:rsidP="00582D4D">
            <w:pPr>
              <w:pStyle w:val="ac"/>
            </w:pPr>
            <w:r>
              <w:t>6</w:t>
            </w:r>
          </w:p>
        </w:tc>
        <w:tc>
          <w:tcPr>
            <w:tcW w:w="1559" w:type="dxa"/>
          </w:tcPr>
          <w:p w:rsidR="00C73189" w:rsidRDefault="00C73189" w:rsidP="00582D4D">
            <w:pPr>
              <w:pStyle w:val="ac"/>
            </w:pPr>
            <w:r>
              <w:t>VSS2</w:t>
            </w:r>
          </w:p>
        </w:tc>
        <w:tc>
          <w:tcPr>
            <w:tcW w:w="2268" w:type="dxa"/>
          </w:tcPr>
          <w:p w:rsidR="00C73189" w:rsidRPr="00582D4D" w:rsidRDefault="00C73189" w:rsidP="00582D4D">
            <w:pPr>
              <w:pStyle w:val="ac"/>
              <w:rPr>
                <w:rFonts w:ascii="宋体" w:eastAsia="宋体" w:hAnsi="宋体"/>
              </w:rPr>
            </w:pPr>
            <w:r w:rsidRPr="00582D4D">
              <w:rPr>
                <w:rFonts w:ascii="宋体" w:eastAsia="宋体" w:hAnsi="宋体" w:hint="eastAsia"/>
              </w:rPr>
              <w:t>电源地</w:t>
            </w:r>
          </w:p>
        </w:tc>
        <w:tc>
          <w:tcPr>
            <w:tcW w:w="2268" w:type="dxa"/>
          </w:tcPr>
          <w:p w:rsidR="00C73189" w:rsidRPr="00582D4D" w:rsidRDefault="00C73189" w:rsidP="00582D4D">
            <w:pPr>
              <w:pStyle w:val="ac"/>
              <w:rPr>
                <w:rFonts w:ascii="宋体" w:eastAsia="宋体" w:hAnsi="宋体"/>
              </w:rPr>
            </w:pPr>
            <w:r w:rsidRPr="00582D4D">
              <w:rPr>
                <w:rFonts w:ascii="宋体" w:eastAsia="宋体" w:hAnsi="宋体" w:hint="eastAsia"/>
              </w:rPr>
              <w:t>电源地</w:t>
            </w:r>
          </w:p>
        </w:tc>
      </w:tr>
      <w:tr w:rsidR="00C73189" w:rsidTr="00AF0876">
        <w:trPr>
          <w:jc w:val="center"/>
        </w:trPr>
        <w:tc>
          <w:tcPr>
            <w:tcW w:w="1101" w:type="dxa"/>
          </w:tcPr>
          <w:p w:rsidR="00C73189" w:rsidRDefault="00C73189" w:rsidP="00582D4D">
            <w:pPr>
              <w:pStyle w:val="ac"/>
            </w:pPr>
            <w:r>
              <w:t>7</w:t>
            </w:r>
          </w:p>
        </w:tc>
        <w:tc>
          <w:tcPr>
            <w:tcW w:w="1559" w:type="dxa"/>
          </w:tcPr>
          <w:p w:rsidR="00C73189" w:rsidRDefault="00C73189" w:rsidP="00582D4D">
            <w:pPr>
              <w:pStyle w:val="ac"/>
            </w:pPr>
            <w:r>
              <w:t>DATA0/DO</w:t>
            </w:r>
          </w:p>
        </w:tc>
        <w:tc>
          <w:tcPr>
            <w:tcW w:w="2268" w:type="dxa"/>
          </w:tcPr>
          <w:p w:rsidR="00C73189" w:rsidRPr="00582D4D" w:rsidRDefault="00C73189" w:rsidP="00582D4D">
            <w:pPr>
              <w:pStyle w:val="ac"/>
              <w:rPr>
                <w:rFonts w:ascii="宋体" w:eastAsia="宋体" w:hAnsi="宋体"/>
              </w:rPr>
            </w:pPr>
            <w:r w:rsidRPr="00582D4D">
              <w:rPr>
                <w:rFonts w:ascii="宋体" w:eastAsia="宋体" w:hAnsi="宋体" w:hint="eastAsia"/>
              </w:rPr>
              <w:t>数据线</w:t>
            </w:r>
            <w:r w:rsidRPr="00582D4D">
              <w:rPr>
                <w:rFonts w:ascii="宋体" w:eastAsia="宋体" w:hAnsi="宋体"/>
              </w:rPr>
              <w:t>0</w:t>
            </w:r>
          </w:p>
        </w:tc>
        <w:tc>
          <w:tcPr>
            <w:tcW w:w="2268" w:type="dxa"/>
          </w:tcPr>
          <w:p w:rsidR="00C73189" w:rsidRPr="00582D4D" w:rsidRDefault="00C73189" w:rsidP="00582D4D">
            <w:pPr>
              <w:pStyle w:val="ac"/>
              <w:rPr>
                <w:rFonts w:ascii="宋体" w:eastAsia="宋体" w:hAnsi="宋体"/>
              </w:rPr>
            </w:pPr>
            <w:r w:rsidRPr="00582D4D">
              <w:rPr>
                <w:rFonts w:ascii="宋体" w:eastAsia="宋体" w:hAnsi="宋体"/>
              </w:rPr>
              <w:t>MISO</w:t>
            </w:r>
          </w:p>
        </w:tc>
      </w:tr>
      <w:tr w:rsidR="00C73189" w:rsidTr="00AF0876">
        <w:trPr>
          <w:jc w:val="center"/>
        </w:trPr>
        <w:tc>
          <w:tcPr>
            <w:tcW w:w="1101" w:type="dxa"/>
          </w:tcPr>
          <w:p w:rsidR="00C73189" w:rsidRDefault="00C73189" w:rsidP="00582D4D">
            <w:pPr>
              <w:pStyle w:val="ac"/>
            </w:pPr>
            <w:r>
              <w:t>8</w:t>
            </w:r>
          </w:p>
        </w:tc>
        <w:tc>
          <w:tcPr>
            <w:tcW w:w="1559" w:type="dxa"/>
          </w:tcPr>
          <w:p w:rsidR="00C73189" w:rsidRDefault="00C73189" w:rsidP="00582D4D">
            <w:pPr>
              <w:pStyle w:val="ac"/>
            </w:pPr>
            <w:r>
              <w:t>DATA1/IRQ</w:t>
            </w:r>
          </w:p>
        </w:tc>
        <w:tc>
          <w:tcPr>
            <w:tcW w:w="2268" w:type="dxa"/>
          </w:tcPr>
          <w:p w:rsidR="00C73189" w:rsidRPr="00582D4D" w:rsidRDefault="00C73189" w:rsidP="00582D4D">
            <w:pPr>
              <w:pStyle w:val="ac"/>
              <w:rPr>
                <w:rFonts w:ascii="宋体" w:eastAsia="宋体" w:hAnsi="宋体"/>
              </w:rPr>
            </w:pPr>
            <w:r w:rsidRPr="00582D4D">
              <w:rPr>
                <w:rFonts w:ascii="宋体" w:eastAsia="宋体" w:hAnsi="宋体" w:hint="eastAsia"/>
              </w:rPr>
              <w:t>数据线</w:t>
            </w:r>
            <w:r w:rsidRPr="00582D4D">
              <w:rPr>
                <w:rFonts w:ascii="宋体" w:eastAsia="宋体" w:hAnsi="宋体"/>
              </w:rPr>
              <w:t>1/SDIO</w:t>
            </w:r>
            <w:r w:rsidRPr="00582D4D">
              <w:rPr>
                <w:rFonts w:ascii="宋体" w:eastAsia="宋体" w:hAnsi="宋体" w:hint="eastAsia"/>
              </w:rPr>
              <w:t>中断</w:t>
            </w:r>
          </w:p>
        </w:tc>
        <w:tc>
          <w:tcPr>
            <w:tcW w:w="2268" w:type="dxa"/>
          </w:tcPr>
          <w:p w:rsidR="00C73189" w:rsidRPr="00582D4D" w:rsidRDefault="00C73189" w:rsidP="00582D4D">
            <w:pPr>
              <w:pStyle w:val="ac"/>
              <w:rPr>
                <w:rFonts w:ascii="宋体" w:eastAsia="宋体" w:hAnsi="宋体"/>
              </w:rPr>
            </w:pPr>
            <w:r w:rsidRPr="00582D4D">
              <w:rPr>
                <w:rFonts w:ascii="宋体" w:eastAsia="宋体" w:hAnsi="宋体" w:hint="eastAsia"/>
              </w:rPr>
              <w:t>可作</w:t>
            </w:r>
            <w:r w:rsidRPr="00582D4D">
              <w:rPr>
                <w:rFonts w:ascii="宋体" w:eastAsia="宋体" w:hAnsi="宋体"/>
              </w:rPr>
              <w:t>SDIO</w:t>
            </w:r>
            <w:r w:rsidRPr="00582D4D">
              <w:rPr>
                <w:rFonts w:ascii="宋体" w:eastAsia="宋体" w:hAnsi="宋体" w:hint="eastAsia"/>
              </w:rPr>
              <w:t>中断</w:t>
            </w:r>
          </w:p>
        </w:tc>
      </w:tr>
      <w:tr w:rsidR="00C73189" w:rsidTr="00AF0876">
        <w:trPr>
          <w:jc w:val="center"/>
        </w:trPr>
        <w:tc>
          <w:tcPr>
            <w:tcW w:w="1101" w:type="dxa"/>
          </w:tcPr>
          <w:p w:rsidR="00C73189" w:rsidRDefault="00C73189" w:rsidP="00582D4D">
            <w:pPr>
              <w:pStyle w:val="ac"/>
            </w:pPr>
            <w:r>
              <w:t>9</w:t>
            </w:r>
          </w:p>
        </w:tc>
        <w:tc>
          <w:tcPr>
            <w:tcW w:w="1559" w:type="dxa"/>
          </w:tcPr>
          <w:p w:rsidR="00C73189" w:rsidRDefault="00C73189" w:rsidP="00582D4D">
            <w:pPr>
              <w:pStyle w:val="ac"/>
            </w:pPr>
            <w:r>
              <w:t>DATA2/NC</w:t>
            </w:r>
          </w:p>
        </w:tc>
        <w:tc>
          <w:tcPr>
            <w:tcW w:w="2268" w:type="dxa"/>
          </w:tcPr>
          <w:p w:rsidR="00C73189" w:rsidRPr="00582D4D" w:rsidRDefault="00C73189" w:rsidP="00582D4D">
            <w:pPr>
              <w:pStyle w:val="ac"/>
              <w:rPr>
                <w:rFonts w:ascii="宋体" w:eastAsia="宋体" w:hAnsi="宋体"/>
              </w:rPr>
            </w:pPr>
            <w:r w:rsidRPr="00582D4D">
              <w:rPr>
                <w:rFonts w:ascii="宋体" w:eastAsia="宋体" w:hAnsi="宋体" w:hint="eastAsia"/>
              </w:rPr>
              <w:t>数据线</w:t>
            </w:r>
            <w:r w:rsidRPr="00582D4D">
              <w:rPr>
                <w:rFonts w:ascii="宋体" w:eastAsia="宋体" w:hAnsi="宋体"/>
              </w:rPr>
              <w:t>2</w:t>
            </w:r>
          </w:p>
        </w:tc>
        <w:tc>
          <w:tcPr>
            <w:tcW w:w="2268" w:type="dxa"/>
          </w:tcPr>
          <w:p w:rsidR="00C73189" w:rsidRPr="00582D4D" w:rsidRDefault="00C73189" w:rsidP="00582D4D">
            <w:pPr>
              <w:pStyle w:val="ac"/>
              <w:rPr>
                <w:rFonts w:ascii="宋体" w:eastAsia="宋体" w:hAnsi="宋体"/>
              </w:rPr>
            </w:pPr>
            <w:r w:rsidRPr="00582D4D">
              <w:rPr>
                <w:rFonts w:ascii="宋体" w:eastAsia="宋体" w:hAnsi="宋体" w:hint="eastAsia"/>
              </w:rPr>
              <w:t>保留</w:t>
            </w:r>
          </w:p>
        </w:tc>
      </w:tr>
    </w:tbl>
    <w:p w:rsidR="00C73189" w:rsidRDefault="00C73189" w:rsidP="00F4129B">
      <w:pPr>
        <w:spacing w:before="62" w:after="62"/>
      </w:pPr>
      <w:r>
        <w:tab/>
      </w:r>
      <w:r>
        <w:rPr>
          <w:rFonts w:hint="eastAsia"/>
        </w:rPr>
        <w:t>从上表可以看出，在</w:t>
      </w:r>
      <w:r>
        <w:t>SPI</w:t>
      </w:r>
      <w:r>
        <w:rPr>
          <w:rFonts w:hint="eastAsia"/>
        </w:rPr>
        <w:t>模式下，由</w:t>
      </w:r>
      <w:r>
        <w:t>DATA1</w:t>
      </w:r>
      <w:r>
        <w:rPr>
          <w:rFonts w:hint="eastAsia"/>
        </w:rPr>
        <w:t>充当</w:t>
      </w:r>
      <w:r>
        <w:t>SDIO</w:t>
      </w:r>
      <w:r>
        <w:rPr>
          <w:rFonts w:hint="eastAsia"/>
        </w:rPr>
        <w:t>中断信号引脚，但</w:t>
      </w:r>
      <w:r>
        <w:t>SPI</w:t>
      </w:r>
      <w:r>
        <w:rPr>
          <w:rFonts w:hint="eastAsia"/>
        </w:rPr>
        <w:t>控制器本身</w:t>
      </w:r>
      <w:r>
        <w:rPr>
          <w:rFonts w:hint="eastAsia"/>
        </w:rPr>
        <w:lastRenderedPageBreak/>
        <w:t>无法捕捉该中断信号，因此</w:t>
      </w:r>
      <w:r>
        <w:t>SPI</w:t>
      </w:r>
      <w:r>
        <w:rPr>
          <w:rFonts w:hint="eastAsia"/>
        </w:rPr>
        <w:t>模式下要支持</w:t>
      </w:r>
      <w:r>
        <w:t>SDIO</w:t>
      </w:r>
      <w:r>
        <w:rPr>
          <w:rFonts w:hint="eastAsia"/>
        </w:rPr>
        <w:t>设备将对驱动程序有更多额外的需求，且不一定能很好地实现，软件设计中通常不考虑在</w:t>
      </w:r>
      <w:r>
        <w:t>SPI</w:t>
      </w:r>
      <w:r>
        <w:rPr>
          <w:rFonts w:hint="eastAsia"/>
        </w:rPr>
        <w:t>模式下支持</w:t>
      </w:r>
      <w:r>
        <w:t>SDIO</w:t>
      </w:r>
      <w:r>
        <w:rPr>
          <w:rFonts w:hint="eastAsia"/>
        </w:rPr>
        <w:t>。</w:t>
      </w:r>
    </w:p>
    <w:p w:rsidR="00C73189" w:rsidRPr="00AF0876" w:rsidRDefault="00C73189" w:rsidP="00AF0876">
      <w:pPr>
        <w:spacing w:before="62" w:after="62"/>
        <w:rPr>
          <w:b/>
        </w:rPr>
      </w:pPr>
      <w:bookmarkStart w:id="2389" w:name="_Toc422908304"/>
      <w:r w:rsidRPr="00AF0876">
        <w:rPr>
          <w:b/>
        </w:rPr>
        <w:t>SD</w:t>
      </w:r>
      <w:r w:rsidRPr="00AF0876">
        <w:rPr>
          <w:rFonts w:hint="eastAsia"/>
          <w:b/>
        </w:rPr>
        <w:t>物理层定义</w:t>
      </w:r>
      <w:bookmarkEnd w:id="2389"/>
    </w:p>
    <w:p w:rsidR="00C73189" w:rsidRPr="00AF0876" w:rsidRDefault="00C73189" w:rsidP="00AF0876">
      <w:pPr>
        <w:pStyle w:val="a"/>
      </w:pPr>
      <w:r w:rsidRPr="00AF0876">
        <w:rPr>
          <w:rFonts w:hint="eastAsia"/>
        </w:rPr>
        <w:t>传输位宽</w:t>
      </w:r>
    </w:p>
    <w:p w:rsidR="00C73189" w:rsidRDefault="00C73189" w:rsidP="00F4129B">
      <w:pPr>
        <w:spacing w:before="62" w:after="62"/>
      </w:pPr>
      <w:r>
        <w:tab/>
      </w:r>
      <w:r>
        <w:rPr>
          <w:rFonts w:hint="eastAsia"/>
        </w:rPr>
        <w:t>在</w:t>
      </w:r>
      <w:r>
        <w:t>SD</w:t>
      </w:r>
      <w:r>
        <w:rPr>
          <w:rFonts w:hint="eastAsia"/>
        </w:rPr>
        <w:t>模式下，可使用一位（</w:t>
      </w:r>
      <w:r>
        <w:t>DATA0</w:t>
      </w:r>
      <w:r>
        <w:rPr>
          <w:rFonts w:hint="eastAsia"/>
        </w:rPr>
        <w:t>）或四位</w:t>
      </w:r>
      <w:r>
        <w:t>(DATA0~DATA3)</w:t>
      </w:r>
      <w:r>
        <w:rPr>
          <w:rFonts w:hint="eastAsia"/>
        </w:rPr>
        <w:t>数据线进行传输，该规定可最大限度地兼容不同的</w:t>
      </w:r>
      <w:r>
        <w:t>SD</w:t>
      </w:r>
      <w:r>
        <w:rPr>
          <w:rFonts w:hint="eastAsia"/>
        </w:rPr>
        <w:t>设备和</w:t>
      </w:r>
      <w:r>
        <w:t>SD</w:t>
      </w:r>
      <w:r>
        <w:rPr>
          <w:rFonts w:hint="eastAsia"/>
        </w:rPr>
        <w:t>控制器（两者均有可能仅支持单一的数据位宽）。</w:t>
      </w:r>
    </w:p>
    <w:p w:rsidR="00C73189" w:rsidRDefault="00C73189" w:rsidP="00F4129B">
      <w:pPr>
        <w:spacing w:before="62" w:after="62"/>
      </w:pPr>
      <w:r>
        <w:rPr>
          <w:rFonts w:hint="eastAsia"/>
        </w:rPr>
        <w:t>在</w:t>
      </w:r>
      <w:r>
        <w:t>SPI</w:t>
      </w:r>
      <w:r>
        <w:rPr>
          <w:rFonts w:hint="eastAsia"/>
        </w:rPr>
        <w:t>模式下，仅仅允许设备工作在一位数据位宽状态下。</w:t>
      </w:r>
    </w:p>
    <w:p w:rsidR="00C73189" w:rsidRPr="006D31E3" w:rsidRDefault="00C73189" w:rsidP="006D31E3">
      <w:pPr>
        <w:pStyle w:val="a"/>
      </w:pPr>
      <w:r w:rsidRPr="006D31E3">
        <w:rPr>
          <w:rFonts w:hint="eastAsia"/>
        </w:rPr>
        <w:t>传输速率</w:t>
      </w:r>
    </w:p>
    <w:p w:rsidR="00C73189" w:rsidRDefault="00C73189" w:rsidP="00F4129B">
      <w:pPr>
        <w:spacing w:before="62" w:after="62"/>
      </w:pPr>
      <w:r>
        <w:tab/>
        <w:t>SD</w:t>
      </w:r>
      <w:r>
        <w:rPr>
          <w:rFonts w:hint="eastAsia"/>
        </w:rPr>
        <w:t>规范主要定义了</w:t>
      </w:r>
      <w:r>
        <w:t>3</w:t>
      </w:r>
      <w:r>
        <w:rPr>
          <w:rFonts w:hint="eastAsia"/>
        </w:rPr>
        <w:t>种传输速率：</w:t>
      </w:r>
    </w:p>
    <w:p w:rsidR="00C73189" w:rsidRDefault="00C73189" w:rsidP="00952020">
      <w:pPr>
        <w:pStyle w:val="a0"/>
        <w:ind w:left="1260"/>
      </w:pPr>
      <w:r>
        <w:rPr>
          <w:rFonts w:hint="eastAsia"/>
        </w:rPr>
        <w:t>低速：</w:t>
      </w:r>
      <w:r>
        <w:t>400KHZ</w:t>
      </w:r>
      <w:r>
        <w:rPr>
          <w:rFonts w:hint="eastAsia"/>
        </w:rPr>
        <w:t>时钟，通常用于设备初始化阶段；</w:t>
      </w:r>
    </w:p>
    <w:p w:rsidR="00C73189" w:rsidRDefault="00C73189" w:rsidP="00952020">
      <w:pPr>
        <w:pStyle w:val="a0"/>
        <w:ind w:left="1260"/>
      </w:pPr>
      <w:r>
        <w:rPr>
          <w:rFonts w:hint="eastAsia"/>
        </w:rPr>
        <w:t>全速：</w:t>
      </w:r>
      <w:r>
        <w:t>25MHZ</w:t>
      </w:r>
      <w:r>
        <w:rPr>
          <w:rFonts w:hint="eastAsia"/>
        </w:rPr>
        <w:t>时钟，用户设备正常工作阶段；</w:t>
      </w:r>
    </w:p>
    <w:p w:rsidR="00C73189" w:rsidRDefault="00C73189" w:rsidP="00952020">
      <w:pPr>
        <w:pStyle w:val="a0"/>
        <w:ind w:left="1260"/>
      </w:pPr>
      <w:r>
        <w:rPr>
          <w:rFonts w:hint="eastAsia"/>
        </w:rPr>
        <w:t>高速：</w:t>
      </w:r>
      <w:r>
        <w:t>50MHZ</w:t>
      </w:r>
      <w:r>
        <w:rPr>
          <w:rFonts w:hint="eastAsia"/>
        </w:rPr>
        <w:t>时钟，可支持高速设备。</w:t>
      </w:r>
    </w:p>
    <w:p w:rsidR="00C73189" w:rsidRDefault="00C73189" w:rsidP="00A06C10">
      <w:pPr>
        <w:pStyle w:val="23"/>
        <w:spacing w:before="62" w:after="62"/>
      </w:pPr>
      <w:r>
        <w:t>SD</w:t>
      </w:r>
      <w:r>
        <w:rPr>
          <w:rFonts w:hint="eastAsia"/>
        </w:rPr>
        <w:t>规范中明确定义了设备和控制器必须支持低速和全速，高速模式为非必要实现，需要控制器和设备双方均支持才能正常工作。</w:t>
      </w:r>
    </w:p>
    <w:p w:rsidR="00C73189" w:rsidRPr="006D31E3" w:rsidRDefault="00C73189" w:rsidP="006D31E3">
      <w:pPr>
        <w:pStyle w:val="a"/>
      </w:pPr>
      <w:r w:rsidRPr="006D31E3">
        <w:rPr>
          <w:rFonts w:hint="eastAsia"/>
        </w:rPr>
        <w:t>设备类型</w:t>
      </w:r>
    </w:p>
    <w:p w:rsidR="00C73189" w:rsidRDefault="00C73189" w:rsidP="00F4129B">
      <w:pPr>
        <w:spacing w:before="62" w:after="62"/>
      </w:pPr>
      <w:r>
        <w:tab/>
        <w:t>SD</w:t>
      </w:r>
      <w:r>
        <w:rPr>
          <w:rFonts w:hint="eastAsia"/>
        </w:rPr>
        <w:t>存储卡容量分为</w:t>
      </w:r>
      <w:r>
        <w:t>SDSC</w:t>
      </w:r>
      <w:r>
        <w:rPr>
          <w:rFonts w:hint="eastAsia"/>
        </w:rPr>
        <w:t>（最大</w:t>
      </w:r>
      <w:r>
        <w:t>2GB</w:t>
      </w:r>
      <w:r>
        <w:rPr>
          <w:rFonts w:hint="eastAsia"/>
        </w:rPr>
        <w:t>）、</w:t>
      </w:r>
      <w:r>
        <w:t>SDHC</w:t>
      </w:r>
      <w:r>
        <w:rPr>
          <w:rFonts w:hint="eastAsia"/>
        </w:rPr>
        <w:t>（最大</w:t>
      </w:r>
      <w:r>
        <w:t>32GB</w:t>
      </w:r>
      <w:r>
        <w:rPr>
          <w:rFonts w:hint="eastAsia"/>
        </w:rPr>
        <w:t>）、</w:t>
      </w:r>
      <w:r>
        <w:t>SDXC</w:t>
      </w:r>
      <w:r>
        <w:rPr>
          <w:rFonts w:hint="eastAsia"/>
        </w:rPr>
        <w:t>（最大</w:t>
      </w:r>
      <w:r>
        <w:t>2TB</w:t>
      </w:r>
      <w:r>
        <w:rPr>
          <w:rFonts w:hint="eastAsia"/>
        </w:rPr>
        <w:t>）。</w:t>
      </w:r>
      <w:r>
        <w:t>SD</w:t>
      </w:r>
      <w:r>
        <w:rPr>
          <w:rFonts w:hint="eastAsia"/>
        </w:rPr>
        <w:t>存储卡的传输速度和它的容量类型没有必然联系，如果认为</w:t>
      </w:r>
      <w:r>
        <w:t>SDHC</w:t>
      </w:r>
      <w:r>
        <w:rPr>
          <w:rFonts w:hint="eastAsia"/>
        </w:rPr>
        <w:t>就是所谓的高速卡是一个误区。</w:t>
      </w:r>
      <w:r>
        <w:t>SD</w:t>
      </w:r>
      <w:r>
        <w:rPr>
          <w:rFonts w:hint="eastAsia"/>
        </w:rPr>
        <w:t>存储卡的速度分为</w:t>
      </w:r>
      <w:r>
        <w:t>5</w:t>
      </w:r>
      <w:r>
        <w:rPr>
          <w:rFonts w:hint="eastAsia"/>
        </w:rPr>
        <w:t>类，</w:t>
      </w:r>
      <w:r>
        <w:t>class0</w:t>
      </w:r>
      <w:r>
        <w:rPr>
          <w:rFonts w:hint="eastAsia"/>
        </w:rPr>
        <w:t>并未规定具体的传输速度，由设备自定义，</w:t>
      </w:r>
      <w:r>
        <w:t>class2</w:t>
      </w:r>
      <w:r>
        <w:rPr>
          <w:rFonts w:hint="eastAsia"/>
        </w:rPr>
        <w:t>最低</w:t>
      </w:r>
      <w:r>
        <w:t>2MB/s</w:t>
      </w:r>
      <w:r>
        <w:rPr>
          <w:rFonts w:hint="eastAsia"/>
        </w:rPr>
        <w:t>，</w:t>
      </w:r>
      <w:r>
        <w:t>class4</w:t>
      </w:r>
      <w:r>
        <w:rPr>
          <w:rFonts w:hint="eastAsia"/>
        </w:rPr>
        <w:t>最低</w:t>
      </w:r>
      <w:r>
        <w:t>4MB/s</w:t>
      </w:r>
      <w:r>
        <w:rPr>
          <w:rFonts w:hint="eastAsia"/>
        </w:rPr>
        <w:t>，</w:t>
      </w:r>
      <w:r>
        <w:t>class6</w:t>
      </w:r>
      <w:r>
        <w:rPr>
          <w:rFonts w:hint="eastAsia"/>
        </w:rPr>
        <w:t>最低</w:t>
      </w:r>
      <w:r>
        <w:t>6MB/s</w:t>
      </w:r>
      <w:r>
        <w:rPr>
          <w:rFonts w:hint="eastAsia"/>
        </w:rPr>
        <w:t>，</w:t>
      </w:r>
      <w:r>
        <w:t>class10</w:t>
      </w:r>
      <w:r>
        <w:rPr>
          <w:rFonts w:hint="eastAsia"/>
        </w:rPr>
        <w:t>最低</w:t>
      </w:r>
      <w:r>
        <w:t>10MB/s</w:t>
      </w:r>
      <w:r>
        <w:rPr>
          <w:rFonts w:hint="eastAsia"/>
        </w:rPr>
        <w:t>。</w:t>
      </w:r>
      <w:r>
        <w:t>SDSC</w:t>
      </w:r>
      <w:r>
        <w:rPr>
          <w:rFonts w:hint="eastAsia"/>
        </w:rPr>
        <w:t>和</w:t>
      </w:r>
      <w:r>
        <w:t>SDHC</w:t>
      </w:r>
      <w:r>
        <w:rPr>
          <w:rFonts w:hint="eastAsia"/>
        </w:rPr>
        <w:t>速度最低为</w:t>
      </w:r>
      <w:r>
        <w:t>2MB/s</w:t>
      </w:r>
      <w:r>
        <w:rPr>
          <w:rFonts w:hint="eastAsia"/>
        </w:rPr>
        <w:t>，高速卡应该支持</w:t>
      </w:r>
      <w:r>
        <w:t>50MHZ</w:t>
      </w:r>
      <w:r>
        <w:rPr>
          <w:rFonts w:hint="eastAsia"/>
        </w:rPr>
        <w:t>时钟，速度达到</w:t>
      </w:r>
      <w:r>
        <w:t>25MB/s</w:t>
      </w:r>
      <w:r>
        <w:rPr>
          <w:rFonts w:hint="eastAsia"/>
        </w:rPr>
        <w:t>。</w:t>
      </w:r>
    </w:p>
    <w:p w:rsidR="00C73189" w:rsidRDefault="00C73189" w:rsidP="00F4129B">
      <w:pPr>
        <w:spacing w:before="62" w:after="62"/>
      </w:pPr>
      <w:r>
        <w:tab/>
        <w:t>SDIO</w:t>
      </w:r>
      <w:r>
        <w:rPr>
          <w:rFonts w:hint="eastAsia"/>
        </w:rPr>
        <w:t>卡主要有单一的</w:t>
      </w:r>
      <w:r>
        <w:t>SDIO</w:t>
      </w:r>
      <w:r>
        <w:rPr>
          <w:rFonts w:hint="eastAsia"/>
        </w:rPr>
        <w:t>卡和组合</w:t>
      </w:r>
      <w:r>
        <w:t>SDIO</w:t>
      </w:r>
      <w:r>
        <w:rPr>
          <w:rFonts w:hint="eastAsia"/>
        </w:rPr>
        <w:t>卡（即包含</w:t>
      </w:r>
      <w:r>
        <w:t>SDIO</w:t>
      </w:r>
      <w:r>
        <w:rPr>
          <w:rFonts w:hint="eastAsia"/>
        </w:rPr>
        <w:t>功能和</w:t>
      </w:r>
      <w:r>
        <w:t>SD</w:t>
      </w:r>
      <w:r>
        <w:rPr>
          <w:rFonts w:hint="eastAsia"/>
        </w:rPr>
        <w:t>存储卡功能的设备）两大类，其传输速度与</w:t>
      </w:r>
      <w:r>
        <w:t>SD</w:t>
      </w:r>
      <w:r>
        <w:rPr>
          <w:rFonts w:hint="eastAsia"/>
        </w:rPr>
        <w:t>存储卡的定义相同。</w:t>
      </w:r>
    </w:p>
    <w:p w:rsidR="00C73189" w:rsidRPr="006D31E3" w:rsidRDefault="00C73189" w:rsidP="006D31E3">
      <w:pPr>
        <w:pStyle w:val="a"/>
      </w:pPr>
      <w:r w:rsidRPr="006D31E3">
        <w:rPr>
          <w:rFonts w:hint="eastAsia"/>
        </w:rPr>
        <w:t>操作电压</w:t>
      </w:r>
    </w:p>
    <w:p w:rsidR="00C73189" w:rsidRDefault="00C73189" w:rsidP="00F4129B">
      <w:pPr>
        <w:spacing w:before="62" w:after="62"/>
      </w:pPr>
      <w:r>
        <w:tab/>
        <w:t>MMC</w:t>
      </w:r>
      <w:r>
        <w:rPr>
          <w:rFonts w:hint="eastAsia"/>
        </w:rPr>
        <w:t>规范定义的工作电压范围为</w:t>
      </w:r>
      <w:r>
        <w:t>1.65V~3.6V</w:t>
      </w:r>
      <w:r>
        <w:rPr>
          <w:rFonts w:hint="eastAsia"/>
        </w:rPr>
        <w:t>，但</w:t>
      </w:r>
      <w:r>
        <w:t>SD</w:t>
      </w:r>
      <w:r>
        <w:rPr>
          <w:rFonts w:hint="eastAsia"/>
        </w:rPr>
        <w:t>规范的电压范围为</w:t>
      </w:r>
      <w:r>
        <w:t>2.7V~3.6V</w:t>
      </w:r>
      <w:r>
        <w:rPr>
          <w:rFonts w:hint="eastAsia"/>
        </w:rPr>
        <w:t>，目前少有</w:t>
      </w:r>
      <w:r>
        <w:t>SD</w:t>
      </w:r>
      <w:r>
        <w:rPr>
          <w:rFonts w:hint="eastAsia"/>
        </w:rPr>
        <w:t>控制器支持</w:t>
      </w:r>
      <w:r>
        <w:t>MMC</w:t>
      </w:r>
      <w:r>
        <w:rPr>
          <w:rFonts w:hint="eastAsia"/>
        </w:rPr>
        <w:t>规定的</w:t>
      </w:r>
      <w:r>
        <w:t>1.65V~1.95V</w:t>
      </w:r>
      <w:r>
        <w:rPr>
          <w:rFonts w:hint="eastAsia"/>
        </w:rPr>
        <w:t>的低电压范围，因此不能支持只能工作在低电压范围的</w:t>
      </w:r>
      <w:r>
        <w:t>MMC</w:t>
      </w:r>
      <w:r>
        <w:rPr>
          <w:rFonts w:hint="eastAsia"/>
        </w:rPr>
        <w:t>卡。定义一个工作电压范围的目的是为了兼容已经存在的</w:t>
      </w:r>
      <w:r>
        <w:t>SD</w:t>
      </w:r>
      <w:r>
        <w:rPr>
          <w:rFonts w:hint="eastAsia"/>
        </w:rPr>
        <w:t>控制器和</w:t>
      </w:r>
      <w:r>
        <w:t>SD</w:t>
      </w:r>
      <w:r>
        <w:rPr>
          <w:rFonts w:hint="eastAsia"/>
        </w:rPr>
        <w:t>设备。</w:t>
      </w:r>
      <w:r>
        <w:t xml:space="preserve"> </w:t>
      </w:r>
    </w:p>
    <w:p w:rsidR="00C73189" w:rsidRPr="006D31E3" w:rsidRDefault="00C73189" w:rsidP="006D31E3">
      <w:pPr>
        <w:pStyle w:val="a"/>
      </w:pPr>
      <w:r w:rsidRPr="006D31E3">
        <w:rPr>
          <w:rFonts w:hint="eastAsia"/>
        </w:rPr>
        <w:t>传输协议</w:t>
      </w:r>
    </w:p>
    <w:p w:rsidR="00C73189" w:rsidRDefault="00C73189" w:rsidP="00F4129B">
      <w:pPr>
        <w:spacing w:before="62" w:after="62"/>
      </w:pPr>
      <w:r>
        <w:tab/>
      </w:r>
      <w:r>
        <w:rPr>
          <w:rFonts w:hint="eastAsia"/>
        </w:rPr>
        <w:t>如果把</w:t>
      </w:r>
      <w:r>
        <w:t>SD</w:t>
      </w:r>
      <w:r>
        <w:rPr>
          <w:rFonts w:hint="eastAsia"/>
        </w:rPr>
        <w:t>一次总线传输称作一次会话，那么一次会话由命令、应答和数据组成。由于</w:t>
      </w:r>
      <w:r>
        <w:t>SD</w:t>
      </w:r>
      <w:r>
        <w:rPr>
          <w:rFonts w:hint="eastAsia"/>
        </w:rPr>
        <w:t>是一个主从总线，命令总是由</w:t>
      </w:r>
      <w:r>
        <w:t>SD</w:t>
      </w:r>
      <w:r>
        <w:rPr>
          <w:rFonts w:hint="eastAsia"/>
        </w:rPr>
        <w:t>控制器发出，随后可能伴随设备对该命令的应答以及双方的数据传输。这三者均伴随</w:t>
      </w:r>
      <w:r>
        <w:t>CRC</w:t>
      </w:r>
      <w:r>
        <w:rPr>
          <w:rFonts w:hint="eastAsia"/>
        </w:rPr>
        <w:t>数据校验以保证传输的正确性，</w:t>
      </w:r>
      <w:r>
        <w:t>CRC</w:t>
      </w:r>
      <w:r>
        <w:rPr>
          <w:rFonts w:hint="eastAsia"/>
        </w:rPr>
        <w:t>计算由</w:t>
      </w:r>
      <w:r>
        <w:t>SD</w:t>
      </w:r>
      <w:r>
        <w:rPr>
          <w:rFonts w:hint="eastAsia"/>
        </w:rPr>
        <w:t>控制器处理。</w:t>
      </w:r>
      <w:r>
        <w:t>SD</w:t>
      </w:r>
      <w:r>
        <w:rPr>
          <w:rFonts w:hint="eastAsia"/>
        </w:rPr>
        <w:t>存储卡由不同的命令集分别处理设备初始化和设备数据传输等工作，</w:t>
      </w:r>
      <w:r>
        <w:t>SDIO</w:t>
      </w:r>
      <w:r>
        <w:rPr>
          <w:rFonts w:hint="eastAsia"/>
        </w:rPr>
        <w:t>卡在</w:t>
      </w:r>
      <w:r>
        <w:t>SD</w:t>
      </w:r>
      <w:r>
        <w:rPr>
          <w:rFonts w:hint="eastAsia"/>
        </w:rPr>
        <w:t>存储卡命令集的基础上，增加了一些额外的命令完成与</w:t>
      </w:r>
      <w:r>
        <w:t>SDIO</w:t>
      </w:r>
      <w:r>
        <w:rPr>
          <w:rFonts w:hint="eastAsia"/>
        </w:rPr>
        <w:t>设备相关的通信，因此</w:t>
      </w:r>
      <w:r>
        <w:t>SDIO</w:t>
      </w:r>
      <w:r>
        <w:rPr>
          <w:rFonts w:hint="eastAsia"/>
        </w:rPr>
        <w:t>卡可以看成是</w:t>
      </w:r>
      <w:r>
        <w:t>SD</w:t>
      </w:r>
      <w:r>
        <w:rPr>
          <w:rFonts w:hint="eastAsia"/>
        </w:rPr>
        <w:t>存储卡的一个扩展功能。</w:t>
      </w:r>
    </w:p>
    <w:p w:rsidR="00C73189" w:rsidRPr="00833C17" w:rsidRDefault="00C73189" w:rsidP="00F4129B">
      <w:pPr>
        <w:spacing w:before="62" w:after="62"/>
        <w:rPr>
          <w:b/>
        </w:rPr>
      </w:pPr>
      <w:r w:rsidRPr="00833C17">
        <w:rPr>
          <w:b/>
        </w:rPr>
        <w:t>SPI</w:t>
      </w:r>
      <w:r>
        <w:rPr>
          <w:rFonts w:hint="eastAsia"/>
          <w:b/>
        </w:rPr>
        <w:t>模式</w:t>
      </w:r>
    </w:p>
    <w:p w:rsidR="00C73189" w:rsidRDefault="00C73189" w:rsidP="00F4129B">
      <w:pPr>
        <w:spacing w:before="62" w:after="62"/>
      </w:pPr>
      <w:r>
        <w:tab/>
        <w:t>SPI</w:t>
      </w:r>
      <w:r>
        <w:rPr>
          <w:rFonts w:hint="eastAsia"/>
        </w:rPr>
        <w:t>模式下的总线协议是</w:t>
      </w:r>
      <w:r>
        <w:t>SD</w:t>
      </w:r>
      <w:r>
        <w:rPr>
          <w:rFonts w:hint="eastAsia"/>
        </w:rPr>
        <w:t>总线协议的一个子集。由于</w:t>
      </w:r>
      <w:r>
        <w:t>SPI</w:t>
      </w:r>
      <w:r>
        <w:rPr>
          <w:rFonts w:hint="eastAsia"/>
        </w:rPr>
        <w:t>控制器只能充当</w:t>
      </w:r>
      <w:r>
        <w:t>SD</w:t>
      </w:r>
      <w:r>
        <w:rPr>
          <w:rFonts w:hint="eastAsia"/>
        </w:rPr>
        <w:t>物理传输层的功能，因此定义了专供</w:t>
      </w:r>
      <w:r>
        <w:t>SPI</w:t>
      </w:r>
      <w:r>
        <w:rPr>
          <w:rFonts w:hint="eastAsia"/>
        </w:rPr>
        <w:t>模式下使用的命令集，这些命令同时也对应不同的应答格式。此模式下，一次</w:t>
      </w:r>
      <w:r>
        <w:t>SD</w:t>
      </w:r>
      <w:r>
        <w:rPr>
          <w:rFonts w:hint="eastAsia"/>
        </w:rPr>
        <w:t>总线会话将由多个</w:t>
      </w:r>
      <w:r>
        <w:t>SPI</w:t>
      </w:r>
      <w:r>
        <w:rPr>
          <w:rFonts w:hint="eastAsia"/>
        </w:rPr>
        <w:t>传输完成，这对软件设计有更多的需求。此外，还需要由软件完成</w:t>
      </w:r>
      <w:r>
        <w:t>CRC</w:t>
      </w:r>
      <w:r>
        <w:rPr>
          <w:rFonts w:hint="eastAsia"/>
        </w:rPr>
        <w:t>校验的处理，在初始化</w:t>
      </w:r>
      <w:r>
        <w:t>SD</w:t>
      </w:r>
      <w:r>
        <w:rPr>
          <w:rFonts w:hint="eastAsia"/>
        </w:rPr>
        <w:t>设备时可以关闭</w:t>
      </w:r>
      <w:r>
        <w:t>CRC</w:t>
      </w:r>
      <w:r>
        <w:rPr>
          <w:rFonts w:hint="eastAsia"/>
        </w:rPr>
        <w:t>功能。</w:t>
      </w:r>
    </w:p>
    <w:p w:rsidR="00C73189" w:rsidRPr="00833C17" w:rsidRDefault="00C73189" w:rsidP="00F4129B">
      <w:pPr>
        <w:spacing w:before="62" w:after="62"/>
        <w:rPr>
          <w:b/>
        </w:rPr>
      </w:pPr>
      <w:r>
        <w:rPr>
          <w:rFonts w:hint="eastAsia"/>
          <w:b/>
        </w:rPr>
        <w:t>安全</w:t>
      </w:r>
    </w:p>
    <w:p w:rsidR="00C73189" w:rsidRDefault="00C73189" w:rsidP="00B87E18">
      <w:pPr>
        <w:pStyle w:val="a"/>
      </w:pPr>
      <w:r>
        <w:tab/>
      </w:r>
      <w:r>
        <w:rPr>
          <w:rFonts w:hint="eastAsia"/>
        </w:rPr>
        <w:t>设备加密。</w:t>
      </w:r>
      <w:r>
        <w:t>SD</w:t>
      </w:r>
      <w:r>
        <w:rPr>
          <w:rFonts w:hint="eastAsia"/>
        </w:rPr>
        <w:t>存储卡可由特定的命令操作，让卡处于加密状态，此时该卡不能被读或写。设备是否支持加密功能由它是否支持该加密命令决定；</w:t>
      </w:r>
    </w:p>
    <w:p w:rsidR="00C73189" w:rsidRDefault="00C73189" w:rsidP="00B87E18">
      <w:pPr>
        <w:pStyle w:val="a"/>
      </w:pPr>
      <w:r>
        <w:lastRenderedPageBreak/>
        <w:tab/>
      </w:r>
      <w:r>
        <w:rPr>
          <w:rFonts w:hint="eastAsia"/>
        </w:rPr>
        <w:t>设备硬件写保护。</w:t>
      </w:r>
      <w:r>
        <w:t>SDHC</w:t>
      </w:r>
      <w:r>
        <w:rPr>
          <w:rFonts w:hint="eastAsia"/>
        </w:rPr>
        <w:t>和</w:t>
      </w:r>
      <w:r>
        <w:t>SDXC</w:t>
      </w:r>
      <w:r>
        <w:rPr>
          <w:rFonts w:hint="eastAsia"/>
        </w:rPr>
        <w:t>存储卡不支持该命令；</w:t>
      </w:r>
    </w:p>
    <w:p w:rsidR="00C73189" w:rsidRDefault="00C73189" w:rsidP="00B87E18">
      <w:pPr>
        <w:pStyle w:val="a"/>
      </w:pPr>
      <w:r>
        <w:tab/>
      </w:r>
      <w:r>
        <w:rPr>
          <w:rFonts w:hint="eastAsia"/>
        </w:rPr>
        <w:t>软件写保护。每一个</w:t>
      </w:r>
      <w:r>
        <w:t>SD</w:t>
      </w:r>
      <w:r>
        <w:rPr>
          <w:rFonts w:hint="eastAsia"/>
        </w:rPr>
        <w:t>卡上都有一个写保护开关（</w:t>
      </w:r>
      <w:r>
        <w:t>WP</w:t>
      </w:r>
      <w:r>
        <w:rPr>
          <w:rFonts w:hint="eastAsia"/>
        </w:rPr>
        <w:t>），事实上该开关与</w:t>
      </w:r>
      <w:r>
        <w:t>SD</w:t>
      </w:r>
      <w:r>
        <w:rPr>
          <w:rFonts w:hint="eastAsia"/>
        </w:rPr>
        <w:t>卡内部没有任何联系，但它提供了实现软件写保护的方法，如</w:t>
      </w:r>
      <w:r>
        <w:fldChar w:fldCharType="begin"/>
      </w:r>
      <w:r>
        <w:instrText xml:space="preserve"> REF _Ref422853747 \h </w:instrText>
      </w:r>
      <w:r>
        <w:fldChar w:fldCharType="separate"/>
      </w:r>
      <w:r w:rsidR="00B96029">
        <w:rPr>
          <w:rFonts w:hint="eastAsia"/>
        </w:rPr>
        <w:t>图</w:t>
      </w:r>
      <w:r w:rsidR="00B96029">
        <w:t xml:space="preserve"> </w:t>
      </w:r>
      <w:r w:rsidR="00B96029">
        <w:rPr>
          <w:noProof/>
        </w:rPr>
        <w:t>1</w:t>
      </w:r>
      <w:r w:rsidR="00200C43">
        <w:rPr>
          <w:noProof/>
        </w:rPr>
        <w:t>2</w:t>
      </w:r>
      <w:r w:rsidR="00B96029">
        <w:t>.</w:t>
      </w:r>
      <w:r w:rsidR="00B96029">
        <w:rPr>
          <w:noProof/>
        </w:rPr>
        <w:t>2</w:t>
      </w:r>
      <w:r>
        <w:fldChar w:fldCharType="end"/>
      </w:r>
      <w:r>
        <w:rPr>
          <w:rFonts w:hint="eastAsia"/>
        </w:rPr>
        <w:t>。</w:t>
      </w:r>
    </w:p>
    <w:p w:rsidR="00C73189" w:rsidRDefault="002A2752" w:rsidP="00F4129B">
      <w:pPr>
        <w:spacing w:before="62" w:after="62"/>
        <w:jc w:val="center"/>
      </w:pPr>
      <w:r>
        <w:rPr>
          <w:noProof/>
        </w:rPr>
        <w:pict>
          <v:shape id="图片 59" o:spid="_x0000_i1063" type="#_x0000_t75" alt="软件写保护" style="width:374.4pt;height:2in;visibility:visible">
            <v:imagedata r:id="rId64" o:title=""/>
          </v:shape>
        </w:pict>
      </w:r>
    </w:p>
    <w:p w:rsidR="00C73189" w:rsidRDefault="00C73189" w:rsidP="00F4129B">
      <w:pPr>
        <w:pStyle w:val="a8"/>
        <w:spacing w:before="62" w:after="62"/>
      </w:pPr>
      <w:bookmarkStart w:id="2390" w:name="_Ref422853747"/>
      <w:r>
        <w:rPr>
          <w:rFonts w:hint="eastAsia"/>
        </w:rPr>
        <w:t>图</w:t>
      </w:r>
      <w:r>
        <w:t xml:space="preserve"> </w:t>
      </w:r>
      <w:r w:rsidR="00221946">
        <w:fldChar w:fldCharType="begin"/>
      </w:r>
      <w:r w:rsidR="00221946">
        <w:instrText xml:space="preserve"> STYLEREF 1 \s </w:instrText>
      </w:r>
      <w:r w:rsidR="00221946">
        <w:fldChar w:fldCharType="separate"/>
      </w:r>
      <w:r w:rsidR="00B96029">
        <w:rPr>
          <w:noProof/>
        </w:rPr>
        <w:t>1</w:t>
      </w:r>
      <w:r w:rsidR="00221946">
        <w:rPr>
          <w:noProof/>
        </w:rPr>
        <w:fldChar w:fldCharType="end"/>
      </w:r>
      <w:r w:rsidR="00200C43">
        <w:rPr>
          <w:noProof/>
        </w:rPr>
        <w:t>2</w:t>
      </w:r>
      <w:r w:rsidR="009C5060">
        <w:t>.</w:t>
      </w:r>
      <w:r w:rsidR="009C5060">
        <w:fldChar w:fldCharType="begin"/>
      </w:r>
      <w:r w:rsidR="009C5060">
        <w:instrText xml:space="preserve"> SEQ </w:instrText>
      </w:r>
      <w:r w:rsidR="009C5060">
        <w:instrText>图</w:instrText>
      </w:r>
      <w:r w:rsidR="009C5060">
        <w:instrText xml:space="preserve"> \* ARABIC \s 1 </w:instrText>
      </w:r>
      <w:r w:rsidR="009C5060">
        <w:fldChar w:fldCharType="separate"/>
      </w:r>
      <w:r w:rsidR="00B96029">
        <w:rPr>
          <w:noProof/>
        </w:rPr>
        <w:t>2</w:t>
      </w:r>
      <w:r w:rsidR="009C5060">
        <w:fldChar w:fldCharType="end"/>
      </w:r>
      <w:bookmarkEnd w:id="2390"/>
      <w:r>
        <w:t xml:space="preserve">  SD</w:t>
      </w:r>
      <w:r>
        <w:rPr>
          <w:rFonts w:hint="eastAsia"/>
        </w:rPr>
        <w:t>卡软件写保护示意图</w:t>
      </w:r>
    </w:p>
    <w:p w:rsidR="00C73189" w:rsidRDefault="00C73189" w:rsidP="00F4129B">
      <w:pPr>
        <w:spacing w:before="62" w:after="62"/>
      </w:pPr>
      <w:r>
        <w:tab/>
      </w:r>
      <w:r>
        <w:rPr>
          <w:rFonts w:hint="eastAsia"/>
        </w:rPr>
        <w:t>如</w:t>
      </w:r>
      <w:r>
        <w:fldChar w:fldCharType="begin"/>
      </w:r>
      <w:r>
        <w:instrText xml:space="preserve"> REF _Ref422853747 \h </w:instrText>
      </w:r>
      <w:r>
        <w:fldChar w:fldCharType="separate"/>
      </w:r>
      <w:r w:rsidR="00B96029">
        <w:rPr>
          <w:rFonts w:hint="eastAsia"/>
        </w:rPr>
        <w:t>图</w:t>
      </w:r>
      <w:r w:rsidR="00B96029">
        <w:t xml:space="preserve"> </w:t>
      </w:r>
      <w:r w:rsidR="00B96029">
        <w:rPr>
          <w:noProof/>
        </w:rPr>
        <w:t>1</w:t>
      </w:r>
      <w:r w:rsidR="00A30FFC">
        <w:rPr>
          <w:noProof/>
        </w:rPr>
        <w:t>3</w:t>
      </w:r>
      <w:r w:rsidR="00B96029">
        <w:t>.</w:t>
      </w:r>
      <w:r w:rsidR="00B96029">
        <w:rPr>
          <w:noProof/>
        </w:rPr>
        <w:t>2</w:t>
      </w:r>
      <w:r>
        <w:fldChar w:fldCharType="end"/>
      </w:r>
      <w:r>
        <w:t xml:space="preserve"> </w:t>
      </w:r>
      <w:r>
        <w:rPr>
          <w:rFonts w:hint="eastAsia"/>
        </w:rPr>
        <w:t>所示，写保护开关是一块可以拨动的滑块，当拨到上面时，</w:t>
      </w:r>
      <w:r>
        <w:t>A</w:t>
      </w:r>
      <w:r>
        <w:rPr>
          <w:rFonts w:hint="eastAsia"/>
        </w:rPr>
        <w:t>、</w:t>
      </w:r>
      <w:r>
        <w:t>B</w:t>
      </w:r>
      <w:r>
        <w:rPr>
          <w:rFonts w:hint="eastAsia"/>
        </w:rPr>
        <w:t>断开，此时</w:t>
      </w:r>
      <w:r>
        <w:t>GPIO</w:t>
      </w:r>
      <w:r>
        <w:rPr>
          <w:rFonts w:hint="eastAsia"/>
        </w:rPr>
        <w:t>为高电平；当拨到下面时，滑块将弹片顶起使</w:t>
      </w:r>
      <w:r>
        <w:t>A</w:t>
      </w:r>
      <w:r>
        <w:rPr>
          <w:rFonts w:hint="eastAsia"/>
        </w:rPr>
        <w:t>、</w:t>
      </w:r>
      <w:r>
        <w:t>B</w:t>
      </w:r>
      <w:r>
        <w:rPr>
          <w:rFonts w:hint="eastAsia"/>
        </w:rPr>
        <w:t>接通，此时</w:t>
      </w:r>
      <w:r>
        <w:t>GPIO</w:t>
      </w:r>
      <w:r>
        <w:rPr>
          <w:rFonts w:hint="eastAsia"/>
        </w:rPr>
        <w:t>为低电平。</w:t>
      </w:r>
      <w:r>
        <w:t>SD</w:t>
      </w:r>
      <w:r>
        <w:rPr>
          <w:rFonts w:hint="eastAsia"/>
        </w:rPr>
        <w:t>卡规定滑块拨到下面时表示写保护打开，因此可以总结为：当读到</w:t>
      </w:r>
      <w:r>
        <w:t>GPIO</w:t>
      </w:r>
      <w:r>
        <w:rPr>
          <w:rFonts w:hint="eastAsia"/>
        </w:rPr>
        <w:t>为低电平时，</w:t>
      </w:r>
      <w:r>
        <w:t>SD</w:t>
      </w:r>
      <w:r>
        <w:rPr>
          <w:rFonts w:hint="eastAsia"/>
        </w:rPr>
        <w:t>卡处于写保护状态，软件可根据此信息将</w:t>
      </w:r>
      <w:r>
        <w:t>SD</w:t>
      </w:r>
      <w:r>
        <w:rPr>
          <w:rFonts w:hint="eastAsia"/>
        </w:rPr>
        <w:t>卡标记只读模式；反之未写保护。</w:t>
      </w:r>
    </w:p>
    <w:p w:rsidR="00C73189" w:rsidRPr="004621E2" w:rsidRDefault="00C73189" w:rsidP="00F4129B">
      <w:pPr>
        <w:spacing w:before="62" w:after="62"/>
        <w:rPr>
          <w:b/>
        </w:rPr>
      </w:pPr>
      <w:r>
        <w:rPr>
          <w:rFonts w:hint="eastAsia"/>
          <w:b/>
        </w:rPr>
        <w:t>总线对设备数量的支持</w:t>
      </w:r>
    </w:p>
    <w:p w:rsidR="00C73189" w:rsidRDefault="00C73189" w:rsidP="00F4129B">
      <w:pPr>
        <w:spacing w:before="62" w:after="62"/>
      </w:pPr>
      <w:r>
        <w:tab/>
        <w:t>SD</w:t>
      </w:r>
      <w:r>
        <w:rPr>
          <w:rFonts w:hint="eastAsia"/>
        </w:rPr>
        <w:t>总线为一主多从总线，即一条总线上可以挂接多个</w:t>
      </w:r>
      <w:r>
        <w:t>SD</w:t>
      </w:r>
      <w:r>
        <w:rPr>
          <w:rFonts w:hint="eastAsia"/>
        </w:rPr>
        <w:t>从设备，它们以不同的地址区分。但</w:t>
      </w:r>
      <w:r>
        <w:t>SylixOS SD</w:t>
      </w:r>
      <w:r>
        <w:rPr>
          <w:rFonts w:hint="eastAsia"/>
        </w:rPr>
        <w:t>协议实现上，并不支持一条</w:t>
      </w:r>
      <w:r>
        <w:t>SD</w:t>
      </w:r>
      <w:r>
        <w:rPr>
          <w:rFonts w:hint="eastAsia"/>
        </w:rPr>
        <w:t>总线上存在多个设备的情况，原因如下：</w:t>
      </w:r>
    </w:p>
    <w:p w:rsidR="00C73189" w:rsidRDefault="00C73189" w:rsidP="000709C8">
      <w:pPr>
        <w:pStyle w:val="a"/>
      </w:pPr>
      <w:r>
        <w:tab/>
        <w:t>SD</w:t>
      </w:r>
      <w:r>
        <w:rPr>
          <w:rFonts w:hint="eastAsia"/>
        </w:rPr>
        <w:t>卡接口完全兼容</w:t>
      </w:r>
      <w:r>
        <w:t>MMC</w:t>
      </w:r>
      <w:r>
        <w:rPr>
          <w:rFonts w:hint="eastAsia"/>
        </w:rPr>
        <w:t>卡，若一个总线上同时存在</w:t>
      </w:r>
      <w:r>
        <w:t>SD</w:t>
      </w:r>
      <w:r>
        <w:rPr>
          <w:rFonts w:hint="eastAsia"/>
        </w:rPr>
        <w:t>卡和</w:t>
      </w:r>
      <w:r>
        <w:t>MMC</w:t>
      </w:r>
      <w:r>
        <w:rPr>
          <w:rFonts w:hint="eastAsia"/>
        </w:rPr>
        <w:t>卡，且它们需要不同的电压支持时，不论是硬件还是软件上都难以实现兼容；</w:t>
      </w:r>
    </w:p>
    <w:p w:rsidR="00C73189" w:rsidRDefault="00C73189" w:rsidP="000709C8">
      <w:pPr>
        <w:pStyle w:val="a"/>
      </w:pPr>
      <w:r>
        <w:tab/>
      </w:r>
      <w:r>
        <w:rPr>
          <w:rFonts w:hint="eastAsia"/>
        </w:rPr>
        <w:t>当一个总线上有多个</w:t>
      </w:r>
      <w:r>
        <w:t>SDIO</w:t>
      </w:r>
      <w:r>
        <w:rPr>
          <w:rFonts w:hint="eastAsia"/>
        </w:rPr>
        <w:t>设备时，无法区分产生的</w:t>
      </w:r>
      <w:r>
        <w:t>SDIO</w:t>
      </w:r>
      <w:r>
        <w:rPr>
          <w:rFonts w:hint="eastAsia"/>
        </w:rPr>
        <w:t>中断来自于哪个设备；</w:t>
      </w:r>
    </w:p>
    <w:p w:rsidR="00C73189" w:rsidRPr="00E15C95" w:rsidRDefault="00C73189" w:rsidP="000709C8">
      <w:pPr>
        <w:pStyle w:val="a"/>
      </w:pPr>
      <w:r>
        <w:tab/>
      </w:r>
      <w:r>
        <w:rPr>
          <w:rFonts w:hint="eastAsia"/>
        </w:rPr>
        <w:t>一个总线上的多个</w:t>
      </w:r>
      <w:r>
        <w:t>SD</w:t>
      </w:r>
      <w:r>
        <w:rPr>
          <w:rFonts w:hint="eastAsia"/>
        </w:rPr>
        <w:t>设备若需要不同的传输速率，</w:t>
      </w:r>
      <w:r>
        <w:t>SD</w:t>
      </w:r>
      <w:r>
        <w:rPr>
          <w:rFonts w:hint="eastAsia"/>
        </w:rPr>
        <w:t>规范中没有提供解决方案。</w:t>
      </w:r>
      <w:r>
        <w:t>SD</w:t>
      </w:r>
      <w:r>
        <w:rPr>
          <w:rFonts w:hint="eastAsia"/>
        </w:rPr>
        <w:t>规范中明确说明，在高速模式下，一个</w:t>
      </w:r>
      <w:r>
        <w:t>SD</w:t>
      </w:r>
      <w:r>
        <w:rPr>
          <w:rFonts w:hint="eastAsia"/>
        </w:rPr>
        <w:t>控制器只能驱动一个</w:t>
      </w:r>
      <w:r>
        <w:t>SD</w:t>
      </w:r>
      <w:r>
        <w:rPr>
          <w:rFonts w:hint="eastAsia"/>
        </w:rPr>
        <w:t>设备；</w:t>
      </w:r>
    </w:p>
    <w:p w:rsidR="00C73189" w:rsidRDefault="00C73189" w:rsidP="000709C8">
      <w:pPr>
        <w:pStyle w:val="a"/>
      </w:pPr>
      <w:r>
        <w:tab/>
        <w:t>SD</w:t>
      </w:r>
      <w:r>
        <w:rPr>
          <w:rFonts w:hint="eastAsia"/>
        </w:rPr>
        <w:t>规范没有对一个总线上挂接的设备最大数量进行定义，这使得应用具有不确定性；</w:t>
      </w:r>
    </w:p>
    <w:p w:rsidR="00C73189" w:rsidRDefault="00C73189" w:rsidP="000709C8">
      <w:pPr>
        <w:pStyle w:val="a"/>
      </w:pPr>
      <w:r>
        <w:tab/>
      </w:r>
      <w:r>
        <w:rPr>
          <w:rFonts w:hint="eastAsia"/>
        </w:rPr>
        <w:t>到目前为止，实际工程应用中没有出现过一个</w:t>
      </w:r>
      <w:r>
        <w:t>SD</w:t>
      </w:r>
      <w:r>
        <w:rPr>
          <w:rFonts w:hint="eastAsia"/>
        </w:rPr>
        <w:t>总线挂接多个</w:t>
      </w:r>
      <w:r>
        <w:t>SDIO</w:t>
      </w:r>
      <w:r>
        <w:rPr>
          <w:rFonts w:hint="eastAsia"/>
        </w:rPr>
        <w:t>设备的情况。</w:t>
      </w:r>
    </w:p>
    <w:p w:rsidR="00C73189" w:rsidRDefault="00C73189" w:rsidP="00135C11">
      <w:pPr>
        <w:pStyle w:val="a9"/>
        <w:spacing w:before="62" w:after="62"/>
      </w:pPr>
      <w:r>
        <w:rPr>
          <w:rFonts w:hint="eastAsia"/>
        </w:rPr>
        <w:t>注：</w:t>
      </w:r>
      <w:r>
        <w:t>Linux</w:t>
      </w:r>
      <w:r>
        <w:rPr>
          <w:rFonts w:hint="eastAsia"/>
        </w:rPr>
        <w:t>系统下一个</w:t>
      </w:r>
      <w:r>
        <w:t>SD</w:t>
      </w:r>
      <w:r>
        <w:rPr>
          <w:rFonts w:hint="eastAsia"/>
        </w:rPr>
        <w:t>总线也同样只能存在一个设备。</w:t>
      </w:r>
    </w:p>
    <w:p w:rsidR="00C73189" w:rsidRPr="00DA7112" w:rsidRDefault="00C73189" w:rsidP="00DA7112">
      <w:pPr>
        <w:spacing w:before="62" w:after="62"/>
        <w:rPr>
          <w:b/>
        </w:rPr>
      </w:pPr>
      <w:r w:rsidRPr="00DA7112">
        <w:rPr>
          <w:b/>
        </w:rPr>
        <w:t>SD</w:t>
      </w:r>
      <w:r w:rsidRPr="00DA7112">
        <w:rPr>
          <w:rFonts w:hint="eastAsia"/>
          <w:b/>
        </w:rPr>
        <w:t>总线会话时序</w:t>
      </w:r>
    </w:p>
    <w:p w:rsidR="00C73189" w:rsidRDefault="00C73189" w:rsidP="00F4129B">
      <w:pPr>
        <w:pStyle w:val="23"/>
        <w:spacing w:before="62" w:after="62"/>
      </w:pPr>
      <w:r>
        <w:rPr>
          <w:rFonts w:hint="eastAsia"/>
        </w:rPr>
        <w:t>一个</w:t>
      </w:r>
      <w:r>
        <w:t>SD</w:t>
      </w:r>
      <w:r>
        <w:rPr>
          <w:rFonts w:hint="eastAsia"/>
        </w:rPr>
        <w:t>总线会话由命令（</w:t>
      </w:r>
      <w:r>
        <w:t>Commond</w:t>
      </w:r>
      <w:r>
        <w:rPr>
          <w:rFonts w:hint="eastAsia"/>
        </w:rPr>
        <w:t>）、应答（</w:t>
      </w:r>
      <w:r>
        <w:t>Response</w:t>
      </w:r>
      <w:r>
        <w:rPr>
          <w:rFonts w:hint="eastAsia"/>
        </w:rPr>
        <w:t>）、和数据（</w:t>
      </w:r>
      <w:r>
        <w:t>Data</w:t>
      </w:r>
      <w:r>
        <w:rPr>
          <w:rFonts w:hint="eastAsia"/>
        </w:rPr>
        <w:t>）三个基本元素构成，</w:t>
      </w:r>
      <w:r>
        <w:t>SD</w:t>
      </w:r>
      <w:r>
        <w:rPr>
          <w:rFonts w:hint="eastAsia"/>
        </w:rPr>
        <w:t>总线会话可分为以下几类：</w:t>
      </w:r>
    </w:p>
    <w:p w:rsidR="00C73189" w:rsidRDefault="00C73189" w:rsidP="008B21AD">
      <w:pPr>
        <w:pStyle w:val="23"/>
        <w:numPr>
          <w:ilvl w:val="0"/>
          <w:numId w:val="48"/>
        </w:numPr>
        <w:spacing w:before="62" w:after="62"/>
      </w:pPr>
      <w:r>
        <w:rPr>
          <w:rFonts w:hint="eastAsia"/>
        </w:rPr>
        <w:t>无应答或无数据</w:t>
      </w:r>
    </w:p>
    <w:p w:rsidR="00C73189" w:rsidRDefault="002A2752" w:rsidP="0001781E">
      <w:pPr>
        <w:keepNext/>
        <w:spacing w:before="62" w:after="62"/>
        <w:jc w:val="center"/>
      </w:pPr>
      <w:r>
        <w:rPr>
          <w:noProof/>
        </w:rPr>
        <w:pict>
          <v:shape id="图片 60" o:spid="_x0000_i1064" type="#_x0000_t75" style="width:331.2pt;height:100.8pt;visibility:visible">
            <v:imagedata r:id="rId65" o:title=""/>
          </v:shape>
        </w:pict>
      </w:r>
    </w:p>
    <w:p w:rsidR="00C73189" w:rsidRDefault="00C73189" w:rsidP="0001781E">
      <w:pPr>
        <w:pStyle w:val="a8"/>
      </w:pPr>
      <w:bookmarkStart w:id="2391" w:name="_Ref428637150"/>
      <w:r>
        <w:rPr>
          <w:rFonts w:hint="eastAsia"/>
        </w:rPr>
        <w:t>图</w:t>
      </w:r>
      <w:r>
        <w:t xml:space="preserve"> </w:t>
      </w:r>
      <w:r w:rsidR="00221946">
        <w:fldChar w:fldCharType="begin"/>
      </w:r>
      <w:r w:rsidR="00221946">
        <w:instrText xml:space="preserve"> STYLEREF 1 \s </w:instrText>
      </w:r>
      <w:r w:rsidR="00221946">
        <w:fldChar w:fldCharType="separate"/>
      </w:r>
      <w:r w:rsidR="00B96029">
        <w:rPr>
          <w:noProof/>
        </w:rPr>
        <w:t>1</w:t>
      </w:r>
      <w:r w:rsidR="00221946">
        <w:rPr>
          <w:noProof/>
        </w:rPr>
        <w:fldChar w:fldCharType="end"/>
      </w:r>
      <w:r w:rsidR="00200C43">
        <w:rPr>
          <w:noProof/>
        </w:rPr>
        <w:t>2</w:t>
      </w:r>
      <w:r w:rsidR="009C5060">
        <w:t>.</w:t>
      </w:r>
      <w:r w:rsidR="009C5060">
        <w:fldChar w:fldCharType="begin"/>
      </w:r>
      <w:r w:rsidR="009C5060">
        <w:instrText xml:space="preserve"> SEQ </w:instrText>
      </w:r>
      <w:r w:rsidR="009C5060">
        <w:instrText>图</w:instrText>
      </w:r>
      <w:r w:rsidR="009C5060">
        <w:instrText xml:space="preserve"> \* ARABIC \s 1 </w:instrText>
      </w:r>
      <w:r w:rsidR="009C5060">
        <w:fldChar w:fldCharType="separate"/>
      </w:r>
      <w:r w:rsidR="00B96029">
        <w:rPr>
          <w:noProof/>
        </w:rPr>
        <w:t>3</w:t>
      </w:r>
      <w:r w:rsidR="009C5060">
        <w:fldChar w:fldCharType="end"/>
      </w:r>
      <w:bookmarkEnd w:id="2391"/>
      <w:r>
        <w:t xml:space="preserve">  </w:t>
      </w:r>
      <w:r>
        <w:rPr>
          <w:rFonts w:hint="eastAsia"/>
        </w:rPr>
        <w:t>无数据的</w:t>
      </w:r>
      <w:r>
        <w:t>SD</w:t>
      </w:r>
      <w:r>
        <w:rPr>
          <w:rFonts w:hint="eastAsia"/>
        </w:rPr>
        <w:t>会话</w:t>
      </w:r>
    </w:p>
    <w:p w:rsidR="00C73189" w:rsidRDefault="00C73189" w:rsidP="00F4129B">
      <w:pPr>
        <w:pStyle w:val="23"/>
        <w:spacing w:before="62" w:after="62"/>
      </w:pPr>
      <w:r>
        <w:rPr>
          <w:rFonts w:hint="eastAsia"/>
        </w:rPr>
        <w:lastRenderedPageBreak/>
        <w:t>一些</w:t>
      </w:r>
      <w:r>
        <w:t>SD</w:t>
      </w:r>
      <w:r>
        <w:rPr>
          <w:rFonts w:hint="eastAsia"/>
        </w:rPr>
        <w:t>会话只需控制器向设备发送单个命令即可，例如</w:t>
      </w:r>
      <w:r>
        <w:t>SD</w:t>
      </w:r>
      <w:r>
        <w:rPr>
          <w:rFonts w:hint="eastAsia"/>
        </w:rPr>
        <w:t>设备复位命令；有一些会伴随设备的应答信息但不涉及数据传输，例如获取设备的状态，读取设备的特殊信息等命令。从</w:t>
      </w:r>
      <w:r>
        <w:fldChar w:fldCharType="begin"/>
      </w:r>
      <w:r>
        <w:instrText xml:space="preserve"> REF _Ref428637150 \h </w:instrText>
      </w:r>
      <w:r>
        <w:fldChar w:fldCharType="separate"/>
      </w:r>
      <w:r w:rsidR="00B96029">
        <w:rPr>
          <w:rFonts w:hint="eastAsia"/>
        </w:rPr>
        <w:t>图</w:t>
      </w:r>
      <w:r w:rsidR="00B96029">
        <w:t xml:space="preserve"> </w:t>
      </w:r>
      <w:r w:rsidR="00B96029">
        <w:rPr>
          <w:noProof/>
        </w:rPr>
        <w:t>1</w:t>
      </w:r>
      <w:r w:rsidR="00200C43">
        <w:rPr>
          <w:noProof/>
        </w:rPr>
        <w:t>2</w:t>
      </w:r>
      <w:r w:rsidR="00B96029">
        <w:t>.</w:t>
      </w:r>
      <w:r w:rsidR="00B96029">
        <w:rPr>
          <w:noProof/>
        </w:rPr>
        <w:t>3</w:t>
      </w:r>
      <w:r>
        <w:fldChar w:fldCharType="end"/>
      </w:r>
      <w:r>
        <w:rPr>
          <w:rFonts w:hint="eastAsia"/>
        </w:rPr>
        <w:t>可以看出，命令和应答均通过</w:t>
      </w:r>
      <w:r>
        <w:t>CMD</w:t>
      </w:r>
      <w:r>
        <w:rPr>
          <w:rFonts w:hint="eastAsia"/>
        </w:rPr>
        <w:t>信号线传输。</w:t>
      </w:r>
    </w:p>
    <w:p w:rsidR="00C73189" w:rsidRDefault="00C73189" w:rsidP="0001781E">
      <w:pPr>
        <w:pStyle w:val="a9"/>
        <w:spacing w:before="62" w:after="62"/>
      </w:pPr>
      <w:r>
        <w:rPr>
          <w:rFonts w:hint="eastAsia"/>
        </w:rPr>
        <w:t>注：上图中并未给出的信息是，命令和应答均会伴随</w:t>
      </w:r>
      <w:r>
        <w:t>CRC</w:t>
      </w:r>
      <w:r>
        <w:rPr>
          <w:rFonts w:hint="eastAsia"/>
        </w:rPr>
        <w:t>校验。</w:t>
      </w:r>
    </w:p>
    <w:p w:rsidR="00C73189" w:rsidRDefault="00C73189" w:rsidP="008B21AD">
      <w:pPr>
        <w:pStyle w:val="23"/>
        <w:numPr>
          <w:ilvl w:val="0"/>
          <w:numId w:val="48"/>
        </w:numPr>
        <w:spacing w:before="62" w:after="62"/>
      </w:pPr>
      <w:r>
        <w:rPr>
          <w:rFonts w:hint="eastAsia"/>
        </w:rPr>
        <w:t>读块数据</w:t>
      </w:r>
    </w:p>
    <w:p w:rsidR="00C73189" w:rsidRDefault="002A2752" w:rsidP="0001781E">
      <w:pPr>
        <w:keepNext/>
        <w:spacing w:before="62" w:after="62"/>
        <w:jc w:val="center"/>
      </w:pPr>
      <w:r>
        <w:rPr>
          <w:noProof/>
        </w:rPr>
        <w:pict>
          <v:shape id="图片 61" o:spid="_x0000_i1065" type="#_x0000_t75" style="width:6in;height:108.3pt;visibility:visible">
            <v:imagedata r:id="rId66" o:title=""/>
          </v:shape>
        </w:pict>
      </w:r>
    </w:p>
    <w:p w:rsidR="00C73189" w:rsidRDefault="00C73189" w:rsidP="0001781E">
      <w:pPr>
        <w:pStyle w:val="a8"/>
      </w:pPr>
      <w:r>
        <w:rPr>
          <w:rFonts w:hint="eastAsia"/>
        </w:rPr>
        <w:t>图</w:t>
      </w:r>
      <w:r>
        <w:t xml:space="preserve"> </w:t>
      </w:r>
      <w:r w:rsidR="00221946">
        <w:fldChar w:fldCharType="begin"/>
      </w:r>
      <w:r w:rsidR="00221946">
        <w:instrText xml:space="preserve"> STYLEREF 1 \s </w:instrText>
      </w:r>
      <w:r w:rsidR="00221946">
        <w:fldChar w:fldCharType="separate"/>
      </w:r>
      <w:r w:rsidR="00B96029">
        <w:rPr>
          <w:noProof/>
        </w:rPr>
        <w:t>1</w:t>
      </w:r>
      <w:r w:rsidR="00221946">
        <w:rPr>
          <w:noProof/>
        </w:rPr>
        <w:fldChar w:fldCharType="end"/>
      </w:r>
      <w:r w:rsidR="00200C43">
        <w:rPr>
          <w:noProof/>
        </w:rPr>
        <w:t>2</w:t>
      </w:r>
      <w:r w:rsidR="009C5060">
        <w:t>.</w:t>
      </w:r>
      <w:r w:rsidR="009C5060">
        <w:fldChar w:fldCharType="begin"/>
      </w:r>
      <w:r w:rsidR="009C5060">
        <w:instrText xml:space="preserve"> SEQ </w:instrText>
      </w:r>
      <w:r w:rsidR="009C5060">
        <w:instrText>图</w:instrText>
      </w:r>
      <w:r w:rsidR="009C5060">
        <w:instrText xml:space="preserve"> \* ARABIC \s 1 </w:instrText>
      </w:r>
      <w:r w:rsidR="009C5060">
        <w:fldChar w:fldCharType="separate"/>
      </w:r>
      <w:r w:rsidR="00B96029">
        <w:rPr>
          <w:noProof/>
        </w:rPr>
        <w:t>4</w:t>
      </w:r>
      <w:r w:rsidR="009C5060">
        <w:fldChar w:fldCharType="end"/>
      </w:r>
      <w:r>
        <w:t xml:space="preserve">  </w:t>
      </w:r>
      <w:r>
        <w:rPr>
          <w:rFonts w:hint="eastAsia"/>
        </w:rPr>
        <w:t>读块数据的</w:t>
      </w:r>
      <w:r>
        <w:t>SD</w:t>
      </w:r>
      <w:r>
        <w:rPr>
          <w:rFonts w:hint="eastAsia"/>
        </w:rPr>
        <w:t>会话</w:t>
      </w:r>
    </w:p>
    <w:p w:rsidR="00C73189" w:rsidRDefault="00C73189" w:rsidP="00F4129B">
      <w:pPr>
        <w:spacing w:before="62" w:after="62"/>
      </w:pPr>
      <w:r>
        <w:tab/>
      </w:r>
      <w:r>
        <w:rPr>
          <w:rFonts w:hint="eastAsia"/>
        </w:rPr>
        <w:t>数据通过</w:t>
      </w:r>
      <w:r>
        <w:t>DAT</w:t>
      </w:r>
      <w:r>
        <w:rPr>
          <w:rFonts w:hint="eastAsia"/>
        </w:rPr>
        <w:t>信号线传输，分为单块传输和多块传输。上图中为数据读取时序，在单块数据读取时，控制器端首先发送单块数据读取命令，等待设备对此命令的应答，随后读取设备返回的数据，数据也通过</w:t>
      </w:r>
      <w:r>
        <w:t>CRC</w:t>
      </w:r>
      <w:r>
        <w:rPr>
          <w:rFonts w:hint="eastAsia"/>
        </w:rPr>
        <w:t>校验保证正确性；在多块数据读取时，也只需要向设备发送一个多块数据读取的命令即可，随后连续读取指定数量的数据块，数据传输完成后，需要向设备发送一个数据传输停止的命令。</w:t>
      </w:r>
    </w:p>
    <w:p w:rsidR="00C73189" w:rsidRDefault="00C73189" w:rsidP="008B21AD">
      <w:pPr>
        <w:pStyle w:val="23"/>
        <w:numPr>
          <w:ilvl w:val="0"/>
          <w:numId w:val="48"/>
        </w:numPr>
        <w:spacing w:before="62" w:after="62"/>
      </w:pPr>
      <w:r>
        <w:rPr>
          <w:rFonts w:hint="eastAsia"/>
        </w:rPr>
        <w:t>写块数据</w:t>
      </w:r>
    </w:p>
    <w:p w:rsidR="00C73189" w:rsidRDefault="002A2752" w:rsidP="0001781E">
      <w:pPr>
        <w:keepNext/>
        <w:spacing w:before="62" w:after="62"/>
        <w:jc w:val="center"/>
      </w:pPr>
      <w:r>
        <w:rPr>
          <w:noProof/>
        </w:rPr>
        <w:pict>
          <v:shape id="图片 62" o:spid="_x0000_i1066" type="#_x0000_t75" style="width:6in;height:122.7pt;visibility:visible">
            <v:imagedata r:id="rId67" o:title=""/>
          </v:shape>
        </w:pict>
      </w:r>
    </w:p>
    <w:p w:rsidR="00C73189" w:rsidRDefault="00C73189" w:rsidP="0001781E">
      <w:pPr>
        <w:pStyle w:val="a8"/>
      </w:pPr>
      <w:r>
        <w:rPr>
          <w:rFonts w:hint="eastAsia"/>
        </w:rPr>
        <w:t>图</w:t>
      </w:r>
      <w:r>
        <w:t xml:space="preserve"> </w:t>
      </w:r>
      <w:r w:rsidR="00221946">
        <w:fldChar w:fldCharType="begin"/>
      </w:r>
      <w:r w:rsidR="00221946">
        <w:instrText xml:space="preserve"> STYLEREF 1 \s </w:instrText>
      </w:r>
      <w:r w:rsidR="00221946">
        <w:fldChar w:fldCharType="separate"/>
      </w:r>
      <w:r w:rsidR="00B96029">
        <w:rPr>
          <w:noProof/>
        </w:rPr>
        <w:t>1</w:t>
      </w:r>
      <w:r w:rsidR="00221946">
        <w:rPr>
          <w:noProof/>
        </w:rPr>
        <w:fldChar w:fldCharType="end"/>
      </w:r>
      <w:r w:rsidR="00200C43">
        <w:rPr>
          <w:noProof/>
        </w:rPr>
        <w:t>2</w:t>
      </w:r>
      <w:r w:rsidR="009C5060">
        <w:t>.</w:t>
      </w:r>
      <w:r w:rsidR="009C5060">
        <w:fldChar w:fldCharType="begin"/>
      </w:r>
      <w:r w:rsidR="009C5060">
        <w:instrText xml:space="preserve"> SEQ </w:instrText>
      </w:r>
      <w:r w:rsidR="009C5060">
        <w:instrText>图</w:instrText>
      </w:r>
      <w:r w:rsidR="009C5060">
        <w:instrText xml:space="preserve"> \* ARABIC \s 1 </w:instrText>
      </w:r>
      <w:r w:rsidR="009C5060">
        <w:fldChar w:fldCharType="separate"/>
      </w:r>
      <w:r w:rsidR="00B96029">
        <w:rPr>
          <w:noProof/>
        </w:rPr>
        <w:t>5</w:t>
      </w:r>
      <w:r w:rsidR="009C5060">
        <w:fldChar w:fldCharType="end"/>
      </w:r>
      <w:r>
        <w:t xml:space="preserve">  </w:t>
      </w:r>
      <w:r>
        <w:rPr>
          <w:rFonts w:hint="eastAsia"/>
        </w:rPr>
        <w:t>写块数据的</w:t>
      </w:r>
      <w:r>
        <w:t>SD</w:t>
      </w:r>
      <w:r>
        <w:rPr>
          <w:rFonts w:hint="eastAsia"/>
        </w:rPr>
        <w:t>会话</w:t>
      </w:r>
    </w:p>
    <w:p w:rsidR="00C73189" w:rsidRDefault="00C73189" w:rsidP="00F4129B">
      <w:pPr>
        <w:pStyle w:val="23"/>
        <w:spacing w:before="62" w:after="62"/>
      </w:pPr>
      <w:r>
        <w:rPr>
          <w:rFonts w:hint="eastAsia"/>
        </w:rPr>
        <w:t>写数据块的时序与读数据块非常相似，只不过每次向设备发送数据后，都需要等待设备的忙状态。这是因为主机发送完数据后，并不能保证数据已经被写入</w:t>
      </w:r>
      <w:r>
        <w:t>SD</w:t>
      </w:r>
      <w:r>
        <w:rPr>
          <w:rFonts w:hint="eastAsia"/>
        </w:rPr>
        <w:t>物理介质中。</w:t>
      </w:r>
      <w:r>
        <w:t>SD</w:t>
      </w:r>
      <w:r>
        <w:rPr>
          <w:rFonts w:hint="eastAsia"/>
        </w:rPr>
        <w:t>自身在向内部物理介质写入数据时，设备会将自己置为忙状态，控制器端需要等待，直到忙状态解除，才能继续发送下一个数据块。同样数据传输完成，也需要发送数据传输停止命令。</w:t>
      </w:r>
    </w:p>
    <w:p w:rsidR="00C73189" w:rsidRDefault="00C73189" w:rsidP="000C5165">
      <w:pPr>
        <w:pStyle w:val="23"/>
        <w:spacing w:before="62" w:after="62"/>
        <w:ind w:firstLine="0"/>
        <w:rPr>
          <w:b/>
        </w:rPr>
      </w:pPr>
      <w:r w:rsidRPr="005D0D6F">
        <w:rPr>
          <w:b/>
        </w:rPr>
        <w:t>SylixOS SD</w:t>
      </w:r>
      <w:r w:rsidRPr="005D0D6F">
        <w:rPr>
          <w:rFonts w:hint="eastAsia"/>
          <w:b/>
        </w:rPr>
        <w:t>协议栈总体结构</w:t>
      </w:r>
    </w:p>
    <w:p w:rsidR="00C73189" w:rsidRDefault="002A2752" w:rsidP="007A5613">
      <w:pPr>
        <w:keepNext/>
        <w:spacing w:before="62" w:after="62"/>
        <w:jc w:val="center"/>
      </w:pPr>
      <w:r>
        <w:rPr>
          <w:noProof/>
        </w:rPr>
        <w:lastRenderedPageBreak/>
        <w:pict>
          <v:shape id="图片 63" o:spid="_x0000_i1067" type="#_x0000_t75" style="width:352.5pt;height:187.2pt;visibility:visible">
            <v:imagedata r:id="rId68" o:title=""/>
          </v:shape>
        </w:pict>
      </w:r>
    </w:p>
    <w:p w:rsidR="00C73189" w:rsidRPr="00464D3D" w:rsidRDefault="00C73189" w:rsidP="007A5613">
      <w:pPr>
        <w:pStyle w:val="a8"/>
      </w:pPr>
      <w:bookmarkStart w:id="2392" w:name="_Ref428639406"/>
      <w:r>
        <w:rPr>
          <w:rFonts w:hint="eastAsia"/>
        </w:rPr>
        <w:t>图</w:t>
      </w:r>
      <w:r w:rsidR="00011792">
        <w:t>1</w:t>
      </w:r>
      <w:r w:rsidR="00200C43">
        <w:t>2</w:t>
      </w:r>
      <w:r w:rsidR="009C5060">
        <w:t>.</w:t>
      </w:r>
      <w:r w:rsidR="009C5060">
        <w:fldChar w:fldCharType="begin"/>
      </w:r>
      <w:r w:rsidR="009C5060">
        <w:instrText xml:space="preserve"> SEQ </w:instrText>
      </w:r>
      <w:r w:rsidR="009C5060">
        <w:instrText>图</w:instrText>
      </w:r>
      <w:r w:rsidR="009C5060">
        <w:instrText xml:space="preserve"> \* ARABIC \s 1 </w:instrText>
      </w:r>
      <w:r w:rsidR="009C5060">
        <w:fldChar w:fldCharType="separate"/>
      </w:r>
      <w:r w:rsidR="00B96029">
        <w:rPr>
          <w:noProof/>
        </w:rPr>
        <w:t>6</w:t>
      </w:r>
      <w:r w:rsidR="009C5060">
        <w:fldChar w:fldCharType="end"/>
      </w:r>
      <w:bookmarkEnd w:id="2392"/>
      <w:r>
        <w:t xml:space="preserve">  SylixOS</w:t>
      </w:r>
      <w:r>
        <w:rPr>
          <w:rFonts w:hint="eastAsia"/>
        </w:rPr>
        <w:t>的</w:t>
      </w:r>
      <w:r>
        <w:t>SD</w:t>
      </w:r>
      <w:r>
        <w:rPr>
          <w:rFonts w:hint="eastAsia"/>
        </w:rPr>
        <w:t>卡协议栈</w:t>
      </w:r>
    </w:p>
    <w:p w:rsidR="00C73189" w:rsidRDefault="00C73189" w:rsidP="00F4129B">
      <w:pPr>
        <w:spacing w:before="62" w:after="62"/>
        <w:ind w:firstLine="420"/>
        <w:jc w:val="left"/>
      </w:pPr>
      <w:r>
        <w:t>Host</w:t>
      </w:r>
      <w:r>
        <w:rPr>
          <w:rFonts w:hint="eastAsia"/>
        </w:rPr>
        <w:t>层：硬件控制器抽象层，</w:t>
      </w:r>
      <w:r>
        <w:t>SD</w:t>
      </w:r>
      <w:r>
        <w:rPr>
          <w:rFonts w:hint="eastAsia"/>
        </w:rPr>
        <w:t>控制器在不同的硬件平台上有不同的实现。所有的控制器驱动都向上（</w:t>
      </w:r>
      <w:r>
        <w:t>Core</w:t>
      </w:r>
      <w:r>
        <w:rPr>
          <w:rFonts w:hint="eastAsia"/>
        </w:rPr>
        <w:t>层）提供统一的操作接口。</w:t>
      </w:r>
      <w:r>
        <w:t>SD Stack</w:t>
      </w:r>
      <w:r>
        <w:rPr>
          <w:rFonts w:hint="eastAsia"/>
        </w:rPr>
        <w:t>已经提供了符合</w:t>
      </w:r>
      <w:r>
        <w:t>SD</w:t>
      </w:r>
      <w:r>
        <w:rPr>
          <w:rFonts w:hint="eastAsia"/>
        </w:rPr>
        <w:t>规范的标准控制器</w:t>
      </w:r>
      <w:r>
        <w:t>SDHCI</w:t>
      </w:r>
      <w:r>
        <w:rPr>
          <w:rFonts w:hint="eastAsia"/>
        </w:rPr>
        <w:t>驱动，因此控制器驱动的编写相对比较简单。也可使用</w:t>
      </w:r>
      <w:r>
        <w:t>SPI</w:t>
      </w:r>
      <w:r>
        <w:rPr>
          <w:rFonts w:hint="eastAsia"/>
        </w:rPr>
        <w:t>传输，</w:t>
      </w:r>
      <w:r>
        <w:fldChar w:fldCharType="begin"/>
      </w:r>
      <w:r>
        <w:instrText xml:space="preserve"> REF _Ref428639406 \h </w:instrText>
      </w:r>
      <w:r>
        <w:fldChar w:fldCharType="separate"/>
      </w:r>
      <w:r w:rsidR="00B96029">
        <w:rPr>
          <w:rFonts w:hint="eastAsia"/>
        </w:rPr>
        <w:t>图</w:t>
      </w:r>
      <w:r w:rsidR="00B96029">
        <w:t xml:space="preserve"> </w:t>
      </w:r>
      <w:r w:rsidR="00B96029">
        <w:rPr>
          <w:noProof/>
        </w:rPr>
        <w:t>1</w:t>
      </w:r>
      <w:r w:rsidR="00A30FFC">
        <w:rPr>
          <w:noProof/>
        </w:rPr>
        <w:t>3</w:t>
      </w:r>
      <w:r w:rsidR="00B96029">
        <w:t>.</w:t>
      </w:r>
      <w:r w:rsidR="00B96029">
        <w:rPr>
          <w:noProof/>
        </w:rPr>
        <w:t>6</w:t>
      </w:r>
      <w:r>
        <w:fldChar w:fldCharType="end"/>
      </w:r>
      <w:r>
        <w:rPr>
          <w:rFonts w:hint="eastAsia"/>
        </w:rPr>
        <w:t>的</w:t>
      </w:r>
      <w:r>
        <w:t>IF</w:t>
      </w:r>
      <w:r>
        <w:rPr>
          <w:rFonts w:hint="eastAsia"/>
        </w:rPr>
        <w:t>是</w:t>
      </w:r>
      <w:r>
        <w:t>interface</w:t>
      </w:r>
      <w:r>
        <w:rPr>
          <w:rFonts w:hint="eastAsia"/>
        </w:rPr>
        <w:t>的简写，即</w:t>
      </w:r>
      <w:r>
        <w:t>SD</w:t>
      </w:r>
      <w:r>
        <w:rPr>
          <w:rFonts w:hint="eastAsia"/>
        </w:rPr>
        <w:t>硬件接口。</w:t>
      </w:r>
    </w:p>
    <w:p w:rsidR="00C73189" w:rsidRDefault="00C73189" w:rsidP="00F4129B">
      <w:pPr>
        <w:spacing w:before="62" w:after="62"/>
        <w:jc w:val="left"/>
      </w:pPr>
      <w:r>
        <w:tab/>
        <w:t>Core</w:t>
      </w:r>
      <w:r>
        <w:rPr>
          <w:rFonts w:hint="eastAsia"/>
        </w:rPr>
        <w:t>层：封装了</w:t>
      </w:r>
      <w:r>
        <w:t>SD</w:t>
      </w:r>
      <w:r>
        <w:rPr>
          <w:rFonts w:hint="eastAsia"/>
        </w:rPr>
        <w:t>和</w:t>
      </w:r>
      <w:r>
        <w:t>SPI</w:t>
      </w:r>
      <w:r>
        <w:rPr>
          <w:rFonts w:hint="eastAsia"/>
        </w:rPr>
        <w:t>两种传输方式（</w:t>
      </w:r>
      <w:r>
        <w:t>Xfer</w:t>
      </w:r>
      <w:r>
        <w:rPr>
          <w:rFonts w:hint="eastAsia"/>
        </w:rPr>
        <w:t>为</w:t>
      </w:r>
      <w:r>
        <w:t>transfer</w:t>
      </w:r>
      <w:r>
        <w:rPr>
          <w:rFonts w:hint="eastAsia"/>
        </w:rPr>
        <w:t>的简写），让</w:t>
      </w:r>
      <w:r>
        <w:t>Client</w:t>
      </w:r>
      <w:r>
        <w:rPr>
          <w:rFonts w:hint="eastAsia"/>
        </w:rPr>
        <w:t>层只需要关心与具体设备相关的</w:t>
      </w:r>
      <w:r>
        <w:t>SD</w:t>
      </w:r>
      <w:r>
        <w:rPr>
          <w:rFonts w:hint="eastAsia"/>
        </w:rPr>
        <w:t>协议处理，而不必考虑底层的硬件情况。</w:t>
      </w:r>
      <w:r>
        <w:t>Core</w:t>
      </w:r>
      <w:r>
        <w:rPr>
          <w:rFonts w:hint="eastAsia"/>
        </w:rPr>
        <w:t>层同时还提供相关工具库供</w:t>
      </w:r>
      <w:r>
        <w:t>Client</w:t>
      </w:r>
      <w:r>
        <w:rPr>
          <w:rFonts w:hint="eastAsia"/>
        </w:rPr>
        <w:t>使用，</w:t>
      </w:r>
      <w:r>
        <w:t>sdLib</w:t>
      </w:r>
      <w:r>
        <w:rPr>
          <w:rFonts w:hint="eastAsia"/>
        </w:rPr>
        <w:t>是基于</w:t>
      </w:r>
      <w:r>
        <w:t xml:space="preserve">Core Xfer </w:t>
      </w:r>
      <w:r>
        <w:rPr>
          <w:rFonts w:hint="eastAsia"/>
        </w:rPr>
        <w:t>传输对象封装的</w:t>
      </w:r>
      <w:r>
        <w:t>SD Memory</w:t>
      </w:r>
      <w:r>
        <w:rPr>
          <w:rFonts w:hint="eastAsia"/>
        </w:rPr>
        <w:t>相关协议操作库。</w:t>
      </w:r>
      <w:r>
        <w:t>sdioLib</w:t>
      </w:r>
      <w:r w:rsidRPr="00913DE6">
        <w:rPr>
          <w:rFonts w:hint="eastAsia"/>
        </w:rPr>
        <w:t>与</w:t>
      </w:r>
      <w:r w:rsidRPr="00913DE6">
        <w:t>sdLib</w:t>
      </w:r>
      <w:r>
        <w:rPr>
          <w:rFonts w:hint="eastAsia"/>
        </w:rPr>
        <w:t>相同</w:t>
      </w:r>
      <w:r w:rsidRPr="00913DE6">
        <w:rPr>
          <w:rFonts w:hint="eastAsia"/>
        </w:rPr>
        <w:t>，</w:t>
      </w:r>
      <w:r>
        <w:rPr>
          <w:rFonts w:hint="eastAsia"/>
        </w:rPr>
        <w:t>是</w:t>
      </w:r>
      <w:r w:rsidRPr="00913DE6">
        <w:rPr>
          <w:rFonts w:hint="eastAsia"/>
        </w:rPr>
        <w:t>针对</w:t>
      </w:r>
      <w:r>
        <w:t>SDIO</w:t>
      </w:r>
      <w:r w:rsidRPr="00913DE6">
        <w:rPr>
          <w:rFonts w:hint="eastAsia"/>
        </w:rPr>
        <w:t>设备操作的相关工具库，</w:t>
      </w:r>
      <w:r>
        <w:rPr>
          <w:rFonts w:hint="eastAsia"/>
        </w:rPr>
        <w:t>此库使得</w:t>
      </w:r>
      <w:r>
        <w:t>SDIO</w:t>
      </w:r>
      <w:r w:rsidRPr="00913DE6">
        <w:rPr>
          <w:rFonts w:hint="eastAsia"/>
        </w:rPr>
        <w:t>设备驱动的编写更简单</w:t>
      </w:r>
      <w:r>
        <w:rPr>
          <w:rFonts w:hint="eastAsia"/>
        </w:rPr>
        <w:t>。</w:t>
      </w:r>
      <w:r>
        <w:t xml:space="preserve"> </w:t>
      </w:r>
    </w:p>
    <w:p w:rsidR="00C73189" w:rsidRDefault="00C73189" w:rsidP="00F4129B">
      <w:pPr>
        <w:spacing w:before="62" w:after="62"/>
        <w:jc w:val="left"/>
      </w:pPr>
      <w:r>
        <w:tab/>
        <w:t>Client</w:t>
      </w:r>
      <w:r>
        <w:rPr>
          <w:rFonts w:hint="eastAsia"/>
        </w:rPr>
        <w:t>层：实现具体的设备类协议。</w:t>
      </w:r>
      <w:r>
        <w:t xml:space="preserve">SD Memory </w:t>
      </w:r>
      <w:r>
        <w:rPr>
          <w:rFonts w:hint="eastAsia"/>
        </w:rPr>
        <w:t>负责</w:t>
      </w:r>
      <w:r>
        <w:t xml:space="preserve">SD Memory </w:t>
      </w:r>
      <w:r>
        <w:rPr>
          <w:rFonts w:hint="eastAsia"/>
        </w:rPr>
        <w:t>相关的协议处理（如初始化，块读写等），它同时完成与</w:t>
      </w:r>
      <w:r>
        <w:t>SylixOS</w:t>
      </w:r>
      <w:r>
        <w:rPr>
          <w:rFonts w:hint="eastAsia"/>
        </w:rPr>
        <w:t>块设备相关的接口创建（</w:t>
      </w:r>
      <w:r>
        <w:t>BLK_DEV</w:t>
      </w:r>
      <w:r>
        <w:rPr>
          <w:rFonts w:hint="eastAsia"/>
        </w:rPr>
        <w:t>）。</w:t>
      </w:r>
      <w:r>
        <w:t>SDIO BASE</w:t>
      </w:r>
      <w:r>
        <w:rPr>
          <w:rFonts w:hint="eastAsia"/>
        </w:rPr>
        <w:t>是</w:t>
      </w:r>
      <w:r>
        <w:t>SDIO</w:t>
      </w:r>
      <w:r>
        <w:rPr>
          <w:rFonts w:hint="eastAsia"/>
        </w:rPr>
        <w:t>设备的基础驱动，它和</w:t>
      </w:r>
      <w:r>
        <w:t>SD Memory</w:t>
      </w:r>
      <w:r>
        <w:rPr>
          <w:rFonts w:hint="eastAsia"/>
        </w:rPr>
        <w:t>处于同一级，它不会直接去创建实际的</w:t>
      </w:r>
      <w:r>
        <w:t>SDIO</w:t>
      </w:r>
      <w:r>
        <w:rPr>
          <w:rFonts w:hint="eastAsia"/>
        </w:rPr>
        <w:t>设备，</w:t>
      </w:r>
      <w:r>
        <w:t xml:space="preserve"> </w:t>
      </w:r>
      <w:r>
        <w:rPr>
          <w:rFonts w:hint="eastAsia"/>
        </w:rPr>
        <w:t>主要是在完成</w:t>
      </w:r>
      <w:r>
        <w:t>SDIO</w:t>
      </w:r>
      <w:r>
        <w:rPr>
          <w:rFonts w:hint="eastAsia"/>
        </w:rPr>
        <w:t>的初始化后，使用特定的</w:t>
      </w:r>
      <w:r>
        <w:t>SDIO</w:t>
      </w:r>
      <w:r>
        <w:rPr>
          <w:rFonts w:hint="eastAsia"/>
        </w:rPr>
        <w:t>驱动创建对应的设备。之所以设计</w:t>
      </w:r>
      <w:r>
        <w:t>SDIO</w:t>
      </w:r>
      <w:r>
        <w:rPr>
          <w:rFonts w:hint="eastAsia"/>
        </w:rPr>
        <w:t>基础驱动，是为了使驱动框架更加统一，让</w:t>
      </w:r>
      <w:r>
        <w:t>SDIO</w:t>
      </w:r>
      <w:r>
        <w:rPr>
          <w:rFonts w:hint="eastAsia"/>
        </w:rPr>
        <w:t>设备驱动开发更简洁。</w:t>
      </w:r>
    </w:p>
    <w:p w:rsidR="00C73189" w:rsidRDefault="00C73189" w:rsidP="00F4129B">
      <w:pPr>
        <w:spacing w:before="62" w:after="62"/>
        <w:jc w:val="left"/>
      </w:pPr>
      <w:r>
        <w:tab/>
        <w:t>SDM</w:t>
      </w:r>
      <w:r>
        <w:rPr>
          <w:rFonts w:hint="eastAsia"/>
        </w:rPr>
        <w:t>：即</w:t>
      </w:r>
      <w:r w:rsidRPr="00F940B3">
        <w:t>SD DRV Manager</w:t>
      </w:r>
      <w:r>
        <w:rPr>
          <w:rFonts w:hint="eastAsia"/>
        </w:rPr>
        <w:t>，</w:t>
      </w:r>
      <w:r>
        <w:t>S</w:t>
      </w:r>
      <w:r w:rsidRPr="00F940B3">
        <w:t xml:space="preserve">D </w:t>
      </w:r>
      <w:r w:rsidRPr="00F940B3">
        <w:rPr>
          <w:rFonts w:hint="eastAsia"/>
        </w:rPr>
        <w:t>驱动管理层，</w:t>
      </w:r>
      <w:r w:rsidRPr="00F940B3">
        <w:t>SD</w:t>
      </w:r>
      <w:r w:rsidRPr="00F940B3">
        <w:rPr>
          <w:rFonts w:hint="eastAsia"/>
        </w:rPr>
        <w:t>驱动包括</w:t>
      </w:r>
      <w:r w:rsidRPr="00F940B3">
        <w:t>SD Client</w:t>
      </w:r>
      <w:r w:rsidRPr="00F940B3">
        <w:rPr>
          <w:rFonts w:hint="eastAsia"/>
        </w:rPr>
        <w:t>驱动和</w:t>
      </w:r>
      <w:r w:rsidRPr="00F940B3">
        <w:t>Host</w:t>
      </w:r>
      <w:r w:rsidRPr="00F940B3">
        <w:rPr>
          <w:rFonts w:hint="eastAsia"/>
        </w:rPr>
        <w:t>驱动，这样两者的信息都由</w:t>
      </w:r>
      <w:r w:rsidRPr="00F940B3">
        <w:t>SDM</w:t>
      </w:r>
      <w:r w:rsidRPr="00F940B3">
        <w:rPr>
          <w:rFonts w:hint="eastAsia"/>
        </w:rPr>
        <w:t>管理维护，以此达到两者完全隔离的目的。</w:t>
      </w:r>
    </w:p>
    <w:p w:rsidR="00C73189" w:rsidRPr="00464D3D" w:rsidRDefault="00C73189" w:rsidP="00F4129B">
      <w:pPr>
        <w:spacing w:before="62" w:after="62"/>
        <w:jc w:val="left"/>
        <w:rPr>
          <w:b/>
        </w:rPr>
      </w:pPr>
      <w:r>
        <w:tab/>
        <w:t>Client</w:t>
      </w:r>
      <w:r>
        <w:rPr>
          <w:rFonts w:hint="eastAsia"/>
        </w:rPr>
        <w:t>驱动通常由</w:t>
      </w:r>
      <w:r>
        <w:t>SylixOS</w:t>
      </w:r>
      <w:r>
        <w:rPr>
          <w:rFonts w:hint="eastAsia"/>
        </w:rPr>
        <w:t>系统提供，本章主要讲解</w:t>
      </w:r>
      <w:r>
        <w:t>Host</w:t>
      </w:r>
      <w:r>
        <w:rPr>
          <w:rFonts w:hint="eastAsia"/>
        </w:rPr>
        <w:t>层驱动，即硬件控制器驱动。</w:t>
      </w:r>
    </w:p>
    <w:p w:rsidR="00C73189" w:rsidRDefault="00C73189" w:rsidP="00B067FA">
      <w:pPr>
        <w:pStyle w:val="23"/>
        <w:spacing w:before="62" w:after="62"/>
        <w:ind w:firstLine="0"/>
        <w:rPr>
          <w:b/>
        </w:rPr>
      </w:pPr>
      <w:r w:rsidRPr="005D0D6F">
        <w:rPr>
          <w:b/>
        </w:rPr>
        <w:t>SD</w:t>
      </w:r>
      <w:r w:rsidRPr="005D0D6F">
        <w:rPr>
          <w:rFonts w:hint="eastAsia"/>
          <w:b/>
        </w:rPr>
        <w:t>总线抽象</w:t>
      </w:r>
    </w:p>
    <w:p w:rsidR="00C73189" w:rsidRDefault="00C73189" w:rsidP="00F4129B">
      <w:pPr>
        <w:pStyle w:val="23"/>
        <w:spacing w:before="62" w:after="62"/>
      </w:pPr>
      <w:r>
        <w:rPr>
          <w:rFonts w:hint="eastAsia"/>
        </w:rPr>
        <w:t>与</w:t>
      </w:r>
      <w:r>
        <w:t>SPI</w:t>
      </w:r>
      <w:r>
        <w:rPr>
          <w:rFonts w:hint="eastAsia"/>
        </w:rPr>
        <w:t>和</w:t>
      </w:r>
      <w:r>
        <w:t>I2C</w:t>
      </w:r>
      <w:r>
        <w:rPr>
          <w:rFonts w:hint="eastAsia"/>
        </w:rPr>
        <w:t>类似，</w:t>
      </w:r>
      <w:r>
        <w:t>SD</w:t>
      </w:r>
      <w:r>
        <w:rPr>
          <w:rFonts w:hint="eastAsia"/>
        </w:rPr>
        <w:t>总线抽象包含总线传输函数集合、</w:t>
      </w:r>
      <w:r>
        <w:t>SD</w:t>
      </w:r>
      <w:r>
        <w:rPr>
          <w:rFonts w:hint="eastAsia"/>
        </w:rPr>
        <w:t>总线适配器和</w:t>
      </w:r>
      <w:r>
        <w:t>SD</w:t>
      </w:r>
      <w:r>
        <w:rPr>
          <w:rFonts w:hint="eastAsia"/>
        </w:rPr>
        <w:t>传输消息等相关模块。一个</w:t>
      </w:r>
      <w:r>
        <w:t>SD</w:t>
      </w:r>
      <w:r>
        <w:rPr>
          <w:rFonts w:hint="eastAsia"/>
        </w:rPr>
        <w:t>总线适配器是负责处理</w:t>
      </w:r>
      <w:r>
        <w:t>SD</w:t>
      </w:r>
      <w:r>
        <w:rPr>
          <w:rFonts w:hint="eastAsia"/>
        </w:rPr>
        <w:t>数据传输的实体，即</w:t>
      </w:r>
      <w:r>
        <w:fldChar w:fldCharType="begin"/>
      </w:r>
      <w:r>
        <w:instrText xml:space="preserve"> REF _Ref428639406 \h </w:instrText>
      </w:r>
      <w:r>
        <w:fldChar w:fldCharType="separate"/>
      </w:r>
      <w:r w:rsidR="00B96029">
        <w:rPr>
          <w:rFonts w:hint="eastAsia"/>
        </w:rPr>
        <w:t>图</w:t>
      </w:r>
      <w:r w:rsidR="00B96029">
        <w:t xml:space="preserve"> </w:t>
      </w:r>
      <w:r w:rsidR="00B96029">
        <w:rPr>
          <w:noProof/>
        </w:rPr>
        <w:t>1</w:t>
      </w:r>
      <w:r w:rsidR="00A30FFC">
        <w:rPr>
          <w:noProof/>
        </w:rPr>
        <w:t>3</w:t>
      </w:r>
      <w:r w:rsidR="00B96029">
        <w:t>.</w:t>
      </w:r>
      <w:r w:rsidR="00B96029">
        <w:rPr>
          <w:noProof/>
        </w:rPr>
        <w:t>6</w:t>
      </w:r>
      <w:r>
        <w:fldChar w:fldCharType="end"/>
      </w:r>
      <w:r>
        <w:rPr>
          <w:rFonts w:hint="eastAsia"/>
        </w:rPr>
        <w:t>的</w:t>
      </w:r>
      <w:r>
        <w:t>SD IF</w:t>
      </w:r>
      <w:r>
        <w:rPr>
          <w:rFonts w:hint="eastAsia"/>
        </w:rPr>
        <w:t>层。</w:t>
      </w:r>
    </w:p>
    <w:p w:rsidR="00C73189" w:rsidRDefault="00C73189" w:rsidP="00F4129B">
      <w:pPr>
        <w:spacing w:before="62" w:after="62"/>
        <w:ind w:firstLine="420"/>
      </w:pPr>
      <w:r>
        <w:rPr>
          <w:rFonts w:hint="eastAsia"/>
        </w:rPr>
        <w:t>在</w:t>
      </w:r>
      <w:r w:rsidR="00F84753">
        <w:rPr>
          <w:rFonts w:hint="eastAsia"/>
        </w:rPr>
        <w:t>B</w:t>
      </w:r>
      <w:r w:rsidR="00F84753">
        <w:t>ase</w:t>
      </w:r>
      <w:r w:rsidR="00F84753">
        <w:rPr>
          <w:rFonts w:hint="eastAsia"/>
        </w:rPr>
        <w:t>工程</w:t>
      </w:r>
      <w:r w:rsidR="00F84753">
        <w:t>的</w:t>
      </w:r>
      <w:r>
        <w:t>SylixOS/system/device/sd/sdBus.h</w:t>
      </w:r>
      <w:r>
        <w:rPr>
          <w:rFonts w:hint="eastAsia"/>
        </w:rPr>
        <w:t>里定义了</w:t>
      </w:r>
      <w:r w:rsidRPr="00065417">
        <w:t>lw_sd_funcs</w:t>
      </w:r>
      <w:r>
        <w:rPr>
          <w:rFonts w:hint="eastAsia"/>
        </w:rPr>
        <w:t>结构，用以描述所有</w:t>
      </w:r>
      <w:r>
        <w:t>SD</w:t>
      </w:r>
      <w:r>
        <w:rPr>
          <w:rFonts w:hint="eastAsia"/>
        </w:rPr>
        <w:t>控制器的行为。</w:t>
      </w:r>
    </w:p>
    <w:p w:rsidR="00C73189" w:rsidRPr="00460B76" w:rsidRDefault="00C73189" w:rsidP="00F4129B">
      <w:pPr>
        <w:pStyle w:val="a6"/>
        <w:spacing w:before="62" w:after="62"/>
        <w:rPr>
          <w:rFonts w:cs="Courier New"/>
          <w:lang w:val="en-US"/>
        </w:rPr>
      </w:pPr>
      <w:r w:rsidRPr="00460B76">
        <w:rPr>
          <w:rFonts w:cs="Courier New"/>
          <w:lang w:val="en-US"/>
        </w:rPr>
        <w:t>typedef struct lw_sd_funcs {</w:t>
      </w:r>
    </w:p>
    <w:p w:rsidR="00C73189" w:rsidRPr="00460B76" w:rsidRDefault="00C73189" w:rsidP="00F4129B">
      <w:pPr>
        <w:pStyle w:val="a6"/>
        <w:spacing w:before="62" w:after="62"/>
        <w:rPr>
          <w:rFonts w:cs="Courier New"/>
          <w:lang w:val="en-US"/>
        </w:rPr>
      </w:pPr>
      <w:r w:rsidRPr="00460B76">
        <w:rPr>
          <w:rFonts w:cs="Courier New"/>
          <w:lang w:val="en-US"/>
        </w:rPr>
        <w:t xml:space="preserve">    INT (*SDFUNC_pfuncMasterXfer)(PLW_SD_ADAPTER           psdadapter,</w:t>
      </w:r>
    </w:p>
    <w:p w:rsidR="00C73189" w:rsidRPr="00460B76" w:rsidRDefault="00C73189" w:rsidP="00F4129B">
      <w:pPr>
        <w:pStyle w:val="a6"/>
        <w:spacing w:before="62" w:after="62"/>
        <w:rPr>
          <w:rFonts w:cs="Courier New"/>
          <w:lang w:val="en-US"/>
        </w:rPr>
      </w:pPr>
      <w:r w:rsidRPr="00460B76">
        <w:rPr>
          <w:rFonts w:cs="Courier New"/>
          <w:lang w:val="en-US"/>
        </w:rPr>
        <w:t xml:space="preserve">                                        struct lw_sd_device    *psddevice,</w:t>
      </w:r>
    </w:p>
    <w:p w:rsidR="00C73189" w:rsidRPr="00460B76" w:rsidRDefault="00C73189" w:rsidP="00F4129B">
      <w:pPr>
        <w:pStyle w:val="a6"/>
        <w:spacing w:before="62" w:after="62"/>
        <w:rPr>
          <w:rFonts w:cs="Courier New"/>
          <w:lang w:val="en-US"/>
        </w:rPr>
      </w:pPr>
      <w:r w:rsidRPr="00460B76">
        <w:rPr>
          <w:rFonts w:cs="Courier New"/>
          <w:lang w:val="en-US"/>
        </w:rPr>
        <w:t xml:space="preserve">                                        PLW_SD_MESSAGE           psdmsg,</w:t>
      </w:r>
    </w:p>
    <w:p w:rsidR="00C73189" w:rsidRPr="00460B76" w:rsidRDefault="00C73189" w:rsidP="00F4129B">
      <w:pPr>
        <w:pStyle w:val="a6"/>
        <w:spacing w:before="62" w:after="62"/>
        <w:rPr>
          <w:rFonts w:cs="Courier New"/>
          <w:lang w:val="en-US"/>
        </w:rPr>
      </w:pPr>
      <w:r w:rsidRPr="00460B76">
        <w:rPr>
          <w:rFonts w:cs="Courier New"/>
          <w:lang w:val="en-US"/>
        </w:rPr>
        <w:t xml:space="preserve">                                        INT                        iNum);</w:t>
      </w:r>
    </w:p>
    <w:p w:rsidR="00C73189" w:rsidRPr="00460B76" w:rsidRDefault="00C73189" w:rsidP="00F4129B">
      <w:pPr>
        <w:pStyle w:val="a6"/>
        <w:spacing w:before="62" w:after="62"/>
        <w:rPr>
          <w:rFonts w:cs="Courier New"/>
          <w:lang w:val="en-US"/>
        </w:rPr>
      </w:pPr>
      <w:r w:rsidRPr="00460B76">
        <w:rPr>
          <w:rFonts w:cs="Courier New"/>
          <w:lang w:val="en-US"/>
        </w:rPr>
        <w:t xml:space="preserve">    INT (*SDFUNC_pfuncMasterCtl)(PLW_SD_ADAPTER            psdadapter,</w:t>
      </w:r>
    </w:p>
    <w:p w:rsidR="00C73189" w:rsidRPr="00460B76" w:rsidRDefault="00C73189" w:rsidP="00F4129B">
      <w:pPr>
        <w:pStyle w:val="a6"/>
        <w:spacing w:before="62" w:after="62"/>
        <w:rPr>
          <w:rFonts w:cs="Courier New"/>
          <w:lang w:val="en-US"/>
        </w:rPr>
      </w:pPr>
      <w:r w:rsidRPr="00460B76">
        <w:rPr>
          <w:rFonts w:cs="Courier New"/>
          <w:lang w:val="en-US"/>
        </w:rPr>
        <w:t xml:space="preserve">                                       INT                         iCmd,</w:t>
      </w:r>
    </w:p>
    <w:p w:rsidR="00C73189" w:rsidRPr="00460B76" w:rsidRDefault="00C73189" w:rsidP="00F4129B">
      <w:pPr>
        <w:pStyle w:val="a6"/>
        <w:spacing w:before="62" w:after="62"/>
        <w:rPr>
          <w:rFonts w:cs="Courier New"/>
          <w:lang w:val="en-US"/>
        </w:rPr>
      </w:pPr>
      <w:r w:rsidRPr="00460B76">
        <w:rPr>
          <w:rFonts w:cs="Courier New"/>
          <w:lang w:val="en-US"/>
        </w:rPr>
        <w:lastRenderedPageBreak/>
        <w:t xml:space="preserve">                                       LONG                        lArg);</w:t>
      </w:r>
    </w:p>
    <w:p w:rsidR="00C73189" w:rsidRPr="00460B76" w:rsidRDefault="00C73189" w:rsidP="00F4129B">
      <w:pPr>
        <w:pStyle w:val="a6"/>
        <w:spacing w:before="62" w:after="62"/>
        <w:rPr>
          <w:rFonts w:cs="Courier New"/>
          <w:lang w:val="en-US"/>
        </w:rPr>
      </w:pPr>
      <w:r w:rsidRPr="00460B76">
        <w:rPr>
          <w:rFonts w:cs="Courier New"/>
          <w:lang w:val="en-US"/>
        </w:rPr>
        <w:t>} LW_SD_FUNCS, *PLW_SD_FUNCS;</w:t>
      </w:r>
    </w:p>
    <w:p w:rsidR="00C73189" w:rsidRPr="00096696" w:rsidRDefault="00C73189" w:rsidP="00096696">
      <w:pPr>
        <w:pStyle w:val="23"/>
        <w:spacing w:before="62" w:after="62"/>
      </w:pPr>
      <w:r w:rsidRPr="00460B76">
        <w:t>SDFUNC_pfuncMasterXfer</w:t>
      </w:r>
      <w:r w:rsidRPr="00096696">
        <w:rPr>
          <w:rFonts w:hint="eastAsia"/>
        </w:rPr>
        <w:t>为控制器处理应用层提交的传输请求</w:t>
      </w:r>
      <w:r w:rsidRPr="00460B76">
        <w:rPr>
          <w:rFonts w:hint="eastAsia"/>
        </w:rPr>
        <w:t>，</w:t>
      </w:r>
      <w:r w:rsidRPr="00460B76">
        <w:t>SDFUNC_pfuncMasterCtl</w:t>
      </w:r>
      <w:r>
        <w:rPr>
          <w:rFonts w:hint="eastAsia"/>
        </w:rPr>
        <w:t>处理应用层提交的与控制器硬件本身</w:t>
      </w:r>
      <w:r w:rsidRPr="00096696">
        <w:rPr>
          <w:rFonts w:hint="eastAsia"/>
        </w:rPr>
        <w:t>相关的控制请求。这些请求包括打开</w:t>
      </w:r>
      <w:r w:rsidRPr="00096696">
        <w:t>/</w:t>
      </w:r>
      <w:r w:rsidRPr="00096696">
        <w:rPr>
          <w:rFonts w:hint="eastAsia"/>
        </w:rPr>
        <w:t>关闭控制器的电源，设置控制器的数据位宽，设置时钟频率等。</w:t>
      </w:r>
      <w:r w:rsidRPr="00096696">
        <w:t>SD</w:t>
      </w:r>
      <w:r w:rsidRPr="00096696">
        <w:rPr>
          <w:rFonts w:hint="eastAsia"/>
        </w:rPr>
        <w:t>总线适配器的结构与</w:t>
      </w:r>
      <w:r w:rsidRPr="00096696">
        <w:t>I2C</w:t>
      </w:r>
      <w:r w:rsidRPr="00096696">
        <w:rPr>
          <w:rFonts w:hint="eastAsia"/>
        </w:rPr>
        <w:t>、</w:t>
      </w:r>
      <w:r w:rsidRPr="00096696">
        <w:t>SPI</w:t>
      </w:r>
      <w:r w:rsidRPr="00096696">
        <w:rPr>
          <w:rFonts w:hint="eastAsia"/>
        </w:rPr>
        <w:t>相似：</w:t>
      </w:r>
    </w:p>
    <w:p w:rsidR="00C73189" w:rsidRPr="001A7ECB" w:rsidRDefault="00C73189" w:rsidP="00F4129B">
      <w:pPr>
        <w:pStyle w:val="a6"/>
        <w:spacing w:before="62" w:after="62"/>
        <w:rPr>
          <w:rFonts w:cs="Courier New"/>
        </w:rPr>
      </w:pPr>
      <w:r w:rsidRPr="001A7ECB">
        <w:rPr>
          <w:rFonts w:cs="Courier New"/>
        </w:rPr>
        <w:t>typedef struct lw_sd_adapter {</w:t>
      </w:r>
    </w:p>
    <w:p w:rsidR="00C73189" w:rsidRPr="001A7ECB" w:rsidRDefault="00C73189" w:rsidP="00F4129B">
      <w:pPr>
        <w:pStyle w:val="a6"/>
        <w:spacing w:before="62" w:after="62"/>
        <w:rPr>
          <w:rFonts w:cs="Courier New"/>
        </w:rPr>
      </w:pPr>
      <w:r w:rsidRPr="001A7ECB">
        <w:rPr>
          <w:rFonts w:cs="Courier New"/>
        </w:rPr>
        <w:t xml:space="preserve">    LW_BUS_ADAPTER</w:t>
      </w:r>
      <w:r>
        <w:rPr>
          <w:rFonts w:cs="Courier New"/>
        </w:rPr>
        <w:t xml:space="preserve">     </w:t>
      </w:r>
      <w:r>
        <w:rPr>
          <w:rFonts w:cs="Courier New"/>
        </w:rPr>
        <w:tab/>
      </w:r>
      <w:r w:rsidRPr="001A7ECB">
        <w:rPr>
          <w:rFonts w:cs="Courier New"/>
        </w:rPr>
        <w:t xml:space="preserve">SDADAPTER_busadapter;  </w:t>
      </w:r>
      <w:r>
        <w:rPr>
          <w:rFonts w:cs="Courier New"/>
        </w:rPr>
        <w:tab/>
      </w:r>
      <w:r>
        <w:rPr>
          <w:rFonts w:cs="Courier New"/>
        </w:rPr>
        <w:tab/>
      </w:r>
      <w:r w:rsidRPr="001A7ECB">
        <w:rPr>
          <w:rFonts w:cs="Courier New"/>
        </w:rPr>
        <w:t xml:space="preserve">/*  </w:t>
      </w:r>
      <w:r w:rsidRPr="001A7ECB">
        <w:rPr>
          <w:rFonts w:cs="Courier New" w:hint="eastAsia"/>
        </w:rPr>
        <w:t>总线节点</w:t>
      </w:r>
      <w:r w:rsidRPr="001A7ECB">
        <w:rPr>
          <w:rFonts w:cs="Courier New"/>
        </w:rPr>
        <w:t xml:space="preserve">                    */</w:t>
      </w:r>
    </w:p>
    <w:p w:rsidR="00C73189" w:rsidRPr="001A7ECB" w:rsidRDefault="00C73189" w:rsidP="00F4129B">
      <w:pPr>
        <w:pStyle w:val="a6"/>
        <w:spacing w:before="62" w:after="62"/>
        <w:rPr>
          <w:rFonts w:cs="Courier New"/>
        </w:rPr>
      </w:pPr>
      <w:r w:rsidRPr="001A7ECB">
        <w:rPr>
          <w:rFonts w:cs="Courier New"/>
        </w:rPr>
        <w:t xml:space="preserve">    struct</w:t>
      </w:r>
      <w:r>
        <w:rPr>
          <w:rFonts w:cs="Courier New"/>
        </w:rPr>
        <w:t xml:space="preserve"> lw_sd_funcs </w:t>
      </w:r>
      <w:r w:rsidRPr="001A7ECB">
        <w:rPr>
          <w:rFonts w:cs="Courier New"/>
        </w:rPr>
        <w:t xml:space="preserve">*SDADAPTER_psdfunc;     </w:t>
      </w:r>
      <w:r>
        <w:rPr>
          <w:rFonts w:cs="Courier New"/>
        </w:rPr>
        <w:tab/>
      </w:r>
      <w:r>
        <w:rPr>
          <w:rFonts w:cs="Courier New"/>
        </w:rPr>
        <w:tab/>
      </w:r>
      <w:r w:rsidRPr="001A7ECB">
        <w:rPr>
          <w:rFonts w:cs="Courier New"/>
        </w:rPr>
        <w:t xml:space="preserve">/*  </w:t>
      </w:r>
      <w:r w:rsidRPr="001A7ECB">
        <w:rPr>
          <w:rFonts w:cs="Courier New" w:hint="eastAsia"/>
        </w:rPr>
        <w:t>总线适配器操作函数</w:t>
      </w:r>
      <w:r w:rsidRPr="001A7ECB">
        <w:rPr>
          <w:rFonts w:cs="Courier New"/>
        </w:rPr>
        <w:t xml:space="preserve">          */</w:t>
      </w:r>
    </w:p>
    <w:p w:rsidR="00C73189" w:rsidRPr="001A7ECB" w:rsidRDefault="00C73189" w:rsidP="00F4129B">
      <w:pPr>
        <w:pStyle w:val="a6"/>
        <w:spacing w:before="62" w:after="62"/>
        <w:rPr>
          <w:rFonts w:cs="Courier New"/>
        </w:rPr>
      </w:pPr>
      <w:r w:rsidRPr="001A7ECB">
        <w:rPr>
          <w:rFonts w:cs="Courier New"/>
        </w:rPr>
        <w:t xml:space="preserve">    LW_OBJECT_HANDLE</w:t>
      </w:r>
      <w:r>
        <w:rPr>
          <w:rFonts w:cs="Courier New"/>
        </w:rPr>
        <w:tab/>
      </w:r>
      <w:r>
        <w:rPr>
          <w:rFonts w:cs="Courier New"/>
        </w:rPr>
        <w:tab/>
      </w:r>
      <w:r w:rsidRPr="001A7ECB">
        <w:rPr>
          <w:rFonts w:cs="Courier New"/>
        </w:rPr>
        <w:t xml:space="preserve">SDADAPTER_hBusLock; </w:t>
      </w:r>
      <w:r>
        <w:rPr>
          <w:rFonts w:cs="Courier New"/>
        </w:rPr>
        <w:tab/>
      </w:r>
      <w:r>
        <w:rPr>
          <w:rFonts w:cs="Courier New"/>
        </w:rPr>
        <w:tab/>
      </w:r>
      <w:r w:rsidRPr="001A7ECB">
        <w:rPr>
          <w:rFonts w:cs="Courier New"/>
        </w:rPr>
        <w:t xml:space="preserve">/*  </w:t>
      </w:r>
      <w:r w:rsidRPr="001A7ECB">
        <w:rPr>
          <w:rFonts w:cs="Courier New" w:hint="eastAsia"/>
        </w:rPr>
        <w:t>总线操作锁</w:t>
      </w:r>
      <w:r w:rsidRPr="001A7ECB">
        <w:rPr>
          <w:rFonts w:cs="Courier New"/>
        </w:rPr>
        <w:t xml:space="preserve">                  */</w:t>
      </w:r>
    </w:p>
    <w:p w:rsidR="00C73189" w:rsidRPr="001A7ECB" w:rsidRDefault="00C73189" w:rsidP="00F4129B">
      <w:pPr>
        <w:pStyle w:val="a6"/>
        <w:spacing w:before="62" w:after="62"/>
        <w:rPr>
          <w:rFonts w:cs="Courier New"/>
        </w:rPr>
      </w:pPr>
      <w:r w:rsidRPr="001A7ECB">
        <w:rPr>
          <w:rFonts w:cs="Courier New"/>
        </w:rPr>
        <w:t xml:space="preserve">    INT                 </w:t>
      </w:r>
      <w:r>
        <w:rPr>
          <w:rFonts w:cs="Courier New"/>
        </w:rPr>
        <w:t xml:space="preserve">  </w:t>
      </w:r>
      <w:r>
        <w:rPr>
          <w:rFonts w:cs="Courier New"/>
        </w:rPr>
        <w:tab/>
      </w:r>
      <w:r w:rsidRPr="001A7ECB">
        <w:rPr>
          <w:rFonts w:cs="Courier New"/>
        </w:rPr>
        <w:t xml:space="preserve">SDADAPTER_iBusWidth;  </w:t>
      </w:r>
      <w:r>
        <w:rPr>
          <w:rFonts w:cs="Courier New"/>
        </w:rPr>
        <w:tab/>
      </w:r>
      <w:r>
        <w:rPr>
          <w:rFonts w:cs="Courier New"/>
        </w:rPr>
        <w:tab/>
      </w:r>
      <w:r w:rsidRPr="001A7ECB">
        <w:rPr>
          <w:rFonts w:cs="Courier New"/>
        </w:rPr>
        <w:t xml:space="preserve">/*  </w:t>
      </w:r>
      <w:r w:rsidRPr="001A7ECB">
        <w:rPr>
          <w:rFonts w:cs="Courier New" w:hint="eastAsia"/>
        </w:rPr>
        <w:t>总线位宽</w:t>
      </w:r>
      <w:r w:rsidRPr="001A7ECB">
        <w:rPr>
          <w:rFonts w:cs="Courier New"/>
        </w:rPr>
        <w:t xml:space="preserve">                    */</w:t>
      </w:r>
    </w:p>
    <w:p w:rsidR="00C73189" w:rsidRPr="001A7ECB" w:rsidRDefault="00C73189" w:rsidP="00952020">
      <w:pPr>
        <w:pStyle w:val="a6"/>
        <w:spacing w:before="62" w:after="62"/>
        <w:ind w:firstLineChars="200" w:firstLine="360"/>
        <w:rPr>
          <w:rFonts w:cs="Courier New"/>
        </w:rPr>
      </w:pPr>
      <w:r w:rsidRPr="001A7ECB">
        <w:rPr>
          <w:rFonts w:cs="Courier New"/>
        </w:rPr>
        <w:t xml:space="preserve">#define SDBUS_WIDTH_1   </w:t>
      </w:r>
      <w:r w:rsidR="00F84753">
        <w:rPr>
          <w:rFonts w:cs="Courier New"/>
        </w:rPr>
        <w:t xml:space="preserve">     </w:t>
      </w:r>
      <w:r w:rsidRPr="001A7ECB">
        <w:rPr>
          <w:rFonts w:cs="Courier New"/>
        </w:rPr>
        <w:t>0</w:t>
      </w:r>
    </w:p>
    <w:p w:rsidR="00C73189" w:rsidRDefault="00C73189" w:rsidP="00F84753">
      <w:pPr>
        <w:pStyle w:val="a6"/>
        <w:spacing w:before="62" w:after="62"/>
        <w:ind w:firstLineChars="200" w:firstLine="360"/>
        <w:rPr>
          <w:rFonts w:cs="Courier New"/>
        </w:rPr>
      </w:pPr>
      <w:r w:rsidRPr="001A7ECB">
        <w:rPr>
          <w:rFonts w:cs="Courier New"/>
        </w:rPr>
        <w:t xml:space="preserve">#define SDBUS_WIDTH_4   </w:t>
      </w:r>
      <w:r w:rsidR="00F84753">
        <w:rPr>
          <w:rFonts w:cs="Courier New"/>
        </w:rPr>
        <w:t xml:space="preserve">     </w:t>
      </w:r>
      <w:r w:rsidRPr="001A7ECB">
        <w:rPr>
          <w:rFonts w:cs="Courier New"/>
        </w:rPr>
        <w:t>2</w:t>
      </w:r>
    </w:p>
    <w:p w:rsidR="00F84753" w:rsidRPr="00F84753" w:rsidRDefault="00F84753" w:rsidP="00F84753">
      <w:pPr>
        <w:pStyle w:val="a6"/>
        <w:spacing w:before="62" w:after="62"/>
        <w:ind w:firstLineChars="200" w:firstLine="360"/>
        <w:rPr>
          <w:rFonts w:cs="Courier New"/>
        </w:rPr>
      </w:pPr>
      <w:r w:rsidRPr="00F84753">
        <w:rPr>
          <w:rFonts w:cs="Courier New"/>
        </w:rPr>
        <w:t xml:space="preserve">#define SDBUS_WIDTH_8       </w:t>
      </w:r>
      <w:r>
        <w:rPr>
          <w:rFonts w:cs="Courier New"/>
        </w:rPr>
        <w:t xml:space="preserve"> </w:t>
      </w:r>
      <w:r w:rsidRPr="00F84753">
        <w:rPr>
          <w:rFonts w:cs="Courier New"/>
        </w:rPr>
        <w:t>4</w:t>
      </w:r>
    </w:p>
    <w:p w:rsidR="00F84753" w:rsidRPr="00F84753" w:rsidRDefault="00F84753" w:rsidP="00F84753">
      <w:pPr>
        <w:pStyle w:val="a6"/>
        <w:spacing w:before="62" w:after="62"/>
        <w:ind w:firstLineChars="200" w:firstLine="360"/>
        <w:rPr>
          <w:rFonts w:cs="Courier New"/>
        </w:rPr>
      </w:pPr>
      <w:r w:rsidRPr="00F84753">
        <w:rPr>
          <w:rFonts w:cs="Courier New"/>
        </w:rPr>
        <w:t>#define SDBUS_WIDTH_4_DDR   8</w:t>
      </w:r>
    </w:p>
    <w:p w:rsidR="00F84753" w:rsidRPr="00F84753" w:rsidRDefault="00F84753" w:rsidP="00F84753">
      <w:pPr>
        <w:pStyle w:val="a6"/>
        <w:spacing w:before="62" w:after="62"/>
        <w:ind w:firstLineChars="200" w:firstLine="360"/>
        <w:rPr>
          <w:rFonts w:cs="Courier New"/>
        </w:rPr>
      </w:pPr>
      <w:r w:rsidRPr="00F84753">
        <w:rPr>
          <w:rFonts w:cs="Courier New"/>
        </w:rPr>
        <w:t>#define SDBUS_WIDTH_8_DDR   16</w:t>
      </w:r>
    </w:p>
    <w:p w:rsidR="00C73189" w:rsidRPr="001A7ECB" w:rsidRDefault="00C73189" w:rsidP="00F4129B">
      <w:pPr>
        <w:pStyle w:val="a6"/>
        <w:spacing w:before="62" w:after="62"/>
        <w:rPr>
          <w:rFonts w:cs="Courier New"/>
        </w:rPr>
      </w:pPr>
      <w:r w:rsidRPr="001A7ECB">
        <w:rPr>
          <w:rFonts w:cs="Courier New"/>
        </w:rPr>
        <w:t xml:space="preserve">    LW_LIST_LINE_HEADER </w:t>
      </w:r>
      <w:r w:rsidR="00F84753">
        <w:rPr>
          <w:rFonts w:cs="Courier New"/>
        </w:rPr>
        <w:t xml:space="preserve">  </w:t>
      </w:r>
      <w:r w:rsidRPr="001A7ECB">
        <w:rPr>
          <w:rFonts w:cs="Courier New"/>
        </w:rPr>
        <w:t>SDADAPTER_plineDevHeader;</w:t>
      </w:r>
      <w:r>
        <w:rPr>
          <w:rFonts w:cs="Courier New"/>
        </w:rPr>
        <w:tab/>
      </w:r>
      <w:r w:rsidRPr="001A7ECB">
        <w:rPr>
          <w:rFonts w:cs="Courier New"/>
        </w:rPr>
        <w:t xml:space="preserve">/*  </w:t>
      </w:r>
      <w:r w:rsidRPr="001A7ECB">
        <w:rPr>
          <w:rFonts w:cs="Courier New" w:hint="eastAsia"/>
        </w:rPr>
        <w:t>设备链表</w:t>
      </w:r>
      <w:r w:rsidRPr="001A7ECB">
        <w:rPr>
          <w:rFonts w:cs="Courier New"/>
        </w:rPr>
        <w:t xml:space="preserve">             </w:t>
      </w:r>
      <w:r w:rsidR="00F84753">
        <w:rPr>
          <w:rFonts w:cs="Courier New"/>
        </w:rPr>
        <w:t xml:space="preserve"> </w:t>
      </w:r>
      <w:r w:rsidRPr="001A7ECB">
        <w:rPr>
          <w:rFonts w:cs="Courier New"/>
        </w:rPr>
        <w:t xml:space="preserve">      */</w:t>
      </w:r>
    </w:p>
    <w:p w:rsidR="00C73189" w:rsidRPr="001A7ECB" w:rsidRDefault="00C73189" w:rsidP="00F4129B">
      <w:pPr>
        <w:pStyle w:val="a6"/>
        <w:spacing w:before="62" w:after="62"/>
        <w:rPr>
          <w:rFonts w:cs="Courier New"/>
        </w:rPr>
      </w:pPr>
      <w:r w:rsidRPr="001A7ECB">
        <w:rPr>
          <w:rFonts w:cs="Courier New"/>
        </w:rPr>
        <w:t>} LW_SD_ADAPTER, *PLW_SD_ADAPTER;</w:t>
      </w:r>
    </w:p>
    <w:p w:rsidR="00C73189" w:rsidRPr="001F6725" w:rsidRDefault="00C73189" w:rsidP="00F4129B">
      <w:pPr>
        <w:spacing w:before="62" w:after="62"/>
        <w:rPr>
          <w:lang w:val="de-DE"/>
        </w:rPr>
      </w:pPr>
      <w:r w:rsidRPr="001F6725">
        <w:rPr>
          <w:lang w:val="de-DE"/>
        </w:rPr>
        <w:tab/>
      </w:r>
      <w:r>
        <w:rPr>
          <w:rFonts w:hint="eastAsia"/>
        </w:rPr>
        <w:t>我们将一个物理的</w:t>
      </w:r>
      <w:r w:rsidRPr="001F6725">
        <w:rPr>
          <w:lang w:val="de-DE"/>
        </w:rPr>
        <w:t>SD</w:t>
      </w:r>
      <w:r>
        <w:rPr>
          <w:rFonts w:hint="eastAsia"/>
        </w:rPr>
        <w:t>卡称作</w:t>
      </w:r>
      <w:r w:rsidRPr="001F6725">
        <w:rPr>
          <w:lang w:val="de-DE"/>
        </w:rPr>
        <w:t>SD</w:t>
      </w:r>
      <w:r>
        <w:rPr>
          <w:rFonts w:hint="eastAsia"/>
        </w:rPr>
        <w:t>设备</w:t>
      </w:r>
      <w:r w:rsidRPr="001F6725">
        <w:rPr>
          <w:rFonts w:hint="eastAsia"/>
          <w:lang w:val="de-DE"/>
        </w:rPr>
        <w:t>，</w:t>
      </w:r>
      <w:r>
        <w:rPr>
          <w:rFonts w:hint="eastAsia"/>
        </w:rPr>
        <w:t>使用</w:t>
      </w:r>
      <w:r w:rsidRPr="00F72A8B">
        <w:rPr>
          <w:lang w:val="de-DE"/>
        </w:rPr>
        <w:t>lw_sd_device</w:t>
      </w:r>
      <w:r>
        <w:rPr>
          <w:rFonts w:hint="eastAsia"/>
        </w:rPr>
        <w:t>结构描述</w:t>
      </w:r>
      <w:r w:rsidRPr="001F6725">
        <w:rPr>
          <w:rFonts w:hint="eastAsia"/>
          <w:lang w:val="de-DE"/>
        </w:rPr>
        <w:t>：</w:t>
      </w:r>
    </w:p>
    <w:p w:rsidR="00C73189" w:rsidRPr="00460B76" w:rsidRDefault="00C73189" w:rsidP="00F4129B">
      <w:pPr>
        <w:pStyle w:val="a6"/>
        <w:spacing w:before="62" w:after="62"/>
        <w:rPr>
          <w:rFonts w:cs="Courier New"/>
          <w:lang w:val="en-US"/>
        </w:rPr>
      </w:pPr>
      <w:r w:rsidRPr="00460B76">
        <w:rPr>
          <w:rFonts w:cs="Courier New"/>
          <w:lang w:val="en-US"/>
        </w:rPr>
        <w:t>typedef struct lw_sd_device {</w:t>
      </w:r>
    </w:p>
    <w:p w:rsidR="00C73189" w:rsidRPr="00460B76" w:rsidRDefault="00C73189" w:rsidP="00F4129B">
      <w:pPr>
        <w:pStyle w:val="a6"/>
        <w:spacing w:before="62" w:after="62"/>
        <w:rPr>
          <w:rFonts w:cs="Courier New"/>
          <w:lang w:val="en-US"/>
        </w:rPr>
      </w:pPr>
      <w:r w:rsidRPr="00460B76">
        <w:rPr>
          <w:rFonts w:cs="Courier New"/>
          <w:lang w:val="en-US"/>
        </w:rPr>
        <w:t xml:space="preserve">    PLW_SD_ADAPTER      </w:t>
      </w:r>
      <w:r w:rsidRPr="00460B76">
        <w:rPr>
          <w:rFonts w:cs="Courier New"/>
          <w:lang w:val="en-US"/>
        </w:rPr>
        <w:tab/>
        <w:t xml:space="preserve">SDDEV_psdAdapter;       </w:t>
      </w:r>
      <w:r w:rsidRPr="00460B76">
        <w:rPr>
          <w:rFonts w:cs="Courier New"/>
          <w:lang w:val="en-US"/>
        </w:rPr>
        <w:tab/>
      </w:r>
      <w:r w:rsidRPr="00460B76">
        <w:rPr>
          <w:rFonts w:cs="Courier New"/>
          <w:lang w:val="en-US"/>
        </w:rPr>
        <w:tab/>
        <w:t xml:space="preserve">/*  </w:t>
      </w:r>
      <w:r w:rsidR="00F84753" w:rsidRPr="00F84753">
        <w:rPr>
          <w:rFonts w:cs="Courier New"/>
        </w:rPr>
        <w:t>从属的</w:t>
      </w:r>
      <w:r w:rsidR="00F84753" w:rsidRPr="00F84753">
        <w:rPr>
          <w:rFonts w:cs="Courier New"/>
        </w:rPr>
        <w:t>SD</w:t>
      </w:r>
      <w:r w:rsidR="00F84753" w:rsidRPr="00F84753">
        <w:rPr>
          <w:rFonts w:cs="Courier New"/>
        </w:rPr>
        <w:t>适配器</w:t>
      </w:r>
      <w:r w:rsidR="00F84753" w:rsidRPr="00F84753">
        <w:rPr>
          <w:rFonts w:cs="Courier New"/>
        </w:rPr>
        <w:t xml:space="preserve"> </w:t>
      </w:r>
      <w:r w:rsidRPr="00F84753">
        <w:rPr>
          <w:rFonts w:cs="Courier New"/>
        </w:rPr>
        <w:t xml:space="preserve"> </w:t>
      </w:r>
      <w:r w:rsidR="00F84753">
        <w:rPr>
          <w:rFonts w:cs="Courier New"/>
          <w:lang w:val="en-US"/>
        </w:rPr>
        <w:t xml:space="preserve">           </w:t>
      </w:r>
      <w:r w:rsidRPr="00460B76">
        <w:rPr>
          <w:rFonts w:cs="Courier New"/>
          <w:lang w:val="en-US"/>
        </w:rPr>
        <w:t>*/</w:t>
      </w:r>
    </w:p>
    <w:p w:rsidR="00C73189" w:rsidRPr="00460B76" w:rsidRDefault="00C73189" w:rsidP="00F4129B">
      <w:pPr>
        <w:pStyle w:val="a6"/>
        <w:spacing w:before="62" w:after="62"/>
        <w:rPr>
          <w:rFonts w:cs="Courier New"/>
          <w:lang w:val="en-US"/>
        </w:rPr>
      </w:pPr>
      <w:r w:rsidRPr="00460B76">
        <w:rPr>
          <w:rFonts w:cs="Courier New"/>
          <w:lang w:val="en-US"/>
        </w:rPr>
        <w:t xml:space="preserve">    LW_LIST_LINE        </w:t>
      </w:r>
      <w:r w:rsidRPr="00460B76">
        <w:rPr>
          <w:rFonts w:cs="Courier New"/>
          <w:lang w:val="en-US"/>
        </w:rPr>
        <w:tab/>
        <w:t xml:space="preserve">SDDEV_lineManage;       </w:t>
      </w:r>
      <w:r w:rsidRPr="00460B76">
        <w:rPr>
          <w:rFonts w:cs="Courier New"/>
          <w:lang w:val="en-US"/>
        </w:rPr>
        <w:tab/>
      </w:r>
      <w:r w:rsidRPr="00460B76">
        <w:rPr>
          <w:rFonts w:cs="Courier New"/>
          <w:lang w:val="en-US"/>
        </w:rPr>
        <w:tab/>
        <w:t xml:space="preserve">/*  </w:t>
      </w:r>
      <w:r w:rsidRPr="00221FCD">
        <w:rPr>
          <w:rFonts w:cs="Courier New" w:hint="eastAsia"/>
        </w:rPr>
        <w:t>设备挂载链</w:t>
      </w:r>
      <w:r w:rsidRPr="00460B76">
        <w:rPr>
          <w:rFonts w:cs="Courier New"/>
          <w:lang w:val="en-US"/>
        </w:rPr>
        <w:t xml:space="preserve">                  */</w:t>
      </w:r>
    </w:p>
    <w:p w:rsidR="00C73189" w:rsidRPr="00460B76" w:rsidRDefault="00C73189" w:rsidP="00F4129B">
      <w:pPr>
        <w:pStyle w:val="a6"/>
        <w:spacing w:before="62" w:after="62"/>
        <w:rPr>
          <w:rFonts w:cs="Courier New"/>
          <w:lang w:val="en-US"/>
        </w:rPr>
      </w:pPr>
      <w:r w:rsidRPr="00460B76">
        <w:rPr>
          <w:rFonts w:cs="Courier New"/>
          <w:lang w:val="en-US"/>
        </w:rPr>
        <w:t xml:space="preserve">    atomic_t            </w:t>
      </w:r>
      <w:r w:rsidRPr="00460B76">
        <w:rPr>
          <w:rFonts w:cs="Courier New"/>
          <w:lang w:val="en-US"/>
        </w:rPr>
        <w:tab/>
        <w:t xml:space="preserve">SDDEV_atomicUsageCnt;     </w:t>
      </w:r>
      <w:r w:rsidRPr="00460B76">
        <w:rPr>
          <w:rFonts w:cs="Courier New"/>
          <w:lang w:val="en-US"/>
        </w:rPr>
        <w:tab/>
        <w:t xml:space="preserve">/*  </w:t>
      </w:r>
      <w:r w:rsidRPr="00221FCD">
        <w:rPr>
          <w:rFonts w:cs="Courier New" w:hint="eastAsia"/>
        </w:rPr>
        <w:t>设备使用计数</w:t>
      </w:r>
      <w:r w:rsidRPr="00460B76">
        <w:rPr>
          <w:rFonts w:cs="Courier New"/>
          <w:lang w:val="en-US"/>
        </w:rPr>
        <w:t xml:space="preserve">                */</w:t>
      </w:r>
    </w:p>
    <w:p w:rsidR="00C73189" w:rsidRPr="00460B76" w:rsidRDefault="00C73189" w:rsidP="00F4129B">
      <w:pPr>
        <w:pStyle w:val="a6"/>
        <w:spacing w:before="62" w:after="62"/>
        <w:rPr>
          <w:rFonts w:cs="Courier New"/>
          <w:lang w:val="en-US"/>
        </w:rPr>
      </w:pPr>
      <w:r w:rsidRPr="00460B76">
        <w:rPr>
          <w:rFonts w:cs="Courier New"/>
          <w:lang w:val="en-US"/>
        </w:rPr>
        <w:t xml:space="preserve">    UINT8               </w:t>
      </w:r>
      <w:r w:rsidRPr="00460B76">
        <w:rPr>
          <w:rFonts w:cs="Courier New"/>
          <w:lang w:val="en-US"/>
        </w:rPr>
        <w:tab/>
        <w:t>SDDEV_ucType;</w:t>
      </w:r>
    </w:p>
    <w:p w:rsidR="00C73189" w:rsidRPr="00460B76" w:rsidRDefault="00C73189" w:rsidP="00952020">
      <w:pPr>
        <w:pStyle w:val="a6"/>
        <w:spacing w:before="62" w:after="62"/>
        <w:ind w:firstLineChars="200" w:firstLine="360"/>
        <w:rPr>
          <w:rFonts w:cs="Courier New"/>
          <w:lang w:val="en-US"/>
        </w:rPr>
      </w:pPr>
      <w:r w:rsidRPr="00460B76">
        <w:rPr>
          <w:rFonts w:cs="Courier New"/>
          <w:lang w:val="en-US"/>
        </w:rPr>
        <w:t>#define SDDEV_TYPE_MMC      0</w:t>
      </w:r>
    </w:p>
    <w:p w:rsidR="00C73189" w:rsidRPr="00460B76" w:rsidRDefault="00C73189" w:rsidP="00952020">
      <w:pPr>
        <w:pStyle w:val="a6"/>
        <w:spacing w:before="62" w:after="62"/>
        <w:ind w:firstLineChars="200" w:firstLine="360"/>
        <w:rPr>
          <w:rFonts w:cs="Courier New"/>
          <w:lang w:val="en-US"/>
        </w:rPr>
      </w:pPr>
      <w:r w:rsidRPr="00460B76">
        <w:rPr>
          <w:rFonts w:cs="Courier New"/>
          <w:lang w:val="en-US"/>
        </w:rPr>
        <w:t>#define SDDEV_TYPE_SDSC     1</w:t>
      </w:r>
    </w:p>
    <w:p w:rsidR="00C73189" w:rsidRPr="00460B76" w:rsidRDefault="00C73189" w:rsidP="00952020">
      <w:pPr>
        <w:pStyle w:val="a6"/>
        <w:spacing w:before="62" w:after="62"/>
        <w:ind w:firstLineChars="200" w:firstLine="360"/>
        <w:rPr>
          <w:rFonts w:cs="Courier New"/>
          <w:lang w:val="en-US"/>
        </w:rPr>
      </w:pPr>
      <w:r w:rsidRPr="00460B76">
        <w:rPr>
          <w:rFonts w:cs="Courier New"/>
          <w:lang w:val="en-US"/>
        </w:rPr>
        <w:t>#define SDDEV_TYPE_SDHC     2</w:t>
      </w:r>
    </w:p>
    <w:p w:rsidR="00C73189" w:rsidRPr="00460B76" w:rsidRDefault="00C73189" w:rsidP="00952020">
      <w:pPr>
        <w:pStyle w:val="a6"/>
        <w:spacing w:before="62" w:after="62"/>
        <w:ind w:firstLineChars="200" w:firstLine="360"/>
        <w:rPr>
          <w:rFonts w:cs="Courier New"/>
          <w:lang w:val="en-US"/>
        </w:rPr>
      </w:pPr>
      <w:r w:rsidRPr="00460B76">
        <w:rPr>
          <w:rFonts w:cs="Courier New"/>
          <w:lang w:val="en-US"/>
        </w:rPr>
        <w:t>#define SDDEV_TYPE_SDXC     3</w:t>
      </w:r>
    </w:p>
    <w:p w:rsidR="00C73189" w:rsidRPr="00460B76" w:rsidRDefault="00C73189" w:rsidP="00952020">
      <w:pPr>
        <w:pStyle w:val="a6"/>
        <w:spacing w:before="62" w:after="62"/>
        <w:ind w:firstLineChars="200" w:firstLine="360"/>
        <w:rPr>
          <w:rFonts w:cs="Courier New"/>
          <w:lang w:val="en-US"/>
        </w:rPr>
      </w:pPr>
      <w:r w:rsidRPr="00460B76">
        <w:rPr>
          <w:rFonts w:cs="Courier New"/>
          <w:lang w:val="en-US"/>
        </w:rPr>
        <w:t>#define SDDEV_TYPE_SDIO     4</w:t>
      </w:r>
    </w:p>
    <w:p w:rsidR="00C73189" w:rsidRPr="00460B76" w:rsidRDefault="00C73189" w:rsidP="00952020">
      <w:pPr>
        <w:pStyle w:val="a6"/>
        <w:spacing w:before="62" w:after="62"/>
        <w:ind w:firstLineChars="200" w:firstLine="360"/>
        <w:rPr>
          <w:rFonts w:cs="Courier New"/>
          <w:lang w:val="en-US"/>
        </w:rPr>
      </w:pPr>
      <w:r w:rsidRPr="00460B76">
        <w:rPr>
          <w:rFonts w:cs="Courier New"/>
          <w:lang w:val="en-US"/>
        </w:rPr>
        <w:t>#define SDDEV_TYPE_COMM     5</w:t>
      </w:r>
    </w:p>
    <w:p w:rsidR="00C73189" w:rsidRPr="00460B76" w:rsidRDefault="00C73189" w:rsidP="00952020">
      <w:pPr>
        <w:pStyle w:val="a6"/>
        <w:spacing w:before="62" w:after="62"/>
        <w:ind w:firstLineChars="200" w:firstLine="360"/>
        <w:rPr>
          <w:rFonts w:cs="Courier New"/>
          <w:lang w:val="en-US"/>
        </w:rPr>
      </w:pPr>
      <w:r w:rsidRPr="00460B76">
        <w:rPr>
          <w:rFonts w:cs="Courier New"/>
          <w:lang w:val="en-US"/>
        </w:rPr>
        <w:t xml:space="preserve">#define SDDEV_TYPE_MAXVAL   5                      </w:t>
      </w:r>
      <w:r w:rsidRPr="00460B76">
        <w:rPr>
          <w:rFonts w:cs="Courier New"/>
          <w:lang w:val="en-US"/>
        </w:rPr>
        <w:tab/>
        <w:t xml:space="preserve">/*  </w:t>
      </w:r>
      <w:r w:rsidRPr="00221FCD">
        <w:rPr>
          <w:rFonts w:cs="Courier New" w:hint="eastAsia"/>
        </w:rPr>
        <w:t>用于参数判断</w:t>
      </w:r>
      <w:r w:rsidRPr="00460B76">
        <w:rPr>
          <w:rFonts w:cs="Courier New"/>
          <w:lang w:val="en-US"/>
        </w:rPr>
        <w:t xml:space="preserve">                */</w:t>
      </w:r>
    </w:p>
    <w:p w:rsidR="00C73189" w:rsidRPr="00460B76" w:rsidRDefault="00C73189" w:rsidP="00F4129B">
      <w:pPr>
        <w:pStyle w:val="a6"/>
        <w:spacing w:before="62" w:after="62"/>
        <w:rPr>
          <w:rFonts w:cs="Courier New"/>
          <w:lang w:val="en-US"/>
        </w:rPr>
      </w:pPr>
      <w:r w:rsidRPr="00460B76">
        <w:rPr>
          <w:rFonts w:cs="Courier New"/>
          <w:lang w:val="en-US"/>
        </w:rPr>
        <w:t xml:space="preserve">    UINT32              </w:t>
      </w:r>
      <w:r w:rsidRPr="00460B76">
        <w:rPr>
          <w:rFonts w:cs="Courier New"/>
          <w:lang w:val="en-US"/>
        </w:rPr>
        <w:tab/>
        <w:t xml:space="preserve">SDDEV_uiRCA;                  /*  </w:t>
      </w:r>
      <w:r w:rsidRPr="00221FCD">
        <w:rPr>
          <w:rFonts w:cs="Courier New" w:hint="eastAsia"/>
        </w:rPr>
        <w:t>设备本地地址</w:t>
      </w:r>
      <w:r w:rsidRPr="00460B76">
        <w:rPr>
          <w:rFonts w:cs="Courier New"/>
          <w:lang w:val="en-US"/>
        </w:rPr>
        <w:t xml:space="preserve">                */</w:t>
      </w:r>
    </w:p>
    <w:p w:rsidR="00C73189" w:rsidRPr="00460B76" w:rsidRDefault="00C73189" w:rsidP="00F4129B">
      <w:pPr>
        <w:pStyle w:val="a6"/>
        <w:spacing w:before="62" w:after="62"/>
        <w:rPr>
          <w:rFonts w:cs="Courier New"/>
          <w:lang w:val="en-US"/>
        </w:rPr>
      </w:pPr>
      <w:r w:rsidRPr="00460B76">
        <w:rPr>
          <w:rFonts w:cs="Courier New"/>
          <w:lang w:val="en-US"/>
        </w:rPr>
        <w:t xml:space="preserve">    UINT32              </w:t>
      </w:r>
      <w:r w:rsidRPr="00460B76">
        <w:rPr>
          <w:rFonts w:cs="Courier New"/>
          <w:lang w:val="en-US"/>
        </w:rPr>
        <w:tab/>
        <w:t xml:space="preserve">SDDEV_uiState;                /*  </w:t>
      </w:r>
      <w:r w:rsidRPr="00221FCD">
        <w:rPr>
          <w:rFonts w:cs="Courier New" w:hint="eastAsia"/>
        </w:rPr>
        <w:t>设备状态位标</w:t>
      </w:r>
      <w:r w:rsidRPr="00460B76">
        <w:rPr>
          <w:rFonts w:cs="Courier New"/>
          <w:lang w:val="en-US"/>
        </w:rPr>
        <w:t xml:space="preserve">                */</w:t>
      </w:r>
    </w:p>
    <w:p w:rsidR="00C73189" w:rsidRPr="00460B76" w:rsidRDefault="00C73189" w:rsidP="00952020">
      <w:pPr>
        <w:pStyle w:val="a6"/>
        <w:spacing w:before="62" w:after="62"/>
        <w:ind w:firstLineChars="200" w:firstLine="360"/>
        <w:rPr>
          <w:rFonts w:cs="Courier New"/>
          <w:lang w:val="en-US"/>
        </w:rPr>
      </w:pPr>
      <w:r w:rsidRPr="00460B76">
        <w:rPr>
          <w:rFonts w:cs="Courier New"/>
          <w:lang w:val="en-US"/>
        </w:rPr>
        <w:t xml:space="preserve">#define SD_STATE_EXIST    </w:t>
      </w:r>
      <w:r w:rsidRPr="00460B76">
        <w:rPr>
          <w:rFonts w:cs="Courier New"/>
          <w:lang w:val="en-US"/>
        </w:rPr>
        <w:tab/>
        <w:t>(1 &lt;&lt; 0)</w:t>
      </w:r>
    </w:p>
    <w:p w:rsidR="00C73189" w:rsidRPr="00460B76" w:rsidRDefault="00C73189" w:rsidP="00952020">
      <w:pPr>
        <w:pStyle w:val="a6"/>
        <w:spacing w:before="62" w:after="62"/>
        <w:ind w:firstLineChars="200" w:firstLine="360"/>
        <w:rPr>
          <w:rFonts w:cs="Courier New"/>
          <w:lang w:val="en-US"/>
        </w:rPr>
      </w:pPr>
      <w:r w:rsidRPr="00460B76">
        <w:rPr>
          <w:rFonts w:cs="Courier New"/>
          <w:lang w:val="en-US"/>
        </w:rPr>
        <w:t xml:space="preserve">#define SD_STATE_WRTP       </w:t>
      </w:r>
      <w:r w:rsidRPr="00460B76">
        <w:rPr>
          <w:rFonts w:cs="Courier New"/>
          <w:lang w:val="en-US"/>
        </w:rPr>
        <w:tab/>
        <w:t>(1 &lt;&lt; 1)</w:t>
      </w:r>
    </w:p>
    <w:p w:rsidR="00C73189" w:rsidRPr="00460B76" w:rsidRDefault="00C73189" w:rsidP="00952020">
      <w:pPr>
        <w:pStyle w:val="a6"/>
        <w:spacing w:before="62" w:after="62"/>
        <w:ind w:firstLineChars="200" w:firstLine="360"/>
        <w:rPr>
          <w:rFonts w:cs="Courier New"/>
          <w:lang w:val="en-US"/>
        </w:rPr>
      </w:pPr>
      <w:r w:rsidRPr="00460B76">
        <w:rPr>
          <w:rFonts w:cs="Courier New"/>
          <w:lang w:val="en-US"/>
        </w:rPr>
        <w:t xml:space="preserve">#define SD_STATE_BAD        </w:t>
      </w:r>
      <w:r w:rsidRPr="00460B76">
        <w:rPr>
          <w:rFonts w:cs="Courier New"/>
          <w:lang w:val="en-US"/>
        </w:rPr>
        <w:tab/>
        <w:t>(1 &lt;&lt; 2)</w:t>
      </w:r>
    </w:p>
    <w:p w:rsidR="00C73189" w:rsidRPr="00460B76" w:rsidRDefault="00C73189" w:rsidP="00952020">
      <w:pPr>
        <w:pStyle w:val="a6"/>
        <w:spacing w:before="62" w:after="62"/>
        <w:ind w:firstLineChars="200" w:firstLine="360"/>
        <w:rPr>
          <w:rFonts w:cs="Courier New"/>
          <w:lang w:val="en-US"/>
        </w:rPr>
      </w:pPr>
      <w:r w:rsidRPr="00460B76">
        <w:rPr>
          <w:rFonts w:cs="Courier New"/>
          <w:lang w:val="en-US"/>
        </w:rPr>
        <w:t xml:space="preserve">#define SD_STATE_READONLY  </w:t>
      </w:r>
      <w:r w:rsidRPr="00460B76">
        <w:rPr>
          <w:rFonts w:cs="Courier New"/>
          <w:lang w:val="en-US"/>
        </w:rPr>
        <w:tab/>
        <w:t>(1 &lt;&lt; 3)</w:t>
      </w:r>
    </w:p>
    <w:p w:rsidR="00C73189" w:rsidRPr="00460B76" w:rsidRDefault="00C73189" w:rsidP="00F4129B">
      <w:pPr>
        <w:pStyle w:val="a6"/>
        <w:spacing w:before="62" w:after="62"/>
        <w:rPr>
          <w:rFonts w:cs="Courier New"/>
          <w:lang w:val="en-US"/>
        </w:rPr>
      </w:pPr>
      <w:r w:rsidRPr="00460B76">
        <w:rPr>
          <w:rFonts w:cs="Courier New"/>
          <w:lang w:val="en-US"/>
        </w:rPr>
        <w:t xml:space="preserve">    LW_SDDEV_CID        </w:t>
      </w:r>
      <w:r w:rsidRPr="00460B76">
        <w:rPr>
          <w:rFonts w:cs="Courier New"/>
          <w:lang w:val="en-US"/>
        </w:rPr>
        <w:tab/>
        <w:t>SDDEV_cid;</w:t>
      </w:r>
    </w:p>
    <w:p w:rsidR="00C73189" w:rsidRPr="00460B76" w:rsidRDefault="00C73189" w:rsidP="00F4129B">
      <w:pPr>
        <w:pStyle w:val="a6"/>
        <w:spacing w:before="62" w:after="62"/>
        <w:rPr>
          <w:rFonts w:cs="Courier New"/>
          <w:lang w:val="en-US"/>
        </w:rPr>
      </w:pPr>
      <w:r w:rsidRPr="00460B76">
        <w:rPr>
          <w:rFonts w:cs="Courier New"/>
          <w:lang w:val="en-US"/>
        </w:rPr>
        <w:lastRenderedPageBreak/>
        <w:t xml:space="preserve">    LW_SDDEV_CSD        </w:t>
      </w:r>
      <w:r w:rsidRPr="00460B76">
        <w:rPr>
          <w:rFonts w:cs="Courier New"/>
          <w:lang w:val="en-US"/>
        </w:rPr>
        <w:tab/>
        <w:t>SDDEV_csd;</w:t>
      </w:r>
    </w:p>
    <w:p w:rsidR="00C73189" w:rsidRPr="00460B76" w:rsidRDefault="00C73189" w:rsidP="00F4129B">
      <w:pPr>
        <w:pStyle w:val="a6"/>
        <w:spacing w:before="62" w:after="62"/>
        <w:rPr>
          <w:rFonts w:cs="Courier New"/>
          <w:lang w:val="en-US"/>
        </w:rPr>
      </w:pPr>
      <w:r w:rsidRPr="00460B76">
        <w:rPr>
          <w:rFonts w:cs="Courier New"/>
          <w:lang w:val="en-US"/>
        </w:rPr>
        <w:t xml:space="preserve">    LW_SDDEV_SCR        </w:t>
      </w:r>
      <w:r w:rsidRPr="00460B76">
        <w:rPr>
          <w:rFonts w:cs="Courier New"/>
          <w:lang w:val="en-US"/>
        </w:rPr>
        <w:tab/>
        <w:t>SDDEV_scr;</w:t>
      </w:r>
    </w:p>
    <w:p w:rsidR="00C73189" w:rsidRPr="00460B76" w:rsidRDefault="00C73189" w:rsidP="00F4129B">
      <w:pPr>
        <w:pStyle w:val="a6"/>
        <w:spacing w:before="62" w:after="62"/>
        <w:rPr>
          <w:rFonts w:cs="Courier New"/>
          <w:lang w:val="en-US"/>
        </w:rPr>
      </w:pPr>
      <w:r w:rsidRPr="00460B76">
        <w:rPr>
          <w:rFonts w:cs="Courier New"/>
          <w:lang w:val="en-US"/>
        </w:rPr>
        <w:t xml:space="preserve">    CHAR                </w:t>
      </w:r>
      <w:r w:rsidRPr="00460B76">
        <w:rPr>
          <w:rFonts w:cs="Courier New"/>
          <w:lang w:val="en-US"/>
        </w:rPr>
        <w:tab/>
        <w:t>SDDEV_pDevName[LW_CFG_OBJECT_NAME_SIZE];</w:t>
      </w:r>
    </w:p>
    <w:p w:rsidR="00C73189" w:rsidRPr="00460B76" w:rsidRDefault="00C73189" w:rsidP="00F4129B">
      <w:pPr>
        <w:pStyle w:val="a6"/>
        <w:spacing w:before="62" w:after="62"/>
        <w:rPr>
          <w:rFonts w:cs="Courier New"/>
          <w:lang w:val="en-US"/>
        </w:rPr>
      </w:pPr>
      <w:r w:rsidRPr="00460B76">
        <w:rPr>
          <w:rFonts w:cs="Courier New"/>
          <w:lang w:val="en-US"/>
        </w:rPr>
        <w:t xml:space="preserve">    PVOID               </w:t>
      </w:r>
      <w:r w:rsidRPr="00460B76">
        <w:rPr>
          <w:rFonts w:cs="Courier New"/>
          <w:lang w:val="en-US"/>
        </w:rPr>
        <w:tab/>
        <w:t xml:space="preserve">SDDEV_pvUsr;                  /*  </w:t>
      </w:r>
      <w:r w:rsidRPr="00221FCD">
        <w:rPr>
          <w:rFonts w:cs="Courier New" w:hint="eastAsia"/>
        </w:rPr>
        <w:t>设备用户数据</w:t>
      </w:r>
      <w:r w:rsidRPr="00460B76">
        <w:rPr>
          <w:rFonts w:cs="Courier New"/>
          <w:lang w:val="en-US"/>
        </w:rPr>
        <w:t xml:space="preserve">                */</w:t>
      </w:r>
    </w:p>
    <w:p w:rsidR="00C73189" w:rsidRPr="00460B76" w:rsidRDefault="00C73189" w:rsidP="00F4129B">
      <w:pPr>
        <w:pStyle w:val="a6"/>
        <w:spacing w:before="62" w:after="62"/>
        <w:rPr>
          <w:rFonts w:cs="Courier New"/>
          <w:lang w:val="en-US"/>
        </w:rPr>
      </w:pPr>
      <w:r w:rsidRPr="00460B76">
        <w:rPr>
          <w:rFonts w:cs="Courier New"/>
          <w:lang w:val="en-US"/>
        </w:rPr>
        <w:t>} LW_SD_DEVICE, *PLW_SD_DEVICE;</w:t>
      </w:r>
    </w:p>
    <w:p w:rsidR="00C73189" w:rsidRPr="00460B76" w:rsidRDefault="00C73189" w:rsidP="00F4129B">
      <w:pPr>
        <w:spacing w:before="62" w:after="62"/>
      </w:pPr>
      <w:r w:rsidRPr="00460B76">
        <w:tab/>
        <w:t>SD</w:t>
      </w:r>
      <w:r>
        <w:rPr>
          <w:rFonts w:hint="eastAsia"/>
          <w:lang w:val="de-DE"/>
        </w:rPr>
        <w:t>控制器与</w:t>
      </w:r>
      <w:r w:rsidRPr="00460B76">
        <w:t>SD</w:t>
      </w:r>
      <w:r>
        <w:rPr>
          <w:rFonts w:hint="eastAsia"/>
          <w:lang w:val="de-DE"/>
        </w:rPr>
        <w:t>设备之间的通信</w:t>
      </w:r>
      <w:r w:rsidRPr="00460B76">
        <w:rPr>
          <w:rFonts w:hint="eastAsia"/>
        </w:rPr>
        <w:t>（</w:t>
      </w:r>
      <w:r>
        <w:rPr>
          <w:rFonts w:hint="eastAsia"/>
          <w:lang w:val="de-DE"/>
        </w:rPr>
        <w:t>即</w:t>
      </w:r>
      <w:r w:rsidRPr="00460B76">
        <w:t>SD</w:t>
      </w:r>
      <w:r>
        <w:rPr>
          <w:rFonts w:hint="eastAsia"/>
          <w:lang w:val="de-DE"/>
        </w:rPr>
        <w:t>会话</w:t>
      </w:r>
      <w:r w:rsidRPr="00460B76">
        <w:rPr>
          <w:rFonts w:hint="eastAsia"/>
        </w:rPr>
        <w:t>）</w:t>
      </w:r>
      <w:r>
        <w:rPr>
          <w:rFonts w:hint="eastAsia"/>
          <w:lang w:val="de-DE"/>
        </w:rPr>
        <w:t>通过</w:t>
      </w:r>
      <w:r w:rsidRPr="00460B76">
        <w:t>lw_sd_message</w:t>
      </w:r>
      <w:r>
        <w:rPr>
          <w:rFonts w:hint="eastAsia"/>
          <w:lang w:val="de-DE"/>
        </w:rPr>
        <w:t>结构描述</w:t>
      </w:r>
      <w:r w:rsidRPr="00460B76">
        <w:rPr>
          <w:rFonts w:hint="eastAsia"/>
        </w:rPr>
        <w:t>：</w:t>
      </w:r>
    </w:p>
    <w:p w:rsidR="00C73189" w:rsidRPr="00460B76" w:rsidRDefault="00C73189" w:rsidP="00F4129B">
      <w:pPr>
        <w:pStyle w:val="a6"/>
        <w:spacing w:before="62" w:after="62"/>
        <w:rPr>
          <w:rFonts w:cs="Courier New"/>
          <w:lang w:val="en-US"/>
        </w:rPr>
      </w:pPr>
      <w:r w:rsidRPr="00460B76">
        <w:rPr>
          <w:rFonts w:cs="Courier New"/>
          <w:lang w:val="en-US"/>
        </w:rPr>
        <w:t>typedef struct lw_sd_message {</w:t>
      </w:r>
    </w:p>
    <w:p w:rsidR="00C73189" w:rsidRPr="00460B76" w:rsidRDefault="00C73189" w:rsidP="00F4129B">
      <w:pPr>
        <w:pStyle w:val="a6"/>
        <w:spacing w:before="62" w:after="62"/>
        <w:rPr>
          <w:rFonts w:cs="Courier New"/>
          <w:lang w:val="en-US"/>
        </w:rPr>
      </w:pPr>
      <w:r w:rsidRPr="00460B76">
        <w:rPr>
          <w:rFonts w:cs="Courier New"/>
          <w:lang w:val="en-US"/>
        </w:rPr>
        <w:t xml:space="preserve">    LW_SD_COMMAND  </w:t>
      </w:r>
      <w:r w:rsidRPr="00460B76">
        <w:rPr>
          <w:rFonts w:cs="Courier New"/>
          <w:lang w:val="en-US"/>
        </w:rPr>
        <w:tab/>
        <w:t xml:space="preserve">*SDMSG_psdcmdCmd;            </w:t>
      </w:r>
      <w:r w:rsidRPr="00460B76">
        <w:rPr>
          <w:rFonts w:cs="Courier New"/>
          <w:lang w:val="en-US"/>
        </w:rPr>
        <w:tab/>
      </w:r>
      <w:r w:rsidRPr="00460B76">
        <w:rPr>
          <w:rFonts w:cs="Courier New"/>
          <w:lang w:val="en-US"/>
        </w:rPr>
        <w:tab/>
        <w:t xml:space="preserve">/*  </w:t>
      </w:r>
      <w:r w:rsidRPr="00221FCD">
        <w:rPr>
          <w:rFonts w:cs="Courier New" w:hint="eastAsia"/>
        </w:rPr>
        <w:t>发送命令</w:t>
      </w:r>
      <w:r w:rsidRPr="00460B76">
        <w:rPr>
          <w:rFonts w:cs="Courier New"/>
          <w:lang w:val="en-US"/>
        </w:rPr>
        <w:t xml:space="preserve">                    */</w:t>
      </w:r>
    </w:p>
    <w:p w:rsidR="00C73189" w:rsidRPr="00460B76" w:rsidRDefault="00C73189" w:rsidP="00F4129B">
      <w:pPr>
        <w:pStyle w:val="a6"/>
        <w:spacing w:before="62" w:after="62"/>
        <w:rPr>
          <w:rFonts w:cs="Courier New"/>
          <w:lang w:val="en-US"/>
        </w:rPr>
      </w:pPr>
      <w:r w:rsidRPr="00460B76">
        <w:rPr>
          <w:rFonts w:cs="Courier New"/>
          <w:lang w:val="en-US"/>
        </w:rPr>
        <w:t xml:space="preserve">    LW_SD_DATA     </w:t>
      </w:r>
      <w:r w:rsidRPr="00460B76">
        <w:rPr>
          <w:rFonts w:cs="Courier New"/>
          <w:lang w:val="en-US"/>
        </w:rPr>
        <w:tab/>
        <w:t xml:space="preserve">*SDMSG_psddata;                 </w:t>
      </w:r>
      <w:r w:rsidRPr="00460B76">
        <w:rPr>
          <w:rFonts w:cs="Courier New"/>
          <w:lang w:val="en-US"/>
        </w:rPr>
        <w:tab/>
        <w:t xml:space="preserve">/*  </w:t>
      </w:r>
      <w:r w:rsidRPr="00221FCD">
        <w:rPr>
          <w:rFonts w:cs="Courier New" w:hint="eastAsia"/>
        </w:rPr>
        <w:t>数据传输属性</w:t>
      </w:r>
      <w:r w:rsidRPr="00460B76">
        <w:rPr>
          <w:rFonts w:cs="Courier New"/>
          <w:lang w:val="en-US"/>
        </w:rPr>
        <w:t xml:space="preserve">                */</w:t>
      </w:r>
    </w:p>
    <w:p w:rsidR="00C73189" w:rsidRPr="00460B76" w:rsidRDefault="00C73189" w:rsidP="00F4129B">
      <w:pPr>
        <w:pStyle w:val="a6"/>
        <w:spacing w:before="62" w:after="62"/>
        <w:rPr>
          <w:rFonts w:cs="Courier New"/>
          <w:lang w:val="en-US"/>
        </w:rPr>
      </w:pPr>
      <w:r w:rsidRPr="00460B76">
        <w:rPr>
          <w:rFonts w:cs="Courier New"/>
          <w:lang w:val="en-US"/>
        </w:rPr>
        <w:t xml:space="preserve">    LW_SD_COMMAND  </w:t>
      </w:r>
      <w:r w:rsidRPr="00460B76">
        <w:rPr>
          <w:rFonts w:cs="Courier New"/>
          <w:lang w:val="en-US"/>
        </w:rPr>
        <w:tab/>
        <w:t xml:space="preserve">*SDMSG_psdcmdStop;            </w:t>
      </w:r>
      <w:r w:rsidRPr="00460B76">
        <w:rPr>
          <w:rFonts w:cs="Courier New"/>
          <w:lang w:val="en-US"/>
        </w:rPr>
        <w:tab/>
        <w:t xml:space="preserve">/*  </w:t>
      </w:r>
      <w:r w:rsidRPr="00221FCD">
        <w:rPr>
          <w:rFonts w:cs="Courier New" w:hint="eastAsia"/>
        </w:rPr>
        <w:t>停止命令</w:t>
      </w:r>
      <w:r w:rsidRPr="00460B76">
        <w:rPr>
          <w:rFonts w:cs="Courier New"/>
          <w:lang w:val="en-US"/>
        </w:rPr>
        <w:t xml:space="preserve">                    */</w:t>
      </w:r>
    </w:p>
    <w:p w:rsidR="00C73189" w:rsidRPr="00460B76" w:rsidRDefault="00C73189" w:rsidP="00F4129B">
      <w:pPr>
        <w:pStyle w:val="a6"/>
        <w:spacing w:before="62" w:after="62"/>
        <w:rPr>
          <w:rFonts w:cs="Courier New"/>
          <w:lang w:val="en-US"/>
        </w:rPr>
      </w:pPr>
      <w:r w:rsidRPr="00460B76">
        <w:rPr>
          <w:rFonts w:cs="Courier New"/>
          <w:lang w:val="en-US"/>
        </w:rPr>
        <w:t xml:space="preserve">    UINT8          </w:t>
      </w:r>
      <w:r w:rsidRPr="00460B76">
        <w:rPr>
          <w:rFonts w:cs="Courier New"/>
          <w:lang w:val="en-US"/>
        </w:rPr>
        <w:tab/>
        <w:t xml:space="preserve">*SDMSG_pucRdBuffer;            </w:t>
      </w:r>
      <w:r w:rsidRPr="00460B76">
        <w:rPr>
          <w:rFonts w:cs="Courier New"/>
          <w:lang w:val="en-US"/>
        </w:rPr>
        <w:tab/>
        <w:t xml:space="preserve">/*  </w:t>
      </w:r>
      <w:r w:rsidRPr="00221FCD">
        <w:rPr>
          <w:rFonts w:cs="Courier New" w:hint="eastAsia"/>
        </w:rPr>
        <w:t>请求缓冲</w:t>
      </w:r>
      <w:r w:rsidRPr="00460B76">
        <w:rPr>
          <w:rFonts w:cs="Courier New"/>
          <w:lang w:val="en-US"/>
        </w:rPr>
        <w:t>(</w:t>
      </w:r>
      <w:r w:rsidRPr="00221FCD">
        <w:rPr>
          <w:rFonts w:cs="Courier New" w:hint="eastAsia"/>
        </w:rPr>
        <w:t>读缓冲</w:t>
      </w:r>
      <w:r w:rsidRPr="00460B76">
        <w:rPr>
          <w:rFonts w:cs="Courier New"/>
          <w:lang w:val="en-US"/>
        </w:rPr>
        <w:t>)           */</w:t>
      </w:r>
    </w:p>
    <w:p w:rsidR="00C73189" w:rsidRPr="00460B76" w:rsidRDefault="00C73189" w:rsidP="00F4129B">
      <w:pPr>
        <w:pStyle w:val="a6"/>
        <w:spacing w:before="62" w:after="62"/>
        <w:rPr>
          <w:rFonts w:cs="Courier New"/>
          <w:lang w:val="en-US"/>
        </w:rPr>
      </w:pPr>
      <w:r w:rsidRPr="00460B76">
        <w:rPr>
          <w:rFonts w:cs="Courier New"/>
          <w:lang w:val="en-US"/>
        </w:rPr>
        <w:t xml:space="preserve">    UINT8          </w:t>
      </w:r>
      <w:r w:rsidRPr="00460B76">
        <w:rPr>
          <w:rFonts w:cs="Courier New"/>
          <w:lang w:val="en-US"/>
        </w:rPr>
        <w:tab/>
        <w:t xml:space="preserve">*SDMSG_pucWrtBuffer;         </w:t>
      </w:r>
      <w:r w:rsidRPr="00460B76">
        <w:rPr>
          <w:rFonts w:cs="Courier New"/>
          <w:lang w:val="en-US"/>
        </w:rPr>
        <w:tab/>
        <w:t xml:space="preserve">/*  </w:t>
      </w:r>
      <w:r w:rsidRPr="00221FCD">
        <w:rPr>
          <w:rFonts w:cs="Courier New" w:hint="eastAsia"/>
        </w:rPr>
        <w:t>请求缓冲</w:t>
      </w:r>
      <w:r w:rsidRPr="00460B76">
        <w:rPr>
          <w:rFonts w:cs="Courier New"/>
          <w:lang w:val="en-US"/>
        </w:rPr>
        <w:t>(</w:t>
      </w:r>
      <w:r w:rsidRPr="00221FCD">
        <w:rPr>
          <w:rFonts w:cs="Courier New" w:hint="eastAsia"/>
        </w:rPr>
        <w:t>写缓冲</w:t>
      </w:r>
      <w:r w:rsidRPr="00460B76">
        <w:rPr>
          <w:rFonts w:cs="Courier New"/>
          <w:lang w:val="en-US"/>
        </w:rPr>
        <w:t>)           */</w:t>
      </w:r>
    </w:p>
    <w:p w:rsidR="00C73189" w:rsidRPr="00460B76" w:rsidRDefault="00C73189" w:rsidP="00F4129B">
      <w:pPr>
        <w:pStyle w:val="a6"/>
        <w:spacing w:before="62" w:after="62"/>
        <w:rPr>
          <w:rFonts w:cs="Courier New"/>
          <w:lang w:val="en-US"/>
        </w:rPr>
      </w:pPr>
      <w:r w:rsidRPr="00460B76">
        <w:rPr>
          <w:rFonts w:cs="Courier New"/>
          <w:lang w:val="en-US"/>
        </w:rPr>
        <w:t>} LW_SD_MESSAGE, *PLW_SD_MESSAGE;</w:t>
      </w:r>
    </w:p>
    <w:p w:rsidR="00C73189" w:rsidRDefault="00C73189" w:rsidP="00B02346">
      <w:pPr>
        <w:pStyle w:val="23"/>
        <w:spacing w:before="62" w:after="62"/>
        <w:ind w:firstLine="0"/>
        <w:rPr>
          <w:b/>
        </w:rPr>
      </w:pPr>
      <w:r w:rsidRPr="004023A3">
        <w:rPr>
          <w:b/>
        </w:rPr>
        <w:t>SD</w:t>
      </w:r>
      <w:r w:rsidRPr="004023A3">
        <w:rPr>
          <w:rFonts w:hint="eastAsia"/>
          <w:b/>
        </w:rPr>
        <w:t>总线操作函数</w:t>
      </w:r>
    </w:p>
    <w:p w:rsidR="00C73189" w:rsidRPr="004023A3" w:rsidRDefault="00C73189" w:rsidP="00F4129B">
      <w:pPr>
        <w:pStyle w:val="23"/>
        <w:spacing w:before="62" w:after="62"/>
        <w:rPr>
          <w:b/>
        </w:rPr>
      </w:pPr>
      <w:r>
        <w:t>SD</w:t>
      </w:r>
      <w:r>
        <w:rPr>
          <w:rFonts w:hint="eastAsia"/>
        </w:rPr>
        <w:t>总线操作函数与</w:t>
      </w:r>
      <w:r>
        <w:t>SPI</w:t>
      </w:r>
      <w:r>
        <w:rPr>
          <w:rFonts w:hint="eastAsia"/>
        </w:rPr>
        <w:t>、</w:t>
      </w:r>
      <w:r>
        <w:t>I2C</w:t>
      </w:r>
      <w:r>
        <w:rPr>
          <w:rFonts w:hint="eastAsia"/>
        </w:rPr>
        <w:t>相似，它们主要函数为：</w:t>
      </w:r>
    </w:p>
    <w:p w:rsidR="00C73189" w:rsidRPr="00460B76" w:rsidRDefault="00C73189" w:rsidP="00F4129B">
      <w:pPr>
        <w:pStyle w:val="a6"/>
        <w:spacing w:before="62" w:after="62"/>
        <w:rPr>
          <w:rFonts w:cs="Courier New"/>
          <w:lang w:val="en-US"/>
        </w:rPr>
      </w:pPr>
      <w:r w:rsidRPr="00460B76">
        <w:rPr>
          <w:rFonts w:cs="Courier New"/>
          <w:lang w:val="en-US"/>
        </w:rPr>
        <w:t xml:space="preserve">INT              </w:t>
      </w:r>
      <w:r w:rsidRPr="00460B76">
        <w:rPr>
          <w:rFonts w:cs="Courier New"/>
          <w:lang w:val="en-US"/>
        </w:rPr>
        <w:tab/>
        <w:t>API_SdLibInit(VOID);</w:t>
      </w:r>
    </w:p>
    <w:p w:rsidR="00C73189" w:rsidRPr="00460B76" w:rsidRDefault="00C73189" w:rsidP="00F4129B">
      <w:pPr>
        <w:pStyle w:val="a6"/>
        <w:spacing w:before="62" w:after="62"/>
        <w:rPr>
          <w:rFonts w:cs="Courier New"/>
          <w:lang w:val="en-US"/>
        </w:rPr>
      </w:pPr>
      <w:r w:rsidRPr="00460B76">
        <w:rPr>
          <w:rFonts w:cs="Courier New"/>
          <w:lang w:val="en-US"/>
        </w:rPr>
        <w:t xml:space="preserve">INT              </w:t>
      </w:r>
      <w:r w:rsidRPr="00460B76">
        <w:rPr>
          <w:rFonts w:cs="Courier New"/>
          <w:lang w:val="en-US"/>
        </w:rPr>
        <w:tab/>
        <w:t>API_SdAdapterCreate(CPCHAR pcName, PLW_SD_FUNCS psdfunc);</w:t>
      </w:r>
    </w:p>
    <w:p w:rsidR="00C73189" w:rsidRPr="00460B76" w:rsidRDefault="00C73189" w:rsidP="00F4129B">
      <w:pPr>
        <w:pStyle w:val="a6"/>
        <w:spacing w:before="62" w:after="62"/>
        <w:rPr>
          <w:rFonts w:cs="Courier New"/>
          <w:lang w:val="en-US"/>
        </w:rPr>
      </w:pPr>
      <w:r w:rsidRPr="00460B76">
        <w:rPr>
          <w:rFonts w:cs="Courier New"/>
          <w:lang w:val="en-US"/>
        </w:rPr>
        <w:t xml:space="preserve">PLW_SD_DEVICE  </w:t>
      </w:r>
      <w:r w:rsidRPr="00460B76">
        <w:rPr>
          <w:rFonts w:cs="Courier New"/>
          <w:lang w:val="en-US"/>
        </w:rPr>
        <w:tab/>
        <w:t>API_SdDeviceCreate(CPCHAR pcAdapterName, CPCHAR pcDeviceName);</w:t>
      </w:r>
    </w:p>
    <w:p w:rsidR="00C73189" w:rsidRPr="00460B76" w:rsidRDefault="00C73189" w:rsidP="00F4129B">
      <w:pPr>
        <w:pStyle w:val="a6"/>
        <w:spacing w:before="62" w:after="62"/>
        <w:rPr>
          <w:rFonts w:cs="Courier New"/>
          <w:lang w:val="en-US"/>
        </w:rPr>
      </w:pPr>
      <w:r w:rsidRPr="00460B76">
        <w:rPr>
          <w:rFonts w:cs="Courier New"/>
          <w:lang w:val="en-US"/>
        </w:rPr>
        <w:t xml:space="preserve">INT              </w:t>
      </w:r>
      <w:r w:rsidRPr="00460B76">
        <w:rPr>
          <w:rFonts w:cs="Courier New"/>
          <w:lang w:val="en-US"/>
        </w:rPr>
        <w:tab/>
        <w:t>API_SdDeviceTransfer(PLW_SD_DEVICE   psddevice,</w:t>
      </w:r>
    </w:p>
    <w:p w:rsidR="00C73189" w:rsidRPr="00460B76" w:rsidRDefault="00C73189" w:rsidP="00F4129B">
      <w:pPr>
        <w:pStyle w:val="a6"/>
        <w:spacing w:before="62" w:after="62"/>
        <w:rPr>
          <w:rFonts w:cs="Courier New"/>
          <w:lang w:val="en-US"/>
        </w:rPr>
      </w:pPr>
      <w:r w:rsidRPr="00460B76">
        <w:rPr>
          <w:rFonts w:cs="Courier New"/>
          <w:lang w:val="en-US"/>
        </w:rPr>
        <w:t xml:space="preserve">                                            PLW_SD_MESSAGE  psdmsg,</w:t>
      </w:r>
    </w:p>
    <w:p w:rsidR="00C73189" w:rsidRPr="00460B76" w:rsidRDefault="00C73189" w:rsidP="00F4129B">
      <w:pPr>
        <w:pStyle w:val="a6"/>
        <w:spacing w:before="62" w:after="62"/>
        <w:rPr>
          <w:rFonts w:cs="Courier New"/>
          <w:lang w:val="en-US"/>
        </w:rPr>
      </w:pPr>
      <w:r w:rsidRPr="00460B76">
        <w:rPr>
          <w:rFonts w:cs="Courier New"/>
          <w:lang w:val="en-US"/>
        </w:rPr>
        <w:t xml:space="preserve">                                            INT               iNum);</w:t>
      </w:r>
    </w:p>
    <w:p w:rsidR="00C73189" w:rsidRPr="00460B76" w:rsidRDefault="00C73189" w:rsidP="00952020">
      <w:pPr>
        <w:pStyle w:val="a6"/>
        <w:spacing w:before="62" w:after="62"/>
        <w:ind w:left="1710" w:hangingChars="950" w:hanging="1710"/>
        <w:rPr>
          <w:rFonts w:cs="Courier New"/>
          <w:lang w:val="en-US"/>
        </w:rPr>
      </w:pPr>
      <w:r w:rsidRPr="00460B76">
        <w:rPr>
          <w:rFonts w:cs="Courier New"/>
          <w:lang w:val="en-US"/>
        </w:rPr>
        <w:t xml:space="preserve">INT              </w:t>
      </w:r>
      <w:r w:rsidRPr="00460B76">
        <w:rPr>
          <w:rFonts w:cs="Courier New"/>
          <w:lang w:val="en-US"/>
        </w:rPr>
        <w:tab/>
        <w:t xml:space="preserve">API_SdDeviceCtl(PLW_SD_DEVICE   psddevice,  </w:t>
      </w:r>
    </w:p>
    <w:p w:rsidR="00C73189" w:rsidRPr="00460B76" w:rsidRDefault="00C73189" w:rsidP="00952020">
      <w:pPr>
        <w:pStyle w:val="a6"/>
        <w:spacing w:before="62" w:after="62"/>
        <w:ind w:left="1710" w:hangingChars="950" w:hanging="1710"/>
        <w:rPr>
          <w:rFonts w:cs="Courier New"/>
          <w:lang w:val="en-US"/>
        </w:rPr>
      </w:pPr>
      <w:r w:rsidRPr="00460B76">
        <w:rPr>
          <w:rFonts w:cs="Courier New"/>
          <w:lang w:val="en-US"/>
        </w:rPr>
        <w:t xml:space="preserve">                                      INT</w:t>
      </w:r>
      <w:r w:rsidRPr="00460B76">
        <w:rPr>
          <w:rFonts w:cs="Courier New"/>
          <w:lang w:val="en-US"/>
        </w:rPr>
        <w:tab/>
        <w:t xml:space="preserve">  iCmd,   LONG   lArg);</w:t>
      </w:r>
    </w:p>
    <w:p w:rsidR="00C73189" w:rsidRPr="003915A7" w:rsidRDefault="00C73189" w:rsidP="00F4129B">
      <w:pPr>
        <w:pStyle w:val="23"/>
        <w:spacing w:before="62" w:after="62"/>
        <w:rPr>
          <w:lang w:val="de-DE"/>
        </w:rPr>
      </w:pPr>
      <w:r w:rsidRPr="00460B76">
        <w:t>API_SdLibInit</w:t>
      </w:r>
      <w:r>
        <w:rPr>
          <w:rFonts w:hint="eastAsia"/>
          <w:lang w:val="de-DE"/>
        </w:rPr>
        <w:t>初始化</w:t>
      </w:r>
      <w:r w:rsidRPr="00460B76">
        <w:t>SD</w:t>
      </w:r>
      <w:r>
        <w:rPr>
          <w:rFonts w:hint="eastAsia"/>
          <w:lang w:val="de-DE"/>
        </w:rPr>
        <w:t>协议栈</w:t>
      </w:r>
      <w:r w:rsidRPr="00460B76">
        <w:rPr>
          <w:rFonts w:hint="eastAsia"/>
        </w:rPr>
        <w:t>，</w:t>
      </w:r>
      <w:r>
        <w:rPr>
          <w:rFonts w:hint="eastAsia"/>
          <w:lang w:val="de-DE"/>
        </w:rPr>
        <w:t>该函数必须被首先调用。</w:t>
      </w:r>
      <w:r w:rsidRPr="00460B76">
        <w:t>API_SdAdapterCreate</w:t>
      </w:r>
      <w:r>
        <w:rPr>
          <w:rFonts w:hint="eastAsia"/>
          <w:lang w:val="de-DE"/>
        </w:rPr>
        <w:t>创建一个名为</w:t>
      </w:r>
      <w:r w:rsidRPr="00460B76">
        <w:t>pcName</w:t>
      </w:r>
      <w:r>
        <w:rPr>
          <w:rFonts w:hint="eastAsia"/>
          <w:lang w:val="de-DE"/>
        </w:rPr>
        <w:t>的</w:t>
      </w:r>
      <w:r w:rsidRPr="00460B76">
        <w:t>SD</w:t>
      </w:r>
      <w:r>
        <w:rPr>
          <w:rFonts w:hint="eastAsia"/>
          <w:lang w:val="de-DE"/>
        </w:rPr>
        <w:t>总线适配器</w:t>
      </w:r>
      <w:r w:rsidRPr="00460B76">
        <w:rPr>
          <w:rFonts w:hint="eastAsia"/>
        </w:rPr>
        <w:t>，</w:t>
      </w:r>
      <w:r>
        <w:rPr>
          <w:rFonts w:hint="eastAsia"/>
          <w:lang w:val="de-DE"/>
        </w:rPr>
        <w:t>也是一个</w:t>
      </w:r>
      <w:r w:rsidRPr="00460B76">
        <w:t>SD</w:t>
      </w:r>
      <w:r>
        <w:rPr>
          <w:rFonts w:hint="eastAsia"/>
          <w:lang w:val="de-DE"/>
        </w:rPr>
        <w:t>控制器驱动中最主要的部分。</w:t>
      </w:r>
      <w:r>
        <w:rPr>
          <w:lang w:val="de-DE"/>
        </w:rPr>
        <w:t>API_SdDeviceCreate</w:t>
      </w:r>
      <w:r>
        <w:rPr>
          <w:rFonts w:hint="eastAsia"/>
          <w:lang w:val="de-DE"/>
        </w:rPr>
        <w:t>创建一个</w:t>
      </w:r>
      <w:r>
        <w:rPr>
          <w:lang w:val="de-DE"/>
        </w:rPr>
        <w:t>SD</w:t>
      </w:r>
      <w:r>
        <w:rPr>
          <w:rFonts w:hint="eastAsia"/>
          <w:lang w:val="de-DE"/>
        </w:rPr>
        <w:t>设备，应用层通过该设备对象与一个实际的</w:t>
      </w:r>
      <w:r>
        <w:rPr>
          <w:lang w:val="de-DE"/>
        </w:rPr>
        <w:t>SD</w:t>
      </w:r>
      <w:r>
        <w:rPr>
          <w:rFonts w:hint="eastAsia"/>
          <w:lang w:val="de-DE"/>
        </w:rPr>
        <w:t>卡通信。</w:t>
      </w:r>
      <w:r>
        <w:rPr>
          <w:lang w:val="de-DE"/>
        </w:rPr>
        <w:t>API_SdDeviceTransfer</w:t>
      </w:r>
      <w:r>
        <w:rPr>
          <w:rFonts w:hint="eastAsia"/>
          <w:lang w:val="de-DE"/>
        </w:rPr>
        <w:t>和</w:t>
      </w:r>
      <w:r>
        <w:rPr>
          <w:lang w:val="de-DE"/>
        </w:rPr>
        <w:t>API_SdDeviceCtl</w:t>
      </w:r>
      <w:r>
        <w:rPr>
          <w:rFonts w:hint="eastAsia"/>
          <w:lang w:val="de-DE"/>
        </w:rPr>
        <w:t>分别处理</w:t>
      </w:r>
      <w:r>
        <w:rPr>
          <w:lang w:val="de-DE"/>
        </w:rPr>
        <w:t>SD</w:t>
      </w:r>
      <w:r>
        <w:rPr>
          <w:rFonts w:hint="eastAsia"/>
          <w:lang w:val="de-DE"/>
        </w:rPr>
        <w:t>设备传输和总线控制操作。</w:t>
      </w:r>
    </w:p>
    <w:p w:rsidR="00C73189" w:rsidRPr="00205E87" w:rsidRDefault="009C46C0" w:rsidP="00A50E71">
      <w:pPr>
        <w:pStyle w:val="23"/>
        <w:spacing w:before="62" w:after="62"/>
        <w:ind w:firstLine="0"/>
        <w:rPr>
          <w:b/>
          <w:lang w:val="de-DE"/>
        </w:rPr>
      </w:pPr>
      <w:r>
        <w:rPr>
          <w:b/>
          <w:lang w:val="de-DE"/>
        </w:rPr>
        <w:t>IMX6Q</w:t>
      </w:r>
      <w:r w:rsidR="00C73189">
        <w:rPr>
          <w:rFonts w:hint="eastAsia"/>
          <w:b/>
          <w:lang w:val="de-DE"/>
        </w:rPr>
        <w:t>的</w:t>
      </w:r>
      <w:r w:rsidR="00C73189" w:rsidRPr="00205E87">
        <w:rPr>
          <w:b/>
          <w:lang w:val="de-DE"/>
        </w:rPr>
        <w:t>SD</w:t>
      </w:r>
      <w:r w:rsidR="00C73189">
        <w:rPr>
          <w:rFonts w:hint="eastAsia"/>
          <w:b/>
          <w:lang w:val="de-DE"/>
        </w:rPr>
        <w:t>控制器说明</w:t>
      </w:r>
    </w:p>
    <w:p w:rsidR="00C73189" w:rsidRDefault="00C73189" w:rsidP="006A2497">
      <w:pPr>
        <w:pStyle w:val="23"/>
        <w:spacing w:before="62" w:after="62"/>
        <w:rPr>
          <w:lang w:val="de-DE"/>
        </w:rPr>
      </w:pPr>
      <w:r>
        <w:rPr>
          <w:rFonts w:hint="eastAsia"/>
        </w:rPr>
        <w:t>芯片</w:t>
      </w:r>
      <w:r w:rsidR="009C46C0">
        <w:rPr>
          <w:lang w:val="de-DE"/>
        </w:rPr>
        <w:t>IMX6Q</w:t>
      </w:r>
      <w:r>
        <w:rPr>
          <w:rFonts w:hint="eastAsia"/>
        </w:rPr>
        <w:t>用户手册</w:t>
      </w:r>
      <w:r w:rsidRPr="00451C8E">
        <w:rPr>
          <w:rFonts w:hint="eastAsia"/>
          <w:lang w:val="de-DE"/>
        </w:rPr>
        <w:t>（</w:t>
      </w:r>
      <w:r w:rsidR="006A2497" w:rsidRPr="006A2497">
        <w:rPr>
          <w:lang w:val="de-DE"/>
        </w:rPr>
        <w:t>i.MX_6Quad_6Dual_Reference_Manual_(Rev_D)</w:t>
      </w:r>
      <w:r w:rsidRPr="00451C8E">
        <w:rPr>
          <w:rFonts w:hint="eastAsia"/>
          <w:lang w:val="de-DE"/>
        </w:rPr>
        <w:t>）</w:t>
      </w:r>
      <w:r w:rsidRPr="00E1131E">
        <w:rPr>
          <w:rFonts w:hint="eastAsia"/>
          <w:lang w:val="de-DE"/>
        </w:rPr>
        <w:t>中</w:t>
      </w:r>
      <w:r w:rsidR="006A2497">
        <w:rPr>
          <w:lang w:val="de-DE"/>
        </w:rPr>
        <w:t>Chapter65</w:t>
      </w:r>
      <w:r w:rsidRPr="00E1131E">
        <w:rPr>
          <w:lang w:val="de-DE"/>
        </w:rPr>
        <w:t>_</w:t>
      </w:r>
      <w:r w:rsidR="006A2497" w:rsidRPr="006A2497">
        <w:rPr>
          <w:lang w:val="de-DE"/>
        </w:rPr>
        <w:t>Ultra Secured Digital Host Controller (uSDHC)</w:t>
      </w:r>
      <w:r w:rsidRPr="00E1131E">
        <w:rPr>
          <w:rFonts w:hint="eastAsia"/>
          <w:lang w:val="de-DE"/>
        </w:rPr>
        <w:t>中</w:t>
      </w:r>
      <w:r>
        <w:rPr>
          <w:rFonts w:hint="eastAsia"/>
          <w:lang w:val="de-DE"/>
        </w:rPr>
        <w:t>详细介绍了</w:t>
      </w:r>
      <w:r>
        <w:rPr>
          <w:lang w:val="de-DE"/>
        </w:rPr>
        <w:t>SD</w:t>
      </w:r>
      <w:r>
        <w:rPr>
          <w:rFonts w:hint="eastAsia"/>
          <w:lang w:val="de-DE"/>
        </w:rPr>
        <w:t>控制器。</w:t>
      </w:r>
    </w:p>
    <w:p w:rsidR="00C73189" w:rsidRDefault="00C73189" w:rsidP="00975DCC">
      <w:pPr>
        <w:pStyle w:val="23"/>
        <w:spacing w:before="62" w:after="62"/>
        <w:rPr>
          <w:lang w:val="de-DE"/>
        </w:rPr>
      </w:pPr>
      <w:r>
        <w:rPr>
          <w:rFonts w:hint="eastAsia"/>
          <w:lang w:val="de-DE"/>
        </w:rPr>
        <w:t>实现一个完整的</w:t>
      </w:r>
      <w:r>
        <w:rPr>
          <w:lang w:val="de-DE"/>
        </w:rPr>
        <w:t>SD</w:t>
      </w:r>
      <w:r>
        <w:rPr>
          <w:rFonts w:hint="eastAsia"/>
          <w:lang w:val="de-DE"/>
        </w:rPr>
        <w:t>控制器驱动，需要创建</w:t>
      </w:r>
      <w:r>
        <w:rPr>
          <w:lang w:val="de-DE"/>
        </w:rPr>
        <w:t>SD</w:t>
      </w:r>
      <w:r>
        <w:rPr>
          <w:rFonts w:hint="eastAsia"/>
          <w:lang w:val="de-DE"/>
        </w:rPr>
        <w:t>总线适配器并实现符合</w:t>
      </w:r>
      <w:r>
        <w:rPr>
          <w:lang w:val="de-DE"/>
        </w:rPr>
        <w:t>SDM</w:t>
      </w:r>
      <w:r>
        <w:rPr>
          <w:rFonts w:hint="eastAsia"/>
          <w:lang w:val="de-DE"/>
        </w:rPr>
        <w:t>层规范的控制器驱动对象，将其加入</w:t>
      </w:r>
      <w:r>
        <w:rPr>
          <w:lang w:val="de-DE"/>
        </w:rPr>
        <w:t>SDM</w:t>
      </w:r>
      <w:r>
        <w:rPr>
          <w:rFonts w:hint="eastAsia"/>
          <w:lang w:val="de-DE"/>
        </w:rPr>
        <w:t>层。</w:t>
      </w:r>
    </w:p>
    <w:p w:rsidR="00C73189" w:rsidRDefault="009C46C0" w:rsidP="00F4129B">
      <w:pPr>
        <w:pStyle w:val="23"/>
        <w:spacing w:before="62" w:after="62"/>
      </w:pPr>
      <w:r>
        <w:rPr>
          <w:lang w:val="de-DE"/>
        </w:rPr>
        <w:t>IMX6Q</w:t>
      </w:r>
      <w:r w:rsidR="00C73189">
        <w:rPr>
          <w:rFonts w:hint="eastAsia"/>
          <w:lang w:val="de-DE"/>
        </w:rPr>
        <w:t>的</w:t>
      </w:r>
      <w:r w:rsidR="00C73189">
        <w:rPr>
          <w:lang w:val="de-DE"/>
        </w:rPr>
        <w:t>SD</w:t>
      </w:r>
      <w:r w:rsidR="00C73189">
        <w:rPr>
          <w:rFonts w:hint="eastAsia"/>
          <w:lang w:val="de-DE"/>
        </w:rPr>
        <w:t>控制器是一个标准控制器</w:t>
      </w:r>
      <w:r w:rsidR="00C73189">
        <w:rPr>
          <w:rFonts w:hint="eastAsia"/>
        </w:rPr>
        <w:t>，对于标准的</w:t>
      </w:r>
      <w:r w:rsidR="00C73189">
        <w:t>SD</w:t>
      </w:r>
      <w:r w:rsidR="00C73189">
        <w:rPr>
          <w:rFonts w:hint="eastAsia"/>
        </w:rPr>
        <w:t>控制器，在编写驱动时会方便很多。</w:t>
      </w:r>
      <w:r w:rsidR="00C73189">
        <w:t>SDHCI</w:t>
      </w:r>
      <w:r w:rsidR="00C73189">
        <w:rPr>
          <w:rFonts w:hint="eastAsia"/>
        </w:rPr>
        <w:t>作为一个标准，其功能以及寄存器结构都是确定的，仅有部分信息与具体平台有关，如控制器中断向量号、寄存器基地址等。</w:t>
      </w:r>
      <w:r w:rsidR="00C73189">
        <w:t>SylixOS SD</w:t>
      </w:r>
      <w:r w:rsidR="00C73189">
        <w:rPr>
          <w:rFonts w:hint="eastAsia"/>
        </w:rPr>
        <w:t>协议栈内部支持</w:t>
      </w:r>
      <w:r w:rsidR="00C73189">
        <w:t>SDHCI</w:t>
      </w:r>
      <w:r w:rsidR="00C73189">
        <w:rPr>
          <w:rFonts w:hint="eastAsia"/>
        </w:rPr>
        <w:t>驱动，其定义位于</w:t>
      </w:r>
      <w:r w:rsidR="00C73189">
        <w:t>SylixOS/system/device/sdcard/host/sdhci.h</w:t>
      </w:r>
      <w:r w:rsidR="00C73189">
        <w:rPr>
          <w:rFonts w:hint="eastAsia"/>
        </w:rPr>
        <w:t>，使用</w:t>
      </w:r>
      <w:r w:rsidR="00C73189" w:rsidRPr="004751EE">
        <w:rPr>
          <w:rFonts w:cs="Courier New"/>
        </w:rPr>
        <w:t>lw_sdhci_host_attr</w:t>
      </w:r>
      <w:r w:rsidR="00C73189">
        <w:rPr>
          <w:rFonts w:hint="eastAsia"/>
        </w:rPr>
        <w:t>结构描述不同硬件平台下</w:t>
      </w:r>
      <w:r w:rsidR="00C73189">
        <w:t>SDHCI</w:t>
      </w:r>
      <w:r w:rsidR="00C73189">
        <w:rPr>
          <w:rFonts w:hint="eastAsia"/>
        </w:rPr>
        <w:t>的特有属性信息：</w:t>
      </w:r>
    </w:p>
    <w:p w:rsidR="006A2497" w:rsidRPr="006A2497" w:rsidRDefault="006A2497" w:rsidP="006A2497">
      <w:pPr>
        <w:pStyle w:val="a6"/>
        <w:spacing w:before="62" w:after="62"/>
        <w:ind w:left="1710" w:hangingChars="950" w:hanging="1710"/>
        <w:rPr>
          <w:rFonts w:cs="Courier New"/>
        </w:rPr>
      </w:pPr>
      <w:r w:rsidRPr="006A2497">
        <w:rPr>
          <w:rFonts w:cs="Courier New"/>
        </w:rPr>
        <w:t>typedef struct lw_sdhci_host_attr {</w:t>
      </w:r>
    </w:p>
    <w:p w:rsidR="006A2497" w:rsidRPr="006A2497" w:rsidRDefault="006A2497" w:rsidP="006A2497">
      <w:pPr>
        <w:pStyle w:val="a6"/>
        <w:spacing w:before="62" w:after="62"/>
        <w:ind w:left="1710" w:hangingChars="950" w:hanging="1710"/>
        <w:rPr>
          <w:rFonts w:cs="Courier New"/>
        </w:rPr>
      </w:pPr>
      <w:r w:rsidRPr="006A2497">
        <w:rPr>
          <w:rFonts w:cs="Courier New"/>
        </w:rPr>
        <w:lastRenderedPageBreak/>
        <w:t xml:space="preserve">    /*</w:t>
      </w:r>
    </w:p>
    <w:p w:rsidR="006A2497" w:rsidRPr="006A2497" w:rsidRDefault="006A2497" w:rsidP="006A2497">
      <w:pPr>
        <w:pStyle w:val="a6"/>
        <w:spacing w:before="62" w:after="62"/>
        <w:ind w:left="1710" w:hangingChars="950" w:hanging="1710"/>
        <w:rPr>
          <w:rFonts w:cs="Courier New"/>
        </w:rPr>
      </w:pPr>
      <w:r w:rsidRPr="006A2497">
        <w:rPr>
          <w:rFonts w:cs="Courier New"/>
        </w:rPr>
        <w:t xml:space="preserve">     * SDHCIHOST_pdrvfuncs </w:t>
      </w:r>
      <w:r w:rsidRPr="006A2497">
        <w:rPr>
          <w:rFonts w:cs="Courier New"/>
        </w:rPr>
        <w:t>为控制器寄存器访问驱动函数</w:t>
      </w:r>
    </w:p>
    <w:p w:rsidR="006A2497" w:rsidRPr="006A2497" w:rsidRDefault="006A2497" w:rsidP="006A2497">
      <w:pPr>
        <w:pStyle w:val="a6"/>
        <w:spacing w:before="62" w:after="62"/>
        <w:ind w:left="1710" w:hangingChars="950" w:hanging="1710"/>
        <w:rPr>
          <w:rFonts w:cs="Courier New"/>
        </w:rPr>
      </w:pPr>
      <w:r w:rsidRPr="006A2497">
        <w:rPr>
          <w:rFonts w:cs="Courier New"/>
        </w:rPr>
        <w:t xml:space="preserve">     * </w:t>
      </w:r>
      <w:r w:rsidRPr="006A2497">
        <w:rPr>
          <w:rFonts w:cs="Courier New"/>
        </w:rPr>
        <w:t>通常情况下驱动程序可不提供</w:t>
      </w:r>
      <w:r w:rsidRPr="006A2497">
        <w:rPr>
          <w:rFonts w:cs="Courier New"/>
        </w:rPr>
        <w:t xml:space="preserve">, </w:t>
      </w:r>
      <w:r w:rsidRPr="006A2497">
        <w:rPr>
          <w:rFonts w:cs="Courier New"/>
        </w:rPr>
        <w:t>内部根据</w:t>
      </w:r>
    </w:p>
    <w:p w:rsidR="006A2497" w:rsidRPr="006A2497" w:rsidRDefault="006A2497" w:rsidP="006A2497">
      <w:pPr>
        <w:pStyle w:val="a6"/>
        <w:spacing w:before="62" w:after="62"/>
        <w:ind w:left="1710" w:hangingChars="950" w:hanging="1710"/>
        <w:rPr>
          <w:rFonts w:cs="Courier New"/>
        </w:rPr>
      </w:pPr>
      <w:r w:rsidRPr="006A2497">
        <w:rPr>
          <w:rFonts w:cs="Courier New"/>
        </w:rPr>
        <w:t xml:space="preserve">     * SDHCIHOST_iRegAccessType </w:t>
      </w:r>
      <w:r w:rsidRPr="006A2497">
        <w:rPr>
          <w:rFonts w:cs="Courier New"/>
        </w:rPr>
        <w:t>使用相应的默认驱动</w:t>
      </w:r>
    </w:p>
    <w:p w:rsidR="006A2497" w:rsidRPr="006A2497" w:rsidRDefault="006A2497" w:rsidP="006A2497">
      <w:pPr>
        <w:pStyle w:val="a6"/>
        <w:spacing w:before="62" w:after="62"/>
        <w:ind w:left="1710" w:hangingChars="950" w:hanging="1710"/>
        <w:rPr>
          <w:rFonts w:cs="Courier New"/>
        </w:rPr>
      </w:pPr>
      <w:r w:rsidRPr="006A2497">
        <w:rPr>
          <w:rFonts w:cs="Courier New"/>
        </w:rPr>
        <w:t xml:space="preserve">     *</w:t>
      </w:r>
    </w:p>
    <w:p w:rsidR="006A2497" w:rsidRPr="006A2497" w:rsidRDefault="006A2497" w:rsidP="006A2497">
      <w:pPr>
        <w:pStyle w:val="a6"/>
        <w:spacing w:before="62" w:after="62"/>
        <w:ind w:left="1710" w:hangingChars="950" w:hanging="1710"/>
        <w:rPr>
          <w:rFonts w:cs="Courier New"/>
        </w:rPr>
      </w:pPr>
      <w:r w:rsidRPr="006A2497">
        <w:rPr>
          <w:rFonts w:cs="Courier New"/>
        </w:rPr>
        <w:t xml:space="preserve">     * </w:t>
      </w:r>
      <w:r w:rsidRPr="006A2497">
        <w:rPr>
          <w:rFonts w:cs="Courier New"/>
        </w:rPr>
        <w:t>但为了最大的适应性</w:t>
      </w:r>
      <w:r w:rsidRPr="006A2497">
        <w:rPr>
          <w:rFonts w:cs="Courier New"/>
        </w:rPr>
        <w:t xml:space="preserve">, </w:t>
      </w:r>
      <w:r w:rsidRPr="006A2497">
        <w:rPr>
          <w:rFonts w:cs="Courier New"/>
        </w:rPr>
        <w:t>驱动程序也可使用自己的寄存器访问驱动</w:t>
      </w:r>
    </w:p>
    <w:p w:rsidR="006A2497" w:rsidRPr="006A2497" w:rsidRDefault="006A2497" w:rsidP="006A2497">
      <w:pPr>
        <w:pStyle w:val="a6"/>
        <w:spacing w:before="62" w:after="62"/>
        <w:ind w:left="1710" w:hangingChars="950" w:hanging="1710"/>
        <w:rPr>
          <w:rFonts w:cs="Courier New"/>
        </w:rPr>
      </w:pPr>
      <w:r w:rsidRPr="006A2497">
        <w:rPr>
          <w:rFonts w:cs="Courier New"/>
        </w:rPr>
        <w:t xml:space="preserve">     */</w:t>
      </w:r>
    </w:p>
    <w:p w:rsidR="006A2497" w:rsidRPr="006A2497" w:rsidRDefault="006A2497" w:rsidP="006A2497">
      <w:pPr>
        <w:pStyle w:val="a6"/>
        <w:spacing w:before="62" w:after="62"/>
        <w:ind w:left="1710" w:hangingChars="950" w:hanging="1710"/>
        <w:rPr>
          <w:rFonts w:cs="Courier New"/>
        </w:rPr>
      </w:pPr>
      <w:r w:rsidRPr="006A2497">
        <w:rPr>
          <w:rFonts w:cs="Courier New"/>
        </w:rPr>
        <w:t xml:space="preserve">    SDHCI_DRV_FUNCS *SDHCIHOST_pdrvfuncs;          </w:t>
      </w:r>
      <w:r>
        <w:rPr>
          <w:rFonts w:cs="Courier New"/>
        </w:rPr>
        <w:t xml:space="preserve">  </w:t>
      </w:r>
      <w:r w:rsidRPr="006A2497">
        <w:rPr>
          <w:rFonts w:cs="Courier New"/>
        </w:rPr>
        <w:t xml:space="preserve">/*  </w:t>
      </w:r>
      <w:r w:rsidRPr="006A2497">
        <w:rPr>
          <w:rFonts w:cs="Courier New"/>
        </w:rPr>
        <w:t>标准主控驱动函数结构指针</w:t>
      </w:r>
      <w:r w:rsidRPr="006A2497">
        <w:rPr>
          <w:rFonts w:cs="Courier New"/>
        </w:rPr>
        <w:t xml:space="preserve">    */</w:t>
      </w:r>
    </w:p>
    <w:p w:rsidR="006A2497" w:rsidRPr="006A2497" w:rsidRDefault="006A2497" w:rsidP="006A2497">
      <w:pPr>
        <w:pStyle w:val="a6"/>
        <w:spacing w:before="62" w:after="62"/>
        <w:ind w:left="1710" w:hangingChars="950" w:hanging="1710"/>
        <w:rPr>
          <w:rFonts w:cs="Courier New"/>
        </w:rPr>
      </w:pPr>
      <w:r w:rsidRPr="006A2497">
        <w:rPr>
          <w:rFonts w:cs="Courier New"/>
        </w:rPr>
        <w:t xml:space="preserve">    INT              SDHCIHOST_iRegAccessType;         /*  </w:t>
      </w:r>
      <w:r w:rsidRPr="006A2497">
        <w:rPr>
          <w:rFonts w:cs="Courier New"/>
        </w:rPr>
        <w:t>寄存器访问类型</w:t>
      </w:r>
      <w:r w:rsidRPr="006A2497">
        <w:rPr>
          <w:rFonts w:cs="Courier New"/>
        </w:rPr>
        <w:t xml:space="preserve">              */</w:t>
      </w:r>
    </w:p>
    <w:p w:rsidR="006A2497" w:rsidRPr="006A2497" w:rsidRDefault="006A2497" w:rsidP="006A2497">
      <w:pPr>
        <w:pStyle w:val="a6"/>
        <w:spacing w:before="62" w:after="62"/>
        <w:ind w:left="1710" w:hangingChars="950" w:hanging="1710"/>
        <w:rPr>
          <w:rFonts w:cs="Courier New"/>
        </w:rPr>
      </w:pPr>
      <w:r w:rsidRPr="006A2497">
        <w:rPr>
          <w:rFonts w:cs="Courier New"/>
        </w:rPr>
        <w:t>#define SDHCI_REGACCESS_TYPE_IO         0</w:t>
      </w:r>
    </w:p>
    <w:p w:rsidR="006A2497" w:rsidRPr="006A2497" w:rsidRDefault="006A2497" w:rsidP="006A2497">
      <w:pPr>
        <w:pStyle w:val="a6"/>
        <w:spacing w:before="62" w:after="62"/>
        <w:ind w:left="1710" w:hangingChars="950" w:hanging="1710"/>
        <w:rPr>
          <w:rFonts w:cs="Courier New"/>
        </w:rPr>
      </w:pPr>
      <w:r w:rsidRPr="006A2497">
        <w:rPr>
          <w:rFonts w:cs="Courier New"/>
        </w:rPr>
        <w:t>#define SDHCI_REGACCESS_TYPE_MEM        1</w:t>
      </w:r>
    </w:p>
    <w:p w:rsidR="006A2497" w:rsidRPr="006A2497" w:rsidRDefault="006A2497" w:rsidP="006A2497">
      <w:pPr>
        <w:pStyle w:val="a6"/>
        <w:spacing w:before="62" w:after="62"/>
        <w:ind w:left="1710" w:hangingChars="950" w:hanging="1710"/>
        <w:rPr>
          <w:rFonts w:cs="Courier New"/>
        </w:rPr>
      </w:pPr>
    </w:p>
    <w:p w:rsidR="006A2497" w:rsidRPr="006A2497" w:rsidRDefault="006A2497" w:rsidP="006A2497">
      <w:pPr>
        <w:pStyle w:val="a6"/>
        <w:spacing w:before="62" w:after="62"/>
        <w:ind w:left="1710" w:hangingChars="950" w:hanging="1710"/>
        <w:rPr>
          <w:rFonts w:cs="Courier New"/>
        </w:rPr>
      </w:pPr>
      <w:r w:rsidRPr="006A2497">
        <w:rPr>
          <w:rFonts w:cs="Courier New"/>
        </w:rPr>
        <w:t xml:space="preserve">    ULONG            SDHCIHOST_ulBasePoint;</w:t>
      </w:r>
      <w:r>
        <w:rPr>
          <w:rFonts w:cs="Courier New"/>
        </w:rPr>
        <w:t xml:space="preserve">            </w:t>
      </w:r>
      <w:r w:rsidRPr="006A2497">
        <w:rPr>
          <w:rFonts w:cs="Courier New"/>
        </w:rPr>
        <w:t xml:space="preserve">/*  </w:t>
      </w:r>
      <w:r w:rsidRPr="006A2497">
        <w:rPr>
          <w:rFonts w:cs="Courier New"/>
        </w:rPr>
        <w:t>槽基地址指针</w:t>
      </w:r>
      <w:r w:rsidRPr="006A2497">
        <w:rPr>
          <w:rFonts w:cs="Courier New"/>
        </w:rPr>
        <w:t xml:space="preserve">                */</w:t>
      </w:r>
    </w:p>
    <w:p w:rsidR="006A2497" w:rsidRPr="006A2497" w:rsidRDefault="006A2497" w:rsidP="006A2497">
      <w:pPr>
        <w:pStyle w:val="a6"/>
        <w:spacing w:before="62" w:after="62"/>
        <w:ind w:left="1710" w:hangingChars="950" w:hanging="1710"/>
        <w:rPr>
          <w:rFonts w:cs="Courier New"/>
        </w:rPr>
      </w:pPr>
      <w:r w:rsidRPr="006A2497">
        <w:rPr>
          <w:rFonts w:cs="Courier New"/>
        </w:rPr>
        <w:t xml:space="preserve">    ULONG            SDHCIHOST_ulIntVector;</w:t>
      </w:r>
      <w:r>
        <w:rPr>
          <w:rFonts w:cs="Courier New"/>
        </w:rPr>
        <w:t xml:space="preserve">            </w:t>
      </w:r>
      <w:r w:rsidRPr="006A2497">
        <w:rPr>
          <w:rFonts w:cs="Courier New"/>
        </w:rPr>
        <w:t xml:space="preserve">/*  </w:t>
      </w:r>
      <w:r w:rsidRPr="006A2497">
        <w:rPr>
          <w:rFonts w:cs="Courier New"/>
        </w:rPr>
        <w:t>控制器在</w:t>
      </w:r>
      <w:r w:rsidRPr="006A2497">
        <w:rPr>
          <w:rFonts w:cs="Courier New"/>
        </w:rPr>
        <w:t xml:space="preserve"> CPU </w:t>
      </w:r>
      <w:r w:rsidRPr="006A2497">
        <w:rPr>
          <w:rFonts w:cs="Courier New"/>
        </w:rPr>
        <w:t>中的中断向量</w:t>
      </w:r>
      <w:r>
        <w:rPr>
          <w:rFonts w:cs="Courier New"/>
        </w:rPr>
        <w:t xml:space="preserve"> </w:t>
      </w:r>
      <w:r w:rsidRPr="006A2497">
        <w:rPr>
          <w:rFonts w:cs="Courier New"/>
        </w:rPr>
        <w:t xml:space="preserve"> */</w:t>
      </w:r>
    </w:p>
    <w:p w:rsidR="006A2497" w:rsidRPr="006A2497" w:rsidRDefault="006A2497" w:rsidP="006A2497">
      <w:pPr>
        <w:pStyle w:val="a6"/>
        <w:spacing w:before="62" w:after="62"/>
        <w:ind w:left="1710" w:hangingChars="950" w:hanging="1710"/>
        <w:rPr>
          <w:rFonts w:cs="Courier New"/>
        </w:rPr>
      </w:pPr>
      <w:r w:rsidRPr="006A2497">
        <w:rPr>
          <w:rFonts w:cs="Courier New"/>
        </w:rPr>
        <w:t xml:space="preserve">    UINT32           SDHCIHOST_uiMaxClock;             /*  </w:t>
      </w:r>
      <w:r w:rsidRPr="006A2497">
        <w:rPr>
          <w:rFonts w:cs="Courier New"/>
        </w:rPr>
        <w:t>如果控制器没有内部时钟</w:t>
      </w:r>
      <w:r w:rsidRPr="006A2497">
        <w:rPr>
          <w:rFonts w:cs="Courier New"/>
        </w:rPr>
        <w:t>,</w:t>
      </w:r>
      <w:r w:rsidRPr="006A2497">
        <w:rPr>
          <w:rFonts w:cs="Courier New"/>
        </w:rPr>
        <w:t>用户</w:t>
      </w:r>
      <w:r w:rsidRPr="006A2497">
        <w:rPr>
          <w:rFonts w:cs="Courier New"/>
        </w:rPr>
        <w:t xml:space="preserve"> */</w:t>
      </w:r>
    </w:p>
    <w:p w:rsidR="006A2497" w:rsidRPr="006A2497" w:rsidRDefault="006A2497" w:rsidP="006A2497">
      <w:pPr>
        <w:pStyle w:val="a6"/>
        <w:spacing w:before="62" w:after="62"/>
        <w:ind w:left="1710" w:hangingChars="950" w:hanging="1710"/>
        <w:rPr>
          <w:rFonts w:cs="Courier New"/>
        </w:rPr>
      </w:pPr>
      <w:r w:rsidRPr="006A2497">
        <w:rPr>
          <w:rFonts w:cs="Courier New"/>
        </w:rPr>
        <w:t xml:space="preserve">                             </w:t>
      </w:r>
      <w:r>
        <w:rPr>
          <w:rFonts w:cs="Courier New"/>
        </w:rPr>
        <w:t xml:space="preserve">                               </w:t>
      </w:r>
      <w:r w:rsidRPr="006A2497">
        <w:rPr>
          <w:rFonts w:cs="Courier New"/>
        </w:rPr>
        <w:t xml:space="preserve">/*  </w:t>
      </w:r>
      <w:r w:rsidRPr="006A2497">
        <w:rPr>
          <w:rFonts w:cs="Courier New"/>
        </w:rPr>
        <w:t>需要提供时钟源</w:t>
      </w:r>
      <w:r>
        <w:rPr>
          <w:rFonts w:cs="Courier New"/>
        </w:rPr>
        <w:t xml:space="preserve">          </w:t>
      </w:r>
      <w:r w:rsidRPr="006A2497">
        <w:rPr>
          <w:rFonts w:cs="Courier New"/>
        </w:rPr>
        <w:t xml:space="preserve"> </w:t>
      </w:r>
      <w:r>
        <w:rPr>
          <w:rFonts w:cs="Courier New"/>
        </w:rPr>
        <w:t xml:space="preserve"> </w:t>
      </w:r>
      <w:r w:rsidRPr="006A2497">
        <w:rPr>
          <w:rFonts w:cs="Courier New"/>
        </w:rPr>
        <w:t xml:space="preserve">  */</w:t>
      </w:r>
    </w:p>
    <w:p w:rsidR="006A2497" w:rsidRPr="006A2497" w:rsidRDefault="006A2497" w:rsidP="006A2497">
      <w:pPr>
        <w:pStyle w:val="a6"/>
        <w:spacing w:before="62" w:after="62"/>
        <w:ind w:left="1710" w:hangingChars="950" w:hanging="1710"/>
        <w:rPr>
          <w:rFonts w:cs="Courier New"/>
        </w:rPr>
      </w:pPr>
      <w:r w:rsidRPr="006A2497">
        <w:rPr>
          <w:rFonts w:cs="Courier New"/>
        </w:rPr>
        <w:t xml:space="preserve">    /*</w:t>
      </w:r>
    </w:p>
    <w:p w:rsidR="006A2497" w:rsidRPr="006A2497" w:rsidRDefault="006A2497" w:rsidP="006A2497">
      <w:pPr>
        <w:pStyle w:val="a6"/>
        <w:spacing w:before="62" w:after="62"/>
        <w:ind w:left="1710" w:hangingChars="950" w:hanging="1710"/>
        <w:rPr>
          <w:rFonts w:cs="Courier New"/>
        </w:rPr>
      </w:pPr>
      <w:r w:rsidRPr="006A2497">
        <w:rPr>
          <w:rFonts w:cs="Courier New"/>
        </w:rPr>
        <w:t xml:space="preserve">     * </w:t>
      </w:r>
      <w:r w:rsidRPr="006A2497">
        <w:rPr>
          <w:rFonts w:cs="Courier New"/>
        </w:rPr>
        <w:t>控制器怪异行为描述</w:t>
      </w:r>
      <w:r w:rsidRPr="006A2497">
        <w:rPr>
          <w:rFonts w:cs="Courier New"/>
        </w:rPr>
        <w:t>:</w:t>
      </w:r>
    </w:p>
    <w:p w:rsidR="006A2497" w:rsidRPr="006A2497" w:rsidRDefault="006A2497" w:rsidP="006A2497">
      <w:pPr>
        <w:pStyle w:val="a6"/>
        <w:spacing w:before="62" w:after="62"/>
        <w:ind w:left="1710" w:hangingChars="950" w:hanging="1710"/>
        <w:rPr>
          <w:rFonts w:cs="Courier New"/>
        </w:rPr>
      </w:pPr>
      <w:r w:rsidRPr="006A2497">
        <w:rPr>
          <w:rFonts w:cs="Courier New"/>
        </w:rPr>
        <w:t xml:space="preserve">     * </w:t>
      </w:r>
      <w:r w:rsidRPr="006A2497">
        <w:rPr>
          <w:rFonts w:cs="Courier New"/>
        </w:rPr>
        <w:t>有些控制器虽然按照</w:t>
      </w:r>
      <w:r w:rsidRPr="006A2497">
        <w:rPr>
          <w:rFonts w:cs="Courier New"/>
        </w:rPr>
        <w:t xml:space="preserve"> SDHCI </w:t>
      </w:r>
      <w:r w:rsidRPr="006A2497">
        <w:rPr>
          <w:rFonts w:cs="Courier New"/>
        </w:rPr>
        <w:t>标准规范设计</w:t>
      </w:r>
      <w:r w:rsidRPr="006A2497">
        <w:rPr>
          <w:rFonts w:cs="Courier New"/>
        </w:rPr>
        <w:t xml:space="preserve">, </w:t>
      </w:r>
      <w:r w:rsidRPr="006A2497">
        <w:rPr>
          <w:rFonts w:cs="Courier New"/>
        </w:rPr>
        <w:t>但在实现时存在一些</w:t>
      </w:r>
    </w:p>
    <w:p w:rsidR="006A2497" w:rsidRPr="006A2497" w:rsidRDefault="006A2497" w:rsidP="006A2497">
      <w:pPr>
        <w:pStyle w:val="a6"/>
        <w:spacing w:before="62" w:after="62"/>
        <w:ind w:left="1710" w:hangingChars="950" w:hanging="1710"/>
        <w:rPr>
          <w:rFonts w:cs="Courier New"/>
        </w:rPr>
      </w:pPr>
      <w:r w:rsidRPr="006A2497">
        <w:rPr>
          <w:rFonts w:cs="Courier New"/>
        </w:rPr>
        <w:t xml:space="preserve">     * </w:t>
      </w:r>
      <w:r w:rsidRPr="006A2497">
        <w:rPr>
          <w:rFonts w:cs="Courier New"/>
        </w:rPr>
        <w:t>不符合规范的地方</w:t>
      </w:r>
      <w:r w:rsidRPr="006A2497">
        <w:rPr>
          <w:rFonts w:cs="Courier New"/>
        </w:rPr>
        <w:t>(</w:t>
      </w:r>
      <w:r w:rsidRPr="006A2497">
        <w:rPr>
          <w:rFonts w:cs="Courier New"/>
        </w:rPr>
        <w:t>如某些寄存器的位定义</w:t>
      </w:r>
      <w:r w:rsidRPr="006A2497">
        <w:rPr>
          <w:rFonts w:cs="Courier New"/>
        </w:rPr>
        <w:t xml:space="preserve">, </w:t>
      </w:r>
      <w:r w:rsidRPr="006A2497">
        <w:rPr>
          <w:rFonts w:cs="Courier New"/>
        </w:rPr>
        <w:t>某些功能不支持等</w:t>
      </w:r>
      <w:r w:rsidRPr="006A2497">
        <w:rPr>
          <w:rFonts w:cs="Courier New"/>
        </w:rPr>
        <w:t>).</w:t>
      </w:r>
    </w:p>
    <w:p w:rsidR="006A2497" w:rsidRPr="006A2497" w:rsidRDefault="006A2497" w:rsidP="006A2497">
      <w:pPr>
        <w:pStyle w:val="a6"/>
        <w:spacing w:before="62" w:after="62"/>
        <w:ind w:left="1710" w:hangingChars="950" w:hanging="1710"/>
        <w:rPr>
          <w:rFonts w:cs="Courier New"/>
        </w:rPr>
      </w:pPr>
      <w:r w:rsidRPr="006A2497">
        <w:rPr>
          <w:rFonts w:cs="Courier New"/>
        </w:rPr>
        <w:t xml:space="preserve">     * SDHCIHOST_pquirkop:</w:t>
      </w:r>
    </w:p>
    <w:p w:rsidR="006A2497" w:rsidRPr="006A2497" w:rsidRDefault="006A2497" w:rsidP="006A2497">
      <w:pPr>
        <w:pStyle w:val="a6"/>
        <w:spacing w:before="62" w:after="62"/>
        <w:ind w:left="1710" w:hangingChars="950" w:hanging="1710"/>
        <w:rPr>
          <w:rFonts w:cs="Courier New"/>
        </w:rPr>
      </w:pPr>
      <w:r w:rsidRPr="006A2497">
        <w:rPr>
          <w:rFonts w:cs="Courier New"/>
        </w:rPr>
        <w:t xml:space="preserve">     *    </w:t>
      </w:r>
      <w:r w:rsidRPr="006A2497">
        <w:rPr>
          <w:rFonts w:cs="Courier New"/>
        </w:rPr>
        <w:t>主要针对不同的寄存器位设置</w:t>
      </w:r>
      <w:r w:rsidRPr="006A2497">
        <w:rPr>
          <w:rFonts w:cs="Courier New"/>
        </w:rPr>
        <w:t xml:space="preserve">, </w:t>
      </w:r>
      <w:r w:rsidRPr="006A2497">
        <w:rPr>
          <w:rFonts w:cs="Courier New"/>
        </w:rPr>
        <w:t>由驱动编写者自行实现</w:t>
      </w:r>
      <w:r w:rsidRPr="006A2497">
        <w:rPr>
          <w:rFonts w:cs="Courier New"/>
        </w:rPr>
        <w:t>.</w:t>
      </w:r>
    </w:p>
    <w:p w:rsidR="006A2497" w:rsidRPr="006A2497" w:rsidRDefault="006A2497" w:rsidP="006A2497">
      <w:pPr>
        <w:pStyle w:val="a6"/>
        <w:spacing w:before="62" w:after="62"/>
        <w:ind w:left="1710" w:hangingChars="950" w:hanging="1710"/>
        <w:rPr>
          <w:rFonts w:cs="Courier New"/>
        </w:rPr>
      </w:pPr>
      <w:r w:rsidRPr="006A2497">
        <w:rPr>
          <w:rFonts w:cs="Courier New"/>
        </w:rPr>
        <w:t xml:space="preserve">     *    </w:t>
      </w:r>
      <w:r w:rsidRPr="006A2497">
        <w:rPr>
          <w:rFonts w:cs="Courier New"/>
        </w:rPr>
        <w:t>如果该域为</w:t>
      </w:r>
      <w:r w:rsidRPr="006A2497">
        <w:rPr>
          <w:rFonts w:cs="Courier New"/>
        </w:rPr>
        <w:t xml:space="preserve"> NULL, </w:t>
      </w:r>
      <w:r w:rsidRPr="006A2497">
        <w:rPr>
          <w:rFonts w:cs="Courier New"/>
        </w:rPr>
        <w:t>或相关的操作方法为</w:t>
      </w:r>
      <w:r w:rsidRPr="006A2497">
        <w:rPr>
          <w:rFonts w:cs="Courier New"/>
        </w:rPr>
        <w:t xml:space="preserve"> NULL, </w:t>
      </w:r>
      <w:r w:rsidRPr="006A2497">
        <w:rPr>
          <w:rFonts w:cs="Courier New"/>
        </w:rPr>
        <w:t>则内部会使用</w:t>
      </w:r>
    </w:p>
    <w:p w:rsidR="006A2497" w:rsidRPr="006A2497" w:rsidRDefault="006A2497" w:rsidP="006A2497">
      <w:pPr>
        <w:pStyle w:val="a6"/>
        <w:spacing w:before="62" w:after="62"/>
        <w:ind w:left="1710" w:hangingChars="950" w:hanging="1710"/>
        <w:rPr>
          <w:rFonts w:cs="Courier New"/>
        </w:rPr>
      </w:pPr>
      <w:r w:rsidRPr="006A2497">
        <w:rPr>
          <w:rFonts w:cs="Courier New"/>
        </w:rPr>
        <w:t xml:space="preserve">     *    </w:t>
      </w:r>
      <w:r w:rsidRPr="006A2497">
        <w:rPr>
          <w:rFonts w:cs="Courier New"/>
        </w:rPr>
        <w:t>对应的标准操作</w:t>
      </w:r>
      <w:r w:rsidRPr="006A2497">
        <w:rPr>
          <w:rFonts w:cs="Courier New"/>
        </w:rPr>
        <w:t>.</w:t>
      </w:r>
    </w:p>
    <w:p w:rsidR="006A2497" w:rsidRPr="006A2497" w:rsidRDefault="006A2497" w:rsidP="006A2497">
      <w:pPr>
        <w:pStyle w:val="a6"/>
        <w:spacing w:before="62" w:after="62"/>
        <w:ind w:left="1710" w:hangingChars="950" w:hanging="1710"/>
        <w:rPr>
          <w:rFonts w:cs="Courier New"/>
        </w:rPr>
      </w:pPr>
      <w:r w:rsidRPr="006A2497">
        <w:rPr>
          <w:rFonts w:cs="Courier New"/>
        </w:rPr>
        <w:t xml:space="preserve">     * SDHCIHOST_uiQuirkFlag:</w:t>
      </w:r>
    </w:p>
    <w:p w:rsidR="006A2497" w:rsidRPr="006A2497" w:rsidRDefault="006A2497" w:rsidP="006A2497">
      <w:pPr>
        <w:pStyle w:val="a6"/>
        <w:spacing w:before="62" w:after="62"/>
        <w:ind w:left="1710" w:hangingChars="950" w:hanging="1710"/>
        <w:rPr>
          <w:rFonts w:cs="Courier New"/>
        </w:rPr>
      </w:pPr>
      <w:r w:rsidRPr="006A2497">
        <w:rPr>
          <w:rFonts w:cs="Courier New"/>
        </w:rPr>
        <w:t xml:space="preserve">     *    </w:t>
      </w:r>
      <w:r w:rsidRPr="006A2497">
        <w:rPr>
          <w:rFonts w:cs="Courier New"/>
        </w:rPr>
        <w:t>主要针对不同的特性开关</w:t>
      </w:r>
      <w:r w:rsidRPr="006A2497">
        <w:rPr>
          <w:rFonts w:cs="Courier New"/>
        </w:rPr>
        <w:t xml:space="preserve">, </w:t>
      </w:r>
      <w:r w:rsidRPr="006A2497">
        <w:rPr>
          <w:rFonts w:cs="Courier New"/>
        </w:rPr>
        <w:t>如是否使用</w:t>
      </w:r>
      <w:r w:rsidRPr="006A2497">
        <w:rPr>
          <w:rFonts w:cs="Courier New"/>
        </w:rPr>
        <w:t xml:space="preserve"> ACMD12 </w:t>
      </w:r>
      <w:r w:rsidRPr="006A2497">
        <w:rPr>
          <w:rFonts w:cs="Courier New"/>
        </w:rPr>
        <w:t>等</w:t>
      </w:r>
      <w:r w:rsidRPr="006A2497">
        <w:rPr>
          <w:rFonts w:cs="Courier New"/>
        </w:rPr>
        <w:t>.</w:t>
      </w:r>
    </w:p>
    <w:p w:rsidR="006A2497" w:rsidRPr="006A2497" w:rsidRDefault="006A2497" w:rsidP="006A2497">
      <w:pPr>
        <w:pStyle w:val="a6"/>
        <w:spacing w:before="62" w:after="62"/>
        <w:ind w:left="1710" w:hangingChars="950" w:hanging="1710"/>
        <w:rPr>
          <w:rFonts w:cs="Courier New"/>
        </w:rPr>
      </w:pPr>
      <w:r w:rsidRPr="006A2497">
        <w:rPr>
          <w:rFonts w:cs="Courier New"/>
        </w:rPr>
        <w:t xml:space="preserve">     */</w:t>
      </w:r>
    </w:p>
    <w:p w:rsidR="006A2497" w:rsidRPr="006A2497" w:rsidRDefault="006A2497" w:rsidP="006A2497">
      <w:pPr>
        <w:pStyle w:val="a6"/>
        <w:spacing w:before="62" w:after="62"/>
        <w:ind w:left="1710" w:hangingChars="950" w:hanging="1710"/>
        <w:rPr>
          <w:rFonts w:cs="Courier New"/>
        </w:rPr>
      </w:pPr>
      <w:r w:rsidRPr="006A2497">
        <w:rPr>
          <w:rFonts w:cs="Courier New"/>
        </w:rPr>
        <w:t xml:space="preserve">    SDHCI_QUIRK_OP  *SDHCIHOST_pquirkop;</w:t>
      </w:r>
    </w:p>
    <w:p w:rsidR="006A2497" w:rsidRPr="006A2497" w:rsidRDefault="006A2497" w:rsidP="006A2497">
      <w:pPr>
        <w:pStyle w:val="a6"/>
        <w:spacing w:before="62" w:after="62"/>
        <w:ind w:left="1710" w:hangingChars="950" w:hanging="1710"/>
        <w:rPr>
          <w:rFonts w:cs="Courier New"/>
        </w:rPr>
      </w:pPr>
      <w:r w:rsidRPr="006A2497">
        <w:rPr>
          <w:rFonts w:cs="Courier New"/>
        </w:rPr>
        <w:t xml:space="preserve">    UINT32           SDHCIHOST_uiQuirkFlag;</w:t>
      </w:r>
    </w:p>
    <w:p w:rsidR="006A2497" w:rsidRDefault="006A2497" w:rsidP="006A2497">
      <w:pPr>
        <w:pStyle w:val="a6"/>
        <w:spacing w:before="62" w:after="62"/>
        <w:ind w:left="1710" w:hangingChars="950" w:hanging="1710"/>
        <w:rPr>
          <w:rFonts w:cs="Courier New"/>
        </w:rPr>
      </w:pPr>
      <w:r w:rsidRPr="006A2497">
        <w:rPr>
          <w:rFonts w:cs="Courier New"/>
        </w:rPr>
        <w:t>#define SDHCI_QUIRK_FLG_DONOT_RESET_ON_EVERY_TRANSACTION      (1 &lt;&lt; 0)</w:t>
      </w:r>
    </w:p>
    <w:p w:rsidR="006A2497" w:rsidRPr="006A2497" w:rsidRDefault="006A2497" w:rsidP="006A2497">
      <w:pPr>
        <w:pStyle w:val="a6"/>
        <w:spacing w:before="62" w:after="62"/>
        <w:ind w:left="1710" w:hangingChars="950" w:hanging="1710"/>
        <w:rPr>
          <w:rFonts w:cs="Courier New"/>
        </w:rPr>
      </w:pPr>
      <w:r w:rsidRPr="006A2497">
        <w:rPr>
          <w:rFonts w:cs="Courier New"/>
        </w:rPr>
        <w:t xml:space="preserve">  </w:t>
      </w:r>
      <w:r>
        <w:rPr>
          <w:rFonts w:cs="Courier New"/>
        </w:rPr>
        <w:t xml:space="preserve">                                            </w:t>
      </w:r>
      <w:r w:rsidRPr="006A2497">
        <w:rPr>
          <w:rFonts w:cs="Courier New"/>
        </w:rPr>
        <w:t xml:space="preserve">/*  </w:t>
      </w:r>
      <w:r w:rsidRPr="006A2497">
        <w:rPr>
          <w:rFonts w:cs="Courier New"/>
        </w:rPr>
        <w:t>每一次传输前不需要复位控制器</w:t>
      </w:r>
      <w:r>
        <w:rPr>
          <w:rFonts w:cs="Courier New" w:hint="eastAsia"/>
        </w:rPr>
        <w:t xml:space="preserve">              </w:t>
      </w:r>
      <w:r w:rsidRPr="006A2497">
        <w:rPr>
          <w:rFonts w:cs="Courier New"/>
        </w:rPr>
        <w:t>*/</w:t>
      </w:r>
    </w:p>
    <w:p w:rsidR="006A2497" w:rsidRPr="006A2497" w:rsidRDefault="006A2497" w:rsidP="006A2497">
      <w:pPr>
        <w:pStyle w:val="a6"/>
        <w:spacing w:before="62" w:after="62"/>
        <w:ind w:left="4140" w:hangingChars="2300" w:hanging="4140"/>
        <w:rPr>
          <w:rFonts w:cs="Courier New"/>
        </w:rPr>
      </w:pPr>
      <w:r w:rsidRPr="006A2497">
        <w:rPr>
          <w:rFonts w:cs="Courier New"/>
        </w:rPr>
        <w:t xml:space="preserve">#define SDHCI_QUIRK_FLG_REENABLE_INTS_ON_EVERY_TRANSACTION    (1 &lt;&lt; 1)  </w:t>
      </w:r>
      <w:r>
        <w:rPr>
          <w:rFonts w:cs="Courier New" w:hint="eastAsia"/>
        </w:rPr>
        <w:t xml:space="preserve">           </w:t>
      </w:r>
      <w:r w:rsidRPr="006A2497">
        <w:rPr>
          <w:rFonts w:cs="Courier New"/>
        </w:rPr>
        <w:t xml:space="preserve">/*  </w:t>
      </w:r>
      <w:r w:rsidRPr="006A2497">
        <w:rPr>
          <w:rFonts w:cs="Courier New"/>
        </w:rPr>
        <w:t>传输后禁止</w:t>
      </w:r>
      <w:r w:rsidRPr="006A2497">
        <w:rPr>
          <w:rFonts w:cs="Courier New"/>
        </w:rPr>
        <w:t xml:space="preserve">, </w:t>
      </w:r>
      <w:r w:rsidRPr="006A2497">
        <w:rPr>
          <w:rFonts w:cs="Courier New"/>
        </w:rPr>
        <w:t>传输前使能中断</w:t>
      </w:r>
      <w:r w:rsidRPr="006A2497">
        <w:rPr>
          <w:rFonts w:cs="Courier New"/>
        </w:rPr>
        <w:t xml:space="preserve">  </w:t>
      </w:r>
      <w:r>
        <w:rPr>
          <w:rFonts w:cs="Courier New"/>
        </w:rPr>
        <w:t xml:space="preserve">              </w:t>
      </w:r>
      <w:r w:rsidRPr="006A2497">
        <w:rPr>
          <w:rFonts w:cs="Courier New"/>
        </w:rPr>
        <w:t>*/</w:t>
      </w:r>
    </w:p>
    <w:p w:rsidR="006A2497" w:rsidRPr="006A2497" w:rsidRDefault="006A2497" w:rsidP="006A2497">
      <w:pPr>
        <w:pStyle w:val="a6"/>
        <w:spacing w:before="62" w:after="62"/>
        <w:ind w:left="4140" w:hangingChars="2300" w:hanging="4140"/>
        <w:rPr>
          <w:rFonts w:cs="Courier New"/>
        </w:rPr>
      </w:pPr>
      <w:r w:rsidRPr="006A2497">
        <w:rPr>
          <w:rFonts w:cs="Courier New"/>
        </w:rPr>
        <w:t xml:space="preserve">#define SDHCI_QUIRK_FLG_DO_RESET_ON_TRANSACTION_ERROR         (1 &lt;&lt; 2)  </w:t>
      </w:r>
      <w:r>
        <w:rPr>
          <w:rFonts w:cs="Courier New"/>
        </w:rPr>
        <w:t xml:space="preserve">            </w:t>
      </w:r>
      <w:r w:rsidRPr="006A2497">
        <w:rPr>
          <w:rFonts w:cs="Courier New"/>
        </w:rPr>
        <w:t xml:space="preserve">/*  </w:t>
      </w:r>
      <w:r w:rsidRPr="006A2497">
        <w:rPr>
          <w:rFonts w:cs="Courier New"/>
        </w:rPr>
        <w:t>传输错误时复位控制器</w:t>
      </w:r>
      <w:r w:rsidRPr="006A2497">
        <w:rPr>
          <w:rFonts w:cs="Courier New"/>
        </w:rPr>
        <w:t xml:space="preserve">    </w:t>
      </w:r>
      <w:r>
        <w:rPr>
          <w:rFonts w:cs="Courier New"/>
        </w:rPr>
        <w:t xml:space="preserve">              </w:t>
      </w:r>
      <w:r w:rsidRPr="006A2497">
        <w:rPr>
          <w:rFonts w:cs="Courier New"/>
        </w:rPr>
        <w:t xml:space="preserve">    */</w:t>
      </w:r>
    </w:p>
    <w:p w:rsidR="006A2497" w:rsidRPr="006A2497" w:rsidRDefault="006A2497" w:rsidP="006A2497">
      <w:pPr>
        <w:pStyle w:val="a6"/>
        <w:spacing w:before="62" w:after="62"/>
        <w:ind w:left="4140" w:hangingChars="2300" w:hanging="4140"/>
        <w:rPr>
          <w:rFonts w:cs="Courier New"/>
        </w:rPr>
      </w:pPr>
      <w:r w:rsidRPr="006A2497">
        <w:rPr>
          <w:rFonts w:cs="Courier New"/>
        </w:rPr>
        <w:t xml:space="preserve">#define SDHCI_QUIRK_FLG_DONOT_CHECK_BUSY_BEFORE_CMD_SEND      (1 &lt;&lt; 3)  </w:t>
      </w:r>
      <w:r>
        <w:rPr>
          <w:rFonts w:cs="Courier New" w:hint="eastAsia"/>
        </w:rPr>
        <w:t xml:space="preserve">           </w:t>
      </w:r>
      <w:r w:rsidRPr="006A2497">
        <w:rPr>
          <w:rFonts w:cs="Courier New"/>
        </w:rPr>
        <w:t xml:space="preserve">/*  </w:t>
      </w:r>
      <w:r w:rsidRPr="006A2497">
        <w:rPr>
          <w:rFonts w:cs="Courier New"/>
        </w:rPr>
        <w:t>发送命令前不执行忙检查</w:t>
      </w:r>
      <w:r w:rsidRPr="006A2497">
        <w:rPr>
          <w:rFonts w:cs="Courier New"/>
        </w:rPr>
        <w:t xml:space="preserve">      </w:t>
      </w:r>
      <w:r>
        <w:rPr>
          <w:rFonts w:cs="Courier New"/>
        </w:rPr>
        <w:t xml:space="preserve">              </w:t>
      </w:r>
      <w:r w:rsidRPr="006A2497">
        <w:rPr>
          <w:rFonts w:cs="Courier New"/>
        </w:rPr>
        <w:t>*/</w:t>
      </w:r>
    </w:p>
    <w:p w:rsidR="006A2497" w:rsidRPr="006A2497" w:rsidRDefault="006A2497" w:rsidP="006A2497">
      <w:pPr>
        <w:pStyle w:val="a6"/>
        <w:spacing w:before="62" w:after="62"/>
        <w:ind w:left="5220" w:hangingChars="2900" w:hanging="5220"/>
        <w:rPr>
          <w:rFonts w:cs="Courier New"/>
        </w:rPr>
      </w:pPr>
      <w:r w:rsidRPr="006A2497">
        <w:rPr>
          <w:rFonts w:cs="Courier New"/>
        </w:rPr>
        <w:lastRenderedPageBreak/>
        <w:t xml:space="preserve">#define SDHCI_QUIRK_FLG_DONOT_USE_ACMD12                      (1 &lt;&lt; 4) </w:t>
      </w:r>
      <w:r>
        <w:rPr>
          <w:rFonts w:cs="Courier New"/>
        </w:rPr>
        <w:t xml:space="preserve">                                </w:t>
      </w:r>
      <w:r w:rsidRPr="006A2497">
        <w:rPr>
          <w:rFonts w:cs="Courier New"/>
        </w:rPr>
        <w:t xml:space="preserve"> /*  </w:t>
      </w:r>
      <w:r w:rsidRPr="006A2497">
        <w:rPr>
          <w:rFonts w:cs="Courier New"/>
        </w:rPr>
        <w:t>不使用</w:t>
      </w:r>
      <w:r w:rsidRPr="006A2497">
        <w:rPr>
          <w:rFonts w:cs="Courier New"/>
        </w:rPr>
        <w:t xml:space="preserve"> Auto CMD12           */</w:t>
      </w:r>
    </w:p>
    <w:p w:rsidR="006A2497" w:rsidRPr="006A2497" w:rsidRDefault="006A2497" w:rsidP="006A2497">
      <w:pPr>
        <w:pStyle w:val="a6"/>
        <w:spacing w:before="62" w:after="62"/>
        <w:ind w:left="5220" w:hangingChars="2900" w:hanging="5220"/>
        <w:rPr>
          <w:rFonts w:cs="Courier New"/>
        </w:rPr>
      </w:pPr>
      <w:r w:rsidRPr="006A2497">
        <w:rPr>
          <w:rFonts w:cs="Courier New"/>
        </w:rPr>
        <w:t xml:space="preserve">#define SDHCI_QUIRK_FLG_DONOT_SET_POWER                       (1 &lt;&lt; 5)  </w:t>
      </w:r>
      <w:r>
        <w:rPr>
          <w:rFonts w:cs="Courier New"/>
        </w:rPr>
        <w:t xml:space="preserve">              </w:t>
      </w:r>
      <w:r w:rsidRPr="006A2497">
        <w:rPr>
          <w:rFonts w:cs="Courier New"/>
        </w:rPr>
        <w:t xml:space="preserve">/*  </w:t>
      </w:r>
      <w:r w:rsidRPr="006A2497">
        <w:rPr>
          <w:rFonts w:cs="Courier New"/>
        </w:rPr>
        <w:t>不操作控制器电源的开</w:t>
      </w:r>
      <w:r w:rsidRPr="006A2497">
        <w:rPr>
          <w:rFonts w:cs="Courier New"/>
        </w:rPr>
        <w:t>/</w:t>
      </w:r>
      <w:r w:rsidRPr="006A2497">
        <w:rPr>
          <w:rFonts w:cs="Courier New"/>
        </w:rPr>
        <w:t>关</w:t>
      </w:r>
      <w:r w:rsidRPr="006A2497">
        <w:rPr>
          <w:rFonts w:cs="Courier New"/>
        </w:rPr>
        <w:t xml:space="preserve">  </w:t>
      </w:r>
      <w:r>
        <w:rPr>
          <w:rFonts w:cs="Courier New"/>
        </w:rPr>
        <w:t xml:space="preserve">  </w:t>
      </w:r>
      <w:r w:rsidRPr="006A2497">
        <w:rPr>
          <w:rFonts w:cs="Courier New"/>
        </w:rPr>
        <w:t xml:space="preserve">   */</w:t>
      </w:r>
    </w:p>
    <w:p w:rsidR="006A2497" w:rsidRPr="006A2497" w:rsidRDefault="006A2497" w:rsidP="006A2497">
      <w:pPr>
        <w:pStyle w:val="a6"/>
        <w:spacing w:before="62" w:after="62"/>
        <w:ind w:left="5220" w:hangingChars="2900" w:hanging="5220"/>
        <w:rPr>
          <w:rFonts w:cs="Courier New"/>
        </w:rPr>
      </w:pPr>
      <w:r w:rsidRPr="006A2497">
        <w:rPr>
          <w:rFonts w:cs="Courier New"/>
        </w:rPr>
        <w:t xml:space="preserve">#define SDHCI_QUIRK_FLG_DO_RESET_AFTER_SET_POWER_ON           (1 &lt;&lt; 6)  </w:t>
      </w:r>
      <w:r>
        <w:rPr>
          <w:rFonts w:cs="Courier New"/>
        </w:rPr>
        <w:t xml:space="preserve">            </w:t>
      </w:r>
      <w:r w:rsidRPr="006A2497">
        <w:rPr>
          <w:rFonts w:cs="Courier New"/>
        </w:rPr>
        <w:t xml:space="preserve">/*  </w:t>
      </w:r>
      <w:r w:rsidRPr="006A2497">
        <w:rPr>
          <w:rFonts w:cs="Courier New"/>
        </w:rPr>
        <w:t>当打开电源后执行控制器复位</w:t>
      </w:r>
      <w:r w:rsidRPr="006A2497">
        <w:rPr>
          <w:rFonts w:cs="Courier New"/>
        </w:rPr>
        <w:t xml:space="preserve"> </w:t>
      </w:r>
      <w:r>
        <w:rPr>
          <w:rFonts w:cs="Courier New"/>
        </w:rPr>
        <w:t xml:space="preserve">  </w:t>
      </w:r>
      <w:r w:rsidRPr="006A2497">
        <w:rPr>
          <w:rFonts w:cs="Courier New"/>
        </w:rPr>
        <w:t xml:space="preserve"> */</w:t>
      </w:r>
    </w:p>
    <w:p w:rsidR="006A2497" w:rsidRPr="006A2497" w:rsidRDefault="006A2497" w:rsidP="006A2497">
      <w:pPr>
        <w:pStyle w:val="a6"/>
        <w:spacing w:before="62" w:after="62"/>
        <w:ind w:left="5220" w:hangingChars="2900" w:hanging="5220"/>
        <w:rPr>
          <w:rFonts w:cs="Courier New"/>
        </w:rPr>
      </w:pPr>
      <w:r w:rsidRPr="006A2497">
        <w:rPr>
          <w:rFonts w:cs="Courier New"/>
        </w:rPr>
        <w:t xml:space="preserve">#define SDHCI_QUIRK_FLG_DONOT_SET_VOLTAGE                     (1 &lt;&lt; 7)  </w:t>
      </w:r>
      <w:r>
        <w:rPr>
          <w:rFonts w:cs="Courier New"/>
        </w:rPr>
        <w:t xml:space="preserve">              </w:t>
      </w:r>
      <w:r w:rsidRPr="006A2497">
        <w:rPr>
          <w:rFonts w:cs="Courier New"/>
        </w:rPr>
        <w:t xml:space="preserve">/*  </w:t>
      </w:r>
      <w:r w:rsidRPr="006A2497">
        <w:rPr>
          <w:rFonts w:cs="Courier New"/>
        </w:rPr>
        <w:t>不操作控制器的电压</w:t>
      </w:r>
      <w:r w:rsidRPr="006A2497">
        <w:rPr>
          <w:rFonts w:cs="Courier New"/>
        </w:rPr>
        <w:t xml:space="preserve">          </w:t>
      </w:r>
      <w:r>
        <w:rPr>
          <w:rFonts w:cs="Courier New"/>
        </w:rPr>
        <w:t xml:space="preserve">  </w:t>
      </w:r>
      <w:r w:rsidRPr="006A2497">
        <w:rPr>
          <w:rFonts w:cs="Courier New"/>
        </w:rPr>
        <w:t>*/</w:t>
      </w:r>
    </w:p>
    <w:p w:rsidR="006A2497" w:rsidRPr="006A2497" w:rsidRDefault="006A2497" w:rsidP="006A2497">
      <w:pPr>
        <w:pStyle w:val="a6"/>
        <w:spacing w:before="62" w:after="62"/>
        <w:ind w:left="5220" w:hangingChars="2900" w:hanging="5220"/>
        <w:rPr>
          <w:rFonts w:cs="Courier New"/>
        </w:rPr>
      </w:pPr>
      <w:r w:rsidRPr="006A2497">
        <w:rPr>
          <w:rFonts w:cs="Courier New"/>
        </w:rPr>
        <w:t xml:space="preserve">#define SDHCI_QUIRK_FLG_CANNOT_SDIO_INT                       (1 &lt;&lt; 8)  </w:t>
      </w:r>
      <w:r>
        <w:rPr>
          <w:rFonts w:cs="Courier New"/>
        </w:rPr>
        <w:t xml:space="preserve">              </w:t>
      </w:r>
      <w:r w:rsidRPr="006A2497">
        <w:rPr>
          <w:rFonts w:cs="Courier New"/>
        </w:rPr>
        <w:t xml:space="preserve">/*  </w:t>
      </w:r>
      <w:r w:rsidRPr="006A2497">
        <w:rPr>
          <w:rFonts w:cs="Courier New"/>
        </w:rPr>
        <w:t>控制器不能发出</w:t>
      </w:r>
      <w:r w:rsidRPr="006A2497">
        <w:rPr>
          <w:rFonts w:cs="Courier New"/>
        </w:rPr>
        <w:t xml:space="preserve"> SDIO </w:t>
      </w:r>
      <w:r w:rsidRPr="006A2497">
        <w:rPr>
          <w:rFonts w:cs="Courier New"/>
        </w:rPr>
        <w:t>中断</w:t>
      </w:r>
      <w:r w:rsidRPr="006A2497">
        <w:rPr>
          <w:rFonts w:cs="Courier New"/>
        </w:rPr>
        <w:t xml:space="preserve">  </w:t>
      </w:r>
      <w:r>
        <w:rPr>
          <w:rFonts w:cs="Courier New"/>
        </w:rPr>
        <w:t xml:space="preserve"> </w:t>
      </w:r>
      <w:r w:rsidRPr="006A2497">
        <w:rPr>
          <w:rFonts w:cs="Courier New"/>
        </w:rPr>
        <w:t xml:space="preserve">  */</w:t>
      </w:r>
    </w:p>
    <w:p w:rsidR="006A2497" w:rsidRPr="006A2497" w:rsidRDefault="006A2497" w:rsidP="006A2497">
      <w:pPr>
        <w:pStyle w:val="a6"/>
        <w:spacing w:before="62" w:after="62"/>
        <w:ind w:left="5220" w:hangingChars="2900" w:hanging="5220"/>
        <w:rPr>
          <w:rFonts w:cs="Courier New"/>
        </w:rPr>
      </w:pPr>
      <w:r w:rsidRPr="006A2497">
        <w:rPr>
          <w:rFonts w:cs="Courier New"/>
        </w:rPr>
        <w:t>#define SDHCI_QUIRK_FLG_RECHECK_INTS_AFTER_ISR                (1 &lt;&lt; 9)</w:t>
      </w:r>
      <w:r>
        <w:rPr>
          <w:rFonts w:cs="Courier New"/>
        </w:rPr>
        <w:t xml:space="preserve">                                        </w:t>
      </w:r>
      <w:r w:rsidRPr="006A2497">
        <w:rPr>
          <w:rFonts w:cs="Courier New"/>
        </w:rPr>
        <w:t xml:space="preserve">  /*  </w:t>
      </w:r>
      <w:r w:rsidRPr="006A2497">
        <w:rPr>
          <w:rFonts w:cs="Courier New"/>
        </w:rPr>
        <w:t>中断服务后再次处理中断状态</w:t>
      </w:r>
      <w:r w:rsidRPr="006A2497">
        <w:rPr>
          <w:rFonts w:cs="Courier New"/>
        </w:rPr>
        <w:t xml:space="preserve">  </w:t>
      </w:r>
      <w:r>
        <w:rPr>
          <w:rFonts w:cs="Courier New"/>
        </w:rPr>
        <w:t xml:space="preserve">  </w:t>
      </w:r>
      <w:r w:rsidRPr="006A2497">
        <w:rPr>
          <w:rFonts w:cs="Courier New"/>
        </w:rPr>
        <w:t>*/</w:t>
      </w:r>
    </w:p>
    <w:p w:rsidR="006A2497" w:rsidRPr="006A2497" w:rsidRDefault="006A2497" w:rsidP="004A406B">
      <w:pPr>
        <w:pStyle w:val="a6"/>
        <w:spacing w:before="62" w:after="62"/>
        <w:ind w:left="5220" w:hangingChars="2900" w:hanging="5220"/>
        <w:rPr>
          <w:rFonts w:cs="Courier New"/>
        </w:rPr>
      </w:pPr>
      <w:r w:rsidRPr="006A2497">
        <w:rPr>
          <w:rFonts w:cs="Courier New"/>
        </w:rPr>
        <w:t xml:space="preserve">#define SDHCI_QUIRK_FLG_CAN_DATA_8BIT                         (1 &lt;&lt; 10) </w:t>
      </w:r>
      <w:r>
        <w:rPr>
          <w:rFonts w:cs="Courier New"/>
        </w:rPr>
        <w:t xml:space="preserve">               </w:t>
      </w:r>
      <w:r w:rsidRPr="006A2497">
        <w:rPr>
          <w:rFonts w:cs="Courier New"/>
        </w:rPr>
        <w:t xml:space="preserve">/*  </w:t>
      </w:r>
      <w:r w:rsidRPr="006A2497">
        <w:rPr>
          <w:rFonts w:cs="Courier New"/>
        </w:rPr>
        <w:t>支持</w:t>
      </w:r>
      <w:r w:rsidRPr="006A2497">
        <w:rPr>
          <w:rFonts w:cs="Courier New"/>
        </w:rPr>
        <w:t>8</w:t>
      </w:r>
      <w:r w:rsidRPr="006A2497">
        <w:rPr>
          <w:rFonts w:cs="Courier New"/>
        </w:rPr>
        <w:t>位数据传输</w:t>
      </w:r>
      <w:r w:rsidRPr="006A2497">
        <w:rPr>
          <w:rFonts w:cs="Courier New"/>
        </w:rPr>
        <w:t xml:space="preserve">           </w:t>
      </w:r>
      <w:r w:rsidR="004A406B">
        <w:rPr>
          <w:rFonts w:cs="Courier New"/>
        </w:rPr>
        <w:t xml:space="preserve"> </w:t>
      </w:r>
      <w:r w:rsidRPr="006A2497">
        <w:rPr>
          <w:rFonts w:cs="Courier New"/>
        </w:rPr>
        <w:t xml:space="preserve">  */</w:t>
      </w:r>
    </w:p>
    <w:p w:rsidR="006A2497" w:rsidRPr="006A2497" w:rsidRDefault="006A2497" w:rsidP="004A406B">
      <w:pPr>
        <w:pStyle w:val="a6"/>
        <w:spacing w:before="62" w:after="62"/>
        <w:ind w:left="5220" w:hangingChars="2900" w:hanging="5220"/>
        <w:rPr>
          <w:rFonts w:cs="Courier New"/>
        </w:rPr>
      </w:pPr>
      <w:r w:rsidRPr="006A2497">
        <w:rPr>
          <w:rFonts w:cs="Courier New"/>
        </w:rPr>
        <w:t xml:space="preserve">#define SDHCI_QUIRK_FLG_CAN_DATA_4BIT_DDR                     (1 &lt;&lt; 11) </w:t>
      </w:r>
      <w:r w:rsidR="004A406B">
        <w:rPr>
          <w:rFonts w:cs="Courier New"/>
        </w:rPr>
        <w:t xml:space="preserve">              </w:t>
      </w:r>
      <w:r w:rsidRPr="006A2497">
        <w:rPr>
          <w:rFonts w:cs="Courier New"/>
        </w:rPr>
        <w:t xml:space="preserve">/*  </w:t>
      </w:r>
      <w:r w:rsidRPr="006A2497">
        <w:rPr>
          <w:rFonts w:cs="Courier New"/>
        </w:rPr>
        <w:t>支持</w:t>
      </w:r>
      <w:r w:rsidRPr="006A2497">
        <w:rPr>
          <w:rFonts w:cs="Courier New"/>
        </w:rPr>
        <w:t>4</w:t>
      </w:r>
      <w:r w:rsidRPr="006A2497">
        <w:rPr>
          <w:rFonts w:cs="Courier New"/>
        </w:rPr>
        <w:t>位</w:t>
      </w:r>
      <w:r w:rsidRPr="006A2497">
        <w:rPr>
          <w:rFonts w:cs="Courier New"/>
        </w:rPr>
        <w:t>ddr</w:t>
      </w:r>
      <w:r w:rsidRPr="006A2497">
        <w:rPr>
          <w:rFonts w:cs="Courier New"/>
        </w:rPr>
        <w:t>数据传输</w:t>
      </w:r>
      <w:r w:rsidRPr="006A2497">
        <w:rPr>
          <w:rFonts w:cs="Courier New"/>
        </w:rPr>
        <w:t xml:space="preserve">          */</w:t>
      </w:r>
    </w:p>
    <w:p w:rsidR="006A2497" w:rsidRPr="006A2497" w:rsidRDefault="006A2497" w:rsidP="004A406B">
      <w:pPr>
        <w:pStyle w:val="a6"/>
        <w:spacing w:before="62" w:after="62"/>
        <w:ind w:left="5220" w:hangingChars="2900" w:hanging="5220"/>
        <w:rPr>
          <w:rFonts w:cs="Courier New"/>
        </w:rPr>
      </w:pPr>
      <w:r w:rsidRPr="006A2497">
        <w:rPr>
          <w:rFonts w:cs="Courier New"/>
        </w:rPr>
        <w:t xml:space="preserve">#define SDHCI_QUIRK_FLG_CAN_DATA_8BIT_DDR                     (1 &lt;&lt; 12) </w:t>
      </w:r>
      <w:r w:rsidR="004A406B">
        <w:rPr>
          <w:rFonts w:cs="Courier New"/>
        </w:rPr>
        <w:t xml:space="preserve">              </w:t>
      </w:r>
      <w:r w:rsidRPr="006A2497">
        <w:rPr>
          <w:rFonts w:cs="Courier New"/>
        </w:rPr>
        <w:t xml:space="preserve">/*  </w:t>
      </w:r>
      <w:r w:rsidRPr="006A2497">
        <w:rPr>
          <w:rFonts w:cs="Courier New"/>
        </w:rPr>
        <w:t>支持</w:t>
      </w:r>
      <w:r w:rsidRPr="006A2497">
        <w:rPr>
          <w:rFonts w:cs="Courier New"/>
        </w:rPr>
        <w:t>8</w:t>
      </w:r>
      <w:r w:rsidRPr="006A2497">
        <w:rPr>
          <w:rFonts w:cs="Courier New"/>
        </w:rPr>
        <w:t>位</w:t>
      </w:r>
      <w:r w:rsidRPr="006A2497">
        <w:rPr>
          <w:rFonts w:cs="Courier New"/>
        </w:rPr>
        <w:t>ddr</w:t>
      </w:r>
      <w:r w:rsidRPr="006A2497">
        <w:rPr>
          <w:rFonts w:cs="Courier New"/>
        </w:rPr>
        <w:t>数据传输</w:t>
      </w:r>
      <w:r w:rsidRPr="006A2497">
        <w:rPr>
          <w:rFonts w:cs="Courier New"/>
        </w:rPr>
        <w:t xml:space="preserve">          */</w:t>
      </w:r>
    </w:p>
    <w:p w:rsidR="006A2497" w:rsidRPr="006A2497" w:rsidRDefault="006A2497" w:rsidP="004A406B">
      <w:pPr>
        <w:pStyle w:val="a6"/>
        <w:spacing w:before="62" w:after="62"/>
        <w:ind w:left="5220" w:hangingChars="2900" w:hanging="5220"/>
        <w:rPr>
          <w:rFonts w:cs="Courier New"/>
        </w:rPr>
      </w:pPr>
      <w:r w:rsidRPr="006A2497">
        <w:rPr>
          <w:rFonts w:cs="Courier New"/>
        </w:rPr>
        <w:t xml:space="preserve">#define SDHCI_QUIRK_FLG_MMC_FORCE_1BIT                        (1 &lt;&lt; 13) </w:t>
      </w:r>
      <w:r w:rsidR="004A406B">
        <w:rPr>
          <w:rFonts w:cs="Courier New"/>
        </w:rPr>
        <w:t xml:space="preserve">              </w:t>
      </w:r>
      <w:r w:rsidRPr="006A2497">
        <w:rPr>
          <w:rFonts w:cs="Courier New"/>
        </w:rPr>
        <w:t xml:space="preserve">/*  MMC </w:t>
      </w:r>
      <w:r w:rsidRPr="006A2497">
        <w:rPr>
          <w:rFonts w:cs="Courier New"/>
        </w:rPr>
        <w:t>卡强制使用</w:t>
      </w:r>
      <w:r w:rsidRPr="006A2497">
        <w:rPr>
          <w:rFonts w:cs="Courier New"/>
        </w:rPr>
        <w:t>1</w:t>
      </w:r>
      <w:r w:rsidRPr="006A2497">
        <w:rPr>
          <w:rFonts w:cs="Courier New"/>
        </w:rPr>
        <w:t>位总线</w:t>
      </w:r>
      <w:r w:rsidRPr="006A2497">
        <w:rPr>
          <w:rFonts w:cs="Courier New"/>
        </w:rPr>
        <w:t xml:space="preserve">   </w:t>
      </w:r>
      <w:r w:rsidR="004A406B">
        <w:rPr>
          <w:rFonts w:cs="Courier New"/>
        </w:rPr>
        <w:t xml:space="preserve"> </w:t>
      </w:r>
      <w:r w:rsidRPr="006A2497">
        <w:rPr>
          <w:rFonts w:cs="Courier New"/>
        </w:rPr>
        <w:t xml:space="preserve">    */</w:t>
      </w:r>
    </w:p>
    <w:p w:rsidR="006A2497" w:rsidRPr="006A2497" w:rsidRDefault="006A2497" w:rsidP="006A2497">
      <w:pPr>
        <w:pStyle w:val="a6"/>
        <w:spacing w:before="62" w:after="62"/>
        <w:ind w:left="1710" w:hangingChars="950" w:hanging="1710"/>
        <w:rPr>
          <w:rFonts w:cs="Courier New"/>
        </w:rPr>
      </w:pPr>
    </w:p>
    <w:p w:rsidR="006A2497" w:rsidRPr="006A2497" w:rsidRDefault="006A2497" w:rsidP="004A406B">
      <w:pPr>
        <w:pStyle w:val="a6"/>
        <w:spacing w:before="62" w:after="62"/>
        <w:ind w:left="5220" w:hangingChars="2900" w:hanging="5220"/>
        <w:rPr>
          <w:rFonts w:cs="Courier New"/>
        </w:rPr>
      </w:pPr>
      <w:r w:rsidRPr="006A2497">
        <w:rPr>
          <w:rFonts w:cs="Courier New"/>
        </w:rPr>
        <w:t xml:space="preserve">    VOID            *SDHCIHOST_pvUsrSpec;                               </w:t>
      </w:r>
      <w:r w:rsidR="004A406B">
        <w:rPr>
          <w:rFonts w:cs="Courier New"/>
        </w:rPr>
        <w:t xml:space="preserve">                 </w:t>
      </w:r>
      <w:r w:rsidRPr="006A2497">
        <w:rPr>
          <w:rFonts w:cs="Courier New"/>
        </w:rPr>
        <w:t xml:space="preserve">/*  </w:t>
      </w:r>
      <w:r w:rsidRPr="006A2497">
        <w:rPr>
          <w:rFonts w:cs="Courier New"/>
        </w:rPr>
        <w:t>用户驱动特殊数据</w:t>
      </w:r>
      <w:r w:rsidRPr="006A2497">
        <w:rPr>
          <w:rFonts w:cs="Courier New"/>
        </w:rPr>
        <w:t xml:space="preserve">        </w:t>
      </w:r>
      <w:r w:rsidR="004A406B">
        <w:rPr>
          <w:rFonts w:cs="Courier New"/>
        </w:rPr>
        <w:t xml:space="preserve">  </w:t>
      </w:r>
      <w:r w:rsidRPr="006A2497">
        <w:rPr>
          <w:rFonts w:cs="Courier New"/>
        </w:rPr>
        <w:t xml:space="preserve">    */</w:t>
      </w:r>
    </w:p>
    <w:p w:rsidR="006A2497" w:rsidRPr="006A2497" w:rsidRDefault="006A2497" w:rsidP="006A2497">
      <w:pPr>
        <w:pStyle w:val="a6"/>
        <w:spacing w:before="62" w:after="62"/>
        <w:ind w:left="1710" w:hangingChars="950" w:hanging="1710"/>
        <w:rPr>
          <w:rFonts w:cs="Courier New"/>
        </w:rPr>
      </w:pPr>
      <w:r w:rsidRPr="006A2497">
        <w:rPr>
          <w:rFonts w:cs="Courier New"/>
        </w:rPr>
        <w:t>} LW_SDHCI_HOST_ATTR, *PLW_SDHCI_HOST_ATTR;</w:t>
      </w:r>
    </w:p>
    <w:p w:rsidR="00C73189" w:rsidRPr="003C771A" w:rsidRDefault="00C73189" w:rsidP="006A2497">
      <w:pPr>
        <w:pStyle w:val="23"/>
        <w:spacing w:before="62" w:after="62"/>
        <w:rPr>
          <w:lang w:val="de-DE"/>
        </w:rPr>
      </w:pPr>
      <w:r>
        <w:rPr>
          <w:rFonts w:hint="eastAsia"/>
          <w:lang w:val="de-DE"/>
        </w:rPr>
        <w:t>使用函数</w:t>
      </w:r>
      <w:r w:rsidRPr="003C771A">
        <w:rPr>
          <w:rFonts w:cs="Courier New"/>
          <w:lang w:val="de-DE"/>
        </w:rPr>
        <w:t>API_SdhciHostCreate</w:t>
      </w:r>
      <w:r>
        <w:rPr>
          <w:rFonts w:hint="eastAsia"/>
          <w:lang w:val="de-DE"/>
        </w:rPr>
        <w:t>创建一个</w:t>
      </w:r>
      <w:r w:rsidRPr="003C771A">
        <w:rPr>
          <w:lang w:val="de-DE"/>
        </w:rPr>
        <w:t>SDHCI</w:t>
      </w:r>
      <w:r>
        <w:rPr>
          <w:rFonts w:hint="eastAsia"/>
          <w:lang w:val="de-DE"/>
        </w:rPr>
        <w:t>标准控制器对象</w:t>
      </w:r>
      <w:r w:rsidRPr="003C771A">
        <w:rPr>
          <w:rFonts w:hint="eastAsia"/>
          <w:lang w:val="de-DE"/>
        </w:rPr>
        <w:t>：</w:t>
      </w:r>
      <w:r w:rsidRPr="003C771A">
        <w:rPr>
          <w:lang w:val="de-DE"/>
        </w:rPr>
        <w:t xml:space="preserve"> </w:t>
      </w:r>
    </w:p>
    <w:p w:rsidR="00C73189" w:rsidRPr="009F4BE2" w:rsidRDefault="00C73189" w:rsidP="00952020">
      <w:pPr>
        <w:pStyle w:val="a6"/>
        <w:spacing w:before="62" w:after="62"/>
        <w:ind w:left="1710" w:hangingChars="950" w:hanging="1710"/>
        <w:rPr>
          <w:rFonts w:cs="Courier New"/>
        </w:rPr>
      </w:pPr>
      <w:r w:rsidRPr="009F4BE2">
        <w:rPr>
          <w:rFonts w:cs="Courier New"/>
        </w:rPr>
        <w:t xml:space="preserve">PVOID      API_SdhciHostCreate(CPCHAR              </w:t>
      </w:r>
      <w:r w:rsidRPr="009F4BE2">
        <w:rPr>
          <w:rFonts w:cs="Courier New"/>
        </w:rPr>
        <w:tab/>
        <w:t>pcAdapterName,</w:t>
      </w:r>
    </w:p>
    <w:p w:rsidR="00C73189" w:rsidRPr="009F4BE2" w:rsidRDefault="00C73189" w:rsidP="00952020">
      <w:pPr>
        <w:pStyle w:val="a6"/>
        <w:spacing w:before="62" w:after="62"/>
        <w:ind w:left="1710" w:hangingChars="950" w:hanging="1710"/>
        <w:rPr>
          <w:rFonts w:cs="Courier New"/>
        </w:rPr>
      </w:pPr>
      <w:r w:rsidRPr="009F4BE2">
        <w:rPr>
          <w:rFonts w:cs="Courier New"/>
        </w:rPr>
        <w:t xml:space="preserve">                                    PLW_SDHCI_HOST_ATTR  psdhcihostattr)</w:t>
      </w:r>
    </w:p>
    <w:p w:rsidR="00C73189" w:rsidRDefault="00C73189" w:rsidP="00F4129B">
      <w:pPr>
        <w:pStyle w:val="23"/>
        <w:spacing w:before="62" w:after="62"/>
        <w:ind w:firstLine="0"/>
        <w:rPr>
          <w:lang w:val="de-DE"/>
        </w:rPr>
      </w:pPr>
      <w:r w:rsidRPr="009F4BE2">
        <w:rPr>
          <w:lang w:val="de-DE"/>
        </w:rPr>
        <w:tab/>
        <w:t>API_SdhciHostCreate</w:t>
      </w:r>
      <w:r>
        <w:rPr>
          <w:rFonts w:hint="eastAsia"/>
          <w:lang w:val="de-DE"/>
        </w:rPr>
        <w:t>会自动创建名称为</w:t>
      </w:r>
      <w:r w:rsidRPr="009F4BE2">
        <w:rPr>
          <w:lang w:val="de-DE"/>
        </w:rPr>
        <w:t>pcAdapterName</w:t>
      </w:r>
      <w:r>
        <w:rPr>
          <w:rFonts w:hint="eastAsia"/>
          <w:lang w:val="de-DE"/>
        </w:rPr>
        <w:t>的</w:t>
      </w:r>
      <w:r w:rsidRPr="009F4BE2">
        <w:rPr>
          <w:lang w:val="de-DE"/>
        </w:rPr>
        <w:t>SD</w:t>
      </w:r>
      <w:r>
        <w:rPr>
          <w:rFonts w:hint="eastAsia"/>
          <w:lang w:val="de-DE"/>
        </w:rPr>
        <w:t>总线适配器并创建</w:t>
      </w:r>
      <w:r w:rsidRPr="009F4BE2">
        <w:rPr>
          <w:lang w:val="de-DE"/>
        </w:rPr>
        <w:t>SDM</w:t>
      </w:r>
      <w:r>
        <w:rPr>
          <w:rFonts w:hint="eastAsia"/>
          <w:lang w:val="de-DE"/>
        </w:rPr>
        <w:t>层驱动</w:t>
      </w:r>
      <w:r w:rsidRPr="009F4BE2">
        <w:rPr>
          <w:rFonts w:hint="eastAsia"/>
          <w:lang w:val="de-DE"/>
        </w:rPr>
        <w:t>，</w:t>
      </w:r>
      <w:r>
        <w:rPr>
          <w:rFonts w:hint="eastAsia"/>
          <w:lang w:val="de-DE"/>
        </w:rPr>
        <w:t>并初始化</w:t>
      </w:r>
      <w:r w:rsidRPr="009F4BE2">
        <w:rPr>
          <w:lang w:val="de-DE"/>
        </w:rPr>
        <w:t>SDHCI</w:t>
      </w:r>
      <w:r>
        <w:rPr>
          <w:rFonts w:hint="eastAsia"/>
          <w:lang w:val="de-DE"/>
        </w:rPr>
        <w:t>硬件以保证硬件控制器可用。但与控制其相关的端口初始化、时钟模块初始化等工作需要用户驱动提供。</w:t>
      </w:r>
    </w:p>
    <w:p w:rsidR="00C73189" w:rsidRPr="00A00482" w:rsidRDefault="00C73189" w:rsidP="00F4129B">
      <w:pPr>
        <w:pStyle w:val="23"/>
        <w:spacing w:before="62" w:after="62"/>
        <w:ind w:firstLine="0"/>
        <w:rPr>
          <w:lang w:val="de-DE"/>
        </w:rPr>
      </w:pPr>
      <w:r>
        <w:rPr>
          <w:lang w:val="de-DE"/>
        </w:rPr>
        <w:tab/>
      </w:r>
      <w:r w:rsidR="009C46C0">
        <w:rPr>
          <w:lang w:val="de-DE"/>
        </w:rPr>
        <w:t>IMX6Q</w:t>
      </w:r>
      <w:r>
        <w:rPr>
          <w:rFonts w:hint="eastAsia"/>
          <w:lang w:val="de-DE"/>
        </w:rPr>
        <w:t>的</w:t>
      </w:r>
      <w:r>
        <w:rPr>
          <w:lang w:val="de-DE"/>
        </w:rPr>
        <w:t>SD</w:t>
      </w:r>
      <w:r>
        <w:rPr>
          <w:rFonts w:hint="eastAsia"/>
          <w:lang w:val="de-DE"/>
        </w:rPr>
        <w:t>驱动所在目录为</w:t>
      </w:r>
      <w:r>
        <w:rPr>
          <w:lang w:val="de-DE"/>
        </w:rPr>
        <w:t>bsp</w:t>
      </w:r>
      <w:r>
        <w:rPr>
          <w:rFonts w:hint="eastAsia"/>
          <w:lang w:val="de-DE"/>
        </w:rPr>
        <w:t>工程的</w:t>
      </w:r>
      <w:r>
        <w:rPr>
          <w:lang w:val="de-DE"/>
        </w:rPr>
        <w:t>driver/sdi</w:t>
      </w:r>
      <w:r>
        <w:rPr>
          <w:rFonts w:hint="eastAsia"/>
          <w:lang w:val="de-DE"/>
        </w:rPr>
        <w:t>文件夹，文件</w:t>
      </w:r>
      <w:r w:rsidR="004A406B">
        <w:rPr>
          <w:lang w:val="de-DE"/>
        </w:rPr>
        <w:t>imx6q_sdi.c</w:t>
      </w:r>
      <w:r>
        <w:rPr>
          <w:rFonts w:hint="eastAsia"/>
          <w:lang w:val="de-DE"/>
        </w:rPr>
        <w:t>的</w:t>
      </w:r>
      <w:r w:rsidRPr="00A00482">
        <w:rPr>
          <w:lang w:val="de-DE"/>
        </w:rPr>
        <w:t xml:space="preserve"> </w:t>
      </w:r>
      <w:r w:rsidR="004A406B" w:rsidRPr="004A406B">
        <w:rPr>
          <w:lang w:val="de-DE"/>
        </w:rPr>
        <w:t>imx6qSdLibInit</w:t>
      </w:r>
      <w:r>
        <w:rPr>
          <w:rFonts w:hint="eastAsia"/>
        </w:rPr>
        <w:t>函数完成了整个</w:t>
      </w:r>
      <w:r w:rsidRPr="00A00482">
        <w:rPr>
          <w:lang w:val="de-DE"/>
        </w:rPr>
        <w:t>SD</w:t>
      </w:r>
      <w:r>
        <w:rPr>
          <w:rFonts w:hint="eastAsia"/>
        </w:rPr>
        <w:t>系统的初始化工作</w:t>
      </w:r>
      <w:r w:rsidRPr="00A00482">
        <w:rPr>
          <w:rFonts w:hint="eastAsia"/>
          <w:lang w:val="de-DE"/>
        </w:rPr>
        <w:t>，</w:t>
      </w:r>
      <w:r>
        <w:rPr>
          <w:rFonts w:hint="eastAsia"/>
        </w:rPr>
        <w:t>其实现如</w:t>
      </w:r>
      <w:r w:rsidRPr="00A00482">
        <w:rPr>
          <w:lang w:val="de-DE"/>
        </w:rPr>
        <w:fldChar w:fldCharType="begin"/>
      </w:r>
      <w:r w:rsidRPr="00A00482">
        <w:rPr>
          <w:lang w:val="de-DE"/>
        </w:rPr>
        <w:instrText xml:space="preserve"> REF _Ref428693687 \h </w:instrText>
      </w:r>
      <w:r w:rsidRPr="00A00482">
        <w:rPr>
          <w:lang w:val="de-DE"/>
        </w:rPr>
      </w:r>
      <w:r w:rsidRPr="00A00482">
        <w:rPr>
          <w:lang w:val="de-DE"/>
        </w:rPr>
        <w:fldChar w:fldCharType="separate"/>
      </w:r>
      <w:r w:rsidR="00B96029">
        <w:rPr>
          <w:rFonts w:hint="eastAsia"/>
        </w:rPr>
        <w:t>程序清单</w:t>
      </w:r>
      <w:r w:rsidR="00B96029">
        <w:rPr>
          <w:noProof/>
          <w:lang w:val="de-DE"/>
        </w:rPr>
        <w:t>1</w:t>
      </w:r>
      <w:r w:rsidR="00200C43">
        <w:rPr>
          <w:noProof/>
          <w:lang w:val="de-DE"/>
        </w:rPr>
        <w:t>2</w:t>
      </w:r>
      <w:r w:rsidR="00B96029" w:rsidRPr="001064EA">
        <w:rPr>
          <w:lang w:val="de-DE"/>
        </w:rPr>
        <w:t>.</w:t>
      </w:r>
      <w:r w:rsidR="00B96029">
        <w:rPr>
          <w:noProof/>
          <w:lang w:val="de-DE"/>
        </w:rPr>
        <w:t>1</w:t>
      </w:r>
      <w:r w:rsidRPr="00A00482">
        <w:rPr>
          <w:lang w:val="de-DE"/>
        </w:rPr>
        <w:fldChar w:fldCharType="end"/>
      </w:r>
      <w:r w:rsidRPr="00A00482">
        <w:rPr>
          <w:rFonts w:hint="eastAsia"/>
          <w:lang w:val="de-DE"/>
        </w:rPr>
        <w:t>：</w:t>
      </w:r>
    </w:p>
    <w:p w:rsidR="00C73189" w:rsidRPr="00311084" w:rsidRDefault="00C73189" w:rsidP="00574C7D">
      <w:pPr>
        <w:spacing w:before="62" w:after="62"/>
        <w:jc w:val="center"/>
        <w:rPr>
          <w:lang w:val="de-DE"/>
        </w:rPr>
      </w:pPr>
      <w:bookmarkStart w:id="2393" w:name="_Ref428693687"/>
      <w:r>
        <w:rPr>
          <w:rFonts w:hint="eastAsia"/>
        </w:rPr>
        <w:t>程序清单</w:t>
      </w:r>
      <w:r w:rsidRPr="001064EA">
        <w:rPr>
          <w:lang w:val="de-DE"/>
        </w:rPr>
        <w:fldChar w:fldCharType="begin"/>
      </w:r>
      <w:r w:rsidRPr="001064EA">
        <w:rPr>
          <w:lang w:val="de-DE"/>
        </w:rPr>
        <w:instrText xml:space="preserve"> STYLEREF 1 \s </w:instrText>
      </w:r>
      <w:r w:rsidRPr="001064EA">
        <w:rPr>
          <w:lang w:val="de-DE"/>
        </w:rPr>
        <w:fldChar w:fldCharType="separate"/>
      </w:r>
      <w:r w:rsidR="00B96029">
        <w:rPr>
          <w:noProof/>
          <w:lang w:val="de-DE"/>
        </w:rPr>
        <w:t>1</w:t>
      </w:r>
      <w:r w:rsidRPr="001064EA">
        <w:rPr>
          <w:lang w:val="de-DE"/>
        </w:rPr>
        <w:fldChar w:fldCharType="end"/>
      </w:r>
      <w:r w:rsidR="00200C43">
        <w:rPr>
          <w:lang w:val="de-DE"/>
        </w:rPr>
        <w:t>2</w:t>
      </w:r>
      <w:r w:rsidRPr="001064EA">
        <w:rPr>
          <w:lang w:val="de-DE"/>
        </w:rPr>
        <w:t>.</w:t>
      </w:r>
      <w:r w:rsidRPr="001064EA">
        <w:rPr>
          <w:lang w:val="de-DE"/>
        </w:rPr>
        <w:fldChar w:fldCharType="begin"/>
      </w:r>
      <w:r w:rsidRPr="001064EA">
        <w:rPr>
          <w:lang w:val="de-DE"/>
        </w:rPr>
        <w:instrText xml:space="preserve"> SEQ </w:instrText>
      </w:r>
      <w:r>
        <w:rPr>
          <w:rFonts w:hint="eastAsia"/>
        </w:rPr>
        <w:instrText>程序清单</w:instrText>
      </w:r>
      <w:r w:rsidRPr="001064EA">
        <w:rPr>
          <w:lang w:val="de-DE"/>
        </w:rPr>
        <w:instrText xml:space="preserve"> \* ARABIC \s 1 </w:instrText>
      </w:r>
      <w:r w:rsidRPr="001064EA">
        <w:rPr>
          <w:lang w:val="de-DE"/>
        </w:rPr>
        <w:fldChar w:fldCharType="separate"/>
      </w:r>
      <w:r w:rsidR="00B96029">
        <w:rPr>
          <w:noProof/>
          <w:lang w:val="de-DE"/>
        </w:rPr>
        <w:t>1</w:t>
      </w:r>
      <w:r w:rsidRPr="001064EA">
        <w:rPr>
          <w:lang w:val="de-DE"/>
        </w:rPr>
        <w:fldChar w:fldCharType="end"/>
      </w:r>
      <w:bookmarkEnd w:id="2393"/>
      <w:r w:rsidRPr="00311084">
        <w:rPr>
          <w:lang w:val="de-DE"/>
        </w:rPr>
        <w:t xml:space="preserve">  </w:t>
      </w:r>
      <w:r w:rsidR="004A406B" w:rsidRPr="004A406B">
        <w:rPr>
          <w:lang w:val="de-DE"/>
        </w:rPr>
        <w:t>imx6qSdLibInit</w:t>
      </w:r>
      <w:r>
        <w:rPr>
          <w:rFonts w:hint="eastAsia"/>
        </w:rPr>
        <w:t>函数代码</w:t>
      </w:r>
      <w:r w:rsidRPr="00311084">
        <w:rPr>
          <w:lang w:val="de-DE"/>
        </w:rPr>
        <w:t xml:space="preserve"> </w:t>
      </w:r>
    </w:p>
    <w:p w:rsidR="004A406B" w:rsidRPr="004A406B" w:rsidRDefault="004A406B" w:rsidP="004A406B">
      <w:pPr>
        <w:pStyle w:val="a6"/>
      </w:pPr>
      <w:r w:rsidRPr="004A406B">
        <w:t>VOID imx6qSdLibInit (VOID)</w:t>
      </w:r>
    </w:p>
    <w:p w:rsidR="004A406B" w:rsidRPr="004A406B" w:rsidRDefault="004A406B" w:rsidP="004A406B">
      <w:pPr>
        <w:pStyle w:val="a6"/>
      </w:pPr>
      <w:r w:rsidRPr="004A406B">
        <w:t>{</w:t>
      </w:r>
    </w:p>
    <w:p w:rsidR="004A406B" w:rsidRPr="004A406B" w:rsidRDefault="004A406B" w:rsidP="004A406B">
      <w:pPr>
        <w:pStyle w:val="a6"/>
      </w:pPr>
      <w:r w:rsidRPr="004A406B">
        <w:t xml:space="preserve">    API_SdmLibInit();</w:t>
      </w:r>
    </w:p>
    <w:p w:rsidR="004A406B" w:rsidRPr="004A406B" w:rsidRDefault="004A406B" w:rsidP="004A406B">
      <w:pPr>
        <w:pStyle w:val="a6"/>
      </w:pPr>
      <w:r w:rsidRPr="004A406B">
        <w:t xml:space="preserve">    API_SdmSdioLibInit();  </w:t>
      </w:r>
      <w:r>
        <w:t xml:space="preserve">                              </w:t>
      </w:r>
      <w:r w:rsidRPr="004A406B">
        <w:t xml:space="preserve">/*  SD </w:t>
      </w:r>
      <w:r w:rsidRPr="004A406B">
        <w:t>库初始化</w:t>
      </w:r>
      <w:r w:rsidRPr="004A406B">
        <w:t xml:space="preserve">, </w:t>
      </w:r>
      <w:r w:rsidRPr="004A406B">
        <w:t>必须放在前面</w:t>
      </w:r>
      <w:r>
        <w:t xml:space="preserve">  </w:t>
      </w:r>
      <w:r w:rsidRPr="004A406B">
        <w:t>*/</w:t>
      </w:r>
    </w:p>
    <w:p w:rsidR="004A406B" w:rsidRPr="004A406B" w:rsidRDefault="004A406B" w:rsidP="004A406B">
      <w:pPr>
        <w:pStyle w:val="a6"/>
      </w:pPr>
      <w:r w:rsidRPr="004A406B">
        <w:t xml:space="preserve">    API_SdioBaseDrvInstall();</w:t>
      </w:r>
    </w:p>
    <w:p w:rsidR="004A406B" w:rsidRPr="004A406B" w:rsidRDefault="004A406B" w:rsidP="004A406B">
      <w:pPr>
        <w:pStyle w:val="a6"/>
      </w:pPr>
      <w:r w:rsidRPr="004A406B">
        <w:t xml:space="preserve">    API_SdMemDrvInstall();      </w:t>
      </w:r>
      <w:r>
        <w:t xml:space="preserve">                         </w:t>
      </w:r>
      <w:r w:rsidRPr="004A406B">
        <w:t xml:space="preserve">/*  </w:t>
      </w:r>
      <w:r w:rsidRPr="004A406B">
        <w:t>安装应用层驱动</w:t>
      </w:r>
      <w:r>
        <w:t xml:space="preserve">             </w:t>
      </w:r>
      <w:r w:rsidRPr="004A406B">
        <w:t>*/</w:t>
      </w:r>
    </w:p>
    <w:p w:rsidR="004A406B" w:rsidRDefault="004A406B" w:rsidP="004A406B">
      <w:pPr>
        <w:pStyle w:val="a6"/>
      </w:pPr>
      <w:r w:rsidRPr="004A406B">
        <w:t>}</w:t>
      </w:r>
      <w:r w:rsidR="00C73189">
        <w:tab/>
      </w:r>
    </w:p>
    <w:p w:rsidR="00C73189" w:rsidRDefault="00C73189" w:rsidP="004A406B">
      <w:pPr>
        <w:pStyle w:val="23"/>
        <w:spacing w:before="62" w:after="62"/>
        <w:ind w:firstLineChars="200"/>
        <w:rPr>
          <w:lang w:val="de-DE"/>
        </w:rPr>
      </w:pPr>
      <w:r>
        <w:rPr>
          <w:rFonts w:hint="eastAsia"/>
          <w:lang w:val="de-DE"/>
        </w:rPr>
        <w:lastRenderedPageBreak/>
        <w:t>在初始化</w:t>
      </w:r>
      <w:r>
        <w:rPr>
          <w:lang w:val="de-DE"/>
        </w:rPr>
        <w:t>SD</w:t>
      </w:r>
      <w:r>
        <w:rPr>
          <w:rFonts w:hint="eastAsia"/>
          <w:lang w:val="de-DE"/>
        </w:rPr>
        <w:t>系统组件库后，分别安装了</w:t>
      </w:r>
      <w:r>
        <w:rPr>
          <w:lang w:val="de-DE"/>
        </w:rPr>
        <w:t>SD</w:t>
      </w:r>
      <w:r>
        <w:rPr>
          <w:rFonts w:hint="eastAsia"/>
          <w:lang w:val="de-DE"/>
        </w:rPr>
        <w:t>存储卡驱动和</w:t>
      </w:r>
      <w:r>
        <w:rPr>
          <w:lang w:val="de-DE"/>
        </w:rPr>
        <w:t>SDIO</w:t>
      </w:r>
      <w:r>
        <w:rPr>
          <w:rFonts w:hint="eastAsia"/>
          <w:lang w:val="de-DE"/>
        </w:rPr>
        <w:t>基础驱动。</w:t>
      </w:r>
      <w:r>
        <w:rPr>
          <w:lang w:val="de-DE"/>
        </w:rPr>
        <w:t>API_SdmLibInit</w:t>
      </w:r>
      <w:r>
        <w:rPr>
          <w:rFonts w:hint="eastAsia"/>
          <w:lang w:val="de-DE"/>
        </w:rPr>
        <w:t>在内部已经调用了</w:t>
      </w:r>
      <w:r>
        <w:rPr>
          <w:lang w:val="de-DE"/>
        </w:rPr>
        <w:t>API_SdLibInit</w:t>
      </w:r>
      <w:r>
        <w:rPr>
          <w:rFonts w:hint="eastAsia"/>
          <w:lang w:val="de-DE"/>
        </w:rPr>
        <w:t>函数，因此无需再次调用</w:t>
      </w:r>
      <w:r>
        <w:rPr>
          <w:lang w:val="de-DE"/>
        </w:rPr>
        <w:t>API_SdLibInit</w:t>
      </w:r>
      <w:r>
        <w:rPr>
          <w:rFonts w:hint="eastAsia"/>
          <w:lang w:val="de-DE"/>
        </w:rPr>
        <w:t>了。</w:t>
      </w:r>
      <w:r>
        <w:rPr>
          <w:lang w:val="de-DE"/>
        </w:rPr>
        <w:t xml:space="preserve"> </w:t>
      </w:r>
    </w:p>
    <w:p w:rsidR="00C73189" w:rsidRPr="00A55C50" w:rsidRDefault="00C3547A" w:rsidP="00F4129B">
      <w:pPr>
        <w:pStyle w:val="23"/>
        <w:spacing w:before="62" w:after="62"/>
        <w:rPr>
          <w:lang w:val="de-DE"/>
        </w:rPr>
      </w:pPr>
      <w:r w:rsidRPr="00C3547A">
        <w:rPr>
          <w:lang w:val="de-DE"/>
        </w:rPr>
        <w:t>imx6qSdiDrvInstall</w:t>
      </w:r>
      <w:r w:rsidR="00C73189">
        <w:rPr>
          <w:rFonts w:hint="eastAsia"/>
          <w:lang w:val="de-DE"/>
        </w:rPr>
        <w:t>安装</w:t>
      </w:r>
      <w:r w:rsidR="00C73189">
        <w:rPr>
          <w:lang w:val="de-DE"/>
        </w:rPr>
        <w:t>SD</w:t>
      </w:r>
      <w:r w:rsidR="00C73189">
        <w:rPr>
          <w:rFonts w:hint="eastAsia"/>
          <w:lang w:val="de-DE"/>
        </w:rPr>
        <w:t>控制器驱动，其函数实现位于</w:t>
      </w:r>
      <w:r>
        <w:rPr>
          <w:lang w:val="de-DE"/>
        </w:rPr>
        <w:t>imx6q_sdi.c</w:t>
      </w:r>
      <w:r w:rsidR="00C73189">
        <w:rPr>
          <w:rFonts w:hint="eastAsia"/>
          <w:lang w:val="de-DE"/>
        </w:rPr>
        <w:t>文件。</w:t>
      </w:r>
      <w:r w:rsidR="00C73189">
        <w:rPr>
          <w:lang w:val="de-DE"/>
        </w:rPr>
        <w:t>SD</w:t>
      </w:r>
      <w:r w:rsidR="00C73189">
        <w:rPr>
          <w:rFonts w:hint="eastAsia"/>
          <w:lang w:val="de-DE"/>
        </w:rPr>
        <w:t>初始化函数</w:t>
      </w:r>
      <w:r w:rsidR="00197F06" w:rsidRPr="00197F06">
        <w:rPr>
          <w:lang w:val="de-DE"/>
        </w:rPr>
        <w:t>imx6qSdLibInit</w:t>
      </w:r>
      <w:r w:rsidR="00C73189">
        <w:rPr>
          <w:rFonts w:hint="eastAsia"/>
          <w:lang w:val="de-DE"/>
        </w:rPr>
        <w:t>需要在</w:t>
      </w:r>
      <w:r w:rsidR="00C73189">
        <w:rPr>
          <w:lang w:val="de-DE"/>
        </w:rPr>
        <w:t>bsp</w:t>
      </w:r>
      <w:r w:rsidR="00C73189">
        <w:rPr>
          <w:rFonts w:hint="eastAsia"/>
          <w:lang w:val="de-DE"/>
        </w:rPr>
        <w:t>工程的</w:t>
      </w:r>
      <w:r w:rsidR="00C73189">
        <w:rPr>
          <w:lang w:val="de-DE"/>
        </w:rPr>
        <w:t>../bsp/</w:t>
      </w:r>
      <w:r w:rsidR="00197F06">
        <w:rPr>
          <w:lang w:val="de-DE"/>
        </w:rPr>
        <w:t>imx</w:t>
      </w:r>
      <w:r w:rsidR="00197F06">
        <w:rPr>
          <w:rFonts w:hint="eastAsia"/>
          <w:lang w:val="de-DE"/>
        </w:rPr>
        <w:t>6q_sylixos.c</w:t>
      </w:r>
      <w:r w:rsidR="00C73189">
        <w:rPr>
          <w:rFonts w:hint="eastAsia"/>
          <w:lang w:val="de-DE"/>
        </w:rPr>
        <w:t>的</w:t>
      </w:r>
      <w:r w:rsidR="00197F06">
        <w:rPr>
          <w:lang w:val="de-DE"/>
        </w:rPr>
        <w:t>board</w:t>
      </w:r>
      <w:r w:rsidR="00C73189">
        <w:rPr>
          <w:lang w:val="de-DE"/>
        </w:rPr>
        <w:t>DevInit</w:t>
      </w:r>
      <w:r w:rsidR="00C73189">
        <w:rPr>
          <w:rFonts w:hint="eastAsia"/>
          <w:lang w:val="de-DE"/>
        </w:rPr>
        <w:t>函数中调用。</w:t>
      </w:r>
    </w:p>
    <w:p w:rsidR="00C73189" w:rsidRPr="000C1270" w:rsidRDefault="00C73189" w:rsidP="004225AC">
      <w:pPr>
        <w:pStyle w:val="3"/>
        <w:numPr>
          <w:ilvl w:val="0"/>
          <w:numId w:val="0"/>
        </w:numPr>
      </w:pPr>
      <w:bookmarkStart w:id="2394" w:name="_Toc428705005"/>
      <w:bookmarkStart w:id="2395" w:name="_Toc428867632"/>
      <w:bookmarkStart w:id="2396" w:name="_Toc429221153"/>
      <w:bookmarkStart w:id="2397" w:name="_Toc431109874"/>
      <w:bookmarkStart w:id="2398" w:name="_Toc432271187"/>
      <w:bookmarkStart w:id="2399" w:name="_Toc432317528"/>
      <w:bookmarkStart w:id="2400" w:name="_Toc469064215"/>
      <w:r>
        <w:rPr>
          <w:rFonts w:hint="eastAsia"/>
        </w:rPr>
        <w:t>实验步骤</w:t>
      </w:r>
      <w:bookmarkEnd w:id="2394"/>
      <w:bookmarkEnd w:id="2395"/>
      <w:bookmarkEnd w:id="2396"/>
      <w:bookmarkEnd w:id="2397"/>
      <w:bookmarkEnd w:id="2398"/>
      <w:bookmarkEnd w:id="2399"/>
      <w:bookmarkEnd w:id="2400"/>
    </w:p>
    <w:p w:rsidR="00C73189" w:rsidRDefault="00197F06" w:rsidP="008B21AD">
      <w:pPr>
        <w:pStyle w:val="23"/>
        <w:numPr>
          <w:ilvl w:val="0"/>
          <w:numId w:val="50"/>
        </w:numPr>
        <w:spacing w:before="62" w:after="62"/>
      </w:pPr>
      <w:r>
        <w:rPr>
          <w:rFonts w:hint="eastAsia"/>
        </w:rPr>
        <w:t>编译</w:t>
      </w:r>
      <w:r w:rsidR="00C73189">
        <w:rPr>
          <w:rFonts w:hint="eastAsia"/>
        </w:rPr>
        <w:t>工程所在</w:t>
      </w:r>
      <w:r w:rsidR="00C73189">
        <w:t>BSP</w:t>
      </w:r>
      <w:r w:rsidR="00C73189">
        <w:rPr>
          <w:rFonts w:hint="eastAsia"/>
        </w:rPr>
        <w:t>工程</w:t>
      </w:r>
      <w:r w:rsidR="00C73189">
        <w:t>bsp</w:t>
      </w:r>
      <w:r>
        <w:t>imx6</w:t>
      </w:r>
      <w:r w:rsidR="00C73189">
        <w:rPr>
          <w:rFonts w:hint="eastAsia"/>
        </w:rPr>
        <w:t>，生成</w:t>
      </w:r>
      <w:r w:rsidR="00C73189">
        <w:t>bsp</w:t>
      </w:r>
      <w:r>
        <w:t>imx6</w:t>
      </w:r>
      <w:r w:rsidR="00C73189">
        <w:t>.bin</w:t>
      </w:r>
      <w:r w:rsidR="00C73189">
        <w:rPr>
          <w:rFonts w:hint="eastAsia"/>
        </w:rPr>
        <w:t>文件；</w:t>
      </w:r>
    </w:p>
    <w:p w:rsidR="00C73189" w:rsidRDefault="00C73189" w:rsidP="008B21AD">
      <w:pPr>
        <w:pStyle w:val="23"/>
        <w:numPr>
          <w:ilvl w:val="0"/>
          <w:numId w:val="50"/>
        </w:numPr>
        <w:spacing w:before="62" w:after="62"/>
      </w:pPr>
      <w:r>
        <w:rPr>
          <w:rFonts w:hint="eastAsia"/>
        </w:rPr>
        <w:t>参考</w:t>
      </w:r>
      <w:r>
        <w:fldChar w:fldCharType="begin"/>
      </w:r>
      <w:r>
        <w:instrText xml:space="preserve"> REF _Ref424141352 \r \h </w:instrText>
      </w:r>
      <w:r>
        <w:fldChar w:fldCharType="separate"/>
      </w:r>
      <w:r w:rsidR="00B96029">
        <w:t>1.4</w:t>
      </w:r>
      <w:r>
        <w:fldChar w:fldCharType="end"/>
      </w:r>
      <w:r>
        <w:t xml:space="preserve"> SylixOS</w:t>
      </w:r>
      <w:r>
        <w:rPr>
          <w:rFonts w:hint="eastAsia"/>
        </w:rPr>
        <w:t>系统部署章节，将文件</w:t>
      </w:r>
      <w:r>
        <w:t>bsp</w:t>
      </w:r>
      <w:r w:rsidR="00197F06">
        <w:t>imx6</w:t>
      </w:r>
      <w:r>
        <w:t>.bin</w:t>
      </w:r>
      <w:r>
        <w:rPr>
          <w:rFonts w:hint="eastAsia"/>
        </w:rPr>
        <w:t>上传到</w:t>
      </w:r>
      <w:r w:rsidR="00F761D2">
        <w:rPr>
          <w:rFonts w:hint="eastAsia"/>
        </w:rPr>
        <w:t>验证平台</w:t>
      </w:r>
      <w:r>
        <w:rPr>
          <w:rFonts w:hint="eastAsia"/>
        </w:rPr>
        <w:t>上，在系统调试时并不需要将文件烧录到</w:t>
      </w:r>
      <w:r>
        <w:t>nandflash</w:t>
      </w:r>
      <w:r>
        <w:rPr>
          <w:rFonts w:hint="eastAsia"/>
        </w:rPr>
        <w:t>上，完成文件上传后，输入命令“</w:t>
      </w:r>
      <w:r>
        <w:t>go 0x</w:t>
      </w:r>
      <w:r w:rsidR="00197F06">
        <w:t>1</w:t>
      </w:r>
      <w:r>
        <w:t>0000000</w:t>
      </w:r>
      <w:r>
        <w:rPr>
          <w:rFonts w:hint="eastAsia"/>
        </w:rPr>
        <w:t>”启动</w:t>
      </w:r>
      <w:r>
        <w:t>SylixOS</w:t>
      </w:r>
      <w:r>
        <w:rPr>
          <w:rFonts w:hint="eastAsia"/>
        </w:rPr>
        <w:t>系统；</w:t>
      </w:r>
    </w:p>
    <w:p w:rsidR="00C73189" w:rsidRPr="00044280" w:rsidRDefault="00C73189" w:rsidP="008B21AD">
      <w:pPr>
        <w:pStyle w:val="23"/>
        <w:numPr>
          <w:ilvl w:val="0"/>
          <w:numId w:val="50"/>
        </w:numPr>
        <w:spacing w:before="62" w:after="62"/>
        <w:rPr>
          <w:lang w:val="de-DE"/>
        </w:rPr>
      </w:pPr>
      <w:r>
        <w:rPr>
          <w:rFonts w:hint="eastAsia"/>
        </w:rPr>
        <w:t>插入</w:t>
      </w:r>
      <w:r>
        <w:t>SD</w:t>
      </w:r>
      <w:r>
        <w:rPr>
          <w:rFonts w:hint="eastAsia"/>
        </w:rPr>
        <w:t>卡，在</w:t>
      </w:r>
      <w:r>
        <w:t>SylixOS</w:t>
      </w:r>
      <w:r>
        <w:rPr>
          <w:rFonts w:hint="eastAsia"/>
        </w:rPr>
        <w:t>控制台中会输出系统信息，</w:t>
      </w:r>
      <w:r>
        <w:t>SD</w:t>
      </w:r>
      <w:r>
        <w:rPr>
          <w:rFonts w:hint="eastAsia"/>
        </w:rPr>
        <w:t>卡挂载目录</w:t>
      </w:r>
      <w:r>
        <w:t>/media/sdcard0</w:t>
      </w:r>
      <w:r>
        <w:rPr>
          <w:rFonts w:hint="eastAsia"/>
        </w:rPr>
        <w:t>。</w:t>
      </w:r>
    </w:p>
    <w:p w:rsidR="00C73189" w:rsidRPr="00E90798" w:rsidRDefault="00C73189" w:rsidP="00E90798">
      <w:pPr>
        <w:pStyle w:val="a6"/>
      </w:pPr>
      <w:r w:rsidRPr="00E90798">
        <w:t>[root@sylixos_station:/]#</w:t>
      </w:r>
    </w:p>
    <w:p w:rsidR="00C73189" w:rsidRPr="00460B76" w:rsidRDefault="00197F06" w:rsidP="00E90798">
      <w:pPr>
        <w:pStyle w:val="a6"/>
        <w:rPr>
          <w:lang w:val="en-US"/>
        </w:rPr>
      </w:pPr>
      <w:r w:rsidRPr="00197F06">
        <w:rPr>
          <w:lang w:val="en-US"/>
        </w:rPr>
        <w:t>Block device /dev/blk/sdcard1 part 0 mount to /media/sdcard2 use vfat file system.</w:t>
      </w:r>
      <w:r w:rsidR="00C73189" w:rsidRPr="00460B76">
        <w:rPr>
          <w:lang w:val="en-US"/>
        </w:rPr>
        <w:t xml:space="preserve">                  </w:t>
      </w:r>
      <w:r w:rsidR="00C73189" w:rsidRPr="00460B76">
        <w:rPr>
          <w:lang w:val="en-US"/>
        </w:rPr>
        <w:tab/>
      </w:r>
      <w:r w:rsidR="00C73189" w:rsidRPr="00460B76">
        <w:rPr>
          <w:lang w:val="en-US"/>
        </w:rPr>
        <w:tab/>
      </w:r>
      <w:r>
        <w:rPr>
          <w:lang w:val="en-US"/>
        </w:rPr>
        <w:t xml:space="preserve">                                                    </w:t>
      </w:r>
      <w:r w:rsidR="00C73189" w:rsidRPr="00460B76">
        <w:rPr>
          <w:lang w:val="en-US"/>
        </w:rPr>
        <w:t xml:space="preserve">/*  </w:t>
      </w:r>
      <w:r w:rsidR="00C73189">
        <w:rPr>
          <w:rFonts w:hint="eastAsia"/>
        </w:rPr>
        <w:t>插入</w:t>
      </w:r>
      <w:r w:rsidR="00C73189" w:rsidRPr="00460B76">
        <w:rPr>
          <w:lang w:val="en-US"/>
        </w:rPr>
        <w:t xml:space="preserve"> SD </w:t>
      </w:r>
      <w:r w:rsidR="00C73189">
        <w:rPr>
          <w:rFonts w:hint="eastAsia"/>
        </w:rPr>
        <w:t>后系统提示信息</w:t>
      </w:r>
      <w:r w:rsidR="00C73189" w:rsidRPr="00460B76">
        <w:rPr>
          <w:lang w:val="en-US"/>
        </w:rPr>
        <w:t xml:space="preserve"> </w:t>
      </w:r>
      <w:r>
        <w:rPr>
          <w:lang w:val="en-US"/>
        </w:rPr>
        <w:t xml:space="preserve">    */</w:t>
      </w:r>
    </w:p>
    <w:p w:rsidR="00197F06" w:rsidRPr="00197F06" w:rsidRDefault="00197F06" w:rsidP="00197F06">
      <w:pPr>
        <w:pStyle w:val="a6"/>
        <w:rPr>
          <w:lang w:val="en-US"/>
        </w:rPr>
      </w:pPr>
      <w:r w:rsidRPr="00197F06">
        <w:rPr>
          <w:lang w:val="en-US"/>
        </w:rPr>
        <w:t>SD Memory Information &gt;&gt;</w:t>
      </w:r>
    </w:p>
    <w:p w:rsidR="00197F06" w:rsidRPr="00197F06" w:rsidRDefault="00197F06" w:rsidP="00197F06">
      <w:pPr>
        <w:pStyle w:val="a6"/>
        <w:rPr>
          <w:lang w:val="en-US"/>
        </w:rPr>
      </w:pPr>
      <w:r w:rsidRPr="00197F06">
        <w:rPr>
          <w:lang w:val="en-US"/>
        </w:rPr>
        <w:t xml:space="preserve">Manufacturer </w:t>
      </w:r>
      <w:r>
        <w:rPr>
          <w:lang w:val="en-US"/>
        </w:rPr>
        <w:t xml:space="preserve"> </w:t>
      </w:r>
      <w:r w:rsidRPr="00197F06">
        <w:rPr>
          <w:lang w:val="en-US"/>
        </w:rPr>
        <w:t>: 0x02</w:t>
      </w:r>
    </w:p>
    <w:p w:rsidR="00197F06" w:rsidRPr="00197F06" w:rsidRDefault="00197F06" w:rsidP="00197F06">
      <w:pPr>
        <w:pStyle w:val="a6"/>
        <w:rPr>
          <w:lang w:val="en-US"/>
        </w:rPr>
      </w:pPr>
      <w:r w:rsidRPr="00197F06">
        <w:rPr>
          <w:lang w:val="en-US"/>
        </w:rPr>
        <w:t xml:space="preserve">OEM ID       </w:t>
      </w:r>
      <w:r>
        <w:rPr>
          <w:lang w:val="en-US"/>
        </w:rPr>
        <w:t xml:space="preserve">  </w:t>
      </w:r>
      <w:r w:rsidRPr="00197F06">
        <w:rPr>
          <w:lang w:val="en-US"/>
        </w:rPr>
        <w:t>: TM</w:t>
      </w:r>
    </w:p>
    <w:p w:rsidR="00197F06" w:rsidRPr="00197F06" w:rsidRDefault="00197F06" w:rsidP="00197F06">
      <w:pPr>
        <w:pStyle w:val="a6"/>
        <w:rPr>
          <w:lang w:val="en-US"/>
        </w:rPr>
      </w:pPr>
      <w:r w:rsidRPr="00197F06">
        <w:rPr>
          <w:lang w:val="en-US"/>
        </w:rPr>
        <w:t xml:space="preserve">Media Type   </w:t>
      </w:r>
      <w:r>
        <w:rPr>
          <w:lang w:val="en-US"/>
        </w:rPr>
        <w:t xml:space="preserve"> </w:t>
      </w:r>
      <w:r w:rsidRPr="00197F06">
        <w:rPr>
          <w:lang w:val="en-US"/>
        </w:rPr>
        <w:t>: SDHC(v2.0)</w:t>
      </w:r>
    </w:p>
    <w:p w:rsidR="00197F06" w:rsidRPr="00197F06" w:rsidRDefault="00197F06" w:rsidP="00197F06">
      <w:pPr>
        <w:pStyle w:val="a6"/>
        <w:rPr>
          <w:lang w:val="en-US"/>
        </w:rPr>
      </w:pPr>
      <w:r w:rsidRPr="00197F06">
        <w:rPr>
          <w:lang w:val="en-US"/>
        </w:rPr>
        <w:t xml:space="preserve">Product Name </w:t>
      </w:r>
      <w:r>
        <w:rPr>
          <w:lang w:val="en-US"/>
        </w:rPr>
        <w:t xml:space="preserve"> </w:t>
      </w:r>
      <w:r w:rsidRPr="00197F06">
        <w:rPr>
          <w:lang w:val="en-US"/>
        </w:rPr>
        <w:t>: SA08G</w:t>
      </w:r>
    </w:p>
    <w:p w:rsidR="00197F06" w:rsidRPr="00197F06" w:rsidRDefault="00197F06" w:rsidP="00197F06">
      <w:pPr>
        <w:pStyle w:val="a6"/>
        <w:rPr>
          <w:lang w:val="en-US"/>
        </w:rPr>
      </w:pPr>
      <w:r w:rsidRPr="00197F06">
        <w:rPr>
          <w:lang w:val="en-US"/>
        </w:rPr>
        <w:t xml:space="preserve">Product Vsn  </w:t>
      </w:r>
      <w:r>
        <w:rPr>
          <w:lang w:val="en-US"/>
        </w:rPr>
        <w:t xml:space="preserve"> </w:t>
      </w:r>
      <w:r w:rsidRPr="00197F06">
        <w:rPr>
          <w:lang w:val="en-US"/>
        </w:rPr>
        <w:t>: v2.1</w:t>
      </w:r>
    </w:p>
    <w:p w:rsidR="00197F06" w:rsidRPr="00197F06" w:rsidRDefault="00197F06" w:rsidP="00197F06">
      <w:pPr>
        <w:pStyle w:val="a6"/>
        <w:rPr>
          <w:lang w:val="en-US"/>
        </w:rPr>
      </w:pPr>
      <w:r w:rsidRPr="00197F06">
        <w:rPr>
          <w:lang w:val="en-US"/>
        </w:rPr>
        <w:t xml:space="preserve">Serial Num   </w:t>
      </w:r>
      <w:r>
        <w:rPr>
          <w:lang w:val="en-US"/>
        </w:rPr>
        <w:t xml:space="preserve"> </w:t>
      </w:r>
      <w:r w:rsidRPr="00197F06">
        <w:rPr>
          <w:lang w:val="en-US"/>
        </w:rPr>
        <w:t>: 456022cc</w:t>
      </w:r>
    </w:p>
    <w:p w:rsidR="00197F06" w:rsidRPr="00197F06" w:rsidRDefault="00197F06" w:rsidP="00197F06">
      <w:pPr>
        <w:pStyle w:val="a6"/>
        <w:rPr>
          <w:lang w:val="en-US"/>
        </w:rPr>
      </w:pPr>
      <w:r w:rsidRPr="00197F06">
        <w:rPr>
          <w:lang w:val="en-US"/>
        </w:rPr>
        <w:t xml:space="preserve">Date         </w:t>
      </w:r>
      <w:r>
        <w:rPr>
          <w:lang w:val="en-US"/>
        </w:rPr>
        <w:t xml:space="preserve">  </w:t>
      </w:r>
      <w:r w:rsidRPr="00197F06">
        <w:rPr>
          <w:lang w:val="en-US"/>
        </w:rPr>
        <w:t>: 2016/04</w:t>
      </w:r>
    </w:p>
    <w:p w:rsidR="00197F06" w:rsidRPr="00197F06" w:rsidRDefault="00197F06" w:rsidP="00197F06">
      <w:pPr>
        <w:pStyle w:val="a6"/>
        <w:rPr>
          <w:lang w:val="en-US"/>
        </w:rPr>
      </w:pPr>
      <w:r w:rsidRPr="00197F06">
        <w:rPr>
          <w:lang w:val="en-US"/>
        </w:rPr>
        <w:t xml:space="preserve">Max Speed    </w:t>
      </w:r>
      <w:r>
        <w:rPr>
          <w:lang w:val="en-US"/>
        </w:rPr>
        <w:t xml:space="preserve"> </w:t>
      </w:r>
      <w:r w:rsidRPr="00197F06">
        <w:rPr>
          <w:lang w:val="en-US"/>
        </w:rPr>
        <w:t>: 25MB/s</w:t>
      </w:r>
    </w:p>
    <w:p w:rsidR="00197F06" w:rsidRDefault="00197F06" w:rsidP="00197F06">
      <w:pPr>
        <w:pStyle w:val="a6"/>
        <w:rPr>
          <w:lang w:val="en-US"/>
        </w:rPr>
      </w:pPr>
      <w:r w:rsidRPr="00197F06">
        <w:rPr>
          <w:lang w:val="en-US"/>
        </w:rPr>
        <w:t xml:space="preserve">Capacity    </w:t>
      </w:r>
      <w:r>
        <w:rPr>
          <w:lang w:val="en-US"/>
        </w:rPr>
        <w:t xml:space="preserve"> </w:t>
      </w:r>
      <w:r w:rsidRPr="00197F06">
        <w:rPr>
          <w:lang w:val="en-US"/>
        </w:rPr>
        <w:t xml:space="preserve"> : 7420.000 MB </w:t>
      </w:r>
    </w:p>
    <w:p w:rsidR="00C73189" w:rsidRPr="00460B76" w:rsidRDefault="00C73189" w:rsidP="00197F06">
      <w:pPr>
        <w:pStyle w:val="a6"/>
        <w:rPr>
          <w:lang w:val="en-US"/>
        </w:rPr>
      </w:pPr>
      <w:r w:rsidRPr="00460B76">
        <w:rPr>
          <w:lang w:val="en-US"/>
        </w:rPr>
        <w:t>[root@sylixos_station:/]# cd /media/sdcard</w:t>
      </w:r>
      <w:r w:rsidR="00197F06">
        <w:rPr>
          <w:lang w:val="en-US"/>
        </w:rPr>
        <w:t>2</w:t>
      </w:r>
      <w:r w:rsidRPr="00460B76">
        <w:rPr>
          <w:lang w:val="en-US"/>
        </w:rPr>
        <w:tab/>
      </w:r>
      <w:r w:rsidRPr="00460B76">
        <w:rPr>
          <w:lang w:val="en-US"/>
        </w:rPr>
        <w:tab/>
      </w:r>
      <w:r w:rsidRPr="00460B76">
        <w:rPr>
          <w:lang w:val="en-US"/>
        </w:rPr>
        <w:tab/>
        <w:t xml:space="preserve">/*  </w:t>
      </w:r>
      <w:r>
        <w:rPr>
          <w:rFonts w:hint="eastAsia"/>
        </w:rPr>
        <w:t>进入</w:t>
      </w:r>
      <w:r w:rsidRPr="00460B76">
        <w:rPr>
          <w:lang w:val="en-US"/>
        </w:rPr>
        <w:t xml:space="preserve"> SD </w:t>
      </w:r>
      <w:r>
        <w:rPr>
          <w:rFonts w:hint="eastAsia"/>
        </w:rPr>
        <w:t>卡目录</w:t>
      </w:r>
      <w:r w:rsidRPr="00460B76">
        <w:rPr>
          <w:lang w:val="en-US"/>
        </w:rPr>
        <w:t xml:space="preserve">         */</w:t>
      </w:r>
    </w:p>
    <w:p w:rsidR="00C73189" w:rsidRPr="00460B76" w:rsidRDefault="00C73189" w:rsidP="00E90798">
      <w:pPr>
        <w:pStyle w:val="a6"/>
        <w:rPr>
          <w:lang w:val="en-US"/>
        </w:rPr>
      </w:pPr>
      <w:r w:rsidRPr="00460B76">
        <w:rPr>
          <w:lang w:val="en-US"/>
        </w:rPr>
        <w:t>[root@sylixos_station:/media/sdcard</w:t>
      </w:r>
      <w:r w:rsidR="00197F06">
        <w:rPr>
          <w:lang w:val="en-US"/>
        </w:rPr>
        <w:t>2</w:t>
      </w:r>
      <w:r w:rsidRPr="00460B76">
        <w:rPr>
          <w:lang w:val="en-US"/>
        </w:rPr>
        <w:t>]#</w:t>
      </w:r>
    </w:p>
    <w:p w:rsidR="00C73189" w:rsidRPr="000C1270" w:rsidRDefault="00C73189" w:rsidP="00682A4E">
      <w:pPr>
        <w:pStyle w:val="3"/>
        <w:numPr>
          <w:ilvl w:val="0"/>
          <w:numId w:val="0"/>
        </w:numPr>
      </w:pPr>
      <w:bookmarkStart w:id="2401" w:name="_Toc428867633"/>
      <w:bookmarkStart w:id="2402" w:name="_Toc429221154"/>
      <w:bookmarkStart w:id="2403" w:name="_Toc431109875"/>
      <w:bookmarkStart w:id="2404" w:name="_Toc432271188"/>
      <w:bookmarkStart w:id="2405" w:name="_Toc432317529"/>
      <w:bookmarkStart w:id="2406" w:name="_Toc469064216"/>
      <w:r>
        <w:rPr>
          <w:rFonts w:hint="eastAsia"/>
        </w:rPr>
        <w:t>扩展实验</w:t>
      </w:r>
      <w:bookmarkEnd w:id="2401"/>
      <w:bookmarkEnd w:id="2402"/>
      <w:bookmarkEnd w:id="2403"/>
      <w:bookmarkEnd w:id="2404"/>
      <w:bookmarkEnd w:id="2405"/>
      <w:bookmarkEnd w:id="2406"/>
    </w:p>
    <w:p w:rsidR="00C73189" w:rsidRDefault="00C73189" w:rsidP="00952020">
      <w:pPr>
        <w:pStyle w:val="23"/>
        <w:spacing w:before="62" w:after="62"/>
        <w:ind w:firstLineChars="200"/>
        <w:rPr>
          <w:lang w:val="de-DE"/>
        </w:rPr>
      </w:pPr>
      <w:r>
        <w:rPr>
          <w:rFonts w:hint="eastAsia"/>
          <w:lang w:val="de-DE"/>
        </w:rPr>
        <w:t>仔细阅读</w:t>
      </w:r>
      <w:r>
        <w:rPr>
          <w:lang w:val="de-DE"/>
        </w:rPr>
        <w:t>SD</w:t>
      </w:r>
      <w:r>
        <w:rPr>
          <w:rFonts w:hint="eastAsia"/>
          <w:lang w:val="de-DE"/>
        </w:rPr>
        <w:t>总线驱动原理介绍和</w:t>
      </w:r>
      <w:r>
        <w:rPr>
          <w:lang w:val="de-DE"/>
        </w:rPr>
        <w:t>BSP</w:t>
      </w:r>
      <w:r>
        <w:rPr>
          <w:rFonts w:hint="eastAsia"/>
          <w:lang w:val="de-DE"/>
        </w:rPr>
        <w:t>工程中</w:t>
      </w:r>
      <w:r>
        <w:rPr>
          <w:lang w:val="de-DE"/>
        </w:rPr>
        <w:t>SD</w:t>
      </w:r>
      <w:r>
        <w:rPr>
          <w:rFonts w:hint="eastAsia"/>
          <w:lang w:val="de-DE"/>
        </w:rPr>
        <w:t>驱动处理方式，总结</w:t>
      </w:r>
      <w:r>
        <w:rPr>
          <w:lang w:val="de-DE"/>
        </w:rPr>
        <w:t>SylixOS</w:t>
      </w:r>
      <w:r>
        <w:rPr>
          <w:rFonts w:hint="eastAsia"/>
          <w:lang w:val="de-DE"/>
        </w:rPr>
        <w:t>下对</w:t>
      </w:r>
      <w:r>
        <w:rPr>
          <w:lang w:val="de-DE"/>
        </w:rPr>
        <w:t>I2C</w:t>
      </w:r>
      <w:r>
        <w:rPr>
          <w:rFonts w:hint="eastAsia"/>
          <w:lang w:val="de-DE"/>
        </w:rPr>
        <w:t>、</w:t>
      </w:r>
      <w:r>
        <w:rPr>
          <w:lang w:val="de-DE"/>
        </w:rPr>
        <w:t>SPI</w:t>
      </w:r>
      <w:r>
        <w:rPr>
          <w:rFonts w:hint="eastAsia"/>
          <w:lang w:val="de-DE"/>
        </w:rPr>
        <w:t>、</w:t>
      </w:r>
      <w:r>
        <w:rPr>
          <w:lang w:val="de-DE"/>
        </w:rPr>
        <w:t>SD</w:t>
      </w:r>
      <w:r>
        <w:rPr>
          <w:rFonts w:hint="eastAsia"/>
          <w:lang w:val="de-DE"/>
        </w:rPr>
        <w:t>总线的管理特点。</w:t>
      </w:r>
    </w:p>
    <w:p w:rsidR="00C73189" w:rsidRDefault="00C73189" w:rsidP="00EA770A">
      <w:pPr>
        <w:pStyle w:val="23"/>
        <w:spacing w:before="62" w:after="62"/>
        <w:ind w:firstLine="0"/>
        <w:rPr>
          <w:lang w:val="de-DE"/>
        </w:rPr>
      </w:pPr>
    </w:p>
    <w:p w:rsidR="00C73189" w:rsidRDefault="00C73189" w:rsidP="00EA770A">
      <w:pPr>
        <w:pStyle w:val="23"/>
        <w:spacing w:before="62" w:after="62"/>
        <w:ind w:firstLine="0"/>
        <w:rPr>
          <w:lang w:val="de-DE"/>
        </w:rPr>
      </w:pPr>
    </w:p>
    <w:p w:rsidR="00C73189" w:rsidRDefault="00C73189" w:rsidP="00EA770A">
      <w:pPr>
        <w:pStyle w:val="23"/>
        <w:spacing w:before="62" w:after="62"/>
        <w:ind w:firstLine="0"/>
        <w:rPr>
          <w:lang w:val="de-DE"/>
        </w:rPr>
      </w:pPr>
    </w:p>
    <w:p w:rsidR="00C73189" w:rsidRDefault="00C73189" w:rsidP="00EA770A">
      <w:pPr>
        <w:pStyle w:val="23"/>
        <w:spacing w:before="62" w:after="62"/>
        <w:ind w:firstLine="0"/>
        <w:rPr>
          <w:lang w:val="de-DE"/>
        </w:rPr>
      </w:pPr>
    </w:p>
    <w:p w:rsidR="00C73189" w:rsidRDefault="00C73189" w:rsidP="00EA770A">
      <w:pPr>
        <w:pStyle w:val="23"/>
        <w:spacing w:before="62" w:after="62"/>
        <w:ind w:firstLine="0"/>
        <w:rPr>
          <w:lang w:val="de-DE"/>
        </w:rPr>
      </w:pPr>
    </w:p>
    <w:p w:rsidR="00C73189" w:rsidRDefault="00C73189" w:rsidP="00EA770A">
      <w:pPr>
        <w:pStyle w:val="23"/>
        <w:spacing w:before="62" w:after="62"/>
        <w:ind w:firstLine="0"/>
        <w:rPr>
          <w:lang w:val="de-DE"/>
        </w:rPr>
      </w:pPr>
    </w:p>
    <w:p w:rsidR="00C73189" w:rsidRDefault="00C73189" w:rsidP="00EA770A">
      <w:pPr>
        <w:pStyle w:val="23"/>
        <w:spacing w:before="62" w:after="62"/>
        <w:ind w:firstLine="0"/>
        <w:rPr>
          <w:lang w:val="de-DE"/>
        </w:rPr>
      </w:pPr>
    </w:p>
    <w:p w:rsidR="00C73189" w:rsidRDefault="00C73189" w:rsidP="00EA770A">
      <w:pPr>
        <w:pStyle w:val="23"/>
        <w:spacing w:before="62" w:after="62"/>
        <w:ind w:firstLine="0"/>
        <w:rPr>
          <w:lang w:val="de-DE"/>
        </w:rPr>
      </w:pPr>
    </w:p>
    <w:p w:rsidR="00C73189" w:rsidRDefault="00C73189" w:rsidP="00EA770A">
      <w:pPr>
        <w:pStyle w:val="23"/>
        <w:spacing w:before="62" w:after="62"/>
        <w:ind w:firstLine="0"/>
        <w:rPr>
          <w:lang w:val="de-DE"/>
        </w:rPr>
      </w:pPr>
    </w:p>
    <w:p w:rsidR="00C73189" w:rsidRDefault="00C73189" w:rsidP="00EA770A">
      <w:pPr>
        <w:pStyle w:val="23"/>
        <w:spacing w:before="62" w:after="62"/>
        <w:ind w:firstLine="0"/>
        <w:rPr>
          <w:lang w:val="de-DE"/>
        </w:rPr>
      </w:pPr>
    </w:p>
    <w:p w:rsidR="00C73189" w:rsidRDefault="00C73189" w:rsidP="00EA770A">
      <w:pPr>
        <w:pStyle w:val="23"/>
        <w:spacing w:before="62" w:after="62"/>
        <w:ind w:firstLine="0"/>
        <w:rPr>
          <w:lang w:val="de-DE"/>
        </w:rPr>
      </w:pPr>
    </w:p>
    <w:p w:rsidR="00C73189" w:rsidRPr="000C1270" w:rsidRDefault="00C73189" w:rsidP="00E30325">
      <w:pPr>
        <w:pStyle w:val="11"/>
      </w:pPr>
      <w:bookmarkStart w:id="2407" w:name="_Toc469064217"/>
      <w:r>
        <w:lastRenderedPageBreak/>
        <w:t>framebuffer</w:t>
      </w:r>
      <w:r>
        <w:rPr>
          <w:rFonts w:hint="eastAsia"/>
        </w:rPr>
        <w:t>编程实验</w:t>
      </w:r>
      <w:bookmarkEnd w:id="2407"/>
    </w:p>
    <w:p w:rsidR="00C73189" w:rsidRPr="0015286F" w:rsidRDefault="00C73189" w:rsidP="0015286F">
      <w:pPr>
        <w:pStyle w:val="23"/>
        <w:spacing w:before="62" w:after="62"/>
      </w:pPr>
      <w:r>
        <w:rPr>
          <w:rFonts w:hint="eastAsia"/>
          <w:lang w:val="de-DE"/>
        </w:rPr>
        <w:t>当前绝大多数开源图形界面库都是基于</w:t>
      </w:r>
      <w:r>
        <w:rPr>
          <w:lang w:val="de-DE"/>
        </w:rPr>
        <w:t>framebuffer</w:t>
      </w:r>
      <w:r>
        <w:rPr>
          <w:rFonts w:hint="eastAsia"/>
          <w:lang w:val="de-DE"/>
        </w:rPr>
        <w:t>编写，了解</w:t>
      </w:r>
      <w:r>
        <w:rPr>
          <w:lang w:val="de-DE"/>
        </w:rPr>
        <w:t>framebuffer</w:t>
      </w:r>
      <w:r>
        <w:rPr>
          <w:rFonts w:hint="eastAsia"/>
          <w:lang w:val="de-DE"/>
        </w:rPr>
        <w:t>的使用，可以方便的将一个图形界面库移植到</w:t>
      </w:r>
      <w:r>
        <w:rPr>
          <w:lang w:val="de-DE"/>
        </w:rPr>
        <w:t>SylixOS</w:t>
      </w:r>
      <w:r>
        <w:rPr>
          <w:rFonts w:hint="eastAsia"/>
          <w:lang w:val="de-DE"/>
        </w:rPr>
        <w:t>下，此外</w:t>
      </w:r>
      <w:r>
        <w:rPr>
          <w:lang w:val="de-DE"/>
        </w:rPr>
        <w:t>framebuffer</w:t>
      </w:r>
      <w:r>
        <w:rPr>
          <w:rFonts w:hint="eastAsia"/>
          <w:lang w:val="de-DE"/>
        </w:rPr>
        <w:t>还可以方便的用来测试硬件驱动。</w:t>
      </w:r>
    </w:p>
    <w:p w:rsidR="00C73189" w:rsidRDefault="00C73189" w:rsidP="00E30325">
      <w:pPr>
        <w:pStyle w:val="23"/>
        <w:spacing w:before="62" w:after="62"/>
        <w:ind w:firstLine="0"/>
        <w:rPr>
          <w:lang w:val="de-DE"/>
        </w:rPr>
      </w:pPr>
    </w:p>
    <w:p w:rsidR="00C73189" w:rsidRDefault="00C73189" w:rsidP="00E30325">
      <w:pPr>
        <w:pStyle w:val="23"/>
        <w:spacing w:before="62" w:after="62"/>
        <w:ind w:firstLine="0"/>
        <w:rPr>
          <w:lang w:val="de-DE"/>
        </w:rPr>
      </w:pPr>
    </w:p>
    <w:p w:rsidR="00C73189" w:rsidRDefault="00C73189" w:rsidP="00E30325">
      <w:pPr>
        <w:pStyle w:val="23"/>
        <w:spacing w:before="62" w:after="62"/>
        <w:ind w:firstLine="0"/>
        <w:rPr>
          <w:lang w:val="de-DE"/>
        </w:rPr>
      </w:pPr>
    </w:p>
    <w:p w:rsidR="00C73189" w:rsidRDefault="00C73189" w:rsidP="00E30325">
      <w:pPr>
        <w:pStyle w:val="23"/>
        <w:spacing w:before="62" w:after="62"/>
        <w:ind w:firstLine="0"/>
        <w:rPr>
          <w:lang w:val="de-DE"/>
        </w:rPr>
      </w:pPr>
    </w:p>
    <w:p w:rsidR="00C73189" w:rsidRDefault="00C73189" w:rsidP="00E30325">
      <w:pPr>
        <w:pStyle w:val="23"/>
        <w:spacing w:before="62" w:after="62"/>
        <w:ind w:firstLine="0"/>
        <w:rPr>
          <w:lang w:val="de-DE"/>
        </w:rPr>
      </w:pPr>
    </w:p>
    <w:p w:rsidR="00C73189" w:rsidRDefault="00C73189" w:rsidP="00E30325">
      <w:pPr>
        <w:pStyle w:val="23"/>
        <w:spacing w:before="62" w:after="62"/>
        <w:ind w:firstLine="0"/>
        <w:rPr>
          <w:lang w:val="de-DE"/>
        </w:rPr>
      </w:pPr>
    </w:p>
    <w:p w:rsidR="00C73189" w:rsidRDefault="00C73189" w:rsidP="00E30325">
      <w:pPr>
        <w:pStyle w:val="23"/>
        <w:spacing w:before="62" w:after="62"/>
        <w:ind w:firstLine="0"/>
        <w:rPr>
          <w:lang w:val="de-DE"/>
        </w:rPr>
      </w:pPr>
    </w:p>
    <w:p w:rsidR="00C73189" w:rsidRDefault="00C73189" w:rsidP="00E30325">
      <w:pPr>
        <w:pStyle w:val="23"/>
        <w:spacing w:before="62" w:after="62"/>
        <w:ind w:firstLine="0"/>
        <w:rPr>
          <w:lang w:val="de-DE"/>
        </w:rPr>
      </w:pPr>
    </w:p>
    <w:p w:rsidR="00C73189" w:rsidRDefault="00C73189" w:rsidP="00E30325">
      <w:pPr>
        <w:pStyle w:val="23"/>
        <w:spacing w:before="62" w:after="62"/>
        <w:ind w:firstLine="0"/>
        <w:rPr>
          <w:lang w:val="de-DE"/>
        </w:rPr>
      </w:pPr>
    </w:p>
    <w:p w:rsidR="00C73189" w:rsidRDefault="00C73189" w:rsidP="00E30325">
      <w:pPr>
        <w:pStyle w:val="23"/>
        <w:spacing w:before="62" w:after="62"/>
        <w:ind w:firstLine="0"/>
        <w:rPr>
          <w:lang w:val="de-DE"/>
        </w:rPr>
      </w:pPr>
    </w:p>
    <w:p w:rsidR="00C73189" w:rsidRDefault="00C73189" w:rsidP="00E30325">
      <w:pPr>
        <w:pStyle w:val="23"/>
        <w:spacing w:before="62" w:after="62"/>
        <w:ind w:firstLine="0"/>
        <w:rPr>
          <w:lang w:val="de-DE"/>
        </w:rPr>
      </w:pPr>
    </w:p>
    <w:p w:rsidR="00C73189" w:rsidRDefault="00C73189" w:rsidP="00E30325">
      <w:pPr>
        <w:pStyle w:val="23"/>
        <w:spacing w:before="62" w:after="62"/>
        <w:ind w:firstLine="0"/>
        <w:rPr>
          <w:lang w:val="de-DE"/>
        </w:rPr>
      </w:pPr>
    </w:p>
    <w:p w:rsidR="00C73189" w:rsidRDefault="00C73189" w:rsidP="00E30325">
      <w:pPr>
        <w:pStyle w:val="23"/>
        <w:spacing w:before="62" w:after="62"/>
        <w:ind w:firstLine="0"/>
        <w:rPr>
          <w:lang w:val="de-DE"/>
        </w:rPr>
      </w:pPr>
    </w:p>
    <w:p w:rsidR="00C73189" w:rsidRDefault="00C73189" w:rsidP="00E30325">
      <w:pPr>
        <w:pStyle w:val="23"/>
        <w:spacing w:before="62" w:after="62"/>
        <w:ind w:firstLine="0"/>
        <w:rPr>
          <w:lang w:val="de-DE"/>
        </w:rPr>
      </w:pPr>
    </w:p>
    <w:p w:rsidR="00C73189" w:rsidRDefault="00C73189" w:rsidP="00E30325">
      <w:pPr>
        <w:pStyle w:val="23"/>
        <w:spacing w:before="62" w:after="62"/>
        <w:ind w:firstLine="0"/>
        <w:rPr>
          <w:lang w:val="de-DE"/>
        </w:rPr>
      </w:pPr>
    </w:p>
    <w:p w:rsidR="00C73189" w:rsidRDefault="00C73189" w:rsidP="00E30325">
      <w:pPr>
        <w:pStyle w:val="23"/>
        <w:spacing w:before="62" w:after="62"/>
        <w:ind w:firstLine="0"/>
        <w:rPr>
          <w:lang w:val="de-DE"/>
        </w:rPr>
      </w:pPr>
    </w:p>
    <w:p w:rsidR="00C73189" w:rsidRDefault="00C73189" w:rsidP="00E30325">
      <w:pPr>
        <w:pStyle w:val="23"/>
        <w:spacing w:before="62" w:after="62"/>
        <w:ind w:firstLine="0"/>
        <w:rPr>
          <w:lang w:val="de-DE"/>
        </w:rPr>
      </w:pPr>
    </w:p>
    <w:p w:rsidR="00C73189" w:rsidRDefault="00C73189" w:rsidP="00E30325">
      <w:pPr>
        <w:pStyle w:val="23"/>
        <w:spacing w:before="62" w:after="62"/>
        <w:ind w:firstLine="0"/>
        <w:rPr>
          <w:lang w:val="de-DE"/>
        </w:rPr>
      </w:pPr>
    </w:p>
    <w:p w:rsidR="00C73189" w:rsidRDefault="00C73189" w:rsidP="00E30325">
      <w:pPr>
        <w:pStyle w:val="23"/>
        <w:spacing w:before="62" w:after="62"/>
        <w:ind w:firstLine="0"/>
        <w:rPr>
          <w:lang w:val="de-DE"/>
        </w:rPr>
      </w:pPr>
    </w:p>
    <w:p w:rsidR="00C73189" w:rsidRDefault="00C73189" w:rsidP="00E30325">
      <w:pPr>
        <w:pStyle w:val="23"/>
        <w:spacing w:before="62" w:after="62"/>
        <w:ind w:firstLine="0"/>
        <w:rPr>
          <w:lang w:val="de-DE"/>
        </w:rPr>
      </w:pPr>
    </w:p>
    <w:p w:rsidR="00C73189" w:rsidRDefault="00C73189" w:rsidP="00E30325">
      <w:pPr>
        <w:pStyle w:val="23"/>
        <w:spacing w:before="62" w:after="62"/>
        <w:ind w:firstLine="0"/>
        <w:rPr>
          <w:lang w:val="de-DE"/>
        </w:rPr>
      </w:pPr>
    </w:p>
    <w:p w:rsidR="00C73189" w:rsidRDefault="00C73189" w:rsidP="00E30325">
      <w:pPr>
        <w:pStyle w:val="23"/>
        <w:spacing w:before="62" w:after="62"/>
        <w:ind w:firstLine="0"/>
        <w:rPr>
          <w:lang w:val="de-DE"/>
        </w:rPr>
      </w:pPr>
    </w:p>
    <w:p w:rsidR="00C73189" w:rsidRDefault="00C73189" w:rsidP="00E30325">
      <w:pPr>
        <w:pStyle w:val="23"/>
        <w:spacing w:before="62" w:after="62"/>
        <w:ind w:firstLine="0"/>
        <w:rPr>
          <w:lang w:val="de-DE"/>
        </w:rPr>
      </w:pPr>
    </w:p>
    <w:p w:rsidR="00C73189" w:rsidRDefault="00C73189" w:rsidP="00E30325">
      <w:pPr>
        <w:pStyle w:val="23"/>
        <w:spacing w:before="62" w:after="62"/>
        <w:ind w:firstLine="0"/>
        <w:rPr>
          <w:lang w:val="de-DE"/>
        </w:rPr>
      </w:pPr>
    </w:p>
    <w:p w:rsidR="00C73189" w:rsidRDefault="00C73189" w:rsidP="00E30325">
      <w:pPr>
        <w:pStyle w:val="23"/>
        <w:spacing w:before="62" w:after="62"/>
        <w:ind w:firstLine="0"/>
        <w:rPr>
          <w:lang w:val="de-DE"/>
        </w:rPr>
      </w:pPr>
    </w:p>
    <w:p w:rsidR="00C73189" w:rsidRDefault="00C73189" w:rsidP="00E30325">
      <w:pPr>
        <w:pStyle w:val="23"/>
        <w:spacing w:before="62" w:after="62"/>
        <w:ind w:firstLine="0"/>
        <w:rPr>
          <w:lang w:val="de-DE"/>
        </w:rPr>
      </w:pPr>
    </w:p>
    <w:p w:rsidR="00C73189" w:rsidRDefault="00C73189" w:rsidP="00E30325">
      <w:pPr>
        <w:pStyle w:val="23"/>
        <w:spacing w:before="62" w:after="62"/>
        <w:ind w:firstLine="0"/>
        <w:rPr>
          <w:lang w:val="de-DE"/>
        </w:rPr>
      </w:pPr>
    </w:p>
    <w:p w:rsidR="00C73189" w:rsidRDefault="00C73189" w:rsidP="00E30325">
      <w:pPr>
        <w:pStyle w:val="23"/>
        <w:spacing w:before="62" w:after="62"/>
        <w:ind w:firstLine="0"/>
        <w:rPr>
          <w:lang w:val="de-DE"/>
        </w:rPr>
      </w:pPr>
    </w:p>
    <w:p w:rsidR="00C73189" w:rsidRDefault="00C73189" w:rsidP="00E30325">
      <w:pPr>
        <w:pStyle w:val="23"/>
        <w:spacing w:before="62" w:after="62"/>
        <w:ind w:firstLine="0"/>
        <w:rPr>
          <w:lang w:val="de-DE"/>
        </w:rPr>
      </w:pPr>
    </w:p>
    <w:p w:rsidR="00C73189" w:rsidRDefault="00C73189" w:rsidP="00E30325">
      <w:pPr>
        <w:pStyle w:val="23"/>
        <w:spacing w:before="62" w:after="62"/>
        <w:ind w:firstLine="0"/>
        <w:rPr>
          <w:lang w:val="de-DE"/>
        </w:rPr>
      </w:pPr>
    </w:p>
    <w:p w:rsidR="00C73189" w:rsidRDefault="00C73189" w:rsidP="00E30325">
      <w:pPr>
        <w:pStyle w:val="23"/>
        <w:spacing w:before="62" w:after="62"/>
        <w:ind w:firstLine="0"/>
        <w:rPr>
          <w:lang w:val="de-DE"/>
        </w:rPr>
      </w:pPr>
    </w:p>
    <w:p w:rsidR="00C73189" w:rsidRDefault="00C73189" w:rsidP="00E30325">
      <w:pPr>
        <w:pStyle w:val="23"/>
        <w:spacing w:before="62" w:after="62"/>
        <w:ind w:firstLine="0"/>
        <w:rPr>
          <w:lang w:val="de-DE"/>
        </w:rPr>
      </w:pPr>
    </w:p>
    <w:p w:rsidR="00C73189" w:rsidRDefault="00C73189" w:rsidP="00E30325">
      <w:pPr>
        <w:pStyle w:val="23"/>
        <w:spacing w:before="62" w:after="62"/>
        <w:ind w:firstLine="0"/>
        <w:rPr>
          <w:lang w:val="de-DE"/>
        </w:rPr>
      </w:pPr>
    </w:p>
    <w:p w:rsidR="00C73189" w:rsidRPr="000C1270" w:rsidRDefault="00C73189" w:rsidP="00E30325">
      <w:pPr>
        <w:pStyle w:val="20"/>
        <w:numPr>
          <w:ilvl w:val="0"/>
          <w:numId w:val="0"/>
        </w:numPr>
      </w:pPr>
      <w:bookmarkStart w:id="2408" w:name="_Toc469064218"/>
      <w:r>
        <w:rPr>
          <w:rFonts w:hint="eastAsia"/>
        </w:rPr>
        <w:lastRenderedPageBreak/>
        <w:t>实验一</w:t>
      </w:r>
      <w:r>
        <w:t xml:space="preserve">  framebuffer</w:t>
      </w:r>
      <w:r>
        <w:rPr>
          <w:rFonts w:hint="eastAsia"/>
        </w:rPr>
        <w:t>实验</w:t>
      </w:r>
      <w:bookmarkEnd w:id="2408"/>
    </w:p>
    <w:p w:rsidR="00C73189" w:rsidRPr="007C6C4C" w:rsidRDefault="00C73189" w:rsidP="00E30325">
      <w:pPr>
        <w:pStyle w:val="23"/>
        <w:spacing w:before="62" w:after="62"/>
        <w:ind w:firstLine="0"/>
      </w:pPr>
    </w:p>
    <w:p w:rsidR="00C73189" w:rsidRPr="000C1270" w:rsidRDefault="00C73189" w:rsidP="00E30325">
      <w:pPr>
        <w:pStyle w:val="3"/>
        <w:numPr>
          <w:ilvl w:val="0"/>
          <w:numId w:val="0"/>
        </w:numPr>
      </w:pPr>
      <w:bookmarkStart w:id="2409" w:name="_Toc424217448"/>
      <w:bookmarkStart w:id="2410" w:name="_Toc424654996"/>
      <w:bookmarkStart w:id="2411" w:name="_Toc424721664"/>
      <w:bookmarkStart w:id="2412" w:name="_Toc424909115"/>
      <w:bookmarkStart w:id="2413" w:name="_Toc424912379"/>
      <w:bookmarkStart w:id="2414" w:name="_Toc425414054"/>
      <w:bookmarkStart w:id="2415" w:name="_Toc427939362"/>
      <w:bookmarkStart w:id="2416" w:name="_Toc427940862"/>
      <w:bookmarkStart w:id="2417" w:name="_Toc427941800"/>
      <w:bookmarkStart w:id="2418" w:name="_Toc428705009"/>
      <w:bookmarkStart w:id="2419" w:name="_Toc428867636"/>
      <w:bookmarkStart w:id="2420" w:name="_Toc429221157"/>
      <w:bookmarkStart w:id="2421" w:name="_Toc431109878"/>
      <w:bookmarkStart w:id="2422" w:name="_Toc432271191"/>
      <w:bookmarkStart w:id="2423" w:name="_Toc432317532"/>
      <w:bookmarkStart w:id="2424" w:name="_Toc469064219"/>
      <w:r>
        <w:rPr>
          <w:rFonts w:hint="eastAsia"/>
        </w:rPr>
        <w:t>实验目的</w:t>
      </w:r>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p>
    <w:p w:rsidR="00C73189" w:rsidRPr="003E6B62" w:rsidRDefault="00C73189" w:rsidP="00E30325">
      <w:pPr>
        <w:pStyle w:val="a"/>
        <w:spacing w:before="62" w:after="62"/>
      </w:pPr>
      <w:r>
        <w:rPr>
          <w:rFonts w:hint="eastAsia"/>
        </w:rPr>
        <w:t>了解</w:t>
      </w:r>
      <w:r w:rsidRPr="003E6B62">
        <w:t>framebuffer</w:t>
      </w:r>
      <w:r w:rsidRPr="003E6B62">
        <w:rPr>
          <w:rFonts w:hint="eastAsia"/>
        </w:rPr>
        <w:t>的原理</w:t>
      </w:r>
    </w:p>
    <w:p w:rsidR="00C73189" w:rsidRPr="003E6B62" w:rsidRDefault="00C73189" w:rsidP="00E30325">
      <w:pPr>
        <w:pStyle w:val="a"/>
        <w:spacing w:before="62" w:after="62"/>
      </w:pPr>
      <w:r w:rsidRPr="003E6B62">
        <w:rPr>
          <w:rFonts w:hint="eastAsia"/>
        </w:rPr>
        <w:t>了解基于</w:t>
      </w:r>
      <w:r w:rsidRPr="003E6B62">
        <w:t>framebuffer</w:t>
      </w:r>
      <w:r>
        <w:rPr>
          <w:rFonts w:hint="eastAsia"/>
        </w:rPr>
        <w:t>的图形</w:t>
      </w:r>
      <w:r w:rsidRPr="003E6B62">
        <w:rPr>
          <w:rFonts w:hint="eastAsia"/>
        </w:rPr>
        <w:t>绘制方法</w:t>
      </w:r>
    </w:p>
    <w:p w:rsidR="00C73189" w:rsidRDefault="00C73189" w:rsidP="00E30325">
      <w:pPr>
        <w:pStyle w:val="3"/>
        <w:numPr>
          <w:ilvl w:val="0"/>
          <w:numId w:val="0"/>
        </w:numPr>
      </w:pPr>
      <w:bookmarkStart w:id="2425" w:name="_Toc424217449"/>
      <w:bookmarkStart w:id="2426" w:name="_Toc424654997"/>
      <w:bookmarkStart w:id="2427" w:name="_Toc424721665"/>
      <w:bookmarkStart w:id="2428" w:name="_Toc424909116"/>
      <w:bookmarkStart w:id="2429" w:name="_Toc424912380"/>
      <w:bookmarkStart w:id="2430" w:name="_Toc425414055"/>
      <w:bookmarkStart w:id="2431" w:name="_Toc427939363"/>
      <w:bookmarkStart w:id="2432" w:name="_Toc427940863"/>
      <w:bookmarkStart w:id="2433" w:name="_Toc427941801"/>
      <w:bookmarkStart w:id="2434" w:name="_Toc428705010"/>
      <w:bookmarkStart w:id="2435" w:name="_Toc428867637"/>
      <w:bookmarkStart w:id="2436" w:name="_Toc429221158"/>
      <w:bookmarkStart w:id="2437" w:name="_Toc431109879"/>
      <w:bookmarkStart w:id="2438" w:name="_Toc432271192"/>
      <w:bookmarkStart w:id="2439" w:name="_Toc432317533"/>
      <w:bookmarkStart w:id="2440" w:name="_Toc469064220"/>
      <w:r>
        <w:rPr>
          <w:rFonts w:hint="eastAsia"/>
        </w:rPr>
        <w:t>实验内容</w:t>
      </w:r>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p>
    <w:p w:rsidR="00C73189" w:rsidRPr="003E6B62" w:rsidRDefault="00C73189" w:rsidP="00E30325">
      <w:pPr>
        <w:pStyle w:val="a"/>
        <w:spacing w:before="62" w:after="62"/>
      </w:pPr>
      <w:r w:rsidRPr="003E6B62">
        <w:rPr>
          <w:rFonts w:hint="eastAsia"/>
        </w:rPr>
        <w:t>阅读</w:t>
      </w:r>
      <w:r w:rsidRPr="003E6B62">
        <w:t>framebuffer.c</w:t>
      </w:r>
      <w:r w:rsidRPr="003E6B62">
        <w:rPr>
          <w:rFonts w:hint="eastAsia"/>
        </w:rPr>
        <w:t>文件，了解</w:t>
      </w:r>
      <w:r w:rsidRPr="003E6B62">
        <w:t>framebuffer</w:t>
      </w:r>
      <w:r w:rsidRPr="003E6B62">
        <w:rPr>
          <w:rFonts w:hint="eastAsia"/>
        </w:rPr>
        <w:t>绘图方法和相关函数使用</w:t>
      </w:r>
      <w:r w:rsidRPr="003E6B62">
        <w:t xml:space="preserve"> </w:t>
      </w:r>
    </w:p>
    <w:p w:rsidR="00C73189" w:rsidRPr="003E6B62" w:rsidRDefault="00C73189" w:rsidP="00E30325">
      <w:pPr>
        <w:pStyle w:val="a"/>
        <w:spacing w:before="62" w:after="62"/>
      </w:pPr>
      <w:r w:rsidRPr="003E6B62">
        <w:rPr>
          <w:rFonts w:hint="eastAsia"/>
        </w:rPr>
        <w:t>在</w:t>
      </w:r>
      <w:r>
        <w:t>RealEvo-IDE</w:t>
      </w:r>
      <w:r w:rsidRPr="003E6B62">
        <w:rPr>
          <w:rFonts w:hint="eastAsia"/>
        </w:rPr>
        <w:t>下编译</w:t>
      </w:r>
      <w:r w:rsidRPr="003E6B62">
        <w:t>framebuffer</w:t>
      </w:r>
      <w:r w:rsidRPr="003E6B62">
        <w:rPr>
          <w:rFonts w:hint="eastAsia"/>
        </w:rPr>
        <w:t>工程，并将程序上传到</w:t>
      </w:r>
      <w:r w:rsidR="00F761D2">
        <w:rPr>
          <w:rFonts w:hint="eastAsia"/>
        </w:rPr>
        <w:t>验证平台</w:t>
      </w:r>
      <w:r w:rsidRPr="003E6B62">
        <w:rPr>
          <w:rFonts w:hint="eastAsia"/>
        </w:rPr>
        <w:t>运行查看效果</w:t>
      </w:r>
    </w:p>
    <w:p w:rsidR="00C73189" w:rsidRPr="000C1270" w:rsidRDefault="00C73189" w:rsidP="00E30325">
      <w:pPr>
        <w:pStyle w:val="3"/>
        <w:numPr>
          <w:ilvl w:val="0"/>
          <w:numId w:val="0"/>
        </w:numPr>
      </w:pPr>
      <w:bookmarkStart w:id="2441" w:name="_Toc424217450"/>
      <w:bookmarkStart w:id="2442" w:name="_Toc424654998"/>
      <w:bookmarkStart w:id="2443" w:name="_Toc424721666"/>
      <w:bookmarkStart w:id="2444" w:name="_Toc424909117"/>
      <w:bookmarkStart w:id="2445" w:name="_Toc424912381"/>
      <w:bookmarkStart w:id="2446" w:name="_Toc425414056"/>
      <w:bookmarkStart w:id="2447" w:name="_Toc427939364"/>
      <w:bookmarkStart w:id="2448" w:name="_Toc427940864"/>
      <w:bookmarkStart w:id="2449" w:name="_Toc427941802"/>
      <w:bookmarkStart w:id="2450" w:name="_Toc428705011"/>
      <w:bookmarkStart w:id="2451" w:name="_Toc428867638"/>
      <w:bookmarkStart w:id="2452" w:name="_Toc429221159"/>
      <w:bookmarkStart w:id="2453" w:name="_Toc431109880"/>
      <w:bookmarkStart w:id="2454" w:name="_Toc432271193"/>
      <w:bookmarkStart w:id="2455" w:name="_Toc432317534"/>
      <w:bookmarkStart w:id="2456" w:name="_Toc469064221"/>
      <w:r>
        <w:rPr>
          <w:rFonts w:hint="eastAsia"/>
        </w:rPr>
        <w:t>实验环境</w:t>
      </w:r>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p>
    <w:p w:rsidR="00C73189" w:rsidRPr="003E6B62" w:rsidRDefault="00C73189" w:rsidP="00E30325">
      <w:pPr>
        <w:pStyle w:val="a"/>
        <w:spacing w:before="62" w:after="62"/>
      </w:pPr>
      <w:r w:rsidRPr="003E6B62">
        <w:rPr>
          <w:rFonts w:hint="eastAsia"/>
        </w:rPr>
        <w:t>硬件：已经部署</w:t>
      </w:r>
      <w:r w:rsidRPr="003E6B62">
        <w:t>SylixOS</w:t>
      </w:r>
      <w:r w:rsidRPr="003E6B62">
        <w:rPr>
          <w:rFonts w:hint="eastAsia"/>
        </w:rPr>
        <w:t>操作系统的</w:t>
      </w:r>
      <w:r w:rsidR="00F761D2">
        <w:rPr>
          <w:rFonts w:hint="eastAsia"/>
        </w:rPr>
        <w:t>验证平台</w:t>
      </w:r>
      <w:r w:rsidRPr="003E6B62">
        <w:rPr>
          <w:rFonts w:hint="eastAsia"/>
        </w:rPr>
        <w:t>，一台</w:t>
      </w:r>
      <w:r w:rsidRPr="003E6B62">
        <w:t>PC</w:t>
      </w:r>
      <w:r w:rsidRPr="003E6B62">
        <w:rPr>
          <w:rFonts w:hint="eastAsia"/>
        </w:rPr>
        <w:t>主机</w:t>
      </w:r>
    </w:p>
    <w:p w:rsidR="00C73189" w:rsidRPr="003E6B62" w:rsidRDefault="00C73189" w:rsidP="00E30325">
      <w:pPr>
        <w:pStyle w:val="a"/>
        <w:spacing w:before="62" w:after="62"/>
      </w:pPr>
      <w:r w:rsidRPr="003E6B62">
        <w:rPr>
          <w:rFonts w:hint="eastAsia"/>
        </w:rPr>
        <w:t>软件：</w:t>
      </w:r>
      <w:r>
        <w:t>RealEvo-IDE</w:t>
      </w:r>
      <w:r w:rsidRPr="003E6B62">
        <w:rPr>
          <w:rFonts w:hint="eastAsia"/>
        </w:rPr>
        <w:t>、</w:t>
      </w:r>
      <w:r w:rsidRPr="003E6B62">
        <w:t>putty</w:t>
      </w:r>
    </w:p>
    <w:p w:rsidR="00C73189" w:rsidRPr="000C1270" w:rsidRDefault="00C73189" w:rsidP="00E30325">
      <w:pPr>
        <w:pStyle w:val="3"/>
        <w:numPr>
          <w:ilvl w:val="0"/>
          <w:numId w:val="0"/>
        </w:numPr>
      </w:pPr>
      <w:bookmarkStart w:id="2457" w:name="_Toc424217451"/>
      <w:bookmarkStart w:id="2458" w:name="_Toc424654999"/>
      <w:bookmarkStart w:id="2459" w:name="_Toc424721667"/>
      <w:bookmarkStart w:id="2460" w:name="_Toc424909118"/>
      <w:bookmarkStart w:id="2461" w:name="_Toc424912382"/>
      <w:bookmarkStart w:id="2462" w:name="_Toc425414057"/>
      <w:bookmarkStart w:id="2463" w:name="_Toc427939365"/>
      <w:bookmarkStart w:id="2464" w:name="_Toc427940865"/>
      <w:bookmarkStart w:id="2465" w:name="_Toc427941803"/>
      <w:bookmarkStart w:id="2466" w:name="_Toc428705012"/>
      <w:bookmarkStart w:id="2467" w:name="_Toc428867639"/>
      <w:bookmarkStart w:id="2468" w:name="_Toc429221160"/>
      <w:bookmarkStart w:id="2469" w:name="_Toc431109881"/>
      <w:bookmarkStart w:id="2470" w:name="_Toc432271194"/>
      <w:bookmarkStart w:id="2471" w:name="_Toc432317535"/>
      <w:bookmarkStart w:id="2472" w:name="_Toc469064222"/>
      <w:r>
        <w:rPr>
          <w:rFonts w:hint="eastAsia"/>
        </w:rPr>
        <w:t>实验原理</w:t>
      </w:r>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p>
    <w:p w:rsidR="00C73189" w:rsidRDefault="00C73189" w:rsidP="00E30325">
      <w:pPr>
        <w:pStyle w:val="23"/>
        <w:spacing w:before="62" w:after="62"/>
        <w:ind w:firstLine="0"/>
      </w:pPr>
      <w:r>
        <w:tab/>
        <w:t>framebuffer</w:t>
      </w:r>
      <w:r>
        <w:rPr>
          <w:rFonts w:hint="eastAsia"/>
        </w:rPr>
        <w:t>中文名称为帧缓冲，</w:t>
      </w:r>
      <w:r>
        <w:t>framebuffer</w:t>
      </w:r>
      <w:r>
        <w:rPr>
          <w:rFonts w:hint="eastAsia"/>
        </w:rPr>
        <w:t>是</w:t>
      </w:r>
      <w:r>
        <w:t>SylixOS</w:t>
      </w:r>
      <w:r>
        <w:rPr>
          <w:rFonts w:hint="eastAsia"/>
        </w:rPr>
        <w:t>系统为显示设备提供的一个标准设备接口模型，它将显示缓冲区抽象，屏蔽图形硬件的底层差异，允许上层应用程序在图形模式下直接对显示缓冲区进行读写操作。用户不必关心物理显示缓冲区的具体位置及存放方式，这些都由</w:t>
      </w:r>
      <w:r>
        <w:t>framebuffer</w:t>
      </w:r>
      <w:r>
        <w:rPr>
          <w:rFonts w:hint="eastAsia"/>
        </w:rPr>
        <w:t>设备驱动本身完成。对于</w:t>
      </w:r>
      <w:r>
        <w:t>framebuffer</w:t>
      </w:r>
      <w:r>
        <w:rPr>
          <w:rFonts w:hint="eastAsia"/>
        </w:rPr>
        <w:t>设备而言，只需要在</w:t>
      </w:r>
      <w:r>
        <w:t>framebuffer</w:t>
      </w:r>
      <w:r>
        <w:rPr>
          <w:rFonts w:hint="eastAsia"/>
        </w:rPr>
        <w:t>中与显示点对应的区域写入颜色值，对应的颜色会自动在屏幕上显示。</w:t>
      </w:r>
    </w:p>
    <w:p w:rsidR="00C73189" w:rsidRDefault="00C73189" w:rsidP="00E30325">
      <w:pPr>
        <w:pStyle w:val="23"/>
        <w:spacing w:before="62" w:after="62"/>
        <w:ind w:firstLine="0"/>
      </w:pPr>
      <w:r>
        <w:tab/>
      </w:r>
      <w:r>
        <w:rPr>
          <w:rFonts w:hint="eastAsia"/>
        </w:rPr>
        <w:t>例如具备</w:t>
      </w:r>
      <w:r>
        <w:t>LCD</w:t>
      </w:r>
      <w:r>
        <w:rPr>
          <w:rFonts w:hint="eastAsia"/>
        </w:rPr>
        <w:t>控制器的处理器在打开</w:t>
      </w:r>
      <w:r>
        <w:t>framebuffer</w:t>
      </w:r>
      <w:r>
        <w:rPr>
          <w:rFonts w:hint="eastAsia"/>
        </w:rPr>
        <w:t>设备后，</w:t>
      </w:r>
      <w:r>
        <w:t>DMA</w:t>
      </w:r>
      <w:r>
        <w:rPr>
          <w:rFonts w:hint="eastAsia"/>
        </w:rPr>
        <w:t>控制器会持续将内存中的数据送到</w:t>
      </w:r>
      <w:r>
        <w:t>LCD</w:t>
      </w:r>
      <w:r>
        <w:rPr>
          <w:rFonts w:hint="eastAsia"/>
        </w:rPr>
        <w:t>控制器，</w:t>
      </w:r>
      <w:r>
        <w:t>LCD</w:t>
      </w:r>
      <w:r>
        <w:rPr>
          <w:rFonts w:hint="eastAsia"/>
        </w:rPr>
        <w:t>控制器将得到的数据配以时钟和场行信号送往</w:t>
      </w:r>
      <w:r>
        <w:t>LCD</w:t>
      </w:r>
      <w:r>
        <w:rPr>
          <w:rFonts w:hint="eastAsia"/>
        </w:rPr>
        <w:t>显示设备，</w:t>
      </w:r>
      <w:r>
        <w:t>LCD</w:t>
      </w:r>
      <w:r>
        <w:rPr>
          <w:rFonts w:hint="eastAsia"/>
        </w:rPr>
        <w:t>像素点根据得到的数据显示相应颜色组成显示图像。</w:t>
      </w:r>
      <w:r>
        <w:t xml:space="preserve"> </w:t>
      </w:r>
    </w:p>
    <w:p w:rsidR="00C73189" w:rsidRDefault="002A2752" w:rsidP="00E30325">
      <w:pPr>
        <w:pStyle w:val="23"/>
        <w:keepNext/>
        <w:spacing w:before="62" w:after="62"/>
        <w:ind w:firstLine="0"/>
        <w:jc w:val="center"/>
      </w:pPr>
      <w:bookmarkStart w:id="2473" w:name="_Ref424309933"/>
      <w:r>
        <w:rPr>
          <w:noProof/>
        </w:rPr>
        <w:pict>
          <v:shape id="图片 26" o:spid="_x0000_i1068" type="#_x0000_t75" alt="framebuffer.jpg" style="width:417.6pt;height:93.9pt;visibility:visible">
            <v:imagedata r:id="rId69" o:title=""/>
          </v:shape>
        </w:pict>
      </w:r>
    </w:p>
    <w:p w:rsidR="00C73189" w:rsidRDefault="00C73189" w:rsidP="004C4BBB">
      <w:pPr>
        <w:pStyle w:val="a8"/>
      </w:pPr>
      <w:r>
        <w:rPr>
          <w:rFonts w:hint="eastAsia"/>
        </w:rPr>
        <w:t>图</w:t>
      </w:r>
      <w:r>
        <w:t xml:space="preserve"> </w:t>
      </w:r>
      <w:r w:rsidR="00221946">
        <w:fldChar w:fldCharType="begin"/>
      </w:r>
      <w:r w:rsidR="00221946">
        <w:instrText xml:space="preserve"> STYLEREF 1 \s </w:instrText>
      </w:r>
      <w:r w:rsidR="00221946">
        <w:fldChar w:fldCharType="separate"/>
      </w:r>
      <w:r w:rsidR="00B96029">
        <w:rPr>
          <w:noProof/>
        </w:rPr>
        <w:t>1</w:t>
      </w:r>
      <w:r w:rsidR="00221946">
        <w:rPr>
          <w:noProof/>
        </w:rPr>
        <w:fldChar w:fldCharType="end"/>
      </w:r>
      <w:r w:rsidR="00200C43">
        <w:rPr>
          <w:noProof/>
        </w:rPr>
        <w:t>3</w:t>
      </w:r>
      <w:r w:rsidR="009C5060">
        <w:t>.</w:t>
      </w:r>
      <w:r w:rsidR="009C5060">
        <w:fldChar w:fldCharType="begin"/>
      </w:r>
      <w:r w:rsidR="009C5060">
        <w:instrText xml:space="preserve"> SEQ </w:instrText>
      </w:r>
      <w:r w:rsidR="009C5060">
        <w:instrText>图</w:instrText>
      </w:r>
      <w:r w:rsidR="009C5060">
        <w:instrText xml:space="preserve"> \* ARABIC \s 1 </w:instrText>
      </w:r>
      <w:r w:rsidR="009C5060">
        <w:fldChar w:fldCharType="separate"/>
      </w:r>
      <w:r w:rsidR="00B96029">
        <w:rPr>
          <w:noProof/>
        </w:rPr>
        <w:t>1</w:t>
      </w:r>
      <w:r w:rsidR="009C5060">
        <w:fldChar w:fldCharType="end"/>
      </w:r>
      <w:bookmarkEnd w:id="2473"/>
      <w:r>
        <w:t xml:space="preserve">  </w:t>
      </w:r>
      <w:bookmarkStart w:id="2474" w:name="_Ref424309970"/>
      <w:r>
        <w:t>framebuffer</w:t>
      </w:r>
      <w:r>
        <w:rPr>
          <w:rFonts w:hint="eastAsia"/>
        </w:rPr>
        <w:t>显示原理</w:t>
      </w:r>
      <w:bookmarkEnd w:id="2474"/>
    </w:p>
    <w:p w:rsidR="00C73189" w:rsidRPr="00721D89" w:rsidRDefault="00C73189" w:rsidP="00E30325">
      <w:pPr>
        <w:spacing w:before="62" w:after="62"/>
      </w:pPr>
      <w:r>
        <w:tab/>
      </w:r>
      <w:r>
        <w:rPr>
          <w:rFonts w:hint="eastAsia"/>
        </w:rPr>
        <w:t>显示器一般是一块</w:t>
      </w:r>
      <w:r w:rsidRPr="00721D89">
        <w:rPr>
          <w:rFonts w:hint="eastAsia"/>
        </w:rPr>
        <w:t>矩形区域，每个像素点都有其对应的二维坐标</w:t>
      </w:r>
      <w:r w:rsidRPr="00721D89">
        <w:t>(x,y)</w:t>
      </w:r>
      <w:r w:rsidRPr="00721D89">
        <w:rPr>
          <w:rFonts w:hint="eastAsia"/>
        </w:rPr>
        <w:t>。在内存中的一块</w:t>
      </w:r>
      <w:r>
        <w:rPr>
          <w:rFonts w:hint="eastAsia"/>
        </w:rPr>
        <w:t>存储</w:t>
      </w:r>
      <w:r w:rsidRPr="00721D89">
        <w:rPr>
          <w:rFonts w:hint="eastAsia"/>
        </w:rPr>
        <w:t>区域往往是一维的</w:t>
      </w:r>
      <w:r>
        <w:rPr>
          <w:rFonts w:hint="eastAsia"/>
        </w:rPr>
        <w:t>一段</w:t>
      </w:r>
      <w:r w:rsidRPr="00721D89">
        <w:rPr>
          <w:rFonts w:hint="eastAsia"/>
        </w:rPr>
        <w:t>线性地址</w:t>
      </w:r>
      <w:r>
        <w:rPr>
          <w:rFonts w:hint="eastAsia"/>
        </w:rPr>
        <w:t>（</w:t>
      </w:r>
      <w:r>
        <w:t>addr</w:t>
      </w:r>
      <w:r>
        <w:rPr>
          <w:rFonts w:hint="eastAsia"/>
        </w:rPr>
        <w:t>）</w:t>
      </w:r>
      <w:r w:rsidRPr="00721D89">
        <w:rPr>
          <w:rFonts w:hint="eastAsia"/>
        </w:rPr>
        <w:t>。内存中的地址与显示器上的像素坐标对应关系</w:t>
      </w:r>
      <w:r>
        <w:rPr>
          <w:rFonts w:hint="eastAsia"/>
        </w:rPr>
        <w:t>一般</w:t>
      </w:r>
      <w:r w:rsidRPr="00721D89">
        <w:rPr>
          <w:rFonts w:hint="eastAsia"/>
        </w:rPr>
        <w:t>如公式所示：</w:t>
      </w:r>
    </w:p>
    <w:p w:rsidR="00C73189" w:rsidRPr="00721D89" w:rsidRDefault="00C73189" w:rsidP="00E30325">
      <w:pPr>
        <w:spacing w:before="62" w:after="62"/>
      </w:pPr>
      <w:r w:rsidRPr="00721D89">
        <w:t xml:space="preserve"> </w:t>
      </w:r>
      <w:r>
        <w:t xml:space="preserve">   </w:t>
      </w:r>
      <w:r w:rsidRPr="00721D89">
        <w:t xml:space="preserve">addr  =  </w:t>
      </w:r>
      <w:r>
        <w:t>y</w:t>
      </w:r>
      <w:r w:rsidRPr="00721D89">
        <w:t>*</w:t>
      </w:r>
      <w:r w:rsidRPr="00721D89">
        <w:rPr>
          <w:rFonts w:hint="eastAsia"/>
        </w:rPr>
        <w:t>显示器一行的像素点</w:t>
      </w:r>
      <w:r w:rsidRPr="00721D89">
        <w:t xml:space="preserve"> + </w:t>
      </w:r>
      <w:r>
        <w:t>x</w:t>
      </w:r>
      <w:r w:rsidRPr="00721D89">
        <w:rPr>
          <w:rFonts w:hint="eastAsia"/>
        </w:rPr>
        <w:t>；</w:t>
      </w:r>
      <w:r w:rsidRPr="00721D89">
        <w:t>(0&lt; x &lt;</w:t>
      </w:r>
      <w:r w:rsidRPr="00721D89">
        <w:rPr>
          <w:rFonts w:hint="eastAsia"/>
        </w:rPr>
        <w:t>行像素点，</w:t>
      </w:r>
      <w:r w:rsidRPr="00721D89">
        <w:t>0&lt; y &lt;</w:t>
      </w:r>
      <w:r w:rsidRPr="00721D89">
        <w:rPr>
          <w:rFonts w:hint="eastAsia"/>
        </w:rPr>
        <w:t>列像素点</w:t>
      </w:r>
      <w:r w:rsidRPr="00721D89">
        <w:t xml:space="preserve"> )</w:t>
      </w:r>
    </w:p>
    <w:p w:rsidR="00C73189" w:rsidRPr="00721D89" w:rsidRDefault="00C73189" w:rsidP="00E30325">
      <w:pPr>
        <w:spacing w:before="62" w:after="62"/>
        <w:ind w:firstLine="420"/>
      </w:pPr>
      <w:r w:rsidRPr="00721D89">
        <w:rPr>
          <w:rFonts w:hint="eastAsia"/>
        </w:rPr>
        <w:t>显示器的</w:t>
      </w:r>
      <w:r w:rsidRPr="00721D89">
        <w:t>(0,0)</w:t>
      </w:r>
      <w:r w:rsidRPr="00721D89">
        <w:rPr>
          <w:rFonts w:hint="eastAsia"/>
        </w:rPr>
        <w:t>坐标是在显示器的左上角，而不是数学中常用</w:t>
      </w:r>
      <w:r>
        <w:rPr>
          <w:rFonts w:hint="eastAsia"/>
        </w:rPr>
        <w:t>坐标系</w:t>
      </w:r>
      <w:r w:rsidRPr="00721D89">
        <w:rPr>
          <w:rFonts w:hint="eastAsia"/>
        </w:rPr>
        <w:t>的左下角。</w:t>
      </w:r>
    </w:p>
    <w:p w:rsidR="00C73189" w:rsidRDefault="00C73189" w:rsidP="00E30325">
      <w:pPr>
        <w:spacing w:before="62" w:after="62"/>
      </w:pPr>
      <w:r w:rsidRPr="00997ECE">
        <w:tab/>
      </w:r>
      <w:r>
        <w:rPr>
          <w:rFonts w:hint="eastAsia"/>
        </w:rPr>
        <w:t>本实验例程首先输出当前</w:t>
      </w:r>
      <w:r>
        <w:t>framebuffer</w:t>
      </w:r>
      <w:r>
        <w:rPr>
          <w:rFonts w:hint="eastAsia"/>
        </w:rPr>
        <w:t>的参数，随后绘制白灰黑色条，最后通过操作绘制点的函数绘制一条红色直线。</w:t>
      </w:r>
    </w:p>
    <w:p w:rsidR="00C73189" w:rsidRDefault="00C73189" w:rsidP="00E30325">
      <w:pPr>
        <w:spacing w:before="62" w:after="62"/>
        <w:rPr>
          <w:b/>
        </w:rPr>
      </w:pPr>
      <w:r>
        <w:rPr>
          <w:rFonts w:hint="eastAsia"/>
          <w:b/>
        </w:rPr>
        <w:t>代码</w:t>
      </w:r>
      <w:r w:rsidRPr="00A04ADB">
        <w:rPr>
          <w:rFonts w:hint="eastAsia"/>
          <w:b/>
        </w:rPr>
        <w:t>分析：</w:t>
      </w:r>
    </w:p>
    <w:p w:rsidR="00C73189" w:rsidRPr="00997ECE" w:rsidRDefault="00C73189" w:rsidP="004C4BBB">
      <w:pPr>
        <w:pStyle w:val="a8"/>
      </w:pPr>
      <w:r>
        <w:rPr>
          <w:rFonts w:hint="eastAsia"/>
        </w:rPr>
        <w:t>程序清单</w:t>
      </w:r>
      <w:r>
        <w:t xml:space="preserve"> </w:t>
      </w:r>
      <w:r w:rsidR="00221946">
        <w:fldChar w:fldCharType="begin"/>
      </w:r>
      <w:r w:rsidR="00221946">
        <w:instrText xml:space="preserve"> STYLEREF 1 \s </w:instrText>
      </w:r>
      <w:r w:rsidR="00221946">
        <w:fldChar w:fldCharType="separate"/>
      </w:r>
      <w:r w:rsidR="00B96029">
        <w:rPr>
          <w:noProof/>
        </w:rPr>
        <w:t>1</w:t>
      </w:r>
      <w:r w:rsidR="00221946">
        <w:rPr>
          <w:noProof/>
        </w:rPr>
        <w:fldChar w:fldCharType="end"/>
      </w:r>
      <w:r w:rsidR="00200C43">
        <w:rPr>
          <w:noProof/>
        </w:rPr>
        <w:t>3</w:t>
      </w:r>
      <w:r>
        <w:t>.</w:t>
      </w:r>
      <w:r>
        <w:fldChar w:fldCharType="begin"/>
      </w:r>
      <w:r>
        <w:instrText xml:space="preserve"> SEQ </w:instrText>
      </w:r>
      <w:r>
        <w:rPr>
          <w:rFonts w:hint="eastAsia"/>
        </w:rPr>
        <w:instrText>程序清单</w:instrText>
      </w:r>
      <w:r>
        <w:instrText xml:space="preserve"> \* ARABIC \s 1 </w:instrText>
      </w:r>
      <w:r>
        <w:fldChar w:fldCharType="separate"/>
      </w:r>
      <w:r w:rsidR="00B96029">
        <w:rPr>
          <w:noProof/>
        </w:rPr>
        <w:t>1</w:t>
      </w:r>
      <w:r>
        <w:fldChar w:fldCharType="end"/>
      </w:r>
      <w:r>
        <w:t xml:space="preserve">  framebuffer.c</w:t>
      </w:r>
      <w:r>
        <w:rPr>
          <w:rFonts w:hint="eastAsia"/>
        </w:rPr>
        <w:t>文件中</w:t>
      </w:r>
      <w:r>
        <w:t>main</w:t>
      </w:r>
      <w:r>
        <w:rPr>
          <w:rFonts w:hint="eastAsia"/>
        </w:rPr>
        <w:t>函数代码</w:t>
      </w:r>
    </w:p>
    <w:p w:rsidR="00C73189" w:rsidRPr="00460B76" w:rsidRDefault="00C73189" w:rsidP="00E30325">
      <w:pPr>
        <w:pStyle w:val="a6"/>
        <w:spacing w:before="62" w:after="62"/>
        <w:rPr>
          <w:lang w:val="en-US"/>
        </w:rPr>
      </w:pPr>
      <w:r w:rsidRPr="00460B76">
        <w:rPr>
          <w:lang w:val="en-US"/>
        </w:rPr>
        <w:t>#include &lt;stdio.h&gt;</w:t>
      </w:r>
    </w:p>
    <w:p w:rsidR="00C73189" w:rsidRDefault="00C73189" w:rsidP="00E30325">
      <w:pPr>
        <w:pStyle w:val="a6"/>
        <w:spacing w:before="62" w:after="62"/>
        <w:rPr>
          <w:lang w:val="en-US"/>
        </w:rPr>
      </w:pPr>
      <w:r w:rsidRPr="00460B76">
        <w:rPr>
          <w:lang w:val="en-US"/>
        </w:rPr>
        <w:t>#include &lt;</w:t>
      </w:r>
      <w:r w:rsidR="003B0187">
        <w:rPr>
          <w:lang w:val="en-US"/>
        </w:rPr>
        <w:t>stdlib</w:t>
      </w:r>
      <w:r w:rsidRPr="00460B76">
        <w:rPr>
          <w:lang w:val="en-US"/>
        </w:rPr>
        <w:t xml:space="preserve">.h&gt; </w:t>
      </w:r>
    </w:p>
    <w:p w:rsidR="003B0187" w:rsidRPr="003B0187" w:rsidRDefault="003B0187" w:rsidP="003B0187">
      <w:pPr>
        <w:pStyle w:val="a6"/>
        <w:spacing w:before="62" w:after="62"/>
        <w:rPr>
          <w:lang w:val="en-US"/>
        </w:rPr>
      </w:pPr>
      <w:r w:rsidRPr="003B0187">
        <w:rPr>
          <w:rFonts w:hint="eastAsia"/>
          <w:lang w:val="en-US"/>
        </w:rPr>
        <w:t>#include &lt;</w:t>
      </w:r>
      <w:r w:rsidRPr="003B0187">
        <w:rPr>
          <w:lang w:val="en-US"/>
        </w:rPr>
        <w:t>string.h</w:t>
      </w:r>
      <w:r w:rsidRPr="003B0187">
        <w:rPr>
          <w:rFonts w:hint="eastAsia"/>
          <w:lang w:val="en-US"/>
        </w:rPr>
        <w:t>&gt;</w:t>
      </w:r>
    </w:p>
    <w:p w:rsidR="00C73189" w:rsidRPr="00460B76" w:rsidRDefault="00C73189" w:rsidP="00E30325">
      <w:pPr>
        <w:pStyle w:val="a6"/>
        <w:spacing w:before="62" w:after="62"/>
        <w:rPr>
          <w:lang w:val="en-US"/>
        </w:rPr>
      </w:pPr>
      <w:r w:rsidRPr="00460B76">
        <w:rPr>
          <w:lang w:val="en-US"/>
        </w:rPr>
        <w:lastRenderedPageBreak/>
        <w:t>#include &lt;sys/mman.h&gt;</w:t>
      </w:r>
    </w:p>
    <w:p w:rsidR="00C73189" w:rsidRPr="00460B76" w:rsidRDefault="00C73189" w:rsidP="00E30325">
      <w:pPr>
        <w:pStyle w:val="a6"/>
        <w:spacing w:before="62" w:after="62"/>
        <w:rPr>
          <w:lang w:val="en-US"/>
        </w:rPr>
      </w:pPr>
      <w:r w:rsidRPr="00460B76">
        <w:rPr>
          <w:lang w:val="en-US"/>
        </w:rPr>
        <w:t>#include &lt;system/device/graph/gmemDev.h&gt;</w:t>
      </w:r>
    </w:p>
    <w:p w:rsidR="00C73189" w:rsidRPr="00460B76" w:rsidRDefault="00C73189" w:rsidP="00E30325">
      <w:pPr>
        <w:pStyle w:val="a6"/>
        <w:spacing w:before="62" w:after="62"/>
        <w:rPr>
          <w:lang w:val="en-US"/>
        </w:rPr>
      </w:pPr>
      <w:r w:rsidRPr="00460B76">
        <w:rPr>
          <w:lang w:val="en-US"/>
        </w:rPr>
        <w:t>/******************************************************************************</w:t>
      </w:r>
    </w:p>
    <w:p w:rsidR="00C73189" w:rsidRPr="00460B76" w:rsidRDefault="00C73189" w:rsidP="00E30325">
      <w:pPr>
        <w:pStyle w:val="a6"/>
        <w:spacing w:before="62" w:after="62"/>
        <w:rPr>
          <w:lang w:val="en-US"/>
        </w:rPr>
      </w:pPr>
      <w:r w:rsidRPr="00460B76">
        <w:rPr>
          <w:lang w:val="en-US"/>
        </w:rPr>
        <w:t xml:space="preserve">** </w:t>
      </w:r>
      <w:r w:rsidRPr="00A04ADB">
        <w:rPr>
          <w:rFonts w:hint="eastAsia"/>
        </w:rPr>
        <w:t>函数名称</w:t>
      </w:r>
      <w:r w:rsidRPr="00460B76">
        <w:rPr>
          <w:lang w:val="en-US"/>
        </w:rPr>
        <w:t>: main</w:t>
      </w:r>
    </w:p>
    <w:p w:rsidR="00C73189" w:rsidRPr="00460B76" w:rsidRDefault="00C73189" w:rsidP="00E30325">
      <w:pPr>
        <w:pStyle w:val="a6"/>
        <w:spacing w:before="62" w:after="62"/>
        <w:rPr>
          <w:lang w:val="en-US"/>
        </w:rPr>
      </w:pPr>
      <w:r w:rsidRPr="00460B76">
        <w:rPr>
          <w:lang w:val="en-US"/>
        </w:rPr>
        <w:t xml:space="preserve">** </w:t>
      </w:r>
      <w:r w:rsidRPr="00A04ADB">
        <w:rPr>
          <w:rFonts w:hint="eastAsia"/>
        </w:rPr>
        <w:t>功能描述</w:t>
      </w:r>
      <w:r w:rsidRPr="00460B76">
        <w:rPr>
          <w:lang w:val="en-US"/>
        </w:rPr>
        <w:t xml:space="preserve">: LCD </w:t>
      </w:r>
      <w:r w:rsidRPr="00A04ADB">
        <w:rPr>
          <w:rFonts w:hint="eastAsia"/>
        </w:rPr>
        <w:t>与触摸屏测试</w:t>
      </w:r>
    </w:p>
    <w:p w:rsidR="00C73189" w:rsidRPr="00460B76" w:rsidRDefault="00C73189" w:rsidP="00E30325">
      <w:pPr>
        <w:pStyle w:val="a6"/>
        <w:spacing w:before="62" w:after="62"/>
        <w:rPr>
          <w:lang w:val="en-US"/>
        </w:rPr>
      </w:pPr>
      <w:r w:rsidRPr="00460B76">
        <w:rPr>
          <w:lang w:val="en-US"/>
        </w:rPr>
        <w:t>******************************************************************************/</w:t>
      </w:r>
    </w:p>
    <w:p w:rsidR="00C73189" w:rsidRPr="00460B76" w:rsidRDefault="00C73189" w:rsidP="00E30325">
      <w:pPr>
        <w:pStyle w:val="a6"/>
        <w:spacing w:before="62" w:after="62"/>
        <w:rPr>
          <w:lang w:val="en-US"/>
        </w:rPr>
      </w:pPr>
      <w:r w:rsidRPr="00460B76">
        <w:rPr>
          <w:lang w:val="en-US"/>
        </w:rPr>
        <w:t>int  main (int  argc, char  *argv[])</w:t>
      </w:r>
    </w:p>
    <w:p w:rsidR="00C73189" w:rsidRPr="00460B76" w:rsidRDefault="00C73189" w:rsidP="00E30325">
      <w:pPr>
        <w:pStyle w:val="a6"/>
        <w:spacing w:before="62" w:after="62"/>
        <w:rPr>
          <w:lang w:val="en-US"/>
        </w:rPr>
      </w:pPr>
      <w:r w:rsidRPr="00460B76">
        <w:rPr>
          <w:lang w:val="en-US"/>
        </w:rPr>
        <w:t>{</w:t>
      </w:r>
    </w:p>
    <w:p w:rsidR="00C73189" w:rsidRPr="00460B76" w:rsidRDefault="00C73189" w:rsidP="00952020">
      <w:pPr>
        <w:pStyle w:val="a6"/>
        <w:ind w:firstLineChars="200" w:firstLine="360"/>
        <w:rPr>
          <w:lang w:val="en-US"/>
        </w:rPr>
      </w:pPr>
      <w:r w:rsidRPr="00460B76">
        <w:rPr>
          <w:lang w:val="en-US"/>
        </w:rPr>
        <w:t xml:space="preserve">int              </w:t>
      </w:r>
      <w:r w:rsidRPr="00460B76">
        <w:rPr>
          <w:lang w:val="en-US"/>
        </w:rPr>
        <w:tab/>
        <w:t xml:space="preserve"> i;</w:t>
      </w:r>
    </w:p>
    <w:p w:rsidR="00C73189" w:rsidRPr="00460B76" w:rsidRDefault="00C73189" w:rsidP="00E30325">
      <w:pPr>
        <w:pStyle w:val="a6"/>
        <w:spacing w:before="62" w:after="62"/>
        <w:rPr>
          <w:lang w:val="en-US"/>
        </w:rPr>
      </w:pPr>
      <w:r w:rsidRPr="00460B76">
        <w:rPr>
          <w:lang w:val="en-US"/>
        </w:rPr>
        <w:t xml:space="preserve">    int              </w:t>
      </w:r>
      <w:r w:rsidRPr="00460B76">
        <w:rPr>
          <w:lang w:val="en-US"/>
        </w:rPr>
        <w:tab/>
        <w:t xml:space="preserve"> ret;</w:t>
      </w:r>
    </w:p>
    <w:p w:rsidR="00C73189" w:rsidRPr="00460B76" w:rsidRDefault="00C73189" w:rsidP="00E30325">
      <w:pPr>
        <w:pStyle w:val="a6"/>
        <w:spacing w:before="62" w:after="62"/>
        <w:rPr>
          <w:lang w:val="en-US"/>
        </w:rPr>
      </w:pPr>
      <w:r w:rsidRPr="00460B76">
        <w:rPr>
          <w:lang w:val="en-US"/>
        </w:rPr>
        <w:t xml:space="preserve">    int              </w:t>
      </w:r>
      <w:r w:rsidRPr="00460B76">
        <w:rPr>
          <w:lang w:val="en-US"/>
        </w:rPr>
        <w:tab/>
        <w:t xml:space="preserve"> fb_fd;</w:t>
      </w:r>
    </w:p>
    <w:p w:rsidR="00C73189" w:rsidRPr="00460B76" w:rsidRDefault="00C73189" w:rsidP="00E30325">
      <w:pPr>
        <w:pStyle w:val="a6"/>
        <w:spacing w:before="62" w:after="62"/>
        <w:rPr>
          <w:lang w:val="en-US"/>
        </w:rPr>
      </w:pPr>
      <w:r w:rsidRPr="00460B76">
        <w:rPr>
          <w:lang w:val="en-US"/>
        </w:rPr>
        <w:t xml:space="preserve">    LW_GM_SCRINFO     scr_info;</w:t>
      </w:r>
    </w:p>
    <w:p w:rsidR="00C73189" w:rsidRPr="00460B76" w:rsidRDefault="00C73189" w:rsidP="00E30325">
      <w:pPr>
        <w:pStyle w:val="a6"/>
        <w:spacing w:before="62" w:after="62"/>
        <w:rPr>
          <w:lang w:val="en-US"/>
        </w:rPr>
      </w:pPr>
      <w:r w:rsidRPr="00460B76">
        <w:rPr>
          <w:lang w:val="en-US"/>
        </w:rPr>
        <w:t xml:space="preserve">    LW_GM_VARINFO     var_info;</w:t>
      </w:r>
    </w:p>
    <w:p w:rsidR="00C73189" w:rsidRPr="00460B76" w:rsidRDefault="00C73189" w:rsidP="00E30325">
      <w:pPr>
        <w:pStyle w:val="a6"/>
        <w:spacing w:before="62" w:after="62"/>
        <w:rPr>
          <w:lang w:val="en-US"/>
        </w:rPr>
      </w:pPr>
      <w:r w:rsidRPr="00460B76">
        <w:rPr>
          <w:lang w:val="en-US"/>
        </w:rPr>
        <w:t xml:space="preserve">    void            </w:t>
      </w:r>
      <w:r w:rsidRPr="00460B76">
        <w:rPr>
          <w:lang w:val="en-US"/>
        </w:rPr>
        <w:tab/>
        <w:t>*pframebuffer;</w:t>
      </w:r>
    </w:p>
    <w:p w:rsidR="00C73189" w:rsidRPr="00460B76" w:rsidRDefault="00C73189" w:rsidP="00E30325">
      <w:pPr>
        <w:pStyle w:val="a6"/>
        <w:spacing w:before="62" w:after="62"/>
        <w:rPr>
          <w:lang w:val="en-US"/>
        </w:rPr>
      </w:pPr>
    </w:p>
    <w:p w:rsidR="00C73189" w:rsidRPr="00460B76" w:rsidRDefault="00C73189" w:rsidP="00E30325">
      <w:pPr>
        <w:pStyle w:val="a6"/>
        <w:spacing w:before="62" w:after="62"/>
        <w:rPr>
          <w:lang w:val="en-US"/>
        </w:rPr>
      </w:pPr>
      <w:r w:rsidRPr="00460B76">
        <w:rPr>
          <w:lang w:val="en-US"/>
        </w:rPr>
        <w:t xml:space="preserve">    fb_fd = open("/dev/fb0", O_RDWR, 0666);        </w:t>
      </w:r>
      <w:r w:rsidRPr="00460B76">
        <w:rPr>
          <w:lang w:val="en-US"/>
        </w:rPr>
        <w:tab/>
      </w:r>
      <w:r w:rsidRPr="00460B76">
        <w:rPr>
          <w:lang w:val="en-US"/>
        </w:rPr>
        <w:tab/>
        <w:t xml:space="preserve">/*  </w:t>
      </w:r>
      <w:r>
        <w:rPr>
          <w:rFonts w:hint="eastAsia"/>
        </w:rPr>
        <w:t>打开</w:t>
      </w:r>
      <w:r w:rsidRPr="00460B76">
        <w:rPr>
          <w:lang w:val="en-US"/>
        </w:rPr>
        <w:t xml:space="preserve"> fb </w:t>
      </w:r>
      <w:r>
        <w:rPr>
          <w:rFonts w:hint="eastAsia"/>
        </w:rPr>
        <w:t>设备</w:t>
      </w:r>
      <w:r w:rsidRPr="00460B76">
        <w:rPr>
          <w:lang w:val="en-US"/>
        </w:rPr>
        <w:t xml:space="preserve">           */</w:t>
      </w:r>
    </w:p>
    <w:p w:rsidR="00C73189" w:rsidRPr="00460B76" w:rsidRDefault="00C73189" w:rsidP="00E30325">
      <w:pPr>
        <w:pStyle w:val="a6"/>
        <w:spacing w:before="62" w:after="62"/>
        <w:rPr>
          <w:lang w:val="en-US"/>
        </w:rPr>
      </w:pPr>
      <w:r w:rsidRPr="00460B76">
        <w:rPr>
          <w:lang w:val="en-US"/>
        </w:rPr>
        <w:t xml:space="preserve">    if (fb_fd &lt; 0) {</w:t>
      </w:r>
    </w:p>
    <w:p w:rsidR="00C73189" w:rsidRPr="00460B76" w:rsidRDefault="00C73189" w:rsidP="00E30325">
      <w:pPr>
        <w:pStyle w:val="a6"/>
        <w:spacing w:before="62" w:after="62"/>
        <w:rPr>
          <w:lang w:val="en-US"/>
        </w:rPr>
      </w:pPr>
      <w:r w:rsidRPr="00460B76">
        <w:rPr>
          <w:lang w:val="en-US"/>
        </w:rPr>
        <w:t xml:space="preserve">        printf("failed to open /dev/fb0\n");</w:t>
      </w:r>
    </w:p>
    <w:p w:rsidR="00C73189" w:rsidRPr="00460B76" w:rsidRDefault="00C73189" w:rsidP="00E30325">
      <w:pPr>
        <w:pStyle w:val="a6"/>
        <w:spacing w:before="62" w:after="62"/>
        <w:rPr>
          <w:lang w:val="en-US"/>
        </w:rPr>
      </w:pPr>
      <w:r w:rsidRPr="00460B76">
        <w:rPr>
          <w:lang w:val="en-US"/>
        </w:rPr>
        <w:t xml:space="preserve">        return  (-1);</w:t>
      </w:r>
    </w:p>
    <w:p w:rsidR="00C73189" w:rsidRPr="00460B76" w:rsidRDefault="00C73189" w:rsidP="00E30325">
      <w:pPr>
        <w:pStyle w:val="a6"/>
        <w:spacing w:before="62" w:after="62"/>
        <w:rPr>
          <w:lang w:val="en-US"/>
        </w:rPr>
      </w:pPr>
      <w:r w:rsidRPr="00460B76">
        <w:rPr>
          <w:lang w:val="en-US"/>
        </w:rPr>
        <w:t xml:space="preserve">    }</w:t>
      </w:r>
    </w:p>
    <w:p w:rsidR="00C73189" w:rsidRPr="00460B76" w:rsidRDefault="00C73189" w:rsidP="00E30325">
      <w:pPr>
        <w:pStyle w:val="a6"/>
        <w:spacing w:before="62" w:after="62"/>
        <w:rPr>
          <w:lang w:val="en-US"/>
        </w:rPr>
      </w:pPr>
    </w:p>
    <w:p w:rsidR="00C73189" w:rsidRPr="00460B76" w:rsidRDefault="00C73189" w:rsidP="00E30325">
      <w:pPr>
        <w:pStyle w:val="a6"/>
        <w:spacing w:before="62" w:after="62"/>
        <w:rPr>
          <w:lang w:val="en-US"/>
        </w:rPr>
      </w:pPr>
      <w:r w:rsidRPr="00460B76">
        <w:rPr>
          <w:lang w:val="en-US"/>
        </w:rPr>
        <w:t xml:space="preserve">    ret = ioctl(fb_fd, LW_GM_GET_SCRINFO, &amp;scr_info);</w:t>
      </w:r>
      <w:r w:rsidRPr="00460B76">
        <w:rPr>
          <w:lang w:val="en-US"/>
        </w:rPr>
        <w:tab/>
        <w:t xml:space="preserve">/*  </w:t>
      </w:r>
      <w:r>
        <w:rPr>
          <w:rFonts w:hint="eastAsia"/>
        </w:rPr>
        <w:t>获取</w:t>
      </w:r>
      <w:r w:rsidRPr="00460B76">
        <w:rPr>
          <w:lang w:val="en-US"/>
        </w:rPr>
        <w:t xml:space="preserve"> fb </w:t>
      </w:r>
      <w:r>
        <w:rPr>
          <w:rFonts w:hint="eastAsia"/>
        </w:rPr>
        <w:t>的大小等参数</w:t>
      </w:r>
      <w:r w:rsidRPr="00460B76">
        <w:rPr>
          <w:lang w:val="en-US"/>
        </w:rPr>
        <w:t xml:space="preserve">   */</w:t>
      </w:r>
    </w:p>
    <w:p w:rsidR="00C73189" w:rsidRPr="00460B76" w:rsidRDefault="00C73189" w:rsidP="00E30325">
      <w:pPr>
        <w:pStyle w:val="a6"/>
        <w:spacing w:before="62" w:after="62"/>
        <w:rPr>
          <w:lang w:val="en-US"/>
        </w:rPr>
      </w:pPr>
      <w:r w:rsidRPr="00460B76">
        <w:rPr>
          <w:lang w:val="en-US"/>
        </w:rPr>
        <w:t xml:space="preserve">    if (ret &lt; 0) {</w:t>
      </w:r>
    </w:p>
    <w:p w:rsidR="00C73189" w:rsidRPr="00460B76" w:rsidRDefault="00C73189" w:rsidP="00E30325">
      <w:pPr>
        <w:pStyle w:val="a6"/>
        <w:spacing w:before="62" w:after="62"/>
        <w:rPr>
          <w:lang w:val="en-US"/>
        </w:rPr>
      </w:pPr>
      <w:r w:rsidRPr="00460B76">
        <w:rPr>
          <w:lang w:val="en-US"/>
        </w:rPr>
        <w:t xml:space="preserve">        printf("failed to get /dev/fb0 screen info\n");</w:t>
      </w:r>
    </w:p>
    <w:p w:rsidR="00C73189" w:rsidRPr="00460B76" w:rsidRDefault="00C73189" w:rsidP="00E30325">
      <w:pPr>
        <w:pStyle w:val="a6"/>
        <w:spacing w:before="62" w:after="62"/>
        <w:rPr>
          <w:lang w:val="en-US"/>
        </w:rPr>
      </w:pPr>
      <w:r w:rsidRPr="00460B76">
        <w:rPr>
          <w:lang w:val="en-US"/>
        </w:rPr>
        <w:t xml:space="preserve">        close(fb_fd);</w:t>
      </w:r>
    </w:p>
    <w:p w:rsidR="00C73189" w:rsidRPr="00460B76" w:rsidRDefault="00C73189" w:rsidP="00E30325">
      <w:pPr>
        <w:pStyle w:val="a6"/>
        <w:spacing w:before="62" w:after="62"/>
        <w:rPr>
          <w:lang w:val="en-US"/>
        </w:rPr>
      </w:pPr>
      <w:r w:rsidRPr="00460B76">
        <w:rPr>
          <w:lang w:val="en-US"/>
        </w:rPr>
        <w:t xml:space="preserve">        return  (-1);</w:t>
      </w:r>
    </w:p>
    <w:p w:rsidR="00C73189" w:rsidRPr="00460B76" w:rsidRDefault="00C73189" w:rsidP="00E30325">
      <w:pPr>
        <w:pStyle w:val="a6"/>
        <w:spacing w:before="62" w:after="62"/>
        <w:rPr>
          <w:lang w:val="en-US"/>
        </w:rPr>
      </w:pPr>
      <w:r w:rsidRPr="00460B76">
        <w:rPr>
          <w:lang w:val="en-US"/>
        </w:rPr>
        <w:t xml:space="preserve">    }</w:t>
      </w:r>
    </w:p>
    <w:p w:rsidR="00C73189" w:rsidRPr="00460B76" w:rsidRDefault="00C73189" w:rsidP="00E30325">
      <w:pPr>
        <w:pStyle w:val="a6"/>
        <w:spacing w:before="62" w:after="62"/>
        <w:rPr>
          <w:lang w:val="en-US"/>
        </w:rPr>
      </w:pPr>
    </w:p>
    <w:p w:rsidR="00C73189" w:rsidRPr="00460B76" w:rsidRDefault="00C73189" w:rsidP="00E30325">
      <w:pPr>
        <w:pStyle w:val="a6"/>
        <w:spacing w:before="62" w:after="62"/>
        <w:rPr>
          <w:lang w:val="en-US"/>
        </w:rPr>
      </w:pPr>
      <w:r w:rsidRPr="00460B76">
        <w:rPr>
          <w:lang w:val="en-US"/>
        </w:rPr>
        <w:t xml:space="preserve">    ret = ioctl(fb_fd, LW_GM_GET_VARINFO, &amp;var_info); </w:t>
      </w:r>
      <w:r w:rsidRPr="00460B76">
        <w:rPr>
          <w:lang w:val="en-US"/>
        </w:rPr>
        <w:tab/>
        <w:t xml:space="preserve">/*  </w:t>
      </w:r>
      <w:r>
        <w:rPr>
          <w:rFonts w:hint="eastAsia"/>
        </w:rPr>
        <w:t>获取</w:t>
      </w:r>
      <w:r w:rsidRPr="00460B76">
        <w:rPr>
          <w:lang w:val="en-US"/>
        </w:rPr>
        <w:t xml:space="preserve"> fb </w:t>
      </w:r>
      <w:r>
        <w:rPr>
          <w:rFonts w:hint="eastAsia"/>
        </w:rPr>
        <w:t>行列信息等</w:t>
      </w:r>
      <w:r w:rsidRPr="00460B76">
        <w:rPr>
          <w:lang w:val="en-US"/>
        </w:rPr>
        <w:t xml:space="preserve">     */</w:t>
      </w:r>
    </w:p>
    <w:p w:rsidR="00C73189" w:rsidRPr="00460B76" w:rsidRDefault="00C73189" w:rsidP="00E30325">
      <w:pPr>
        <w:pStyle w:val="a6"/>
        <w:spacing w:before="62" w:after="62"/>
        <w:rPr>
          <w:lang w:val="en-US"/>
        </w:rPr>
      </w:pPr>
      <w:r w:rsidRPr="00460B76">
        <w:rPr>
          <w:lang w:val="en-US"/>
        </w:rPr>
        <w:t xml:space="preserve">    if (ret &lt; 0) {</w:t>
      </w:r>
    </w:p>
    <w:p w:rsidR="00C73189" w:rsidRPr="00460B76" w:rsidRDefault="00C73189" w:rsidP="00E30325">
      <w:pPr>
        <w:pStyle w:val="a6"/>
        <w:spacing w:before="62" w:after="62"/>
        <w:rPr>
          <w:lang w:val="en-US"/>
        </w:rPr>
      </w:pPr>
      <w:r w:rsidRPr="00460B76">
        <w:rPr>
          <w:lang w:val="en-US"/>
        </w:rPr>
        <w:t xml:space="preserve">        printf("failed to get /dev/fb0 var info\n");</w:t>
      </w:r>
    </w:p>
    <w:p w:rsidR="00C73189" w:rsidRPr="00460B76" w:rsidRDefault="00C73189" w:rsidP="00E30325">
      <w:pPr>
        <w:pStyle w:val="a6"/>
        <w:spacing w:before="62" w:after="62"/>
        <w:rPr>
          <w:lang w:val="en-US"/>
        </w:rPr>
      </w:pPr>
      <w:r w:rsidRPr="00460B76">
        <w:rPr>
          <w:lang w:val="en-US"/>
        </w:rPr>
        <w:t xml:space="preserve">        close(fb_fd);</w:t>
      </w:r>
    </w:p>
    <w:p w:rsidR="00C73189" w:rsidRPr="00460B76" w:rsidRDefault="00C73189" w:rsidP="00E30325">
      <w:pPr>
        <w:pStyle w:val="a6"/>
        <w:spacing w:before="62" w:after="62"/>
        <w:rPr>
          <w:lang w:val="en-US"/>
        </w:rPr>
      </w:pPr>
      <w:r w:rsidRPr="00460B76">
        <w:rPr>
          <w:lang w:val="en-US"/>
        </w:rPr>
        <w:t xml:space="preserve">        return  (-1);</w:t>
      </w:r>
    </w:p>
    <w:p w:rsidR="00C73189" w:rsidRPr="00460B76" w:rsidRDefault="00C73189" w:rsidP="00E30325">
      <w:pPr>
        <w:pStyle w:val="a6"/>
        <w:spacing w:before="62" w:after="62"/>
        <w:rPr>
          <w:lang w:val="en-US"/>
        </w:rPr>
      </w:pPr>
      <w:r w:rsidRPr="00460B76">
        <w:rPr>
          <w:lang w:val="en-US"/>
        </w:rPr>
        <w:t xml:space="preserve">    }</w:t>
      </w:r>
    </w:p>
    <w:p w:rsidR="00C73189" w:rsidRPr="00460B76" w:rsidRDefault="00C73189" w:rsidP="00E30325">
      <w:pPr>
        <w:pStyle w:val="a6"/>
        <w:spacing w:before="62" w:after="62"/>
        <w:rPr>
          <w:lang w:val="en-US"/>
        </w:rPr>
      </w:pPr>
    </w:p>
    <w:p w:rsidR="00C73189" w:rsidRPr="00460B76" w:rsidRDefault="00C73189" w:rsidP="00E30325">
      <w:pPr>
        <w:pStyle w:val="a6"/>
        <w:spacing w:before="62" w:after="62"/>
        <w:ind w:firstLine="360"/>
        <w:rPr>
          <w:lang w:val="en-US"/>
        </w:rPr>
      </w:pPr>
      <w:r w:rsidRPr="00460B76">
        <w:rPr>
          <w:lang w:val="en-US"/>
        </w:rPr>
        <w:t xml:space="preserve">printf("the mem size :%d\n",    </w:t>
      </w:r>
      <w:r w:rsidRPr="00460B76">
        <w:rPr>
          <w:lang w:val="en-US"/>
        </w:rPr>
        <w:tab/>
      </w:r>
      <w:r w:rsidRPr="00460B76">
        <w:rPr>
          <w:lang w:val="en-US"/>
        </w:rPr>
        <w:tab/>
      </w:r>
      <w:r w:rsidRPr="00460B76">
        <w:rPr>
          <w:lang w:val="en-US"/>
        </w:rPr>
        <w:tab/>
      </w:r>
      <w:r w:rsidRPr="00460B76">
        <w:rPr>
          <w:lang w:val="en-US"/>
        </w:rPr>
        <w:tab/>
      </w:r>
      <w:r w:rsidRPr="00460B76">
        <w:rPr>
          <w:lang w:val="en-US"/>
        </w:rPr>
        <w:tab/>
      </w:r>
      <w:r w:rsidRPr="00460B76">
        <w:rPr>
          <w:lang w:val="en-US"/>
        </w:rPr>
        <w:tab/>
        <w:t xml:space="preserve">/* fb </w:t>
      </w:r>
      <w:r>
        <w:rPr>
          <w:rFonts w:hint="eastAsia"/>
        </w:rPr>
        <w:t>占用内存的大小</w:t>
      </w:r>
      <w:r w:rsidRPr="00460B76">
        <w:rPr>
          <w:lang w:val="en-US"/>
        </w:rPr>
        <w:t xml:space="preserve">       */</w:t>
      </w:r>
    </w:p>
    <w:p w:rsidR="00C73189" w:rsidRPr="00460B76" w:rsidRDefault="00C73189" w:rsidP="00952020">
      <w:pPr>
        <w:pStyle w:val="a6"/>
        <w:ind w:firstLineChars="650" w:firstLine="1170"/>
        <w:rPr>
          <w:lang w:val="en-US"/>
        </w:rPr>
      </w:pPr>
      <w:r w:rsidRPr="00460B76">
        <w:rPr>
          <w:lang w:val="en-US"/>
        </w:rPr>
        <w:t>scr_info.GMSI_stMemSize);</w:t>
      </w:r>
    </w:p>
    <w:p w:rsidR="00C73189" w:rsidRPr="00460B76" w:rsidRDefault="00C73189" w:rsidP="00E30325">
      <w:pPr>
        <w:pStyle w:val="a6"/>
        <w:spacing w:before="62" w:after="62"/>
        <w:ind w:firstLine="360"/>
        <w:rPr>
          <w:lang w:val="en-US"/>
        </w:rPr>
      </w:pPr>
      <w:r w:rsidRPr="00460B76">
        <w:rPr>
          <w:lang w:val="en-US"/>
        </w:rPr>
        <w:lastRenderedPageBreak/>
        <w:t xml:space="preserve">printf("the line_length is :%d\n",       </w:t>
      </w:r>
      <w:r w:rsidRPr="00460B76">
        <w:rPr>
          <w:lang w:val="en-US"/>
        </w:rPr>
        <w:tab/>
      </w:r>
      <w:r w:rsidRPr="00460B76">
        <w:rPr>
          <w:lang w:val="en-US"/>
        </w:rPr>
        <w:tab/>
      </w:r>
      <w:r w:rsidRPr="00460B76">
        <w:rPr>
          <w:lang w:val="en-US"/>
        </w:rPr>
        <w:tab/>
        <w:t xml:space="preserve">/*  fb </w:t>
      </w:r>
      <w:r>
        <w:rPr>
          <w:rFonts w:hint="eastAsia"/>
        </w:rPr>
        <w:t>每行像素点字节数</w:t>
      </w:r>
      <w:r w:rsidRPr="00460B76">
        <w:rPr>
          <w:lang w:val="en-US"/>
        </w:rPr>
        <w:t xml:space="preserve">    */</w:t>
      </w:r>
    </w:p>
    <w:p w:rsidR="00C73189" w:rsidRPr="00460B76" w:rsidRDefault="00C73189" w:rsidP="00952020">
      <w:pPr>
        <w:pStyle w:val="a6"/>
        <w:ind w:firstLineChars="650" w:firstLine="1170"/>
        <w:rPr>
          <w:lang w:val="en-US"/>
        </w:rPr>
      </w:pPr>
      <w:r w:rsidRPr="00460B76">
        <w:rPr>
          <w:lang w:val="en-US"/>
        </w:rPr>
        <w:t xml:space="preserve">scr_info.GMSI_stMemSizePerLine); </w:t>
      </w:r>
    </w:p>
    <w:p w:rsidR="00C73189" w:rsidRPr="00460B76" w:rsidRDefault="00C73189" w:rsidP="00E30325">
      <w:pPr>
        <w:pStyle w:val="a6"/>
        <w:spacing w:before="62" w:after="62"/>
        <w:ind w:firstLine="360"/>
        <w:rPr>
          <w:lang w:val="en-US"/>
        </w:rPr>
      </w:pPr>
      <w:r w:rsidRPr="00460B76">
        <w:rPr>
          <w:lang w:val="en-US"/>
        </w:rPr>
        <w:t xml:space="preserve">printf("the xres is :%d\n", </w:t>
      </w:r>
      <w:r w:rsidRPr="00460B76">
        <w:rPr>
          <w:lang w:val="en-US"/>
        </w:rPr>
        <w:tab/>
      </w:r>
      <w:r w:rsidRPr="00460B76">
        <w:rPr>
          <w:lang w:val="en-US"/>
        </w:rPr>
        <w:tab/>
      </w:r>
      <w:r w:rsidRPr="00460B76">
        <w:rPr>
          <w:lang w:val="en-US"/>
        </w:rPr>
        <w:tab/>
      </w:r>
      <w:r w:rsidRPr="00460B76">
        <w:rPr>
          <w:lang w:val="en-US"/>
        </w:rPr>
        <w:tab/>
      </w:r>
      <w:r w:rsidRPr="00460B76">
        <w:rPr>
          <w:lang w:val="en-US"/>
        </w:rPr>
        <w:tab/>
      </w:r>
      <w:r w:rsidRPr="00460B76">
        <w:rPr>
          <w:lang w:val="en-US"/>
        </w:rPr>
        <w:tab/>
        <w:t xml:space="preserve">/*  fb </w:t>
      </w:r>
      <w:r>
        <w:rPr>
          <w:rFonts w:hint="eastAsia"/>
        </w:rPr>
        <w:t>显示区域高度</w:t>
      </w:r>
      <w:r w:rsidRPr="00460B76">
        <w:rPr>
          <w:lang w:val="en-US"/>
        </w:rPr>
        <w:t xml:space="preserve">        */</w:t>
      </w:r>
    </w:p>
    <w:p w:rsidR="00C73189" w:rsidRPr="00460B76" w:rsidRDefault="00C73189" w:rsidP="00952020">
      <w:pPr>
        <w:pStyle w:val="a6"/>
        <w:ind w:firstLineChars="600" w:firstLine="1080"/>
        <w:rPr>
          <w:lang w:val="en-US"/>
        </w:rPr>
      </w:pPr>
      <w:r w:rsidRPr="00460B76">
        <w:rPr>
          <w:lang w:val="en-US"/>
        </w:rPr>
        <w:t>(int)var_info.GMVI_ulXRes);</w:t>
      </w:r>
    </w:p>
    <w:p w:rsidR="00C73189" w:rsidRPr="00460B76" w:rsidRDefault="00C73189" w:rsidP="00952020">
      <w:pPr>
        <w:pStyle w:val="a6"/>
        <w:ind w:firstLineChars="200" w:firstLine="360"/>
        <w:rPr>
          <w:lang w:val="en-US"/>
        </w:rPr>
      </w:pPr>
      <w:r w:rsidRPr="00460B76">
        <w:rPr>
          <w:lang w:val="en-US"/>
        </w:rPr>
        <w:t xml:space="preserve">printf("the yres is :%d\n", </w:t>
      </w:r>
      <w:r w:rsidRPr="00460B76">
        <w:rPr>
          <w:lang w:val="en-US"/>
        </w:rPr>
        <w:tab/>
      </w:r>
      <w:r w:rsidRPr="00460B76">
        <w:rPr>
          <w:lang w:val="en-US"/>
        </w:rPr>
        <w:tab/>
      </w:r>
      <w:r w:rsidRPr="00460B76">
        <w:rPr>
          <w:lang w:val="en-US"/>
        </w:rPr>
        <w:tab/>
      </w:r>
      <w:r w:rsidRPr="00460B76">
        <w:rPr>
          <w:lang w:val="en-US"/>
        </w:rPr>
        <w:tab/>
      </w:r>
      <w:r w:rsidRPr="00460B76">
        <w:rPr>
          <w:lang w:val="en-US"/>
        </w:rPr>
        <w:tab/>
      </w:r>
      <w:r w:rsidRPr="00460B76">
        <w:rPr>
          <w:lang w:val="en-US"/>
        </w:rPr>
        <w:tab/>
        <w:t xml:space="preserve">/* fb </w:t>
      </w:r>
      <w:r>
        <w:rPr>
          <w:rFonts w:hint="eastAsia"/>
        </w:rPr>
        <w:t>显示区域宽度</w:t>
      </w:r>
      <w:r w:rsidRPr="00460B76">
        <w:rPr>
          <w:lang w:val="en-US"/>
        </w:rPr>
        <w:t xml:space="preserve">         */ </w:t>
      </w:r>
    </w:p>
    <w:p w:rsidR="00C73189" w:rsidRPr="00460B76" w:rsidRDefault="00C73189" w:rsidP="00952020">
      <w:pPr>
        <w:pStyle w:val="a6"/>
        <w:ind w:firstLineChars="600" w:firstLine="1080"/>
        <w:rPr>
          <w:lang w:val="en-US"/>
        </w:rPr>
      </w:pPr>
      <w:r w:rsidRPr="00460B76">
        <w:rPr>
          <w:lang w:val="en-US"/>
        </w:rPr>
        <w:t>(int)var_info.GMVI_ulYRes);</w:t>
      </w:r>
    </w:p>
    <w:p w:rsidR="00C73189" w:rsidRPr="00460B76" w:rsidRDefault="00C73189" w:rsidP="00E30325">
      <w:pPr>
        <w:pStyle w:val="a6"/>
        <w:spacing w:before="62" w:after="62"/>
        <w:rPr>
          <w:lang w:val="en-US"/>
        </w:rPr>
      </w:pPr>
      <w:r w:rsidRPr="00460B76">
        <w:rPr>
          <w:lang w:val="en-US"/>
        </w:rPr>
        <w:t xml:space="preserve">    printf("bits_per_pixel is :%d\n",                </w:t>
      </w:r>
      <w:r w:rsidRPr="00460B76">
        <w:rPr>
          <w:lang w:val="en-US"/>
        </w:rPr>
        <w:tab/>
      </w:r>
      <w:r w:rsidRPr="00460B76">
        <w:rPr>
          <w:lang w:val="en-US"/>
        </w:rPr>
        <w:tab/>
        <w:t xml:space="preserve">/*  fb </w:t>
      </w:r>
      <w:r>
        <w:rPr>
          <w:rFonts w:hint="eastAsia"/>
        </w:rPr>
        <w:t>单像素点的</w:t>
      </w:r>
      <w:r w:rsidRPr="00460B76">
        <w:rPr>
          <w:lang w:val="en-US"/>
        </w:rPr>
        <w:t xml:space="preserve"> bits    */</w:t>
      </w:r>
    </w:p>
    <w:p w:rsidR="00C73189" w:rsidRPr="00460B76" w:rsidRDefault="00C73189" w:rsidP="00E30325">
      <w:pPr>
        <w:pStyle w:val="a6"/>
        <w:spacing w:before="62" w:after="62"/>
        <w:rPr>
          <w:lang w:val="en-US"/>
        </w:rPr>
      </w:pPr>
      <w:r w:rsidRPr="00460B76">
        <w:rPr>
          <w:lang w:val="en-US"/>
        </w:rPr>
        <w:t xml:space="preserve">    </w:t>
      </w:r>
      <w:r w:rsidRPr="00460B76">
        <w:rPr>
          <w:lang w:val="en-US"/>
        </w:rPr>
        <w:tab/>
      </w:r>
      <w:r w:rsidRPr="00460B76">
        <w:rPr>
          <w:lang w:val="en-US"/>
        </w:rPr>
        <w:tab/>
        <w:t xml:space="preserve">   (int)var_info.GMVI_ulBitsPerPixel);</w:t>
      </w:r>
    </w:p>
    <w:p w:rsidR="00C73189" w:rsidRPr="00460B76" w:rsidRDefault="00C73189" w:rsidP="00E30325">
      <w:pPr>
        <w:pStyle w:val="a6"/>
        <w:spacing w:before="62" w:after="62"/>
        <w:rPr>
          <w:lang w:val="en-US"/>
        </w:rPr>
      </w:pPr>
      <w:r w:rsidRPr="00460B76">
        <w:rPr>
          <w:lang w:val="en-US"/>
        </w:rPr>
        <w:t xml:space="preserve">    /*</w:t>
      </w:r>
    </w:p>
    <w:p w:rsidR="00C73189" w:rsidRPr="00460B76" w:rsidRDefault="00C73189" w:rsidP="00E30325">
      <w:pPr>
        <w:pStyle w:val="a6"/>
        <w:spacing w:before="62" w:after="62"/>
        <w:rPr>
          <w:lang w:val="en-US"/>
        </w:rPr>
      </w:pPr>
      <w:r w:rsidRPr="00460B76">
        <w:rPr>
          <w:lang w:val="en-US"/>
        </w:rPr>
        <w:t xml:space="preserve">     * </w:t>
      </w:r>
      <w:r>
        <w:rPr>
          <w:rFonts w:hint="eastAsia"/>
        </w:rPr>
        <w:t>将</w:t>
      </w:r>
      <w:r w:rsidRPr="00460B76">
        <w:rPr>
          <w:lang w:val="en-US"/>
        </w:rPr>
        <w:t xml:space="preserve"> framebuffer </w:t>
      </w:r>
      <w:r>
        <w:rPr>
          <w:rFonts w:hint="eastAsia"/>
        </w:rPr>
        <w:t>物理内存映射到用户空间</w:t>
      </w:r>
    </w:p>
    <w:p w:rsidR="00C73189" w:rsidRPr="00460B76" w:rsidRDefault="00C73189" w:rsidP="00E30325">
      <w:pPr>
        <w:pStyle w:val="a6"/>
        <w:spacing w:before="62" w:after="62"/>
        <w:rPr>
          <w:lang w:val="en-US"/>
        </w:rPr>
      </w:pPr>
      <w:r w:rsidRPr="00460B76">
        <w:rPr>
          <w:lang w:val="en-US"/>
        </w:rPr>
        <w:t xml:space="preserve">     */</w:t>
      </w:r>
    </w:p>
    <w:p w:rsidR="00C73189" w:rsidRPr="00460B76" w:rsidRDefault="00C73189" w:rsidP="00E30325">
      <w:pPr>
        <w:pStyle w:val="a6"/>
        <w:spacing w:before="62" w:after="62"/>
        <w:ind w:firstLine="360"/>
        <w:rPr>
          <w:lang w:val="en-US"/>
        </w:rPr>
      </w:pPr>
      <w:r w:rsidRPr="00460B76">
        <w:rPr>
          <w:lang w:val="en-US"/>
        </w:rPr>
        <w:t xml:space="preserve">pframebuffer = mmap(NULL, scr_info.GMSI_stMemSize, </w:t>
      </w:r>
    </w:p>
    <w:p w:rsidR="00C73189" w:rsidRPr="00460B76" w:rsidRDefault="00C73189" w:rsidP="00952020">
      <w:pPr>
        <w:pStyle w:val="a6"/>
        <w:ind w:firstLineChars="1400" w:firstLine="2520"/>
        <w:rPr>
          <w:lang w:val="en-US"/>
        </w:rPr>
      </w:pPr>
      <w:r w:rsidRPr="00460B76">
        <w:rPr>
          <w:lang w:val="en-US"/>
        </w:rPr>
        <w:t>PROT_READ | PROT_WRITE, MAP_SHARED, fb_fd, 0);</w:t>
      </w:r>
    </w:p>
    <w:p w:rsidR="00C73189" w:rsidRPr="00460B76" w:rsidRDefault="00C73189" w:rsidP="00E30325">
      <w:pPr>
        <w:pStyle w:val="a6"/>
        <w:spacing w:before="62" w:after="62"/>
        <w:rPr>
          <w:lang w:val="en-US"/>
        </w:rPr>
      </w:pPr>
      <w:r w:rsidRPr="00460B76">
        <w:rPr>
          <w:lang w:val="en-US"/>
        </w:rPr>
        <w:t xml:space="preserve">    if (pframebuffer == MAP_FAILED) {</w:t>
      </w:r>
    </w:p>
    <w:p w:rsidR="00C73189" w:rsidRPr="00460B76" w:rsidRDefault="00C73189" w:rsidP="00E30325">
      <w:pPr>
        <w:pStyle w:val="a6"/>
        <w:spacing w:before="62" w:after="62"/>
        <w:rPr>
          <w:lang w:val="en-US"/>
        </w:rPr>
      </w:pPr>
      <w:r w:rsidRPr="00460B76">
        <w:rPr>
          <w:lang w:val="en-US"/>
        </w:rPr>
        <w:t xml:space="preserve">        printf("failed to mmap /dev/fb0\n");</w:t>
      </w:r>
    </w:p>
    <w:p w:rsidR="00C73189" w:rsidRPr="00460B76" w:rsidRDefault="00C73189" w:rsidP="00E30325">
      <w:pPr>
        <w:pStyle w:val="a6"/>
        <w:spacing w:before="62" w:after="62"/>
        <w:rPr>
          <w:lang w:val="en-US"/>
        </w:rPr>
      </w:pPr>
      <w:r w:rsidRPr="00460B76">
        <w:rPr>
          <w:lang w:val="en-US"/>
        </w:rPr>
        <w:t xml:space="preserve">        close(fb_fd);</w:t>
      </w:r>
    </w:p>
    <w:p w:rsidR="00C73189" w:rsidRPr="00460B76" w:rsidRDefault="00C73189" w:rsidP="00E30325">
      <w:pPr>
        <w:pStyle w:val="a6"/>
        <w:spacing w:before="62" w:after="62"/>
        <w:rPr>
          <w:lang w:val="en-US"/>
        </w:rPr>
      </w:pPr>
      <w:r w:rsidRPr="00460B76">
        <w:rPr>
          <w:lang w:val="en-US"/>
        </w:rPr>
        <w:t xml:space="preserve">        return  (-1);</w:t>
      </w:r>
    </w:p>
    <w:p w:rsidR="00C73189" w:rsidRPr="00460B76" w:rsidRDefault="00C73189" w:rsidP="00E30325">
      <w:pPr>
        <w:pStyle w:val="a6"/>
        <w:spacing w:before="62" w:after="62"/>
        <w:rPr>
          <w:lang w:val="en-US"/>
        </w:rPr>
      </w:pPr>
      <w:r w:rsidRPr="00460B76">
        <w:rPr>
          <w:lang w:val="en-US"/>
        </w:rPr>
        <w:t xml:space="preserve">    }</w:t>
      </w:r>
    </w:p>
    <w:p w:rsidR="00C73189" w:rsidRPr="00460B76" w:rsidRDefault="00C73189" w:rsidP="00E30325">
      <w:pPr>
        <w:pStyle w:val="a6"/>
        <w:spacing w:before="62" w:after="62"/>
        <w:rPr>
          <w:lang w:val="en-US"/>
        </w:rPr>
      </w:pPr>
    </w:p>
    <w:p w:rsidR="00C73189" w:rsidRPr="00460B76" w:rsidRDefault="00C73189" w:rsidP="00E30325">
      <w:pPr>
        <w:pStyle w:val="a6"/>
        <w:spacing w:before="62" w:after="62"/>
        <w:ind w:firstLine="360"/>
        <w:rPr>
          <w:lang w:val="en-US"/>
        </w:rPr>
      </w:pPr>
      <w:r w:rsidRPr="00460B76">
        <w:rPr>
          <w:lang w:val="en-US"/>
        </w:rPr>
        <w:t xml:space="preserve">memset(pframebuffer, 0xFF,   </w:t>
      </w:r>
      <w:r w:rsidRPr="00460B76">
        <w:rPr>
          <w:lang w:val="en-US"/>
        </w:rPr>
        <w:tab/>
      </w:r>
      <w:r w:rsidRPr="00460B76">
        <w:rPr>
          <w:lang w:val="en-US"/>
        </w:rPr>
        <w:tab/>
      </w:r>
      <w:r w:rsidRPr="00460B76">
        <w:rPr>
          <w:lang w:val="en-US"/>
        </w:rPr>
        <w:tab/>
      </w:r>
      <w:r w:rsidRPr="00460B76">
        <w:rPr>
          <w:lang w:val="en-US"/>
        </w:rPr>
        <w:tab/>
      </w:r>
      <w:r w:rsidRPr="00460B76">
        <w:rPr>
          <w:lang w:val="en-US"/>
        </w:rPr>
        <w:tab/>
      </w:r>
      <w:r w:rsidRPr="00460B76">
        <w:rPr>
          <w:lang w:val="en-US"/>
        </w:rPr>
        <w:tab/>
        <w:t xml:space="preserve">/*  </w:t>
      </w:r>
      <w:r>
        <w:rPr>
          <w:rFonts w:hint="eastAsia"/>
        </w:rPr>
        <w:t>屏幕全白</w:t>
      </w:r>
      <w:r w:rsidRPr="00460B76">
        <w:rPr>
          <w:lang w:val="en-US"/>
        </w:rPr>
        <w:t xml:space="preserve">               */</w:t>
      </w:r>
    </w:p>
    <w:p w:rsidR="00C73189" w:rsidRPr="00460B76" w:rsidRDefault="00C73189" w:rsidP="00952020">
      <w:pPr>
        <w:pStyle w:val="a6"/>
        <w:ind w:firstLineChars="600" w:firstLine="1080"/>
        <w:rPr>
          <w:lang w:val="en-US"/>
        </w:rPr>
      </w:pPr>
      <w:r w:rsidRPr="00460B76">
        <w:rPr>
          <w:lang w:val="en-US"/>
        </w:rPr>
        <w:t>scr_info.GMSI_stMemSize);</w:t>
      </w:r>
      <w:r w:rsidRPr="00460B76">
        <w:rPr>
          <w:lang w:val="en-US"/>
        </w:rPr>
        <w:tab/>
      </w:r>
    </w:p>
    <w:p w:rsidR="00C73189" w:rsidRPr="00460B76" w:rsidRDefault="00C73189" w:rsidP="00E30325">
      <w:pPr>
        <w:pStyle w:val="a6"/>
        <w:spacing w:before="62" w:after="62"/>
        <w:rPr>
          <w:lang w:val="en-US"/>
        </w:rPr>
      </w:pPr>
      <w:r w:rsidRPr="00460B76">
        <w:rPr>
          <w:lang w:val="en-US"/>
        </w:rPr>
        <w:t xml:space="preserve">    sleep(2);</w:t>
      </w:r>
    </w:p>
    <w:p w:rsidR="00C73189" w:rsidRPr="00460B76" w:rsidRDefault="00C73189" w:rsidP="00E30325">
      <w:pPr>
        <w:pStyle w:val="a6"/>
        <w:spacing w:before="62" w:after="62"/>
        <w:ind w:firstLine="360"/>
        <w:rPr>
          <w:lang w:val="en-US"/>
        </w:rPr>
      </w:pPr>
      <w:r w:rsidRPr="00460B76">
        <w:rPr>
          <w:lang w:val="en-US"/>
        </w:rPr>
        <w:t xml:space="preserve">memset(pframebuffer, 0x88,                      </w:t>
      </w:r>
      <w:r w:rsidRPr="00460B76">
        <w:rPr>
          <w:lang w:val="en-US"/>
        </w:rPr>
        <w:tab/>
      </w:r>
      <w:r w:rsidRPr="00460B76">
        <w:rPr>
          <w:lang w:val="en-US"/>
        </w:rPr>
        <w:tab/>
        <w:t xml:space="preserve">/*  </w:t>
      </w:r>
      <w:r>
        <w:rPr>
          <w:rFonts w:hint="eastAsia"/>
        </w:rPr>
        <w:t>屏幕半灰</w:t>
      </w:r>
      <w:r w:rsidRPr="00460B76">
        <w:rPr>
          <w:lang w:val="en-US"/>
        </w:rPr>
        <w:t xml:space="preserve">               */</w:t>
      </w:r>
    </w:p>
    <w:p w:rsidR="00C73189" w:rsidRPr="00460B76" w:rsidRDefault="00C73189" w:rsidP="00952020">
      <w:pPr>
        <w:pStyle w:val="a6"/>
        <w:ind w:firstLineChars="600" w:firstLine="1080"/>
        <w:rPr>
          <w:lang w:val="en-US"/>
        </w:rPr>
      </w:pPr>
      <w:r w:rsidRPr="00460B76">
        <w:rPr>
          <w:lang w:val="en-US"/>
        </w:rPr>
        <w:t>scr_info.GMSI_stMemSize / 2);</w:t>
      </w:r>
      <w:r w:rsidRPr="00460B76">
        <w:rPr>
          <w:lang w:val="en-US"/>
        </w:rPr>
        <w:tab/>
      </w:r>
    </w:p>
    <w:p w:rsidR="00C73189" w:rsidRPr="00460B76" w:rsidRDefault="00C73189" w:rsidP="00E30325">
      <w:pPr>
        <w:pStyle w:val="a6"/>
        <w:spacing w:before="62" w:after="62"/>
        <w:rPr>
          <w:lang w:val="en-US"/>
        </w:rPr>
      </w:pPr>
      <w:r w:rsidRPr="00460B76">
        <w:rPr>
          <w:lang w:val="en-US"/>
        </w:rPr>
        <w:t xml:space="preserve">    sleep(2);</w:t>
      </w:r>
    </w:p>
    <w:p w:rsidR="00C73189" w:rsidRPr="00460B76" w:rsidRDefault="00C73189" w:rsidP="00E30325">
      <w:pPr>
        <w:pStyle w:val="a6"/>
        <w:spacing w:before="62" w:after="62"/>
        <w:ind w:firstLine="360"/>
        <w:rPr>
          <w:lang w:val="en-US"/>
        </w:rPr>
      </w:pPr>
      <w:r w:rsidRPr="00460B76">
        <w:rPr>
          <w:lang w:val="en-US"/>
        </w:rPr>
        <w:t xml:space="preserve">memset(pframebuffer, 0x00,  </w:t>
      </w:r>
      <w:r w:rsidRPr="00460B76">
        <w:rPr>
          <w:lang w:val="en-US"/>
        </w:rPr>
        <w:tab/>
      </w:r>
      <w:r w:rsidRPr="00460B76">
        <w:rPr>
          <w:lang w:val="en-US"/>
        </w:rPr>
        <w:tab/>
      </w:r>
      <w:r w:rsidRPr="00460B76">
        <w:rPr>
          <w:lang w:val="en-US"/>
        </w:rPr>
        <w:tab/>
      </w:r>
      <w:r w:rsidRPr="00460B76">
        <w:rPr>
          <w:lang w:val="en-US"/>
        </w:rPr>
        <w:tab/>
      </w:r>
      <w:r w:rsidRPr="00460B76">
        <w:rPr>
          <w:lang w:val="en-US"/>
        </w:rPr>
        <w:tab/>
      </w:r>
      <w:r w:rsidRPr="00460B76">
        <w:rPr>
          <w:lang w:val="en-US"/>
        </w:rPr>
        <w:tab/>
      </w:r>
      <w:r w:rsidRPr="00460B76">
        <w:rPr>
          <w:lang w:val="en-US"/>
        </w:rPr>
        <w:tab/>
        <w:t xml:space="preserve">/*  </w:t>
      </w:r>
      <w:r>
        <w:rPr>
          <w:rFonts w:hint="eastAsia"/>
        </w:rPr>
        <w:t>屏幕</w:t>
      </w:r>
      <w:r w:rsidRPr="00460B76">
        <w:rPr>
          <w:lang w:val="en-US"/>
        </w:rPr>
        <w:t xml:space="preserve"> 1/4 </w:t>
      </w:r>
      <w:r>
        <w:rPr>
          <w:rFonts w:hint="eastAsia"/>
        </w:rPr>
        <w:t>黑</w:t>
      </w:r>
      <w:r w:rsidRPr="00460B76">
        <w:rPr>
          <w:lang w:val="en-US"/>
        </w:rPr>
        <w:t xml:space="preserve">           */</w:t>
      </w:r>
    </w:p>
    <w:p w:rsidR="00C73189" w:rsidRPr="00460B76" w:rsidRDefault="00C73189" w:rsidP="00952020">
      <w:pPr>
        <w:pStyle w:val="a6"/>
        <w:ind w:firstLineChars="600" w:firstLine="1080"/>
        <w:rPr>
          <w:lang w:val="en-US"/>
        </w:rPr>
      </w:pPr>
      <w:r w:rsidRPr="00460B76">
        <w:rPr>
          <w:lang w:val="en-US"/>
        </w:rPr>
        <w:t>scr_info.GMSI_stMemSize / 4);</w:t>
      </w:r>
      <w:r w:rsidRPr="00460B76">
        <w:rPr>
          <w:lang w:val="en-US"/>
        </w:rPr>
        <w:tab/>
      </w:r>
    </w:p>
    <w:p w:rsidR="00C73189" w:rsidRPr="00460B76" w:rsidRDefault="00C73189" w:rsidP="00E30325">
      <w:pPr>
        <w:pStyle w:val="a6"/>
        <w:spacing w:before="62" w:after="62"/>
        <w:rPr>
          <w:lang w:val="en-US"/>
        </w:rPr>
      </w:pPr>
      <w:r w:rsidRPr="00460B76">
        <w:rPr>
          <w:lang w:val="en-US"/>
        </w:rPr>
        <w:t xml:space="preserve">    </w:t>
      </w:r>
    </w:p>
    <w:p w:rsidR="00C73189" w:rsidRPr="00460B76" w:rsidRDefault="00C73189" w:rsidP="00E30325">
      <w:pPr>
        <w:pStyle w:val="a6"/>
        <w:spacing w:before="62" w:after="62"/>
        <w:rPr>
          <w:lang w:val="en-US"/>
        </w:rPr>
      </w:pPr>
      <w:r w:rsidRPr="00460B76">
        <w:rPr>
          <w:lang w:val="en-US"/>
        </w:rPr>
        <w:t xml:space="preserve">    for (i = 0;i &lt; var_info.GMVI_ulXRes;i++) { </w:t>
      </w:r>
      <w:r w:rsidRPr="00460B76">
        <w:rPr>
          <w:lang w:val="en-US"/>
        </w:rPr>
        <w:tab/>
      </w:r>
      <w:r w:rsidRPr="00460B76">
        <w:rPr>
          <w:lang w:val="en-US"/>
        </w:rPr>
        <w:tab/>
      </w:r>
      <w:r w:rsidRPr="00460B76">
        <w:rPr>
          <w:lang w:val="en-US"/>
        </w:rPr>
        <w:tab/>
        <w:t xml:space="preserve">/*  </w:t>
      </w:r>
      <w:r>
        <w:rPr>
          <w:rFonts w:hint="eastAsia"/>
        </w:rPr>
        <w:t>绘制一条红色直线</w:t>
      </w:r>
      <w:r w:rsidRPr="00460B76">
        <w:rPr>
          <w:lang w:val="en-US"/>
        </w:rPr>
        <w:t xml:space="preserve">       */</w:t>
      </w:r>
    </w:p>
    <w:p w:rsidR="00C73189" w:rsidRPr="00460B76" w:rsidRDefault="00C73189" w:rsidP="00E30325">
      <w:pPr>
        <w:pStyle w:val="a6"/>
        <w:spacing w:before="62" w:after="62"/>
        <w:rPr>
          <w:lang w:val="en-US"/>
        </w:rPr>
      </w:pPr>
      <w:r w:rsidRPr="00460B76">
        <w:rPr>
          <w:lang w:val="en-US"/>
        </w:rPr>
        <w:t xml:space="preserve">    </w:t>
      </w:r>
      <w:r w:rsidRPr="00460B76">
        <w:rPr>
          <w:lang w:val="en-US"/>
        </w:rPr>
        <w:tab/>
        <w:t xml:space="preserve">    draw_pixel(pframebuffer, &amp;scr_info, &amp;var_info, i, 50, 0x00FF0000);</w:t>
      </w:r>
    </w:p>
    <w:p w:rsidR="00C73189" w:rsidRDefault="00C73189" w:rsidP="00E30325">
      <w:pPr>
        <w:pStyle w:val="a6"/>
        <w:spacing w:before="62" w:after="62"/>
      </w:pPr>
      <w:r w:rsidRPr="00460B76">
        <w:rPr>
          <w:lang w:val="en-US"/>
        </w:rPr>
        <w:t xml:space="preserve">    </w:t>
      </w:r>
      <w:r>
        <w:t>}</w:t>
      </w:r>
    </w:p>
    <w:p w:rsidR="00C73189" w:rsidRDefault="00C73189" w:rsidP="00E30325">
      <w:pPr>
        <w:pStyle w:val="a6"/>
        <w:spacing w:before="62" w:after="62"/>
      </w:pPr>
      <w:r>
        <w:t xml:space="preserve">    sleep(30);</w:t>
      </w:r>
    </w:p>
    <w:p w:rsidR="00C73189" w:rsidRDefault="00C73189" w:rsidP="00E30325">
      <w:pPr>
        <w:pStyle w:val="a6"/>
        <w:spacing w:before="62" w:after="62"/>
      </w:pPr>
      <w:r>
        <w:t xml:space="preserve">    /*</w:t>
      </w:r>
    </w:p>
    <w:p w:rsidR="00C73189" w:rsidRDefault="00C73189" w:rsidP="00E30325">
      <w:pPr>
        <w:pStyle w:val="a6"/>
        <w:spacing w:before="62" w:after="62"/>
      </w:pPr>
      <w:r>
        <w:t xml:space="preserve">     * </w:t>
      </w:r>
      <w:r>
        <w:rPr>
          <w:rFonts w:hint="eastAsia"/>
        </w:rPr>
        <w:t>程序退出前，释放占用的相关资源</w:t>
      </w:r>
    </w:p>
    <w:p w:rsidR="00C73189" w:rsidRPr="00460B76" w:rsidRDefault="00C73189" w:rsidP="00E30325">
      <w:pPr>
        <w:pStyle w:val="a6"/>
        <w:spacing w:before="62" w:after="62"/>
        <w:rPr>
          <w:lang w:val="en-US"/>
        </w:rPr>
      </w:pPr>
      <w:r>
        <w:t xml:space="preserve">     </w:t>
      </w:r>
      <w:r w:rsidRPr="00460B76">
        <w:rPr>
          <w:lang w:val="en-US"/>
        </w:rPr>
        <w:t>*/</w:t>
      </w:r>
    </w:p>
    <w:p w:rsidR="00C73189" w:rsidRPr="00460B76" w:rsidRDefault="00C73189" w:rsidP="00E30325">
      <w:pPr>
        <w:pStyle w:val="a6"/>
        <w:spacing w:before="62" w:after="62"/>
        <w:rPr>
          <w:lang w:val="en-US"/>
        </w:rPr>
      </w:pPr>
      <w:r w:rsidRPr="00460B76">
        <w:rPr>
          <w:lang w:val="en-US"/>
        </w:rPr>
        <w:t xml:space="preserve">    munmap(pframebuffer, scr_info.GMSI_stMemSize);</w:t>
      </w:r>
    </w:p>
    <w:p w:rsidR="00C73189" w:rsidRPr="00460B76" w:rsidRDefault="00C73189" w:rsidP="00E30325">
      <w:pPr>
        <w:pStyle w:val="a6"/>
        <w:spacing w:before="62" w:after="62"/>
        <w:rPr>
          <w:lang w:val="en-US"/>
        </w:rPr>
      </w:pPr>
      <w:r w:rsidRPr="00460B76">
        <w:rPr>
          <w:lang w:val="en-US"/>
        </w:rPr>
        <w:t xml:space="preserve">    close(fb_fd);</w:t>
      </w:r>
    </w:p>
    <w:p w:rsidR="00C73189" w:rsidRPr="00460B76" w:rsidRDefault="00C73189" w:rsidP="00E30325">
      <w:pPr>
        <w:pStyle w:val="a6"/>
        <w:spacing w:before="62" w:after="62"/>
        <w:rPr>
          <w:lang w:val="en-US"/>
        </w:rPr>
      </w:pPr>
    </w:p>
    <w:p w:rsidR="00C73189" w:rsidRPr="00460B76" w:rsidRDefault="00C73189" w:rsidP="00E30325">
      <w:pPr>
        <w:pStyle w:val="a6"/>
        <w:spacing w:before="62" w:after="62"/>
        <w:rPr>
          <w:lang w:val="en-US"/>
        </w:rPr>
      </w:pPr>
      <w:r w:rsidRPr="00460B76">
        <w:rPr>
          <w:lang w:val="en-US"/>
        </w:rPr>
        <w:t xml:space="preserve">    printf("framebuffer exit\n");</w:t>
      </w:r>
    </w:p>
    <w:p w:rsidR="00C73189" w:rsidRPr="00460B76" w:rsidRDefault="00C73189" w:rsidP="00E30325">
      <w:pPr>
        <w:pStyle w:val="a6"/>
        <w:spacing w:before="62" w:after="62"/>
        <w:rPr>
          <w:lang w:val="en-US"/>
        </w:rPr>
      </w:pPr>
    </w:p>
    <w:p w:rsidR="00C73189" w:rsidRDefault="00C73189" w:rsidP="00E30325">
      <w:pPr>
        <w:pStyle w:val="a6"/>
        <w:spacing w:before="62" w:after="62"/>
      </w:pPr>
      <w:r w:rsidRPr="00460B76">
        <w:rPr>
          <w:lang w:val="en-US"/>
        </w:rPr>
        <w:t xml:space="preserve">    </w:t>
      </w:r>
      <w:r>
        <w:t>return  (0);</w:t>
      </w:r>
    </w:p>
    <w:p w:rsidR="00C73189" w:rsidRPr="00A04ADB" w:rsidRDefault="00C73189" w:rsidP="00E30325">
      <w:pPr>
        <w:pStyle w:val="a6"/>
        <w:spacing w:before="62" w:after="62"/>
      </w:pPr>
      <w:r>
        <w:t>}</w:t>
      </w:r>
    </w:p>
    <w:p w:rsidR="00C73189" w:rsidRDefault="00C73189" w:rsidP="00E30325">
      <w:pPr>
        <w:pStyle w:val="23"/>
        <w:spacing w:before="62" w:after="62"/>
        <w:ind w:firstLine="0"/>
      </w:pPr>
      <w:r>
        <w:tab/>
      </w:r>
      <w:r>
        <w:rPr>
          <w:rFonts w:hint="eastAsia"/>
        </w:rPr>
        <w:t>能够绘制一个点的时候，理论上就可以绘制任意图形，因此在图形界面编程中，绘制点的函数非常重要，</w:t>
      </w:r>
      <w:r>
        <w:fldChar w:fldCharType="begin"/>
      </w:r>
      <w:r>
        <w:instrText xml:space="preserve"> REF _Ref425842138 \h </w:instrText>
      </w:r>
      <w:r>
        <w:fldChar w:fldCharType="separate"/>
      </w:r>
      <w:r w:rsidR="00B96029">
        <w:rPr>
          <w:rFonts w:hint="eastAsia"/>
        </w:rPr>
        <w:t>程序清单</w:t>
      </w:r>
      <w:r w:rsidR="00B96029">
        <w:t xml:space="preserve"> </w:t>
      </w:r>
      <w:r w:rsidR="00B96029">
        <w:rPr>
          <w:noProof/>
        </w:rPr>
        <w:t>1</w:t>
      </w:r>
      <w:r w:rsidR="00200C43">
        <w:rPr>
          <w:noProof/>
        </w:rPr>
        <w:t>3</w:t>
      </w:r>
      <w:r w:rsidR="00B96029">
        <w:t>.</w:t>
      </w:r>
      <w:r w:rsidR="00B96029">
        <w:rPr>
          <w:noProof/>
        </w:rPr>
        <w:t>2</w:t>
      </w:r>
      <w:r>
        <w:fldChar w:fldCharType="end"/>
      </w:r>
      <w:r>
        <w:rPr>
          <w:rFonts w:hint="eastAsia"/>
        </w:rPr>
        <w:t>是绘制点的函数代码。</w:t>
      </w:r>
    </w:p>
    <w:p w:rsidR="00C73189" w:rsidRDefault="00C73189" w:rsidP="004C4BBB">
      <w:pPr>
        <w:pStyle w:val="a8"/>
      </w:pPr>
      <w:bookmarkStart w:id="2475" w:name="_Ref425842138"/>
      <w:r>
        <w:rPr>
          <w:rFonts w:hint="eastAsia"/>
        </w:rPr>
        <w:t>程序清单</w:t>
      </w:r>
      <w:r>
        <w:t xml:space="preserve"> </w:t>
      </w:r>
      <w:r w:rsidR="00221946">
        <w:fldChar w:fldCharType="begin"/>
      </w:r>
      <w:r w:rsidR="00221946">
        <w:instrText xml:space="preserve"> STYLEREF 1 \s </w:instrText>
      </w:r>
      <w:r w:rsidR="00221946">
        <w:fldChar w:fldCharType="separate"/>
      </w:r>
      <w:r w:rsidR="00B96029">
        <w:rPr>
          <w:noProof/>
        </w:rPr>
        <w:t>1</w:t>
      </w:r>
      <w:r w:rsidR="00221946">
        <w:rPr>
          <w:noProof/>
        </w:rPr>
        <w:fldChar w:fldCharType="end"/>
      </w:r>
      <w:r w:rsidR="00200C43">
        <w:rPr>
          <w:noProof/>
        </w:rPr>
        <w:t>3</w:t>
      </w:r>
      <w:r>
        <w:t>.</w:t>
      </w:r>
      <w:r>
        <w:fldChar w:fldCharType="begin"/>
      </w:r>
      <w:r>
        <w:instrText xml:space="preserve"> SEQ </w:instrText>
      </w:r>
      <w:r>
        <w:rPr>
          <w:rFonts w:hint="eastAsia"/>
        </w:rPr>
        <w:instrText>程序清单</w:instrText>
      </w:r>
      <w:r>
        <w:instrText xml:space="preserve"> \* ARABIC \s 1 </w:instrText>
      </w:r>
      <w:r>
        <w:fldChar w:fldCharType="separate"/>
      </w:r>
      <w:r w:rsidR="00B96029">
        <w:rPr>
          <w:noProof/>
        </w:rPr>
        <w:t>2</w:t>
      </w:r>
      <w:r>
        <w:fldChar w:fldCharType="end"/>
      </w:r>
      <w:bookmarkEnd w:id="2475"/>
      <w:r>
        <w:t xml:space="preserve">  framebuffer.c</w:t>
      </w:r>
      <w:r>
        <w:rPr>
          <w:rFonts w:hint="eastAsia"/>
        </w:rPr>
        <w:t>程序的绘制点的函数</w:t>
      </w:r>
    </w:p>
    <w:p w:rsidR="00C73189" w:rsidRPr="00460B76" w:rsidRDefault="00C73189" w:rsidP="00E30325">
      <w:pPr>
        <w:pStyle w:val="a6"/>
        <w:spacing w:before="62" w:after="62"/>
        <w:rPr>
          <w:lang w:val="en-US"/>
        </w:rPr>
      </w:pPr>
      <w:r w:rsidRPr="00460B76">
        <w:rPr>
          <w:lang w:val="en-US"/>
        </w:rPr>
        <w:t>/******************************************************************************</w:t>
      </w:r>
    </w:p>
    <w:p w:rsidR="00C73189" w:rsidRPr="00460B76" w:rsidRDefault="00C73189" w:rsidP="00E30325">
      <w:pPr>
        <w:pStyle w:val="a6"/>
        <w:spacing w:before="62" w:after="62"/>
        <w:rPr>
          <w:lang w:val="en-US"/>
        </w:rPr>
      </w:pPr>
      <w:r w:rsidRPr="00460B76">
        <w:rPr>
          <w:lang w:val="en-US"/>
        </w:rPr>
        <w:t xml:space="preserve">** </w:t>
      </w:r>
      <w:r w:rsidRPr="005E2A8C">
        <w:rPr>
          <w:rFonts w:hint="eastAsia"/>
        </w:rPr>
        <w:t>函数名称</w:t>
      </w:r>
      <w:r w:rsidRPr="00460B76">
        <w:rPr>
          <w:lang w:val="en-US"/>
        </w:rPr>
        <w:t xml:space="preserve">: draw_pixel </w:t>
      </w:r>
    </w:p>
    <w:p w:rsidR="00C73189" w:rsidRPr="00460B76" w:rsidRDefault="00C73189" w:rsidP="00E30325">
      <w:pPr>
        <w:pStyle w:val="a6"/>
        <w:spacing w:before="62" w:after="62"/>
        <w:rPr>
          <w:lang w:val="en-US"/>
        </w:rPr>
      </w:pPr>
      <w:r w:rsidRPr="00460B76">
        <w:rPr>
          <w:lang w:val="en-US"/>
        </w:rPr>
        <w:t xml:space="preserve">** </w:t>
      </w:r>
      <w:r w:rsidRPr="005E2A8C">
        <w:rPr>
          <w:rFonts w:hint="eastAsia"/>
        </w:rPr>
        <w:t>功能描述</w:t>
      </w:r>
      <w:r w:rsidRPr="00460B76">
        <w:rPr>
          <w:lang w:val="en-US"/>
        </w:rPr>
        <w:t xml:space="preserve">: LCD </w:t>
      </w:r>
      <w:r w:rsidRPr="005E2A8C">
        <w:rPr>
          <w:rFonts w:hint="eastAsia"/>
        </w:rPr>
        <w:t>绘制点</w:t>
      </w:r>
    </w:p>
    <w:p w:rsidR="00C73189" w:rsidRPr="00460B76" w:rsidRDefault="00C73189" w:rsidP="00E30325">
      <w:pPr>
        <w:pStyle w:val="a6"/>
        <w:spacing w:before="62" w:after="62"/>
        <w:rPr>
          <w:lang w:val="en-US"/>
        </w:rPr>
      </w:pPr>
      <w:r w:rsidRPr="00460B76">
        <w:rPr>
          <w:lang w:val="en-US"/>
        </w:rPr>
        <w:t>******************************************************************************/</w:t>
      </w:r>
    </w:p>
    <w:p w:rsidR="00C73189" w:rsidRPr="00460B76" w:rsidRDefault="00C73189" w:rsidP="00E30325">
      <w:pPr>
        <w:pStyle w:val="a6"/>
        <w:spacing w:before="62" w:after="62"/>
        <w:rPr>
          <w:lang w:val="en-US"/>
        </w:rPr>
      </w:pPr>
      <w:r w:rsidRPr="00460B76">
        <w:rPr>
          <w:lang w:val="en-US"/>
        </w:rPr>
        <w:t xml:space="preserve">static void  draw_pixel (void          </w:t>
      </w:r>
      <w:r w:rsidRPr="00460B76">
        <w:rPr>
          <w:lang w:val="en-US"/>
        </w:rPr>
        <w:tab/>
        <w:t>*pframebuffer,</w:t>
      </w:r>
    </w:p>
    <w:p w:rsidR="00C73189" w:rsidRPr="00460B76" w:rsidRDefault="00C73189" w:rsidP="00E30325">
      <w:pPr>
        <w:pStyle w:val="a6"/>
        <w:spacing w:before="62" w:after="62"/>
        <w:rPr>
          <w:lang w:val="en-US"/>
        </w:rPr>
      </w:pPr>
      <w:r w:rsidRPr="00460B76">
        <w:rPr>
          <w:lang w:val="en-US"/>
        </w:rPr>
        <w:t xml:space="preserve">                             LW_GM_SCRINFO  *scr_info,</w:t>
      </w:r>
    </w:p>
    <w:p w:rsidR="00C73189" w:rsidRPr="00460B76" w:rsidRDefault="00C73189" w:rsidP="00E30325">
      <w:pPr>
        <w:pStyle w:val="a6"/>
        <w:spacing w:before="62" w:after="62"/>
        <w:rPr>
          <w:lang w:val="en-US"/>
        </w:rPr>
      </w:pPr>
      <w:r w:rsidRPr="00460B76">
        <w:rPr>
          <w:lang w:val="en-US"/>
        </w:rPr>
        <w:t xml:space="preserve">                             LW_GM_VARINFO  *var_info,</w:t>
      </w:r>
    </w:p>
    <w:p w:rsidR="00C73189" w:rsidRPr="00460B76" w:rsidRDefault="00C73189" w:rsidP="00E30325">
      <w:pPr>
        <w:pStyle w:val="a6"/>
        <w:spacing w:before="62" w:after="62"/>
        <w:rPr>
          <w:lang w:val="en-US"/>
        </w:rPr>
      </w:pPr>
      <w:r w:rsidRPr="00460B76">
        <w:rPr>
          <w:lang w:val="en-US"/>
        </w:rPr>
        <w:t xml:space="preserve">                             int            </w:t>
      </w:r>
      <w:r w:rsidRPr="00460B76">
        <w:rPr>
          <w:lang w:val="en-US"/>
        </w:rPr>
        <w:tab/>
        <w:t xml:space="preserve"> x,</w:t>
      </w:r>
    </w:p>
    <w:p w:rsidR="00C73189" w:rsidRPr="00460B76" w:rsidRDefault="00C73189" w:rsidP="00E30325">
      <w:pPr>
        <w:pStyle w:val="a6"/>
        <w:spacing w:before="62" w:after="62"/>
        <w:rPr>
          <w:lang w:val="en-US"/>
        </w:rPr>
      </w:pPr>
      <w:r w:rsidRPr="00460B76">
        <w:rPr>
          <w:lang w:val="en-US"/>
        </w:rPr>
        <w:t xml:space="preserve">                             int            </w:t>
      </w:r>
      <w:r w:rsidRPr="00460B76">
        <w:rPr>
          <w:lang w:val="en-US"/>
        </w:rPr>
        <w:tab/>
        <w:t xml:space="preserve"> y,</w:t>
      </w:r>
    </w:p>
    <w:p w:rsidR="00C73189" w:rsidRPr="00460B76" w:rsidRDefault="00C73189" w:rsidP="00E30325">
      <w:pPr>
        <w:pStyle w:val="a6"/>
        <w:spacing w:before="62" w:after="62"/>
        <w:rPr>
          <w:lang w:val="en-US"/>
        </w:rPr>
      </w:pPr>
      <w:r w:rsidRPr="00460B76">
        <w:rPr>
          <w:lang w:val="en-US"/>
        </w:rPr>
        <w:t xml:space="preserve">                             unsigned      </w:t>
      </w:r>
      <w:r w:rsidRPr="00460B76">
        <w:rPr>
          <w:lang w:val="en-US"/>
        </w:rPr>
        <w:tab/>
        <w:t xml:space="preserve"> colidx)</w:t>
      </w:r>
    </w:p>
    <w:p w:rsidR="00C73189" w:rsidRPr="00460B76" w:rsidRDefault="00C73189" w:rsidP="00E30325">
      <w:pPr>
        <w:pStyle w:val="a6"/>
        <w:spacing w:before="62" w:after="62"/>
        <w:rPr>
          <w:lang w:val="en-US"/>
        </w:rPr>
      </w:pPr>
      <w:r w:rsidRPr="00460B76">
        <w:rPr>
          <w:lang w:val="en-US"/>
        </w:rPr>
        <w:t>{</w:t>
      </w:r>
    </w:p>
    <w:p w:rsidR="00C73189" w:rsidRPr="00460B76" w:rsidRDefault="00C73189" w:rsidP="00E30325">
      <w:pPr>
        <w:pStyle w:val="a6"/>
        <w:spacing w:before="62" w:after="62"/>
        <w:rPr>
          <w:lang w:val="en-US"/>
        </w:rPr>
      </w:pPr>
      <w:r w:rsidRPr="00460B76">
        <w:rPr>
          <w:lang w:val="en-US"/>
        </w:rPr>
        <w:t xml:space="preserve">    if (</w:t>
      </w:r>
      <w:r w:rsidRPr="00460B76">
        <w:rPr>
          <w:lang w:val="en-US"/>
        </w:rPr>
        <w:tab/>
        <w:t>(x &lt; 0) || (x &gt;= var_info-&gt;GMVI_ulXResVirtual) ||</w:t>
      </w:r>
    </w:p>
    <w:p w:rsidR="00C73189" w:rsidRPr="00460B76" w:rsidRDefault="00C73189" w:rsidP="00E30325">
      <w:pPr>
        <w:pStyle w:val="a6"/>
        <w:spacing w:before="62" w:after="62"/>
        <w:rPr>
          <w:lang w:val="en-US"/>
        </w:rPr>
      </w:pPr>
      <w:r w:rsidRPr="00460B76">
        <w:rPr>
          <w:lang w:val="en-US"/>
        </w:rPr>
        <w:t xml:space="preserve">        </w:t>
      </w:r>
      <w:r w:rsidRPr="00460B76">
        <w:rPr>
          <w:lang w:val="en-US"/>
        </w:rPr>
        <w:tab/>
        <w:t>(y &lt; 0) || (y &gt;= var_info-&gt;GMVI_ulYResVirtual)) {</w:t>
      </w:r>
    </w:p>
    <w:p w:rsidR="00C73189" w:rsidRPr="00460B76" w:rsidRDefault="00C73189" w:rsidP="00E30325">
      <w:pPr>
        <w:pStyle w:val="a6"/>
        <w:spacing w:before="62" w:after="62"/>
        <w:rPr>
          <w:lang w:val="en-US"/>
        </w:rPr>
      </w:pPr>
      <w:r w:rsidRPr="00460B76">
        <w:rPr>
          <w:lang w:val="en-US"/>
        </w:rPr>
        <w:t xml:space="preserve">        return;</w:t>
      </w:r>
    </w:p>
    <w:p w:rsidR="00C73189" w:rsidRPr="00460B76" w:rsidRDefault="00C73189" w:rsidP="00E30325">
      <w:pPr>
        <w:pStyle w:val="a6"/>
        <w:spacing w:before="62" w:after="62"/>
        <w:rPr>
          <w:lang w:val="en-US"/>
        </w:rPr>
      </w:pPr>
      <w:r w:rsidRPr="00460B76">
        <w:rPr>
          <w:lang w:val="en-US"/>
        </w:rPr>
        <w:t xml:space="preserve">    }</w:t>
      </w:r>
    </w:p>
    <w:p w:rsidR="00C73189" w:rsidRPr="00460B76" w:rsidRDefault="00C73189" w:rsidP="00E30325">
      <w:pPr>
        <w:pStyle w:val="a6"/>
        <w:spacing w:before="62" w:after="62"/>
        <w:rPr>
          <w:lang w:val="en-US"/>
        </w:rPr>
      </w:pPr>
      <w:r w:rsidRPr="00460B76">
        <w:rPr>
          <w:lang w:val="en-US"/>
        </w:rPr>
        <w:t xml:space="preserve">    switch (var_info-&gt;GMVI_ulBitsPerPixel) {</w:t>
      </w:r>
    </w:p>
    <w:p w:rsidR="00C73189" w:rsidRPr="00460B76" w:rsidRDefault="00C73189" w:rsidP="00E30325">
      <w:pPr>
        <w:pStyle w:val="a6"/>
        <w:spacing w:before="62" w:after="62"/>
        <w:rPr>
          <w:lang w:val="en-US"/>
        </w:rPr>
      </w:pPr>
      <w:r w:rsidRPr="00460B76">
        <w:rPr>
          <w:lang w:val="en-US"/>
        </w:rPr>
        <w:t xml:space="preserve">    case 16:</w:t>
      </w:r>
    </w:p>
    <w:p w:rsidR="00C73189" w:rsidRPr="00460B76" w:rsidRDefault="00C73189" w:rsidP="00E30325">
      <w:pPr>
        <w:pStyle w:val="a6"/>
        <w:spacing w:before="62" w:after="62"/>
        <w:rPr>
          <w:lang w:val="en-US"/>
        </w:rPr>
      </w:pPr>
      <w:r w:rsidRPr="00460B76">
        <w:rPr>
          <w:lang w:val="en-US"/>
        </w:rPr>
        <w:t xml:space="preserve">    {</w:t>
      </w:r>
    </w:p>
    <w:p w:rsidR="00C73189" w:rsidRPr="00460B76" w:rsidRDefault="00C73189" w:rsidP="00E30325">
      <w:pPr>
        <w:pStyle w:val="a6"/>
        <w:spacing w:before="62" w:after="62"/>
        <w:rPr>
          <w:lang w:val="en-US"/>
        </w:rPr>
      </w:pPr>
      <w:r w:rsidRPr="00460B76">
        <w:rPr>
          <w:lang w:val="en-US"/>
        </w:rPr>
        <w:t xml:space="preserve">    </w:t>
      </w:r>
      <w:r w:rsidRPr="00460B76">
        <w:rPr>
          <w:lang w:val="en-US"/>
        </w:rPr>
        <w:tab/>
        <w:t xml:space="preserve">   uint16_t  *pusFrameBuffer;</w:t>
      </w:r>
    </w:p>
    <w:p w:rsidR="00C73189" w:rsidRPr="00460B76" w:rsidRDefault="00C73189" w:rsidP="00E30325">
      <w:pPr>
        <w:pStyle w:val="a6"/>
        <w:spacing w:before="62" w:after="62"/>
        <w:rPr>
          <w:lang w:val="en-US"/>
        </w:rPr>
      </w:pPr>
    </w:p>
    <w:p w:rsidR="00C73189" w:rsidRPr="00460B76" w:rsidRDefault="00C73189" w:rsidP="00E30325">
      <w:pPr>
        <w:pStyle w:val="a6"/>
        <w:spacing w:before="62" w:after="62"/>
        <w:rPr>
          <w:lang w:val="en-US"/>
        </w:rPr>
      </w:pPr>
      <w:r w:rsidRPr="00460B76">
        <w:rPr>
          <w:lang w:val="en-US"/>
        </w:rPr>
        <w:t xml:space="preserve">        pusFrameBuffer = (uint16_t *)((uint8_t *)pframebuffer + </w:t>
      </w:r>
    </w:p>
    <w:p w:rsidR="00C73189" w:rsidRPr="00460B76" w:rsidRDefault="00C73189" w:rsidP="00952020">
      <w:pPr>
        <w:pStyle w:val="a6"/>
        <w:ind w:firstLineChars="1500" w:firstLine="2700"/>
        <w:rPr>
          <w:lang w:val="en-US"/>
        </w:rPr>
      </w:pPr>
      <w:r w:rsidRPr="00460B76">
        <w:rPr>
          <w:lang w:val="en-US"/>
        </w:rPr>
        <w:t>y * scr_info-&gt;GMSI_stMemSizePerLine);</w:t>
      </w:r>
    </w:p>
    <w:p w:rsidR="00C73189" w:rsidRPr="00460B76" w:rsidRDefault="00C73189" w:rsidP="00E30325">
      <w:pPr>
        <w:pStyle w:val="a6"/>
        <w:spacing w:before="62" w:after="62"/>
        <w:rPr>
          <w:lang w:val="en-US"/>
        </w:rPr>
      </w:pPr>
    </w:p>
    <w:p w:rsidR="00C73189" w:rsidRPr="00460B76" w:rsidRDefault="00C73189" w:rsidP="00E30325">
      <w:pPr>
        <w:pStyle w:val="a6"/>
        <w:spacing w:before="62" w:after="62"/>
        <w:rPr>
          <w:lang w:val="en-US"/>
        </w:rPr>
      </w:pPr>
      <w:r w:rsidRPr="00460B76">
        <w:rPr>
          <w:lang w:val="en-US"/>
        </w:rPr>
        <w:t xml:space="preserve">        pusFrameBuffer[x] =</w:t>
      </w:r>
      <w:r w:rsidRPr="00460B76">
        <w:rPr>
          <w:lang w:val="en-US"/>
        </w:rPr>
        <w:tab/>
        <w:t>((colidx &amp; 0xFF0000) &gt;&gt; 16 &gt;&gt; 3 &lt;&lt; 11) |</w:t>
      </w:r>
    </w:p>
    <w:p w:rsidR="00C73189" w:rsidRPr="00460B76" w:rsidRDefault="00C73189" w:rsidP="00E30325">
      <w:pPr>
        <w:pStyle w:val="a6"/>
        <w:spacing w:before="62" w:after="62"/>
        <w:rPr>
          <w:lang w:val="en-US"/>
        </w:rPr>
      </w:pPr>
      <w:r w:rsidRPr="00460B76">
        <w:rPr>
          <w:lang w:val="en-US"/>
        </w:rPr>
        <w:t xml:space="preserve">                               </w:t>
      </w:r>
      <w:r w:rsidRPr="00460B76">
        <w:rPr>
          <w:lang w:val="en-US"/>
        </w:rPr>
        <w:tab/>
        <w:t>((colidx &amp; 0x00FF00) &gt;&gt;  8 &gt;&gt; 2 &lt;&lt;  5) |</w:t>
      </w:r>
    </w:p>
    <w:p w:rsidR="00C73189" w:rsidRPr="00460B76" w:rsidRDefault="00C73189" w:rsidP="00E30325">
      <w:pPr>
        <w:pStyle w:val="a6"/>
        <w:spacing w:before="62" w:after="62"/>
        <w:rPr>
          <w:lang w:val="en-US"/>
        </w:rPr>
      </w:pPr>
      <w:r w:rsidRPr="00460B76">
        <w:rPr>
          <w:lang w:val="en-US"/>
        </w:rPr>
        <w:t xml:space="preserve">                                </w:t>
      </w:r>
      <w:r w:rsidRPr="00460B76">
        <w:rPr>
          <w:lang w:val="en-US"/>
        </w:rPr>
        <w:tab/>
        <w:t>((colidx &amp; 0x0000FF) &gt;&gt;  0 &gt;&gt; 3 &lt;&lt;  0);</w:t>
      </w:r>
    </w:p>
    <w:p w:rsidR="00C73189" w:rsidRPr="00460B76" w:rsidRDefault="00C73189" w:rsidP="00E30325">
      <w:pPr>
        <w:pStyle w:val="a6"/>
        <w:spacing w:before="62" w:after="62"/>
        <w:rPr>
          <w:lang w:val="en-US"/>
        </w:rPr>
      </w:pPr>
      <w:r w:rsidRPr="00460B76">
        <w:rPr>
          <w:lang w:val="en-US"/>
        </w:rPr>
        <w:t xml:space="preserve">    }</w:t>
      </w:r>
    </w:p>
    <w:p w:rsidR="00C73189" w:rsidRPr="00460B76" w:rsidRDefault="00C73189" w:rsidP="00E30325">
      <w:pPr>
        <w:pStyle w:val="a6"/>
        <w:spacing w:before="62" w:after="62"/>
        <w:rPr>
          <w:lang w:val="en-US"/>
        </w:rPr>
      </w:pPr>
      <w:r w:rsidRPr="00460B76">
        <w:rPr>
          <w:lang w:val="en-US"/>
        </w:rPr>
        <w:t xml:space="preserve">        break;</w:t>
      </w:r>
    </w:p>
    <w:p w:rsidR="00C73189" w:rsidRPr="00460B76" w:rsidRDefault="00C73189" w:rsidP="00E30325">
      <w:pPr>
        <w:pStyle w:val="a6"/>
        <w:spacing w:before="62" w:after="62"/>
        <w:rPr>
          <w:lang w:val="en-US"/>
        </w:rPr>
      </w:pPr>
    </w:p>
    <w:p w:rsidR="00C73189" w:rsidRPr="00460B76" w:rsidRDefault="00C73189" w:rsidP="00E30325">
      <w:pPr>
        <w:pStyle w:val="a6"/>
        <w:spacing w:before="62" w:after="62"/>
        <w:rPr>
          <w:lang w:val="en-US"/>
        </w:rPr>
      </w:pPr>
      <w:r w:rsidRPr="00460B76">
        <w:rPr>
          <w:lang w:val="en-US"/>
        </w:rPr>
        <w:lastRenderedPageBreak/>
        <w:t xml:space="preserve">    case 24:</w:t>
      </w:r>
    </w:p>
    <w:p w:rsidR="00C73189" w:rsidRPr="00460B76" w:rsidRDefault="00C73189" w:rsidP="00E30325">
      <w:pPr>
        <w:pStyle w:val="a6"/>
        <w:spacing w:before="62" w:after="62"/>
        <w:rPr>
          <w:lang w:val="en-US"/>
        </w:rPr>
      </w:pPr>
      <w:r w:rsidRPr="00460B76">
        <w:rPr>
          <w:lang w:val="en-US"/>
        </w:rPr>
        <w:t xml:space="preserve">    case 32:</w:t>
      </w:r>
    </w:p>
    <w:p w:rsidR="00C73189" w:rsidRPr="00460B76" w:rsidRDefault="00C73189" w:rsidP="00E30325">
      <w:pPr>
        <w:pStyle w:val="a6"/>
        <w:spacing w:before="62" w:after="62"/>
        <w:rPr>
          <w:lang w:val="en-US"/>
        </w:rPr>
      </w:pPr>
      <w:r w:rsidRPr="00460B76">
        <w:rPr>
          <w:lang w:val="en-US"/>
        </w:rPr>
        <w:t xml:space="preserve">    {</w:t>
      </w:r>
    </w:p>
    <w:p w:rsidR="00C73189" w:rsidRPr="00460B76" w:rsidRDefault="00C73189" w:rsidP="00E30325">
      <w:pPr>
        <w:pStyle w:val="a6"/>
        <w:spacing w:before="62" w:after="62"/>
        <w:rPr>
          <w:lang w:val="en-US"/>
        </w:rPr>
      </w:pPr>
      <w:r w:rsidRPr="00460B76">
        <w:rPr>
          <w:lang w:val="en-US"/>
        </w:rPr>
        <w:t xml:space="preserve">    </w:t>
      </w:r>
      <w:r w:rsidRPr="00460B76">
        <w:rPr>
          <w:lang w:val="en-US"/>
        </w:rPr>
        <w:tab/>
        <w:t xml:space="preserve">   uint32_t  *puiFrameBuffer;</w:t>
      </w:r>
    </w:p>
    <w:p w:rsidR="00C73189" w:rsidRPr="00460B76" w:rsidRDefault="00C73189" w:rsidP="00E30325">
      <w:pPr>
        <w:pStyle w:val="a6"/>
        <w:spacing w:before="62" w:after="62"/>
        <w:rPr>
          <w:lang w:val="en-US"/>
        </w:rPr>
      </w:pPr>
    </w:p>
    <w:p w:rsidR="00C73189" w:rsidRPr="00460B76" w:rsidRDefault="00C73189" w:rsidP="00E30325">
      <w:pPr>
        <w:pStyle w:val="a6"/>
        <w:spacing w:before="62" w:after="62"/>
        <w:rPr>
          <w:lang w:val="en-US"/>
        </w:rPr>
      </w:pPr>
      <w:r w:rsidRPr="00460B76">
        <w:rPr>
          <w:lang w:val="en-US"/>
        </w:rPr>
        <w:t xml:space="preserve">        puiFrameBuffer = (uint32_t *)((uint8_t *)pframebuffer +</w:t>
      </w:r>
    </w:p>
    <w:p w:rsidR="00C73189" w:rsidRPr="00460B76" w:rsidRDefault="00C73189" w:rsidP="00952020">
      <w:pPr>
        <w:pStyle w:val="a6"/>
        <w:ind w:firstLineChars="1500" w:firstLine="2700"/>
        <w:rPr>
          <w:lang w:val="en-US"/>
        </w:rPr>
      </w:pPr>
      <w:r w:rsidRPr="00460B76">
        <w:rPr>
          <w:lang w:val="en-US"/>
        </w:rPr>
        <w:t>y * scr_info-&gt;GMSI_stMemSizePerLine);</w:t>
      </w:r>
    </w:p>
    <w:p w:rsidR="00C73189" w:rsidRDefault="00C73189" w:rsidP="00E30325">
      <w:pPr>
        <w:pStyle w:val="a6"/>
        <w:spacing w:before="62" w:after="62"/>
      </w:pPr>
      <w:r w:rsidRPr="00460B76">
        <w:rPr>
          <w:lang w:val="en-US"/>
        </w:rPr>
        <w:t xml:space="preserve">        </w:t>
      </w:r>
      <w:r>
        <w:t>puiFrameBuffer[x] = colidx;</w:t>
      </w:r>
    </w:p>
    <w:p w:rsidR="00C73189" w:rsidRDefault="00C73189" w:rsidP="00E30325">
      <w:pPr>
        <w:pStyle w:val="a6"/>
        <w:spacing w:before="62" w:after="62"/>
      </w:pPr>
      <w:r>
        <w:t xml:space="preserve">    }</w:t>
      </w:r>
    </w:p>
    <w:p w:rsidR="00C73189" w:rsidRDefault="00C73189" w:rsidP="00E30325">
      <w:pPr>
        <w:pStyle w:val="a6"/>
        <w:spacing w:before="62" w:after="62"/>
      </w:pPr>
      <w:r>
        <w:t xml:space="preserve">        break;</w:t>
      </w:r>
    </w:p>
    <w:p w:rsidR="00C73189" w:rsidRDefault="00C73189" w:rsidP="00E30325">
      <w:pPr>
        <w:pStyle w:val="a6"/>
        <w:spacing w:before="62" w:after="62"/>
      </w:pPr>
      <w:r>
        <w:t xml:space="preserve">    }</w:t>
      </w:r>
    </w:p>
    <w:p w:rsidR="00C73189" w:rsidRPr="005E2A8C" w:rsidRDefault="00C73189" w:rsidP="00E30325">
      <w:pPr>
        <w:pStyle w:val="a6"/>
        <w:spacing w:before="62" w:after="62"/>
      </w:pPr>
      <w:r>
        <w:t>}</w:t>
      </w:r>
    </w:p>
    <w:p w:rsidR="00C73189" w:rsidRPr="00D85B5E" w:rsidRDefault="00C73189" w:rsidP="00E30325">
      <w:pPr>
        <w:pStyle w:val="3"/>
        <w:numPr>
          <w:ilvl w:val="0"/>
          <w:numId w:val="0"/>
        </w:numPr>
        <w:rPr>
          <w:lang w:val="de-DE"/>
        </w:rPr>
      </w:pPr>
      <w:bookmarkStart w:id="2476" w:name="_Toc424217452"/>
      <w:bookmarkStart w:id="2477" w:name="_Toc424655000"/>
      <w:bookmarkStart w:id="2478" w:name="_Toc424721668"/>
      <w:bookmarkStart w:id="2479" w:name="_Toc424909119"/>
      <w:bookmarkStart w:id="2480" w:name="_Toc424912383"/>
      <w:bookmarkStart w:id="2481" w:name="_Toc425414058"/>
      <w:bookmarkStart w:id="2482" w:name="_Toc427939366"/>
      <w:bookmarkStart w:id="2483" w:name="_Toc427940866"/>
      <w:bookmarkStart w:id="2484" w:name="_Toc427941804"/>
      <w:bookmarkStart w:id="2485" w:name="_Toc428705013"/>
      <w:bookmarkStart w:id="2486" w:name="_Toc428867640"/>
      <w:bookmarkStart w:id="2487" w:name="_Toc429221161"/>
      <w:bookmarkStart w:id="2488" w:name="_Toc431109882"/>
      <w:bookmarkStart w:id="2489" w:name="_Toc432271195"/>
      <w:bookmarkStart w:id="2490" w:name="_Toc432317536"/>
      <w:bookmarkStart w:id="2491" w:name="_Toc469064223"/>
      <w:r>
        <w:rPr>
          <w:rFonts w:hint="eastAsia"/>
        </w:rPr>
        <w:t>实验步骤</w:t>
      </w:r>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p>
    <w:p w:rsidR="00C73189" w:rsidRDefault="00C73189" w:rsidP="008B21AD">
      <w:pPr>
        <w:pStyle w:val="23"/>
        <w:numPr>
          <w:ilvl w:val="0"/>
          <w:numId w:val="14"/>
        </w:numPr>
        <w:spacing w:before="62" w:after="62"/>
        <w:rPr>
          <w:lang w:val="de-DE"/>
        </w:rPr>
      </w:pPr>
      <w:r>
        <w:rPr>
          <w:rFonts w:hint="eastAsia"/>
          <w:lang w:val="de-DE"/>
        </w:rPr>
        <w:t>使用</w:t>
      </w:r>
      <w:r>
        <w:rPr>
          <w:lang w:val="de-DE"/>
        </w:rPr>
        <w:t>RealEvo-IDE</w:t>
      </w:r>
      <w:r>
        <w:rPr>
          <w:rFonts w:hint="eastAsia"/>
          <w:lang w:val="de-DE"/>
        </w:rPr>
        <w:t>打开工程</w:t>
      </w:r>
      <w:r>
        <w:rPr>
          <w:lang w:val="de-DE"/>
        </w:rPr>
        <w:t>framebuffer</w:t>
      </w:r>
      <w:r>
        <w:rPr>
          <w:rFonts w:hint="eastAsia"/>
          <w:lang w:val="de-DE"/>
        </w:rPr>
        <w:t>并编译，将生成的程序文件上传到</w:t>
      </w:r>
      <w:r w:rsidR="00F761D2">
        <w:rPr>
          <w:rFonts w:hint="eastAsia"/>
          <w:lang w:val="de-DE"/>
        </w:rPr>
        <w:t>验证平台</w:t>
      </w:r>
      <w:r>
        <w:rPr>
          <w:rFonts w:hint="eastAsia"/>
          <w:lang w:val="de-DE"/>
        </w:rPr>
        <w:t>；</w:t>
      </w:r>
    </w:p>
    <w:p w:rsidR="00C73189" w:rsidRDefault="00C73189" w:rsidP="008B21AD">
      <w:pPr>
        <w:pStyle w:val="23"/>
        <w:numPr>
          <w:ilvl w:val="0"/>
          <w:numId w:val="14"/>
        </w:numPr>
        <w:spacing w:before="62" w:after="62"/>
        <w:rPr>
          <w:lang w:val="de-DE"/>
        </w:rPr>
      </w:pPr>
      <w:r>
        <w:rPr>
          <w:rFonts w:hint="eastAsia"/>
          <w:lang w:val="de-DE"/>
        </w:rPr>
        <w:t>执行程序，在控制台会输出当前</w:t>
      </w:r>
      <w:r>
        <w:rPr>
          <w:lang w:val="de-DE"/>
        </w:rPr>
        <w:t>framebuffer</w:t>
      </w:r>
      <w:r>
        <w:rPr>
          <w:rFonts w:hint="eastAsia"/>
          <w:lang w:val="de-DE"/>
        </w:rPr>
        <w:t>设备的参数；</w:t>
      </w:r>
    </w:p>
    <w:p w:rsidR="00C73189" w:rsidRPr="00460B76" w:rsidRDefault="00C73189" w:rsidP="00E30325">
      <w:pPr>
        <w:pStyle w:val="a6"/>
        <w:spacing w:before="62" w:after="62"/>
        <w:rPr>
          <w:lang w:val="en-US"/>
        </w:rPr>
      </w:pPr>
      <w:r w:rsidRPr="00460B76">
        <w:rPr>
          <w:lang w:val="en-US"/>
        </w:rPr>
        <w:t>[root@sylixos_station:/apps/framebuffer]# ./framebuffer</w:t>
      </w:r>
    </w:p>
    <w:p w:rsidR="00C73189" w:rsidRPr="00460B76" w:rsidRDefault="00C73189" w:rsidP="00E30325">
      <w:pPr>
        <w:pStyle w:val="a6"/>
        <w:spacing w:before="62" w:after="62"/>
        <w:rPr>
          <w:lang w:val="en-US"/>
        </w:rPr>
      </w:pPr>
      <w:r w:rsidRPr="00460B76">
        <w:rPr>
          <w:lang w:val="en-US"/>
        </w:rPr>
        <w:t>the mem size :</w:t>
      </w:r>
      <w:r w:rsidR="004A40C8" w:rsidRPr="004A40C8">
        <w:t xml:space="preserve"> </w:t>
      </w:r>
      <w:r w:rsidR="004A40C8" w:rsidRPr="004A40C8">
        <w:rPr>
          <w:lang w:val="en-US"/>
        </w:rPr>
        <w:t>:2457600</w:t>
      </w:r>
    </w:p>
    <w:p w:rsidR="00C73189" w:rsidRPr="00460B76" w:rsidRDefault="00C73189" w:rsidP="00E30325">
      <w:pPr>
        <w:pStyle w:val="a6"/>
        <w:spacing w:before="62" w:after="62"/>
        <w:rPr>
          <w:lang w:val="en-US"/>
        </w:rPr>
      </w:pPr>
      <w:r w:rsidRPr="00460B76">
        <w:rPr>
          <w:lang w:val="en-US"/>
        </w:rPr>
        <w:t>the line_length is :</w:t>
      </w:r>
      <w:r w:rsidR="004A40C8" w:rsidRPr="004A40C8">
        <w:t xml:space="preserve"> </w:t>
      </w:r>
      <w:r w:rsidR="004A40C8" w:rsidRPr="004A40C8">
        <w:rPr>
          <w:lang w:val="en-US"/>
        </w:rPr>
        <w:t>:4096</w:t>
      </w:r>
    </w:p>
    <w:p w:rsidR="00C73189" w:rsidRPr="00460B76" w:rsidRDefault="00C73189" w:rsidP="00E30325">
      <w:pPr>
        <w:pStyle w:val="a6"/>
        <w:spacing w:before="62" w:after="62"/>
        <w:rPr>
          <w:lang w:val="en-US"/>
        </w:rPr>
      </w:pPr>
      <w:r w:rsidRPr="00460B76">
        <w:rPr>
          <w:lang w:val="en-US"/>
        </w:rPr>
        <w:t>the xres is :</w:t>
      </w:r>
      <w:r w:rsidR="004A40C8">
        <w:rPr>
          <w:lang w:val="en-US"/>
        </w:rPr>
        <w:t>1024</w:t>
      </w:r>
    </w:p>
    <w:p w:rsidR="00C73189" w:rsidRPr="00460B76" w:rsidRDefault="004A40C8" w:rsidP="00E30325">
      <w:pPr>
        <w:pStyle w:val="a6"/>
        <w:spacing w:before="62" w:after="62"/>
        <w:rPr>
          <w:lang w:val="en-US"/>
        </w:rPr>
      </w:pPr>
      <w:r>
        <w:rPr>
          <w:lang w:val="en-US"/>
        </w:rPr>
        <w:t>the yres is :600</w:t>
      </w:r>
    </w:p>
    <w:p w:rsidR="00C73189" w:rsidRPr="00460B76" w:rsidRDefault="00C73189" w:rsidP="00E30325">
      <w:pPr>
        <w:pStyle w:val="a6"/>
        <w:spacing w:before="62" w:after="62"/>
        <w:rPr>
          <w:lang w:val="en-US"/>
        </w:rPr>
      </w:pPr>
      <w:r w:rsidRPr="00460B76">
        <w:rPr>
          <w:lang w:val="en-US"/>
        </w:rPr>
        <w:t>bits_per_pixel is :32</w:t>
      </w:r>
    </w:p>
    <w:p w:rsidR="00C73189" w:rsidRPr="00460B76" w:rsidRDefault="00C73189" w:rsidP="00E30325">
      <w:pPr>
        <w:pStyle w:val="a6"/>
        <w:spacing w:before="62" w:after="62"/>
        <w:rPr>
          <w:lang w:val="en-US"/>
        </w:rPr>
      </w:pPr>
      <w:r w:rsidRPr="00460B76">
        <w:rPr>
          <w:lang w:val="en-US"/>
        </w:rPr>
        <w:t>framebuffer exit</w:t>
      </w:r>
    </w:p>
    <w:p w:rsidR="00C73189" w:rsidRPr="00460B76" w:rsidRDefault="00C73189" w:rsidP="00E30325">
      <w:pPr>
        <w:pStyle w:val="a6"/>
        <w:spacing w:before="62" w:after="62"/>
        <w:rPr>
          <w:lang w:val="en-US"/>
        </w:rPr>
      </w:pPr>
      <w:r w:rsidRPr="00460B76">
        <w:rPr>
          <w:lang w:val="en-US"/>
        </w:rPr>
        <w:t>[root@sylixos_station:/apps/framebuffer]#</w:t>
      </w:r>
    </w:p>
    <w:p w:rsidR="00C73189" w:rsidRDefault="00C73189" w:rsidP="008B21AD">
      <w:pPr>
        <w:pStyle w:val="23"/>
        <w:numPr>
          <w:ilvl w:val="0"/>
          <w:numId w:val="14"/>
        </w:numPr>
        <w:spacing w:before="62" w:after="62"/>
        <w:rPr>
          <w:lang w:val="de-DE"/>
        </w:rPr>
      </w:pPr>
      <w:r>
        <w:rPr>
          <w:rFonts w:hint="eastAsia"/>
          <w:lang w:val="de-DE"/>
        </w:rPr>
        <w:t>查看</w:t>
      </w:r>
      <w:r w:rsidR="00F761D2">
        <w:rPr>
          <w:rFonts w:hint="eastAsia"/>
          <w:lang w:val="de-DE"/>
        </w:rPr>
        <w:t>验证平台</w:t>
      </w:r>
      <w:r>
        <w:rPr>
          <w:lang w:val="de-DE"/>
        </w:rPr>
        <w:t>LCD</w:t>
      </w:r>
      <w:r>
        <w:rPr>
          <w:rFonts w:hint="eastAsia"/>
          <w:lang w:val="de-DE"/>
        </w:rPr>
        <w:t>显示器，显示器显示白、灰、黑三色条纹和一条红色直线。</w:t>
      </w:r>
    </w:p>
    <w:p w:rsidR="00C73189" w:rsidRPr="000C1270" w:rsidRDefault="00C73189" w:rsidP="00E30325">
      <w:pPr>
        <w:pStyle w:val="3"/>
        <w:numPr>
          <w:ilvl w:val="0"/>
          <w:numId w:val="0"/>
        </w:numPr>
      </w:pPr>
      <w:bookmarkStart w:id="2492" w:name="_Toc428867641"/>
      <w:bookmarkStart w:id="2493" w:name="_Toc429221162"/>
      <w:bookmarkStart w:id="2494" w:name="_Toc431109883"/>
      <w:bookmarkStart w:id="2495" w:name="_Toc432271196"/>
      <w:bookmarkStart w:id="2496" w:name="_Toc432317537"/>
      <w:bookmarkStart w:id="2497" w:name="_Toc469064224"/>
      <w:r>
        <w:rPr>
          <w:rFonts w:hint="eastAsia"/>
        </w:rPr>
        <w:t>扩展实验</w:t>
      </w:r>
      <w:bookmarkEnd w:id="2492"/>
      <w:bookmarkEnd w:id="2493"/>
      <w:bookmarkEnd w:id="2494"/>
      <w:bookmarkEnd w:id="2495"/>
      <w:bookmarkEnd w:id="2496"/>
      <w:bookmarkEnd w:id="2497"/>
    </w:p>
    <w:p w:rsidR="00C73189" w:rsidRPr="00F91248" w:rsidRDefault="00C73189" w:rsidP="00F91248">
      <w:pPr>
        <w:pStyle w:val="23"/>
        <w:spacing w:before="62" w:after="62"/>
      </w:pPr>
      <w:r w:rsidRPr="00F91248">
        <w:rPr>
          <w:rFonts w:hint="eastAsia"/>
        </w:rPr>
        <w:t>了解市场常见的开源</w:t>
      </w:r>
      <w:r w:rsidRPr="00F91248">
        <w:t>GUI</w:t>
      </w:r>
      <w:r w:rsidRPr="00F91248">
        <w:rPr>
          <w:rFonts w:hint="eastAsia"/>
        </w:rPr>
        <w:t>库有哪些是基于</w:t>
      </w:r>
      <w:r w:rsidRPr="00F91248">
        <w:t>framebuffer</w:t>
      </w:r>
      <w:r w:rsidRPr="00F91248">
        <w:rPr>
          <w:rFonts w:hint="eastAsia"/>
        </w:rPr>
        <w:t>的，选择其中一个移植到到</w:t>
      </w:r>
      <w:r w:rsidRPr="00F91248">
        <w:t>SylixOS</w:t>
      </w:r>
      <w:r w:rsidRPr="00F91248">
        <w:rPr>
          <w:rFonts w:hint="eastAsia"/>
        </w:rPr>
        <w:t>系统上。</w:t>
      </w:r>
    </w:p>
    <w:p w:rsidR="00C73189" w:rsidRPr="000C1270" w:rsidRDefault="00C73189" w:rsidP="00F82EF5">
      <w:pPr>
        <w:pStyle w:val="11"/>
      </w:pPr>
      <w:bookmarkStart w:id="2498" w:name="_Toc469064225"/>
      <w:r>
        <w:rPr>
          <w:rFonts w:hint="eastAsia"/>
        </w:rPr>
        <w:lastRenderedPageBreak/>
        <w:t>共享库实验</w:t>
      </w:r>
      <w:bookmarkEnd w:id="2498"/>
    </w:p>
    <w:p w:rsidR="00C73189" w:rsidRDefault="00C73189" w:rsidP="00EA770A">
      <w:pPr>
        <w:pStyle w:val="23"/>
        <w:spacing w:before="62" w:after="62"/>
      </w:pPr>
      <w:r w:rsidRPr="00C46BA3">
        <w:t>SylixOS</w:t>
      </w:r>
      <w:r w:rsidRPr="00C46BA3">
        <w:rPr>
          <w:rFonts w:hint="eastAsia"/>
        </w:rPr>
        <w:t>下的共享库与</w:t>
      </w:r>
      <w:r w:rsidRPr="00C46BA3">
        <w:t>Linux</w:t>
      </w:r>
      <w:r w:rsidRPr="00C46BA3">
        <w:rPr>
          <w:rFonts w:hint="eastAsia"/>
        </w:rPr>
        <w:t>下的共享库概念相同，格式也类似。在</w:t>
      </w:r>
      <w:r w:rsidRPr="00C46BA3">
        <w:t>Windows</w:t>
      </w:r>
      <w:r w:rsidRPr="00C46BA3">
        <w:rPr>
          <w:rFonts w:hint="eastAsia"/>
        </w:rPr>
        <w:t>系统下实现共享库功能的</w:t>
      </w:r>
      <w:r>
        <w:rPr>
          <w:rFonts w:hint="eastAsia"/>
        </w:rPr>
        <w:t>技术被称为动态链接库，因此在一些书籍中会混合使用共享库和动态库名称，实质上指的是同一个事物。</w:t>
      </w:r>
    </w:p>
    <w:p w:rsidR="00C73189" w:rsidRPr="00414616" w:rsidRDefault="00C73189" w:rsidP="00EA770A">
      <w:pPr>
        <w:pStyle w:val="23"/>
        <w:spacing w:before="62" w:after="62"/>
      </w:pPr>
      <w:r>
        <w:rPr>
          <w:rFonts w:hint="eastAsia"/>
        </w:rPr>
        <w:t>本章设计了两个实验，实验一重点介绍了</w:t>
      </w:r>
      <w:r>
        <w:t>SylixOS</w:t>
      </w:r>
      <w:r>
        <w:rPr>
          <w:rFonts w:hint="eastAsia"/>
        </w:rPr>
        <w:t>共享库创建和使用的流程，实验二重点介绍了如何把一个第三方库编译成</w:t>
      </w:r>
      <w:r>
        <w:t>SylixOS</w:t>
      </w:r>
      <w:r>
        <w:rPr>
          <w:rFonts w:hint="eastAsia"/>
        </w:rPr>
        <w:t>下共享库。</w:t>
      </w:r>
    </w:p>
    <w:p w:rsidR="00C73189" w:rsidRDefault="00C73189">
      <w:pPr>
        <w:widowControl/>
        <w:spacing w:beforeLines="0" w:afterLines="0"/>
        <w:jc w:val="left"/>
        <w:rPr>
          <w:rFonts w:ascii="Arial" w:eastAsia="黑体" w:hAnsi="Arial"/>
          <w:b/>
          <w:bCs/>
          <w:sz w:val="24"/>
          <w:szCs w:val="24"/>
        </w:rPr>
      </w:pPr>
      <w:r>
        <w:br w:type="page"/>
      </w:r>
    </w:p>
    <w:p w:rsidR="00C73189" w:rsidRPr="000C1270" w:rsidRDefault="00C73189" w:rsidP="00F82EF5">
      <w:pPr>
        <w:pStyle w:val="20"/>
        <w:numPr>
          <w:ilvl w:val="0"/>
          <w:numId w:val="0"/>
        </w:numPr>
      </w:pPr>
      <w:bookmarkStart w:id="2499" w:name="_Toc469064226"/>
      <w:r>
        <w:rPr>
          <w:rFonts w:hint="eastAsia"/>
        </w:rPr>
        <w:t>实验一</w:t>
      </w:r>
      <w:r>
        <w:t xml:space="preserve">  </w:t>
      </w:r>
      <w:r>
        <w:rPr>
          <w:rFonts w:hint="eastAsia"/>
        </w:rPr>
        <w:t>共享库基础实验</w:t>
      </w:r>
      <w:bookmarkEnd w:id="2499"/>
    </w:p>
    <w:p w:rsidR="00C73189" w:rsidRPr="007C6C4C" w:rsidRDefault="00C73189" w:rsidP="00EA770A">
      <w:pPr>
        <w:pStyle w:val="23"/>
        <w:spacing w:before="62" w:after="62"/>
        <w:ind w:firstLine="0"/>
      </w:pPr>
    </w:p>
    <w:p w:rsidR="00C73189" w:rsidRPr="000C1270" w:rsidRDefault="00C73189" w:rsidP="00F82EF5">
      <w:pPr>
        <w:pStyle w:val="3"/>
        <w:numPr>
          <w:ilvl w:val="0"/>
          <w:numId w:val="0"/>
        </w:numPr>
      </w:pPr>
      <w:bookmarkStart w:id="2500" w:name="_Toc424217433"/>
      <w:bookmarkStart w:id="2501" w:name="_Toc424654981"/>
      <w:bookmarkStart w:id="2502" w:name="_Toc424721605"/>
      <w:bookmarkStart w:id="2503" w:name="_Toc424909100"/>
      <w:bookmarkStart w:id="2504" w:name="_Toc424912364"/>
      <w:bookmarkStart w:id="2505" w:name="_Toc425414039"/>
      <w:bookmarkStart w:id="2506" w:name="_Toc427939348"/>
      <w:bookmarkStart w:id="2507" w:name="_Toc427940870"/>
      <w:bookmarkStart w:id="2508" w:name="_Toc427941808"/>
      <w:bookmarkStart w:id="2509" w:name="_Toc428705017"/>
      <w:bookmarkStart w:id="2510" w:name="_Toc428867644"/>
      <w:bookmarkStart w:id="2511" w:name="_Toc429221165"/>
      <w:bookmarkStart w:id="2512" w:name="_Toc431109886"/>
      <w:bookmarkStart w:id="2513" w:name="_Toc432271199"/>
      <w:bookmarkStart w:id="2514" w:name="_Toc432317540"/>
      <w:bookmarkStart w:id="2515" w:name="_Toc469064227"/>
      <w:r>
        <w:rPr>
          <w:rFonts w:hint="eastAsia"/>
        </w:rPr>
        <w:t>实验目的</w:t>
      </w:r>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p>
    <w:p w:rsidR="00C73189" w:rsidRPr="003E6B62" w:rsidRDefault="00C73189" w:rsidP="003E6B62">
      <w:pPr>
        <w:pStyle w:val="a"/>
      </w:pPr>
      <w:r w:rsidRPr="003E6B62">
        <w:rPr>
          <w:rFonts w:hint="eastAsia"/>
        </w:rPr>
        <w:t>掌握共享库工程的设计流程</w:t>
      </w:r>
    </w:p>
    <w:p w:rsidR="00C73189" w:rsidRPr="003E6B62" w:rsidRDefault="00C73189" w:rsidP="003E6B62">
      <w:pPr>
        <w:pStyle w:val="a"/>
      </w:pPr>
      <w:r w:rsidRPr="003E6B62">
        <w:rPr>
          <w:rFonts w:hint="eastAsia"/>
        </w:rPr>
        <w:t>对共享库的功能实现和使用有形象的认识</w:t>
      </w:r>
    </w:p>
    <w:p w:rsidR="00C73189" w:rsidRPr="000C1270" w:rsidRDefault="00C73189" w:rsidP="00F82EF5">
      <w:pPr>
        <w:pStyle w:val="3"/>
        <w:numPr>
          <w:ilvl w:val="0"/>
          <w:numId w:val="0"/>
        </w:numPr>
      </w:pPr>
      <w:bookmarkStart w:id="2516" w:name="_Toc424217434"/>
      <w:bookmarkStart w:id="2517" w:name="_Toc424654982"/>
      <w:bookmarkStart w:id="2518" w:name="_Toc424721606"/>
      <w:bookmarkStart w:id="2519" w:name="_Toc424909101"/>
      <w:bookmarkStart w:id="2520" w:name="_Toc424912365"/>
      <w:bookmarkStart w:id="2521" w:name="_Toc425414040"/>
      <w:bookmarkStart w:id="2522" w:name="_Toc427939349"/>
      <w:bookmarkStart w:id="2523" w:name="_Toc427940871"/>
      <w:bookmarkStart w:id="2524" w:name="_Toc427941809"/>
      <w:bookmarkStart w:id="2525" w:name="_Toc428705018"/>
      <w:bookmarkStart w:id="2526" w:name="_Toc428867645"/>
      <w:bookmarkStart w:id="2527" w:name="_Toc429221166"/>
      <w:bookmarkStart w:id="2528" w:name="_Toc431109887"/>
      <w:bookmarkStart w:id="2529" w:name="_Toc432271200"/>
      <w:bookmarkStart w:id="2530" w:name="_Toc432317541"/>
      <w:bookmarkStart w:id="2531" w:name="_Toc469064228"/>
      <w:r>
        <w:rPr>
          <w:rFonts w:hint="eastAsia"/>
        </w:rPr>
        <w:t>实验内容</w:t>
      </w:r>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p>
    <w:p w:rsidR="00C73189" w:rsidRPr="003E6B62" w:rsidRDefault="00C73189" w:rsidP="003E6B62">
      <w:pPr>
        <w:pStyle w:val="a"/>
      </w:pPr>
      <w:r>
        <w:rPr>
          <w:rFonts w:hint="eastAsia"/>
        </w:rPr>
        <w:t>创建</w:t>
      </w:r>
      <w:r w:rsidRPr="003E6B62">
        <w:rPr>
          <w:rFonts w:hint="eastAsia"/>
        </w:rPr>
        <w:t>一个共享库工程和一个共享库的使用工程</w:t>
      </w:r>
    </w:p>
    <w:p w:rsidR="00C73189" w:rsidRPr="003E6B62" w:rsidRDefault="00C73189" w:rsidP="003E6B62">
      <w:pPr>
        <w:pStyle w:val="a"/>
      </w:pPr>
      <w:r>
        <w:rPr>
          <w:rFonts w:hint="eastAsia"/>
        </w:rPr>
        <w:t>使用</w:t>
      </w:r>
      <w:r>
        <w:t>RealEvo-IDE</w:t>
      </w:r>
      <w:r>
        <w:rPr>
          <w:rFonts w:hint="eastAsia"/>
        </w:rPr>
        <w:t>编译工程并将程序</w:t>
      </w:r>
      <w:r w:rsidRPr="003E6B62">
        <w:rPr>
          <w:rFonts w:hint="eastAsia"/>
        </w:rPr>
        <w:t>上传到</w:t>
      </w:r>
      <w:r w:rsidR="00F761D2">
        <w:rPr>
          <w:rFonts w:hint="eastAsia"/>
        </w:rPr>
        <w:t>验证平台</w:t>
      </w:r>
      <w:r w:rsidRPr="003E6B62">
        <w:rPr>
          <w:rFonts w:hint="eastAsia"/>
        </w:rPr>
        <w:t>运行查看效果</w:t>
      </w:r>
    </w:p>
    <w:p w:rsidR="00C73189" w:rsidRPr="000C1270" w:rsidRDefault="00C73189" w:rsidP="00F82EF5">
      <w:pPr>
        <w:pStyle w:val="3"/>
        <w:numPr>
          <w:ilvl w:val="0"/>
          <w:numId w:val="0"/>
        </w:numPr>
      </w:pPr>
      <w:bookmarkStart w:id="2532" w:name="_Toc424217435"/>
      <w:bookmarkStart w:id="2533" w:name="_Toc424654983"/>
      <w:bookmarkStart w:id="2534" w:name="_Toc424721607"/>
      <w:bookmarkStart w:id="2535" w:name="_Toc424909102"/>
      <w:bookmarkStart w:id="2536" w:name="_Toc424912366"/>
      <w:bookmarkStart w:id="2537" w:name="_Toc425414041"/>
      <w:bookmarkStart w:id="2538" w:name="_Toc427939350"/>
      <w:bookmarkStart w:id="2539" w:name="_Toc427940872"/>
      <w:bookmarkStart w:id="2540" w:name="_Toc427941810"/>
      <w:bookmarkStart w:id="2541" w:name="_Toc428705019"/>
      <w:bookmarkStart w:id="2542" w:name="_Toc428867646"/>
      <w:bookmarkStart w:id="2543" w:name="_Toc429221167"/>
      <w:bookmarkStart w:id="2544" w:name="_Toc431109888"/>
      <w:bookmarkStart w:id="2545" w:name="_Toc432271201"/>
      <w:bookmarkStart w:id="2546" w:name="_Toc432317542"/>
      <w:bookmarkStart w:id="2547" w:name="_Toc469064229"/>
      <w:r>
        <w:rPr>
          <w:rFonts w:hint="eastAsia"/>
        </w:rPr>
        <w:t>实验环境</w:t>
      </w:r>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p>
    <w:p w:rsidR="00C73189" w:rsidRPr="003E6B62" w:rsidRDefault="00C73189" w:rsidP="003E6B62">
      <w:pPr>
        <w:pStyle w:val="a"/>
      </w:pPr>
      <w:r w:rsidRPr="003E6B62">
        <w:rPr>
          <w:rFonts w:hint="eastAsia"/>
        </w:rPr>
        <w:t>硬件：已经部署</w:t>
      </w:r>
      <w:r w:rsidRPr="003E6B62">
        <w:t>SylixOS</w:t>
      </w:r>
      <w:r w:rsidRPr="003E6B62">
        <w:rPr>
          <w:rFonts w:hint="eastAsia"/>
        </w:rPr>
        <w:t>操作系统的</w:t>
      </w:r>
      <w:r w:rsidR="00F761D2">
        <w:rPr>
          <w:rFonts w:hint="eastAsia"/>
        </w:rPr>
        <w:t>验证平台</w:t>
      </w:r>
      <w:r w:rsidRPr="003E6B62">
        <w:rPr>
          <w:rFonts w:hint="eastAsia"/>
        </w:rPr>
        <w:t>，一台</w:t>
      </w:r>
      <w:r w:rsidRPr="003E6B62">
        <w:t>PC</w:t>
      </w:r>
      <w:r w:rsidRPr="003E6B62">
        <w:rPr>
          <w:rFonts w:hint="eastAsia"/>
        </w:rPr>
        <w:t>主机</w:t>
      </w:r>
    </w:p>
    <w:p w:rsidR="00C73189" w:rsidRPr="003E6B62" w:rsidRDefault="00C73189" w:rsidP="003E6B62">
      <w:pPr>
        <w:pStyle w:val="a"/>
      </w:pPr>
      <w:r w:rsidRPr="003E6B62">
        <w:rPr>
          <w:rFonts w:hint="eastAsia"/>
        </w:rPr>
        <w:t>软件：</w:t>
      </w:r>
      <w:r>
        <w:t>RealEvo-IDE</w:t>
      </w:r>
      <w:r w:rsidRPr="003E6B62">
        <w:rPr>
          <w:rFonts w:hint="eastAsia"/>
        </w:rPr>
        <w:t>、</w:t>
      </w:r>
      <w:r w:rsidRPr="003E6B62">
        <w:t>putty</w:t>
      </w:r>
    </w:p>
    <w:p w:rsidR="00C73189" w:rsidRPr="000C1270" w:rsidRDefault="00C73189" w:rsidP="00F82EF5">
      <w:pPr>
        <w:pStyle w:val="3"/>
        <w:numPr>
          <w:ilvl w:val="0"/>
          <w:numId w:val="0"/>
        </w:numPr>
      </w:pPr>
      <w:bookmarkStart w:id="2548" w:name="_Toc424217436"/>
      <w:bookmarkStart w:id="2549" w:name="_Toc424654984"/>
      <w:bookmarkStart w:id="2550" w:name="_Toc424721608"/>
      <w:bookmarkStart w:id="2551" w:name="_Toc424909103"/>
      <w:bookmarkStart w:id="2552" w:name="_Toc424912367"/>
      <w:bookmarkStart w:id="2553" w:name="_Toc425414042"/>
      <w:bookmarkStart w:id="2554" w:name="_Toc427939351"/>
      <w:bookmarkStart w:id="2555" w:name="_Toc427940873"/>
      <w:bookmarkStart w:id="2556" w:name="_Toc427941811"/>
      <w:bookmarkStart w:id="2557" w:name="_Toc428705020"/>
      <w:bookmarkStart w:id="2558" w:name="_Toc428867647"/>
      <w:bookmarkStart w:id="2559" w:name="_Toc429221168"/>
      <w:bookmarkStart w:id="2560" w:name="_Toc431109889"/>
      <w:bookmarkStart w:id="2561" w:name="_Toc432271202"/>
      <w:bookmarkStart w:id="2562" w:name="_Toc432317543"/>
      <w:bookmarkStart w:id="2563" w:name="_Toc469064230"/>
      <w:r>
        <w:rPr>
          <w:rFonts w:hint="eastAsia"/>
        </w:rPr>
        <w:t>实验原理</w:t>
      </w:r>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p>
    <w:p w:rsidR="00C73189" w:rsidRDefault="00C73189" w:rsidP="00EA770A">
      <w:pPr>
        <w:pStyle w:val="23"/>
        <w:spacing w:before="62" w:after="62"/>
        <w:ind w:firstLine="0"/>
        <w:rPr>
          <w:lang w:val="de-DE"/>
        </w:rPr>
      </w:pPr>
      <w:r>
        <w:tab/>
      </w:r>
      <w:r>
        <w:rPr>
          <w:rFonts w:hint="eastAsia"/>
        </w:rPr>
        <w:t>“库”用于将函数打包在一个单元中，然后这些单元可以为其他程序所共享。库分两种，一种是静态库，静态库是在程序链接时链接进可执行程序文件里。另外一种是共享库，共享库会在加载应用程序时被加载，因此它只在程序运行时绑定，其他时刻是分离的。</w:t>
      </w:r>
    </w:p>
    <w:p w:rsidR="00C73189" w:rsidRDefault="00C73189" w:rsidP="00EA770A">
      <w:pPr>
        <w:pStyle w:val="23"/>
        <w:spacing w:before="62" w:after="62"/>
        <w:ind w:firstLine="0"/>
        <w:rPr>
          <w:lang w:val="de-DE"/>
        </w:rPr>
      </w:pPr>
      <w:r>
        <w:rPr>
          <w:lang w:val="de-DE"/>
        </w:rPr>
        <w:tab/>
      </w:r>
      <w:r>
        <w:rPr>
          <w:rFonts w:hint="eastAsia"/>
          <w:lang w:val="de-DE"/>
        </w:rPr>
        <w:t>使用静态库，每一个运行的程序都会有一份库的副本，这增加了对系统内存的占用。而使用共享库在内存中，代码段只有一个副本，并且一个应用程序可以加载很多个不同的共享库，在大型程序中可以极大的节约系统资源和方便程序模块化设计，因此共享库得到了广泛的使用。大多数第三方软件就是以共享库的方式提供使用。</w:t>
      </w:r>
    </w:p>
    <w:p w:rsidR="00C73189" w:rsidRDefault="00C73189" w:rsidP="00952020">
      <w:pPr>
        <w:pStyle w:val="23"/>
        <w:spacing w:before="62" w:after="62"/>
        <w:ind w:firstLineChars="200"/>
        <w:rPr>
          <w:lang w:val="de-DE"/>
        </w:rPr>
      </w:pPr>
      <w:r>
        <w:rPr>
          <w:rFonts w:hint="eastAsia"/>
          <w:lang w:val="de-DE"/>
        </w:rPr>
        <w:t>在共享库的使用上，分为自动加载共享库和手动加载共享库。自动加载共享库是在应用程序编译时设置好依赖关系，装载器会自动加载应用程序所依赖的共享库；手动加载共享库是应用程序利用</w:t>
      </w:r>
      <w:r>
        <w:rPr>
          <w:lang w:val="de-DE"/>
        </w:rPr>
        <w:t>dlopen</w:t>
      </w:r>
      <w:r>
        <w:rPr>
          <w:rFonts w:hint="eastAsia"/>
          <w:lang w:val="de-DE"/>
        </w:rPr>
        <w:t>、</w:t>
      </w:r>
      <w:r>
        <w:rPr>
          <w:lang w:val="de-DE"/>
        </w:rPr>
        <w:t>dlclose</w:t>
      </w:r>
      <w:r>
        <w:rPr>
          <w:rFonts w:hint="eastAsia"/>
          <w:lang w:val="de-DE"/>
        </w:rPr>
        <w:t>等函数来加载一个共享库，并手动获取（</w:t>
      </w:r>
      <w:r>
        <w:rPr>
          <w:lang w:val="de-DE"/>
        </w:rPr>
        <w:t>dlsym</w:t>
      </w:r>
      <w:r>
        <w:rPr>
          <w:rFonts w:hint="eastAsia"/>
          <w:lang w:val="de-DE"/>
        </w:rPr>
        <w:t>）指定符号内存地址的方法。本实验使用的是自动加载共享库的方式。</w:t>
      </w:r>
    </w:p>
    <w:p w:rsidR="00C73189" w:rsidRPr="003676BC" w:rsidRDefault="00C73189" w:rsidP="00EA770A">
      <w:pPr>
        <w:pStyle w:val="23"/>
        <w:spacing w:before="62" w:after="62"/>
        <w:ind w:firstLine="0"/>
        <w:rPr>
          <w:lang w:val="de-DE"/>
        </w:rPr>
      </w:pPr>
      <w:r>
        <w:rPr>
          <w:lang w:val="de-DE"/>
        </w:rPr>
        <w:tab/>
      </w:r>
      <w:r>
        <w:rPr>
          <w:rFonts w:hint="eastAsia"/>
          <w:lang w:val="de-DE"/>
        </w:rPr>
        <w:t>在</w:t>
      </w:r>
      <w:r>
        <w:rPr>
          <w:lang w:val="de-DE"/>
        </w:rPr>
        <w:t>SylixOS</w:t>
      </w:r>
      <w:r>
        <w:rPr>
          <w:rFonts w:hint="eastAsia"/>
          <w:lang w:val="de-DE"/>
        </w:rPr>
        <w:t>等其他</w:t>
      </w:r>
      <w:r>
        <w:rPr>
          <w:lang w:val="de-DE"/>
        </w:rPr>
        <w:t>POSIX</w:t>
      </w:r>
      <w:r>
        <w:rPr>
          <w:rFonts w:hint="eastAsia"/>
          <w:lang w:val="de-DE"/>
        </w:rPr>
        <w:t>兼容系统中，共享库的命名方式以“</w:t>
      </w:r>
      <w:r>
        <w:rPr>
          <w:lang w:val="de-DE"/>
        </w:rPr>
        <w:t>lib</w:t>
      </w:r>
      <w:r>
        <w:rPr>
          <w:rFonts w:hint="eastAsia"/>
          <w:lang w:val="de-DE"/>
        </w:rPr>
        <w:t>”开头，以“</w:t>
      </w:r>
      <w:r>
        <w:rPr>
          <w:lang w:val="de-DE"/>
        </w:rPr>
        <w:t>.so</w:t>
      </w:r>
      <w:r>
        <w:rPr>
          <w:rFonts w:hint="eastAsia"/>
          <w:lang w:val="de-DE"/>
        </w:rPr>
        <w:t>”为后缀名。一个完整的共享库名称为</w:t>
      </w:r>
      <w:r>
        <w:rPr>
          <w:lang w:val="de-DE"/>
        </w:rPr>
        <w:t>lib*.so</w:t>
      </w:r>
      <w:r>
        <w:rPr>
          <w:rFonts w:hint="eastAsia"/>
          <w:lang w:val="de-DE"/>
        </w:rPr>
        <w:t>。共享库的放置目录默认是</w:t>
      </w:r>
      <w:r>
        <w:rPr>
          <w:lang w:val="de-DE"/>
        </w:rPr>
        <w:t>/lib</w:t>
      </w:r>
      <w:r>
        <w:rPr>
          <w:rFonts w:hint="eastAsia"/>
          <w:lang w:val="de-DE"/>
        </w:rPr>
        <w:t>，对用户自己向</w:t>
      </w:r>
      <w:r>
        <w:rPr>
          <w:lang w:val="de-DE"/>
        </w:rPr>
        <w:t>SylixOS</w:t>
      </w:r>
      <w:r>
        <w:rPr>
          <w:rFonts w:hint="eastAsia"/>
          <w:lang w:val="de-DE"/>
        </w:rPr>
        <w:t>设备添加的共享库均建议放在默认目录下。</w:t>
      </w:r>
    </w:p>
    <w:p w:rsidR="00C73189" w:rsidRDefault="00C73189" w:rsidP="00EA770A">
      <w:pPr>
        <w:pStyle w:val="23"/>
        <w:spacing w:before="62" w:after="62"/>
        <w:ind w:firstLine="0"/>
        <w:rPr>
          <w:lang w:val="de-DE"/>
        </w:rPr>
      </w:pPr>
      <w:r>
        <w:rPr>
          <w:lang w:val="de-DE"/>
        </w:rPr>
        <w:tab/>
      </w:r>
      <w:r>
        <w:rPr>
          <w:rFonts w:hint="eastAsia"/>
          <w:lang w:val="de-DE"/>
        </w:rPr>
        <w:t>本实验通过演示一个最简单的共享库工程和共享库使用工程的创建，使读者对共享库的编写和使用有形象的认识。</w:t>
      </w:r>
    </w:p>
    <w:p w:rsidR="00C73189" w:rsidRPr="00D85B5E" w:rsidRDefault="00C73189" w:rsidP="00F82EF5">
      <w:pPr>
        <w:pStyle w:val="3"/>
        <w:numPr>
          <w:ilvl w:val="0"/>
          <w:numId w:val="0"/>
        </w:numPr>
        <w:rPr>
          <w:lang w:val="de-DE"/>
        </w:rPr>
      </w:pPr>
      <w:bookmarkStart w:id="2564" w:name="_Toc424217437"/>
      <w:bookmarkStart w:id="2565" w:name="_Toc424654985"/>
      <w:bookmarkStart w:id="2566" w:name="_Toc424721609"/>
      <w:bookmarkStart w:id="2567" w:name="_Toc424909104"/>
      <w:bookmarkStart w:id="2568" w:name="_Toc424912368"/>
      <w:bookmarkStart w:id="2569" w:name="_Toc425414043"/>
      <w:bookmarkStart w:id="2570" w:name="_Toc427939352"/>
      <w:bookmarkStart w:id="2571" w:name="_Toc427940874"/>
      <w:bookmarkStart w:id="2572" w:name="_Toc427941812"/>
      <w:bookmarkStart w:id="2573" w:name="_Toc428705021"/>
      <w:bookmarkStart w:id="2574" w:name="_Toc428867648"/>
      <w:bookmarkStart w:id="2575" w:name="_Toc429221169"/>
      <w:bookmarkStart w:id="2576" w:name="_Toc431109890"/>
      <w:bookmarkStart w:id="2577" w:name="_Toc432271203"/>
      <w:bookmarkStart w:id="2578" w:name="_Toc432317544"/>
      <w:bookmarkStart w:id="2579" w:name="_Toc469064231"/>
      <w:r>
        <w:rPr>
          <w:rFonts w:hint="eastAsia"/>
        </w:rPr>
        <w:t>实验步骤</w:t>
      </w:r>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p>
    <w:p w:rsidR="00C73189" w:rsidRDefault="00C73189" w:rsidP="008B21AD">
      <w:pPr>
        <w:pStyle w:val="afd"/>
        <w:numPr>
          <w:ilvl w:val="0"/>
          <w:numId w:val="41"/>
        </w:numPr>
        <w:spacing w:before="62" w:after="62"/>
        <w:ind w:firstLineChars="0"/>
      </w:pPr>
      <w:r w:rsidRPr="003D237E">
        <w:rPr>
          <w:rFonts w:hint="eastAsia"/>
        </w:rPr>
        <w:t>新建工程</w:t>
      </w:r>
      <w:r>
        <w:rPr>
          <w:rFonts w:hint="eastAsia"/>
        </w:rPr>
        <w:t>；</w:t>
      </w:r>
    </w:p>
    <w:p w:rsidR="00392CB1" w:rsidRDefault="00C73189" w:rsidP="00392CB1">
      <w:pPr>
        <w:spacing w:before="62" w:after="62"/>
        <w:ind w:leftChars="200" w:left="420"/>
      </w:pPr>
      <w:r w:rsidRPr="00460B76">
        <w:rPr>
          <w:rFonts w:hint="eastAsia"/>
        </w:rPr>
        <w:t>“</w:t>
      </w:r>
      <w:r w:rsidRPr="00460B76">
        <w:t>File</w:t>
      </w:r>
      <w:r w:rsidRPr="00460B76">
        <w:rPr>
          <w:rFonts w:hint="eastAsia"/>
        </w:rPr>
        <w:t>”→“</w:t>
      </w:r>
      <w:r w:rsidRPr="00460B76">
        <w:t>New</w:t>
      </w:r>
      <w:r w:rsidRPr="00460B76">
        <w:rPr>
          <w:rFonts w:hint="eastAsia"/>
        </w:rPr>
        <w:t>”→“</w:t>
      </w:r>
      <w:r w:rsidR="00392CB1">
        <w:t>Other</w:t>
      </w:r>
      <w:r w:rsidRPr="00460B76">
        <w:rPr>
          <w:rFonts w:hint="eastAsia"/>
        </w:rPr>
        <w:t>”</w:t>
      </w:r>
      <w:r w:rsidR="00392CB1" w:rsidRPr="00460B76">
        <w:rPr>
          <w:rFonts w:hint="eastAsia"/>
        </w:rPr>
        <w:t>→</w:t>
      </w:r>
      <w:r w:rsidR="00392CB1">
        <w:rPr>
          <w:rFonts w:hint="eastAsia"/>
        </w:rPr>
        <w:t>“</w:t>
      </w:r>
      <w:r w:rsidR="00392CB1" w:rsidRPr="00460B76">
        <w:t>SylixOS Shared Lib</w:t>
      </w:r>
      <w:r w:rsidR="00392CB1">
        <w:rPr>
          <w:rFonts w:hint="eastAsia"/>
        </w:rPr>
        <w:t>”</w:t>
      </w:r>
      <w:r w:rsidR="00392CB1" w:rsidRPr="00392CB1">
        <w:rPr>
          <w:rFonts w:hint="eastAsia"/>
        </w:rPr>
        <w:t xml:space="preserve"> </w:t>
      </w:r>
      <w:r w:rsidR="00392CB1" w:rsidRPr="00460B76">
        <w:rPr>
          <w:rFonts w:hint="eastAsia"/>
        </w:rPr>
        <w:t>→</w:t>
      </w:r>
      <w:r w:rsidR="00392CB1">
        <w:rPr>
          <w:rFonts w:hint="eastAsia"/>
        </w:rPr>
        <w:t>“点击</w:t>
      </w:r>
      <w:r w:rsidR="00392CB1">
        <w:rPr>
          <w:rFonts w:hint="eastAsia"/>
        </w:rPr>
        <w:t>N</w:t>
      </w:r>
      <w:r w:rsidR="00392CB1">
        <w:t>ext</w:t>
      </w:r>
      <w:r w:rsidR="00392CB1">
        <w:rPr>
          <w:rFonts w:hint="eastAsia"/>
        </w:rPr>
        <w:t>”</w:t>
      </w:r>
      <w:r w:rsidRPr="003D237E">
        <w:rPr>
          <w:rFonts w:hint="eastAsia"/>
        </w:rPr>
        <w:t>工程名称</w:t>
      </w:r>
      <w:r w:rsidRPr="00460B76">
        <w:t>dll_demo</w:t>
      </w:r>
      <w:r w:rsidR="00392CB1">
        <w:t xml:space="preserve"> </w:t>
      </w:r>
    </w:p>
    <w:p w:rsidR="00392CB1" w:rsidRPr="00460B76" w:rsidRDefault="00392CB1" w:rsidP="00392CB1">
      <w:pPr>
        <w:spacing w:before="62" w:after="62"/>
        <w:ind w:leftChars="200" w:left="420"/>
      </w:pPr>
      <w:r>
        <w:rPr>
          <w:rFonts w:hint="eastAsia"/>
        </w:rPr>
        <w:t>或者</w:t>
      </w:r>
      <w:r>
        <w:t>在空白区直接</w:t>
      </w:r>
      <w:r>
        <w:rPr>
          <w:rFonts w:hint="eastAsia"/>
        </w:rPr>
        <w:t>“右键”</w:t>
      </w:r>
      <w:r w:rsidRPr="00460B76">
        <w:rPr>
          <w:rFonts w:hint="eastAsia"/>
        </w:rPr>
        <w:t>→“</w:t>
      </w:r>
      <w:r w:rsidRPr="00460B76">
        <w:t>New</w:t>
      </w:r>
      <w:r w:rsidRPr="00460B76">
        <w:rPr>
          <w:rFonts w:hint="eastAsia"/>
        </w:rPr>
        <w:t>”→</w:t>
      </w:r>
      <w:r>
        <w:rPr>
          <w:rFonts w:hint="eastAsia"/>
        </w:rPr>
        <w:t>“</w:t>
      </w:r>
      <w:r w:rsidRPr="00460B76">
        <w:t>SylixOS Shared Lib</w:t>
      </w:r>
      <w:r>
        <w:rPr>
          <w:rFonts w:hint="eastAsia"/>
        </w:rPr>
        <w:t>”</w:t>
      </w:r>
      <w:r w:rsidRPr="00392CB1">
        <w:rPr>
          <w:rFonts w:hint="eastAsia"/>
        </w:rPr>
        <w:t xml:space="preserve"> </w:t>
      </w:r>
      <w:r w:rsidRPr="003D237E">
        <w:rPr>
          <w:rFonts w:hint="eastAsia"/>
        </w:rPr>
        <w:t>工程名称</w:t>
      </w:r>
      <w:r>
        <w:rPr>
          <w:rFonts w:hint="eastAsia"/>
        </w:rPr>
        <w:t>填写</w:t>
      </w:r>
      <w:r w:rsidRPr="00460B76">
        <w:t>dll_demo</w:t>
      </w:r>
      <w:r>
        <w:rPr>
          <w:rFonts w:hint="eastAsia"/>
        </w:rPr>
        <w:t>。</w:t>
      </w:r>
    </w:p>
    <w:p w:rsidR="00C73189" w:rsidRPr="00603D38" w:rsidRDefault="002A2752" w:rsidP="00EA770A">
      <w:pPr>
        <w:pStyle w:val="23"/>
        <w:keepNext/>
        <w:spacing w:before="62" w:after="62"/>
        <w:ind w:firstLine="0"/>
        <w:jc w:val="center"/>
        <w:rPr>
          <w:lang w:val="de-DE"/>
        </w:rPr>
      </w:pPr>
      <w:r>
        <w:rPr>
          <w:noProof/>
        </w:rPr>
        <w:lastRenderedPageBreak/>
        <w:pict>
          <v:shape id="_x0000_i1069" type="#_x0000_t75" style="width:331.2pt;height:316.8pt;visibility:visible;mso-wrap-style:square">
            <v:imagedata r:id="rId70" o:title=""/>
          </v:shape>
        </w:pict>
      </w:r>
    </w:p>
    <w:p w:rsidR="00C73189" w:rsidRPr="003D237E" w:rsidRDefault="00C73189" w:rsidP="00F82EF5">
      <w:pPr>
        <w:pStyle w:val="a8"/>
        <w:rPr>
          <w:lang w:val="de-DE"/>
        </w:rPr>
      </w:pPr>
      <w:r>
        <w:rPr>
          <w:rFonts w:hint="eastAsia"/>
        </w:rPr>
        <w:t>图</w:t>
      </w:r>
      <w:r w:rsidRPr="00603D38">
        <w:rPr>
          <w:lang w:val="de-DE"/>
        </w:rPr>
        <w:t xml:space="preserve"> </w:t>
      </w:r>
      <w:r w:rsidR="009C5060">
        <w:rPr>
          <w:lang w:val="de-DE"/>
        </w:rPr>
        <w:fldChar w:fldCharType="begin"/>
      </w:r>
      <w:r w:rsidR="009C5060">
        <w:rPr>
          <w:lang w:val="de-DE"/>
        </w:rPr>
        <w:instrText xml:space="preserve"> STYLEREF 1 \s </w:instrText>
      </w:r>
      <w:r w:rsidR="009C5060">
        <w:rPr>
          <w:lang w:val="de-DE"/>
        </w:rPr>
        <w:fldChar w:fldCharType="separate"/>
      </w:r>
      <w:r w:rsidR="00B96029">
        <w:rPr>
          <w:noProof/>
          <w:lang w:val="de-DE"/>
        </w:rPr>
        <w:t>1</w:t>
      </w:r>
      <w:r w:rsidR="009C5060">
        <w:rPr>
          <w:lang w:val="de-DE"/>
        </w:rPr>
        <w:fldChar w:fldCharType="end"/>
      </w:r>
      <w:r w:rsidR="00200C43">
        <w:rPr>
          <w:lang w:val="de-DE"/>
        </w:rPr>
        <w:t>4</w:t>
      </w:r>
      <w:r w:rsidR="009C5060">
        <w:rPr>
          <w:lang w:val="de-DE"/>
        </w:rPr>
        <w:t>.</w:t>
      </w:r>
      <w:r w:rsidR="009C5060">
        <w:rPr>
          <w:lang w:val="de-DE"/>
        </w:rPr>
        <w:fldChar w:fldCharType="begin"/>
      </w:r>
      <w:r w:rsidR="009C5060">
        <w:rPr>
          <w:lang w:val="de-DE"/>
        </w:rPr>
        <w:instrText xml:space="preserve"> SEQ </w:instrText>
      </w:r>
      <w:r w:rsidR="009C5060">
        <w:rPr>
          <w:lang w:val="de-DE"/>
        </w:rPr>
        <w:instrText>图</w:instrText>
      </w:r>
      <w:r w:rsidR="009C5060">
        <w:rPr>
          <w:lang w:val="de-DE"/>
        </w:rPr>
        <w:instrText xml:space="preserve"> \* ARABIC \s 1 </w:instrText>
      </w:r>
      <w:r w:rsidR="009C5060">
        <w:rPr>
          <w:lang w:val="de-DE"/>
        </w:rPr>
        <w:fldChar w:fldCharType="separate"/>
      </w:r>
      <w:r w:rsidR="00B96029">
        <w:rPr>
          <w:noProof/>
          <w:lang w:val="de-DE"/>
        </w:rPr>
        <w:t>1</w:t>
      </w:r>
      <w:r w:rsidR="009C5060">
        <w:rPr>
          <w:lang w:val="de-DE"/>
        </w:rPr>
        <w:fldChar w:fldCharType="end"/>
      </w:r>
      <w:r>
        <w:rPr>
          <w:lang w:val="de-DE"/>
        </w:rPr>
        <w:t xml:space="preserve"> </w:t>
      </w:r>
      <w:r>
        <w:rPr>
          <w:rFonts w:hint="eastAsia"/>
          <w:lang w:val="de-DE"/>
        </w:rPr>
        <w:t>共享库工程创建选项</w:t>
      </w:r>
    </w:p>
    <w:p w:rsidR="00C73189" w:rsidRDefault="00C73189" w:rsidP="00F82EF5">
      <w:pPr>
        <w:spacing w:before="62" w:after="62"/>
      </w:pPr>
      <w:r>
        <w:rPr>
          <w:lang w:val="de-DE"/>
        </w:rPr>
        <w:tab/>
      </w:r>
      <w:r w:rsidRPr="003D237E">
        <w:rPr>
          <w:rFonts w:hint="eastAsia"/>
        </w:rPr>
        <w:t>随后点击“</w:t>
      </w:r>
      <w:r w:rsidRPr="003D237E">
        <w:t>Next</w:t>
      </w:r>
      <w:r w:rsidR="00392CB1">
        <w:rPr>
          <w:rFonts w:hint="eastAsia"/>
        </w:rPr>
        <w:t>”，填写</w:t>
      </w:r>
      <w:r w:rsidR="00392CB1">
        <w:t>工程名，</w:t>
      </w:r>
      <w:r w:rsidR="00392CB1">
        <w:rPr>
          <w:rFonts w:hint="eastAsia"/>
        </w:rPr>
        <w:t>设置</w:t>
      </w:r>
      <w:r w:rsidR="00392CB1">
        <w:t>配置信息，</w:t>
      </w:r>
      <w:r>
        <w:rPr>
          <w:rFonts w:hint="eastAsia"/>
        </w:rPr>
        <w:t>最</w:t>
      </w:r>
      <w:r w:rsidRPr="003D237E">
        <w:rPr>
          <w:rFonts w:hint="eastAsia"/>
        </w:rPr>
        <w:t>后点击“</w:t>
      </w:r>
      <w:r w:rsidRPr="003D237E">
        <w:t>Finish</w:t>
      </w:r>
      <w:r w:rsidRPr="003D237E">
        <w:rPr>
          <w:rFonts w:hint="eastAsia"/>
        </w:rPr>
        <w:t>”完成工程创建。</w:t>
      </w:r>
    </w:p>
    <w:p w:rsidR="00C73189" w:rsidRDefault="00C73189" w:rsidP="008B21AD">
      <w:pPr>
        <w:pStyle w:val="afd"/>
        <w:numPr>
          <w:ilvl w:val="0"/>
          <w:numId w:val="41"/>
        </w:numPr>
        <w:spacing w:before="62" w:after="62"/>
        <w:ind w:firstLineChars="0"/>
      </w:pPr>
      <w:r>
        <w:rPr>
          <w:rFonts w:hint="eastAsia"/>
        </w:rPr>
        <w:t>创建头文件；</w:t>
      </w:r>
    </w:p>
    <w:p w:rsidR="00C73189" w:rsidRDefault="00C73189" w:rsidP="005C325C">
      <w:pPr>
        <w:pStyle w:val="afd"/>
        <w:spacing w:before="62" w:after="62"/>
        <w:ind w:left="360" w:firstLineChars="0" w:firstLine="0"/>
      </w:pPr>
      <w:r w:rsidRPr="003D237E">
        <w:rPr>
          <w:rFonts w:hint="eastAsia"/>
        </w:rPr>
        <w:t>“</w:t>
      </w:r>
      <w:r w:rsidRPr="003D237E">
        <w:t>File</w:t>
      </w:r>
      <w:r w:rsidRPr="003D237E">
        <w:rPr>
          <w:rFonts w:hint="eastAsia"/>
        </w:rPr>
        <w:t>”→“</w:t>
      </w:r>
      <w:r w:rsidRPr="003D237E">
        <w:t>New</w:t>
      </w:r>
      <w:r w:rsidRPr="003D237E">
        <w:rPr>
          <w:rFonts w:hint="eastAsia"/>
        </w:rPr>
        <w:t>”→“</w:t>
      </w:r>
      <w:r w:rsidRPr="003D237E">
        <w:t>Header File</w:t>
      </w:r>
      <w:r w:rsidRPr="003D237E">
        <w:rPr>
          <w:rFonts w:hint="eastAsia"/>
        </w:rPr>
        <w:t>”</w:t>
      </w:r>
      <w:r>
        <w:rPr>
          <w:rFonts w:hint="eastAsia"/>
        </w:rPr>
        <w:t>，创建</w:t>
      </w:r>
      <w:r w:rsidRPr="003D237E">
        <w:rPr>
          <w:rFonts w:hint="eastAsia"/>
        </w:rPr>
        <w:t>头文件</w:t>
      </w:r>
      <w:r w:rsidRPr="003D237E">
        <w:t>dll_demo.h</w:t>
      </w:r>
      <w:r w:rsidRPr="003D237E">
        <w:rPr>
          <w:rFonts w:hint="eastAsia"/>
        </w:rPr>
        <w:t>，然后在头文件里面填写对应</w:t>
      </w:r>
      <w:r w:rsidRPr="003D237E">
        <w:t>.c</w:t>
      </w:r>
      <w:r w:rsidRPr="003D237E">
        <w:rPr>
          <w:rFonts w:hint="eastAsia"/>
        </w:rPr>
        <w:t>文件中的函数</w:t>
      </w:r>
      <w:r>
        <w:rPr>
          <w:rFonts w:hint="eastAsia"/>
        </w:rPr>
        <w:t>声明</w:t>
      </w:r>
      <w:r w:rsidRPr="003D237E">
        <w:rPr>
          <w:rFonts w:hint="eastAsia"/>
        </w:rPr>
        <w:t>。</w:t>
      </w:r>
    </w:p>
    <w:p w:rsidR="00C73189" w:rsidRPr="003D237E" w:rsidRDefault="00C73189" w:rsidP="008B21AD">
      <w:pPr>
        <w:pStyle w:val="afd"/>
        <w:numPr>
          <w:ilvl w:val="0"/>
          <w:numId w:val="41"/>
        </w:numPr>
        <w:spacing w:before="62" w:after="62"/>
        <w:ind w:firstLineChars="0"/>
      </w:pPr>
      <w:r w:rsidRPr="003D237E">
        <w:rPr>
          <w:rFonts w:hint="eastAsia"/>
        </w:rPr>
        <w:t>编译</w:t>
      </w:r>
      <w:r>
        <w:rPr>
          <w:rFonts w:hint="eastAsia"/>
        </w:rPr>
        <w:t>工程，</w:t>
      </w:r>
      <w:r w:rsidRPr="003D237E">
        <w:rPr>
          <w:rFonts w:hint="eastAsia"/>
        </w:rPr>
        <w:t>生成</w:t>
      </w:r>
      <w:r w:rsidRPr="003D237E">
        <w:t>libdll_demo.so</w:t>
      </w:r>
      <w:r>
        <w:rPr>
          <w:rFonts w:hint="eastAsia"/>
        </w:rPr>
        <w:t>文件；</w:t>
      </w:r>
      <w:r>
        <w:t xml:space="preserve"> </w:t>
      </w:r>
    </w:p>
    <w:p w:rsidR="00C73189" w:rsidRDefault="00C73189" w:rsidP="008B21AD">
      <w:pPr>
        <w:pStyle w:val="afd"/>
        <w:numPr>
          <w:ilvl w:val="0"/>
          <w:numId w:val="41"/>
        </w:numPr>
        <w:spacing w:before="62" w:after="62"/>
        <w:ind w:firstLineChars="0"/>
      </w:pPr>
      <w:r>
        <w:rPr>
          <w:rFonts w:hint="eastAsia"/>
        </w:rPr>
        <w:t>建立动态链接库的使用工程；</w:t>
      </w:r>
    </w:p>
    <w:p w:rsidR="00C73189" w:rsidRPr="003D237E" w:rsidRDefault="003D7066" w:rsidP="005C325C">
      <w:pPr>
        <w:pStyle w:val="afd"/>
        <w:spacing w:before="62" w:after="62"/>
        <w:ind w:left="360" w:firstLineChars="0" w:firstLine="0"/>
      </w:pPr>
      <w:r>
        <w:rPr>
          <w:rFonts w:hint="eastAsia"/>
        </w:rPr>
        <w:t>“右键”</w:t>
      </w:r>
      <w:r w:rsidRPr="00460B76">
        <w:rPr>
          <w:rFonts w:hint="eastAsia"/>
        </w:rPr>
        <w:t>→“</w:t>
      </w:r>
      <w:r w:rsidRPr="00460B76">
        <w:t>New</w:t>
      </w:r>
      <w:r w:rsidRPr="00460B76">
        <w:rPr>
          <w:rFonts w:hint="eastAsia"/>
        </w:rPr>
        <w:t>”→</w:t>
      </w:r>
      <w:r w:rsidR="00C73189" w:rsidRPr="003D237E">
        <w:rPr>
          <w:rFonts w:hint="eastAsia"/>
        </w:rPr>
        <w:t>“</w:t>
      </w:r>
      <w:r w:rsidR="00C73189" w:rsidRPr="003D237E">
        <w:t>SylixOS App</w:t>
      </w:r>
      <w:r w:rsidR="00C73189" w:rsidRPr="003D237E">
        <w:rPr>
          <w:rFonts w:hint="eastAsia"/>
        </w:rPr>
        <w:t>”，填写工程名称</w:t>
      </w:r>
      <w:r w:rsidR="00C73189" w:rsidRPr="003D237E">
        <w:t>dll_demo_use</w:t>
      </w:r>
      <w:r w:rsidR="00C73189">
        <w:rPr>
          <w:rFonts w:hint="eastAsia"/>
        </w:rPr>
        <w:t>，点击“</w:t>
      </w:r>
      <w:r w:rsidR="00C73189">
        <w:t>Finish</w:t>
      </w:r>
      <w:r w:rsidR="00C73189">
        <w:rPr>
          <w:rFonts w:hint="eastAsia"/>
        </w:rPr>
        <w:t>”完成工程创建</w:t>
      </w:r>
      <w:r w:rsidR="00C73189" w:rsidRPr="003D237E">
        <w:rPr>
          <w:rFonts w:hint="eastAsia"/>
        </w:rPr>
        <w:t>。</w:t>
      </w:r>
    </w:p>
    <w:p w:rsidR="00C73189" w:rsidRDefault="00C73189" w:rsidP="008B21AD">
      <w:pPr>
        <w:pStyle w:val="afd"/>
        <w:numPr>
          <w:ilvl w:val="0"/>
          <w:numId w:val="41"/>
        </w:numPr>
        <w:spacing w:before="62" w:after="62"/>
        <w:ind w:firstLineChars="0"/>
      </w:pPr>
      <w:r w:rsidRPr="003D237E">
        <w:rPr>
          <w:rFonts w:hint="eastAsia"/>
        </w:rPr>
        <w:t>在</w:t>
      </w:r>
      <w:r w:rsidRPr="003D237E">
        <w:t>dll_demo_use.c</w:t>
      </w:r>
      <w:r w:rsidRPr="003D237E">
        <w:rPr>
          <w:rFonts w:hint="eastAsia"/>
        </w:rPr>
        <w:t>文件中填写</w:t>
      </w:r>
      <w:r w:rsidRPr="003D237E">
        <w:t>dll_demo</w:t>
      </w:r>
      <w:r>
        <w:rPr>
          <w:rFonts w:hint="eastAsia"/>
        </w:rPr>
        <w:t>工程的头文件；</w:t>
      </w:r>
    </w:p>
    <w:p w:rsidR="00C73189" w:rsidRDefault="00C73189" w:rsidP="008B21AD">
      <w:pPr>
        <w:pStyle w:val="afd"/>
        <w:numPr>
          <w:ilvl w:val="0"/>
          <w:numId w:val="41"/>
        </w:numPr>
        <w:spacing w:before="62" w:after="62"/>
        <w:ind w:firstLineChars="0"/>
      </w:pPr>
      <w:r w:rsidRPr="003D237E">
        <w:rPr>
          <w:rFonts w:hint="eastAsia"/>
        </w:rPr>
        <w:t>在</w:t>
      </w:r>
      <w:r>
        <w:t>main</w:t>
      </w:r>
      <w:r w:rsidRPr="003D237E">
        <w:rPr>
          <w:rFonts w:hint="eastAsia"/>
        </w:rPr>
        <w:t>函数中加入</w:t>
      </w:r>
      <w:r w:rsidRPr="003D237E">
        <w:t>dll_demo</w:t>
      </w:r>
      <w:r>
        <w:rPr>
          <w:rFonts w:hint="eastAsia"/>
        </w:rPr>
        <w:t>工程中的函数，如</w:t>
      </w:r>
      <w:r>
        <w:fldChar w:fldCharType="begin"/>
      </w:r>
      <w:r>
        <w:instrText xml:space="preserve"> REF _Ref425586329 \h </w:instrText>
      </w:r>
      <w:r>
        <w:fldChar w:fldCharType="separate"/>
      </w:r>
      <w:r w:rsidR="00B96029">
        <w:rPr>
          <w:rFonts w:hint="eastAsia"/>
        </w:rPr>
        <w:t>程序清单</w:t>
      </w:r>
      <w:r w:rsidR="00B96029">
        <w:t xml:space="preserve"> </w:t>
      </w:r>
      <w:r w:rsidR="00B96029">
        <w:rPr>
          <w:noProof/>
        </w:rPr>
        <w:t>1</w:t>
      </w:r>
      <w:r w:rsidR="00200C43">
        <w:rPr>
          <w:noProof/>
        </w:rPr>
        <w:t>4</w:t>
      </w:r>
      <w:r w:rsidR="00B96029">
        <w:t>.</w:t>
      </w:r>
      <w:r w:rsidR="00B96029">
        <w:rPr>
          <w:noProof/>
        </w:rPr>
        <w:t>1</w:t>
      </w:r>
      <w:r>
        <w:fldChar w:fldCharType="end"/>
      </w:r>
      <w:r>
        <w:rPr>
          <w:rFonts w:hint="eastAsia"/>
        </w:rPr>
        <w:t>；</w:t>
      </w:r>
    </w:p>
    <w:p w:rsidR="00C73189" w:rsidRPr="003D237E" w:rsidRDefault="00C73189" w:rsidP="00D776F0">
      <w:pPr>
        <w:pStyle w:val="a8"/>
      </w:pPr>
      <w:bookmarkStart w:id="2580" w:name="_Ref425586329"/>
      <w:r>
        <w:rPr>
          <w:rFonts w:hint="eastAsia"/>
        </w:rPr>
        <w:t>程序清单</w:t>
      </w:r>
      <w:r>
        <w:t xml:space="preserve"> </w:t>
      </w:r>
      <w:r w:rsidR="00221946">
        <w:fldChar w:fldCharType="begin"/>
      </w:r>
      <w:r w:rsidR="00221946">
        <w:instrText xml:space="preserve"> STYLEREF 1 \s </w:instrText>
      </w:r>
      <w:r w:rsidR="00221946">
        <w:fldChar w:fldCharType="separate"/>
      </w:r>
      <w:r w:rsidR="00B96029">
        <w:rPr>
          <w:noProof/>
        </w:rPr>
        <w:t>1</w:t>
      </w:r>
      <w:r w:rsidR="00221946">
        <w:rPr>
          <w:noProof/>
        </w:rPr>
        <w:fldChar w:fldCharType="end"/>
      </w:r>
      <w:r w:rsidR="00200C43">
        <w:rPr>
          <w:noProof/>
        </w:rPr>
        <w:t>4</w:t>
      </w:r>
      <w:r>
        <w:t>.</w:t>
      </w:r>
      <w:r>
        <w:fldChar w:fldCharType="begin"/>
      </w:r>
      <w:r>
        <w:instrText xml:space="preserve"> SEQ </w:instrText>
      </w:r>
      <w:r>
        <w:rPr>
          <w:rFonts w:hint="eastAsia"/>
        </w:rPr>
        <w:instrText>程序清单</w:instrText>
      </w:r>
      <w:r>
        <w:instrText xml:space="preserve"> \* ARABIC \s 1 </w:instrText>
      </w:r>
      <w:r>
        <w:fldChar w:fldCharType="separate"/>
      </w:r>
      <w:r w:rsidR="00B96029">
        <w:rPr>
          <w:noProof/>
        </w:rPr>
        <w:t>1</w:t>
      </w:r>
      <w:r>
        <w:fldChar w:fldCharType="end"/>
      </w:r>
      <w:bookmarkEnd w:id="2580"/>
      <w:r>
        <w:t xml:space="preserve">  </w:t>
      </w:r>
      <w:r w:rsidRPr="003D237E">
        <w:t>dll_demo_use.c</w:t>
      </w:r>
    </w:p>
    <w:p w:rsidR="003D7066" w:rsidRPr="003D7066" w:rsidRDefault="003D7066" w:rsidP="00F82EF5">
      <w:pPr>
        <w:pStyle w:val="a6"/>
        <w:rPr>
          <w:lang w:val="en-US"/>
        </w:rPr>
      </w:pPr>
      <w:r w:rsidRPr="003D7066">
        <w:rPr>
          <w:lang w:val="en-US"/>
        </w:rPr>
        <w:t>#include "../../dll_demo/src/dll_demo.h"</w:t>
      </w:r>
    </w:p>
    <w:p w:rsidR="00C73189" w:rsidRPr="00460B76" w:rsidRDefault="00C73189" w:rsidP="00F82EF5">
      <w:pPr>
        <w:pStyle w:val="a6"/>
        <w:rPr>
          <w:lang w:val="en-US"/>
        </w:rPr>
      </w:pPr>
      <w:r w:rsidRPr="00460B76">
        <w:rPr>
          <w:lang w:val="en-US"/>
        </w:rPr>
        <w:t>int main (int argc, char *argv[])</w:t>
      </w:r>
    </w:p>
    <w:p w:rsidR="00C73189" w:rsidRPr="003D237E" w:rsidRDefault="00C73189" w:rsidP="00F82EF5">
      <w:pPr>
        <w:pStyle w:val="a6"/>
      </w:pPr>
      <w:r w:rsidRPr="003D237E">
        <w:t>{</w:t>
      </w:r>
    </w:p>
    <w:p w:rsidR="00C73189" w:rsidRPr="003D237E" w:rsidRDefault="00C73189" w:rsidP="00F82EF5">
      <w:pPr>
        <w:pStyle w:val="a6"/>
      </w:pPr>
      <w:r w:rsidRPr="003D237E">
        <w:tab/>
        <w:t>printf("Hello World!\n");</w:t>
      </w:r>
    </w:p>
    <w:p w:rsidR="00C73189" w:rsidRPr="003D237E" w:rsidRDefault="00C73189" w:rsidP="00F82EF5">
      <w:pPr>
        <w:pStyle w:val="a6"/>
      </w:pPr>
      <w:r w:rsidRPr="003D237E">
        <w:tab/>
        <w:t>lib_func</w:t>
      </w:r>
      <w:r w:rsidR="003D7066" w:rsidRPr="003D237E">
        <w:t xml:space="preserve"> </w:t>
      </w:r>
      <w:r w:rsidRPr="003D237E">
        <w:t>();                                          /*  dll_demo</w:t>
      </w:r>
      <w:r w:rsidRPr="003D237E">
        <w:rPr>
          <w:rFonts w:hint="eastAsia"/>
        </w:rPr>
        <w:t>里的函数</w:t>
      </w:r>
      <w:r w:rsidRPr="003D237E">
        <w:t xml:space="preserve">    */</w:t>
      </w:r>
    </w:p>
    <w:p w:rsidR="00C73189" w:rsidRPr="003D237E" w:rsidRDefault="00C73189" w:rsidP="00F82EF5">
      <w:pPr>
        <w:pStyle w:val="a6"/>
      </w:pPr>
      <w:r w:rsidRPr="003D237E">
        <w:tab/>
        <w:t xml:space="preserve">return </w:t>
      </w:r>
      <w:r>
        <w:t>(</w:t>
      </w:r>
      <w:r w:rsidRPr="003D237E">
        <w:t>0</w:t>
      </w:r>
      <w:r>
        <w:t>)</w:t>
      </w:r>
      <w:r w:rsidRPr="003D237E">
        <w:t>;</w:t>
      </w:r>
    </w:p>
    <w:p w:rsidR="00C73189" w:rsidRDefault="00C73189" w:rsidP="00F82EF5">
      <w:pPr>
        <w:pStyle w:val="a6"/>
      </w:pPr>
      <w:r w:rsidRPr="003D237E">
        <w:t>}</w:t>
      </w:r>
    </w:p>
    <w:p w:rsidR="003D7066" w:rsidRPr="0009760C" w:rsidRDefault="003D7066" w:rsidP="003D7066">
      <w:pPr>
        <w:spacing w:before="62" w:after="62"/>
        <w:rPr>
          <w:lang w:val="de-DE"/>
        </w:rPr>
      </w:pPr>
      <w:r>
        <w:rPr>
          <w:rFonts w:hint="eastAsia"/>
          <w:lang w:val="de-DE"/>
        </w:rPr>
        <w:t>A</w:t>
      </w:r>
      <w:r>
        <w:rPr>
          <w:lang w:val="de-DE"/>
        </w:rPr>
        <w:t>pp</w:t>
      </w:r>
      <w:r>
        <w:rPr>
          <w:lang w:val="de-DE"/>
        </w:rPr>
        <w:t>工程配置选中工程</w:t>
      </w:r>
      <w:r>
        <w:rPr>
          <w:rFonts w:hint="eastAsia"/>
          <w:lang w:val="de-DE"/>
        </w:rPr>
        <w:t>“右键”</w:t>
      </w:r>
      <w:r w:rsidRPr="0009760C">
        <w:rPr>
          <w:rFonts w:hint="eastAsia"/>
          <w:lang w:val="de-DE"/>
        </w:rPr>
        <w:t>→“</w:t>
      </w:r>
      <w:r w:rsidRPr="0009760C">
        <w:rPr>
          <w:lang w:val="de-DE"/>
        </w:rPr>
        <w:t>properties</w:t>
      </w:r>
      <w:r w:rsidRPr="0009760C">
        <w:rPr>
          <w:rFonts w:hint="eastAsia"/>
          <w:lang w:val="de-DE"/>
        </w:rPr>
        <w:t>”→“</w:t>
      </w:r>
      <w:r w:rsidRPr="0009760C">
        <w:rPr>
          <w:lang w:val="de-DE"/>
        </w:rPr>
        <w:t>SylixOS Project</w:t>
      </w:r>
      <w:r w:rsidRPr="0009760C">
        <w:rPr>
          <w:rFonts w:hint="eastAsia"/>
          <w:lang w:val="de-DE"/>
        </w:rPr>
        <w:t>”</w:t>
      </w:r>
      <w:r w:rsidRPr="0009760C">
        <w:rPr>
          <w:rFonts w:hint="eastAsia"/>
          <w:lang w:val="de-DE"/>
        </w:rPr>
        <w:t xml:space="preserve"> </w:t>
      </w:r>
      <w:r w:rsidRPr="0009760C">
        <w:rPr>
          <w:rFonts w:hint="eastAsia"/>
          <w:lang w:val="de-DE"/>
        </w:rPr>
        <w:t>→“</w:t>
      </w:r>
      <w:r w:rsidRPr="0009760C">
        <w:rPr>
          <w:lang w:val="de-DE"/>
        </w:rPr>
        <w:t>Linker Setting</w:t>
      </w:r>
      <w:r w:rsidRPr="0009760C">
        <w:rPr>
          <w:rFonts w:hint="eastAsia"/>
          <w:lang w:val="de-DE"/>
        </w:rPr>
        <w:t>”</w:t>
      </w:r>
      <w:r w:rsidR="0009760C">
        <w:rPr>
          <w:rFonts w:hint="eastAsia"/>
        </w:rPr>
        <w:t>如图</w:t>
      </w:r>
      <w:r w:rsidR="0009760C" w:rsidRPr="0009760C">
        <w:rPr>
          <w:rFonts w:hint="eastAsia"/>
          <w:lang w:val="de-DE"/>
        </w:rPr>
        <w:t>1</w:t>
      </w:r>
      <w:r w:rsidR="003A3F17">
        <w:rPr>
          <w:lang w:val="de-DE"/>
        </w:rPr>
        <w:t>5</w:t>
      </w:r>
      <w:r w:rsidR="0009760C" w:rsidRPr="0009760C">
        <w:rPr>
          <w:rFonts w:hint="eastAsia"/>
          <w:lang w:val="de-DE"/>
        </w:rPr>
        <w:t>.2</w:t>
      </w:r>
      <w:r w:rsidR="0009760C">
        <w:rPr>
          <w:rFonts w:hint="eastAsia"/>
        </w:rPr>
        <w:t>动态链接库的使用工程配置</w:t>
      </w:r>
      <w:r w:rsidR="0009760C">
        <w:t>流程。</w:t>
      </w:r>
    </w:p>
    <w:p w:rsidR="003D7066" w:rsidRPr="0009760C" w:rsidRDefault="003D7066" w:rsidP="003D7066">
      <w:pPr>
        <w:spacing w:before="62" w:after="62"/>
        <w:rPr>
          <w:lang w:val="de-DE"/>
        </w:rPr>
      </w:pPr>
    </w:p>
    <w:p w:rsidR="003D7066" w:rsidRDefault="002A2752" w:rsidP="003D7066">
      <w:pPr>
        <w:spacing w:before="62" w:after="62"/>
        <w:rPr>
          <w:noProof/>
        </w:rPr>
      </w:pPr>
      <w:r>
        <w:rPr>
          <w:noProof/>
        </w:rPr>
        <w:pict>
          <v:shape id="_x0000_i1070" type="#_x0000_t75" style="width:439.5pt;height:3in;visibility:visible;mso-wrap-style:square">
            <v:imagedata r:id="rId71" o:title=""/>
          </v:shape>
        </w:pict>
      </w:r>
    </w:p>
    <w:p w:rsidR="00AB45D7" w:rsidRDefault="002A2752" w:rsidP="003D7066">
      <w:pPr>
        <w:spacing w:before="62" w:after="62"/>
        <w:rPr>
          <w:noProof/>
        </w:rPr>
      </w:pPr>
      <w:r>
        <w:rPr>
          <w:noProof/>
        </w:rPr>
        <w:pict>
          <v:shape id="_x0000_i1071" type="#_x0000_t75" style="width:438.9pt;height:388.8pt;visibility:visible;mso-wrap-style:square">
            <v:imagedata r:id="rId72" o:title=""/>
          </v:shape>
        </w:pict>
      </w:r>
    </w:p>
    <w:p w:rsidR="0009760C" w:rsidRPr="0009760C" w:rsidRDefault="0009760C" w:rsidP="0009760C">
      <w:pPr>
        <w:pStyle w:val="a8"/>
      </w:pPr>
      <w:r>
        <w:rPr>
          <w:rFonts w:hint="eastAsia"/>
        </w:rPr>
        <w:t>图</w:t>
      </w:r>
      <w:r w:rsidRPr="0009760C">
        <w:rPr>
          <w:rFonts w:hint="eastAsia"/>
        </w:rPr>
        <w:t>1</w:t>
      </w:r>
      <w:r w:rsidR="00200C43">
        <w:t>4</w:t>
      </w:r>
      <w:r w:rsidRPr="0009760C">
        <w:rPr>
          <w:rFonts w:hint="eastAsia"/>
        </w:rPr>
        <w:t>.2</w:t>
      </w:r>
      <w:r>
        <w:rPr>
          <w:rFonts w:hint="eastAsia"/>
        </w:rPr>
        <w:t>动态链接库的使用工程配置</w:t>
      </w:r>
      <w:r>
        <w:t>流程。</w:t>
      </w:r>
    </w:p>
    <w:p w:rsidR="00C73189" w:rsidRDefault="00C73189" w:rsidP="003D7066">
      <w:pPr>
        <w:pStyle w:val="afd"/>
        <w:spacing w:before="62" w:after="62"/>
        <w:ind w:left="360" w:firstLineChars="0" w:firstLine="0"/>
      </w:pPr>
      <w:r>
        <w:rPr>
          <w:rFonts w:hint="eastAsia"/>
        </w:rPr>
        <w:t>执行程序验证对共享库的调用。</w:t>
      </w:r>
    </w:p>
    <w:p w:rsidR="00C73189" w:rsidRPr="004C5ED2" w:rsidRDefault="00C73189" w:rsidP="005E0B11">
      <w:pPr>
        <w:pStyle w:val="afd"/>
        <w:spacing w:before="62" w:after="62"/>
      </w:pPr>
      <w:r w:rsidRPr="004C5ED2">
        <w:rPr>
          <w:rFonts w:hint="eastAsia"/>
        </w:rPr>
        <w:t>将</w:t>
      </w:r>
      <w:r w:rsidRPr="004C5ED2">
        <w:t>dll_demo</w:t>
      </w:r>
      <w:r w:rsidRPr="004C5ED2">
        <w:rPr>
          <w:rFonts w:hint="eastAsia"/>
        </w:rPr>
        <w:t>工程中的</w:t>
      </w:r>
      <w:r w:rsidRPr="004C5ED2">
        <w:t>libdll_demo.</w:t>
      </w:r>
      <w:r>
        <w:t>s</w:t>
      </w:r>
      <w:r w:rsidRPr="004C5ED2">
        <w:t>o</w:t>
      </w:r>
      <w:r w:rsidRPr="004C5ED2">
        <w:rPr>
          <w:rFonts w:hint="eastAsia"/>
        </w:rPr>
        <w:t>文件上传到</w:t>
      </w:r>
      <w:r w:rsidRPr="004C5ED2">
        <w:t>SylixOS</w:t>
      </w:r>
      <w:r w:rsidRPr="004C5ED2">
        <w:rPr>
          <w:rFonts w:hint="eastAsia"/>
        </w:rPr>
        <w:t>系统的</w:t>
      </w:r>
      <w:r w:rsidRPr="004C5ED2">
        <w:t>lib</w:t>
      </w:r>
      <w:r w:rsidRPr="004C5ED2">
        <w:rPr>
          <w:rFonts w:hint="eastAsia"/>
        </w:rPr>
        <w:t>目录下，将应用程序</w:t>
      </w:r>
      <w:r w:rsidRPr="004C5ED2">
        <w:lastRenderedPageBreak/>
        <w:t>dll_demo</w:t>
      </w:r>
      <w:r>
        <w:t>_use</w:t>
      </w:r>
      <w:r w:rsidRPr="004C5ED2">
        <w:rPr>
          <w:rFonts w:hint="eastAsia"/>
        </w:rPr>
        <w:t>拷贝到</w:t>
      </w:r>
      <w:r w:rsidRPr="004C5ED2">
        <w:t>/apps/dll_demo_use</w:t>
      </w:r>
      <w:r>
        <w:rPr>
          <w:rFonts w:hint="eastAsia"/>
        </w:rPr>
        <w:t>目录下运行。</w:t>
      </w:r>
    </w:p>
    <w:p w:rsidR="005E0B11" w:rsidRPr="005E0B11" w:rsidRDefault="00C73189" w:rsidP="005E0B11">
      <w:pPr>
        <w:pStyle w:val="a6"/>
        <w:rPr>
          <w:lang w:val="en-US"/>
        </w:rPr>
      </w:pPr>
      <w:r w:rsidRPr="00460B76">
        <w:rPr>
          <w:lang w:val="en-US"/>
        </w:rPr>
        <w:t>[root@sylixos_station:/app</w:t>
      </w:r>
      <w:r w:rsidR="005E0B11">
        <w:rPr>
          <w:lang w:val="en-US"/>
        </w:rPr>
        <w:t>s/dll_demo_use]# ./dll_demo_use</w:t>
      </w:r>
    </w:p>
    <w:p w:rsidR="005E0B11" w:rsidRPr="005E0B11" w:rsidRDefault="005E0B11" w:rsidP="005E0B11">
      <w:pPr>
        <w:pStyle w:val="a6"/>
        <w:rPr>
          <w:lang w:val="en-US"/>
        </w:rPr>
      </w:pPr>
      <w:r w:rsidRPr="005E0B11">
        <w:rPr>
          <w:lang w:val="en-US"/>
        </w:rPr>
        <w:t>Hello SylixOS!</w:t>
      </w:r>
    </w:p>
    <w:p w:rsidR="005E0B11" w:rsidRDefault="005E0B11" w:rsidP="005E0B11">
      <w:pPr>
        <w:pStyle w:val="a6"/>
        <w:rPr>
          <w:lang w:val="en-US"/>
        </w:rPr>
      </w:pPr>
      <w:r w:rsidRPr="005E0B11">
        <w:rPr>
          <w:lang w:val="en-US"/>
        </w:rPr>
        <w:t xml:space="preserve">lib_func call! </w:t>
      </w:r>
    </w:p>
    <w:p w:rsidR="00C73189" w:rsidRPr="00460B76" w:rsidRDefault="00C73189" w:rsidP="005E0B11">
      <w:pPr>
        <w:pStyle w:val="a6"/>
        <w:rPr>
          <w:lang w:val="en-US"/>
        </w:rPr>
      </w:pPr>
      <w:r w:rsidRPr="00460B76">
        <w:rPr>
          <w:lang w:val="en-US"/>
        </w:rPr>
        <w:t>[root@sylixos_station:/apps/dll_demo_use]#</w:t>
      </w:r>
    </w:p>
    <w:p w:rsidR="00C73189" w:rsidRPr="00D85B5E" w:rsidRDefault="00C73189" w:rsidP="008E3D60">
      <w:pPr>
        <w:pStyle w:val="3"/>
        <w:numPr>
          <w:ilvl w:val="0"/>
          <w:numId w:val="0"/>
        </w:numPr>
        <w:rPr>
          <w:lang w:val="de-DE"/>
        </w:rPr>
      </w:pPr>
      <w:bookmarkStart w:id="2581" w:name="_Toc428867649"/>
      <w:bookmarkStart w:id="2582" w:name="_Toc429221170"/>
      <w:bookmarkStart w:id="2583" w:name="_Toc431109891"/>
      <w:bookmarkStart w:id="2584" w:name="_Toc432271204"/>
      <w:bookmarkStart w:id="2585" w:name="_Toc432317545"/>
      <w:bookmarkStart w:id="2586" w:name="_Toc469064232"/>
      <w:r>
        <w:rPr>
          <w:rFonts w:hint="eastAsia"/>
        </w:rPr>
        <w:t>扩展实验</w:t>
      </w:r>
      <w:bookmarkEnd w:id="2581"/>
      <w:bookmarkEnd w:id="2582"/>
      <w:bookmarkEnd w:id="2583"/>
      <w:bookmarkEnd w:id="2584"/>
      <w:bookmarkEnd w:id="2585"/>
      <w:bookmarkEnd w:id="2586"/>
    </w:p>
    <w:p w:rsidR="00C73189" w:rsidRDefault="00C73189" w:rsidP="00F77209">
      <w:pPr>
        <w:pStyle w:val="a"/>
        <w:numPr>
          <w:ilvl w:val="0"/>
          <w:numId w:val="0"/>
        </w:numPr>
        <w:ind w:left="839" w:hanging="419"/>
        <w:rPr>
          <w:lang w:val="de-DE"/>
        </w:rPr>
      </w:pPr>
      <w:r>
        <w:rPr>
          <w:rFonts w:hint="eastAsia"/>
          <w:lang w:val="de-DE"/>
        </w:rPr>
        <w:t>了解共享库手动加载方式并进行编程验证。</w:t>
      </w:r>
    </w:p>
    <w:p w:rsidR="00C73189" w:rsidRDefault="00C73189" w:rsidP="00F77209">
      <w:pPr>
        <w:pStyle w:val="a"/>
        <w:numPr>
          <w:ilvl w:val="0"/>
          <w:numId w:val="0"/>
        </w:numPr>
        <w:ind w:left="839" w:hanging="419"/>
        <w:rPr>
          <w:lang w:val="de-DE"/>
        </w:rPr>
      </w:pPr>
    </w:p>
    <w:p w:rsidR="00C73189" w:rsidRDefault="009A3F8C" w:rsidP="00F77209">
      <w:pPr>
        <w:pStyle w:val="a"/>
        <w:numPr>
          <w:ilvl w:val="0"/>
          <w:numId w:val="0"/>
        </w:numPr>
        <w:ind w:left="839" w:hanging="419"/>
        <w:rPr>
          <w:lang w:val="de-DE"/>
        </w:rPr>
      </w:pPr>
      <w:r>
        <w:rPr>
          <w:lang w:val="de-DE"/>
        </w:rPr>
        <w:br w:type="page"/>
      </w:r>
    </w:p>
    <w:p w:rsidR="00C73189" w:rsidRPr="000C1270" w:rsidRDefault="00C73189" w:rsidP="00F82EF5">
      <w:pPr>
        <w:pStyle w:val="20"/>
        <w:numPr>
          <w:ilvl w:val="0"/>
          <w:numId w:val="0"/>
        </w:numPr>
      </w:pPr>
      <w:bookmarkStart w:id="2587" w:name="_Toc469064233"/>
      <w:r>
        <w:rPr>
          <w:rFonts w:hint="eastAsia"/>
        </w:rPr>
        <w:t>实验二</w:t>
      </w:r>
      <w:r>
        <w:t xml:space="preserve">  zlib</w:t>
      </w:r>
      <w:r>
        <w:rPr>
          <w:rFonts w:hint="eastAsia"/>
        </w:rPr>
        <w:t>库使用实验</w:t>
      </w:r>
      <w:bookmarkEnd w:id="2587"/>
    </w:p>
    <w:p w:rsidR="00C73189" w:rsidRPr="0080103B" w:rsidRDefault="00C73189" w:rsidP="00EA770A">
      <w:pPr>
        <w:pStyle w:val="23"/>
        <w:spacing w:before="62" w:after="62"/>
        <w:ind w:firstLine="0"/>
      </w:pPr>
    </w:p>
    <w:p w:rsidR="00C73189" w:rsidRPr="000C1270" w:rsidRDefault="00C73189" w:rsidP="00F82EF5">
      <w:pPr>
        <w:pStyle w:val="3"/>
        <w:numPr>
          <w:ilvl w:val="0"/>
          <w:numId w:val="0"/>
        </w:numPr>
      </w:pPr>
      <w:bookmarkStart w:id="2588" w:name="_Toc424217440"/>
      <w:bookmarkStart w:id="2589" w:name="_Toc424654988"/>
      <w:bookmarkStart w:id="2590" w:name="_Toc424721612"/>
      <w:bookmarkStart w:id="2591" w:name="_Toc424909107"/>
      <w:bookmarkStart w:id="2592" w:name="_Toc424912371"/>
      <w:bookmarkStart w:id="2593" w:name="_Toc425414046"/>
      <w:bookmarkStart w:id="2594" w:name="_Toc427939354"/>
      <w:bookmarkStart w:id="2595" w:name="_Toc427940876"/>
      <w:bookmarkStart w:id="2596" w:name="_Toc427941814"/>
      <w:bookmarkStart w:id="2597" w:name="_Toc428705023"/>
      <w:bookmarkStart w:id="2598" w:name="_Toc428867651"/>
      <w:bookmarkStart w:id="2599" w:name="_Toc429221172"/>
      <w:bookmarkStart w:id="2600" w:name="_Toc431109893"/>
      <w:bookmarkStart w:id="2601" w:name="_Toc432271206"/>
      <w:bookmarkStart w:id="2602" w:name="_Toc432317547"/>
      <w:bookmarkStart w:id="2603" w:name="_Toc469064234"/>
      <w:r>
        <w:rPr>
          <w:rFonts w:hint="eastAsia"/>
        </w:rPr>
        <w:t>实验目的</w:t>
      </w:r>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p>
    <w:p w:rsidR="00C73189" w:rsidRPr="003E6B62" w:rsidRDefault="00C73189" w:rsidP="003E6B62">
      <w:pPr>
        <w:pStyle w:val="a"/>
      </w:pPr>
      <w:r w:rsidRPr="003E6B62">
        <w:rPr>
          <w:rFonts w:hint="eastAsia"/>
        </w:rPr>
        <w:t>了解</w:t>
      </w:r>
      <w:r w:rsidRPr="003E6B62">
        <w:t>zlib</w:t>
      </w:r>
      <w:r w:rsidRPr="003E6B62">
        <w:rPr>
          <w:rFonts w:hint="eastAsia"/>
        </w:rPr>
        <w:t>的功能和使用方法</w:t>
      </w:r>
    </w:p>
    <w:p w:rsidR="00C73189" w:rsidRPr="003E6B62" w:rsidRDefault="00C73189" w:rsidP="003E6B62">
      <w:pPr>
        <w:pStyle w:val="a"/>
      </w:pPr>
      <w:r w:rsidRPr="003E6B62">
        <w:rPr>
          <w:rFonts w:hint="eastAsia"/>
        </w:rPr>
        <w:t>掌握简单的第三方软件转换成</w:t>
      </w:r>
      <w:r w:rsidRPr="003E6B62">
        <w:t>SylixOS</w:t>
      </w:r>
      <w:r>
        <w:rPr>
          <w:rFonts w:hint="eastAsia"/>
        </w:rPr>
        <w:t>系统下共享库</w:t>
      </w:r>
      <w:r w:rsidRPr="003E6B62">
        <w:rPr>
          <w:rFonts w:hint="eastAsia"/>
        </w:rPr>
        <w:t>的方法</w:t>
      </w:r>
    </w:p>
    <w:p w:rsidR="00C73189" w:rsidRPr="000C1270" w:rsidRDefault="00C73189" w:rsidP="00F82EF5">
      <w:pPr>
        <w:pStyle w:val="3"/>
        <w:numPr>
          <w:ilvl w:val="0"/>
          <w:numId w:val="0"/>
        </w:numPr>
      </w:pPr>
      <w:bookmarkStart w:id="2604" w:name="_Toc424217441"/>
      <w:bookmarkStart w:id="2605" w:name="_Toc424654989"/>
      <w:bookmarkStart w:id="2606" w:name="_Toc424721613"/>
      <w:bookmarkStart w:id="2607" w:name="_Toc424909108"/>
      <w:bookmarkStart w:id="2608" w:name="_Toc424912372"/>
      <w:bookmarkStart w:id="2609" w:name="_Toc425414047"/>
      <w:bookmarkStart w:id="2610" w:name="_Toc427939355"/>
      <w:bookmarkStart w:id="2611" w:name="_Toc427940877"/>
      <w:bookmarkStart w:id="2612" w:name="_Toc427941815"/>
      <w:bookmarkStart w:id="2613" w:name="_Toc428705024"/>
      <w:bookmarkStart w:id="2614" w:name="_Toc428867652"/>
      <w:bookmarkStart w:id="2615" w:name="_Toc429221173"/>
      <w:bookmarkStart w:id="2616" w:name="_Toc431109894"/>
      <w:bookmarkStart w:id="2617" w:name="_Toc432271207"/>
      <w:bookmarkStart w:id="2618" w:name="_Toc432317548"/>
      <w:bookmarkStart w:id="2619" w:name="_Toc469064235"/>
      <w:r>
        <w:rPr>
          <w:rFonts w:hint="eastAsia"/>
        </w:rPr>
        <w:t>实验内容</w:t>
      </w:r>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p>
    <w:p w:rsidR="00C73189" w:rsidRPr="003E6B62" w:rsidRDefault="00C73189" w:rsidP="003E6B62">
      <w:pPr>
        <w:pStyle w:val="a"/>
      </w:pPr>
      <w:r w:rsidRPr="003E6B62">
        <w:rPr>
          <w:rFonts w:hint="eastAsia"/>
        </w:rPr>
        <w:t>将</w:t>
      </w:r>
      <w:r w:rsidRPr="003E6B62">
        <w:t>zlib</w:t>
      </w:r>
      <w:r w:rsidRPr="003E6B62">
        <w:rPr>
          <w:rFonts w:hint="eastAsia"/>
        </w:rPr>
        <w:t>库编译成</w:t>
      </w:r>
      <w:r w:rsidRPr="003E6B62">
        <w:t>SylixOS</w:t>
      </w:r>
      <w:r w:rsidRPr="003E6B62">
        <w:rPr>
          <w:rFonts w:hint="eastAsia"/>
        </w:rPr>
        <w:t>系统下的共享库</w:t>
      </w:r>
    </w:p>
    <w:p w:rsidR="00C73189" w:rsidRPr="003E6B62" w:rsidRDefault="00C73189" w:rsidP="005C325C">
      <w:pPr>
        <w:pStyle w:val="a"/>
      </w:pPr>
      <w:r w:rsidRPr="003E6B62">
        <w:rPr>
          <w:rFonts w:hint="eastAsia"/>
        </w:rPr>
        <w:t>编写一个简单的使用例程，实现对</w:t>
      </w:r>
      <w:r w:rsidRPr="003E6B62">
        <w:t>zlib</w:t>
      </w:r>
      <w:r>
        <w:rPr>
          <w:rFonts w:hint="eastAsia"/>
        </w:rPr>
        <w:t>库的</w:t>
      </w:r>
      <w:r w:rsidRPr="003E6B62">
        <w:rPr>
          <w:rFonts w:hint="eastAsia"/>
        </w:rPr>
        <w:t>验证</w:t>
      </w:r>
    </w:p>
    <w:p w:rsidR="00C73189" w:rsidRPr="000C1270" w:rsidRDefault="00C73189" w:rsidP="00F82EF5">
      <w:pPr>
        <w:pStyle w:val="3"/>
        <w:numPr>
          <w:ilvl w:val="0"/>
          <w:numId w:val="0"/>
        </w:numPr>
      </w:pPr>
      <w:bookmarkStart w:id="2620" w:name="_Toc424217442"/>
      <w:bookmarkStart w:id="2621" w:name="_Toc424654990"/>
      <w:bookmarkStart w:id="2622" w:name="_Toc424721614"/>
      <w:bookmarkStart w:id="2623" w:name="_Toc424909109"/>
      <w:bookmarkStart w:id="2624" w:name="_Toc424912373"/>
      <w:bookmarkStart w:id="2625" w:name="_Toc425414048"/>
      <w:bookmarkStart w:id="2626" w:name="_Toc427939356"/>
      <w:bookmarkStart w:id="2627" w:name="_Toc427940878"/>
      <w:bookmarkStart w:id="2628" w:name="_Toc427941816"/>
      <w:bookmarkStart w:id="2629" w:name="_Toc428705025"/>
      <w:bookmarkStart w:id="2630" w:name="_Toc428867653"/>
      <w:bookmarkStart w:id="2631" w:name="_Toc429221174"/>
      <w:bookmarkStart w:id="2632" w:name="_Toc431109895"/>
      <w:bookmarkStart w:id="2633" w:name="_Toc432271208"/>
      <w:bookmarkStart w:id="2634" w:name="_Toc432317549"/>
      <w:bookmarkStart w:id="2635" w:name="_Toc469064236"/>
      <w:r>
        <w:rPr>
          <w:rFonts w:hint="eastAsia"/>
        </w:rPr>
        <w:t>实验环境</w:t>
      </w:r>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p>
    <w:p w:rsidR="00C73189" w:rsidRPr="003E6B62" w:rsidRDefault="00C73189" w:rsidP="003E6B62">
      <w:pPr>
        <w:pStyle w:val="a"/>
      </w:pPr>
      <w:r w:rsidRPr="003E6B62">
        <w:rPr>
          <w:rFonts w:hint="eastAsia"/>
        </w:rPr>
        <w:t>硬件：已经部署</w:t>
      </w:r>
      <w:r w:rsidRPr="003E6B62">
        <w:t>SylixOS</w:t>
      </w:r>
      <w:r w:rsidRPr="003E6B62">
        <w:rPr>
          <w:rFonts w:hint="eastAsia"/>
        </w:rPr>
        <w:t>操作系统的</w:t>
      </w:r>
      <w:r w:rsidR="00F761D2">
        <w:rPr>
          <w:rFonts w:hint="eastAsia"/>
        </w:rPr>
        <w:t>验证平台</w:t>
      </w:r>
      <w:r w:rsidRPr="003E6B62">
        <w:rPr>
          <w:rFonts w:hint="eastAsia"/>
        </w:rPr>
        <w:t>，一台</w:t>
      </w:r>
      <w:r w:rsidRPr="003E6B62">
        <w:t>PC</w:t>
      </w:r>
      <w:r w:rsidRPr="003E6B62">
        <w:rPr>
          <w:rFonts w:hint="eastAsia"/>
        </w:rPr>
        <w:t>主机</w:t>
      </w:r>
    </w:p>
    <w:p w:rsidR="00C73189" w:rsidRPr="003E6B62" w:rsidRDefault="00C73189" w:rsidP="003E6B62">
      <w:pPr>
        <w:pStyle w:val="a"/>
      </w:pPr>
      <w:r w:rsidRPr="003E6B62">
        <w:rPr>
          <w:rFonts w:hint="eastAsia"/>
        </w:rPr>
        <w:t>软件：</w:t>
      </w:r>
      <w:r>
        <w:t>RealEvo-IDE</w:t>
      </w:r>
      <w:r w:rsidRPr="003E6B62">
        <w:rPr>
          <w:rFonts w:hint="eastAsia"/>
        </w:rPr>
        <w:t>、</w:t>
      </w:r>
      <w:r w:rsidRPr="003E6B62">
        <w:t>putty</w:t>
      </w:r>
    </w:p>
    <w:p w:rsidR="00C73189" w:rsidRPr="000C1270" w:rsidRDefault="00C73189" w:rsidP="00F82EF5">
      <w:pPr>
        <w:pStyle w:val="3"/>
        <w:numPr>
          <w:ilvl w:val="0"/>
          <w:numId w:val="0"/>
        </w:numPr>
      </w:pPr>
      <w:bookmarkStart w:id="2636" w:name="_Toc424217443"/>
      <w:bookmarkStart w:id="2637" w:name="_Toc424654991"/>
      <w:bookmarkStart w:id="2638" w:name="_Toc424721615"/>
      <w:bookmarkStart w:id="2639" w:name="_Toc424909110"/>
      <w:bookmarkStart w:id="2640" w:name="_Toc424912374"/>
      <w:bookmarkStart w:id="2641" w:name="_Toc425414049"/>
      <w:bookmarkStart w:id="2642" w:name="_Toc427939357"/>
      <w:bookmarkStart w:id="2643" w:name="_Toc427940879"/>
      <w:bookmarkStart w:id="2644" w:name="_Toc427941817"/>
      <w:bookmarkStart w:id="2645" w:name="_Toc428705026"/>
      <w:bookmarkStart w:id="2646" w:name="_Toc428867654"/>
      <w:bookmarkStart w:id="2647" w:name="_Toc429221175"/>
      <w:bookmarkStart w:id="2648" w:name="_Toc431109896"/>
      <w:bookmarkStart w:id="2649" w:name="_Toc432271209"/>
      <w:bookmarkStart w:id="2650" w:name="_Toc432317550"/>
      <w:bookmarkStart w:id="2651" w:name="_Toc469064237"/>
      <w:r>
        <w:rPr>
          <w:rFonts w:hint="eastAsia"/>
        </w:rPr>
        <w:t>实验原理</w:t>
      </w:r>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p>
    <w:p w:rsidR="00C73189" w:rsidRDefault="00C73189" w:rsidP="00EA770A">
      <w:pPr>
        <w:pStyle w:val="23"/>
        <w:spacing w:before="62" w:after="62"/>
        <w:ind w:firstLine="0"/>
      </w:pPr>
      <w:r>
        <w:tab/>
        <w:t>zlib</w:t>
      </w:r>
      <w:r>
        <w:rPr>
          <w:rFonts w:hint="eastAsia"/>
        </w:rPr>
        <w:t>是目前一款得到广泛使用文件压缩库，如</w:t>
      </w:r>
      <w:r>
        <w:t>Linux</w:t>
      </w:r>
      <w:r>
        <w:rPr>
          <w:rFonts w:hint="eastAsia"/>
        </w:rPr>
        <w:t>内核、</w:t>
      </w:r>
      <w:r>
        <w:t>OpenSSL</w:t>
      </w:r>
      <w:r>
        <w:rPr>
          <w:rFonts w:hint="eastAsia"/>
        </w:rPr>
        <w:t>、</w:t>
      </w:r>
      <w:r>
        <w:t>libpng</w:t>
      </w:r>
      <w:r>
        <w:rPr>
          <w:rFonts w:hint="eastAsia"/>
        </w:rPr>
        <w:t>、</w:t>
      </w:r>
      <w:r>
        <w:t>ffmpeg</w:t>
      </w:r>
      <w:r>
        <w:rPr>
          <w:rFonts w:hint="eastAsia"/>
        </w:rPr>
        <w:t>等开源工程均使用了</w:t>
      </w:r>
      <w:r>
        <w:t>zlib</w:t>
      </w:r>
      <w:r>
        <w:rPr>
          <w:rFonts w:hint="eastAsia"/>
        </w:rPr>
        <w:t>，粗略估计有数千种软件直接或间接依赖</w:t>
      </w:r>
      <w:r>
        <w:t>zlib</w:t>
      </w:r>
      <w:r>
        <w:rPr>
          <w:rFonts w:hint="eastAsia"/>
        </w:rPr>
        <w:t>提供的压缩库。</w:t>
      </w:r>
      <w:r>
        <w:t>zlib</w:t>
      </w:r>
      <w:r>
        <w:rPr>
          <w:rFonts w:hint="eastAsia"/>
        </w:rPr>
        <w:t>的广泛使用一方面说明了其技术上的优越和实用，另一方面也使使用</w:t>
      </w:r>
      <w:r>
        <w:t>zlib</w:t>
      </w:r>
      <w:r>
        <w:rPr>
          <w:rFonts w:hint="eastAsia"/>
        </w:rPr>
        <w:t>库的文件具备良好的通用性。</w:t>
      </w:r>
    </w:p>
    <w:p w:rsidR="00C73189" w:rsidRPr="00065E5A" w:rsidRDefault="00C73189" w:rsidP="00EA770A">
      <w:pPr>
        <w:pStyle w:val="23"/>
        <w:spacing w:before="62" w:after="62"/>
        <w:ind w:firstLine="0"/>
      </w:pPr>
      <w:r>
        <w:tab/>
      </w:r>
      <w:r>
        <w:rPr>
          <w:rFonts w:hint="eastAsia"/>
        </w:rPr>
        <w:t>本实验完整的讲述了从</w:t>
      </w:r>
      <w:r>
        <w:t>zlib</w:t>
      </w:r>
      <w:r>
        <w:rPr>
          <w:rFonts w:hint="eastAsia"/>
        </w:rPr>
        <w:t>官方库中提取文件，加入</w:t>
      </w:r>
      <w:r>
        <w:t>SylixOS</w:t>
      </w:r>
      <w:r>
        <w:rPr>
          <w:rFonts w:hint="eastAsia"/>
        </w:rPr>
        <w:t>的共享库工程，编译出能够在</w:t>
      </w:r>
      <w:r>
        <w:t>SylixOS</w:t>
      </w:r>
      <w:r>
        <w:rPr>
          <w:rFonts w:hint="eastAsia"/>
        </w:rPr>
        <w:t>下使用的</w:t>
      </w:r>
      <w:r>
        <w:t>zlib</w:t>
      </w:r>
      <w:r>
        <w:rPr>
          <w:rFonts w:hint="eastAsia"/>
        </w:rPr>
        <w:t>共享库。随后编写一简单的测试程序，验证</w:t>
      </w:r>
      <w:r>
        <w:t>zlib</w:t>
      </w:r>
      <w:r>
        <w:rPr>
          <w:rFonts w:hint="eastAsia"/>
        </w:rPr>
        <w:t>库可用。</w:t>
      </w:r>
    </w:p>
    <w:p w:rsidR="00C73189" w:rsidRPr="00D85B5E" w:rsidRDefault="00C73189" w:rsidP="00F82EF5">
      <w:pPr>
        <w:pStyle w:val="3"/>
        <w:numPr>
          <w:ilvl w:val="0"/>
          <w:numId w:val="0"/>
        </w:numPr>
        <w:rPr>
          <w:lang w:val="de-DE"/>
        </w:rPr>
      </w:pPr>
      <w:bookmarkStart w:id="2652" w:name="_Toc424217444"/>
      <w:bookmarkStart w:id="2653" w:name="_Toc424654992"/>
      <w:bookmarkStart w:id="2654" w:name="_Toc424721616"/>
      <w:bookmarkStart w:id="2655" w:name="_Toc424909111"/>
      <w:bookmarkStart w:id="2656" w:name="_Toc424912375"/>
      <w:bookmarkStart w:id="2657" w:name="_Toc425414050"/>
      <w:bookmarkStart w:id="2658" w:name="_Toc427939358"/>
      <w:bookmarkStart w:id="2659" w:name="_Toc427940880"/>
      <w:bookmarkStart w:id="2660" w:name="_Toc427941818"/>
      <w:bookmarkStart w:id="2661" w:name="_Toc428705027"/>
      <w:bookmarkStart w:id="2662" w:name="_Toc428867655"/>
      <w:bookmarkStart w:id="2663" w:name="_Toc429221176"/>
      <w:bookmarkStart w:id="2664" w:name="_Toc431109897"/>
      <w:bookmarkStart w:id="2665" w:name="_Toc432271210"/>
      <w:bookmarkStart w:id="2666" w:name="_Toc432317551"/>
      <w:bookmarkStart w:id="2667" w:name="_Toc469064238"/>
      <w:r>
        <w:rPr>
          <w:rFonts w:hint="eastAsia"/>
        </w:rPr>
        <w:t>实验步骤</w:t>
      </w:r>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p>
    <w:p w:rsidR="00C73189" w:rsidRPr="00F00F96" w:rsidRDefault="00C73189" w:rsidP="00F82EF5">
      <w:pPr>
        <w:spacing w:before="62" w:after="62"/>
        <w:rPr>
          <w:b/>
        </w:rPr>
      </w:pPr>
      <w:r w:rsidRPr="00F00F96">
        <w:rPr>
          <w:rFonts w:hint="eastAsia"/>
          <w:b/>
        </w:rPr>
        <w:t>移植</w:t>
      </w:r>
      <w:r w:rsidRPr="00F00F96">
        <w:rPr>
          <w:b/>
        </w:rPr>
        <w:t>zlib</w:t>
      </w:r>
      <w:r w:rsidRPr="00F00F96">
        <w:rPr>
          <w:rFonts w:hint="eastAsia"/>
          <w:b/>
        </w:rPr>
        <w:t>库</w:t>
      </w:r>
    </w:p>
    <w:p w:rsidR="00C73189" w:rsidRPr="00443BBB" w:rsidRDefault="00C73189" w:rsidP="00952020">
      <w:pPr>
        <w:spacing w:before="62" w:after="62"/>
        <w:ind w:firstLineChars="200" w:firstLine="420"/>
      </w:pPr>
      <w:r w:rsidRPr="00443BBB">
        <w:rPr>
          <w:rFonts w:hint="eastAsia"/>
        </w:rPr>
        <w:t>从网站</w:t>
      </w:r>
      <w:r w:rsidRPr="00460B76">
        <w:t>http://www.zlib.net/ </w:t>
      </w:r>
      <w:r w:rsidRPr="00443BBB">
        <w:rPr>
          <w:rFonts w:hint="eastAsia"/>
        </w:rPr>
        <w:t>下载</w:t>
      </w:r>
      <w:r w:rsidRPr="00460B76">
        <w:t>zlib</w:t>
      </w:r>
      <w:r>
        <w:rPr>
          <w:rFonts w:hint="eastAsia"/>
          <w:lang w:val="de-DE"/>
        </w:rPr>
        <w:t>源代码</w:t>
      </w:r>
      <w:r w:rsidRPr="00460B76">
        <w:rPr>
          <w:rFonts w:hint="eastAsia"/>
        </w:rPr>
        <w:t>，</w:t>
      </w:r>
      <w:r>
        <w:rPr>
          <w:rFonts w:hint="eastAsia"/>
        </w:rPr>
        <w:t>本实验中使用了</w:t>
      </w:r>
      <w:r w:rsidRPr="00460B76">
        <w:t>tar.xz</w:t>
      </w:r>
      <w:r>
        <w:rPr>
          <w:rFonts w:hint="eastAsia"/>
        </w:rPr>
        <w:t>格式。下载后</w:t>
      </w:r>
      <w:r w:rsidRPr="00443BBB">
        <w:rPr>
          <w:rFonts w:hint="eastAsia"/>
        </w:rPr>
        <w:t>文件名为</w:t>
      </w:r>
      <w:r w:rsidRPr="00443BBB">
        <w:t>zlib-1.2.8.tar.xz</w:t>
      </w:r>
      <w:r w:rsidRPr="00443BBB">
        <w:rPr>
          <w:rFonts w:hint="eastAsia"/>
        </w:rPr>
        <w:t>，使用普通的</w:t>
      </w:r>
      <w:r>
        <w:t>7zip</w:t>
      </w:r>
      <w:r>
        <w:rPr>
          <w:rFonts w:hint="eastAsia"/>
        </w:rPr>
        <w:t>解压软件解压到当前文件</w:t>
      </w:r>
      <w:r w:rsidRPr="00443BBB">
        <w:rPr>
          <w:rFonts w:hint="eastAsia"/>
        </w:rPr>
        <w:t>。解压后的文件所在文件夹名称为</w:t>
      </w:r>
      <w:r w:rsidRPr="00443BBB">
        <w:t>zlib-1.2.8</w:t>
      </w:r>
      <w:r w:rsidRPr="00443BBB">
        <w:rPr>
          <w:rFonts w:hint="eastAsia"/>
        </w:rPr>
        <w:t>。</w:t>
      </w:r>
    </w:p>
    <w:p w:rsidR="00C73189" w:rsidRPr="00443BBB" w:rsidRDefault="00C73189" w:rsidP="00F82EF5">
      <w:pPr>
        <w:spacing w:before="62" w:after="62"/>
      </w:pPr>
      <w:r w:rsidRPr="00443BBB">
        <w:t>  </w:t>
      </w:r>
      <w:r>
        <w:t xml:space="preserve">  </w:t>
      </w:r>
      <w:r w:rsidRPr="00443BBB">
        <w:t> </w:t>
      </w:r>
      <w:r w:rsidRPr="00443BBB">
        <w:rPr>
          <w:rFonts w:hint="eastAsia"/>
        </w:rPr>
        <w:t>进入</w:t>
      </w:r>
      <w:r w:rsidRPr="00443BBB">
        <w:t>zlib-1.2.8</w:t>
      </w:r>
      <w:r w:rsidRPr="00443BBB">
        <w:rPr>
          <w:rFonts w:hint="eastAsia"/>
        </w:rPr>
        <w:t>文件夹，打开</w:t>
      </w:r>
      <w:r w:rsidRPr="00443BBB">
        <w:t>/watcom/watcom_l.mak</w:t>
      </w:r>
      <w:r>
        <w:rPr>
          <w:rFonts w:hint="eastAsia"/>
        </w:rPr>
        <w:t>文件。会看到如下内容</w:t>
      </w:r>
      <w:r w:rsidRPr="00443BBB">
        <w:rPr>
          <w:rFonts w:hint="eastAsia"/>
        </w:rPr>
        <w:t>：</w:t>
      </w:r>
    </w:p>
    <w:p w:rsidR="00C73189" w:rsidRPr="00443BBB" w:rsidRDefault="00C73189" w:rsidP="00F82EF5">
      <w:pPr>
        <w:pStyle w:val="a6"/>
      </w:pPr>
      <w:r w:rsidRPr="00443BBB">
        <w:t> C_SOURCE =  adler32.c  compress.c crc32.c   deflate.c    &amp;</w:t>
      </w:r>
    </w:p>
    <w:p w:rsidR="00C73189" w:rsidRPr="00443BBB" w:rsidRDefault="00C73189" w:rsidP="00F82EF5">
      <w:pPr>
        <w:pStyle w:val="a6"/>
      </w:pPr>
      <w:r w:rsidRPr="00443BBB">
        <w:t xml:space="preserve">        gzclose.c  gzlib.c    gzread.c  gzwrite.c    &amp;</w:t>
      </w:r>
    </w:p>
    <w:p w:rsidR="00C73189" w:rsidRPr="00460B76" w:rsidRDefault="00C73189" w:rsidP="00F82EF5">
      <w:pPr>
        <w:pStyle w:val="a6"/>
        <w:rPr>
          <w:lang w:val="en-US"/>
        </w:rPr>
      </w:pPr>
      <w:r w:rsidRPr="00443BBB">
        <w:t xml:space="preserve">            </w:t>
      </w:r>
      <w:r w:rsidRPr="00460B76">
        <w:rPr>
          <w:lang w:val="en-US"/>
        </w:rPr>
        <w:t>infback.c  inffast.c  inflate.c inftrees.c   &amp;</w:t>
      </w:r>
    </w:p>
    <w:p w:rsidR="00C73189" w:rsidRPr="00460B76" w:rsidRDefault="00C73189" w:rsidP="00F82EF5">
      <w:pPr>
        <w:pStyle w:val="a6"/>
        <w:rPr>
          <w:lang w:val="en-US"/>
        </w:rPr>
      </w:pPr>
      <w:r w:rsidRPr="00460B76">
        <w:rPr>
          <w:lang w:val="en-US"/>
        </w:rPr>
        <w:t xml:space="preserve">            trees.c    uncompr.c  zutil.c</w:t>
      </w:r>
    </w:p>
    <w:p w:rsidR="00C73189" w:rsidRPr="00443BBB" w:rsidRDefault="00C73189" w:rsidP="00952020">
      <w:pPr>
        <w:spacing w:before="62" w:after="62"/>
        <w:ind w:firstLineChars="150" w:firstLine="315"/>
      </w:pPr>
      <w:r w:rsidRPr="00443BBB">
        <w:t> *.c</w:t>
      </w:r>
      <w:r>
        <w:rPr>
          <w:rFonts w:hint="eastAsia"/>
        </w:rPr>
        <w:t>文件</w:t>
      </w:r>
      <w:r w:rsidRPr="00443BBB">
        <w:rPr>
          <w:rFonts w:hint="eastAsia"/>
        </w:rPr>
        <w:t>是实现</w:t>
      </w:r>
      <w:r w:rsidRPr="00443BBB">
        <w:t>zlib</w:t>
      </w:r>
      <w:r w:rsidRPr="00443BBB">
        <w:rPr>
          <w:rFonts w:hint="eastAsia"/>
        </w:rPr>
        <w:t>库压缩功能的文件。将</w:t>
      </w:r>
      <w:r w:rsidRPr="00443BBB">
        <w:t>zlib-1.2.8</w:t>
      </w:r>
      <w:r w:rsidRPr="00443BBB">
        <w:rPr>
          <w:rFonts w:hint="eastAsia"/>
        </w:rPr>
        <w:t>文件夹下中同名的</w:t>
      </w:r>
      <w:r w:rsidRPr="00443BBB">
        <w:t>*.c</w:t>
      </w:r>
      <w:r>
        <w:rPr>
          <w:rFonts w:hint="eastAsia"/>
        </w:rPr>
        <w:t>文件拷贝到一新建</w:t>
      </w:r>
      <w:r w:rsidRPr="00443BBB">
        <w:rPr>
          <w:rFonts w:hint="eastAsia"/>
        </w:rPr>
        <w:t>文件夹</w:t>
      </w:r>
      <w:r w:rsidRPr="00443BBB">
        <w:t>zlib</w:t>
      </w:r>
      <w:r>
        <w:rPr>
          <w:rFonts w:hint="eastAsia"/>
        </w:rPr>
        <w:t>下</w:t>
      </w:r>
      <w:r w:rsidRPr="00443BBB">
        <w:rPr>
          <w:rFonts w:hint="eastAsia"/>
        </w:rPr>
        <w:t>，并将相关的</w:t>
      </w:r>
      <w:r w:rsidRPr="00443BBB">
        <w:t>*.h</w:t>
      </w:r>
      <w:r>
        <w:rPr>
          <w:rFonts w:hint="eastAsia"/>
        </w:rPr>
        <w:t>文件也一并拷贝到</w:t>
      </w:r>
      <w:r>
        <w:t>zlib</w:t>
      </w:r>
      <w:r>
        <w:rPr>
          <w:rFonts w:hint="eastAsia"/>
        </w:rPr>
        <w:t>文件夹</w:t>
      </w:r>
      <w:r w:rsidRPr="00443BBB">
        <w:rPr>
          <w:rFonts w:hint="eastAsia"/>
        </w:rPr>
        <w:t>下。</w:t>
      </w:r>
    </w:p>
    <w:p w:rsidR="00C73189" w:rsidRPr="00443BBB" w:rsidRDefault="00C73189" w:rsidP="00F82EF5">
      <w:pPr>
        <w:spacing w:before="62" w:after="62"/>
      </w:pPr>
      <w:r w:rsidRPr="00443BBB">
        <w:t>   </w:t>
      </w:r>
      <w:r>
        <w:t xml:space="preserve">  </w:t>
      </w:r>
      <w:r w:rsidRPr="00443BBB">
        <w:rPr>
          <w:rFonts w:hint="eastAsia"/>
        </w:rPr>
        <w:t>打开</w:t>
      </w:r>
      <w:r>
        <w:t>RealEvo-IDE</w:t>
      </w:r>
      <w:r w:rsidRPr="00443BBB">
        <w:rPr>
          <w:rFonts w:hint="eastAsia"/>
        </w:rPr>
        <w:t>，建立一个</w:t>
      </w:r>
      <w:r>
        <w:rPr>
          <w:rFonts w:hint="eastAsia"/>
        </w:rPr>
        <w:t>“</w:t>
      </w:r>
      <w:r>
        <w:t>SylixOS Shared  Lib</w:t>
      </w:r>
      <w:r>
        <w:rPr>
          <w:rFonts w:hint="eastAsia"/>
        </w:rPr>
        <w:t>”工程，</w:t>
      </w:r>
      <w:r w:rsidRPr="00443BBB">
        <w:rPr>
          <w:rFonts w:hint="eastAsia"/>
        </w:rPr>
        <w:t>命名为</w:t>
      </w:r>
      <w:r w:rsidRPr="00443BBB">
        <w:t>zlib_dll</w:t>
      </w:r>
      <w:r w:rsidRPr="00443BBB">
        <w:rPr>
          <w:rFonts w:hint="eastAsia"/>
        </w:rPr>
        <w:t>，将上一步骤中</w:t>
      </w:r>
      <w:r w:rsidRPr="00443BBB">
        <w:t>zlib</w:t>
      </w:r>
      <w:r w:rsidRPr="00443BBB">
        <w:rPr>
          <w:rFonts w:hint="eastAsia"/>
        </w:rPr>
        <w:t>文件夹下的</w:t>
      </w:r>
      <w:r w:rsidRPr="00443BBB">
        <w:t>*.c</w:t>
      </w:r>
      <w:r w:rsidRPr="00443BBB">
        <w:rPr>
          <w:rFonts w:hint="eastAsia"/>
        </w:rPr>
        <w:t>和</w:t>
      </w:r>
      <w:r w:rsidRPr="00443BBB">
        <w:t>*.h</w:t>
      </w:r>
      <w:r>
        <w:rPr>
          <w:rFonts w:hint="eastAsia"/>
        </w:rPr>
        <w:t>文件</w:t>
      </w:r>
      <w:r w:rsidRPr="00443BBB">
        <w:rPr>
          <w:rFonts w:hint="eastAsia"/>
        </w:rPr>
        <w:t>拷贝到工程</w:t>
      </w:r>
      <w:r w:rsidRPr="00443BBB">
        <w:t>zlib_dll</w:t>
      </w:r>
      <w:r w:rsidRPr="00443BBB">
        <w:rPr>
          <w:rFonts w:hint="eastAsia"/>
        </w:rPr>
        <w:t>的目录下，并将自动生成的</w:t>
      </w:r>
      <w:r w:rsidRPr="00443BBB">
        <w:t>zlib_dll.c</w:t>
      </w:r>
      <w:r w:rsidRPr="00443BBB">
        <w:rPr>
          <w:rFonts w:hint="eastAsia"/>
        </w:rPr>
        <w:t>文件删除。</w:t>
      </w:r>
    </w:p>
    <w:p w:rsidR="00C73189" w:rsidRPr="00443BBB" w:rsidRDefault="00C73189" w:rsidP="00F82EF5">
      <w:pPr>
        <w:spacing w:before="62" w:after="62"/>
      </w:pPr>
      <w:r w:rsidRPr="00443BBB">
        <w:t>    </w:t>
      </w:r>
      <w:r w:rsidR="00AB45D7">
        <w:rPr>
          <w:rFonts w:hint="eastAsia"/>
        </w:rPr>
        <w:t xml:space="preserve"> </w:t>
      </w:r>
      <w:r w:rsidR="00AB45D7">
        <w:t xml:space="preserve"> </w:t>
      </w:r>
      <w:r w:rsidR="00AB45D7">
        <w:rPr>
          <w:rFonts w:hint="eastAsia"/>
        </w:rPr>
        <w:t>编译</w:t>
      </w:r>
      <w:r w:rsidR="00AB45D7">
        <w:t>生成</w:t>
      </w:r>
      <w:r w:rsidR="00AB45D7" w:rsidRPr="00AB45D7">
        <w:t>libzlib_dll.so</w:t>
      </w:r>
      <w:r w:rsidR="00AB45D7">
        <w:rPr>
          <w:rFonts w:hint="eastAsia"/>
        </w:rPr>
        <w:t>文件</w:t>
      </w:r>
      <w:r>
        <w:rPr>
          <w:rFonts w:hint="eastAsia"/>
        </w:rPr>
        <w:t>至此</w:t>
      </w:r>
      <w:r w:rsidRPr="00443BBB">
        <w:rPr>
          <w:rFonts w:hint="eastAsia"/>
        </w:rPr>
        <w:t>我们已经完成</w:t>
      </w:r>
      <w:r w:rsidRPr="00443BBB">
        <w:t>zlib</w:t>
      </w:r>
      <w:r w:rsidRPr="00443BBB">
        <w:rPr>
          <w:rFonts w:hint="eastAsia"/>
        </w:rPr>
        <w:t>库在</w:t>
      </w:r>
      <w:r w:rsidRPr="00443BBB">
        <w:t>SylixOS</w:t>
      </w:r>
      <w:r>
        <w:rPr>
          <w:rFonts w:hint="eastAsia"/>
        </w:rPr>
        <w:t>下</w:t>
      </w:r>
      <w:r w:rsidRPr="00443BBB">
        <w:rPr>
          <w:rFonts w:hint="eastAsia"/>
        </w:rPr>
        <w:t>移植。</w:t>
      </w:r>
    </w:p>
    <w:p w:rsidR="00C73189" w:rsidRPr="00F00F96" w:rsidRDefault="00C73189" w:rsidP="00F82EF5">
      <w:pPr>
        <w:spacing w:before="62" w:after="62"/>
        <w:rPr>
          <w:b/>
        </w:rPr>
      </w:pPr>
      <w:r w:rsidRPr="00F00F96">
        <w:rPr>
          <w:b/>
        </w:rPr>
        <w:t>zlib</w:t>
      </w:r>
      <w:r w:rsidRPr="00F00F96">
        <w:rPr>
          <w:rFonts w:hint="eastAsia"/>
          <w:b/>
        </w:rPr>
        <w:t>库的验证</w:t>
      </w:r>
    </w:p>
    <w:p w:rsidR="00C73189" w:rsidRDefault="00C73189" w:rsidP="00F82EF5">
      <w:pPr>
        <w:spacing w:before="62" w:after="62"/>
      </w:pPr>
      <w:r w:rsidRPr="00F477DF">
        <w:t>       </w:t>
      </w:r>
      <w:r w:rsidRPr="00F477DF">
        <w:rPr>
          <w:rFonts w:hint="eastAsia"/>
        </w:rPr>
        <w:t>新建</w:t>
      </w:r>
      <w:r>
        <w:rPr>
          <w:rFonts w:hint="eastAsia"/>
        </w:rPr>
        <w:t>“</w:t>
      </w:r>
      <w:r>
        <w:t>SylixOS App</w:t>
      </w:r>
      <w:r>
        <w:rPr>
          <w:rFonts w:hint="eastAsia"/>
        </w:rPr>
        <w:t>”类型</w:t>
      </w:r>
      <w:r w:rsidRPr="00F477DF">
        <w:rPr>
          <w:rFonts w:hint="eastAsia"/>
        </w:rPr>
        <w:t>工程</w:t>
      </w:r>
      <w:r>
        <w:t>zlib_</w:t>
      </w:r>
      <w:r w:rsidR="00AB45D7">
        <w:t>dll</w:t>
      </w:r>
      <w:r w:rsidR="00AB45D7">
        <w:rPr>
          <w:rFonts w:hint="eastAsia"/>
        </w:rPr>
        <w:t>_use</w:t>
      </w:r>
      <w:r w:rsidRPr="00F477DF">
        <w:rPr>
          <w:rFonts w:hint="eastAsia"/>
        </w:rPr>
        <w:t>，</w:t>
      </w:r>
      <w:r>
        <w:rPr>
          <w:rFonts w:hint="eastAsia"/>
        </w:rPr>
        <w:t>添加</w:t>
      </w:r>
      <w:r>
        <w:t>zlib</w:t>
      </w:r>
      <w:r>
        <w:rPr>
          <w:rFonts w:hint="eastAsia"/>
        </w:rPr>
        <w:t>头文件；</w:t>
      </w:r>
    </w:p>
    <w:p w:rsidR="00C73189" w:rsidRPr="00460B76" w:rsidRDefault="00C73189" w:rsidP="00F82EF5">
      <w:pPr>
        <w:pStyle w:val="a6"/>
        <w:rPr>
          <w:lang w:val="en-US"/>
        </w:rPr>
      </w:pPr>
      <w:r w:rsidRPr="00460B76">
        <w:rPr>
          <w:lang w:val="en-US"/>
        </w:rPr>
        <w:t xml:space="preserve">#include </w:t>
      </w:r>
      <w:r w:rsidR="00AB45D7" w:rsidRPr="00AB45D7">
        <w:rPr>
          <w:lang w:val="en-US"/>
        </w:rPr>
        <w:t>"../../zlib_dll/src/zlib.h"</w:t>
      </w:r>
    </w:p>
    <w:p w:rsidR="00C73189" w:rsidRDefault="00C73189" w:rsidP="005C325C">
      <w:pPr>
        <w:spacing w:before="62" w:after="62"/>
        <w:ind w:firstLine="420"/>
      </w:pPr>
      <w:r w:rsidRPr="00F477DF">
        <w:rPr>
          <w:rFonts w:hint="eastAsia"/>
        </w:rPr>
        <w:t>将生成的</w:t>
      </w:r>
      <w:r w:rsidRPr="00F477DF">
        <w:t>main</w:t>
      </w:r>
      <w:r>
        <w:rPr>
          <w:rFonts w:hint="eastAsia"/>
        </w:rPr>
        <w:t>函数更改如</w:t>
      </w:r>
      <w:r>
        <w:fldChar w:fldCharType="begin"/>
      </w:r>
      <w:r>
        <w:instrText xml:space="preserve"> REF _Ref425586697 \h </w:instrText>
      </w:r>
      <w:r>
        <w:fldChar w:fldCharType="separate"/>
      </w:r>
      <w:r w:rsidR="00B96029">
        <w:rPr>
          <w:rFonts w:hint="eastAsia"/>
        </w:rPr>
        <w:t>程序清单</w:t>
      </w:r>
      <w:r w:rsidR="00B96029">
        <w:t xml:space="preserve"> </w:t>
      </w:r>
      <w:r w:rsidR="00B96029">
        <w:rPr>
          <w:noProof/>
        </w:rPr>
        <w:t>1</w:t>
      </w:r>
      <w:r w:rsidR="00200C43">
        <w:rPr>
          <w:noProof/>
        </w:rPr>
        <w:t>4</w:t>
      </w:r>
      <w:r w:rsidR="00B96029">
        <w:t>.</w:t>
      </w:r>
      <w:r w:rsidR="00B96029">
        <w:rPr>
          <w:noProof/>
        </w:rPr>
        <w:t>2</w:t>
      </w:r>
      <w:r>
        <w:fldChar w:fldCharType="end"/>
      </w:r>
      <w:r>
        <w:rPr>
          <w:rFonts w:hint="eastAsia"/>
        </w:rPr>
        <w:t>；</w:t>
      </w:r>
    </w:p>
    <w:p w:rsidR="00C73189" w:rsidRPr="00F477DF" w:rsidRDefault="00C73189" w:rsidP="002F026F">
      <w:pPr>
        <w:pStyle w:val="a8"/>
      </w:pPr>
      <w:bookmarkStart w:id="2668" w:name="_Ref425586697"/>
      <w:r>
        <w:rPr>
          <w:rFonts w:hint="eastAsia"/>
        </w:rPr>
        <w:t>程序清单</w:t>
      </w:r>
      <w:r>
        <w:t xml:space="preserve"> </w:t>
      </w:r>
      <w:r w:rsidR="00221946">
        <w:fldChar w:fldCharType="begin"/>
      </w:r>
      <w:r w:rsidR="00221946">
        <w:instrText xml:space="preserve"> STYLEREF 1 \s </w:instrText>
      </w:r>
      <w:r w:rsidR="00221946">
        <w:fldChar w:fldCharType="separate"/>
      </w:r>
      <w:r w:rsidR="00B96029">
        <w:rPr>
          <w:noProof/>
        </w:rPr>
        <w:t>1</w:t>
      </w:r>
      <w:r w:rsidR="00221946">
        <w:rPr>
          <w:noProof/>
        </w:rPr>
        <w:fldChar w:fldCharType="end"/>
      </w:r>
      <w:r w:rsidR="00200C43">
        <w:rPr>
          <w:noProof/>
        </w:rPr>
        <w:t>4</w:t>
      </w:r>
      <w:r>
        <w:t>.</w:t>
      </w:r>
      <w:r>
        <w:fldChar w:fldCharType="begin"/>
      </w:r>
      <w:r>
        <w:instrText xml:space="preserve"> SEQ </w:instrText>
      </w:r>
      <w:r>
        <w:rPr>
          <w:rFonts w:hint="eastAsia"/>
        </w:rPr>
        <w:instrText>程序清单</w:instrText>
      </w:r>
      <w:r>
        <w:instrText xml:space="preserve"> \* ARABIC \s 1 </w:instrText>
      </w:r>
      <w:r>
        <w:fldChar w:fldCharType="separate"/>
      </w:r>
      <w:r w:rsidR="00B96029">
        <w:rPr>
          <w:noProof/>
        </w:rPr>
        <w:t>2</w:t>
      </w:r>
      <w:r>
        <w:fldChar w:fldCharType="end"/>
      </w:r>
      <w:bookmarkEnd w:id="2668"/>
      <w:r>
        <w:t xml:space="preserve">  </w:t>
      </w:r>
      <w:r w:rsidR="00AB45D7">
        <w:t>zlib_dll</w:t>
      </w:r>
      <w:r w:rsidR="00AB45D7">
        <w:rPr>
          <w:rFonts w:hint="eastAsia"/>
        </w:rPr>
        <w:t>_use</w:t>
      </w:r>
      <w:r>
        <w:t>.c</w:t>
      </w:r>
    </w:p>
    <w:p w:rsidR="00C73189" w:rsidRPr="00460B76" w:rsidRDefault="00C73189" w:rsidP="00F82EF5">
      <w:pPr>
        <w:pStyle w:val="a6"/>
        <w:rPr>
          <w:lang w:val="en-US"/>
        </w:rPr>
      </w:pPr>
      <w:r w:rsidRPr="00460B76">
        <w:rPr>
          <w:lang w:val="en-US"/>
        </w:rPr>
        <w:t xml:space="preserve">int main (int  argc, char  *argv[]) </w:t>
      </w:r>
    </w:p>
    <w:p w:rsidR="00C73189" w:rsidRPr="00460B76" w:rsidRDefault="00C73189" w:rsidP="00F82EF5">
      <w:pPr>
        <w:pStyle w:val="a6"/>
        <w:rPr>
          <w:lang w:val="en-US"/>
        </w:rPr>
      </w:pPr>
      <w:r w:rsidRPr="00460B76">
        <w:rPr>
          <w:lang w:val="en-US"/>
        </w:rPr>
        <w:t>{</w:t>
      </w:r>
    </w:p>
    <w:p w:rsidR="00C73189" w:rsidRPr="00460B76" w:rsidRDefault="00C73189" w:rsidP="00973DDB">
      <w:pPr>
        <w:pStyle w:val="a6"/>
        <w:rPr>
          <w:lang w:val="en-US"/>
        </w:rPr>
      </w:pPr>
      <w:r w:rsidRPr="00460B76">
        <w:rPr>
          <w:lang w:val="en-US"/>
        </w:rPr>
        <w:lastRenderedPageBreak/>
        <w:t xml:space="preserve">   unsigned char data_in[]</w:t>
      </w:r>
      <w:r w:rsidRPr="00460B76">
        <w:rPr>
          <w:lang w:val="en-US"/>
        </w:rPr>
        <w:tab/>
      </w:r>
      <w:r w:rsidRPr="00460B76">
        <w:rPr>
          <w:lang w:val="en-US"/>
        </w:rPr>
        <w:tab/>
        <w:t>= "hello world! aaaaa bbbbb ccccc</w:t>
      </w:r>
    </w:p>
    <w:p w:rsidR="00C73189" w:rsidRPr="00460B76" w:rsidRDefault="00C73189" w:rsidP="00952020">
      <w:pPr>
        <w:pStyle w:val="a6"/>
        <w:ind w:firstLineChars="1800" w:firstLine="3240"/>
        <w:rPr>
          <w:lang w:val="en-US"/>
        </w:rPr>
      </w:pPr>
      <w:r w:rsidRPr="00460B76">
        <w:rPr>
          <w:lang w:val="en-US"/>
        </w:rPr>
        <w:t xml:space="preserve">         ddddd 1234567890 notrecongen yes";</w:t>
      </w:r>
    </w:p>
    <w:p w:rsidR="00C73189" w:rsidRPr="00460B76" w:rsidRDefault="00C73189" w:rsidP="00973DDB">
      <w:pPr>
        <w:pStyle w:val="a6"/>
        <w:rPr>
          <w:lang w:val="en-US"/>
        </w:rPr>
      </w:pPr>
      <w:r w:rsidRPr="00460B76">
        <w:rPr>
          <w:lang w:val="en-US"/>
        </w:rPr>
        <w:t xml:space="preserve">   unsigned char buf[1024] </w:t>
      </w:r>
      <w:r w:rsidRPr="00460B76">
        <w:rPr>
          <w:lang w:val="en-US"/>
        </w:rPr>
        <w:tab/>
      </w:r>
      <w:r w:rsidRPr="00460B76">
        <w:rPr>
          <w:lang w:val="en-US"/>
        </w:rPr>
        <w:tab/>
        <w:t>= { 0 };</w:t>
      </w:r>
    </w:p>
    <w:p w:rsidR="00C73189" w:rsidRPr="00460B76" w:rsidRDefault="00C73189" w:rsidP="00973DDB">
      <w:pPr>
        <w:pStyle w:val="a6"/>
        <w:rPr>
          <w:lang w:val="en-US"/>
        </w:rPr>
      </w:pPr>
      <w:r w:rsidRPr="00460B76">
        <w:rPr>
          <w:lang w:val="en-US"/>
        </w:rPr>
        <w:t xml:space="preserve">   unsigned char data_out[1024]</w:t>
      </w:r>
      <w:r w:rsidRPr="00460B76">
        <w:rPr>
          <w:lang w:val="en-US"/>
        </w:rPr>
        <w:tab/>
        <w:t>= { 0 };</w:t>
      </w:r>
    </w:p>
    <w:p w:rsidR="00C73189" w:rsidRPr="00460B76" w:rsidRDefault="00C73189" w:rsidP="00952020">
      <w:pPr>
        <w:pStyle w:val="a6"/>
        <w:ind w:firstLineChars="50" w:firstLine="90"/>
        <w:rPr>
          <w:lang w:val="en-US"/>
        </w:rPr>
      </w:pPr>
      <w:r w:rsidRPr="00460B76">
        <w:rPr>
          <w:lang w:val="en-US"/>
        </w:rPr>
        <w:t xml:space="preserve">  unsigned long srcLen </w:t>
      </w:r>
      <w:r w:rsidRPr="00460B76">
        <w:rPr>
          <w:lang w:val="en-US"/>
        </w:rPr>
        <w:tab/>
      </w:r>
      <w:r w:rsidRPr="00460B76">
        <w:rPr>
          <w:lang w:val="en-US"/>
        </w:rPr>
        <w:tab/>
        <w:t>= sizeof(data_in);</w:t>
      </w:r>
    </w:p>
    <w:p w:rsidR="00C73189" w:rsidRPr="00460B76" w:rsidRDefault="00C73189" w:rsidP="00973DDB">
      <w:pPr>
        <w:pStyle w:val="a6"/>
        <w:rPr>
          <w:lang w:val="en-US"/>
        </w:rPr>
      </w:pPr>
      <w:r w:rsidRPr="00460B76">
        <w:rPr>
          <w:lang w:val="en-US"/>
        </w:rPr>
        <w:t xml:space="preserve">   unsigned long bufLen </w:t>
      </w:r>
      <w:r w:rsidRPr="00460B76">
        <w:rPr>
          <w:lang w:val="en-US"/>
        </w:rPr>
        <w:tab/>
      </w:r>
      <w:r w:rsidRPr="00460B76">
        <w:rPr>
          <w:lang w:val="en-US"/>
        </w:rPr>
        <w:tab/>
        <w:t>= sizeof(buf);</w:t>
      </w:r>
    </w:p>
    <w:p w:rsidR="00C73189" w:rsidRPr="00460B76" w:rsidRDefault="00C73189" w:rsidP="00973DDB">
      <w:pPr>
        <w:pStyle w:val="a6"/>
        <w:rPr>
          <w:lang w:val="en-US"/>
        </w:rPr>
      </w:pPr>
      <w:r w:rsidRPr="00460B76">
        <w:rPr>
          <w:lang w:val="en-US"/>
        </w:rPr>
        <w:t xml:space="preserve">   unsigned long dstLen </w:t>
      </w:r>
      <w:r w:rsidRPr="00460B76">
        <w:rPr>
          <w:lang w:val="en-US"/>
        </w:rPr>
        <w:tab/>
      </w:r>
      <w:r w:rsidRPr="00460B76">
        <w:rPr>
          <w:lang w:val="en-US"/>
        </w:rPr>
        <w:tab/>
        <w:t>= sizeof(data_out);</w:t>
      </w:r>
    </w:p>
    <w:p w:rsidR="00C73189" w:rsidRPr="00460B76" w:rsidRDefault="00C73189" w:rsidP="00973DDB">
      <w:pPr>
        <w:pStyle w:val="a6"/>
        <w:rPr>
          <w:lang w:val="en-US"/>
        </w:rPr>
      </w:pPr>
    </w:p>
    <w:p w:rsidR="00C73189" w:rsidRPr="00460B76" w:rsidRDefault="00C73189" w:rsidP="00973DDB">
      <w:pPr>
        <w:pStyle w:val="a6"/>
        <w:rPr>
          <w:lang w:val="en-US"/>
        </w:rPr>
      </w:pPr>
      <w:r w:rsidRPr="00460B76">
        <w:rPr>
          <w:lang w:val="en-US"/>
        </w:rPr>
        <w:t xml:space="preserve">   printf("src string:%s\nlength:%ld\n", data_in, srcLen);</w:t>
      </w:r>
    </w:p>
    <w:p w:rsidR="00C73189" w:rsidRPr="00460B76" w:rsidRDefault="00C73189" w:rsidP="00973DDB">
      <w:pPr>
        <w:pStyle w:val="a6"/>
        <w:rPr>
          <w:lang w:val="en-US"/>
        </w:rPr>
      </w:pPr>
    </w:p>
    <w:p w:rsidR="00C73189" w:rsidRPr="00460B76" w:rsidRDefault="00C73189" w:rsidP="00952020">
      <w:pPr>
        <w:pStyle w:val="a6"/>
        <w:ind w:firstLineChars="50" w:firstLine="90"/>
        <w:rPr>
          <w:lang w:val="en-US"/>
        </w:rPr>
      </w:pPr>
      <w:r w:rsidRPr="00460B76">
        <w:rPr>
          <w:lang w:val="en-US"/>
        </w:rPr>
        <w:t xml:space="preserve">  compress(buf, &amp;bufLen, data_in, srcLen);              </w:t>
      </w:r>
      <w:r w:rsidRPr="00460B76">
        <w:rPr>
          <w:lang w:val="en-US"/>
        </w:rPr>
        <w:tab/>
      </w:r>
      <w:r w:rsidRPr="00460B76">
        <w:rPr>
          <w:lang w:val="en-US"/>
        </w:rPr>
        <w:tab/>
        <w:t xml:space="preserve">/*  </w:t>
      </w:r>
      <w:r>
        <w:rPr>
          <w:rFonts w:hint="eastAsia"/>
        </w:rPr>
        <w:t>压缩</w:t>
      </w:r>
      <w:r w:rsidRPr="00460B76">
        <w:rPr>
          <w:lang w:val="en-US"/>
        </w:rPr>
        <w:t xml:space="preserve">              */</w:t>
      </w:r>
    </w:p>
    <w:p w:rsidR="00C73189" w:rsidRPr="00460B76" w:rsidRDefault="00C73189" w:rsidP="00973DDB">
      <w:pPr>
        <w:pStyle w:val="a6"/>
        <w:rPr>
          <w:lang w:val="en-US"/>
        </w:rPr>
      </w:pPr>
      <w:r w:rsidRPr="00460B76">
        <w:rPr>
          <w:lang w:val="en-US"/>
        </w:rPr>
        <w:t xml:space="preserve">   printf("after compressed length:%ld\n", bufLen);</w:t>
      </w:r>
    </w:p>
    <w:p w:rsidR="00C73189" w:rsidRPr="00460B76" w:rsidRDefault="00C73189" w:rsidP="00973DDB">
      <w:pPr>
        <w:pStyle w:val="a6"/>
        <w:rPr>
          <w:lang w:val="en-US"/>
        </w:rPr>
      </w:pPr>
    </w:p>
    <w:p w:rsidR="00C73189" w:rsidRPr="00460B76" w:rsidRDefault="00C73189" w:rsidP="00952020">
      <w:pPr>
        <w:pStyle w:val="a6"/>
        <w:ind w:firstLineChars="50" w:firstLine="90"/>
        <w:rPr>
          <w:lang w:val="en-US"/>
        </w:rPr>
      </w:pPr>
      <w:r w:rsidRPr="00460B76">
        <w:rPr>
          <w:lang w:val="en-US"/>
        </w:rPr>
        <w:t xml:space="preserve">  uncompress(data_out, &amp;dstLen, buf, bufLen);            </w:t>
      </w:r>
      <w:r w:rsidRPr="00460B76">
        <w:rPr>
          <w:lang w:val="en-US"/>
        </w:rPr>
        <w:tab/>
        <w:t xml:space="preserve">/*  </w:t>
      </w:r>
      <w:r>
        <w:rPr>
          <w:rFonts w:hint="eastAsia"/>
        </w:rPr>
        <w:t>解压缩</w:t>
      </w:r>
      <w:r w:rsidRPr="00460B76">
        <w:rPr>
          <w:lang w:val="en-US"/>
        </w:rPr>
        <w:t xml:space="preserve">            */</w:t>
      </w:r>
    </w:p>
    <w:p w:rsidR="00C73189" w:rsidRPr="00460B76" w:rsidRDefault="00C73189" w:rsidP="00952020">
      <w:pPr>
        <w:pStyle w:val="a6"/>
        <w:ind w:firstLineChars="50" w:firstLine="90"/>
        <w:rPr>
          <w:lang w:val="en-US"/>
        </w:rPr>
      </w:pPr>
      <w:r w:rsidRPr="00460B76">
        <w:rPr>
          <w:lang w:val="en-US"/>
        </w:rPr>
        <w:t xml:space="preserve">  printf("after uncompressed length:%ld\n",dstLen);</w:t>
      </w:r>
    </w:p>
    <w:p w:rsidR="00C73189" w:rsidRPr="00460B76" w:rsidRDefault="00C73189" w:rsidP="00973DDB">
      <w:pPr>
        <w:pStyle w:val="a6"/>
        <w:rPr>
          <w:lang w:val="en-US"/>
        </w:rPr>
      </w:pPr>
    </w:p>
    <w:p w:rsidR="00C73189" w:rsidRPr="00460B76" w:rsidRDefault="00C73189" w:rsidP="00973DDB">
      <w:pPr>
        <w:pStyle w:val="a6"/>
        <w:rPr>
          <w:lang w:val="en-US"/>
        </w:rPr>
      </w:pPr>
      <w:r w:rsidRPr="00460B76">
        <w:rPr>
          <w:lang w:val="en-US"/>
        </w:rPr>
        <w:t xml:space="preserve">   printf("uncompressed string:%s\n",data_out);</w:t>
      </w:r>
    </w:p>
    <w:p w:rsidR="00C73189" w:rsidRPr="00460B76" w:rsidRDefault="00C73189" w:rsidP="00973DDB">
      <w:pPr>
        <w:pStyle w:val="a6"/>
        <w:rPr>
          <w:lang w:val="en-US"/>
        </w:rPr>
      </w:pPr>
      <w:r w:rsidRPr="00460B76">
        <w:rPr>
          <w:lang w:val="en-US"/>
        </w:rPr>
        <w:t>}</w:t>
      </w:r>
    </w:p>
    <w:p w:rsidR="00C73189" w:rsidRDefault="00AB45D7" w:rsidP="00952020">
      <w:pPr>
        <w:spacing w:before="62" w:after="62"/>
        <w:ind w:firstLineChars="200" w:firstLine="420"/>
      </w:pPr>
      <w:r>
        <w:rPr>
          <w:rFonts w:hint="eastAsia"/>
          <w:lang w:val="de-DE"/>
        </w:rPr>
        <w:t>A</w:t>
      </w:r>
      <w:r>
        <w:rPr>
          <w:lang w:val="de-DE"/>
        </w:rPr>
        <w:t>pp</w:t>
      </w:r>
      <w:r>
        <w:rPr>
          <w:lang w:val="de-DE"/>
        </w:rPr>
        <w:t>工程配置选中工程</w:t>
      </w:r>
      <w:r>
        <w:rPr>
          <w:rFonts w:hint="eastAsia"/>
          <w:lang w:val="de-DE"/>
        </w:rPr>
        <w:t>“右键”</w:t>
      </w:r>
      <w:r w:rsidRPr="0009760C">
        <w:rPr>
          <w:rFonts w:hint="eastAsia"/>
          <w:lang w:val="de-DE"/>
        </w:rPr>
        <w:t>→“</w:t>
      </w:r>
      <w:r w:rsidRPr="0009760C">
        <w:rPr>
          <w:lang w:val="de-DE"/>
        </w:rPr>
        <w:t>properties</w:t>
      </w:r>
      <w:r w:rsidRPr="0009760C">
        <w:rPr>
          <w:rFonts w:hint="eastAsia"/>
          <w:lang w:val="de-DE"/>
        </w:rPr>
        <w:t>”→“</w:t>
      </w:r>
      <w:r w:rsidRPr="0009760C">
        <w:rPr>
          <w:lang w:val="de-DE"/>
        </w:rPr>
        <w:t>SylixOS Project</w:t>
      </w:r>
      <w:r w:rsidRPr="0009760C">
        <w:rPr>
          <w:rFonts w:hint="eastAsia"/>
          <w:lang w:val="de-DE"/>
        </w:rPr>
        <w:t>”</w:t>
      </w:r>
      <w:r w:rsidRPr="0009760C">
        <w:rPr>
          <w:rFonts w:hint="eastAsia"/>
          <w:lang w:val="de-DE"/>
        </w:rPr>
        <w:t xml:space="preserve"> </w:t>
      </w:r>
      <w:r w:rsidRPr="0009760C">
        <w:rPr>
          <w:rFonts w:hint="eastAsia"/>
          <w:lang w:val="de-DE"/>
        </w:rPr>
        <w:t>→“</w:t>
      </w:r>
      <w:r w:rsidRPr="0009760C">
        <w:rPr>
          <w:lang w:val="de-DE"/>
        </w:rPr>
        <w:t>Linker Setting</w:t>
      </w:r>
      <w:r w:rsidRPr="0009760C">
        <w:rPr>
          <w:rFonts w:hint="eastAsia"/>
          <w:lang w:val="de-DE"/>
        </w:rPr>
        <w:t>”</w:t>
      </w:r>
      <w:r>
        <w:rPr>
          <w:rFonts w:hint="eastAsia"/>
        </w:rPr>
        <w:t>如图</w:t>
      </w:r>
      <w:r>
        <w:rPr>
          <w:rFonts w:hint="eastAsia"/>
          <w:lang w:val="de-DE"/>
        </w:rPr>
        <w:t>14.3</w:t>
      </w:r>
      <w:r>
        <w:rPr>
          <w:rFonts w:hint="eastAsia"/>
        </w:rPr>
        <w:t>动态链接库的使用工程配置</w:t>
      </w:r>
      <w:r>
        <w:t>流程。</w:t>
      </w:r>
    </w:p>
    <w:p w:rsidR="00AB45D7" w:rsidRDefault="002A2752" w:rsidP="00AB45D7">
      <w:pPr>
        <w:spacing w:before="62" w:after="62"/>
        <w:jc w:val="center"/>
        <w:rPr>
          <w:noProof/>
        </w:rPr>
      </w:pPr>
      <w:r>
        <w:rPr>
          <w:noProof/>
        </w:rPr>
        <w:pict>
          <v:shape id="_x0000_i1072" type="#_x0000_t75" style="width:438.9pt;height:3in;visibility:visible;mso-wrap-style:square">
            <v:imagedata r:id="rId73" o:title=""/>
          </v:shape>
        </w:pict>
      </w:r>
    </w:p>
    <w:p w:rsidR="00AB45D7" w:rsidRDefault="002A2752" w:rsidP="00AB45D7">
      <w:pPr>
        <w:spacing w:before="62" w:after="62"/>
        <w:jc w:val="center"/>
        <w:rPr>
          <w:noProof/>
        </w:rPr>
      </w:pPr>
      <w:r>
        <w:rPr>
          <w:noProof/>
        </w:rPr>
        <w:lastRenderedPageBreak/>
        <w:pict>
          <v:shape id="_x0000_i1073" type="#_x0000_t75" style="width:439.5pt;height:381.9pt;visibility:visible;mso-wrap-style:square">
            <v:imagedata r:id="rId74" o:title=""/>
          </v:shape>
        </w:pict>
      </w:r>
    </w:p>
    <w:p w:rsidR="00AB45D7" w:rsidRPr="0009760C" w:rsidRDefault="00AB45D7" w:rsidP="00AB45D7">
      <w:pPr>
        <w:pStyle w:val="a8"/>
      </w:pPr>
      <w:r>
        <w:rPr>
          <w:rFonts w:hint="eastAsia"/>
        </w:rPr>
        <w:t>图</w:t>
      </w:r>
      <w:r w:rsidRPr="0009760C">
        <w:rPr>
          <w:rFonts w:hint="eastAsia"/>
        </w:rPr>
        <w:t>1</w:t>
      </w:r>
      <w:r w:rsidR="00200C43">
        <w:t>4</w:t>
      </w:r>
      <w:r w:rsidRPr="0009760C">
        <w:rPr>
          <w:rFonts w:hint="eastAsia"/>
        </w:rPr>
        <w:t>.</w:t>
      </w:r>
      <w:r>
        <w:t>3</w:t>
      </w:r>
      <w:r>
        <w:rPr>
          <w:rFonts w:hint="eastAsia"/>
        </w:rPr>
        <w:t>动态链接库的使用工程配置</w:t>
      </w:r>
      <w:r>
        <w:t>流程。</w:t>
      </w:r>
    </w:p>
    <w:p w:rsidR="00C73189" w:rsidRPr="00460B76" w:rsidRDefault="00C73189" w:rsidP="00952020">
      <w:pPr>
        <w:spacing w:before="62" w:after="62"/>
        <w:ind w:firstLineChars="200" w:firstLine="420"/>
      </w:pPr>
      <w:r w:rsidRPr="00443BBB">
        <w:rPr>
          <w:rFonts w:hint="eastAsia"/>
        </w:rPr>
        <w:t>编译</w:t>
      </w:r>
      <w:r w:rsidRPr="00460B76">
        <w:t>zlib_demo</w:t>
      </w:r>
      <w:r>
        <w:rPr>
          <w:rFonts w:hint="eastAsia"/>
        </w:rPr>
        <w:t>工程</w:t>
      </w:r>
    </w:p>
    <w:p w:rsidR="001211FB" w:rsidRPr="001211FB" w:rsidRDefault="00C73189" w:rsidP="001211FB">
      <w:pPr>
        <w:spacing w:before="62" w:after="62"/>
        <w:ind w:firstLineChars="200" w:firstLine="420"/>
      </w:pPr>
      <w:r w:rsidRPr="00443BBB">
        <w:rPr>
          <w:rFonts w:hint="eastAsia"/>
        </w:rPr>
        <w:t>使用</w:t>
      </w:r>
      <w:r w:rsidRPr="00460B76">
        <w:t>RealEvo-IDE</w:t>
      </w:r>
      <w:r w:rsidRPr="00443BBB">
        <w:rPr>
          <w:rFonts w:hint="eastAsia"/>
        </w:rPr>
        <w:t>里面的</w:t>
      </w:r>
      <w:r w:rsidRPr="00460B76">
        <w:t>Upload</w:t>
      </w:r>
      <w:r>
        <w:rPr>
          <w:rFonts w:hint="eastAsia"/>
        </w:rPr>
        <w:t>工具</w:t>
      </w:r>
      <w:r w:rsidRPr="00460B76">
        <w:rPr>
          <w:rFonts w:hint="eastAsia"/>
        </w:rPr>
        <w:t>，</w:t>
      </w:r>
      <w:r>
        <w:rPr>
          <w:rFonts w:hint="eastAsia"/>
        </w:rPr>
        <w:t>将</w:t>
      </w:r>
      <w:r w:rsidRPr="00460B76">
        <w:t>libzlib.so</w:t>
      </w:r>
      <w:r w:rsidRPr="00443BBB">
        <w:rPr>
          <w:rFonts w:hint="eastAsia"/>
        </w:rPr>
        <w:t>文件上传到</w:t>
      </w:r>
      <w:r w:rsidRPr="00460B76">
        <w:t>SylixOS</w:t>
      </w:r>
      <w:r w:rsidRPr="00443BBB">
        <w:rPr>
          <w:rFonts w:hint="eastAsia"/>
        </w:rPr>
        <w:t>设备中的</w:t>
      </w:r>
      <w:r w:rsidRPr="00460B76">
        <w:t>/lib</w:t>
      </w:r>
      <w:r w:rsidRPr="00443BBB">
        <w:rPr>
          <w:rFonts w:hint="eastAsia"/>
        </w:rPr>
        <w:t>目录</w:t>
      </w:r>
      <w:r w:rsidRPr="00460B76">
        <w:rPr>
          <w:rFonts w:hint="eastAsia"/>
        </w:rPr>
        <w:t>，</w:t>
      </w:r>
      <w:r w:rsidRPr="00460B76">
        <w:t>zlib</w:t>
      </w:r>
      <w:r>
        <w:rPr>
          <w:rFonts w:hint="eastAsia"/>
        </w:rPr>
        <w:t>库使用程序上传到</w:t>
      </w:r>
      <w:r w:rsidRPr="00460B76">
        <w:t>/apps/</w:t>
      </w:r>
      <w:r w:rsidR="001211FB" w:rsidRPr="001211FB">
        <w:t xml:space="preserve"> zlib_dll_user</w:t>
      </w:r>
      <w:r w:rsidRPr="00460B76">
        <w:rPr>
          <w:rFonts w:hint="eastAsia"/>
        </w:rPr>
        <w:t>，</w:t>
      </w:r>
      <w:r w:rsidRPr="00443BBB">
        <w:rPr>
          <w:rFonts w:hint="eastAsia"/>
        </w:rPr>
        <w:t>执行程序。</w:t>
      </w:r>
    </w:p>
    <w:p w:rsidR="001211FB" w:rsidRPr="001211FB" w:rsidRDefault="001211FB" w:rsidP="001211FB">
      <w:pPr>
        <w:pStyle w:val="a6"/>
        <w:rPr>
          <w:lang w:val="en-US"/>
        </w:rPr>
      </w:pPr>
      <w:r w:rsidRPr="001211FB">
        <w:rPr>
          <w:lang w:val="en-US"/>
        </w:rPr>
        <w:t>[root@sylixos_station:/apps]# ./zlib_dll_user/zlib_dll_user</w:t>
      </w:r>
    </w:p>
    <w:p w:rsidR="001211FB" w:rsidRPr="001211FB" w:rsidRDefault="001211FB" w:rsidP="001211FB">
      <w:pPr>
        <w:pStyle w:val="a6"/>
        <w:rPr>
          <w:lang w:val="en-US"/>
        </w:rPr>
      </w:pPr>
      <w:r w:rsidRPr="001211FB">
        <w:rPr>
          <w:lang w:val="en-US"/>
        </w:rPr>
        <w:t>src string:hello world! aaaaa bbbbb ccccc ddddd 1234567890 notrecongen yes</w:t>
      </w:r>
    </w:p>
    <w:p w:rsidR="001211FB" w:rsidRPr="001211FB" w:rsidRDefault="001211FB" w:rsidP="001211FB">
      <w:pPr>
        <w:pStyle w:val="a6"/>
        <w:rPr>
          <w:lang w:val="en-US"/>
        </w:rPr>
      </w:pPr>
      <w:r w:rsidRPr="001211FB">
        <w:rPr>
          <w:lang w:val="en-US"/>
        </w:rPr>
        <w:t>length:64</w:t>
      </w:r>
    </w:p>
    <w:p w:rsidR="001211FB" w:rsidRPr="001211FB" w:rsidRDefault="001211FB" w:rsidP="001211FB">
      <w:pPr>
        <w:pStyle w:val="a6"/>
        <w:rPr>
          <w:lang w:val="en-US"/>
        </w:rPr>
      </w:pPr>
      <w:r w:rsidRPr="001211FB">
        <w:rPr>
          <w:lang w:val="en-US"/>
        </w:rPr>
        <w:t>after compressed length:62</w:t>
      </w:r>
    </w:p>
    <w:p w:rsidR="001211FB" w:rsidRPr="001211FB" w:rsidRDefault="001211FB" w:rsidP="001211FB">
      <w:pPr>
        <w:pStyle w:val="a6"/>
        <w:rPr>
          <w:lang w:val="en-US"/>
        </w:rPr>
      </w:pPr>
      <w:r w:rsidRPr="001211FB">
        <w:rPr>
          <w:lang w:val="en-US"/>
        </w:rPr>
        <w:t>after uncompressed length:64</w:t>
      </w:r>
    </w:p>
    <w:p w:rsidR="001211FB" w:rsidRPr="001211FB" w:rsidRDefault="001211FB" w:rsidP="001211FB">
      <w:pPr>
        <w:pStyle w:val="a6"/>
        <w:rPr>
          <w:lang w:val="en-US"/>
        </w:rPr>
      </w:pPr>
      <w:r w:rsidRPr="001211FB">
        <w:rPr>
          <w:lang w:val="en-US"/>
        </w:rPr>
        <w:t>uncompressed string:hello world! aaaaa bbbbb ccccc ddddd 1234567890 notrecongen yes</w:t>
      </w:r>
    </w:p>
    <w:p w:rsidR="001211FB" w:rsidRPr="001211FB" w:rsidRDefault="001211FB" w:rsidP="001211FB">
      <w:pPr>
        <w:pStyle w:val="a6"/>
        <w:rPr>
          <w:lang w:val="en-US"/>
        </w:rPr>
      </w:pPr>
      <w:r w:rsidRPr="001211FB">
        <w:rPr>
          <w:lang w:val="en-US"/>
        </w:rPr>
        <w:t>[root@sylixos_station:/apps]#</w:t>
      </w:r>
      <w:r w:rsidR="00C73189" w:rsidRPr="001211FB">
        <w:rPr>
          <w:lang w:val="en-US"/>
        </w:rPr>
        <w:tab/>
      </w:r>
    </w:p>
    <w:p w:rsidR="00C73189" w:rsidRDefault="00C73189" w:rsidP="001211FB">
      <w:pPr>
        <w:pStyle w:val="23"/>
        <w:spacing w:before="62" w:after="62"/>
        <w:ind w:firstLine="0"/>
        <w:rPr>
          <w:lang w:val="de-DE"/>
        </w:rPr>
      </w:pPr>
      <w:r>
        <w:rPr>
          <w:rFonts w:hint="eastAsia"/>
          <w:lang w:val="de-DE"/>
        </w:rPr>
        <w:t>说明</w:t>
      </w:r>
      <w:r>
        <w:rPr>
          <w:lang w:val="de-DE"/>
        </w:rPr>
        <w:t>zlib</w:t>
      </w:r>
      <w:r>
        <w:rPr>
          <w:rFonts w:hint="eastAsia"/>
          <w:lang w:val="de-DE"/>
        </w:rPr>
        <w:t>库可以使用，由于文本较小，压缩后只节约了</w:t>
      </w:r>
      <w:r>
        <w:rPr>
          <w:lang w:val="de-DE"/>
        </w:rPr>
        <w:t>2</w:t>
      </w:r>
      <w:r>
        <w:rPr>
          <w:rFonts w:hint="eastAsia"/>
          <w:lang w:val="de-DE"/>
        </w:rPr>
        <w:t>个字节。</w:t>
      </w:r>
    </w:p>
    <w:p w:rsidR="00C73189" w:rsidRPr="000C1270" w:rsidRDefault="00C73189" w:rsidP="00F82EF5">
      <w:pPr>
        <w:pStyle w:val="3"/>
        <w:numPr>
          <w:ilvl w:val="0"/>
          <w:numId w:val="0"/>
        </w:numPr>
      </w:pPr>
      <w:bookmarkStart w:id="2669" w:name="_Toc428867656"/>
      <w:bookmarkStart w:id="2670" w:name="_Toc429221177"/>
      <w:bookmarkStart w:id="2671" w:name="_Toc431109898"/>
      <w:bookmarkStart w:id="2672" w:name="_Toc432271211"/>
      <w:bookmarkStart w:id="2673" w:name="_Toc432317552"/>
      <w:bookmarkStart w:id="2674" w:name="_Toc469064239"/>
      <w:r>
        <w:rPr>
          <w:rFonts w:hint="eastAsia"/>
        </w:rPr>
        <w:t>扩展实验</w:t>
      </w:r>
      <w:bookmarkEnd w:id="2669"/>
      <w:bookmarkEnd w:id="2670"/>
      <w:bookmarkEnd w:id="2671"/>
      <w:bookmarkEnd w:id="2672"/>
      <w:bookmarkEnd w:id="2673"/>
      <w:bookmarkEnd w:id="2674"/>
    </w:p>
    <w:p w:rsidR="00C73189" w:rsidRDefault="00C73189" w:rsidP="00EC3A3B">
      <w:pPr>
        <w:pStyle w:val="23"/>
        <w:spacing w:before="62" w:after="62"/>
        <w:rPr>
          <w:lang w:val="de-DE"/>
        </w:rPr>
      </w:pPr>
      <w:r>
        <w:rPr>
          <w:rFonts w:hint="eastAsia"/>
          <w:lang w:val="de-DE"/>
        </w:rPr>
        <w:t>在</w:t>
      </w:r>
      <w:r>
        <w:rPr>
          <w:lang w:val="de-DE"/>
        </w:rPr>
        <w:t>SylixOS</w:t>
      </w:r>
      <w:r>
        <w:rPr>
          <w:rFonts w:hint="eastAsia"/>
          <w:lang w:val="de-DE"/>
        </w:rPr>
        <w:t>官网上有很多第三方库，有些能够在</w:t>
      </w:r>
      <w:r>
        <w:rPr>
          <w:lang w:val="de-DE"/>
        </w:rPr>
        <w:t>RealEvo-IDE</w:t>
      </w:r>
      <w:r>
        <w:rPr>
          <w:rFonts w:hint="eastAsia"/>
          <w:lang w:val="de-DE"/>
        </w:rPr>
        <w:t>下编译，有些还需要在</w:t>
      </w:r>
      <w:r>
        <w:rPr>
          <w:lang w:val="de-DE"/>
        </w:rPr>
        <w:t>Linux</w:t>
      </w:r>
      <w:r>
        <w:rPr>
          <w:rFonts w:hint="eastAsia"/>
          <w:lang w:val="de-DE"/>
        </w:rPr>
        <w:t>下编译。读者任选其一，对其进行练习测试。</w:t>
      </w:r>
    </w:p>
    <w:p w:rsidR="00C73189" w:rsidRPr="000C1270" w:rsidRDefault="00C73189" w:rsidP="00724527">
      <w:pPr>
        <w:pStyle w:val="11"/>
      </w:pPr>
      <w:bookmarkStart w:id="2675" w:name="_Toc469064240"/>
      <w:r>
        <w:lastRenderedPageBreak/>
        <w:t>Qt</w:t>
      </w:r>
      <w:r>
        <w:rPr>
          <w:rFonts w:hint="eastAsia"/>
        </w:rPr>
        <w:t>图形界面编程实验</w:t>
      </w:r>
      <w:bookmarkEnd w:id="2675"/>
    </w:p>
    <w:p w:rsidR="00C73189" w:rsidRPr="001B30E5" w:rsidRDefault="00C73189" w:rsidP="00EA770A">
      <w:pPr>
        <w:pStyle w:val="23"/>
        <w:spacing w:before="62" w:after="62"/>
      </w:pPr>
      <w:r>
        <w:rPr>
          <w:rFonts w:hint="eastAsia"/>
        </w:rPr>
        <w:t>图形界面编程是软件开发中</w:t>
      </w:r>
      <w:r w:rsidRPr="001B30E5">
        <w:rPr>
          <w:rFonts w:hint="eastAsia"/>
        </w:rPr>
        <w:t>一个很重要的内容，</w:t>
      </w:r>
      <w:r>
        <w:rPr>
          <w:rFonts w:hint="eastAsia"/>
        </w:rPr>
        <w:t>基于图形界面的软件已经形成了一个独立</w:t>
      </w:r>
      <w:r w:rsidRPr="001B30E5">
        <w:rPr>
          <w:rFonts w:hint="eastAsia"/>
        </w:rPr>
        <w:t>的产业，</w:t>
      </w:r>
      <w:r>
        <w:rPr>
          <w:rFonts w:hint="eastAsia"/>
        </w:rPr>
        <w:t>诞生了诸多开源和商业项目。本章介绍</w:t>
      </w:r>
      <w:r w:rsidRPr="001B30E5">
        <w:rPr>
          <w:rFonts w:hint="eastAsia"/>
        </w:rPr>
        <w:t>一</w:t>
      </w:r>
      <w:r>
        <w:rPr>
          <w:rFonts w:hint="eastAsia"/>
        </w:rPr>
        <w:t>款嵌入式领域广泛使用的大型图形系统</w:t>
      </w:r>
      <w:r w:rsidRPr="001B30E5">
        <w:t>Qt</w:t>
      </w:r>
      <w:r w:rsidRPr="001B30E5">
        <w:rPr>
          <w:rFonts w:hint="eastAsia"/>
        </w:rPr>
        <w:t>。</w:t>
      </w:r>
      <w:r w:rsidRPr="001B30E5">
        <w:t xml:space="preserve"> </w:t>
      </w:r>
    </w:p>
    <w:p w:rsidR="00C73189" w:rsidRPr="00FC05EF" w:rsidRDefault="00C73189" w:rsidP="00FC05EF">
      <w:pPr>
        <w:spacing w:before="62" w:after="62"/>
      </w:pPr>
      <w:r w:rsidRPr="00FC05EF">
        <w:tab/>
      </w:r>
      <w:r>
        <w:rPr>
          <w:rFonts w:hint="eastAsia"/>
        </w:rPr>
        <w:t>为</w:t>
      </w:r>
      <w:r w:rsidRPr="00FC05EF">
        <w:rPr>
          <w:rFonts w:hint="eastAsia"/>
        </w:rPr>
        <w:t>提高</w:t>
      </w:r>
      <w:r w:rsidRPr="00FC05EF">
        <w:t>Qt</w:t>
      </w:r>
      <w:r w:rsidRPr="00FC05EF">
        <w:rPr>
          <w:rFonts w:hint="eastAsia"/>
        </w:rPr>
        <w:t>工程的开发效率，</w:t>
      </w:r>
      <w:r>
        <w:rPr>
          <w:rFonts w:hint="eastAsia"/>
        </w:rPr>
        <w:t>北京翼辉信息技术有限公司</w:t>
      </w:r>
      <w:r w:rsidRPr="00FC05EF">
        <w:rPr>
          <w:rFonts w:hint="eastAsia"/>
        </w:rPr>
        <w:t>提供</w:t>
      </w:r>
      <w:r>
        <w:rPr>
          <w:rFonts w:hint="eastAsia"/>
        </w:rPr>
        <w:t>了</w:t>
      </w:r>
      <w:r w:rsidRPr="00FC05EF">
        <w:rPr>
          <w:rFonts w:hint="eastAsia"/>
        </w:rPr>
        <w:t>配套的开发环境和组件。在</w:t>
      </w:r>
      <w:r w:rsidRPr="00FC05EF">
        <w:t>SylixOS</w:t>
      </w:r>
      <w:r>
        <w:rPr>
          <w:rFonts w:hint="eastAsia"/>
        </w:rPr>
        <w:t>的安装光盘的文件夹中如</w:t>
      </w:r>
      <w:r>
        <w:fldChar w:fldCharType="begin"/>
      </w:r>
      <w:r>
        <w:instrText xml:space="preserve"> REF _Ref425522775 \h </w:instrText>
      </w:r>
      <w:r>
        <w:fldChar w:fldCharType="separate"/>
      </w:r>
      <w:r w:rsidR="00B96029">
        <w:rPr>
          <w:rFonts w:hint="eastAsia"/>
        </w:rPr>
        <w:t>图</w:t>
      </w:r>
      <w:r w:rsidR="00B96029">
        <w:t xml:space="preserve"> </w:t>
      </w:r>
      <w:r w:rsidR="003A3F17">
        <w:rPr>
          <w:noProof/>
        </w:rPr>
        <w:t>1</w:t>
      </w:r>
      <w:r w:rsidR="00B96029">
        <w:t>.</w:t>
      </w:r>
      <w:r w:rsidR="00B96029">
        <w:rPr>
          <w:noProof/>
        </w:rPr>
        <w:t>1</w:t>
      </w:r>
      <w:r>
        <w:fldChar w:fldCharType="end"/>
      </w:r>
      <w:r w:rsidRPr="00FC05EF">
        <w:rPr>
          <w:rFonts w:hint="eastAsia"/>
        </w:rPr>
        <w:t>，文件夹“</w:t>
      </w:r>
      <w:r w:rsidRPr="00947CBD">
        <w:t>RealEvo-QtSylixOS</w:t>
      </w:r>
      <w:r w:rsidRPr="00FC05EF">
        <w:rPr>
          <w:rFonts w:hint="eastAsia"/>
        </w:rPr>
        <w:t>”下有文档《</w:t>
      </w:r>
      <w:r w:rsidRPr="00030456">
        <w:t>RealEvo-QtSylixOS</w:t>
      </w:r>
      <w:r w:rsidRPr="00030456">
        <w:rPr>
          <w:rFonts w:hint="eastAsia"/>
        </w:rPr>
        <w:t>使用手册</w:t>
      </w:r>
      <w:r>
        <w:rPr>
          <w:rFonts w:hint="eastAsia"/>
        </w:rPr>
        <w:t>》，文档详细介绍了</w:t>
      </w:r>
      <w:r w:rsidRPr="00FC05EF">
        <w:t>Qt</w:t>
      </w:r>
      <w:r w:rsidRPr="00FC05EF">
        <w:rPr>
          <w:rFonts w:hint="eastAsia"/>
        </w:rPr>
        <w:t>在</w:t>
      </w:r>
      <w:r w:rsidRPr="00FC05EF">
        <w:t>Windows</w:t>
      </w:r>
      <w:r w:rsidRPr="00FC05EF">
        <w:rPr>
          <w:rFonts w:hint="eastAsia"/>
        </w:rPr>
        <w:t>下的开发环境</w:t>
      </w:r>
      <w:r>
        <w:rPr>
          <w:rFonts w:hint="eastAsia"/>
        </w:rPr>
        <w:t>的安装</w:t>
      </w:r>
      <w:r w:rsidRPr="00FC05EF">
        <w:rPr>
          <w:rFonts w:hint="eastAsia"/>
        </w:rPr>
        <w:t>、</w:t>
      </w:r>
      <w:r w:rsidRPr="00FC05EF">
        <w:t>SylixOS</w:t>
      </w:r>
      <w:r w:rsidRPr="00FC05EF">
        <w:rPr>
          <w:rFonts w:hint="eastAsia"/>
        </w:rPr>
        <w:t>上支持</w:t>
      </w:r>
      <w:r w:rsidRPr="00FC05EF">
        <w:t>Qt</w:t>
      </w:r>
      <w:r>
        <w:rPr>
          <w:rFonts w:hint="eastAsia"/>
        </w:rPr>
        <w:t>图形界面</w:t>
      </w:r>
      <w:r w:rsidRPr="00FC05EF">
        <w:rPr>
          <w:rFonts w:hint="eastAsia"/>
        </w:rPr>
        <w:t>编程的方法。</w:t>
      </w:r>
      <w:r>
        <w:rPr>
          <w:rFonts w:hint="eastAsia"/>
        </w:rPr>
        <w:t>通过练习文档中的示例，</w:t>
      </w:r>
      <w:r w:rsidRPr="00FC05EF">
        <w:rPr>
          <w:rFonts w:hint="eastAsia"/>
        </w:rPr>
        <w:t>能够掌握</w:t>
      </w:r>
      <w:r>
        <w:rPr>
          <w:rFonts w:hint="eastAsia"/>
        </w:rPr>
        <w:t>基本的</w:t>
      </w:r>
      <w:r w:rsidRPr="00FC05EF">
        <w:t>Qt</w:t>
      </w:r>
      <w:r>
        <w:rPr>
          <w:rFonts w:hint="eastAsia"/>
        </w:rPr>
        <w:t>图形界面开发的方法</w:t>
      </w:r>
      <w:r w:rsidRPr="00FC05EF">
        <w:rPr>
          <w:rFonts w:hint="eastAsia"/>
        </w:rPr>
        <w:t>。</w:t>
      </w:r>
    </w:p>
    <w:p w:rsidR="00C73189" w:rsidRPr="00FC05EF" w:rsidRDefault="00C73189" w:rsidP="00EA770A">
      <w:pPr>
        <w:pStyle w:val="a9"/>
        <w:spacing w:before="62" w:after="62"/>
      </w:pPr>
      <w:r>
        <w:rPr>
          <w:rFonts w:hint="eastAsia"/>
        </w:rPr>
        <w:t>注：在进行</w:t>
      </w:r>
      <w:r>
        <w:t>Qt</w:t>
      </w:r>
      <w:r>
        <w:rPr>
          <w:rFonts w:hint="eastAsia"/>
        </w:rPr>
        <w:t>相关实验前务必阅读《</w:t>
      </w:r>
      <w:r w:rsidRPr="00947CBD">
        <w:t>RealEvo-QtSylixOS</w:t>
      </w:r>
      <w:r w:rsidRPr="00947CBD">
        <w:rPr>
          <w:rFonts w:hint="eastAsia"/>
        </w:rPr>
        <w:t>使用手册</w:t>
      </w:r>
      <w:r>
        <w:rPr>
          <w:rFonts w:hint="eastAsia"/>
        </w:rPr>
        <w:t>》。</w:t>
      </w:r>
    </w:p>
    <w:p w:rsidR="00C73189" w:rsidRDefault="00C73189">
      <w:pPr>
        <w:widowControl/>
        <w:spacing w:beforeLines="0" w:afterLines="0"/>
        <w:jc w:val="left"/>
        <w:rPr>
          <w:rFonts w:ascii="Arial" w:eastAsia="黑体" w:hAnsi="Arial"/>
          <w:b/>
          <w:bCs/>
          <w:sz w:val="24"/>
          <w:szCs w:val="24"/>
        </w:rPr>
      </w:pPr>
      <w:r>
        <w:br w:type="page"/>
      </w:r>
    </w:p>
    <w:p w:rsidR="00C73189" w:rsidRPr="000C1270" w:rsidRDefault="00C73189" w:rsidP="006A04AE">
      <w:pPr>
        <w:pStyle w:val="20"/>
        <w:numPr>
          <w:ilvl w:val="0"/>
          <w:numId w:val="0"/>
        </w:numPr>
      </w:pPr>
      <w:bookmarkStart w:id="2676" w:name="_Toc469064241"/>
      <w:r>
        <w:rPr>
          <w:rFonts w:hint="eastAsia"/>
        </w:rPr>
        <w:t>实验一</w:t>
      </w:r>
      <w:r>
        <w:t xml:space="preserve">  Qt</w:t>
      </w:r>
      <w:r>
        <w:rPr>
          <w:rFonts w:hint="eastAsia"/>
        </w:rPr>
        <w:t>工程导入</w:t>
      </w:r>
      <w:bookmarkEnd w:id="2676"/>
    </w:p>
    <w:p w:rsidR="00C73189" w:rsidRPr="007C6C4C" w:rsidRDefault="00C73189" w:rsidP="00EA770A">
      <w:pPr>
        <w:pStyle w:val="23"/>
        <w:spacing w:before="62" w:after="62"/>
        <w:ind w:firstLine="0"/>
      </w:pPr>
    </w:p>
    <w:p w:rsidR="00C73189" w:rsidRPr="000C1270" w:rsidRDefault="00C73189" w:rsidP="006A04AE">
      <w:pPr>
        <w:pStyle w:val="3"/>
        <w:numPr>
          <w:ilvl w:val="0"/>
          <w:numId w:val="0"/>
        </w:numPr>
      </w:pPr>
      <w:bookmarkStart w:id="2677" w:name="_Toc424217469"/>
      <w:bookmarkStart w:id="2678" w:name="_Toc424655003"/>
      <w:bookmarkStart w:id="2679" w:name="_Toc424721671"/>
      <w:bookmarkStart w:id="2680" w:name="_Toc424909122"/>
      <w:bookmarkStart w:id="2681" w:name="_Toc424912386"/>
      <w:bookmarkStart w:id="2682" w:name="_Toc425414061"/>
      <w:bookmarkStart w:id="2683" w:name="_Toc427939369"/>
      <w:bookmarkStart w:id="2684" w:name="_Toc427940884"/>
      <w:bookmarkStart w:id="2685" w:name="_Toc427941822"/>
      <w:bookmarkStart w:id="2686" w:name="_Toc428705031"/>
      <w:bookmarkStart w:id="2687" w:name="_Toc428867659"/>
      <w:bookmarkStart w:id="2688" w:name="_Toc429221180"/>
      <w:bookmarkStart w:id="2689" w:name="_Toc431109901"/>
      <w:bookmarkStart w:id="2690" w:name="_Toc432271214"/>
      <w:bookmarkStart w:id="2691" w:name="_Toc432317555"/>
      <w:bookmarkStart w:id="2692" w:name="_Toc469064242"/>
      <w:r>
        <w:rPr>
          <w:rFonts w:hint="eastAsia"/>
        </w:rPr>
        <w:t>实验目的</w:t>
      </w:r>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p>
    <w:p w:rsidR="00C73189" w:rsidRPr="003E6B62" w:rsidRDefault="00C73189" w:rsidP="003E6B62">
      <w:pPr>
        <w:pStyle w:val="a"/>
      </w:pPr>
      <w:r w:rsidRPr="003E6B62">
        <w:rPr>
          <w:rFonts w:hint="eastAsia"/>
        </w:rPr>
        <w:t>了解</w:t>
      </w:r>
      <w:r w:rsidRPr="003E6B62">
        <w:t>Qt</w:t>
      </w:r>
      <w:r>
        <w:rPr>
          <w:rFonts w:hint="eastAsia"/>
        </w:rPr>
        <w:t>工程路径变更</w:t>
      </w:r>
      <w:r w:rsidRPr="003E6B62">
        <w:rPr>
          <w:rFonts w:hint="eastAsia"/>
        </w:rPr>
        <w:t>后需要更改的配置</w:t>
      </w:r>
    </w:p>
    <w:p w:rsidR="00C73189" w:rsidRPr="003E6B62" w:rsidRDefault="00C73189" w:rsidP="003E6B62">
      <w:pPr>
        <w:pStyle w:val="a"/>
      </w:pPr>
      <w:r w:rsidRPr="003E6B62">
        <w:rPr>
          <w:rFonts w:hint="eastAsia"/>
        </w:rPr>
        <w:t>掌握</w:t>
      </w:r>
      <w:r w:rsidRPr="003E6B62">
        <w:t>Qt</w:t>
      </w:r>
      <w:r w:rsidRPr="003E6B62">
        <w:rPr>
          <w:rFonts w:hint="eastAsia"/>
        </w:rPr>
        <w:t>工程</w:t>
      </w:r>
      <w:r>
        <w:rPr>
          <w:rFonts w:hint="eastAsia"/>
        </w:rPr>
        <w:t>工程路径变更后</w:t>
      </w:r>
      <w:r w:rsidRPr="003E6B62">
        <w:rPr>
          <w:rFonts w:hint="eastAsia"/>
        </w:rPr>
        <w:t>，更改设置进行编译的方法</w:t>
      </w:r>
    </w:p>
    <w:p w:rsidR="00C73189" w:rsidRPr="000C1270" w:rsidRDefault="00C73189" w:rsidP="006A04AE">
      <w:pPr>
        <w:pStyle w:val="3"/>
        <w:numPr>
          <w:ilvl w:val="0"/>
          <w:numId w:val="0"/>
        </w:numPr>
      </w:pPr>
      <w:bookmarkStart w:id="2693" w:name="_Toc424217470"/>
      <w:bookmarkStart w:id="2694" w:name="_Toc424655004"/>
      <w:bookmarkStart w:id="2695" w:name="_Toc424721672"/>
      <w:bookmarkStart w:id="2696" w:name="_Toc424909123"/>
      <w:bookmarkStart w:id="2697" w:name="_Toc424912387"/>
      <w:bookmarkStart w:id="2698" w:name="_Toc425414062"/>
      <w:bookmarkStart w:id="2699" w:name="_Toc427939370"/>
      <w:bookmarkStart w:id="2700" w:name="_Toc427940885"/>
      <w:bookmarkStart w:id="2701" w:name="_Toc427941823"/>
      <w:bookmarkStart w:id="2702" w:name="_Toc428705032"/>
      <w:bookmarkStart w:id="2703" w:name="_Toc428867660"/>
      <w:bookmarkStart w:id="2704" w:name="_Toc429221181"/>
      <w:bookmarkStart w:id="2705" w:name="_Toc431109902"/>
      <w:bookmarkStart w:id="2706" w:name="_Toc432271215"/>
      <w:bookmarkStart w:id="2707" w:name="_Toc432317556"/>
      <w:bookmarkStart w:id="2708" w:name="_Toc469064243"/>
      <w:r>
        <w:rPr>
          <w:rFonts w:hint="eastAsia"/>
        </w:rPr>
        <w:t>实验内容</w:t>
      </w:r>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p>
    <w:p w:rsidR="00C73189" w:rsidRPr="003E6B62" w:rsidRDefault="00C73189" w:rsidP="003E6B62">
      <w:pPr>
        <w:pStyle w:val="a"/>
      </w:pPr>
      <w:r w:rsidRPr="003E6B62">
        <w:rPr>
          <w:rFonts w:hint="eastAsia"/>
        </w:rPr>
        <w:t>修改与实验配套的</w:t>
      </w:r>
      <w:r w:rsidRPr="003E6B62">
        <w:t>gpio_out</w:t>
      </w:r>
      <w:r w:rsidRPr="003E6B62">
        <w:rPr>
          <w:rFonts w:hint="eastAsia"/>
        </w:rPr>
        <w:t>工程配置，使其能够在读者的</w:t>
      </w:r>
      <w:r w:rsidRPr="003E6B62">
        <w:t>PC</w:t>
      </w:r>
      <w:r w:rsidRPr="003E6B62">
        <w:rPr>
          <w:rFonts w:hint="eastAsia"/>
        </w:rPr>
        <w:t>主机上编译</w:t>
      </w:r>
      <w:r w:rsidRPr="003E6B62">
        <w:t xml:space="preserve"> </w:t>
      </w:r>
    </w:p>
    <w:p w:rsidR="00C73189" w:rsidRPr="000C1270" w:rsidRDefault="00C73189" w:rsidP="006A04AE">
      <w:pPr>
        <w:pStyle w:val="3"/>
        <w:numPr>
          <w:ilvl w:val="0"/>
          <w:numId w:val="0"/>
        </w:numPr>
      </w:pPr>
      <w:bookmarkStart w:id="2709" w:name="_Toc424217471"/>
      <w:bookmarkStart w:id="2710" w:name="_Toc424655005"/>
      <w:bookmarkStart w:id="2711" w:name="_Toc424721673"/>
      <w:bookmarkStart w:id="2712" w:name="_Toc424909124"/>
      <w:bookmarkStart w:id="2713" w:name="_Toc424912388"/>
      <w:bookmarkStart w:id="2714" w:name="_Toc425414063"/>
      <w:bookmarkStart w:id="2715" w:name="_Toc427939371"/>
      <w:bookmarkStart w:id="2716" w:name="_Toc427940886"/>
      <w:bookmarkStart w:id="2717" w:name="_Toc427941824"/>
      <w:bookmarkStart w:id="2718" w:name="_Toc428705033"/>
      <w:bookmarkStart w:id="2719" w:name="_Toc428867661"/>
      <w:bookmarkStart w:id="2720" w:name="_Toc429221182"/>
      <w:bookmarkStart w:id="2721" w:name="_Toc431109903"/>
      <w:bookmarkStart w:id="2722" w:name="_Toc432271216"/>
      <w:bookmarkStart w:id="2723" w:name="_Toc432317557"/>
      <w:bookmarkStart w:id="2724" w:name="_Toc469064244"/>
      <w:r>
        <w:rPr>
          <w:rFonts w:hint="eastAsia"/>
        </w:rPr>
        <w:t>实验环境</w:t>
      </w:r>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p>
    <w:p w:rsidR="00C73189" w:rsidRPr="003E6B62" w:rsidRDefault="00C73189" w:rsidP="003E6B62">
      <w:pPr>
        <w:pStyle w:val="a"/>
      </w:pPr>
      <w:r w:rsidRPr="003E6B62">
        <w:rPr>
          <w:rFonts w:hint="eastAsia"/>
        </w:rPr>
        <w:t>硬件：已经部署</w:t>
      </w:r>
      <w:r w:rsidRPr="003E6B62">
        <w:t>SylixOS</w:t>
      </w:r>
      <w:r w:rsidRPr="003E6B62">
        <w:rPr>
          <w:rFonts w:hint="eastAsia"/>
        </w:rPr>
        <w:t>操作系统的</w:t>
      </w:r>
      <w:r w:rsidR="00F761D2">
        <w:rPr>
          <w:rFonts w:hint="eastAsia"/>
        </w:rPr>
        <w:t>验证平台</w:t>
      </w:r>
      <w:r w:rsidRPr="003E6B62">
        <w:rPr>
          <w:rFonts w:hint="eastAsia"/>
        </w:rPr>
        <w:t>，一台</w:t>
      </w:r>
      <w:r w:rsidRPr="003E6B62">
        <w:t>PC</w:t>
      </w:r>
      <w:r w:rsidRPr="003E6B62">
        <w:rPr>
          <w:rFonts w:hint="eastAsia"/>
        </w:rPr>
        <w:t>主机</w:t>
      </w:r>
    </w:p>
    <w:p w:rsidR="00C73189" w:rsidRPr="003E6B62" w:rsidRDefault="00C73189" w:rsidP="0064788C">
      <w:pPr>
        <w:pStyle w:val="a"/>
      </w:pPr>
      <w:r w:rsidRPr="003E6B62">
        <w:rPr>
          <w:rFonts w:hint="eastAsia"/>
        </w:rPr>
        <w:t>软件：</w:t>
      </w:r>
      <w:r>
        <w:t>RealEvo-IDE</w:t>
      </w:r>
      <w:r w:rsidRPr="003E6B62">
        <w:rPr>
          <w:rFonts w:hint="eastAsia"/>
        </w:rPr>
        <w:t>、</w:t>
      </w:r>
      <w:r w:rsidR="0064788C" w:rsidRPr="0064788C">
        <w:t>RealEvo-QtSylixOS</w:t>
      </w:r>
      <w:r w:rsidR="0064788C">
        <w:rPr>
          <w:rFonts w:hint="eastAsia"/>
        </w:rPr>
        <w:t>、</w:t>
      </w:r>
      <w:r w:rsidRPr="003E6B62">
        <w:t>putty</w:t>
      </w:r>
    </w:p>
    <w:p w:rsidR="00C73189" w:rsidRPr="000C1270" w:rsidRDefault="00C73189" w:rsidP="006A04AE">
      <w:pPr>
        <w:pStyle w:val="3"/>
        <w:numPr>
          <w:ilvl w:val="0"/>
          <w:numId w:val="0"/>
        </w:numPr>
      </w:pPr>
      <w:bookmarkStart w:id="2725" w:name="_Toc424217472"/>
      <w:bookmarkStart w:id="2726" w:name="_Toc424655006"/>
      <w:bookmarkStart w:id="2727" w:name="_Toc424721674"/>
      <w:bookmarkStart w:id="2728" w:name="_Toc424909125"/>
      <w:bookmarkStart w:id="2729" w:name="_Toc424912389"/>
      <w:bookmarkStart w:id="2730" w:name="_Toc425414064"/>
      <w:bookmarkStart w:id="2731" w:name="_Toc427939372"/>
      <w:bookmarkStart w:id="2732" w:name="_Toc427940887"/>
      <w:bookmarkStart w:id="2733" w:name="_Toc427941825"/>
      <w:bookmarkStart w:id="2734" w:name="_Toc428705034"/>
      <w:bookmarkStart w:id="2735" w:name="_Toc428867662"/>
      <w:bookmarkStart w:id="2736" w:name="_Toc429221183"/>
      <w:bookmarkStart w:id="2737" w:name="_Toc431109904"/>
      <w:bookmarkStart w:id="2738" w:name="_Toc432271217"/>
      <w:bookmarkStart w:id="2739" w:name="_Toc432317558"/>
      <w:bookmarkStart w:id="2740" w:name="_Toc469064245"/>
      <w:r>
        <w:rPr>
          <w:rFonts w:hint="eastAsia"/>
        </w:rPr>
        <w:t>实验原理</w:t>
      </w:r>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p>
    <w:p w:rsidR="00C73189" w:rsidRDefault="00C73189" w:rsidP="00EA770A">
      <w:pPr>
        <w:pStyle w:val="23"/>
        <w:spacing w:before="62" w:after="62"/>
        <w:ind w:firstLine="0"/>
      </w:pPr>
      <w:r>
        <w:tab/>
      </w:r>
      <w:r>
        <w:rPr>
          <w:rFonts w:hint="eastAsia"/>
        </w:rPr>
        <w:t>同一个</w:t>
      </w:r>
      <w:r>
        <w:t>Qt</w:t>
      </w:r>
      <w:r>
        <w:rPr>
          <w:rFonts w:hint="eastAsia"/>
        </w:rPr>
        <w:t>工程会有两个相关文件夹，在拷贝工程时只需要拷贝与工程名称一致的文件夹即可，包含“</w:t>
      </w:r>
      <w:r>
        <w:t>Debug</w:t>
      </w:r>
      <w:r>
        <w:rPr>
          <w:rFonts w:hint="eastAsia"/>
        </w:rPr>
        <w:t>”</w:t>
      </w:r>
      <w:r w:rsidRPr="00C76EA5">
        <w:t xml:space="preserve"> </w:t>
      </w:r>
      <w:r w:rsidRPr="00C76EA5">
        <w:rPr>
          <w:rFonts w:hint="eastAsia"/>
        </w:rPr>
        <w:t>或“</w:t>
      </w:r>
      <w:r w:rsidRPr="00C76EA5">
        <w:t>Release</w:t>
      </w:r>
      <w:r w:rsidRPr="00C76EA5">
        <w:rPr>
          <w:rFonts w:hint="eastAsia"/>
        </w:rPr>
        <w:t>”</w:t>
      </w:r>
      <w:r>
        <w:rPr>
          <w:rFonts w:hint="eastAsia"/>
        </w:rPr>
        <w:t>关键字的文件夹不需要拷贝。</w:t>
      </w:r>
    </w:p>
    <w:p w:rsidR="00C73189" w:rsidRPr="002E7D59" w:rsidRDefault="00C73189" w:rsidP="00952020">
      <w:pPr>
        <w:pStyle w:val="23"/>
        <w:spacing w:before="62" w:after="62"/>
        <w:ind w:firstLineChars="200"/>
      </w:pPr>
      <w:r>
        <w:t>Qt</w:t>
      </w:r>
      <w:r>
        <w:rPr>
          <w:rFonts w:hint="eastAsia"/>
        </w:rPr>
        <w:t>工程在从一个主机拷贝到另外一个主机上后，会出现工程路径变化、</w:t>
      </w:r>
      <w:r>
        <w:t>Qt</w:t>
      </w:r>
      <w:r>
        <w:rPr>
          <w:rFonts w:hint="eastAsia"/>
        </w:rPr>
        <w:t>开发环境配置不一致等因素，使得拷贝后的</w:t>
      </w:r>
      <w:r>
        <w:t>Qt</w:t>
      </w:r>
      <w:r>
        <w:rPr>
          <w:rFonts w:hint="eastAsia"/>
        </w:rPr>
        <w:t>工程需要进行一些配置修改，才可以编译使用。</w:t>
      </w:r>
    </w:p>
    <w:p w:rsidR="00C73189" w:rsidRPr="00D85B5E" w:rsidRDefault="00C73189" w:rsidP="006A04AE">
      <w:pPr>
        <w:pStyle w:val="3"/>
        <w:numPr>
          <w:ilvl w:val="0"/>
          <w:numId w:val="0"/>
        </w:numPr>
        <w:rPr>
          <w:lang w:val="de-DE"/>
        </w:rPr>
      </w:pPr>
      <w:bookmarkStart w:id="2741" w:name="_Toc424217473"/>
      <w:bookmarkStart w:id="2742" w:name="_Toc424655007"/>
      <w:bookmarkStart w:id="2743" w:name="_Toc424721675"/>
      <w:bookmarkStart w:id="2744" w:name="_Toc424909126"/>
      <w:bookmarkStart w:id="2745" w:name="_Toc424912390"/>
      <w:bookmarkStart w:id="2746" w:name="_Toc425414065"/>
      <w:bookmarkStart w:id="2747" w:name="_Toc427939373"/>
      <w:bookmarkStart w:id="2748" w:name="_Toc427940888"/>
      <w:bookmarkStart w:id="2749" w:name="_Toc427941826"/>
      <w:bookmarkStart w:id="2750" w:name="_Toc428705035"/>
      <w:bookmarkStart w:id="2751" w:name="_Toc428867663"/>
      <w:bookmarkStart w:id="2752" w:name="_Toc429221184"/>
      <w:bookmarkStart w:id="2753" w:name="_Toc431109905"/>
      <w:bookmarkStart w:id="2754" w:name="_Toc432271218"/>
      <w:bookmarkStart w:id="2755" w:name="_Toc432317559"/>
      <w:bookmarkStart w:id="2756" w:name="_Toc469064246"/>
      <w:r>
        <w:rPr>
          <w:rFonts w:hint="eastAsia"/>
        </w:rPr>
        <w:t>实验步骤</w:t>
      </w:r>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p>
    <w:p w:rsidR="00C73189" w:rsidRDefault="00C73189" w:rsidP="008B21AD">
      <w:pPr>
        <w:pStyle w:val="23"/>
        <w:numPr>
          <w:ilvl w:val="0"/>
          <w:numId w:val="16"/>
        </w:numPr>
        <w:spacing w:before="62" w:after="62"/>
        <w:rPr>
          <w:lang w:val="de-DE"/>
        </w:rPr>
      </w:pPr>
      <w:r>
        <w:rPr>
          <w:rFonts w:hint="eastAsia"/>
          <w:lang w:val="de-DE"/>
        </w:rPr>
        <w:t>打开工程</w:t>
      </w:r>
      <w:r>
        <w:rPr>
          <w:lang w:val="de-DE"/>
        </w:rPr>
        <w:t>gpio_out</w:t>
      </w:r>
    </w:p>
    <w:p w:rsidR="00C73189" w:rsidRPr="00ED75D6" w:rsidRDefault="00C73189" w:rsidP="00952020">
      <w:pPr>
        <w:spacing w:before="62" w:after="62"/>
        <w:ind w:firstLineChars="200" w:firstLine="420"/>
        <w:rPr>
          <w:lang w:val="de-DE"/>
        </w:rPr>
      </w:pPr>
      <w:r w:rsidRPr="00ED75D6">
        <w:rPr>
          <w:rFonts w:hint="eastAsia"/>
        </w:rPr>
        <w:t>打开</w:t>
      </w:r>
      <w:r w:rsidRPr="00ED75D6">
        <w:rPr>
          <w:lang w:val="de-DE"/>
        </w:rPr>
        <w:t>QtCreator</w:t>
      </w:r>
      <w:r w:rsidRPr="00ED75D6">
        <w:rPr>
          <w:rFonts w:hint="eastAsia"/>
          <w:lang w:val="de-DE"/>
        </w:rPr>
        <w:t>，</w:t>
      </w:r>
      <w:r w:rsidRPr="00ED75D6">
        <w:rPr>
          <w:rFonts w:hint="eastAsia"/>
        </w:rPr>
        <w:t>在开始界面中点击</w:t>
      </w:r>
      <w:r w:rsidR="002A2752">
        <w:rPr>
          <w:noProof/>
        </w:rPr>
        <w:pict>
          <v:shape id="图片 45" o:spid="_x0000_i1074" type="#_x0000_t75" style="width:86.4pt;height:21.9pt;visibility:visible">
            <v:imagedata r:id="rId75" o:title=""/>
          </v:shape>
        </w:pict>
      </w:r>
      <w:r w:rsidRPr="00ED75D6">
        <w:rPr>
          <w:rFonts w:hint="eastAsia"/>
        </w:rPr>
        <w:t>打开</w:t>
      </w:r>
      <w:r w:rsidRPr="00ED75D6">
        <w:rPr>
          <w:lang w:val="de-DE"/>
        </w:rPr>
        <w:t>gpio_out</w:t>
      </w:r>
      <w:r>
        <w:rPr>
          <w:rFonts w:hint="eastAsia"/>
        </w:rPr>
        <w:t>工程文件夹</w:t>
      </w:r>
      <w:r w:rsidRPr="00ED75D6">
        <w:rPr>
          <w:rFonts w:hint="eastAsia"/>
        </w:rPr>
        <w:t>中的</w:t>
      </w:r>
      <w:r w:rsidRPr="00ED75D6">
        <w:rPr>
          <w:lang w:val="de-DE"/>
        </w:rPr>
        <w:t>gpio_out.pro</w:t>
      </w:r>
      <w:r w:rsidRPr="00ED75D6">
        <w:rPr>
          <w:rFonts w:hint="eastAsia"/>
        </w:rPr>
        <w:t>文件</w:t>
      </w:r>
      <w:r w:rsidRPr="00ED75D6">
        <w:rPr>
          <w:rFonts w:hint="eastAsia"/>
          <w:lang w:val="de-DE"/>
        </w:rPr>
        <w:t>，</w:t>
      </w:r>
      <w:r w:rsidRPr="00ED75D6">
        <w:rPr>
          <w:rFonts w:hint="eastAsia"/>
        </w:rPr>
        <w:t>弹出设置对话框</w:t>
      </w:r>
      <w:r>
        <w:rPr>
          <w:rFonts w:hint="eastAsia"/>
        </w:rPr>
        <w:t>如</w:t>
      </w:r>
      <w:r w:rsidRPr="00222079">
        <w:rPr>
          <w:lang w:val="de-DE"/>
        </w:rPr>
        <w:fldChar w:fldCharType="begin"/>
      </w:r>
      <w:r w:rsidRPr="00222079">
        <w:rPr>
          <w:lang w:val="de-DE"/>
        </w:rPr>
        <w:instrText xml:space="preserve"> REF _Ref425588519 \h </w:instrText>
      </w:r>
      <w:r w:rsidRPr="00222079">
        <w:rPr>
          <w:lang w:val="de-DE"/>
        </w:rPr>
      </w:r>
      <w:r w:rsidRPr="00222079">
        <w:rPr>
          <w:lang w:val="de-DE"/>
        </w:rPr>
        <w:fldChar w:fldCharType="separate"/>
      </w:r>
      <w:r w:rsidR="00B96029">
        <w:rPr>
          <w:rFonts w:hint="eastAsia"/>
        </w:rPr>
        <w:t>图</w:t>
      </w:r>
      <w:r w:rsidR="00B96029" w:rsidRPr="00B96029">
        <w:rPr>
          <w:lang w:val="de-DE"/>
        </w:rPr>
        <w:t xml:space="preserve"> </w:t>
      </w:r>
      <w:r w:rsidR="00B96029" w:rsidRPr="00B96029">
        <w:rPr>
          <w:noProof/>
          <w:lang w:val="de-DE"/>
        </w:rPr>
        <w:t>1</w:t>
      </w:r>
      <w:r w:rsidR="00200C43">
        <w:rPr>
          <w:noProof/>
          <w:lang w:val="de-DE"/>
        </w:rPr>
        <w:t>5</w:t>
      </w:r>
      <w:r w:rsidR="00B96029" w:rsidRPr="00B96029">
        <w:rPr>
          <w:lang w:val="de-DE"/>
        </w:rPr>
        <w:t>.</w:t>
      </w:r>
      <w:r w:rsidR="00B96029" w:rsidRPr="00B96029">
        <w:rPr>
          <w:noProof/>
          <w:lang w:val="de-DE"/>
        </w:rPr>
        <w:t>1</w:t>
      </w:r>
      <w:r w:rsidRPr="00222079">
        <w:rPr>
          <w:lang w:val="de-DE"/>
        </w:rPr>
        <w:fldChar w:fldCharType="end"/>
      </w:r>
      <w:r w:rsidRPr="00ED75D6">
        <w:rPr>
          <w:rFonts w:hint="eastAsia"/>
          <w:lang w:val="de-DE"/>
        </w:rPr>
        <w:t>，</w:t>
      </w:r>
      <w:r w:rsidRPr="00ED75D6">
        <w:rPr>
          <w:rFonts w:hint="eastAsia"/>
        </w:rPr>
        <w:t>选择</w:t>
      </w:r>
      <w:r w:rsidRPr="00ED75D6">
        <w:rPr>
          <w:rFonts w:hint="eastAsia"/>
          <w:lang w:val="de-DE"/>
        </w:rPr>
        <w:t>“</w:t>
      </w:r>
      <w:r w:rsidRPr="00ED75D6">
        <w:rPr>
          <w:lang w:val="de-DE"/>
        </w:rPr>
        <w:t>No</w:t>
      </w:r>
      <w:r w:rsidRPr="00ED75D6">
        <w:rPr>
          <w:rFonts w:hint="eastAsia"/>
          <w:lang w:val="de-DE"/>
        </w:rPr>
        <w:t>”</w:t>
      </w:r>
      <w:r w:rsidRPr="00ED75D6">
        <w:rPr>
          <w:rFonts w:hint="eastAsia"/>
        </w:rPr>
        <w:t>。</w:t>
      </w:r>
    </w:p>
    <w:p w:rsidR="00C73189" w:rsidRPr="00ED75D6" w:rsidRDefault="002A2752" w:rsidP="00ED75D6">
      <w:pPr>
        <w:spacing w:before="62" w:after="62"/>
        <w:jc w:val="center"/>
      </w:pPr>
      <w:r>
        <w:rPr>
          <w:noProof/>
        </w:rPr>
        <w:pict>
          <v:shape id="图片 82" o:spid="_x0000_i1075" type="#_x0000_t75" style="width:388.8pt;height:165.9pt;visibility:visible">
            <v:imagedata r:id="rId76" o:title=""/>
          </v:shape>
        </w:pict>
      </w:r>
    </w:p>
    <w:p w:rsidR="00C73189" w:rsidRPr="00ED75D6" w:rsidRDefault="00C73189" w:rsidP="002F026F">
      <w:pPr>
        <w:pStyle w:val="a8"/>
      </w:pPr>
      <w:bookmarkStart w:id="2757" w:name="_Ref425588519"/>
      <w:r>
        <w:rPr>
          <w:rFonts w:hint="eastAsia"/>
        </w:rPr>
        <w:t>图</w:t>
      </w:r>
      <w:r>
        <w:t xml:space="preserve"> </w:t>
      </w:r>
      <w:r w:rsidR="00221946">
        <w:fldChar w:fldCharType="begin"/>
      </w:r>
      <w:r w:rsidR="00221946">
        <w:instrText xml:space="preserve"> STYLEREF 1 \s </w:instrText>
      </w:r>
      <w:r w:rsidR="00221946">
        <w:fldChar w:fldCharType="separate"/>
      </w:r>
      <w:r w:rsidR="00B96029">
        <w:rPr>
          <w:noProof/>
        </w:rPr>
        <w:t>1</w:t>
      </w:r>
      <w:r w:rsidR="00221946">
        <w:rPr>
          <w:noProof/>
        </w:rPr>
        <w:fldChar w:fldCharType="end"/>
      </w:r>
      <w:r w:rsidR="00200C43">
        <w:rPr>
          <w:noProof/>
        </w:rPr>
        <w:t>5</w:t>
      </w:r>
      <w:r w:rsidR="009C5060">
        <w:t>.</w:t>
      </w:r>
      <w:r w:rsidR="009C5060">
        <w:fldChar w:fldCharType="begin"/>
      </w:r>
      <w:r w:rsidR="009C5060">
        <w:instrText xml:space="preserve"> SEQ </w:instrText>
      </w:r>
      <w:r w:rsidR="009C5060">
        <w:instrText>图</w:instrText>
      </w:r>
      <w:r w:rsidR="009C5060">
        <w:instrText xml:space="preserve"> \* ARABIC \s 1 </w:instrText>
      </w:r>
      <w:r w:rsidR="009C5060">
        <w:fldChar w:fldCharType="separate"/>
      </w:r>
      <w:r w:rsidR="00B96029">
        <w:rPr>
          <w:noProof/>
        </w:rPr>
        <w:t>1</w:t>
      </w:r>
      <w:r w:rsidR="009C5060">
        <w:fldChar w:fldCharType="end"/>
      </w:r>
      <w:bookmarkEnd w:id="2757"/>
      <w:r w:rsidRPr="00ED75D6">
        <w:t xml:space="preserve">  Qt</w:t>
      </w:r>
      <w:r w:rsidRPr="00ED75D6">
        <w:rPr>
          <w:rFonts w:hint="eastAsia"/>
        </w:rPr>
        <w:t>设置更改提示对话框</w:t>
      </w:r>
    </w:p>
    <w:p w:rsidR="00C73189" w:rsidRPr="00ED75D6" w:rsidRDefault="00C73189" w:rsidP="00ED75D6">
      <w:pPr>
        <w:spacing w:before="62" w:after="62"/>
      </w:pPr>
      <w:r w:rsidRPr="00ED75D6">
        <w:rPr>
          <w:rFonts w:hint="eastAsia"/>
        </w:rPr>
        <w:t>随后会出现</w:t>
      </w:r>
      <w:r>
        <w:rPr>
          <w:rFonts w:hint="eastAsia"/>
        </w:rPr>
        <w:t>“</w:t>
      </w:r>
      <w:r w:rsidRPr="00ED75D6">
        <w:t>Cofigure Project</w:t>
      </w:r>
      <w:r>
        <w:rPr>
          <w:rFonts w:hint="eastAsia"/>
        </w:rPr>
        <w:t>”界面如</w:t>
      </w:r>
      <w:r>
        <w:fldChar w:fldCharType="begin"/>
      </w:r>
      <w:r>
        <w:instrText xml:space="preserve"> REF _Ref425588843 \h </w:instrText>
      </w:r>
      <w:r>
        <w:fldChar w:fldCharType="separate"/>
      </w:r>
      <w:r w:rsidR="00B96029">
        <w:rPr>
          <w:rFonts w:hint="eastAsia"/>
        </w:rPr>
        <w:t>图</w:t>
      </w:r>
      <w:r w:rsidR="00B96029">
        <w:t xml:space="preserve"> </w:t>
      </w:r>
      <w:r w:rsidR="00B96029">
        <w:rPr>
          <w:noProof/>
        </w:rPr>
        <w:t>1</w:t>
      </w:r>
      <w:r w:rsidR="00200C43">
        <w:rPr>
          <w:noProof/>
        </w:rPr>
        <w:t>5</w:t>
      </w:r>
      <w:r w:rsidR="00B96029">
        <w:t>.</w:t>
      </w:r>
      <w:r w:rsidR="00B96029">
        <w:rPr>
          <w:noProof/>
        </w:rPr>
        <w:t>2</w:t>
      </w:r>
      <w:r>
        <w:fldChar w:fldCharType="end"/>
      </w:r>
      <w:r>
        <w:rPr>
          <w:rFonts w:hint="eastAsia"/>
        </w:rPr>
        <w:t>，设置工程使用的</w:t>
      </w:r>
      <w:r>
        <w:t>SDK</w:t>
      </w:r>
      <w:r w:rsidRPr="00ED75D6">
        <w:rPr>
          <w:rFonts w:hint="eastAsia"/>
        </w:rPr>
        <w:t>，</w:t>
      </w:r>
    </w:p>
    <w:p w:rsidR="00C73189" w:rsidRPr="00ED75D6" w:rsidRDefault="002A2752" w:rsidP="001C3A8E">
      <w:pPr>
        <w:spacing w:before="62" w:after="62"/>
        <w:jc w:val="center"/>
      </w:pPr>
      <w:r>
        <w:rPr>
          <w:noProof/>
        </w:rPr>
        <w:lastRenderedPageBreak/>
        <w:pict>
          <v:shape id="图片 37" o:spid="_x0000_i1076" type="#_x0000_t75" style="width:6in;height:151.5pt;visibility:visible">
            <v:imagedata r:id="rId77" o:title=""/>
          </v:shape>
        </w:pict>
      </w:r>
    </w:p>
    <w:p w:rsidR="00C73189" w:rsidRPr="00ED75D6" w:rsidRDefault="00C73189" w:rsidP="002F026F">
      <w:pPr>
        <w:pStyle w:val="a8"/>
      </w:pPr>
      <w:bookmarkStart w:id="2758" w:name="_Ref425588843"/>
      <w:r>
        <w:rPr>
          <w:rFonts w:hint="eastAsia"/>
        </w:rPr>
        <w:t>图</w:t>
      </w:r>
      <w:r>
        <w:t xml:space="preserve"> </w:t>
      </w:r>
      <w:r w:rsidR="00221946">
        <w:fldChar w:fldCharType="begin"/>
      </w:r>
      <w:r w:rsidR="00221946">
        <w:instrText xml:space="preserve"> STYLEREF 1 \s </w:instrText>
      </w:r>
      <w:r w:rsidR="00221946">
        <w:fldChar w:fldCharType="separate"/>
      </w:r>
      <w:r w:rsidR="00B96029">
        <w:rPr>
          <w:noProof/>
        </w:rPr>
        <w:t>1</w:t>
      </w:r>
      <w:r w:rsidR="00221946">
        <w:rPr>
          <w:noProof/>
        </w:rPr>
        <w:fldChar w:fldCharType="end"/>
      </w:r>
      <w:r w:rsidR="00200C43">
        <w:rPr>
          <w:noProof/>
        </w:rPr>
        <w:t>5</w:t>
      </w:r>
      <w:r w:rsidR="009C5060">
        <w:t>.</w:t>
      </w:r>
      <w:r w:rsidR="009C5060">
        <w:fldChar w:fldCharType="begin"/>
      </w:r>
      <w:r w:rsidR="009C5060">
        <w:instrText xml:space="preserve"> SEQ </w:instrText>
      </w:r>
      <w:r w:rsidR="009C5060">
        <w:instrText>图</w:instrText>
      </w:r>
      <w:r w:rsidR="009C5060">
        <w:instrText xml:space="preserve"> \* ARABIC \s 1 </w:instrText>
      </w:r>
      <w:r w:rsidR="009C5060">
        <w:fldChar w:fldCharType="separate"/>
      </w:r>
      <w:r w:rsidR="00B96029">
        <w:rPr>
          <w:noProof/>
        </w:rPr>
        <w:t>2</w:t>
      </w:r>
      <w:r w:rsidR="009C5060">
        <w:fldChar w:fldCharType="end"/>
      </w:r>
      <w:bookmarkEnd w:id="2758"/>
      <w:r w:rsidRPr="00ED75D6">
        <w:t xml:space="preserve">  Qt</w:t>
      </w:r>
      <w:r>
        <w:t xml:space="preserve"> SDK</w:t>
      </w:r>
      <w:r w:rsidRPr="00ED75D6">
        <w:rPr>
          <w:rFonts w:hint="eastAsia"/>
        </w:rPr>
        <w:t>选择对话框</w:t>
      </w:r>
    </w:p>
    <w:p w:rsidR="009150DE" w:rsidRPr="00ED75D6" w:rsidRDefault="009150DE" w:rsidP="00AC473E">
      <w:pPr>
        <w:spacing w:before="62" w:after="62"/>
        <w:ind w:firstLineChars="200" w:firstLine="420"/>
      </w:pPr>
      <w:r w:rsidRPr="000D3813">
        <w:rPr>
          <w:rFonts w:hint="eastAsia"/>
        </w:rPr>
        <w:t>这里使用的是</w:t>
      </w:r>
      <w:r>
        <w:t>Cortex-</w:t>
      </w:r>
      <w:r w:rsidRPr="000D3813">
        <w:t>A</w:t>
      </w:r>
      <w:r w:rsidR="000F1EDE">
        <w:t>9</w:t>
      </w:r>
      <w:r w:rsidRPr="000D3813">
        <w:rPr>
          <w:rFonts w:hint="eastAsia"/>
        </w:rPr>
        <w:t>的处理器</w:t>
      </w:r>
      <w:r>
        <w:rPr>
          <w:rFonts w:hint="eastAsia"/>
        </w:rPr>
        <w:t>属于</w:t>
      </w:r>
      <w:r>
        <w:t>ARM V7</w:t>
      </w:r>
      <w:r>
        <w:rPr>
          <w:rFonts w:hint="eastAsia"/>
        </w:rPr>
        <w:t>架构</w:t>
      </w:r>
      <w:r w:rsidRPr="000D3813">
        <w:rPr>
          <w:rFonts w:hint="eastAsia"/>
        </w:rPr>
        <w:t>，选择</w:t>
      </w:r>
      <w:r>
        <w:t>arm</w:t>
      </w:r>
      <w:r w:rsidR="000F1EDE">
        <w:t>v7</w:t>
      </w:r>
      <w:r>
        <w:t>-sylixos-qt-4.8.7</w:t>
      </w:r>
      <w:r w:rsidRPr="000D3813">
        <w:rPr>
          <w:rFonts w:hint="eastAsia"/>
        </w:rPr>
        <w:t>的</w:t>
      </w:r>
      <w:r w:rsidRPr="000D3813">
        <w:t>SDK</w:t>
      </w:r>
      <w:r w:rsidRPr="000D3813">
        <w:rPr>
          <w:rFonts w:hint="eastAsia"/>
        </w:rPr>
        <w:t>。然后点击“</w:t>
      </w:r>
      <w:r w:rsidRPr="000D3813">
        <w:t>Configure  Project</w:t>
      </w:r>
      <w:r w:rsidRPr="000D3813">
        <w:rPr>
          <w:rFonts w:hint="eastAsia"/>
        </w:rPr>
        <w:t>”。</w:t>
      </w:r>
    </w:p>
    <w:p w:rsidR="00C73189" w:rsidRDefault="00C73189" w:rsidP="008B21AD">
      <w:pPr>
        <w:pStyle w:val="23"/>
        <w:numPr>
          <w:ilvl w:val="0"/>
          <w:numId w:val="16"/>
        </w:numPr>
        <w:spacing w:before="62" w:after="62"/>
        <w:rPr>
          <w:lang w:val="de-DE"/>
        </w:rPr>
      </w:pPr>
      <w:r>
        <w:rPr>
          <w:rFonts w:hint="eastAsia"/>
          <w:lang w:val="de-DE"/>
        </w:rPr>
        <w:t>修改设备配置</w:t>
      </w:r>
    </w:p>
    <w:p w:rsidR="00C73189" w:rsidRPr="00ED75D6" w:rsidRDefault="00C73189" w:rsidP="00EA770A">
      <w:pPr>
        <w:pStyle w:val="23"/>
        <w:spacing w:before="62" w:after="62"/>
      </w:pPr>
      <w:r w:rsidRPr="00ED75D6">
        <w:rPr>
          <w:rFonts w:hint="eastAsia"/>
        </w:rPr>
        <w:t>打开“工具”→“选项”对话框，设置</w:t>
      </w:r>
      <w:r w:rsidRPr="00ED75D6">
        <w:t>SylixOS</w:t>
      </w:r>
      <w:r w:rsidRPr="00ED75D6">
        <w:rPr>
          <w:rFonts w:hint="eastAsia"/>
        </w:rPr>
        <w:t>设备参数，如果没有</w:t>
      </w:r>
      <w:r w:rsidRPr="00ED75D6">
        <w:t>SylixOS</w:t>
      </w:r>
      <w:r w:rsidRPr="00ED75D6">
        <w:rPr>
          <w:rFonts w:hint="eastAsia"/>
        </w:rPr>
        <w:t>设备，使用“添加”按钮新建一个</w:t>
      </w:r>
      <w:r w:rsidR="00AA4F2F">
        <w:rPr>
          <w:rFonts w:hint="eastAsia"/>
        </w:rPr>
        <w:t>SylixOS</w:t>
      </w:r>
      <w:r w:rsidR="00AA4F2F">
        <w:rPr>
          <w:rFonts w:hint="eastAsia"/>
        </w:rPr>
        <w:t>设备</w:t>
      </w:r>
      <w:r w:rsidR="00AA4F2F">
        <w:t>并</w:t>
      </w:r>
      <w:r w:rsidR="00AA4F2F">
        <w:rPr>
          <w:rFonts w:hint="eastAsia"/>
        </w:rPr>
        <w:t>“</w:t>
      </w:r>
      <w:r w:rsidR="00AA4F2F">
        <w:t>开始向导</w:t>
      </w:r>
      <w:r w:rsidR="00AA4F2F">
        <w:rPr>
          <w:rFonts w:hint="eastAsia"/>
        </w:rPr>
        <w:t>”</w:t>
      </w:r>
      <w:r w:rsidRPr="00ED75D6">
        <w:rPr>
          <w:rFonts w:hint="eastAsia"/>
        </w:rPr>
        <w:t>。</w:t>
      </w:r>
    </w:p>
    <w:p w:rsidR="00C73189" w:rsidRDefault="002A2752" w:rsidP="00EA770A">
      <w:pPr>
        <w:pStyle w:val="23"/>
        <w:keepNext/>
        <w:spacing w:before="62" w:after="62"/>
        <w:ind w:firstLine="0"/>
        <w:jc w:val="center"/>
      </w:pPr>
      <w:r>
        <w:rPr>
          <w:noProof/>
        </w:rPr>
        <w:pict>
          <v:shape id="_x0000_i1077" type="#_x0000_t75" style="width:439.5pt;height:187.2pt;visibility:visible;mso-wrap-style:square">
            <v:imagedata r:id="rId78" o:title=""/>
          </v:shape>
        </w:pict>
      </w:r>
    </w:p>
    <w:p w:rsidR="00C73189" w:rsidRPr="00ED75D6" w:rsidRDefault="00C73189" w:rsidP="00ED75D6">
      <w:pPr>
        <w:pStyle w:val="a8"/>
      </w:pPr>
      <w:r>
        <w:rPr>
          <w:rFonts w:hint="eastAsia"/>
        </w:rPr>
        <w:t>图</w:t>
      </w:r>
      <w:r>
        <w:t xml:space="preserve"> </w:t>
      </w:r>
      <w:r w:rsidR="00221946">
        <w:fldChar w:fldCharType="begin"/>
      </w:r>
      <w:r w:rsidR="00221946">
        <w:instrText xml:space="preserve"> STYLEREF 1 \s </w:instrText>
      </w:r>
      <w:r w:rsidR="00221946">
        <w:fldChar w:fldCharType="separate"/>
      </w:r>
      <w:r w:rsidR="00B96029">
        <w:rPr>
          <w:noProof/>
        </w:rPr>
        <w:t>1</w:t>
      </w:r>
      <w:r w:rsidR="00221946">
        <w:rPr>
          <w:noProof/>
        </w:rPr>
        <w:fldChar w:fldCharType="end"/>
      </w:r>
      <w:r w:rsidR="00200C43">
        <w:rPr>
          <w:noProof/>
        </w:rPr>
        <w:t>5</w:t>
      </w:r>
      <w:r w:rsidR="009C5060">
        <w:t>.</w:t>
      </w:r>
      <w:r w:rsidR="009C5060">
        <w:fldChar w:fldCharType="begin"/>
      </w:r>
      <w:r w:rsidR="009C5060">
        <w:instrText xml:space="preserve"> SEQ </w:instrText>
      </w:r>
      <w:r w:rsidR="009C5060">
        <w:instrText>图</w:instrText>
      </w:r>
      <w:r w:rsidR="009C5060">
        <w:instrText xml:space="preserve"> \* ARABIC \s 1 </w:instrText>
      </w:r>
      <w:r w:rsidR="009C5060">
        <w:fldChar w:fldCharType="separate"/>
      </w:r>
      <w:r w:rsidR="00B96029">
        <w:rPr>
          <w:noProof/>
        </w:rPr>
        <w:t>3</w:t>
      </w:r>
      <w:r w:rsidR="009C5060">
        <w:fldChar w:fldCharType="end"/>
      </w:r>
      <w:r>
        <w:t xml:space="preserve">  QtCreator</w:t>
      </w:r>
      <w:r>
        <w:rPr>
          <w:rFonts w:hint="eastAsia"/>
        </w:rPr>
        <w:t>下</w:t>
      </w:r>
      <w:r>
        <w:t>SylixOS</w:t>
      </w:r>
      <w:r>
        <w:rPr>
          <w:rFonts w:hint="eastAsia"/>
        </w:rPr>
        <w:t>设备设置</w:t>
      </w:r>
    </w:p>
    <w:p w:rsidR="00C73189" w:rsidRPr="003E6B62" w:rsidRDefault="00C73189" w:rsidP="003E6B62">
      <w:pPr>
        <w:pStyle w:val="a"/>
      </w:pPr>
      <w:r w:rsidRPr="003E6B62">
        <w:rPr>
          <w:rFonts w:hint="eastAsia"/>
        </w:rPr>
        <w:t>主机名：</w:t>
      </w:r>
      <w:r w:rsidR="00F761D2">
        <w:rPr>
          <w:rFonts w:hint="eastAsia"/>
        </w:rPr>
        <w:t>验证平台</w:t>
      </w:r>
      <w:r w:rsidRPr="003E6B62">
        <w:rPr>
          <w:rFonts w:hint="eastAsia"/>
        </w:rPr>
        <w:t>的</w:t>
      </w:r>
      <w:r w:rsidRPr="003E6B62">
        <w:t>ip</w:t>
      </w:r>
      <w:r w:rsidRPr="003E6B62">
        <w:rPr>
          <w:rFonts w:hint="eastAsia"/>
        </w:rPr>
        <w:t>地址</w:t>
      </w:r>
    </w:p>
    <w:p w:rsidR="00C73189" w:rsidRPr="003E6B62" w:rsidRDefault="00C73189" w:rsidP="003E6B62">
      <w:pPr>
        <w:pStyle w:val="a"/>
      </w:pPr>
      <w:r w:rsidRPr="003E6B62">
        <w:rPr>
          <w:rFonts w:hint="eastAsia"/>
        </w:rPr>
        <w:t>其他保持默认配置</w:t>
      </w:r>
      <w:r>
        <w:rPr>
          <w:rFonts w:hint="eastAsia"/>
        </w:rPr>
        <w:t>（用户名与密码均为：</w:t>
      </w:r>
      <w:r>
        <w:t>root</w:t>
      </w:r>
      <w:r>
        <w:rPr>
          <w:rFonts w:hint="eastAsia"/>
        </w:rPr>
        <w:t>）</w:t>
      </w:r>
    </w:p>
    <w:p w:rsidR="00C73189" w:rsidRDefault="00C73189" w:rsidP="008B21AD">
      <w:pPr>
        <w:pStyle w:val="23"/>
        <w:numPr>
          <w:ilvl w:val="0"/>
          <w:numId w:val="16"/>
        </w:numPr>
        <w:spacing w:before="62" w:after="62"/>
        <w:rPr>
          <w:lang w:val="de-DE"/>
        </w:rPr>
      </w:pPr>
      <w:r>
        <w:rPr>
          <w:rFonts w:hint="eastAsia"/>
          <w:lang w:val="de-DE"/>
        </w:rPr>
        <w:t>设置</w:t>
      </w:r>
      <w:r w:rsidR="00AA4F2F">
        <w:rPr>
          <w:lang w:val="de-DE"/>
        </w:rPr>
        <w:t>SylixOS base projec</w:t>
      </w:r>
      <w:r>
        <w:rPr>
          <w:lang w:val="de-DE"/>
        </w:rPr>
        <w:t>t</w:t>
      </w:r>
      <w:r>
        <w:rPr>
          <w:rFonts w:hint="eastAsia"/>
          <w:lang w:val="de-DE"/>
        </w:rPr>
        <w:t>路径</w:t>
      </w:r>
    </w:p>
    <w:p w:rsidR="00C73189" w:rsidRPr="00913341" w:rsidRDefault="00C73189" w:rsidP="00EA770A">
      <w:pPr>
        <w:pStyle w:val="23"/>
        <w:spacing w:before="62" w:after="62"/>
        <w:rPr>
          <w:lang w:val="de-DE"/>
        </w:rPr>
      </w:pPr>
      <w:r w:rsidRPr="00711AF6">
        <w:rPr>
          <w:rFonts w:hint="eastAsia"/>
        </w:rPr>
        <w:t>选择</w:t>
      </w:r>
      <w:r w:rsidRPr="00913341">
        <w:rPr>
          <w:rFonts w:hint="eastAsia"/>
          <w:lang w:val="de-DE"/>
        </w:rPr>
        <w:t>“</w:t>
      </w:r>
      <w:r w:rsidRPr="00711AF6">
        <w:rPr>
          <w:rFonts w:hint="eastAsia"/>
        </w:rPr>
        <w:t>构建和运行</w:t>
      </w:r>
      <w:r w:rsidRPr="00913341">
        <w:rPr>
          <w:rFonts w:hint="eastAsia"/>
          <w:lang w:val="de-DE"/>
        </w:rPr>
        <w:t>”→“</w:t>
      </w:r>
      <w:r w:rsidRPr="00711AF6">
        <w:rPr>
          <w:rFonts w:hint="eastAsia"/>
        </w:rPr>
        <w:t>构建套件</w:t>
      </w:r>
      <w:r w:rsidRPr="00913341">
        <w:rPr>
          <w:rFonts w:hint="eastAsia"/>
          <w:lang w:val="de-DE"/>
        </w:rPr>
        <w:t>”→“</w:t>
      </w:r>
      <w:r w:rsidR="00AC473E">
        <w:rPr>
          <w:lang w:val="de-DE"/>
        </w:rPr>
        <w:t>arm</w:t>
      </w:r>
      <w:r w:rsidR="00AA4F2F">
        <w:rPr>
          <w:lang w:val="de-DE"/>
        </w:rPr>
        <w:t>v7</w:t>
      </w:r>
      <w:r>
        <w:rPr>
          <w:lang w:val="de-DE"/>
        </w:rPr>
        <w:t>-sylixos-qt-4.8.7</w:t>
      </w:r>
      <w:r w:rsidRPr="00913341">
        <w:rPr>
          <w:rFonts w:hint="eastAsia"/>
          <w:lang w:val="de-DE"/>
        </w:rPr>
        <w:t>”，</w:t>
      </w:r>
      <w:r w:rsidRPr="00711AF6">
        <w:rPr>
          <w:rFonts w:hint="eastAsia"/>
        </w:rPr>
        <w:t>在此处配置</w:t>
      </w:r>
      <w:r w:rsidR="00AA4F2F">
        <w:rPr>
          <w:lang w:val="de-DE"/>
        </w:rPr>
        <w:t>SylixOS base project</w:t>
      </w:r>
      <w:r w:rsidRPr="00711AF6">
        <w:rPr>
          <w:rFonts w:hint="eastAsia"/>
        </w:rPr>
        <w:t>路径</w:t>
      </w:r>
      <w:r w:rsidRPr="00913341">
        <w:rPr>
          <w:rFonts w:hint="eastAsia"/>
          <w:lang w:val="de-DE"/>
        </w:rPr>
        <w:t>，</w:t>
      </w:r>
      <w:r>
        <w:rPr>
          <w:rFonts w:hint="eastAsia"/>
        </w:rPr>
        <w:t>此路径是</w:t>
      </w:r>
      <w:r>
        <w:rPr>
          <w:lang w:val="de-DE"/>
        </w:rPr>
        <w:t>RealEvo-IDE</w:t>
      </w:r>
      <w:r w:rsidRPr="002E49D7">
        <w:rPr>
          <w:rFonts w:hint="eastAsia"/>
        </w:rPr>
        <w:t>工程下</w:t>
      </w:r>
      <w:r w:rsidRPr="00913341">
        <w:rPr>
          <w:lang w:val="de-DE"/>
        </w:rPr>
        <w:t>sylixos_base</w:t>
      </w:r>
      <w:r w:rsidRPr="002E49D7">
        <w:rPr>
          <w:rFonts w:hint="eastAsia"/>
        </w:rPr>
        <w:t>路径。</w:t>
      </w:r>
    </w:p>
    <w:p w:rsidR="00C73189" w:rsidRPr="00507B25" w:rsidRDefault="002A2752" w:rsidP="00EA770A">
      <w:pPr>
        <w:pStyle w:val="23"/>
        <w:keepNext/>
        <w:spacing w:before="62" w:after="62"/>
        <w:ind w:firstLine="0"/>
        <w:jc w:val="center"/>
        <w:rPr>
          <w:lang w:val="de-DE"/>
        </w:rPr>
      </w:pPr>
      <w:r>
        <w:rPr>
          <w:noProof/>
        </w:rPr>
        <w:lastRenderedPageBreak/>
        <w:pict>
          <v:shape id="_x0000_i1078" type="#_x0000_t75" style="width:438.9pt;height:251.7pt;visibility:visible;mso-wrap-style:square">
            <v:imagedata r:id="rId79" o:title=""/>
          </v:shape>
        </w:pict>
      </w:r>
    </w:p>
    <w:p w:rsidR="00C73189" w:rsidRDefault="00C73189" w:rsidP="00DF41B0">
      <w:pPr>
        <w:pStyle w:val="a8"/>
      </w:pPr>
      <w:r>
        <w:rPr>
          <w:rFonts w:hint="eastAsia"/>
        </w:rPr>
        <w:t>图</w:t>
      </w:r>
      <w:r>
        <w:t xml:space="preserve"> </w:t>
      </w:r>
      <w:r w:rsidR="00221946">
        <w:fldChar w:fldCharType="begin"/>
      </w:r>
      <w:r w:rsidR="00221946">
        <w:instrText xml:space="preserve"> STYLEREF 1 \s </w:instrText>
      </w:r>
      <w:r w:rsidR="00221946">
        <w:fldChar w:fldCharType="separate"/>
      </w:r>
      <w:r w:rsidR="00B96029">
        <w:rPr>
          <w:noProof/>
        </w:rPr>
        <w:t>1</w:t>
      </w:r>
      <w:r w:rsidR="00200C43">
        <w:rPr>
          <w:noProof/>
        </w:rPr>
        <w:t>5</w:t>
      </w:r>
      <w:r w:rsidR="00221946">
        <w:rPr>
          <w:noProof/>
        </w:rPr>
        <w:fldChar w:fldCharType="end"/>
      </w:r>
      <w:r w:rsidR="009C5060">
        <w:t>.</w:t>
      </w:r>
      <w:r w:rsidR="009C5060">
        <w:fldChar w:fldCharType="begin"/>
      </w:r>
      <w:r w:rsidR="009C5060">
        <w:instrText xml:space="preserve"> SEQ </w:instrText>
      </w:r>
      <w:r w:rsidR="009C5060">
        <w:instrText>图</w:instrText>
      </w:r>
      <w:r w:rsidR="009C5060">
        <w:instrText xml:space="preserve"> \* ARABIC \s 1 </w:instrText>
      </w:r>
      <w:r w:rsidR="009C5060">
        <w:fldChar w:fldCharType="separate"/>
      </w:r>
      <w:r w:rsidR="00B96029">
        <w:rPr>
          <w:noProof/>
        </w:rPr>
        <w:t>4</w:t>
      </w:r>
      <w:r w:rsidR="009C5060">
        <w:fldChar w:fldCharType="end"/>
      </w:r>
      <w:r>
        <w:t xml:space="preserve">  sysroot</w:t>
      </w:r>
      <w:r>
        <w:rPr>
          <w:rFonts w:hint="eastAsia"/>
        </w:rPr>
        <w:t>路径参数</w:t>
      </w:r>
    </w:p>
    <w:p w:rsidR="00F81C03" w:rsidRPr="00F81C03" w:rsidRDefault="00CB44A0" w:rsidP="00F81C03">
      <w:pPr>
        <w:numPr>
          <w:ilvl w:val="0"/>
          <w:numId w:val="16"/>
        </w:numPr>
        <w:spacing w:before="62" w:after="62"/>
      </w:pPr>
      <w:r>
        <w:rPr>
          <w:rFonts w:hint="eastAsia"/>
          <w:noProof/>
        </w:rPr>
        <w:t>点击</w:t>
      </w:r>
      <w:r w:rsidR="002A2752">
        <w:rPr>
          <w:noProof/>
        </w:rPr>
        <w:pict>
          <v:shape id="_x0000_i1079" type="#_x0000_t75" style="width:43.2pt;height:43.2pt;visibility:visible;mso-wrap-style:square">
            <v:imagedata r:id="rId80" o:title=""/>
          </v:shape>
        </w:pict>
      </w:r>
      <w:r>
        <w:rPr>
          <w:rFonts w:hint="eastAsia"/>
          <w:noProof/>
        </w:rPr>
        <w:t>选择</w:t>
      </w:r>
      <w:r w:rsidR="007831B0">
        <w:rPr>
          <w:rFonts w:hint="eastAsia"/>
          <w:noProof/>
        </w:rPr>
        <w:t>构建套件</w:t>
      </w:r>
      <w:r w:rsidR="007831B0">
        <w:rPr>
          <w:noProof/>
        </w:rPr>
        <w:t>和</w:t>
      </w:r>
      <w:r>
        <w:rPr>
          <w:rFonts w:hint="eastAsia"/>
          <w:noProof/>
        </w:rPr>
        <w:t>B</w:t>
      </w:r>
      <w:r>
        <w:rPr>
          <w:noProof/>
        </w:rPr>
        <w:t>ase</w:t>
      </w:r>
      <w:r>
        <w:rPr>
          <w:rFonts w:hint="eastAsia"/>
          <w:noProof/>
        </w:rPr>
        <w:t>的</w:t>
      </w:r>
      <w:r>
        <w:rPr>
          <w:rFonts w:hint="eastAsia"/>
          <w:noProof/>
        </w:rPr>
        <w:t>D</w:t>
      </w:r>
      <w:r>
        <w:rPr>
          <w:noProof/>
        </w:rPr>
        <w:t>ebug Level</w:t>
      </w:r>
      <w:r>
        <w:rPr>
          <w:rFonts w:hint="eastAsia"/>
          <w:noProof/>
        </w:rPr>
        <w:t>（</w:t>
      </w:r>
      <w:r>
        <w:rPr>
          <w:rFonts w:hint="eastAsia"/>
          <w:noProof/>
        </w:rPr>
        <w:t>debug</w:t>
      </w:r>
      <w:r>
        <w:rPr>
          <w:noProof/>
        </w:rPr>
        <w:t xml:space="preserve"> </w:t>
      </w:r>
      <w:r>
        <w:rPr>
          <w:rFonts w:hint="eastAsia"/>
          <w:noProof/>
        </w:rPr>
        <w:t>/</w:t>
      </w:r>
      <w:r>
        <w:rPr>
          <w:noProof/>
        </w:rPr>
        <w:t xml:space="preserve"> release</w:t>
      </w:r>
      <w:r>
        <w:rPr>
          <w:rFonts w:hint="eastAsia"/>
          <w:noProof/>
        </w:rPr>
        <w:t>）相同</w:t>
      </w:r>
      <w:r>
        <w:rPr>
          <w:noProof/>
        </w:rPr>
        <w:t>的类型。</w:t>
      </w:r>
    </w:p>
    <w:p w:rsidR="00C73189" w:rsidRDefault="00C73189" w:rsidP="00F81C03">
      <w:pPr>
        <w:pStyle w:val="23"/>
        <w:numPr>
          <w:ilvl w:val="0"/>
          <w:numId w:val="16"/>
        </w:numPr>
        <w:spacing w:before="62" w:after="62"/>
        <w:rPr>
          <w:lang w:val="de-DE"/>
        </w:rPr>
      </w:pPr>
      <w:r>
        <w:rPr>
          <w:rFonts w:hint="eastAsia"/>
          <w:lang w:val="de-DE"/>
        </w:rPr>
        <w:t>点击</w:t>
      </w:r>
      <w:r w:rsidR="002A2752">
        <w:rPr>
          <w:noProof/>
        </w:rPr>
        <w:pict>
          <v:shape id="图片 7" o:spid="_x0000_i1080" type="#_x0000_t75" style="width:36.3pt;height:21.9pt;visibility:visible">
            <v:imagedata r:id="rId81" o:title=""/>
          </v:shape>
        </w:pict>
      </w:r>
      <w:r>
        <w:rPr>
          <w:rFonts w:hint="eastAsia"/>
          <w:lang w:val="de-DE"/>
        </w:rPr>
        <w:t>对</w:t>
      </w:r>
      <w:r>
        <w:rPr>
          <w:lang w:val="de-DE"/>
        </w:rPr>
        <w:t>gpio_out</w:t>
      </w:r>
      <w:r>
        <w:rPr>
          <w:rFonts w:hint="eastAsia"/>
          <w:lang w:val="de-DE"/>
        </w:rPr>
        <w:t>编译</w:t>
      </w:r>
    </w:p>
    <w:p w:rsidR="00C73189" w:rsidRPr="00AF039B" w:rsidRDefault="00C73189" w:rsidP="008B21AD">
      <w:pPr>
        <w:pStyle w:val="23"/>
        <w:numPr>
          <w:ilvl w:val="0"/>
          <w:numId w:val="16"/>
        </w:numPr>
        <w:spacing w:before="62" w:after="62"/>
        <w:rPr>
          <w:lang w:val="de-DE"/>
        </w:rPr>
      </w:pPr>
      <w:r>
        <w:rPr>
          <w:rFonts w:hint="eastAsia"/>
          <w:lang w:val="de-DE"/>
        </w:rPr>
        <w:t>点击</w:t>
      </w:r>
      <w:r w:rsidR="002A2752">
        <w:rPr>
          <w:noProof/>
        </w:rPr>
        <w:pict>
          <v:shape id="图片 33" o:spid="_x0000_i1081" type="#_x0000_t75" style="width:43.2pt;height:28.8pt;visibility:visible">
            <v:imagedata r:id="rId82" o:title=""/>
          </v:shape>
        </w:pict>
      </w:r>
      <w:r>
        <w:rPr>
          <w:rFonts w:hint="eastAsia"/>
          <w:lang w:val="de-DE"/>
        </w:rPr>
        <w:t>运行</w:t>
      </w:r>
      <w:r>
        <w:rPr>
          <w:lang w:val="de-DE"/>
        </w:rPr>
        <w:t>gpio_out</w:t>
      </w:r>
      <w:r>
        <w:rPr>
          <w:rFonts w:hint="eastAsia"/>
          <w:lang w:val="de-DE"/>
        </w:rPr>
        <w:t>程序</w:t>
      </w:r>
    </w:p>
    <w:p w:rsidR="00C73189" w:rsidRPr="000C1270" w:rsidRDefault="00C73189" w:rsidP="006A04AE">
      <w:pPr>
        <w:pStyle w:val="3"/>
        <w:numPr>
          <w:ilvl w:val="0"/>
          <w:numId w:val="0"/>
        </w:numPr>
      </w:pPr>
      <w:bookmarkStart w:id="2759" w:name="_Toc428867664"/>
      <w:bookmarkStart w:id="2760" w:name="_Toc429221185"/>
      <w:bookmarkStart w:id="2761" w:name="_Toc431109906"/>
      <w:bookmarkStart w:id="2762" w:name="_Toc432271219"/>
      <w:bookmarkStart w:id="2763" w:name="_Toc432317560"/>
      <w:bookmarkStart w:id="2764" w:name="_Toc469064247"/>
      <w:r>
        <w:rPr>
          <w:rFonts w:hint="eastAsia"/>
        </w:rPr>
        <w:t>扩展实验</w:t>
      </w:r>
      <w:bookmarkEnd w:id="2759"/>
      <w:bookmarkEnd w:id="2760"/>
      <w:bookmarkEnd w:id="2761"/>
      <w:bookmarkEnd w:id="2762"/>
      <w:bookmarkEnd w:id="2763"/>
      <w:bookmarkEnd w:id="2764"/>
    </w:p>
    <w:p w:rsidR="00C73189" w:rsidRPr="006E5EBA" w:rsidRDefault="00C73189" w:rsidP="00504C84">
      <w:pPr>
        <w:pStyle w:val="a"/>
        <w:numPr>
          <w:ilvl w:val="0"/>
          <w:numId w:val="0"/>
        </w:numPr>
        <w:ind w:firstLine="420"/>
      </w:pPr>
      <w:r w:rsidRPr="006E5EBA">
        <w:rPr>
          <w:rFonts w:hint="eastAsia"/>
        </w:rPr>
        <w:t>将工程</w:t>
      </w:r>
      <w:r w:rsidRPr="006E5EBA">
        <w:t>gpio_in</w:t>
      </w:r>
      <w:r w:rsidRPr="006E5EBA">
        <w:rPr>
          <w:rFonts w:hint="eastAsia"/>
        </w:rPr>
        <w:t>在</w:t>
      </w:r>
      <w:r w:rsidRPr="006E5EBA">
        <w:t>PC</w:t>
      </w:r>
      <w:r>
        <w:rPr>
          <w:rFonts w:hint="eastAsia"/>
        </w:rPr>
        <w:t>主机上编译并部署</w:t>
      </w:r>
      <w:r w:rsidRPr="006E5EBA">
        <w:rPr>
          <w:rFonts w:hint="eastAsia"/>
        </w:rPr>
        <w:t>到</w:t>
      </w:r>
      <w:r w:rsidR="00F761D2">
        <w:rPr>
          <w:rFonts w:hint="eastAsia"/>
        </w:rPr>
        <w:t>验证平台</w:t>
      </w:r>
      <w:r w:rsidRPr="006E5EBA">
        <w:rPr>
          <w:rFonts w:hint="eastAsia"/>
        </w:rPr>
        <w:t>运行</w:t>
      </w:r>
    </w:p>
    <w:p w:rsidR="00C73189" w:rsidRDefault="00C73189">
      <w:pPr>
        <w:widowControl/>
        <w:spacing w:beforeLines="0" w:afterLines="0"/>
        <w:jc w:val="left"/>
        <w:rPr>
          <w:rFonts w:ascii="Arial" w:eastAsia="黑体" w:hAnsi="Arial"/>
          <w:b/>
          <w:bCs/>
          <w:sz w:val="24"/>
          <w:szCs w:val="24"/>
        </w:rPr>
      </w:pPr>
      <w:r>
        <w:br w:type="page"/>
      </w:r>
    </w:p>
    <w:p w:rsidR="00C73189" w:rsidRPr="000C1270" w:rsidRDefault="00C73189" w:rsidP="00307463">
      <w:pPr>
        <w:pStyle w:val="20"/>
        <w:numPr>
          <w:ilvl w:val="0"/>
          <w:numId w:val="0"/>
        </w:numPr>
      </w:pPr>
      <w:bookmarkStart w:id="2765" w:name="_Toc469064248"/>
      <w:r>
        <w:rPr>
          <w:rFonts w:hint="eastAsia"/>
        </w:rPr>
        <w:t>实验二</w:t>
      </w:r>
      <w:r>
        <w:t xml:space="preserve">  Qt</w:t>
      </w:r>
      <w:r>
        <w:rPr>
          <w:rFonts w:hint="eastAsia"/>
        </w:rPr>
        <w:t>下</w:t>
      </w:r>
      <w:r>
        <w:t>GPIO</w:t>
      </w:r>
      <w:r>
        <w:rPr>
          <w:rFonts w:hint="eastAsia"/>
        </w:rPr>
        <w:t>输出实验</w:t>
      </w:r>
      <w:bookmarkEnd w:id="2765"/>
    </w:p>
    <w:p w:rsidR="00C73189" w:rsidRPr="007C6C4C" w:rsidRDefault="00C73189" w:rsidP="00EA770A">
      <w:pPr>
        <w:pStyle w:val="23"/>
        <w:spacing w:before="62" w:after="62"/>
        <w:ind w:firstLine="0"/>
      </w:pPr>
    </w:p>
    <w:p w:rsidR="00C73189" w:rsidRPr="000C1270" w:rsidRDefault="00C73189" w:rsidP="00307463">
      <w:pPr>
        <w:pStyle w:val="3"/>
        <w:numPr>
          <w:ilvl w:val="0"/>
          <w:numId w:val="0"/>
        </w:numPr>
      </w:pPr>
      <w:bookmarkStart w:id="2766" w:name="_Toc424217455"/>
      <w:bookmarkStart w:id="2767" w:name="_Toc424655010"/>
      <w:bookmarkStart w:id="2768" w:name="_Toc424721678"/>
      <w:bookmarkStart w:id="2769" w:name="_Toc424909129"/>
      <w:bookmarkStart w:id="2770" w:name="_Toc424912393"/>
      <w:bookmarkStart w:id="2771" w:name="_Toc425414068"/>
      <w:bookmarkStart w:id="2772" w:name="_Toc427939376"/>
      <w:bookmarkStart w:id="2773" w:name="_Toc427940891"/>
      <w:bookmarkStart w:id="2774" w:name="_Toc427941829"/>
      <w:bookmarkStart w:id="2775" w:name="_Toc428705038"/>
      <w:bookmarkStart w:id="2776" w:name="_Toc428867666"/>
      <w:bookmarkStart w:id="2777" w:name="_Toc429221187"/>
      <w:bookmarkStart w:id="2778" w:name="_Toc431109908"/>
      <w:bookmarkStart w:id="2779" w:name="_Toc432271221"/>
      <w:bookmarkStart w:id="2780" w:name="_Toc432317562"/>
      <w:bookmarkStart w:id="2781" w:name="_Toc469064249"/>
      <w:r>
        <w:rPr>
          <w:rFonts w:hint="eastAsia"/>
        </w:rPr>
        <w:t>实验目的</w:t>
      </w:r>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p>
    <w:p w:rsidR="00C73189" w:rsidRPr="003E6B62" w:rsidRDefault="00C73189" w:rsidP="003E6B62">
      <w:pPr>
        <w:pStyle w:val="a"/>
      </w:pPr>
      <w:r w:rsidRPr="003E6B62">
        <w:rPr>
          <w:rFonts w:hint="eastAsia"/>
        </w:rPr>
        <w:t>掌握</w:t>
      </w:r>
      <w:r w:rsidRPr="003E6B62">
        <w:t>QtCreater</w:t>
      </w:r>
      <w:r w:rsidRPr="003E6B62">
        <w:rPr>
          <w:rFonts w:hint="eastAsia"/>
        </w:rPr>
        <w:t>程序的开发流程</w:t>
      </w:r>
    </w:p>
    <w:p w:rsidR="00C73189" w:rsidRPr="003E6B62" w:rsidRDefault="00C73189" w:rsidP="003E6B62">
      <w:pPr>
        <w:pStyle w:val="a"/>
      </w:pPr>
      <w:r w:rsidRPr="003E6B62">
        <w:rPr>
          <w:rFonts w:hint="eastAsia"/>
        </w:rPr>
        <w:t>掌握</w:t>
      </w:r>
      <w:r w:rsidRPr="003E6B62">
        <w:t>Qt</w:t>
      </w:r>
      <w:r w:rsidRPr="003E6B62">
        <w:rPr>
          <w:rFonts w:hint="eastAsia"/>
        </w:rPr>
        <w:t>下操作</w:t>
      </w:r>
      <w:r w:rsidRPr="003E6B62">
        <w:t>SylixOS</w:t>
      </w:r>
      <w:r w:rsidRPr="003E6B62">
        <w:rPr>
          <w:rFonts w:hint="eastAsia"/>
        </w:rPr>
        <w:t>硬件设备的方法</w:t>
      </w:r>
    </w:p>
    <w:p w:rsidR="00C73189" w:rsidRPr="000C1270" w:rsidRDefault="00C73189" w:rsidP="00307463">
      <w:pPr>
        <w:pStyle w:val="3"/>
        <w:numPr>
          <w:ilvl w:val="0"/>
          <w:numId w:val="0"/>
        </w:numPr>
      </w:pPr>
      <w:bookmarkStart w:id="2782" w:name="_Toc424217456"/>
      <w:bookmarkStart w:id="2783" w:name="_Toc424655011"/>
      <w:bookmarkStart w:id="2784" w:name="_Toc424721679"/>
      <w:bookmarkStart w:id="2785" w:name="_Toc424909130"/>
      <w:bookmarkStart w:id="2786" w:name="_Toc424912394"/>
      <w:bookmarkStart w:id="2787" w:name="_Toc425414069"/>
      <w:bookmarkStart w:id="2788" w:name="_Toc427939377"/>
      <w:bookmarkStart w:id="2789" w:name="_Toc427940892"/>
      <w:bookmarkStart w:id="2790" w:name="_Toc427941830"/>
      <w:bookmarkStart w:id="2791" w:name="_Toc428705039"/>
      <w:bookmarkStart w:id="2792" w:name="_Toc428867667"/>
      <w:bookmarkStart w:id="2793" w:name="_Toc429221188"/>
      <w:bookmarkStart w:id="2794" w:name="_Toc431109909"/>
      <w:bookmarkStart w:id="2795" w:name="_Toc432271222"/>
      <w:bookmarkStart w:id="2796" w:name="_Toc432317563"/>
      <w:bookmarkStart w:id="2797" w:name="_Toc469064250"/>
      <w:r>
        <w:rPr>
          <w:rFonts w:hint="eastAsia"/>
        </w:rPr>
        <w:t>实验内容</w:t>
      </w:r>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p>
    <w:p w:rsidR="00C73189" w:rsidRPr="003E6B62" w:rsidRDefault="00C73189" w:rsidP="003E6B62">
      <w:pPr>
        <w:pStyle w:val="a"/>
      </w:pPr>
      <w:r w:rsidRPr="003E6B62">
        <w:rPr>
          <w:rFonts w:hint="eastAsia"/>
        </w:rPr>
        <w:t>创建一个</w:t>
      </w:r>
      <w:r w:rsidRPr="003E6B62">
        <w:t>Qt</w:t>
      </w:r>
      <w:r w:rsidRPr="003E6B62">
        <w:rPr>
          <w:rFonts w:hint="eastAsia"/>
        </w:rPr>
        <w:t>工程实现对</w:t>
      </w:r>
      <w:r w:rsidR="00F761D2">
        <w:rPr>
          <w:rFonts w:hint="eastAsia"/>
        </w:rPr>
        <w:t>验证平台</w:t>
      </w:r>
      <w:r w:rsidRPr="003E6B62">
        <w:t>GPIO</w:t>
      </w:r>
      <w:r w:rsidRPr="003E6B62">
        <w:rPr>
          <w:rFonts w:hint="eastAsia"/>
        </w:rPr>
        <w:t>的输出操作</w:t>
      </w:r>
    </w:p>
    <w:p w:rsidR="00C73189" w:rsidRPr="003E6B62" w:rsidRDefault="00C73189" w:rsidP="003E6B62">
      <w:pPr>
        <w:pStyle w:val="a"/>
      </w:pPr>
      <w:r w:rsidRPr="003E6B62">
        <w:rPr>
          <w:rFonts w:hint="eastAsia"/>
        </w:rPr>
        <w:t>将</w:t>
      </w:r>
      <w:r w:rsidRPr="003E6B62">
        <w:t>Qt</w:t>
      </w:r>
      <w:r w:rsidRPr="003E6B62">
        <w:rPr>
          <w:rFonts w:hint="eastAsia"/>
        </w:rPr>
        <w:t>工程部署到</w:t>
      </w:r>
      <w:r w:rsidR="00F761D2">
        <w:rPr>
          <w:rFonts w:hint="eastAsia"/>
        </w:rPr>
        <w:t>验证平台</w:t>
      </w:r>
      <w:r w:rsidRPr="003E6B62">
        <w:rPr>
          <w:rFonts w:hint="eastAsia"/>
        </w:rPr>
        <w:t>上执行查看效果</w:t>
      </w:r>
    </w:p>
    <w:p w:rsidR="00C73189" w:rsidRPr="000C1270" w:rsidRDefault="00C73189" w:rsidP="00307463">
      <w:pPr>
        <w:pStyle w:val="3"/>
        <w:numPr>
          <w:ilvl w:val="0"/>
          <w:numId w:val="0"/>
        </w:numPr>
      </w:pPr>
      <w:bookmarkStart w:id="2798" w:name="_Toc424217457"/>
      <w:bookmarkStart w:id="2799" w:name="_Toc424655012"/>
      <w:bookmarkStart w:id="2800" w:name="_Toc424721680"/>
      <w:bookmarkStart w:id="2801" w:name="_Toc424909131"/>
      <w:bookmarkStart w:id="2802" w:name="_Toc424912395"/>
      <w:bookmarkStart w:id="2803" w:name="_Toc425414070"/>
      <w:bookmarkStart w:id="2804" w:name="_Toc427939378"/>
      <w:bookmarkStart w:id="2805" w:name="_Toc427940893"/>
      <w:bookmarkStart w:id="2806" w:name="_Toc427941831"/>
      <w:bookmarkStart w:id="2807" w:name="_Toc428705040"/>
      <w:bookmarkStart w:id="2808" w:name="_Toc428867668"/>
      <w:bookmarkStart w:id="2809" w:name="_Toc429221189"/>
      <w:bookmarkStart w:id="2810" w:name="_Toc431109910"/>
      <w:bookmarkStart w:id="2811" w:name="_Toc432271223"/>
      <w:bookmarkStart w:id="2812" w:name="_Toc432317564"/>
      <w:bookmarkStart w:id="2813" w:name="_Toc469064251"/>
      <w:r>
        <w:rPr>
          <w:rFonts w:hint="eastAsia"/>
        </w:rPr>
        <w:t>实验环境</w:t>
      </w:r>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p>
    <w:p w:rsidR="00C73189" w:rsidRPr="003E6B62" w:rsidRDefault="00C73189" w:rsidP="003E6B62">
      <w:pPr>
        <w:pStyle w:val="a"/>
      </w:pPr>
      <w:r w:rsidRPr="003E6B62">
        <w:rPr>
          <w:rFonts w:hint="eastAsia"/>
        </w:rPr>
        <w:t>硬件：已经部署</w:t>
      </w:r>
      <w:r w:rsidRPr="003E6B62">
        <w:t>SylixOS</w:t>
      </w:r>
      <w:r w:rsidRPr="003E6B62">
        <w:rPr>
          <w:rFonts w:hint="eastAsia"/>
        </w:rPr>
        <w:t>操作系统的</w:t>
      </w:r>
      <w:r w:rsidR="00F761D2">
        <w:rPr>
          <w:rFonts w:hint="eastAsia"/>
        </w:rPr>
        <w:t>验证平台</w:t>
      </w:r>
      <w:r w:rsidRPr="003E6B62">
        <w:rPr>
          <w:rFonts w:hint="eastAsia"/>
        </w:rPr>
        <w:t>，一台</w:t>
      </w:r>
      <w:r w:rsidRPr="003E6B62">
        <w:t>PC</w:t>
      </w:r>
      <w:r w:rsidRPr="003E6B62">
        <w:rPr>
          <w:rFonts w:hint="eastAsia"/>
        </w:rPr>
        <w:t>主机</w:t>
      </w:r>
    </w:p>
    <w:p w:rsidR="00C73189" w:rsidRPr="003E6B62" w:rsidRDefault="00C73189" w:rsidP="0064788C">
      <w:pPr>
        <w:pStyle w:val="a"/>
      </w:pPr>
      <w:r w:rsidRPr="003E6B62">
        <w:rPr>
          <w:rFonts w:hint="eastAsia"/>
        </w:rPr>
        <w:t>软件：</w:t>
      </w:r>
      <w:r w:rsidR="0064788C">
        <w:t>RealEvo-IDE</w:t>
      </w:r>
      <w:r w:rsidR="0064788C">
        <w:rPr>
          <w:rFonts w:hint="eastAsia"/>
        </w:rPr>
        <w:t>、</w:t>
      </w:r>
      <w:r w:rsidR="0064788C" w:rsidRPr="0064788C">
        <w:t>RealEvo-QtSylixOS</w:t>
      </w:r>
      <w:r w:rsidRPr="003E6B62">
        <w:rPr>
          <w:rFonts w:hint="eastAsia"/>
        </w:rPr>
        <w:t>、</w:t>
      </w:r>
      <w:r w:rsidRPr="003E6B62">
        <w:t>putty</w:t>
      </w:r>
    </w:p>
    <w:p w:rsidR="00C73189" w:rsidRPr="000C1270" w:rsidRDefault="00C73189" w:rsidP="00307463">
      <w:pPr>
        <w:pStyle w:val="3"/>
        <w:numPr>
          <w:ilvl w:val="0"/>
          <w:numId w:val="0"/>
        </w:numPr>
      </w:pPr>
      <w:bookmarkStart w:id="2814" w:name="_Toc424217458"/>
      <w:bookmarkStart w:id="2815" w:name="_Toc424655013"/>
      <w:bookmarkStart w:id="2816" w:name="_Toc424721681"/>
      <w:bookmarkStart w:id="2817" w:name="_Toc424909132"/>
      <w:bookmarkStart w:id="2818" w:name="_Toc424912396"/>
      <w:bookmarkStart w:id="2819" w:name="_Toc425414071"/>
      <w:bookmarkStart w:id="2820" w:name="_Toc427939379"/>
      <w:bookmarkStart w:id="2821" w:name="_Toc427940894"/>
      <w:bookmarkStart w:id="2822" w:name="_Toc427941832"/>
      <w:bookmarkStart w:id="2823" w:name="_Toc428705041"/>
      <w:bookmarkStart w:id="2824" w:name="_Toc428867669"/>
      <w:bookmarkStart w:id="2825" w:name="_Toc429221190"/>
      <w:bookmarkStart w:id="2826" w:name="_Toc431109911"/>
      <w:bookmarkStart w:id="2827" w:name="_Toc432271224"/>
      <w:bookmarkStart w:id="2828" w:name="_Toc432317565"/>
      <w:bookmarkStart w:id="2829" w:name="_Toc469064252"/>
      <w:r>
        <w:rPr>
          <w:rFonts w:hint="eastAsia"/>
        </w:rPr>
        <w:t>实验原理</w:t>
      </w:r>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p>
    <w:p w:rsidR="00C73189" w:rsidRDefault="00C73189" w:rsidP="00EA770A">
      <w:pPr>
        <w:pStyle w:val="23"/>
        <w:spacing w:before="62" w:after="62"/>
        <w:ind w:firstLine="0"/>
      </w:pPr>
      <w:r>
        <w:tab/>
        <w:t>Qt</w:t>
      </w:r>
      <w:r>
        <w:rPr>
          <w:rFonts w:hint="eastAsia"/>
        </w:rPr>
        <w:t>是一个运行在</w:t>
      </w:r>
      <w:r>
        <w:t>SylixOS</w:t>
      </w:r>
      <w:r>
        <w:rPr>
          <w:rFonts w:hint="eastAsia"/>
        </w:rPr>
        <w:t>上的图形库。因此在</w:t>
      </w:r>
      <w:r>
        <w:t>Qt</w:t>
      </w:r>
      <w:r>
        <w:rPr>
          <w:rFonts w:hint="eastAsia"/>
        </w:rPr>
        <w:t>应用程序中操作</w:t>
      </w:r>
      <w:r>
        <w:t>SylixOS</w:t>
      </w:r>
      <w:r>
        <w:rPr>
          <w:rFonts w:hint="eastAsia"/>
        </w:rPr>
        <w:t>其他资源如硬件资源，与普通</w:t>
      </w:r>
      <w:r w:rsidRPr="00801C82">
        <w:rPr>
          <w:rFonts w:hint="eastAsia"/>
        </w:rPr>
        <w:t>应用程序</w:t>
      </w:r>
      <w:r>
        <w:rPr>
          <w:rFonts w:hint="eastAsia"/>
        </w:rPr>
        <w:t>没有区别。</w:t>
      </w:r>
    </w:p>
    <w:p w:rsidR="00C73189" w:rsidRPr="00E63EA2" w:rsidRDefault="00C73189" w:rsidP="00EA770A">
      <w:pPr>
        <w:pStyle w:val="23"/>
        <w:spacing w:before="62" w:after="62"/>
        <w:ind w:firstLine="0"/>
      </w:pPr>
      <w:r>
        <w:tab/>
        <w:t>Qt</w:t>
      </w:r>
      <w:r>
        <w:rPr>
          <w:rFonts w:hint="eastAsia"/>
        </w:rPr>
        <w:t>应用使用</w:t>
      </w:r>
      <w:r>
        <w:t>C++</w:t>
      </w:r>
      <w:r>
        <w:rPr>
          <w:rFonts w:hint="eastAsia"/>
        </w:rPr>
        <w:t>语言编写，在文档组织和语法上与前面诸多章节仅仅使用</w:t>
      </w:r>
      <w:r>
        <w:t>C</w:t>
      </w:r>
      <w:r>
        <w:rPr>
          <w:rFonts w:hint="eastAsia"/>
        </w:rPr>
        <w:t>语言的工程会有所不同。</w:t>
      </w:r>
    </w:p>
    <w:p w:rsidR="00C73189" w:rsidRPr="00D85B5E" w:rsidRDefault="00C73189" w:rsidP="00307463">
      <w:pPr>
        <w:pStyle w:val="3"/>
        <w:numPr>
          <w:ilvl w:val="0"/>
          <w:numId w:val="0"/>
        </w:numPr>
        <w:rPr>
          <w:lang w:val="de-DE"/>
        </w:rPr>
      </w:pPr>
      <w:bookmarkStart w:id="2830" w:name="_Toc424217459"/>
      <w:bookmarkStart w:id="2831" w:name="_Toc424655014"/>
      <w:bookmarkStart w:id="2832" w:name="_Toc424721682"/>
      <w:bookmarkStart w:id="2833" w:name="_Toc424909133"/>
      <w:bookmarkStart w:id="2834" w:name="_Toc424912397"/>
      <w:bookmarkStart w:id="2835" w:name="_Toc425414072"/>
      <w:bookmarkStart w:id="2836" w:name="_Toc427939380"/>
      <w:bookmarkStart w:id="2837" w:name="_Toc427940895"/>
      <w:bookmarkStart w:id="2838" w:name="_Toc427941833"/>
      <w:bookmarkStart w:id="2839" w:name="_Toc428705042"/>
      <w:bookmarkStart w:id="2840" w:name="_Toc428867670"/>
      <w:bookmarkStart w:id="2841" w:name="_Toc429221191"/>
      <w:bookmarkStart w:id="2842" w:name="_Toc431109912"/>
      <w:bookmarkStart w:id="2843" w:name="_Toc432271225"/>
      <w:bookmarkStart w:id="2844" w:name="_Toc432317566"/>
      <w:bookmarkStart w:id="2845" w:name="_Toc469064253"/>
      <w:r>
        <w:rPr>
          <w:rFonts w:hint="eastAsia"/>
        </w:rPr>
        <w:t>实验步骤</w:t>
      </w:r>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p>
    <w:p w:rsidR="00C73189" w:rsidRDefault="00C73189" w:rsidP="008B21AD">
      <w:pPr>
        <w:pStyle w:val="23"/>
        <w:numPr>
          <w:ilvl w:val="0"/>
          <w:numId w:val="15"/>
        </w:numPr>
        <w:spacing w:before="62" w:after="62"/>
        <w:rPr>
          <w:lang w:val="de-DE"/>
        </w:rPr>
      </w:pPr>
      <w:r>
        <w:rPr>
          <w:rFonts w:hint="eastAsia"/>
          <w:lang w:val="de-DE"/>
        </w:rPr>
        <w:t>创建</w:t>
      </w:r>
      <w:r>
        <w:rPr>
          <w:lang w:val="de-DE"/>
        </w:rPr>
        <w:t>Qt</w:t>
      </w:r>
      <w:r>
        <w:rPr>
          <w:rFonts w:hint="eastAsia"/>
          <w:lang w:val="de-DE"/>
        </w:rPr>
        <w:t>工程</w:t>
      </w:r>
    </w:p>
    <w:p w:rsidR="00C73189" w:rsidRPr="00542F50" w:rsidRDefault="00C73189" w:rsidP="005C325C">
      <w:pPr>
        <w:pStyle w:val="23"/>
        <w:spacing w:before="62" w:after="62"/>
        <w:ind w:left="360" w:firstLine="0"/>
        <w:rPr>
          <w:lang w:val="de-DE"/>
        </w:rPr>
      </w:pPr>
      <w:r>
        <w:rPr>
          <w:rFonts w:hint="eastAsia"/>
          <w:lang w:val="de-DE"/>
        </w:rPr>
        <w:t>打开</w:t>
      </w:r>
      <w:r>
        <w:rPr>
          <w:lang w:val="de-DE"/>
        </w:rPr>
        <w:t>QtCreator</w:t>
      </w:r>
      <w:r>
        <w:rPr>
          <w:rFonts w:hint="eastAsia"/>
          <w:lang w:val="de-DE"/>
        </w:rPr>
        <w:t>，使用开始界面的“</w:t>
      </w:r>
      <w:r>
        <w:rPr>
          <w:lang w:val="de-DE"/>
        </w:rPr>
        <w:t>New Project</w:t>
      </w:r>
      <w:r>
        <w:rPr>
          <w:rFonts w:hint="eastAsia"/>
          <w:lang w:val="de-DE"/>
        </w:rPr>
        <w:t>”按钮开启</w:t>
      </w:r>
      <w:r>
        <w:rPr>
          <w:lang w:val="de-DE"/>
        </w:rPr>
        <w:t>Qt</w:t>
      </w:r>
      <w:r>
        <w:rPr>
          <w:rFonts w:hint="eastAsia"/>
          <w:lang w:val="de-DE"/>
        </w:rPr>
        <w:t>工程创建向导，根据向导创建一个名为</w:t>
      </w:r>
      <w:r>
        <w:rPr>
          <w:lang w:val="de-DE"/>
        </w:rPr>
        <w:t>gpio_out</w:t>
      </w:r>
      <w:r>
        <w:rPr>
          <w:rFonts w:hint="eastAsia"/>
          <w:lang w:val="de-DE"/>
        </w:rPr>
        <w:t>的工程；工程类型为“</w:t>
      </w:r>
      <w:r>
        <w:rPr>
          <w:lang w:val="de-DE"/>
        </w:rPr>
        <w:t>Qt Widgets Application</w:t>
      </w:r>
      <w:r>
        <w:rPr>
          <w:rFonts w:hint="eastAsia"/>
          <w:lang w:val="de-DE"/>
        </w:rPr>
        <w:t>”</w:t>
      </w:r>
    </w:p>
    <w:p w:rsidR="00C73189" w:rsidRDefault="00C73189" w:rsidP="008B21AD">
      <w:pPr>
        <w:pStyle w:val="23"/>
        <w:numPr>
          <w:ilvl w:val="0"/>
          <w:numId w:val="15"/>
        </w:numPr>
        <w:spacing w:before="62" w:after="62"/>
        <w:rPr>
          <w:lang w:val="de-DE"/>
        </w:rPr>
      </w:pPr>
      <w:r>
        <w:rPr>
          <w:rFonts w:hint="eastAsia"/>
          <w:lang w:val="de-DE"/>
        </w:rPr>
        <w:t>放置按钮控件</w:t>
      </w:r>
    </w:p>
    <w:p w:rsidR="00C73189" w:rsidRPr="003E6B62" w:rsidRDefault="00C73189" w:rsidP="003E6B62">
      <w:pPr>
        <w:pStyle w:val="a"/>
      </w:pPr>
      <w:r w:rsidRPr="003E6B62">
        <w:rPr>
          <w:rFonts w:hint="eastAsia"/>
        </w:rPr>
        <w:t>双击“界面文件”→“</w:t>
      </w:r>
      <w:r w:rsidRPr="003E6B62">
        <w:t>mainwindow.ui</w:t>
      </w:r>
      <w:r w:rsidRPr="003E6B62">
        <w:rPr>
          <w:rFonts w:hint="eastAsia"/>
        </w:rPr>
        <w:t>”</w:t>
      </w:r>
      <w:r>
        <w:rPr>
          <w:rFonts w:hint="eastAsia"/>
        </w:rPr>
        <w:t>文件，</w:t>
      </w:r>
      <w:r>
        <w:t>QtCreator</w:t>
      </w:r>
      <w:r>
        <w:rPr>
          <w:rFonts w:hint="eastAsia"/>
        </w:rPr>
        <w:t>会</w:t>
      </w:r>
      <w:r w:rsidRPr="003E6B62">
        <w:rPr>
          <w:rFonts w:hint="eastAsia"/>
        </w:rPr>
        <w:t>切换到界面编辑窗口</w:t>
      </w:r>
    </w:p>
    <w:p w:rsidR="00C73189" w:rsidRPr="003E6B62" w:rsidRDefault="00C73189" w:rsidP="003E6B62">
      <w:pPr>
        <w:pStyle w:val="a"/>
      </w:pPr>
      <w:r w:rsidRPr="003E6B62">
        <w:rPr>
          <w:rFonts w:hint="eastAsia"/>
        </w:rPr>
        <w:t>向主界面中放入“</w:t>
      </w:r>
      <w:r w:rsidRPr="003E6B62">
        <w:t>Push Button</w:t>
      </w:r>
      <w:r w:rsidRPr="003E6B62">
        <w:rPr>
          <w:rFonts w:hint="eastAsia"/>
        </w:rPr>
        <w:t>”控件</w:t>
      </w:r>
    </w:p>
    <w:p w:rsidR="00C73189" w:rsidRDefault="00C73189" w:rsidP="008B21AD">
      <w:pPr>
        <w:pStyle w:val="23"/>
        <w:numPr>
          <w:ilvl w:val="0"/>
          <w:numId w:val="15"/>
        </w:numPr>
        <w:spacing w:before="62" w:after="62"/>
        <w:rPr>
          <w:lang w:val="de-DE"/>
        </w:rPr>
      </w:pPr>
      <w:r>
        <w:rPr>
          <w:rFonts w:hint="eastAsia"/>
          <w:lang w:val="de-DE"/>
        </w:rPr>
        <w:t>修改按钮控件属性</w:t>
      </w:r>
    </w:p>
    <w:p w:rsidR="00C73189" w:rsidRPr="0092502F" w:rsidRDefault="00C73189" w:rsidP="005C325C">
      <w:pPr>
        <w:pStyle w:val="23"/>
        <w:spacing w:before="62" w:after="62"/>
      </w:pPr>
      <w:r w:rsidRPr="0092502F">
        <w:rPr>
          <w:rFonts w:hint="eastAsia"/>
        </w:rPr>
        <w:t>在界面编辑窗口右下方属性编辑区域修改控件属性，完成后如</w:t>
      </w:r>
      <w:r w:rsidR="00130E73">
        <w:fldChar w:fldCharType="begin"/>
      </w:r>
      <w:r w:rsidR="00130E73">
        <w:instrText xml:space="preserve"> REF _Ref425589093 \h  \* MERGEFORMAT </w:instrText>
      </w:r>
      <w:r w:rsidR="00130E73">
        <w:fldChar w:fldCharType="separate"/>
      </w:r>
      <w:r w:rsidR="00B96029">
        <w:rPr>
          <w:rFonts w:hint="eastAsia"/>
        </w:rPr>
        <w:t>图</w:t>
      </w:r>
      <w:r w:rsidR="00B96029">
        <w:t xml:space="preserve"> 1</w:t>
      </w:r>
      <w:r w:rsidR="00200C43">
        <w:t>5</w:t>
      </w:r>
      <w:r w:rsidR="00B96029">
        <w:t>.5</w:t>
      </w:r>
      <w:r w:rsidR="00130E73">
        <w:fldChar w:fldCharType="end"/>
      </w:r>
      <w:r w:rsidRPr="0092502F">
        <w:rPr>
          <w:rFonts w:hint="eastAsia"/>
        </w:rPr>
        <w:t>所示</w:t>
      </w:r>
    </w:p>
    <w:p w:rsidR="00C73189" w:rsidRPr="003E6B62" w:rsidRDefault="00C73189" w:rsidP="003E6B62">
      <w:pPr>
        <w:pStyle w:val="a"/>
      </w:pPr>
      <w:r w:rsidRPr="003E6B62">
        <w:t>objectName</w:t>
      </w:r>
      <w:r w:rsidRPr="003E6B62">
        <w:rPr>
          <w:rFonts w:hint="eastAsia"/>
        </w:rPr>
        <w:t>：</w:t>
      </w:r>
      <w:r w:rsidRPr="003E6B62">
        <w:t>btnLed</w:t>
      </w:r>
    </w:p>
    <w:p w:rsidR="00C73189" w:rsidRPr="003E6B62" w:rsidRDefault="00C73189" w:rsidP="003E6B62">
      <w:pPr>
        <w:pStyle w:val="a"/>
      </w:pPr>
      <w:r w:rsidRPr="003E6B62">
        <w:t>text</w:t>
      </w:r>
      <w:r w:rsidRPr="003E6B62">
        <w:rPr>
          <w:rFonts w:hint="eastAsia"/>
        </w:rPr>
        <w:t>：</w:t>
      </w:r>
      <w:r w:rsidRPr="003E6B62">
        <w:t>LED</w:t>
      </w:r>
      <w:r w:rsidR="00CB44A0">
        <w:rPr>
          <w:rFonts w:hint="eastAsia"/>
        </w:rPr>
        <w:t>1</w:t>
      </w:r>
    </w:p>
    <w:p w:rsidR="00C73189" w:rsidRPr="003E6B62" w:rsidRDefault="00C73189" w:rsidP="003E6B62">
      <w:pPr>
        <w:pStyle w:val="a"/>
      </w:pPr>
      <w:r w:rsidRPr="003E6B62">
        <w:t>font</w:t>
      </w:r>
      <w:r w:rsidRPr="003E6B62">
        <w:rPr>
          <w:rFonts w:hint="eastAsia"/>
        </w:rPr>
        <w:t>：</w:t>
      </w:r>
      <w:r w:rsidRPr="003E6B62">
        <w:t>14</w:t>
      </w:r>
    </w:p>
    <w:p w:rsidR="00C73189" w:rsidRDefault="002A2752" w:rsidP="00A50B9A">
      <w:pPr>
        <w:pStyle w:val="a"/>
        <w:keepNext/>
        <w:numPr>
          <w:ilvl w:val="0"/>
          <w:numId w:val="0"/>
        </w:numPr>
        <w:jc w:val="center"/>
      </w:pPr>
      <w:r>
        <w:rPr>
          <w:noProof/>
        </w:rPr>
        <w:pict>
          <v:shape id="_x0000_i1082" type="#_x0000_t75" style="width:273.6pt;height:57.6pt;visibility:visible;mso-wrap-style:square">
            <v:imagedata r:id="rId83" o:title=""/>
          </v:shape>
        </w:pict>
      </w:r>
    </w:p>
    <w:p w:rsidR="00C73189" w:rsidRPr="00D20426" w:rsidRDefault="00C73189" w:rsidP="00A50B9A">
      <w:pPr>
        <w:pStyle w:val="a8"/>
        <w:rPr>
          <w:lang w:val="de-DE"/>
        </w:rPr>
      </w:pPr>
      <w:bookmarkStart w:id="2846" w:name="_Ref425589093"/>
      <w:r>
        <w:rPr>
          <w:rFonts w:hint="eastAsia"/>
        </w:rPr>
        <w:t>图</w:t>
      </w:r>
      <w:r>
        <w:t xml:space="preserve"> </w:t>
      </w:r>
      <w:r w:rsidR="00221946">
        <w:fldChar w:fldCharType="begin"/>
      </w:r>
      <w:r w:rsidR="00221946">
        <w:instrText xml:space="preserve"> STYLEREF 1 \s </w:instrText>
      </w:r>
      <w:r w:rsidR="00221946">
        <w:fldChar w:fldCharType="separate"/>
      </w:r>
      <w:r w:rsidR="00B96029">
        <w:rPr>
          <w:noProof/>
        </w:rPr>
        <w:t>1</w:t>
      </w:r>
      <w:r w:rsidR="00221946">
        <w:rPr>
          <w:noProof/>
        </w:rPr>
        <w:fldChar w:fldCharType="end"/>
      </w:r>
      <w:r w:rsidR="00200C43">
        <w:rPr>
          <w:noProof/>
        </w:rPr>
        <w:t>5</w:t>
      </w:r>
      <w:r w:rsidR="009C5060">
        <w:t>.</w:t>
      </w:r>
      <w:r w:rsidR="009C5060">
        <w:fldChar w:fldCharType="begin"/>
      </w:r>
      <w:r w:rsidR="009C5060">
        <w:instrText xml:space="preserve"> SEQ </w:instrText>
      </w:r>
      <w:r w:rsidR="009C5060">
        <w:instrText>图</w:instrText>
      </w:r>
      <w:r w:rsidR="009C5060">
        <w:instrText xml:space="preserve"> \* ARABIC \s 1 </w:instrText>
      </w:r>
      <w:r w:rsidR="009C5060">
        <w:fldChar w:fldCharType="separate"/>
      </w:r>
      <w:r w:rsidR="00B96029">
        <w:rPr>
          <w:noProof/>
        </w:rPr>
        <w:t>5</w:t>
      </w:r>
      <w:r w:rsidR="009C5060">
        <w:fldChar w:fldCharType="end"/>
      </w:r>
      <w:bookmarkEnd w:id="2846"/>
      <w:r>
        <w:t xml:space="preserve"> </w:t>
      </w:r>
      <w:r>
        <w:rPr>
          <w:rFonts w:hint="eastAsia"/>
        </w:rPr>
        <w:t>属性设置后的按钮控件</w:t>
      </w:r>
    </w:p>
    <w:p w:rsidR="00C73189" w:rsidRDefault="00C73189" w:rsidP="008B21AD">
      <w:pPr>
        <w:pStyle w:val="23"/>
        <w:numPr>
          <w:ilvl w:val="0"/>
          <w:numId w:val="15"/>
        </w:numPr>
        <w:spacing w:before="62" w:after="62"/>
        <w:rPr>
          <w:lang w:val="de-DE"/>
        </w:rPr>
      </w:pPr>
      <w:r>
        <w:rPr>
          <w:rFonts w:hint="eastAsia"/>
          <w:lang w:val="de-DE"/>
        </w:rPr>
        <w:t>创建按钮响应函数</w:t>
      </w:r>
    </w:p>
    <w:p w:rsidR="00C73189" w:rsidRDefault="00C73189" w:rsidP="00EA770A">
      <w:pPr>
        <w:pStyle w:val="23"/>
        <w:spacing w:before="62" w:after="62"/>
        <w:ind w:left="360" w:firstLine="0"/>
      </w:pPr>
      <w:r>
        <w:rPr>
          <w:rFonts w:hint="eastAsia"/>
          <w:lang w:val="de-DE"/>
        </w:rPr>
        <w:t>选择“</w:t>
      </w:r>
      <w:r>
        <w:rPr>
          <w:lang w:val="de-DE"/>
        </w:rPr>
        <w:t>LED</w:t>
      </w:r>
      <w:r>
        <w:rPr>
          <w:rFonts w:hint="eastAsia"/>
          <w:lang w:val="de-DE"/>
        </w:rPr>
        <w:t>操作”按钮右键</w:t>
      </w:r>
      <w:r w:rsidRPr="00A675E4">
        <w:rPr>
          <w:rFonts w:hint="eastAsia"/>
        </w:rPr>
        <w:t>→</w:t>
      </w:r>
      <w:r>
        <w:rPr>
          <w:rFonts w:hint="eastAsia"/>
        </w:rPr>
        <w:t>“转到槽”弹出设置对话框，如</w:t>
      </w:r>
      <w:r>
        <w:fldChar w:fldCharType="begin"/>
      </w:r>
      <w:r>
        <w:instrText xml:space="preserve"> REF _Ref424317193 \h </w:instrText>
      </w:r>
      <w:r>
        <w:fldChar w:fldCharType="separate"/>
      </w:r>
      <w:r w:rsidR="00B96029">
        <w:rPr>
          <w:rFonts w:hint="eastAsia"/>
        </w:rPr>
        <w:t>图</w:t>
      </w:r>
      <w:r w:rsidR="00B96029">
        <w:t xml:space="preserve"> </w:t>
      </w:r>
      <w:r w:rsidR="00B96029">
        <w:rPr>
          <w:noProof/>
        </w:rPr>
        <w:t>1</w:t>
      </w:r>
      <w:r w:rsidR="00200C43">
        <w:rPr>
          <w:noProof/>
        </w:rPr>
        <w:t>5</w:t>
      </w:r>
      <w:r w:rsidR="00B96029">
        <w:t>.</w:t>
      </w:r>
      <w:r w:rsidR="00B96029">
        <w:rPr>
          <w:noProof/>
        </w:rPr>
        <w:t>6</w:t>
      </w:r>
      <w:r>
        <w:fldChar w:fldCharType="end"/>
      </w:r>
      <w:r>
        <w:rPr>
          <w:rFonts w:hint="eastAsia"/>
        </w:rPr>
        <w:t>。选择“</w:t>
      </w:r>
      <w:r>
        <w:t>clicked()</w:t>
      </w:r>
      <w:r>
        <w:rPr>
          <w:rFonts w:hint="eastAsia"/>
        </w:rPr>
        <w:t>”，单击“</w:t>
      </w:r>
      <w:r>
        <w:t>OK</w:t>
      </w:r>
      <w:r>
        <w:rPr>
          <w:rFonts w:hint="eastAsia"/>
        </w:rPr>
        <w:t>”</w:t>
      </w:r>
    </w:p>
    <w:p w:rsidR="00C73189" w:rsidRDefault="002A2752" w:rsidP="00EA770A">
      <w:pPr>
        <w:pStyle w:val="23"/>
        <w:keepNext/>
        <w:spacing w:before="62" w:after="62"/>
        <w:ind w:left="360" w:firstLine="0"/>
        <w:jc w:val="center"/>
      </w:pPr>
      <w:r>
        <w:rPr>
          <w:noProof/>
        </w:rPr>
        <w:lastRenderedPageBreak/>
        <w:pict>
          <v:shape id="图片 14" o:spid="_x0000_i1083" type="#_x0000_t75" style="width:366.9pt;height:2in;visibility:visible">
            <v:imagedata r:id="rId84" o:title=""/>
          </v:shape>
        </w:pict>
      </w:r>
    </w:p>
    <w:p w:rsidR="00C73189" w:rsidRPr="00A675E4" w:rsidRDefault="00C73189" w:rsidP="00A675E4">
      <w:pPr>
        <w:pStyle w:val="a8"/>
      </w:pPr>
      <w:bookmarkStart w:id="2847" w:name="_Ref424317193"/>
      <w:r>
        <w:rPr>
          <w:rFonts w:hint="eastAsia"/>
        </w:rPr>
        <w:t>图</w:t>
      </w:r>
      <w:r>
        <w:t xml:space="preserve"> </w:t>
      </w:r>
      <w:r w:rsidR="00221946">
        <w:fldChar w:fldCharType="begin"/>
      </w:r>
      <w:r w:rsidR="00221946">
        <w:instrText xml:space="preserve"> STYLEREF 1 \s </w:instrText>
      </w:r>
      <w:r w:rsidR="00221946">
        <w:fldChar w:fldCharType="separate"/>
      </w:r>
      <w:r w:rsidR="00B96029">
        <w:rPr>
          <w:noProof/>
        </w:rPr>
        <w:t>1</w:t>
      </w:r>
      <w:r w:rsidR="00221946">
        <w:rPr>
          <w:noProof/>
        </w:rPr>
        <w:fldChar w:fldCharType="end"/>
      </w:r>
      <w:r w:rsidR="00200C43">
        <w:rPr>
          <w:noProof/>
        </w:rPr>
        <w:t>5</w:t>
      </w:r>
      <w:r w:rsidR="009C5060">
        <w:t>.</w:t>
      </w:r>
      <w:r w:rsidR="009C5060">
        <w:fldChar w:fldCharType="begin"/>
      </w:r>
      <w:r w:rsidR="009C5060">
        <w:instrText xml:space="preserve"> SEQ </w:instrText>
      </w:r>
      <w:r w:rsidR="009C5060">
        <w:instrText>图</w:instrText>
      </w:r>
      <w:r w:rsidR="009C5060">
        <w:instrText xml:space="preserve"> \* ARABIC \s 1 </w:instrText>
      </w:r>
      <w:r w:rsidR="009C5060">
        <w:fldChar w:fldCharType="separate"/>
      </w:r>
      <w:r w:rsidR="00B96029">
        <w:rPr>
          <w:noProof/>
        </w:rPr>
        <w:t>6</w:t>
      </w:r>
      <w:r w:rsidR="009C5060">
        <w:fldChar w:fldCharType="end"/>
      </w:r>
      <w:bookmarkEnd w:id="2847"/>
      <w:r>
        <w:t xml:space="preserve">  </w:t>
      </w:r>
      <w:r>
        <w:rPr>
          <w:rFonts w:hint="eastAsia"/>
        </w:rPr>
        <w:t>按钮响应函数设置对话框</w:t>
      </w:r>
    </w:p>
    <w:p w:rsidR="00C73189" w:rsidRDefault="00C73189" w:rsidP="008B21AD">
      <w:pPr>
        <w:pStyle w:val="23"/>
        <w:numPr>
          <w:ilvl w:val="0"/>
          <w:numId w:val="15"/>
        </w:numPr>
        <w:spacing w:before="62" w:after="62"/>
        <w:rPr>
          <w:lang w:val="de-DE"/>
        </w:rPr>
      </w:pPr>
      <w:r>
        <w:rPr>
          <w:rFonts w:hint="eastAsia"/>
          <w:lang w:val="de-DE"/>
        </w:rPr>
        <w:t>添加“</w:t>
      </w:r>
      <w:r>
        <w:rPr>
          <w:lang w:val="de-DE"/>
        </w:rPr>
        <w:t>LED</w:t>
      </w:r>
      <w:r>
        <w:rPr>
          <w:rFonts w:hint="eastAsia"/>
          <w:lang w:val="de-DE"/>
        </w:rPr>
        <w:t>操作”按钮相应代码</w:t>
      </w:r>
    </w:p>
    <w:p w:rsidR="00C73189" w:rsidRDefault="00C73189" w:rsidP="003E6B62">
      <w:pPr>
        <w:pStyle w:val="a"/>
        <w:numPr>
          <w:ilvl w:val="0"/>
          <w:numId w:val="0"/>
        </w:numPr>
        <w:ind w:left="360"/>
        <w:rPr>
          <w:lang w:val="de-DE"/>
        </w:rPr>
      </w:pPr>
      <w:r>
        <w:rPr>
          <w:rFonts w:hint="eastAsia"/>
          <w:lang w:val="de-DE"/>
        </w:rPr>
        <w:t>完成第</w:t>
      </w:r>
      <w:r>
        <w:rPr>
          <w:lang w:val="de-DE"/>
        </w:rPr>
        <w:t>4</w:t>
      </w:r>
      <w:r>
        <w:rPr>
          <w:rFonts w:hint="eastAsia"/>
          <w:lang w:val="de-DE"/>
        </w:rPr>
        <w:t>步后，窗口会自动打开“</w:t>
      </w:r>
      <w:r>
        <w:rPr>
          <w:lang w:val="de-DE"/>
        </w:rPr>
        <w:t>mainwindow.cpp</w:t>
      </w:r>
      <w:r>
        <w:rPr>
          <w:rFonts w:hint="eastAsia"/>
          <w:lang w:val="de-DE"/>
        </w:rPr>
        <w:t>”文件，并跳转到对应函数处。</w:t>
      </w:r>
    </w:p>
    <w:p w:rsidR="00C73189" w:rsidRPr="00460B76" w:rsidRDefault="00C73189" w:rsidP="00A50B9A">
      <w:pPr>
        <w:pStyle w:val="a6"/>
        <w:rPr>
          <w:lang w:val="en-US"/>
        </w:rPr>
      </w:pPr>
      <w:r w:rsidRPr="00460B76">
        <w:rPr>
          <w:lang w:val="en-US"/>
        </w:rPr>
        <w:t>void MainWindow::on_btnLed_clicked()</w:t>
      </w:r>
    </w:p>
    <w:p w:rsidR="00C73189" w:rsidRPr="00A50B9A" w:rsidRDefault="00C73189" w:rsidP="00A50B9A">
      <w:pPr>
        <w:pStyle w:val="a6"/>
      </w:pPr>
      <w:r w:rsidRPr="00A50B9A">
        <w:t>{</w:t>
      </w:r>
    </w:p>
    <w:p w:rsidR="00C73189" w:rsidRPr="00A50B9A" w:rsidRDefault="00C73189" w:rsidP="00A50B9A">
      <w:pPr>
        <w:pStyle w:val="a6"/>
      </w:pPr>
      <w:r w:rsidRPr="00A50B9A">
        <w:t xml:space="preserve">    </w:t>
      </w:r>
    </w:p>
    <w:p w:rsidR="00C73189" w:rsidRPr="00A50B9A" w:rsidRDefault="00C73189" w:rsidP="00A50B9A">
      <w:pPr>
        <w:pStyle w:val="a6"/>
      </w:pPr>
      <w:r w:rsidRPr="00A50B9A">
        <w:t>}</w:t>
      </w:r>
    </w:p>
    <w:p w:rsidR="00C73189" w:rsidRDefault="00C73189" w:rsidP="00EA770A">
      <w:pPr>
        <w:pStyle w:val="23"/>
        <w:spacing w:before="62" w:after="62"/>
        <w:ind w:left="360" w:firstLine="0"/>
        <w:rPr>
          <w:lang w:val="de-DE"/>
        </w:rPr>
      </w:pPr>
      <w:r>
        <w:rPr>
          <w:rFonts w:hint="eastAsia"/>
          <w:lang w:val="de-DE"/>
        </w:rPr>
        <w:t>在函数中加入如</w:t>
      </w:r>
      <w:r>
        <w:rPr>
          <w:lang w:val="de-DE"/>
        </w:rPr>
        <w:fldChar w:fldCharType="begin"/>
      </w:r>
      <w:r>
        <w:rPr>
          <w:lang w:val="de-DE"/>
        </w:rPr>
        <w:instrText xml:space="preserve"> REF _Ref425589189 \h </w:instrText>
      </w:r>
      <w:r>
        <w:rPr>
          <w:lang w:val="de-DE"/>
        </w:rPr>
      </w:r>
      <w:r>
        <w:rPr>
          <w:lang w:val="de-DE"/>
        </w:rPr>
        <w:fldChar w:fldCharType="separate"/>
      </w:r>
      <w:r w:rsidR="00B96029">
        <w:rPr>
          <w:rFonts w:hint="eastAsia"/>
        </w:rPr>
        <w:t>程序清单</w:t>
      </w:r>
      <w:r w:rsidR="00B96029" w:rsidRPr="008C0902">
        <w:rPr>
          <w:lang w:val="de-DE"/>
        </w:rPr>
        <w:t xml:space="preserve"> </w:t>
      </w:r>
      <w:r w:rsidR="00B96029">
        <w:rPr>
          <w:noProof/>
          <w:lang w:val="de-DE"/>
        </w:rPr>
        <w:t>1</w:t>
      </w:r>
      <w:r w:rsidR="00200C43">
        <w:rPr>
          <w:noProof/>
          <w:lang w:val="de-DE"/>
        </w:rPr>
        <w:t>5</w:t>
      </w:r>
      <w:r w:rsidR="00B96029">
        <w:rPr>
          <w:lang w:val="de-DE"/>
        </w:rPr>
        <w:t>.</w:t>
      </w:r>
      <w:r w:rsidR="00B96029">
        <w:rPr>
          <w:noProof/>
          <w:lang w:val="de-DE"/>
        </w:rPr>
        <w:t>1</w:t>
      </w:r>
      <w:r>
        <w:rPr>
          <w:lang w:val="de-DE"/>
        </w:rPr>
        <w:fldChar w:fldCharType="end"/>
      </w:r>
      <w:r>
        <w:rPr>
          <w:rFonts w:hint="eastAsia"/>
          <w:lang w:val="de-DE"/>
        </w:rPr>
        <w:t>所示的代码。</w:t>
      </w:r>
    </w:p>
    <w:p w:rsidR="00C73189" w:rsidRDefault="00C73189" w:rsidP="008C0902">
      <w:pPr>
        <w:pStyle w:val="a8"/>
        <w:rPr>
          <w:lang w:val="de-DE"/>
        </w:rPr>
      </w:pPr>
      <w:bookmarkStart w:id="2848" w:name="_Ref425589189"/>
      <w:r>
        <w:rPr>
          <w:rFonts w:hint="eastAsia"/>
        </w:rPr>
        <w:t>程序清单</w:t>
      </w:r>
      <w:r w:rsidRPr="008C0902">
        <w:rPr>
          <w:lang w:val="de-DE"/>
        </w:rPr>
        <w:t xml:space="preserve"> </w:t>
      </w:r>
      <w:r>
        <w:rPr>
          <w:lang w:val="de-DE"/>
        </w:rPr>
        <w:fldChar w:fldCharType="begin"/>
      </w:r>
      <w:r>
        <w:rPr>
          <w:lang w:val="de-DE"/>
        </w:rPr>
        <w:instrText xml:space="preserve"> STYLEREF 1 \s </w:instrText>
      </w:r>
      <w:r>
        <w:rPr>
          <w:lang w:val="de-DE"/>
        </w:rPr>
        <w:fldChar w:fldCharType="separate"/>
      </w:r>
      <w:r w:rsidR="00B96029">
        <w:rPr>
          <w:noProof/>
          <w:lang w:val="de-DE"/>
        </w:rPr>
        <w:t>1</w:t>
      </w:r>
      <w:r>
        <w:rPr>
          <w:lang w:val="de-DE"/>
        </w:rPr>
        <w:fldChar w:fldCharType="end"/>
      </w:r>
      <w:r w:rsidR="00200C43">
        <w:rPr>
          <w:lang w:val="de-DE"/>
        </w:rPr>
        <w:t>5</w:t>
      </w:r>
      <w:r>
        <w:rPr>
          <w:lang w:val="de-DE"/>
        </w:rPr>
        <w:t>.</w:t>
      </w:r>
      <w:r>
        <w:rPr>
          <w:lang w:val="de-DE"/>
        </w:rPr>
        <w:fldChar w:fldCharType="begin"/>
      </w:r>
      <w:r>
        <w:rPr>
          <w:lang w:val="de-DE"/>
        </w:rPr>
        <w:instrText xml:space="preserve"> SEQ </w:instrText>
      </w:r>
      <w:r>
        <w:rPr>
          <w:rFonts w:hint="eastAsia"/>
          <w:lang w:val="de-DE"/>
        </w:rPr>
        <w:instrText>程序清单</w:instrText>
      </w:r>
      <w:r>
        <w:rPr>
          <w:lang w:val="de-DE"/>
        </w:rPr>
        <w:instrText xml:space="preserve"> \* ARABIC \s 1 </w:instrText>
      </w:r>
      <w:r>
        <w:rPr>
          <w:lang w:val="de-DE"/>
        </w:rPr>
        <w:fldChar w:fldCharType="separate"/>
      </w:r>
      <w:r w:rsidR="00B96029">
        <w:rPr>
          <w:noProof/>
          <w:lang w:val="de-DE"/>
        </w:rPr>
        <w:t>1</w:t>
      </w:r>
      <w:r>
        <w:rPr>
          <w:lang w:val="de-DE"/>
        </w:rPr>
        <w:fldChar w:fldCharType="end"/>
      </w:r>
      <w:bookmarkEnd w:id="2848"/>
      <w:r w:rsidRPr="001A1EF0">
        <w:rPr>
          <w:lang w:val="de-DE"/>
        </w:rPr>
        <w:t xml:space="preserve">  void MainWindow::on_btnLed_clicked()</w:t>
      </w:r>
      <w:r>
        <w:rPr>
          <w:rFonts w:hint="eastAsia"/>
        </w:rPr>
        <w:t>函数代码</w:t>
      </w:r>
    </w:p>
    <w:p w:rsidR="00C73189" w:rsidRPr="00A50B9A" w:rsidRDefault="00C73189" w:rsidP="00A50B9A">
      <w:pPr>
        <w:pStyle w:val="a6"/>
      </w:pPr>
      <w:r w:rsidRPr="00A50B9A">
        <w:t xml:space="preserve">    /*</w:t>
      </w:r>
    </w:p>
    <w:p w:rsidR="00C73189" w:rsidRPr="00A50B9A" w:rsidRDefault="00C73189" w:rsidP="00A50B9A">
      <w:pPr>
        <w:pStyle w:val="a6"/>
      </w:pPr>
      <w:r w:rsidRPr="00A50B9A">
        <w:t xml:space="preserve">     * </w:t>
      </w:r>
      <w:r w:rsidRPr="00A50B9A">
        <w:rPr>
          <w:rFonts w:hint="eastAsia"/>
        </w:rPr>
        <w:t>打开</w:t>
      </w:r>
      <w:r w:rsidRPr="00A50B9A">
        <w:t xml:space="preserve"> LED </w:t>
      </w:r>
      <w:r w:rsidRPr="00A50B9A">
        <w:rPr>
          <w:rFonts w:hint="eastAsia"/>
        </w:rPr>
        <w:t>的</w:t>
      </w:r>
      <w:r w:rsidRPr="00A50B9A">
        <w:t xml:space="preserve"> GPIO </w:t>
      </w:r>
      <w:r w:rsidRPr="00A50B9A">
        <w:rPr>
          <w:rFonts w:hint="eastAsia"/>
        </w:rPr>
        <w:t>文件</w:t>
      </w:r>
    </w:p>
    <w:p w:rsidR="00C73189" w:rsidRPr="00A50B9A" w:rsidRDefault="00C73189" w:rsidP="00A50B9A">
      <w:pPr>
        <w:pStyle w:val="a6"/>
      </w:pPr>
      <w:r w:rsidRPr="00A50B9A">
        <w:t xml:space="preserve">     */</w:t>
      </w:r>
    </w:p>
    <w:p w:rsidR="00CB44A0" w:rsidRPr="00CB44A0" w:rsidRDefault="00CB44A0" w:rsidP="00CB44A0">
      <w:pPr>
        <w:pStyle w:val="a6"/>
      </w:pPr>
      <w:r w:rsidRPr="00CB44A0">
        <w:t xml:space="preserve">    if(status == 0)  {</w:t>
      </w:r>
    </w:p>
    <w:p w:rsidR="00CB44A0" w:rsidRPr="00CB44A0" w:rsidRDefault="00CB44A0" w:rsidP="00CB44A0">
      <w:pPr>
        <w:pStyle w:val="a6"/>
      </w:pPr>
      <w:r w:rsidRPr="00CB44A0">
        <w:t xml:space="preserve">        fd = gpiofd(gpioled, O_WRONLY, GPIO_FLAG_OUT_INIT_LOW);</w:t>
      </w:r>
    </w:p>
    <w:p w:rsidR="00CB44A0" w:rsidRPr="00CB44A0" w:rsidRDefault="00CB44A0" w:rsidP="00CB44A0">
      <w:pPr>
        <w:pStyle w:val="a6"/>
      </w:pPr>
      <w:r w:rsidRPr="00CB44A0">
        <w:t xml:space="preserve">        if (fd &lt; 0) {</w:t>
      </w:r>
    </w:p>
    <w:p w:rsidR="00CB44A0" w:rsidRPr="00CB44A0" w:rsidRDefault="00CB44A0" w:rsidP="00CB44A0">
      <w:pPr>
        <w:pStyle w:val="a6"/>
      </w:pPr>
      <w:r w:rsidRPr="00CB44A0">
        <w:t xml:space="preserve">            printf("gpiofd create error!");</w:t>
      </w:r>
    </w:p>
    <w:p w:rsidR="00CB44A0" w:rsidRPr="00CB44A0" w:rsidRDefault="00CB44A0" w:rsidP="00CB44A0">
      <w:pPr>
        <w:pStyle w:val="a6"/>
      </w:pPr>
      <w:r w:rsidRPr="00CB44A0">
        <w:t xml:space="preserve">            return ;</w:t>
      </w:r>
    </w:p>
    <w:p w:rsidR="00CB44A0" w:rsidRPr="00CB44A0" w:rsidRDefault="00CB44A0" w:rsidP="00CB44A0">
      <w:pPr>
        <w:pStyle w:val="a6"/>
      </w:pPr>
      <w:r w:rsidRPr="00CB44A0">
        <w:t xml:space="preserve">        }</w:t>
      </w:r>
    </w:p>
    <w:p w:rsidR="00CB44A0" w:rsidRPr="00001C98" w:rsidRDefault="00CB44A0" w:rsidP="00CB44A0">
      <w:pPr>
        <w:pStyle w:val="a6"/>
      </w:pPr>
      <w:r w:rsidRPr="00CB44A0">
        <w:t xml:space="preserve">        status = 1;</w:t>
      </w:r>
    </w:p>
    <w:p w:rsidR="00CB44A0" w:rsidRPr="00001C98" w:rsidRDefault="00CB44A0" w:rsidP="00CB44A0">
      <w:pPr>
        <w:pStyle w:val="a6"/>
        <w:ind w:firstLine="360"/>
      </w:pPr>
      <w:r w:rsidRPr="00001C98">
        <w:t>}</w:t>
      </w:r>
      <w:r w:rsidR="00C73189" w:rsidRPr="00001C98">
        <w:t xml:space="preserve">   </w:t>
      </w:r>
    </w:p>
    <w:p w:rsidR="00C73189" w:rsidRPr="00001C98" w:rsidRDefault="00C73189" w:rsidP="00CB44A0">
      <w:pPr>
        <w:pStyle w:val="a6"/>
        <w:ind w:firstLine="360"/>
      </w:pPr>
      <w:r w:rsidRPr="00001C98">
        <w:t>/*</w:t>
      </w:r>
    </w:p>
    <w:p w:rsidR="00C73189" w:rsidRPr="00001C98" w:rsidRDefault="00C73189" w:rsidP="00A50B9A">
      <w:pPr>
        <w:pStyle w:val="a6"/>
      </w:pPr>
      <w:r w:rsidRPr="00001C98">
        <w:t xml:space="preserve">     * </w:t>
      </w:r>
      <w:r w:rsidRPr="00A50B9A">
        <w:rPr>
          <w:rFonts w:hint="eastAsia"/>
        </w:rPr>
        <w:t>对</w:t>
      </w:r>
      <w:r w:rsidRPr="00001C98">
        <w:t>gpio</w:t>
      </w:r>
      <w:r>
        <w:rPr>
          <w:rFonts w:hint="eastAsia"/>
        </w:rPr>
        <w:t>进行取反操作</w:t>
      </w:r>
      <w:r w:rsidRPr="00001C98">
        <w:t xml:space="preserve"> </w:t>
      </w:r>
    </w:p>
    <w:p w:rsidR="00C73189" w:rsidRPr="00001C98" w:rsidRDefault="00C73189" w:rsidP="00A50B9A">
      <w:pPr>
        <w:pStyle w:val="a6"/>
      </w:pPr>
      <w:r w:rsidRPr="00001C98">
        <w:t xml:space="preserve">    </w:t>
      </w:r>
      <w:r w:rsidR="00CB44A0" w:rsidRPr="00001C98">
        <w:t xml:space="preserve"> </w:t>
      </w:r>
      <w:r w:rsidRPr="00001C98">
        <w:t>*/</w:t>
      </w:r>
    </w:p>
    <w:p w:rsidR="00CB44A0" w:rsidRPr="00CB44A0" w:rsidRDefault="00CB44A0" w:rsidP="00CB44A0">
      <w:pPr>
        <w:pStyle w:val="a6"/>
      </w:pPr>
      <w:r w:rsidRPr="00CB44A0">
        <w:t xml:space="preserve">    if (g_led_flag) {</w:t>
      </w:r>
    </w:p>
    <w:p w:rsidR="00CB44A0" w:rsidRPr="00CB44A0" w:rsidRDefault="00CB44A0" w:rsidP="00CB44A0">
      <w:pPr>
        <w:pStyle w:val="a6"/>
      </w:pPr>
      <w:r w:rsidRPr="00CB44A0">
        <w:t xml:space="preserve">        g_led_flag = 0;</w:t>
      </w:r>
    </w:p>
    <w:p w:rsidR="00CB44A0" w:rsidRPr="00CB44A0" w:rsidRDefault="00CB44A0" w:rsidP="00CB44A0">
      <w:pPr>
        <w:pStyle w:val="a6"/>
      </w:pPr>
      <w:r w:rsidRPr="00CB44A0">
        <w:t xml:space="preserve">        gpiofd_write(fd, 1);</w:t>
      </w:r>
    </w:p>
    <w:p w:rsidR="00CB44A0" w:rsidRPr="00CB44A0" w:rsidRDefault="00CB44A0" w:rsidP="00CB44A0">
      <w:pPr>
        <w:pStyle w:val="a6"/>
      </w:pPr>
      <w:r w:rsidRPr="00CB44A0">
        <w:t xml:space="preserve">        QMessageBox::information(NULL, "GPIO Oper", "LED OFF");</w:t>
      </w:r>
    </w:p>
    <w:p w:rsidR="00CB44A0" w:rsidRPr="00CB44A0" w:rsidRDefault="00CB44A0" w:rsidP="00CB44A0">
      <w:pPr>
        <w:pStyle w:val="a6"/>
      </w:pPr>
      <w:r w:rsidRPr="00CB44A0">
        <w:t xml:space="preserve">    } else {</w:t>
      </w:r>
    </w:p>
    <w:p w:rsidR="00CB44A0" w:rsidRPr="00CB44A0" w:rsidRDefault="00CB44A0" w:rsidP="00CB44A0">
      <w:pPr>
        <w:pStyle w:val="a6"/>
      </w:pPr>
      <w:r w:rsidRPr="00CB44A0">
        <w:t xml:space="preserve">        g_led_flag = 1;</w:t>
      </w:r>
    </w:p>
    <w:p w:rsidR="00CB44A0" w:rsidRPr="00CB44A0" w:rsidRDefault="00CB44A0" w:rsidP="00CB44A0">
      <w:pPr>
        <w:pStyle w:val="a6"/>
      </w:pPr>
      <w:r w:rsidRPr="00CB44A0">
        <w:t xml:space="preserve">        gpiofd_write(fd, 0);</w:t>
      </w:r>
    </w:p>
    <w:p w:rsidR="00CB44A0" w:rsidRPr="00CB44A0" w:rsidRDefault="00CB44A0" w:rsidP="00CB44A0">
      <w:pPr>
        <w:pStyle w:val="a6"/>
      </w:pPr>
      <w:r w:rsidRPr="00CB44A0">
        <w:t xml:space="preserve">                QMessageBox::information(NULL, "GPIO Oper", "LED ON");</w:t>
      </w:r>
    </w:p>
    <w:p w:rsidR="00CB44A0" w:rsidRPr="00CB44A0" w:rsidRDefault="00CB44A0" w:rsidP="00CB44A0">
      <w:pPr>
        <w:pStyle w:val="a6"/>
      </w:pPr>
      <w:r w:rsidRPr="00CB44A0">
        <w:t xml:space="preserve">    }</w:t>
      </w:r>
    </w:p>
    <w:p w:rsidR="00C73189" w:rsidRDefault="00C73189" w:rsidP="00CB44A0">
      <w:pPr>
        <w:pStyle w:val="23"/>
        <w:spacing w:before="62" w:after="62"/>
        <w:ind w:left="360" w:firstLine="0"/>
        <w:rPr>
          <w:lang w:val="de-DE"/>
        </w:rPr>
      </w:pPr>
      <w:r w:rsidRPr="00CB44A0">
        <w:rPr>
          <w:lang w:val="de-DE"/>
        </w:rPr>
        <w:lastRenderedPageBreak/>
        <w:t xml:space="preserve">   </w:t>
      </w:r>
      <w:r>
        <w:rPr>
          <w:rFonts w:hint="eastAsia"/>
          <w:lang w:val="de-DE"/>
        </w:rPr>
        <w:t>添加需要的头文件和全局变量</w:t>
      </w:r>
      <w:r w:rsidR="00CB44A0">
        <w:rPr>
          <w:rFonts w:hint="eastAsia"/>
          <w:lang w:val="de-DE"/>
        </w:rPr>
        <w:t>，</w:t>
      </w:r>
      <w:r>
        <w:rPr>
          <w:rFonts w:hint="eastAsia"/>
          <w:lang w:val="de-DE"/>
        </w:rPr>
        <w:t>在文件“</w:t>
      </w:r>
      <w:r>
        <w:rPr>
          <w:lang w:val="de-DE"/>
        </w:rPr>
        <w:t>mainwindow.cpp</w:t>
      </w:r>
      <w:r>
        <w:rPr>
          <w:rFonts w:hint="eastAsia"/>
          <w:lang w:val="de-DE"/>
        </w:rPr>
        <w:t>”开始位置添加头文件和全局变量：</w:t>
      </w:r>
    </w:p>
    <w:p w:rsidR="00C73189" w:rsidRPr="006004C4" w:rsidRDefault="00C73189" w:rsidP="006004C4">
      <w:pPr>
        <w:pStyle w:val="a6"/>
      </w:pPr>
      <w:r w:rsidRPr="006004C4">
        <w:t>#include &lt;QMessageBox&gt;</w:t>
      </w:r>
    </w:p>
    <w:p w:rsidR="00C73189" w:rsidRPr="006004C4" w:rsidRDefault="00C73189" w:rsidP="006004C4">
      <w:pPr>
        <w:pStyle w:val="a6"/>
      </w:pPr>
      <w:r w:rsidRPr="006004C4">
        <w:t>#include &lt;stdio.h&gt;</w:t>
      </w:r>
    </w:p>
    <w:p w:rsidR="00C73189" w:rsidRPr="006004C4" w:rsidRDefault="00C73189" w:rsidP="006004C4">
      <w:pPr>
        <w:pStyle w:val="a6"/>
      </w:pPr>
      <w:r w:rsidRPr="006004C4">
        <w:t>#include &lt;unistd.h&gt;</w:t>
      </w:r>
    </w:p>
    <w:p w:rsidR="00C73189" w:rsidRPr="006004C4" w:rsidRDefault="00C73189" w:rsidP="006004C4">
      <w:pPr>
        <w:pStyle w:val="a6"/>
      </w:pPr>
      <w:r w:rsidRPr="006004C4">
        <w:t>#include &lt;pthread.h&gt;</w:t>
      </w:r>
    </w:p>
    <w:p w:rsidR="00C73189" w:rsidRPr="00460B76" w:rsidRDefault="00C73189" w:rsidP="006004C4">
      <w:pPr>
        <w:pStyle w:val="a6"/>
        <w:rPr>
          <w:lang w:val="en-US"/>
        </w:rPr>
      </w:pPr>
      <w:r w:rsidRPr="00460B76">
        <w:rPr>
          <w:lang w:val="en-US"/>
        </w:rPr>
        <w:t>#include &lt;sys/select.h&gt;</w:t>
      </w:r>
    </w:p>
    <w:p w:rsidR="00C73189" w:rsidRPr="00460B76" w:rsidRDefault="00C73189" w:rsidP="006004C4">
      <w:pPr>
        <w:pStyle w:val="a6"/>
        <w:rPr>
          <w:lang w:val="en-US"/>
        </w:rPr>
      </w:pPr>
      <w:r w:rsidRPr="00460B76">
        <w:rPr>
          <w:lang w:val="en-US"/>
        </w:rPr>
        <w:t>#include &lt;sys/gpiofd.h&gt;</w:t>
      </w:r>
    </w:p>
    <w:p w:rsidR="00C73189" w:rsidRPr="006004C4" w:rsidRDefault="00C73189" w:rsidP="006004C4">
      <w:pPr>
        <w:pStyle w:val="a6"/>
      </w:pPr>
      <w:r w:rsidRPr="006004C4">
        <w:t>/*</w:t>
      </w:r>
    </w:p>
    <w:p w:rsidR="00C73189" w:rsidRPr="006004C4" w:rsidRDefault="00C73189" w:rsidP="006004C4">
      <w:pPr>
        <w:pStyle w:val="a6"/>
      </w:pPr>
      <w:r w:rsidRPr="006004C4">
        <w:t xml:space="preserve"> *</w:t>
      </w:r>
      <w:r w:rsidRPr="006004C4">
        <w:rPr>
          <w:rFonts w:hint="eastAsia"/>
        </w:rPr>
        <w:t>定义全局变量</w:t>
      </w:r>
    </w:p>
    <w:p w:rsidR="00C73189" w:rsidRPr="006004C4" w:rsidRDefault="00C73189" w:rsidP="006004C4">
      <w:pPr>
        <w:pStyle w:val="a6"/>
      </w:pPr>
      <w:r w:rsidRPr="006004C4">
        <w:t>*/</w:t>
      </w:r>
    </w:p>
    <w:p w:rsidR="00C73189" w:rsidRDefault="00C73189" w:rsidP="006004C4">
      <w:pPr>
        <w:pStyle w:val="a6"/>
      </w:pPr>
      <w:r>
        <w:t>int  g_l</w:t>
      </w:r>
      <w:r w:rsidRPr="006004C4">
        <w:t>ed</w:t>
      </w:r>
      <w:r>
        <w:t>_f</w:t>
      </w:r>
      <w:r w:rsidRPr="006004C4">
        <w:t>lag = 0;</w:t>
      </w:r>
    </w:p>
    <w:p w:rsidR="007831B0" w:rsidRPr="007831B0" w:rsidRDefault="007831B0" w:rsidP="007831B0">
      <w:pPr>
        <w:numPr>
          <w:ilvl w:val="0"/>
          <w:numId w:val="15"/>
        </w:numPr>
        <w:spacing w:before="62" w:after="62"/>
        <w:rPr>
          <w:lang w:val="de-DE"/>
        </w:rPr>
      </w:pPr>
      <w:r>
        <w:rPr>
          <w:rFonts w:hint="eastAsia"/>
          <w:lang w:val="de-DE"/>
        </w:rPr>
        <w:t>配置</w:t>
      </w:r>
      <w:r>
        <w:rPr>
          <w:lang w:val="de-DE"/>
        </w:rPr>
        <w:t>构建环境</w:t>
      </w:r>
    </w:p>
    <w:p w:rsidR="007831B0" w:rsidRPr="007831B0" w:rsidRDefault="007831B0" w:rsidP="007831B0">
      <w:pPr>
        <w:pStyle w:val="a"/>
      </w:pPr>
      <w:r>
        <w:t xml:space="preserve"> </w:t>
      </w:r>
      <w:r>
        <w:rPr>
          <w:rFonts w:hint="eastAsia"/>
        </w:rPr>
        <w:t>点击</w:t>
      </w:r>
      <w:r w:rsidR="002A2752">
        <w:pict>
          <v:shape id="_x0000_i1084" type="#_x0000_t75" style="width:43.2pt;height:43.2pt;visibility:visible;mso-wrap-style:square">
            <v:imagedata r:id="rId80" o:title=""/>
          </v:shape>
        </w:pict>
      </w:r>
      <w:r>
        <w:rPr>
          <w:rFonts w:hint="eastAsia"/>
        </w:rPr>
        <w:t>选择构建套件</w:t>
      </w:r>
      <w:r>
        <w:t>和</w:t>
      </w:r>
      <w:r>
        <w:rPr>
          <w:rFonts w:hint="eastAsia"/>
        </w:rPr>
        <w:t>B</w:t>
      </w:r>
      <w:r>
        <w:t>ase</w:t>
      </w:r>
      <w:r>
        <w:rPr>
          <w:rFonts w:hint="eastAsia"/>
        </w:rPr>
        <w:t>的</w:t>
      </w:r>
      <w:r>
        <w:rPr>
          <w:rFonts w:hint="eastAsia"/>
        </w:rPr>
        <w:t>D</w:t>
      </w:r>
      <w:r>
        <w:t>ebug Level</w:t>
      </w:r>
      <w:r>
        <w:rPr>
          <w:rFonts w:hint="eastAsia"/>
        </w:rPr>
        <w:t>（</w:t>
      </w:r>
      <w:r>
        <w:rPr>
          <w:rFonts w:hint="eastAsia"/>
        </w:rPr>
        <w:t>debug</w:t>
      </w:r>
      <w:r>
        <w:t xml:space="preserve"> </w:t>
      </w:r>
      <w:r>
        <w:rPr>
          <w:rFonts w:hint="eastAsia"/>
        </w:rPr>
        <w:t>/</w:t>
      </w:r>
      <w:r>
        <w:t xml:space="preserve"> release</w:t>
      </w:r>
      <w:r>
        <w:rPr>
          <w:rFonts w:hint="eastAsia"/>
        </w:rPr>
        <w:t>）相同</w:t>
      </w:r>
      <w:r>
        <w:t>的类型。</w:t>
      </w:r>
    </w:p>
    <w:p w:rsidR="00C73189" w:rsidRDefault="00C73189" w:rsidP="008B21AD">
      <w:pPr>
        <w:pStyle w:val="23"/>
        <w:numPr>
          <w:ilvl w:val="0"/>
          <w:numId w:val="15"/>
        </w:numPr>
        <w:spacing w:before="62" w:after="62"/>
        <w:rPr>
          <w:lang w:val="de-DE"/>
        </w:rPr>
      </w:pPr>
      <w:r>
        <w:rPr>
          <w:rFonts w:hint="eastAsia"/>
          <w:lang w:val="de-DE"/>
        </w:rPr>
        <w:t>编译工程</w:t>
      </w:r>
      <w:r>
        <w:rPr>
          <w:lang w:val="de-DE"/>
        </w:rPr>
        <w:t>gpio_out</w:t>
      </w:r>
    </w:p>
    <w:p w:rsidR="00C73189" w:rsidRPr="00227AA2" w:rsidRDefault="00C73189" w:rsidP="00227AA2">
      <w:pPr>
        <w:pStyle w:val="a"/>
      </w:pPr>
      <w:r w:rsidRPr="00227AA2">
        <w:rPr>
          <w:rFonts w:hint="eastAsia"/>
        </w:rPr>
        <w:t>点击</w:t>
      </w:r>
      <w:r w:rsidR="002A2752">
        <w:rPr>
          <w:noProof/>
        </w:rPr>
        <w:pict>
          <v:shape id="图片 16" o:spid="_x0000_i1085" type="#_x0000_t75" style="width:36.3pt;height:21.9pt;visibility:visible">
            <v:imagedata r:id="rId81" o:title=""/>
          </v:shape>
        </w:pict>
      </w:r>
      <w:r w:rsidRPr="00227AA2">
        <w:rPr>
          <w:rFonts w:hint="eastAsia"/>
        </w:rPr>
        <w:t>编译工程</w:t>
      </w:r>
      <w:r w:rsidRPr="00227AA2">
        <w:t>gpio_out</w:t>
      </w:r>
    </w:p>
    <w:p w:rsidR="00C73189" w:rsidRDefault="00C73189" w:rsidP="008B21AD">
      <w:pPr>
        <w:pStyle w:val="23"/>
        <w:numPr>
          <w:ilvl w:val="0"/>
          <w:numId w:val="15"/>
        </w:numPr>
        <w:spacing w:before="62" w:after="62"/>
        <w:rPr>
          <w:lang w:val="de-DE"/>
        </w:rPr>
      </w:pPr>
      <w:r>
        <w:rPr>
          <w:rFonts w:hint="eastAsia"/>
          <w:lang w:val="de-DE"/>
        </w:rPr>
        <w:t>运行程序</w:t>
      </w:r>
      <w:r>
        <w:rPr>
          <w:lang w:val="de-DE"/>
        </w:rPr>
        <w:t>gpio_out</w:t>
      </w:r>
    </w:p>
    <w:p w:rsidR="00C73189" w:rsidRPr="00227AA2" w:rsidRDefault="00C73189" w:rsidP="00227AA2">
      <w:pPr>
        <w:pStyle w:val="a"/>
      </w:pPr>
      <w:r w:rsidRPr="00227AA2">
        <w:rPr>
          <w:rFonts w:hint="eastAsia"/>
        </w:rPr>
        <w:t>点击</w:t>
      </w:r>
      <w:r w:rsidR="002A2752">
        <w:rPr>
          <w:noProof/>
        </w:rPr>
        <w:pict>
          <v:shape id="图片 11" o:spid="_x0000_i1086" type="#_x0000_t75" style="width:43.2pt;height:28.8pt;visibility:visible">
            <v:imagedata r:id="rId82" o:title=""/>
          </v:shape>
        </w:pict>
      </w:r>
      <w:r>
        <w:rPr>
          <w:rFonts w:hint="eastAsia"/>
        </w:rPr>
        <w:t>会开始程序部署和执行</w:t>
      </w:r>
    </w:p>
    <w:p w:rsidR="00C73189" w:rsidRPr="00227AA2" w:rsidRDefault="00C73189" w:rsidP="00227AA2">
      <w:pPr>
        <w:pStyle w:val="a"/>
      </w:pPr>
      <w:r w:rsidRPr="00227AA2">
        <w:rPr>
          <w:rFonts w:hint="eastAsia"/>
        </w:rPr>
        <w:t>若设备无法连接，参考</w:t>
      </w:r>
      <w:r w:rsidR="00BE2A38">
        <w:rPr>
          <w:rFonts w:hint="eastAsia"/>
        </w:rPr>
        <w:t>本章</w:t>
      </w:r>
      <w:r w:rsidRPr="00227AA2">
        <w:rPr>
          <w:rFonts w:hint="eastAsia"/>
        </w:rPr>
        <w:t>实验</w:t>
      </w:r>
      <w:r>
        <w:rPr>
          <w:rFonts w:hint="eastAsia"/>
        </w:rPr>
        <w:t>二</w:t>
      </w:r>
      <w:r w:rsidRPr="00227AA2">
        <w:rPr>
          <w:rFonts w:hint="eastAsia"/>
        </w:rPr>
        <w:t>设置</w:t>
      </w:r>
      <w:r w:rsidRPr="00227AA2">
        <w:t>Qt</w:t>
      </w:r>
      <w:r w:rsidRPr="00227AA2">
        <w:rPr>
          <w:rFonts w:hint="eastAsia"/>
        </w:rPr>
        <w:t>运行</w:t>
      </w:r>
      <w:r>
        <w:rPr>
          <w:rFonts w:hint="eastAsia"/>
        </w:rPr>
        <w:t>设备</w:t>
      </w:r>
    </w:p>
    <w:p w:rsidR="00C73189" w:rsidRDefault="00C73189" w:rsidP="008B21AD">
      <w:pPr>
        <w:pStyle w:val="23"/>
        <w:numPr>
          <w:ilvl w:val="0"/>
          <w:numId w:val="15"/>
        </w:numPr>
        <w:spacing w:before="62" w:after="62"/>
        <w:rPr>
          <w:lang w:val="de-DE"/>
        </w:rPr>
      </w:pPr>
      <w:r>
        <w:rPr>
          <w:rFonts w:hint="eastAsia"/>
          <w:lang w:val="de-DE"/>
        </w:rPr>
        <w:t>控制</w:t>
      </w:r>
      <w:r>
        <w:rPr>
          <w:lang w:val="de-DE"/>
        </w:rPr>
        <w:t>LED</w:t>
      </w:r>
      <w:r>
        <w:rPr>
          <w:rFonts w:hint="eastAsia"/>
          <w:lang w:val="de-DE"/>
        </w:rPr>
        <w:t>亮灭</w:t>
      </w:r>
    </w:p>
    <w:p w:rsidR="00C73189" w:rsidRPr="00227AA2" w:rsidRDefault="00C73189" w:rsidP="00227AA2">
      <w:pPr>
        <w:pStyle w:val="a"/>
      </w:pPr>
      <w:r w:rsidRPr="00227AA2">
        <w:t>gpio_out</w:t>
      </w:r>
      <w:r w:rsidRPr="00227AA2">
        <w:rPr>
          <w:rFonts w:hint="eastAsia"/>
        </w:rPr>
        <w:t>程序</w:t>
      </w:r>
      <w:r>
        <w:rPr>
          <w:rFonts w:hint="eastAsia"/>
        </w:rPr>
        <w:t>运行后</w:t>
      </w:r>
      <w:r w:rsidR="00F761D2">
        <w:rPr>
          <w:rFonts w:hint="eastAsia"/>
        </w:rPr>
        <w:t>验证平台</w:t>
      </w:r>
      <w:r>
        <w:t>LCD</w:t>
      </w:r>
      <w:r>
        <w:rPr>
          <w:rFonts w:hint="eastAsia"/>
        </w:rPr>
        <w:t>会呈现软件设计</w:t>
      </w:r>
      <w:r w:rsidRPr="00227AA2">
        <w:rPr>
          <w:rFonts w:hint="eastAsia"/>
        </w:rPr>
        <w:t>界面，点击“</w:t>
      </w:r>
      <w:r w:rsidRPr="00227AA2">
        <w:t>LED</w:t>
      </w:r>
      <w:r w:rsidR="00CB44A0">
        <w:rPr>
          <w:rFonts w:hint="eastAsia"/>
        </w:rPr>
        <w:t>1</w:t>
      </w:r>
      <w:r>
        <w:rPr>
          <w:rFonts w:hint="eastAsia"/>
        </w:rPr>
        <w:t>”按钮，可以</w:t>
      </w:r>
      <w:r w:rsidRPr="00227AA2">
        <w:rPr>
          <w:rFonts w:hint="eastAsia"/>
        </w:rPr>
        <w:t>看到</w:t>
      </w:r>
      <w:r w:rsidR="00F761D2">
        <w:rPr>
          <w:rFonts w:hint="eastAsia"/>
        </w:rPr>
        <w:t>验证平台</w:t>
      </w:r>
      <w:r w:rsidRPr="00227AA2">
        <w:rPr>
          <w:rFonts w:hint="eastAsia"/>
        </w:rPr>
        <w:t>板载</w:t>
      </w:r>
      <w:r w:rsidRPr="00227AA2">
        <w:t>LED</w:t>
      </w:r>
      <w:r w:rsidRPr="00227AA2">
        <w:rPr>
          <w:rFonts w:hint="eastAsia"/>
        </w:rPr>
        <w:t>亮灭交替。</w:t>
      </w:r>
    </w:p>
    <w:p w:rsidR="00C73189" w:rsidRPr="000C1270" w:rsidRDefault="00C73189" w:rsidP="00307463">
      <w:pPr>
        <w:pStyle w:val="3"/>
        <w:numPr>
          <w:ilvl w:val="0"/>
          <w:numId w:val="0"/>
        </w:numPr>
      </w:pPr>
      <w:bookmarkStart w:id="2849" w:name="_Toc428867671"/>
      <w:bookmarkStart w:id="2850" w:name="_Toc429221192"/>
      <w:bookmarkStart w:id="2851" w:name="_Toc431109913"/>
      <w:bookmarkStart w:id="2852" w:name="_Toc432271226"/>
      <w:bookmarkStart w:id="2853" w:name="_Toc432317567"/>
      <w:bookmarkStart w:id="2854" w:name="_Toc469064254"/>
      <w:r>
        <w:rPr>
          <w:rFonts w:hint="eastAsia"/>
        </w:rPr>
        <w:t>扩展实验</w:t>
      </w:r>
      <w:bookmarkEnd w:id="2849"/>
      <w:bookmarkEnd w:id="2850"/>
      <w:bookmarkEnd w:id="2851"/>
      <w:bookmarkEnd w:id="2852"/>
      <w:bookmarkEnd w:id="2853"/>
      <w:bookmarkEnd w:id="2854"/>
    </w:p>
    <w:p w:rsidR="00C73189" w:rsidRPr="000C7251" w:rsidRDefault="00C73189" w:rsidP="00EA770A">
      <w:pPr>
        <w:pStyle w:val="23"/>
        <w:spacing w:before="62" w:after="62"/>
      </w:pPr>
      <w:r w:rsidRPr="000C7251">
        <w:rPr>
          <w:rFonts w:hint="eastAsia"/>
        </w:rPr>
        <w:t>在</w:t>
      </w:r>
      <w:r w:rsidRPr="000C7251">
        <w:t>Qt</w:t>
      </w:r>
      <w:r w:rsidRPr="000C7251">
        <w:rPr>
          <w:rFonts w:hint="eastAsia"/>
        </w:rPr>
        <w:t>下实现</w:t>
      </w:r>
      <w:r w:rsidR="00F761D2">
        <w:rPr>
          <w:rFonts w:hint="eastAsia"/>
        </w:rPr>
        <w:t>验证平台</w:t>
      </w:r>
      <w:r w:rsidRPr="000C7251">
        <w:rPr>
          <w:rFonts w:hint="eastAsia"/>
        </w:rPr>
        <w:t>多个</w:t>
      </w:r>
      <w:r w:rsidRPr="000C7251">
        <w:t>LED</w:t>
      </w:r>
      <w:r>
        <w:rPr>
          <w:rFonts w:hint="eastAsia"/>
        </w:rPr>
        <w:t>的</w:t>
      </w:r>
      <w:r w:rsidRPr="000C7251">
        <w:rPr>
          <w:rFonts w:hint="eastAsia"/>
        </w:rPr>
        <w:t>控制。</w:t>
      </w:r>
    </w:p>
    <w:p w:rsidR="00C73189" w:rsidRDefault="00C73189">
      <w:pPr>
        <w:widowControl/>
        <w:spacing w:beforeLines="0" w:afterLines="0"/>
        <w:jc w:val="left"/>
        <w:rPr>
          <w:rFonts w:ascii="Arial" w:eastAsia="黑体" w:hAnsi="Arial"/>
          <w:b/>
          <w:bCs/>
          <w:sz w:val="24"/>
          <w:szCs w:val="24"/>
        </w:rPr>
      </w:pPr>
      <w:r>
        <w:br w:type="page"/>
      </w:r>
    </w:p>
    <w:p w:rsidR="00C73189" w:rsidRPr="000C1270" w:rsidRDefault="00C73189" w:rsidP="00307463">
      <w:pPr>
        <w:pStyle w:val="20"/>
        <w:numPr>
          <w:ilvl w:val="0"/>
          <w:numId w:val="0"/>
        </w:numPr>
      </w:pPr>
      <w:bookmarkStart w:id="2855" w:name="_Toc469064255"/>
      <w:r>
        <w:rPr>
          <w:rFonts w:hint="eastAsia"/>
        </w:rPr>
        <w:t>实验三</w:t>
      </w:r>
      <w:r>
        <w:t xml:space="preserve">  Qt</w:t>
      </w:r>
      <w:r>
        <w:rPr>
          <w:rFonts w:hint="eastAsia"/>
        </w:rPr>
        <w:t>下</w:t>
      </w:r>
      <w:r>
        <w:t>GPIO</w:t>
      </w:r>
      <w:r>
        <w:rPr>
          <w:rFonts w:hint="eastAsia"/>
        </w:rPr>
        <w:t>输入实验</w:t>
      </w:r>
      <w:bookmarkEnd w:id="2855"/>
    </w:p>
    <w:p w:rsidR="00C73189" w:rsidRPr="007C6C4C" w:rsidRDefault="00C73189" w:rsidP="00EA770A">
      <w:pPr>
        <w:pStyle w:val="23"/>
        <w:spacing w:before="62" w:after="62"/>
        <w:ind w:firstLine="0"/>
      </w:pPr>
    </w:p>
    <w:p w:rsidR="00C73189" w:rsidRPr="000C1270" w:rsidRDefault="00C73189" w:rsidP="00307463">
      <w:pPr>
        <w:pStyle w:val="3"/>
        <w:numPr>
          <w:ilvl w:val="0"/>
          <w:numId w:val="0"/>
        </w:numPr>
      </w:pPr>
      <w:bookmarkStart w:id="2856" w:name="_Toc424217462"/>
      <w:bookmarkStart w:id="2857" w:name="_Toc424655017"/>
      <w:bookmarkStart w:id="2858" w:name="_Toc424721685"/>
      <w:bookmarkStart w:id="2859" w:name="_Toc424909136"/>
      <w:bookmarkStart w:id="2860" w:name="_Toc424912400"/>
      <w:bookmarkStart w:id="2861" w:name="_Toc425414075"/>
      <w:bookmarkStart w:id="2862" w:name="_Toc427939383"/>
      <w:bookmarkStart w:id="2863" w:name="_Toc427940898"/>
      <w:bookmarkStart w:id="2864" w:name="_Toc427941836"/>
      <w:bookmarkStart w:id="2865" w:name="_Toc428705045"/>
      <w:bookmarkStart w:id="2866" w:name="_Toc428867673"/>
      <w:bookmarkStart w:id="2867" w:name="_Toc429221194"/>
      <w:bookmarkStart w:id="2868" w:name="_Toc431109915"/>
      <w:bookmarkStart w:id="2869" w:name="_Toc432271228"/>
      <w:bookmarkStart w:id="2870" w:name="_Toc432317569"/>
      <w:bookmarkStart w:id="2871" w:name="_Toc469064256"/>
      <w:r>
        <w:rPr>
          <w:rFonts w:hint="eastAsia"/>
        </w:rPr>
        <w:t>实验目的</w:t>
      </w:r>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p>
    <w:p w:rsidR="00C73189" w:rsidRPr="00227AA2" w:rsidRDefault="00C73189" w:rsidP="00227AA2">
      <w:pPr>
        <w:pStyle w:val="a"/>
      </w:pPr>
      <w:r w:rsidRPr="00227AA2">
        <w:rPr>
          <w:rFonts w:hint="eastAsia"/>
        </w:rPr>
        <w:t>掌握</w:t>
      </w:r>
      <w:r w:rsidRPr="00227AA2">
        <w:t>Qt</w:t>
      </w:r>
      <w:r w:rsidRPr="00227AA2">
        <w:rPr>
          <w:rFonts w:hint="eastAsia"/>
        </w:rPr>
        <w:t>下</w:t>
      </w:r>
      <w:r w:rsidRPr="00227AA2">
        <w:t>GPIO</w:t>
      </w:r>
      <w:r w:rsidRPr="00227AA2">
        <w:rPr>
          <w:rFonts w:hint="eastAsia"/>
        </w:rPr>
        <w:t>输入编程方法</w:t>
      </w:r>
    </w:p>
    <w:p w:rsidR="00C73189" w:rsidRPr="00227AA2" w:rsidRDefault="00C73189" w:rsidP="00227AA2">
      <w:pPr>
        <w:pStyle w:val="a"/>
      </w:pPr>
      <w:r w:rsidRPr="00227AA2">
        <w:rPr>
          <w:rFonts w:hint="eastAsia"/>
        </w:rPr>
        <w:t>掌握</w:t>
      </w:r>
      <w:r w:rsidRPr="00227AA2">
        <w:t>Qt</w:t>
      </w:r>
      <w:r w:rsidRPr="00227AA2">
        <w:rPr>
          <w:rFonts w:hint="eastAsia"/>
        </w:rPr>
        <w:t>多线程编程的方法</w:t>
      </w:r>
    </w:p>
    <w:p w:rsidR="00C73189" w:rsidRPr="000C1270" w:rsidRDefault="00C73189" w:rsidP="00307463">
      <w:pPr>
        <w:pStyle w:val="3"/>
        <w:numPr>
          <w:ilvl w:val="0"/>
          <w:numId w:val="0"/>
        </w:numPr>
      </w:pPr>
      <w:bookmarkStart w:id="2872" w:name="_Toc424217463"/>
      <w:bookmarkStart w:id="2873" w:name="_Toc424655018"/>
      <w:bookmarkStart w:id="2874" w:name="_Toc424721686"/>
      <w:bookmarkStart w:id="2875" w:name="_Toc424909137"/>
      <w:bookmarkStart w:id="2876" w:name="_Toc424912401"/>
      <w:bookmarkStart w:id="2877" w:name="_Toc425414076"/>
      <w:bookmarkStart w:id="2878" w:name="_Toc427939384"/>
      <w:bookmarkStart w:id="2879" w:name="_Toc427940899"/>
      <w:bookmarkStart w:id="2880" w:name="_Toc427941837"/>
      <w:bookmarkStart w:id="2881" w:name="_Toc428705046"/>
      <w:bookmarkStart w:id="2882" w:name="_Toc428867674"/>
      <w:bookmarkStart w:id="2883" w:name="_Toc429221195"/>
      <w:bookmarkStart w:id="2884" w:name="_Toc431109916"/>
      <w:bookmarkStart w:id="2885" w:name="_Toc432271229"/>
      <w:bookmarkStart w:id="2886" w:name="_Toc432317570"/>
      <w:bookmarkStart w:id="2887" w:name="_Toc469064257"/>
      <w:r>
        <w:rPr>
          <w:rFonts w:hint="eastAsia"/>
        </w:rPr>
        <w:t>实验内容</w:t>
      </w:r>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p>
    <w:p w:rsidR="00C73189" w:rsidRPr="00227AA2" w:rsidRDefault="00C73189" w:rsidP="00227AA2">
      <w:pPr>
        <w:pStyle w:val="a"/>
      </w:pPr>
      <w:r w:rsidRPr="00227AA2">
        <w:rPr>
          <w:rFonts w:hint="eastAsia"/>
        </w:rPr>
        <w:t>创建名为</w:t>
      </w:r>
      <w:r w:rsidRPr="00227AA2">
        <w:t>gpio_in</w:t>
      </w:r>
      <w:r w:rsidRPr="00227AA2">
        <w:rPr>
          <w:rFonts w:hint="eastAsia"/>
        </w:rPr>
        <w:t>的</w:t>
      </w:r>
      <w:r w:rsidRPr="00227AA2">
        <w:t>Qt</w:t>
      </w:r>
      <w:r w:rsidRPr="00227AA2">
        <w:rPr>
          <w:rFonts w:hint="eastAsia"/>
        </w:rPr>
        <w:t>工程，使用</w:t>
      </w:r>
      <w:r w:rsidRPr="00227AA2">
        <w:t>QThread</w:t>
      </w:r>
      <w:r w:rsidRPr="00227AA2">
        <w:rPr>
          <w:rFonts w:hint="eastAsia"/>
        </w:rPr>
        <w:t>多线程技术完成</w:t>
      </w:r>
      <w:r w:rsidRPr="00227AA2">
        <w:t>GPIO</w:t>
      </w:r>
      <w:r w:rsidRPr="00227AA2">
        <w:rPr>
          <w:rFonts w:hint="eastAsia"/>
        </w:rPr>
        <w:t>输入操作</w:t>
      </w:r>
    </w:p>
    <w:p w:rsidR="00C73189" w:rsidRPr="00227AA2" w:rsidRDefault="00C73189" w:rsidP="00227AA2">
      <w:pPr>
        <w:pStyle w:val="a"/>
      </w:pPr>
      <w:r w:rsidRPr="00227AA2">
        <w:rPr>
          <w:rFonts w:hint="eastAsia"/>
        </w:rPr>
        <w:t>将工程编译并</w:t>
      </w:r>
      <w:r>
        <w:rPr>
          <w:rFonts w:hint="eastAsia"/>
        </w:rPr>
        <w:t>部署</w:t>
      </w:r>
      <w:r w:rsidRPr="00227AA2">
        <w:rPr>
          <w:rFonts w:hint="eastAsia"/>
        </w:rPr>
        <w:t>到</w:t>
      </w:r>
      <w:r w:rsidR="00F761D2">
        <w:rPr>
          <w:rFonts w:hint="eastAsia"/>
        </w:rPr>
        <w:t>验证平台</w:t>
      </w:r>
      <w:r w:rsidRPr="00227AA2">
        <w:rPr>
          <w:rFonts w:hint="eastAsia"/>
        </w:rPr>
        <w:t>并执行，查看效果</w:t>
      </w:r>
      <w:r w:rsidRPr="00227AA2">
        <w:t xml:space="preserve"> </w:t>
      </w:r>
    </w:p>
    <w:p w:rsidR="00C73189" w:rsidRPr="000C1270" w:rsidRDefault="00C73189" w:rsidP="00307463">
      <w:pPr>
        <w:pStyle w:val="3"/>
        <w:numPr>
          <w:ilvl w:val="0"/>
          <w:numId w:val="0"/>
        </w:numPr>
      </w:pPr>
      <w:bookmarkStart w:id="2888" w:name="_Toc424217464"/>
      <w:bookmarkStart w:id="2889" w:name="_Toc424655019"/>
      <w:bookmarkStart w:id="2890" w:name="_Toc424721687"/>
      <w:bookmarkStart w:id="2891" w:name="_Toc424909138"/>
      <w:bookmarkStart w:id="2892" w:name="_Toc424912402"/>
      <w:bookmarkStart w:id="2893" w:name="_Toc425414077"/>
      <w:bookmarkStart w:id="2894" w:name="_Toc427939385"/>
      <w:bookmarkStart w:id="2895" w:name="_Toc427940900"/>
      <w:bookmarkStart w:id="2896" w:name="_Toc427941838"/>
      <w:bookmarkStart w:id="2897" w:name="_Toc428705047"/>
      <w:bookmarkStart w:id="2898" w:name="_Toc428867675"/>
      <w:bookmarkStart w:id="2899" w:name="_Toc429221196"/>
      <w:bookmarkStart w:id="2900" w:name="_Toc431109917"/>
      <w:bookmarkStart w:id="2901" w:name="_Toc432271230"/>
      <w:bookmarkStart w:id="2902" w:name="_Toc432317571"/>
      <w:bookmarkStart w:id="2903" w:name="_Toc469064258"/>
      <w:r>
        <w:rPr>
          <w:rFonts w:hint="eastAsia"/>
        </w:rPr>
        <w:t>实验环境</w:t>
      </w:r>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p>
    <w:p w:rsidR="00C73189" w:rsidRPr="00227AA2" w:rsidRDefault="00C73189" w:rsidP="00227AA2">
      <w:pPr>
        <w:pStyle w:val="a"/>
      </w:pPr>
      <w:r w:rsidRPr="00227AA2">
        <w:rPr>
          <w:rFonts w:hint="eastAsia"/>
        </w:rPr>
        <w:t>硬件：已经部署</w:t>
      </w:r>
      <w:r w:rsidRPr="00227AA2">
        <w:t>SylixOS</w:t>
      </w:r>
      <w:r w:rsidRPr="00227AA2">
        <w:rPr>
          <w:rFonts w:hint="eastAsia"/>
        </w:rPr>
        <w:t>操作系统的</w:t>
      </w:r>
      <w:r w:rsidR="00F761D2">
        <w:rPr>
          <w:rFonts w:hint="eastAsia"/>
        </w:rPr>
        <w:t>验证平台</w:t>
      </w:r>
      <w:r w:rsidRPr="00227AA2">
        <w:rPr>
          <w:rFonts w:hint="eastAsia"/>
        </w:rPr>
        <w:t>，一台</w:t>
      </w:r>
      <w:r w:rsidRPr="00227AA2">
        <w:t>PC</w:t>
      </w:r>
      <w:r w:rsidRPr="00227AA2">
        <w:rPr>
          <w:rFonts w:hint="eastAsia"/>
        </w:rPr>
        <w:t>主机</w:t>
      </w:r>
    </w:p>
    <w:p w:rsidR="00C73189" w:rsidRPr="00227AA2" w:rsidRDefault="00C73189" w:rsidP="00227AA2">
      <w:pPr>
        <w:pStyle w:val="a"/>
      </w:pPr>
      <w:r w:rsidRPr="00227AA2">
        <w:rPr>
          <w:rFonts w:hint="eastAsia"/>
        </w:rPr>
        <w:t>软件：</w:t>
      </w:r>
      <w:r>
        <w:t>RealEvo-IDE</w:t>
      </w:r>
      <w:r w:rsidRPr="00227AA2">
        <w:rPr>
          <w:rFonts w:hint="eastAsia"/>
        </w:rPr>
        <w:t>、</w:t>
      </w:r>
      <w:r w:rsidRPr="00227AA2">
        <w:t>putty</w:t>
      </w:r>
    </w:p>
    <w:p w:rsidR="00C73189" w:rsidRPr="000C1270" w:rsidRDefault="00C73189" w:rsidP="00307463">
      <w:pPr>
        <w:pStyle w:val="3"/>
        <w:numPr>
          <w:ilvl w:val="0"/>
          <w:numId w:val="0"/>
        </w:numPr>
      </w:pPr>
      <w:bookmarkStart w:id="2904" w:name="_Toc424217465"/>
      <w:bookmarkStart w:id="2905" w:name="_Toc424655020"/>
      <w:bookmarkStart w:id="2906" w:name="_Toc424721688"/>
      <w:bookmarkStart w:id="2907" w:name="_Toc424909139"/>
      <w:bookmarkStart w:id="2908" w:name="_Toc424912403"/>
      <w:bookmarkStart w:id="2909" w:name="_Toc425414078"/>
      <w:bookmarkStart w:id="2910" w:name="_Toc427939386"/>
      <w:bookmarkStart w:id="2911" w:name="_Toc427940901"/>
      <w:bookmarkStart w:id="2912" w:name="_Toc427941839"/>
      <w:bookmarkStart w:id="2913" w:name="_Toc428705048"/>
      <w:bookmarkStart w:id="2914" w:name="_Toc428867676"/>
      <w:bookmarkStart w:id="2915" w:name="_Toc429221197"/>
      <w:bookmarkStart w:id="2916" w:name="_Toc431109918"/>
      <w:bookmarkStart w:id="2917" w:name="_Toc432271231"/>
      <w:bookmarkStart w:id="2918" w:name="_Toc432317572"/>
      <w:bookmarkStart w:id="2919" w:name="_Toc469064259"/>
      <w:r>
        <w:rPr>
          <w:rFonts w:hint="eastAsia"/>
        </w:rPr>
        <w:t>实验原理</w:t>
      </w:r>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p>
    <w:p w:rsidR="00C73189" w:rsidRDefault="00C73189" w:rsidP="00EA770A">
      <w:pPr>
        <w:pStyle w:val="23"/>
        <w:spacing w:before="62" w:after="62"/>
        <w:ind w:firstLine="0"/>
      </w:pPr>
      <w:r>
        <w:tab/>
      </w:r>
      <w:r>
        <w:rPr>
          <w:rFonts w:hint="eastAsia"/>
        </w:rPr>
        <w:t>相比</w:t>
      </w:r>
      <w:r>
        <w:t>GPIO</w:t>
      </w:r>
      <w:r>
        <w:rPr>
          <w:rFonts w:hint="eastAsia"/>
        </w:rPr>
        <w:t>的输出，输入操作会稍复杂一些，由于</w:t>
      </w:r>
      <w:r>
        <w:t>GPIO</w:t>
      </w:r>
      <w:r>
        <w:rPr>
          <w:rFonts w:hint="eastAsia"/>
        </w:rPr>
        <w:t>的输入事件是随机的，如果简单的使用等待读取的方式，会阻塞整个</w:t>
      </w:r>
      <w:r>
        <w:t>Qt</w:t>
      </w:r>
      <w:r>
        <w:rPr>
          <w:rFonts w:hint="eastAsia"/>
        </w:rPr>
        <w:t>进程（</w:t>
      </w:r>
      <w:r>
        <w:t>Qt</w:t>
      </w:r>
      <w:r>
        <w:rPr>
          <w:rFonts w:hint="eastAsia"/>
        </w:rPr>
        <w:t>主线程），使</w:t>
      </w:r>
      <w:r>
        <w:t>Qt</w:t>
      </w:r>
      <w:r>
        <w:rPr>
          <w:rFonts w:hint="eastAsia"/>
        </w:rPr>
        <w:t>界面“卡死”。所以在处理</w:t>
      </w:r>
      <w:r>
        <w:t>GPIO</w:t>
      </w:r>
      <w:r>
        <w:rPr>
          <w:rFonts w:hint="eastAsia"/>
        </w:rPr>
        <w:t>输入上，常用的做法是针对特定</w:t>
      </w:r>
      <w:r>
        <w:t>GPIO</w:t>
      </w:r>
      <w:r>
        <w:rPr>
          <w:rFonts w:hint="eastAsia"/>
        </w:rPr>
        <w:t>编写自定义按键的驱动，将异步事件与</w:t>
      </w:r>
      <w:r>
        <w:t>Qt</w:t>
      </w:r>
      <w:r>
        <w:rPr>
          <w:rFonts w:hint="eastAsia"/>
        </w:rPr>
        <w:t>的“信号</w:t>
      </w:r>
      <w:r>
        <w:t>/</w:t>
      </w:r>
      <w:r>
        <w:rPr>
          <w:rFonts w:hint="eastAsia"/>
        </w:rPr>
        <w:t>槽”机制绑定。这样当特定</w:t>
      </w:r>
      <w:r>
        <w:t>GPIO</w:t>
      </w:r>
      <w:r>
        <w:rPr>
          <w:rFonts w:hint="eastAsia"/>
        </w:rPr>
        <w:t>的管脚电平发生变化时，会产生一个特定信号传入</w:t>
      </w:r>
      <w:r>
        <w:t>Qt</w:t>
      </w:r>
      <w:r>
        <w:rPr>
          <w:rFonts w:hint="eastAsia"/>
        </w:rPr>
        <w:t>界面，</w:t>
      </w:r>
      <w:r>
        <w:t>Qt</w:t>
      </w:r>
      <w:r>
        <w:rPr>
          <w:rFonts w:hint="eastAsia"/>
        </w:rPr>
        <w:t>界面将自动调用信号绑定的“槽”函数实现对</w:t>
      </w:r>
      <w:r>
        <w:t>GPIO</w:t>
      </w:r>
      <w:r>
        <w:rPr>
          <w:rFonts w:hint="eastAsia"/>
        </w:rPr>
        <w:t>输入的响应。</w:t>
      </w:r>
    </w:p>
    <w:p w:rsidR="00C73189" w:rsidRDefault="00C73189" w:rsidP="00EA770A">
      <w:pPr>
        <w:pStyle w:val="23"/>
        <w:spacing w:before="62" w:after="62"/>
        <w:ind w:firstLine="0"/>
      </w:pPr>
      <w:r>
        <w:tab/>
      </w:r>
      <w:r>
        <w:rPr>
          <w:rFonts w:hint="eastAsia"/>
        </w:rPr>
        <w:t>本实验以</w:t>
      </w:r>
      <w:r>
        <w:t>Qt</w:t>
      </w:r>
      <w:r>
        <w:rPr>
          <w:rFonts w:hint="eastAsia"/>
        </w:rPr>
        <w:t>下多线程的方式实现对</w:t>
      </w:r>
      <w:r>
        <w:t>GPIO</w:t>
      </w:r>
      <w:r>
        <w:rPr>
          <w:rFonts w:hint="eastAsia"/>
        </w:rPr>
        <w:t>输入的响应。</w:t>
      </w:r>
      <w:r>
        <w:t>Qt</w:t>
      </w:r>
      <w:r>
        <w:rPr>
          <w:rFonts w:hint="eastAsia"/>
        </w:rPr>
        <w:t>自身提供了</w:t>
      </w:r>
      <w:r>
        <w:t>QThread</w:t>
      </w:r>
      <w:r>
        <w:rPr>
          <w:rFonts w:hint="eastAsia"/>
        </w:rPr>
        <w:t>类实现多线程的编程，这样在创建线程时可以使用</w:t>
      </w:r>
      <w:r>
        <w:t>QThread</w:t>
      </w:r>
      <w:r>
        <w:rPr>
          <w:rFonts w:hint="eastAsia"/>
        </w:rPr>
        <w:t>类也可以使用</w:t>
      </w:r>
      <w:r>
        <w:t>pthread</w:t>
      </w:r>
      <w:r>
        <w:rPr>
          <w:rFonts w:hint="eastAsia"/>
        </w:rPr>
        <w:t>，基于跨平台的考虑这里只介绍使用</w:t>
      </w:r>
      <w:r>
        <w:t>QThread</w:t>
      </w:r>
      <w:r>
        <w:rPr>
          <w:rFonts w:hint="eastAsia"/>
        </w:rPr>
        <w:t>类实现</w:t>
      </w:r>
      <w:r>
        <w:t>Qt</w:t>
      </w:r>
      <w:r>
        <w:rPr>
          <w:rFonts w:hint="eastAsia"/>
        </w:rPr>
        <w:t>下多线程的编程。在今后的</w:t>
      </w:r>
      <w:r>
        <w:t>Qt</w:t>
      </w:r>
      <w:r>
        <w:rPr>
          <w:rFonts w:hint="eastAsia"/>
        </w:rPr>
        <w:t>编程中也建议读者尽量使用与平台无关的函数，以充分体现</w:t>
      </w:r>
      <w:r>
        <w:t>Qt</w:t>
      </w:r>
      <w:r>
        <w:rPr>
          <w:rFonts w:hint="eastAsia"/>
        </w:rPr>
        <w:t>的跨平台特性。</w:t>
      </w:r>
    </w:p>
    <w:p w:rsidR="00C73189" w:rsidRDefault="00C73189" w:rsidP="00EA770A">
      <w:pPr>
        <w:pStyle w:val="23"/>
        <w:spacing w:before="62" w:after="62"/>
        <w:ind w:firstLine="0"/>
      </w:pPr>
      <w:r>
        <w:tab/>
        <w:t>QThread</w:t>
      </w:r>
      <w:r>
        <w:rPr>
          <w:rFonts w:hint="eastAsia"/>
        </w:rPr>
        <w:t>类的使用步骤</w:t>
      </w:r>
    </w:p>
    <w:p w:rsidR="00C73189" w:rsidRPr="00227AA2" w:rsidRDefault="00C73189" w:rsidP="00227AA2">
      <w:pPr>
        <w:pStyle w:val="a"/>
      </w:pPr>
      <w:r w:rsidRPr="00227AA2">
        <w:rPr>
          <w:rFonts w:hint="eastAsia"/>
        </w:rPr>
        <w:t>声明一个</w:t>
      </w:r>
      <w:r w:rsidRPr="00227AA2">
        <w:t>MyThread</w:t>
      </w:r>
      <w:r w:rsidRPr="00227AA2">
        <w:rPr>
          <w:rFonts w:hint="eastAsia"/>
        </w:rPr>
        <w:t>类继承</w:t>
      </w:r>
      <w:r w:rsidRPr="00227AA2">
        <w:t>QThread</w:t>
      </w:r>
      <w:r w:rsidRPr="00227AA2">
        <w:rPr>
          <w:rFonts w:hint="eastAsia"/>
        </w:rPr>
        <w:t>类；</w:t>
      </w:r>
    </w:p>
    <w:p w:rsidR="00C73189" w:rsidRPr="00227AA2" w:rsidRDefault="00C73189" w:rsidP="00227AA2">
      <w:pPr>
        <w:pStyle w:val="a"/>
      </w:pPr>
      <w:r w:rsidRPr="00227AA2">
        <w:rPr>
          <w:rFonts w:hint="eastAsia"/>
        </w:rPr>
        <w:t>在工程中对</w:t>
      </w:r>
      <w:r w:rsidRPr="00227AA2">
        <w:t>MyThread::run()</w:t>
      </w:r>
      <w:r>
        <w:rPr>
          <w:rFonts w:hint="eastAsia"/>
        </w:rPr>
        <w:t>函数</w:t>
      </w:r>
      <w:r w:rsidRPr="00227AA2">
        <w:rPr>
          <w:rFonts w:hint="eastAsia"/>
        </w:rPr>
        <w:t>填充，这里填充的是</w:t>
      </w:r>
      <w:r w:rsidRPr="00227AA2">
        <w:t>GPIO</w:t>
      </w:r>
      <w:r w:rsidRPr="00227AA2">
        <w:rPr>
          <w:rFonts w:hint="eastAsia"/>
        </w:rPr>
        <w:t>状态读取的代码，函数中需要调用</w:t>
      </w:r>
      <w:r w:rsidRPr="00227AA2">
        <w:t xml:space="preserve">emit </w:t>
      </w:r>
      <w:r w:rsidRPr="00227AA2">
        <w:rPr>
          <w:rFonts w:hint="eastAsia"/>
        </w:rPr>
        <w:t>向主线程发送表示</w:t>
      </w:r>
      <w:r w:rsidRPr="00227AA2">
        <w:t>GPIO</w:t>
      </w:r>
      <w:r w:rsidRPr="00227AA2">
        <w:rPr>
          <w:rFonts w:hint="eastAsia"/>
        </w:rPr>
        <w:t>状态的信号；</w:t>
      </w:r>
    </w:p>
    <w:p w:rsidR="00C73189" w:rsidRPr="00227AA2" w:rsidRDefault="00C73189" w:rsidP="00227AA2">
      <w:pPr>
        <w:pStyle w:val="a"/>
      </w:pPr>
      <w:r w:rsidRPr="00227AA2">
        <w:rPr>
          <w:rFonts w:hint="eastAsia"/>
        </w:rPr>
        <w:t>将</w:t>
      </w:r>
      <w:r w:rsidRPr="00227AA2">
        <w:t>MyThread</w:t>
      </w:r>
      <w:r w:rsidRPr="00227AA2">
        <w:rPr>
          <w:rFonts w:hint="eastAsia"/>
        </w:rPr>
        <w:t>发送的信号与主线程中的控件操作函数使用信号</w:t>
      </w:r>
      <w:r w:rsidRPr="00227AA2">
        <w:t>/</w:t>
      </w:r>
      <w:r w:rsidRPr="00227AA2">
        <w:rPr>
          <w:rFonts w:hint="eastAsia"/>
        </w:rPr>
        <w:t>槽机制绑定。</w:t>
      </w:r>
    </w:p>
    <w:p w:rsidR="00C73189" w:rsidRPr="00D85B5E" w:rsidRDefault="00C73189" w:rsidP="00307463">
      <w:pPr>
        <w:pStyle w:val="3"/>
        <w:numPr>
          <w:ilvl w:val="0"/>
          <w:numId w:val="0"/>
        </w:numPr>
        <w:rPr>
          <w:lang w:val="de-DE"/>
        </w:rPr>
      </w:pPr>
      <w:bookmarkStart w:id="2920" w:name="_Toc424217466"/>
      <w:bookmarkStart w:id="2921" w:name="_Toc424655021"/>
      <w:bookmarkStart w:id="2922" w:name="_Toc424721689"/>
      <w:bookmarkStart w:id="2923" w:name="_Toc424909140"/>
      <w:bookmarkStart w:id="2924" w:name="_Toc424912404"/>
      <w:bookmarkStart w:id="2925" w:name="_Toc425414079"/>
      <w:bookmarkStart w:id="2926" w:name="_Toc427939387"/>
      <w:bookmarkStart w:id="2927" w:name="_Toc427940902"/>
      <w:bookmarkStart w:id="2928" w:name="_Toc427941840"/>
      <w:bookmarkStart w:id="2929" w:name="_Toc428705049"/>
      <w:bookmarkStart w:id="2930" w:name="_Toc428867677"/>
      <w:bookmarkStart w:id="2931" w:name="_Toc429221198"/>
      <w:bookmarkStart w:id="2932" w:name="_Toc431109919"/>
      <w:bookmarkStart w:id="2933" w:name="_Toc432271232"/>
      <w:bookmarkStart w:id="2934" w:name="_Toc432317573"/>
      <w:bookmarkStart w:id="2935" w:name="_Toc469064260"/>
      <w:r>
        <w:rPr>
          <w:rFonts w:hint="eastAsia"/>
        </w:rPr>
        <w:t>实验步骤</w:t>
      </w:r>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p>
    <w:p w:rsidR="00C73189" w:rsidRDefault="00C73189" w:rsidP="008B21AD">
      <w:pPr>
        <w:pStyle w:val="23"/>
        <w:numPr>
          <w:ilvl w:val="0"/>
          <w:numId w:val="17"/>
        </w:numPr>
        <w:spacing w:before="62" w:after="62"/>
        <w:rPr>
          <w:lang w:val="de-DE"/>
        </w:rPr>
      </w:pPr>
      <w:r>
        <w:rPr>
          <w:rFonts w:hint="eastAsia"/>
          <w:lang w:val="de-DE"/>
        </w:rPr>
        <w:t>创建</w:t>
      </w:r>
      <w:r>
        <w:rPr>
          <w:lang w:val="de-DE"/>
        </w:rPr>
        <w:t>Qt</w:t>
      </w:r>
      <w:r>
        <w:rPr>
          <w:rFonts w:hint="eastAsia"/>
          <w:lang w:val="de-DE"/>
        </w:rPr>
        <w:t>工程</w:t>
      </w:r>
    </w:p>
    <w:p w:rsidR="00C73189" w:rsidRPr="00542F50" w:rsidRDefault="00C73189" w:rsidP="005C325C">
      <w:pPr>
        <w:pStyle w:val="23"/>
        <w:spacing w:before="62" w:after="62"/>
        <w:ind w:left="360" w:firstLine="0"/>
        <w:rPr>
          <w:lang w:val="de-DE"/>
        </w:rPr>
      </w:pPr>
      <w:r>
        <w:rPr>
          <w:rFonts w:hint="eastAsia"/>
          <w:lang w:val="de-DE"/>
        </w:rPr>
        <w:t>打开</w:t>
      </w:r>
      <w:r>
        <w:rPr>
          <w:lang w:val="de-DE"/>
        </w:rPr>
        <w:t>QtCreator</w:t>
      </w:r>
      <w:r>
        <w:rPr>
          <w:rFonts w:hint="eastAsia"/>
          <w:lang w:val="de-DE"/>
        </w:rPr>
        <w:t>，使用开始界面的“</w:t>
      </w:r>
      <w:r>
        <w:rPr>
          <w:lang w:val="de-DE"/>
        </w:rPr>
        <w:t>New Project</w:t>
      </w:r>
      <w:r>
        <w:rPr>
          <w:rFonts w:hint="eastAsia"/>
          <w:lang w:val="de-DE"/>
        </w:rPr>
        <w:t>”按钮开启</w:t>
      </w:r>
      <w:r>
        <w:rPr>
          <w:lang w:val="de-DE"/>
        </w:rPr>
        <w:t>Qt</w:t>
      </w:r>
      <w:r>
        <w:rPr>
          <w:rFonts w:hint="eastAsia"/>
          <w:lang w:val="de-DE"/>
        </w:rPr>
        <w:t>工程创建向导，根据向导创建一个名为</w:t>
      </w:r>
      <w:r>
        <w:rPr>
          <w:lang w:val="de-DE"/>
        </w:rPr>
        <w:t>gpio_in</w:t>
      </w:r>
      <w:r>
        <w:rPr>
          <w:rFonts w:hint="eastAsia"/>
          <w:lang w:val="de-DE"/>
        </w:rPr>
        <w:t>的工程，工程类型为“</w:t>
      </w:r>
      <w:r>
        <w:rPr>
          <w:lang w:val="de-DE"/>
        </w:rPr>
        <w:t>Qt Widgets Application</w:t>
      </w:r>
      <w:r>
        <w:rPr>
          <w:rFonts w:hint="eastAsia"/>
          <w:lang w:val="de-DE"/>
        </w:rPr>
        <w:t>”；</w:t>
      </w:r>
    </w:p>
    <w:p w:rsidR="00C73189" w:rsidRDefault="00C73189" w:rsidP="008B21AD">
      <w:pPr>
        <w:pStyle w:val="23"/>
        <w:numPr>
          <w:ilvl w:val="0"/>
          <w:numId w:val="17"/>
        </w:numPr>
        <w:spacing w:before="62" w:after="62"/>
        <w:rPr>
          <w:lang w:val="de-DE"/>
        </w:rPr>
      </w:pPr>
      <w:r>
        <w:rPr>
          <w:rFonts w:hint="eastAsia"/>
          <w:lang w:val="de-DE"/>
        </w:rPr>
        <w:t>放置控件</w:t>
      </w:r>
    </w:p>
    <w:p w:rsidR="00C73189" w:rsidRPr="00227AA2" w:rsidRDefault="00C73189" w:rsidP="00227AA2">
      <w:pPr>
        <w:pStyle w:val="a"/>
      </w:pPr>
      <w:r w:rsidRPr="00227AA2">
        <w:rPr>
          <w:rFonts w:hint="eastAsia"/>
        </w:rPr>
        <w:t>双击“界面文件”→“</w:t>
      </w:r>
      <w:r w:rsidRPr="00227AA2">
        <w:t>mainwindow.ui</w:t>
      </w:r>
      <w:r w:rsidRPr="00227AA2">
        <w:rPr>
          <w:rFonts w:hint="eastAsia"/>
        </w:rPr>
        <w:t>”</w:t>
      </w:r>
      <w:r>
        <w:rPr>
          <w:rFonts w:hint="eastAsia"/>
        </w:rPr>
        <w:t>文件</w:t>
      </w:r>
      <w:r w:rsidRPr="00227AA2">
        <w:rPr>
          <w:rFonts w:hint="eastAsia"/>
        </w:rPr>
        <w:t>，</w:t>
      </w:r>
      <w:r>
        <w:t>QtCreator</w:t>
      </w:r>
      <w:r w:rsidRPr="00227AA2">
        <w:rPr>
          <w:rFonts w:hint="eastAsia"/>
        </w:rPr>
        <w:t>切换到界面编辑窗口</w:t>
      </w:r>
    </w:p>
    <w:p w:rsidR="00C73189" w:rsidRPr="00227AA2" w:rsidRDefault="00C73189" w:rsidP="00227AA2">
      <w:pPr>
        <w:pStyle w:val="a"/>
      </w:pPr>
      <w:r w:rsidRPr="00227AA2">
        <w:rPr>
          <w:rFonts w:hint="eastAsia"/>
        </w:rPr>
        <w:t>向主界面中放入“</w:t>
      </w:r>
      <w:r w:rsidRPr="00227AA2">
        <w:t>LCD Number</w:t>
      </w:r>
      <w:r w:rsidRPr="00227AA2">
        <w:rPr>
          <w:rFonts w:hint="eastAsia"/>
        </w:rPr>
        <w:t>”控件</w:t>
      </w:r>
      <w:r>
        <w:rPr>
          <w:rFonts w:hint="eastAsia"/>
        </w:rPr>
        <w:t>，保持默认配置，</w:t>
      </w:r>
      <w:r w:rsidRPr="00227AA2">
        <w:rPr>
          <w:rFonts w:hint="eastAsia"/>
        </w:rPr>
        <w:t>如</w:t>
      </w:r>
      <w:r w:rsidR="00130E73">
        <w:fldChar w:fldCharType="begin"/>
      </w:r>
      <w:r w:rsidR="00130E73">
        <w:instrText xml:space="preserve"> REF _Ref424381853 \h  \* MERGEFORMAT </w:instrText>
      </w:r>
      <w:r w:rsidR="00130E73">
        <w:fldChar w:fldCharType="separate"/>
      </w:r>
      <w:r w:rsidR="00B96029">
        <w:rPr>
          <w:rFonts w:hint="eastAsia"/>
        </w:rPr>
        <w:t>图</w:t>
      </w:r>
      <w:r w:rsidR="00B96029">
        <w:t xml:space="preserve"> </w:t>
      </w:r>
      <w:r w:rsidR="00B96029">
        <w:rPr>
          <w:noProof/>
        </w:rPr>
        <w:t>1</w:t>
      </w:r>
      <w:r w:rsidR="00200C43">
        <w:rPr>
          <w:noProof/>
        </w:rPr>
        <w:t>5</w:t>
      </w:r>
      <w:r w:rsidR="00B96029">
        <w:rPr>
          <w:noProof/>
        </w:rPr>
        <w:t>.7</w:t>
      </w:r>
      <w:r w:rsidR="00130E73">
        <w:fldChar w:fldCharType="end"/>
      </w:r>
      <w:r>
        <w:rPr>
          <w:rFonts w:hint="eastAsia"/>
        </w:rPr>
        <w:t>；</w:t>
      </w:r>
    </w:p>
    <w:p w:rsidR="00C73189" w:rsidRDefault="002A2752" w:rsidP="00D95D1B">
      <w:pPr>
        <w:pStyle w:val="a"/>
        <w:keepNext/>
        <w:numPr>
          <w:ilvl w:val="0"/>
          <w:numId w:val="0"/>
        </w:numPr>
        <w:jc w:val="center"/>
      </w:pPr>
      <w:r>
        <w:rPr>
          <w:noProof/>
        </w:rPr>
        <w:pict>
          <v:shape id="图片 20" o:spid="_x0000_i1087" type="#_x0000_t75" style="width:4in;height:43.2pt;visibility:visible">
            <v:imagedata r:id="rId85" o:title=""/>
          </v:shape>
        </w:pict>
      </w:r>
    </w:p>
    <w:p w:rsidR="00C73189" w:rsidRDefault="00C73189" w:rsidP="00D95D1B">
      <w:pPr>
        <w:pStyle w:val="a8"/>
        <w:rPr>
          <w:lang w:val="de-DE"/>
        </w:rPr>
      </w:pPr>
      <w:bookmarkStart w:id="2936" w:name="_Ref424381853"/>
      <w:r>
        <w:rPr>
          <w:rFonts w:hint="eastAsia"/>
        </w:rPr>
        <w:t>图</w:t>
      </w:r>
      <w:r>
        <w:t xml:space="preserve"> </w:t>
      </w:r>
      <w:r w:rsidR="00221946">
        <w:fldChar w:fldCharType="begin"/>
      </w:r>
      <w:r w:rsidR="00221946">
        <w:instrText xml:space="preserve"> STYLEREF 1 \s </w:instrText>
      </w:r>
      <w:r w:rsidR="00221946">
        <w:fldChar w:fldCharType="separate"/>
      </w:r>
      <w:r w:rsidR="00B96029">
        <w:rPr>
          <w:noProof/>
        </w:rPr>
        <w:t>1</w:t>
      </w:r>
      <w:r w:rsidR="00221946">
        <w:rPr>
          <w:noProof/>
        </w:rPr>
        <w:fldChar w:fldCharType="end"/>
      </w:r>
      <w:r w:rsidR="00200C43">
        <w:rPr>
          <w:noProof/>
        </w:rPr>
        <w:t>5</w:t>
      </w:r>
      <w:r w:rsidR="009C5060">
        <w:t>.</w:t>
      </w:r>
      <w:r w:rsidR="009C5060">
        <w:fldChar w:fldCharType="begin"/>
      </w:r>
      <w:r w:rsidR="009C5060">
        <w:instrText xml:space="preserve"> SEQ </w:instrText>
      </w:r>
      <w:r w:rsidR="009C5060">
        <w:instrText>图</w:instrText>
      </w:r>
      <w:r w:rsidR="009C5060">
        <w:instrText xml:space="preserve"> \* ARABIC \s 1 </w:instrText>
      </w:r>
      <w:r w:rsidR="009C5060">
        <w:fldChar w:fldCharType="separate"/>
      </w:r>
      <w:r w:rsidR="00B96029">
        <w:rPr>
          <w:noProof/>
        </w:rPr>
        <w:t>7</w:t>
      </w:r>
      <w:r w:rsidR="009C5060">
        <w:fldChar w:fldCharType="end"/>
      </w:r>
      <w:bookmarkEnd w:id="2936"/>
      <w:r>
        <w:t xml:space="preserve">  LCD Number</w:t>
      </w:r>
      <w:r>
        <w:rPr>
          <w:rFonts w:hint="eastAsia"/>
        </w:rPr>
        <w:t>控件</w:t>
      </w:r>
    </w:p>
    <w:p w:rsidR="00C73189" w:rsidRDefault="00C73189" w:rsidP="008B21AD">
      <w:pPr>
        <w:pStyle w:val="23"/>
        <w:numPr>
          <w:ilvl w:val="0"/>
          <w:numId w:val="17"/>
        </w:numPr>
        <w:spacing w:before="62" w:after="62"/>
        <w:rPr>
          <w:lang w:val="de-DE"/>
        </w:rPr>
      </w:pPr>
      <w:r>
        <w:rPr>
          <w:rFonts w:hint="eastAsia"/>
          <w:lang w:val="de-DE"/>
        </w:rPr>
        <w:t>添加“</w:t>
      </w:r>
      <w:r>
        <w:rPr>
          <w:lang w:val="de-DE"/>
        </w:rPr>
        <w:t>LCD Number</w:t>
      </w:r>
      <w:r>
        <w:rPr>
          <w:rFonts w:hint="eastAsia"/>
          <w:lang w:val="de-DE"/>
        </w:rPr>
        <w:t>”控件的信号槽函数</w:t>
      </w:r>
    </w:p>
    <w:p w:rsidR="00C73189" w:rsidRDefault="00C73189" w:rsidP="00EA770A">
      <w:pPr>
        <w:pStyle w:val="23"/>
        <w:spacing w:before="62" w:after="62"/>
        <w:ind w:left="360" w:firstLine="0"/>
        <w:rPr>
          <w:lang w:val="de-DE"/>
        </w:rPr>
      </w:pPr>
      <w:r>
        <w:rPr>
          <w:rFonts w:hint="eastAsia"/>
          <w:lang w:val="de-DE"/>
        </w:rPr>
        <w:t>打开</w:t>
      </w:r>
      <w:r>
        <w:rPr>
          <w:lang w:val="de-DE"/>
        </w:rPr>
        <w:t>mainwindow.h</w:t>
      </w:r>
      <w:r>
        <w:rPr>
          <w:rFonts w:hint="eastAsia"/>
          <w:lang w:val="de-DE"/>
        </w:rPr>
        <w:t>文件，在</w:t>
      </w:r>
      <w:r>
        <w:rPr>
          <w:lang w:val="de-DE"/>
        </w:rPr>
        <w:t>MainWindow</w:t>
      </w:r>
      <w:r>
        <w:rPr>
          <w:rFonts w:hint="eastAsia"/>
          <w:lang w:val="de-DE"/>
        </w:rPr>
        <w:t>类中代码：</w:t>
      </w:r>
    </w:p>
    <w:p w:rsidR="00C73189" w:rsidRPr="00D95D1B" w:rsidRDefault="00C73189" w:rsidP="00D95D1B">
      <w:pPr>
        <w:pStyle w:val="a6"/>
      </w:pPr>
      <w:r w:rsidRPr="00D95D1B">
        <w:t>/*</w:t>
      </w:r>
    </w:p>
    <w:p w:rsidR="00C73189" w:rsidRPr="00D95D1B" w:rsidRDefault="00C73189" w:rsidP="00D95D1B">
      <w:pPr>
        <w:pStyle w:val="a6"/>
      </w:pPr>
      <w:r w:rsidRPr="00D95D1B">
        <w:t xml:space="preserve"> * </w:t>
      </w:r>
      <w:r w:rsidRPr="00D95D1B">
        <w:rPr>
          <w:rFonts w:hint="eastAsia"/>
        </w:rPr>
        <w:t>添加界面主线程的信号槽函数，用来实现与线程的信号对接</w:t>
      </w:r>
    </w:p>
    <w:p w:rsidR="00C73189" w:rsidRPr="00460B76" w:rsidRDefault="00C73189" w:rsidP="00952020">
      <w:pPr>
        <w:pStyle w:val="a6"/>
        <w:ind w:firstLineChars="50" w:firstLine="90"/>
        <w:rPr>
          <w:lang w:val="en-US"/>
        </w:rPr>
      </w:pPr>
      <w:r w:rsidRPr="00460B76">
        <w:rPr>
          <w:lang w:val="en-US"/>
        </w:rPr>
        <w:lastRenderedPageBreak/>
        <w:t>*/</w:t>
      </w:r>
    </w:p>
    <w:p w:rsidR="00C73189" w:rsidRPr="00460B76" w:rsidRDefault="00C73189" w:rsidP="00D95D1B">
      <w:pPr>
        <w:pStyle w:val="a6"/>
        <w:rPr>
          <w:lang w:val="en-US"/>
        </w:rPr>
      </w:pPr>
      <w:r w:rsidRPr="00460B76">
        <w:rPr>
          <w:lang w:val="en-US"/>
        </w:rPr>
        <w:t>private slots:</w:t>
      </w:r>
    </w:p>
    <w:p w:rsidR="00C73189" w:rsidRPr="00460B76" w:rsidRDefault="00C73189" w:rsidP="00F65E03">
      <w:pPr>
        <w:pStyle w:val="a6"/>
        <w:ind w:firstLine="360"/>
        <w:rPr>
          <w:lang w:val="en-US"/>
        </w:rPr>
      </w:pPr>
      <w:r w:rsidRPr="00460B76">
        <w:rPr>
          <w:lang w:val="en-US"/>
        </w:rPr>
        <w:t>void lcdnumValSet(int num);</w:t>
      </w:r>
    </w:p>
    <w:p w:rsidR="00C73189" w:rsidRDefault="00C73189" w:rsidP="00F91E75">
      <w:pPr>
        <w:spacing w:before="62" w:after="62"/>
        <w:ind w:firstLine="360"/>
        <w:rPr>
          <w:lang w:val="de-DE"/>
        </w:rPr>
      </w:pPr>
      <w:r>
        <w:rPr>
          <w:rFonts w:hint="eastAsia"/>
          <w:lang w:val="de-DE"/>
        </w:rPr>
        <w:t>打开</w:t>
      </w:r>
      <w:r>
        <w:rPr>
          <w:lang w:val="de-DE"/>
        </w:rPr>
        <w:t>mainwindow.cpp</w:t>
      </w:r>
      <w:r>
        <w:rPr>
          <w:rFonts w:hint="eastAsia"/>
          <w:lang w:val="de-DE"/>
        </w:rPr>
        <w:t>文件，加入槽函数的实现：</w:t>
      </w:r>
    </w:p>
    <w:p w:rsidR="00C73189" w:rsidRPr="00460B76" w:rsidRDefault="00C73189" w:rsidP="00F91E75">
      <w:pPr>
        <w:pStyle w:val="a6"/>
        <w:rPr>
          <w:lang w:val="en-US"/>
        </w:rPr>
      </w:pPr>
      <w:r w:rsidRPr="00460B76">
        <w:rPr>
          <w:lang w:val="en-US"/>
        </w:rPr>
        <w:t>void MainWindow::lcdnumValSet(int num)</w:t>
      </w:r>
    </w:p>
    <w:p w:rsidR="00C73189" w:rsidRPr="00F91E75" w:rsidRDefault="00C73189" w:rsidP="00F91E75">
      <w:pPr>
        <w:pStyle w:val="a6"/>
      </w:pPr>
      <w:r w:rsidRPr="00F91E75">
        <w:t>{</w:t>
      </w:r>
    </w:p>
    <w:p w:rsidR="00C73189" w:rsidRPr="00F91E75" w:rsidRDefault="00C73189" w:rsidP="00F91E75">
      <w:pPr>
        <w:pStyle w:val="a6"/>
      </w:pPr>
      <w:r w:rsidRPr="00F91E75">
        <w:t xml:space="preserve">    ui-&gt;lcdNumber-&gt;display(num);</w:t>
      </w:r>
    </w:p>
    <w:p w:rsidR="00C73189" w:rsidRPr="00F91E75" w:rsidRDefault="00C73189" w:rsidP="00F91E75">
      <w:pPr>
        <w:pStyle w:val="a6"/>
      </w:pPr>
      <w:r w:rsidRPr="00F91E75">
        <w:t>}</w:t>
      </w:r>
    </w:p>
    <w:p w:rsidR="00C73189" w:rsidRDefault="00C73189" w:rsidP="008B21AD">
      <w:pPr>
        <w:pStyle w:val="23"/>
        <w:numPr>
          <w:ilvl w:val="0"/>
          <w:numId w:val="17"/>
        </w:numPr>
        <w:spacing w:before="62" w:after="62"/>
        <w:rPr>
          <w:lang w:val="de-DE"/>
        </w:rPr>
      </w:pPr>
      <w:r>
        <w:rPr>
          <w:rFonts w:hint="eastAsia"/>
          <w:lang w:val="de-DE"/>
        </w:rPr>
        <w:t>添加</w:t>
      </w:r>
      <w:r>
        <w:rPr>
          <w:lang w:val="de-DE"/>
        </w:rPr>
        <w:t>QThread</w:t>
      </w:r>
      <w:r>
        <w:rPr>
          <w:rFonts w:hint="eastAsia"/>
          <w:lang w:val="de-DE"/>
        </w:rPr>
        <w:t>类声明和类的实现</w:t>
      </w:r>
    </w:p>
    <w:p w:rsidR="00C73189" w:rsidRDefault="00C73189" w:rsidP="00EA770A">
      <w:pPr>
        <w:pStyle w:val="23"/>
        <w:spacing w:before="62" w:after="62"/>
        <w:ind w:left="360" w:firstLine="0"/>
        <w:rPr>
          <w:lang w:val="de-DE"/>
        </w:rPr>
      </w:pPr>
      <w:r>
        <w:rPr>
          <w:rFonts w:hint="eastAsia"/>
          <w:lang w:val="de-DE"/>
        </w:rPr>
        <w:t>打开</w:t>
      </w:r>
      <w:r>
        <w:rPr>
          <w:lang w:val="de-DE"/>
        </w:rPr>
        <w:t>mainwindow.h</w:t>
      </w:r>
      <w:r>
        <w:rPr>
          <w:rFonts w:hint="eastAsia"/>
          <w:lang w:val="de-DE"/>
        </w:rPr>
        <w:t>文件，添加</w:t>
      </w:r>
      <w:r>
        <w:rPr>
          <w:lang w:val="de-DE"/>
        </w:rPr>
        <w:t>QThread</w:t>
      </w:r>
      <w:r>
        <w:rPr>
          <w:rFonts w:hint="eastAsia"/>
          <w:lang w:val="de-DE"/>
        </w:rPr>
        <w:t>头文件。</w:t>
      </w:r>
    </w:p>
    <w:p w:rsidR="00C73189" w:rsidRPr="00D95D1B" w:rsidRDefault="00C73189" w:rsidP="00D95D1B">
      <w:pPr>
        <w:pStyle w:val="a6"/>
      </w:pPr>
      <w:r w:rsidRPr="00D95D1B">
        <w:t xml:space="preserve">#include &lt;QThread&gt;    </w:t>
      </w:r>
      <w:r>
        <w:t xml:space="preserve">                                             </w:t>
      </w:r>
      <w:r w:rsidRPr="00D95D1B">
        <w:t>/*</w:t>
      </w:r>
      <w:r w:rsidRPr="00D95D1B">
        <w:rPr>
          <w:rFonts w:hint="eastAsia"/>
        </w:rPr>
        <w:t>添加</w:t>
      </w:r>
      <w:r w:rsidRPr="00D95D1B">
        <w:t>qt</w:t>
      </w:r>
      <w:r w:rsidRPr="00D95D1B">
        <w:rPr>
          <w:rFonts w:hint="eastAsia"/>
        </w:rPr>
        <w:t>线程的头文件</w:t>
      </w:r>
      <w:r w:rsidRPr="00D95D1B">
        <w:t>*/</w:t>
      </w:r>
    </w:p>
    <w:p w:rsidR="00C73189" w:rsidRDefault="00C73189" w:rsidP="00EA770A">
      <w:pPr>
        <w:pStyle w:val="23"/>
        <w:spacing w:before="62" w:after="62"/>
        <w:ind w:left="360" w:firstLine="0"/>
        <w:rPr>
          <w:lang w:val="de-DE"/>
        </w:rPr>
      </w:pPr>
      <w:r>
        <w:rPr>
          <w:rFonts w:hint="eastAsia"/>
          <w:lang w:val="de-DE"/>
        </w:rPr>
        <w:t>在</w:t>
      </w:r>
      <w:r>
        <w:rPr>
          <w:lang w:val="de-DE"/>
        </w:rPr>
        <w:t>mainwindow.h</w:t>
      </w:r>
      <w:r>
        <w:rPr>
          <w:rFonts w:hint="eastAsia"/>
          <w:lang w:val="de-DE"/>
        </w:rPr>
        <w:t>文件下方添加</w:t>
      </w:r>
      <w:r>
        <w:rPr>
          <w:lang w:val="de-DE"/>
        </w:rPr>
        <w:t>MyThread</w:t>
      </w:r>
      <w:r>
        <w:rPr>
          <w:rFonts w:hint="eastAsia"/>
          <w:lang w:val="de-DE"/>
        </w:rPr>
        <w:t>类声明，如</w:t>
      </w:r>
      <w:r>
        <w:rPr>
          <w:lang w:val="de-DE"/>
        </w:rPr>
        <w:fldChar w:fldCharType="begin"/>
      </w:r>
      <w:r>
        <w:rPr>
          <w:lang w:val="de-DE"/>
        </w:rPr>
        <w:instrText xml:space="preserve"> REF _Ref425844587 \h </w:instrText>
      </w:r>
      <w:r>
        <w:rPr>
          <w:lang w:val="de-DE"/>
        </w:rPr>
      </w:r>
      <w:r>
        <w:rPr>
          <w:lang w:val="de-DE"/>
        </w:rPr>
        <w:fldChar w:fldCharType="separate"/>
      </w:r>
      <w:r w:rsidR="00B96029">
        <w:rPr>
          <w:rFonts w:hint="eastAsia"/>
        </w:rPr>
        <w:t>程序清单</w:t>
      </w:r>
      <w:r w:rsidR="00B96029" w:rsidRPr="001064EA">
        <w:rPr>
          <w:lang w:val="de-DE"/>
        </w:rPr>
        <w:t xml:space="preserve"> </w:t>
      </w:r>
      <w:r w:rsidR="00B96029">
        <w:rPr>
          <w:noProof/>
          <w:lang w:val="de-DE"/>
        </w:rPr>
        <w:t>1</w:t>
      </w:r>
      <w:r w:rsidR="00CD2E0D">
        <w:rPr>
          <w:noProof/>
          <w:lang w:val="de-DE"/>
        </w:rPr>
        <w:t>5</w:t>
      </w:r>
      <w:r w:rsidR="00B96029">
        <w:rPr>
          <w:lang w:val="de-DE"/>
        </w:rPr>
        <w:t>.</w:t>
      </w:r>
      <w:r w:rsidR="00B96029">
        <w:rPr>
          <w:noProof/>
          <w:lang w:val="de-DE"/>
        </w:rPr>
        <w:t>2</w:t>
      </w:r>
      <w:r>
        <w:rPr>
          <w:lang w:val="de-DE"/>
        </w:rPr>
        <w:fldChar w:fldCharType="end"/>
      </w:r>
      <w:r>
        <w:rPr>
          <w:rFonts w:hint="eastAsia"/>
          <w:lang w:val="de-DE"/>
        </w:rPr>
        <w:t>。</w:t>
      </w:r>
    </w:p>
    <w:p w:rsidR="00C73189" w:rsidRPr="00D95D1B" w:rsidRDefault="00C73189" w:rsidP="001064EA">
      <w:pPr>
        <w:pStyle w:val="a8"/>
        <w:rPr>
          <w:lang w:val="de-DE"/>
        </w:rPr>
      </w:pPr>
      <w:bookmarkStart w:id="2937" w:name="_Ref425844587"/>
      <w:r>
        <w:rPr>
          <w:rFonts w:hint="eastAsia"/>
        </w:rPr>
        <w:t>程序清单</w:t>
      </w:r>
      <w:r w:rsidRPr="001064EA">
        <w:rPr>
          <w:lang w:val="de-DE"/>
        </w:rPr>
        <w:t xml:space="preserve"> </w:t>
      </w:r>
      <w:r>
        <w:rPr>
          <w:lang w:val="de-DE"/>
        </w:rPr>
        <w:fldChar w:fldCharType="begin"/>
      </w:r>
      <w:r>
        <w:rPr>
          <w:lang w:val="de-DE"/>
        </w:rPr>
        <w:instrText xml:space="preserve"> STYLEREF 1 \s </w:instrText>
      </w:r>
      <w:r>
        <w:rPr>
          <w:lang w:val="de-DE"/>
        </w:rPr>
        <w:fldChar w:fldCharType="separate"/>
      </w:r>
      <w:r w:rsidR="00B96029">
        <w:rPr>
          <w:noProof/>
          <w:lang w:val="de-DE"/>
        </w:rPr>
        <w:t>1</w:t>
      </w:r>
      <w:r>
        <w:rPr>
          <w:lang w:val="de-DE"/>
        </w:rPr>
        <w:fldChar w:fldCharType="end"/>
      </w:r>
      <w:r w:rsidR="00CD2E0D">
        <w:rPr>
          <w:lang w:val="de-DE"/>
        </w:rPr>
        <w:t>5</w:t>
      </w:r>
      <w:r>
        <w:rPr>
          <w:lang w:val="de-DE"/>
        </w:rPr>
        <w:t>.</w:t>
      </w:r>
      <w:r>
        <w:rPr>
          <w:lang w:val="de-DE"/>
        </w:rPr>
        <w:fldChar w:fldCharType="begin"/>
      </w:r>
      <w:r>
        <w:rPr>
          <w:lang w:val="de-DE"/>
        </w:rPr>
        <w:instrText xml:space="preserve"> SEQ </w:instrText>
      </w:r>
      <w:r>
        <w:rPr>
          <w:rFonts w:hint="eastAsia"/>
          <w:lang w:val="de-DE"/>
        </w:rPr>
        <w:instrText>程序清单</w:instrText>
      </w:r>
      <w:r>
        <w:rPr>
          <w:lang w:val="de-DE"/>
        </w:rPr>
        <w:instrText xml:space="preserve"> \* ARABIC \s 1 </w:instrText>
      </w:r>
      <w:r>
        <w:rPr>
          <w:lang w:val="de-DE"/>
        </w:rPr>
        <w:fldChar w:fldCharType="separate"/>
      </w:r>
      <w:r w:rsidR="00B96029">
        <w:rPr>
          <w:noProof/>
          <w:lang w:val="de-DE"/>
        </w:rPr>
        <w:t>2</w:t>
      </w:r>
      <w:r>
        <w:rPr>
          <w:lang w:val="de-DE"/>
        </w:rPr>
        <w:fldChar w:fldCharType="end"/>
      </w:r>
      <w:bookmarkEnd w:id="2937"/>
      <w:r w:rsidRPr="00181635">
        <w:rPr>
          <w:lang w:val="de-DE"/>
        </w:rPr>
        <w:t xml:space="preserve">  </w:t>
      </w:r>
      <w:r>
        <w:rPr>
          <w:rFonts w:hint="eastAsia"/>
        </w:rPr>
        <w:t>声明</w:t>
      </w:r>
      <w:r w:rsidRPr="00181635">
        <w:rPr>
          <w:lang w:val="de-DE"/>
        </w:rPr>
        <w:t>MyThread</w:t>
      </w:r>
      <w:r>
        <w:rPr>
          <w:rFonts w:hint="eastAsia"/>
        </w:rPr>
        <w:t>类</w:t>
      </w:r>
    </w:p>
    <w:p w:rsidR="00C73189" w:rsidRPr="00D95D1B" w:rsidRDefault="00C73189" w:rsidP="00D95D1B">
      <w:pPr>
        <w:pStyle w:val="a6"/>
      </w:pPr>
      <w:r w:rsidRPr="00D95D1B">
        <w:t>class MyThread: public QThread</w:t>
      </w:r>
    </w:p>
    <w:p w:rsidR="00C73189" w:rsidRPr="00952020" w:rsidRDefault="00C73189" w:rsidP="00D95D1B">
      <w:pPr>
        <w:pStyle w:val="a6"/>
      </w:pPr>
      <w:r w:rsidRPr="00952020">
        <w:t>{</w:t>
      </w:r>
    </w:p>
    <w:p w:rsidR="00C73189" w:rsidRPr="00952020" w:rsidRDefault="00C73189" w:rsidP="00D95D1B">
      <w:pPr>
        <w:pStyle w:val="a6"/>
      </w:pPr>
      <w:r w:rsidRPr="00952020">
        <w:t xml:space="preserve">    Q_OBJECT</w:t>
      </w:r>
    </w:p>
    <w:p w:rsidR="00C73189" w:rsidRPr="00952020" w:rsidRDefault="00C73189" w:rsidP="00D95D1B">
      <w:pPr>
        <w:pStyle w:val="a6"/>
      </w:pPr>
      <w:r w:rsidRPr="00952020">
        <w:t>public:</w:t>
      </w:r>
    </w:p>
    <w:p w:rsidR="00C73189" w:rsidRPr="00952020" w:rsidRDefault="00C73189" w:rsidP="00D95D1B">
      <w:pPr>
        <w:pStyle w:val="a6"/>
      </w:pPr>
      <w:r w:rsidRPr="00952020">
        <w:t xml:space="preserve">    MyThread();</w:t>
      </w:r>
    </w:p>
    <w:p w:rsidR="00C73189" w:rsidRPr="00952020" w:rsidRDefault="00C73189" w:rsidP="00D95D1B">
      <w:pPr>
        <w:pStyle w:val="a6"/>
      </w:pPr>
      <w:r w:rsidRPr="00952020">
        <w:t xml:space="preserve">    void run();</w:t>
      </w:r>
    </w:p>
    <w:p w:rsidR="00C73189" w:rsidRPr="00952020" w:rsidRDefault="00C73189" w:rsidP="00D95D1B">
      <w:pPr>
        <w:pStyle w:val="a6"/>
      </w:pPr>
      <w:r w:rsidRPr="00952020">
        <w:t>signals:</w:t>
      </w:r>
    </w:p>
    <w:p w:rsidR="00C73189" w:rsidRPr="00952020" w:rsidRDefault="00C73189" w:rsidP="00D95D1B">
      <w:pPr>
        <w:pStyle w:val="a6"/>
      </w:pPr>
      <w:r w:rsidRPr="00952020">
        <w:t xml:space="preserve">    void send(int num);</w:t>
      </w:r>
    </w:p>
    <w:p w:rsidR="00C73189" w:rsidRPr="00952020" w:rsidRDefault="00C73189" w:rsidP="00D95D1B">
      <w:pPr>
        <w:pStyle w:val="a6"/>
      </w:pPr>
      <w:r w:rsidRPr="00952020">
        <w:t>};</w:t>
      </w:r>
    </w:p>
    <w:p w:rsidR="00C73189" w:rsidRPr="00952020" w:rsidRDefault="00C73189" w:rsidP="00F91E75">
      <w:pPr>
        <w:spacing w:before="62" w:after="62"/>
        <w:rPr>
          <w:lang w:val="de-DE"/>
        </w:rPr>
      </w:pPr>
      <w:r w:rsidRPr="00952020">
        <w:rPr>
          <w:lang w:val="de-DE"/>
        </w:rPr>
        <w:tab/>
      </w:r>
      <w:r>
        <w:rPr>
          <w:rFonts w:hint="eastAsia"/>
          <w:lang w:val="de-DE"/>
        </w:rPr>
        <w:t>打开</w:t>
      </w:r>
      <w:r w:rsidRPr="00952020">
        <w:rPr>
          <w:lang w:val="de-DE"/>
        </w:rPr>
        <w:t>mainwindow.cpp</w:t>
      </w:r>
      <w:r>
        <w:rPr>
          <w:rFonts w:hint="eastAsia"/>
          <w:lang w:val="de-DE"/>
        </w:rPr>
        <w:t>文件</w:t>
      </w:r>
      <w:r w:rsidRPr="00952020">
        <w:rPr>
          <w:rFonts w:hint="eastAsia"/>
          <w:lang w:val="de-DE"/>
        </w:rPr>
        <w:t>，</w:t>
      </w:r>
      <w:r>
        <w:rPr>
          <w:rFonts w:hint="eastAsia"/>
          <w:lang w:val="de-DE"/>
        </w:rPr>
        <w:t>添加对</w:t>
      </w:r>
      <w:r w:rsidRPr="00952020">
        <w:rPr>
          <w:lang w:val="de-DE"/>
        </w:rPr>
        <w:t>MyThread</w:t>
      </w:r>
      <w:r>
        <w:rPr>
          <w:rFonts w:hint="eastAsia"/>
          <w:lang w:val="de-DE"/>
        </w:rPr>
        <w:t>类的实现</w:t>
      </w:r>
      <w:r w:rsidRPr="00952020">
        <w:rPr>
          <w:rFonts w:hint="eastAsia"/>
          <w:lang w:val="de-DE"/>
        </w:rPr>
        <w:t>，</w:t>
      </w:r>
      <w:r>
        <w:rPr>
          <w:rFonts w:hint="eastAsia"/>
          <w:lang w:val="de-DE"/>
        </w:rPr>
        <w:t>如</w:t>
      </w:r>
      <w:r w:rsidRPr="00F83BD8">
        <w:fldChar w:fldCharType="begin"/>
      </w:r>
      <w:r w:rsidRPr="00952020">
        <w:rPr>
          <w:lang w:val="de-DE"/>
        </w:rPr>
        <w:instrText xml:space="preserve"> REF _Ref425844617 \h </w:instrText>
      </w:r>
      <w:r w:rsidRPr="00F83BD8">
        <w:fldChar w:fldCharType="separate"/>
      </w:r>
      <w:r w:rsidR="00B96029">
        <w:rPr>
          <w:rFonts w:hint="eastAsia"/>
        </w:rPr>
        <w:t>程序清单</w:t>
      </w:r>
      <w:r w:rsidR="00B96029" w:rsidRPr="001064EA">
        <w:rPr>
          <w:lang w:val="de-DE"/>
        </w:rPr>
        <w:t xml:space="preserve"> </w:t>
      </w:r>
      <w:r w:rsidR="00B96029">
        <w:rPr>
          <w:noProof/>
          <w:lang w:val="de-DE"/>
        </w:rPr>
        <w:t>1</w:t>
      </w:r>
      <w:r w:rsidR="00CD2E0D">
        <w:rPr>
          <w:noProof/>
          <w:lang w:val="de-DE"/>
        </w:rPr>
        <w:t>5</w:t>
      </w:r>
      <w:r w:rsidR="00B96029" w:rsidRPr="001064EA">
        <w:rPr>
          <w:lang w:val="de-DE"/>
        </w:rPr>
        <w:t>.</w:t>
      </w:r>
      <w:r w:rsidR="00B96029">
        <w:rPr>
          <w:noProof/>
          <w:lang w:val="de-DE"/>
        </w:rPr>
        <w:t>3</w:t>
      </w:r>
      <w:r w:rsidRPr="00F83BD8">
        <w:fldChar w:fldCharType="end"/>
      </w:r>
      <w:r>
        <w:rPr>
          <w:rFonts w:hint="eastAsia"/>
          <w:lang w:val="de-DE"/>
        </w:rPr>
        <w:t>。</w:t>
      </w:r>
    </w:p>
    <w:p w:rsidR="00C73189" w:rsidRDefault="00C73189" w:rsidP="001064EA">
      <w:pPr>
        <w:pStyle w:val="a8"/>
        <w:rPr>
          <w:lang w:val="de-DE"/>
        </w:rPr>
      </w:pPr>
      <w:bookmarkStart w:id="2938" w:name="_Ref425844617"/>
      <w:r>
        <w:rPr>
          <w:rFonts w:hint="eastAsia"/>
        </w:rPr>
        <w:t>程序清单</w:t>
      </w:r>
      <w:r w:rsidRPr="001064EA">
        <w:rPr>
          <w:lang w:val="de-DE"/>
        </w:rPr>
        <w:t xml:space="preserve"> </w:t>
      </w:r>
      <w:r w:rsidRPr="001064EA">
        <w:rPr>
          <w:lang w:val="de-DE"/>
        </w:rPr>
        <w:fldChar w:fldCharType="begin"/>
      </w:r>
      <w:r w:rsidRPr="001064EA">
        <w:rPr>
          <w:lang w:val="de-DE"/>
        </w:rPr>
        <w:instrText xml:space="preserve"> STYLEREF 1 \s </w:instrText>
      </w:r>
      <w:r w:rsidRPr="001064EA">
        <w:rPr>
          <w:lang w:val="de-DE"/>
        </w:rPr>
        <w:fldChar w:fldCharType="separate"/>
      </w:r>
      <w:r w:rsidR="00B96029">
        <w:rPr>
          <w:noProof/>
          <w:lang w:val="de-DE"/>
        </w:rPr>
        <w:t>1</w:t>
      </w:r>
      <w:r w:rsidRPr="001064EA">
        <w:rPr>
          <w:lang w:val="de-DE"/>
        </w:rPr>
        <w:fldChar w:fldCharType="end"/>
      </w:r>
      <w:r w:rsidR="00CD2E0D">
        <w:rPr>
          <w:lang w:val="de-DE"/>
        </w:rPr>
        <w:t>5</w:t>
      </w:r>
      <w:r w:rsidRPr="001064EA">
        <w:rPr>
          <w:lang w:val="de-DE"/>
        </w:rPr>
        <w:t>.</w:t>
      </w:r>
      <w:r w:rsidRPr="001064EA">
        <w:rPr>
          <w:lang w:val="de-DE"/>
        </w:rPr>
        <w:fldChar w:fldCharType="begin"/>
      </w:r>
      <w:r w:rsidRPr="001064EA">
        <w:rPr>
          <w:lang w:val="de-DE"/>
        </w:rPr>
        <w:instrText xml:space="preserve"> SEQ </w:instrText>
      </w:r>
      <w:r>
        <w:rPr>
          <w:rFonts w:hint="eastAsia"/>
        </w:rPr>
        <w:instrText>程序清单</w:instrText>
      </w:r>
      <w:r w:rsidRPr="001064EA">
        <w:rPr>
          <w:lang w:val="de-DE"/>
        </w:rPr>
        <w:instrText xml:space="preserve"> \* ARABIC \s 1 </w:instrText>
      </w:r>
      <w:r w:rsidRPr="001064EA">
        <w:rPr>
          <w:lang w:val="de-DE"/>
        </w:rPr>
        <w:fldChar w:fldCharType="separate"/>
      </w:r>
      <w:r w:rsidR="00B96029">
        <w:rPr>
          <w:noProof/>
          <w:lang w:val="de-DE"/>
        </w:rPr>
        <w:t>3</w:t>
      </w:r>
      <w:r w:rsidRPr="001064EA">
        <w:rPr>
          <w:lang w:val="de-DE"/>
        </w:rPr>
        <w:fldChar w:fldCharType="end"/>
      </w:r>
      <w:bookmarkEnd w:id="2938"/>
      <w:r w:rsidRPr="00181635">
        <w:rPr>
          <w:lang w:val="de-DE"/>
        </w:rPr>
        <w:t xml:space="preserve">  MyThread</w:t>
      </w:r>
      <w:r>
        <w:rPr>
          <w:rFonts w:hint="eastAsia"/>
        </w:rPr>
        <w:t>类函数实现</w:t>
      </w:r>
    </w:p>
    <w:p w:rsidR="00C73189" w:rsidRPr="00EA5AB8" w:rsidRDefault="00C73189" w:rsidP="00416174">
      <w:pPr>
        <w:pStyle w:val="a6"/>
      </w:pPr>
      <w:r w:rsidRPr="00EA5AB8">
        <w:t>MyThread::MyThread()</w:t>
      </w:r>
    </w:p>
    <w:p w:rsidR="00C73189" w:rsidRPr="00EA5AB8" w:rsidRDefault="00C73189" w:rsidP="00416174">
      <w:pPr>
        <w:pStyle w:val="a6"/>
      </w:pPr>
      <w:r w:rsidRPr="00EA5AB8">
        <w:t>{</w:t>
      </w:r>
    </w:p>
    <w:p w:rsidR="00C73189" w:rsidRPr="00EA5AB8" w:rsidRDefault="00C73189" w:rsidP="00416174">
      <w:pPr>
        <w:pStyle w:val="a6"/>
      </w:pPr>
    </w:p>
    <w:p w:rsidR="00C73189" w:rsidRPr="00EA5AB8" w:rsidRDefault="00C73189" w:rsidP="00416174">
      <w:pPr>
        <w:pStyle w:val="a6"/>
      </w:pPr>
      <w:r w:rsidRPr="00EA5AB8">
        <w:t>}</w:t>
      </w:r>
    </w:p>
    <w:p w:rsidR="00C73189" w:rsidRPr="00EA5AB8" w:rsidRDefault="00C73189" w:rsidP="00416174">
      <w:pPr>
        <w:pStyle w:val="a6"/>
      </w:pPr>
      <w:r w:rsidRPr="00EA5AB8">
        <w:t>void MyThread::run()</w:t>
      </w:r>
    </w:p>
    <w:p w:rsidR="00C73189" w:rsidRPr="00EA5AB8" w:rsidRDefault="00C73189" w:rsidP="00416174">
      <w:pPr>
        <w:pStyle w:val="a6"/>
      </w:pPr>
      <w:r w:rsidRPr="00EA5AB8">
        <w:t>{</w:t>
      </w:r>
    </w:p>
    <w:p w:rsidR="00C73189" w:rsidRPr="00EA5AB8" w:rsidRDefault="00C73189" w:rsidP="005C325C">
      <w:pPr>
        <w:pStyle w:val="a6"/>
        <w:ind w:firstLine="360"/>
      </w:pPr>
      <w:r w:rsidRPr="00EA5AB8">
        <w:t xml:space="preserve">int </w:t>
      </w:r>
      <w:r w:rsidRPr="00EA5AB8">
        <w:tab/>
      </w:r>
      <w:r w:rsidRPr="00EA5AB8">
        <w:tab/>
      </w:r>
      <w:r w:rsidRPr="00EA5AB8">
        <w:tab/>
      </w:r>
      <w:r w:rsidRPr="00EA5AB8">
        <w:tab/>
      </w:r>
      <w:r w:rsidRPr="00EA5AB8">
        <w:tab/>
        <w:t>inum = 10;</w:t>
      </w:r>
    </w:p>
    <w:p w:rsidR="00C73189" w:rsidRPr="00EA5AB8" w:rsidRDefault="00C73189" w:rsidP="005C325C">
      <w:pPr>
        <w:pStyle w:val="a6"/>
        <w:ind w:firstLine="360"/>
      </w:pPr>
      <w:r w:rsidRPr="00EA5AB8">
        <w:t xml:space="preserve">int                 </w:t>
      </w:r>
      <w:r w:rsidRPr="00EA5AB8">
        <w:tab/>
        <w:t>ret;</w:t>
      </w:r>
    </w:p>
    <w:p w:rsidR="00C73189" w:rsidRPr="00EA5AB8" w:rsidRDefault="00C73189" w:rsidP="00416174">
      <w:pPr>
        <w:pStyle w:val="a6"/>
      </w:pPr>
      <w:r w:rsidRPr="00EA5AB8">
        <w:t xml:space="preserve">    int      </w:t>
      </w:r>
      <w:r w:rsidRPr="00EA5AB8">
        <w:tab/>
      </w:r>
      <w:r w:rsidRPr="00EA5AB8">
        <w:tab/>
      </w:r>
      <w:r w:rsidRPr="00EA5AB8">
        <w:tab/>
      </w:r>
      <w:r w:rsidRPr="00EA5AB8">
        <w:tab/>
        <w:t>fd;</w:t>
      </w:r>
    </w:p>
    <w:p w:rsidR="00C73189" w:rsidRPr="00EA5AB8" w:rsidRDefault="00C73189" w:rsidP="00416174">
      <w:pPr>
        <w:pStyle w:val="a6"/>
      </w:pPr>
      <w:r w:rsidRPr="00EA5AB8">
        <w:t xml:space="preserve">    fd_set  </w:t>
      </w:r>
      <w:r w:rsidRPr="00EA5AB8">
        <w:tab/>
      </w:r>
      <w:r w:rsidRPr="00EA5AB8">
        <w:tab/>
      </w:r>
      <w:r w:rsidRPr="00EA5AB8">
        <w:tab/>
      </w:r>
      <w:r w:rsidRPr="00EA5AB8">
        <w:tab/>
        <w:t>fdset;</w:t>
      </w:r>
    </w:p>
    <w:p w:rsidR="00C73189" w:rsidRPr="00EA5AB8" w:rsidRDefault="00C73189" w:rsidP="00416174">
      <w:pPr>
        <w:pStyle w:val="a6"/>
      </w:pPr>
      <w:r w:rsidRPr="00EA5AB8">
        <w:t xml:space="preserve">    uint8_t </w:t>
      </w:r>
      <w:r w:rsidRPr="00EA5AB8">
        <w:tab/>
      </w:r>
      <w:r w:rsidRPr="00EA5AB8">
        <w:tab/>
      </w:r>
      <w:r w:rsidRPr="00EA5AB8">
        <w:tab/>
      </w:r>
      <w:r w:rsidRPr="00EA5AB8">
        <w:tab/>
        <w:t>value;</w:t>
      </w:r>
    </w:p>
    <w:p w:rsidR="00C73189" w:rsidRPr="00460B76" w:rsidRDefault="00C73189" w:rsidP="00416174">
      <w:pPr>
        <w:pStyle w:val="a6"/>
        <w:rPr>
          <w:lang w:val="en-US"/>
        </w:rPr>
      </w:pPr>
      <w:r w:rsidRPr="00EA5AB8">
        <w:t xml:space="preserve">    </w:t>
      </w:r>
      <w:r w:rsidRPr="00460B76">
        <w:rPr>
          <w:lang w:val="en-US"/>
        </w:rPr>
        <w:t xml:space="preserve">int     </w:t>
      </w:r>
      <w:r w:rsidRPr="00460B76">
        <w:rPr>
          <w:lang w:val="en-US"/>
        </w:rPr>
        <w:tab/>
      </w:r>
      <w:r w:rsidRPr="00460B76">
        <w:rPr>
          <w:lang w:val="en-US"/>
        </w:rPr>
        <w:tab/>
      </w:r>
      <w:r w:rsidRPr="00460B76">
        <w:rPr>
          <w:lang w:val="en-US"/>
        </w:rPr>
        <w:tab/>
      </w:r>
      <w:r w:rsidRPr="00460B76">
        <w:rPr>
          <w:lang w:val="en-US"/>
        </w:rPr>
        <w:tab/>
        <w:t>gpio_in_num</w:t>
      </w:r>
      <w:r w:rsidRPr="00460B76">
        <w:rPr>
          <w:lang w:val="en-US"/>
        </w:rPr>
        <w:tab/>
        <w:t xml:space="preserve">= </w:t>
      </w:r>
      <w:r w:rsidR="00CF4837">
        <w:rPr>
          <w:lang w:val="en-US"/>
        </w:rPr>
        <w:t>36</w:t>
      </w:r>
      <w:r w:rsidRPr="00460B76">
        <w:rPr>
          <w:lang w:val="en-US"/>
        </w:rPr>
        <w:t>;</w:t>
      </w:r>
    </w:p>
    <w:p w:rsidR="00C73189" w:rsidRPr="00460B76" w:rsidRDefault="00C73189" w:rsidP="00416174">
      <w:pPr>
        <w:pStyle w:val="a6"/>
        <w:rPr>
          <w:lang w:val="en-US"/>
        </w:rPr>
      </w:pPr>
    </w:p>
    <w:p w:rsidR="00C73189" w:rsidRPr="00460B76" w:rsidRDefault="00C73189" w:rsidP="00416174">
      <w:pPr>
        <w:pStyle w:val="a6"/>
        <w:rPr>
          <w:lang w:val="en-US"/>
        </w:rPr>
      </w:pPr>
      <w:r w:rsidRPr="00460B76">
        <w:rPr>
          <w:lang w:val="en-US"/>
        </w:rPr>
        <w:t xml:space="preserve">    fd = gpiofd(gpio_in_num, 0, GPIO_FLAG_TRIG_FALL | GPIO_FLAG_TRIG_RISE);</w:t>
      </w:r>
    </w:p>
    <w:p w:rsidR="00C73189" w:rsidRPr="00460B76" w:rsidRDefault="00C73189" w:rsidP="00416174">
      <w:pPr>
        <w:pStyle w:val="a6"/>
        <w:rPr>
          <w:lang w:val="en-US"/>
        </w:rPr>
      </w:pPr>
      <w:r w:rsidRPr="00460B76">
        <w:rPr>
          <w:lang w:val="en-US"/>
        </w:rPr>
        <w:t xml:space="preserve">    if (fd &lt;= 0) {</w:t>
      </w:r>
    </w:p>
    <w:p w:rsidR="00C73189" w:rsidRPr="00460B76" w:rsidRDefault="00C73189" w:rsidP="005C325C">
      <w:pPr>
        <w:pStyle w:val="a6"/>
        <w:rPr>
          <w:lang w:val="en-US"/>
        </w:rPr>
      </w:pPr>
      <w:r w:rsidRPr="00460B76">
        <w:rPr>
          <w:lang w:val="en-US"/>
        </w:rPr>
        <w:t xml:space="preserve">        printf("gpiofd create error!");</w:t>
      </w:r>
    </w:p>
    <w:p w:rsidR="00C73189" w:rsidRPr="00460B76" w:rsidRDefault="00C73189" w:rsidP="005C325C">
      <w:pPr>
        <w:pStyle w:val="a6"/>
        <w:rPr>
          <w:lang w:val="en-US"/>
        </w:rPr>
      </w:pPr>
      <w:r w:rsidRPr="00460B76">
        <w:rPr>
          <w:lang w:val="en-US"/>
        </w:rPr>
        <w:t xml:space="preserve">        return ; </w:t>
      </w:r>
    </w:p>
    <w:p w:rsidR="00C73189" w:rsidRPr="00460B76" w:rsidRDefault="00C73189" w:rsidP="00416174">
      <w:pPr>
        <w:pStyle w:val="a6"/>
        <w:rPr>
          <w:lang w:val="en-US"/>
        </w:rPr>
      </w:pPr>
      <w:r w:rsidRPr="00460B76">
        <w:rPr>
          <w:lang w:val="en-US"/>
        </w:rPr>
        <w:t xml:space="preserve">    }</w:t>
      </w:r>
    </w:p>
    <w:p w:rsidR="00C73189" w:rsidRPr="00460B76" w:rsidRDefault="00C73189" w:rsidP="00416174">
      <w:pPr>
        <w:pStyle w:val="a6"/>
        <w:rPr>
          <w:lang w:val="en-US"/>
        </w:rPr>
      </w:pPr>
    </w:p>
    <w:p w:rsidR="00C73189" w:rsidRPr="00460B76" w:rsidRDefault="00C73189" w:rsidP="00416174">
      <w:pPr>
        <w:pStyle w:val="a6"/>
        <w:rPr>
          <w:lang w:val="en-US"/>
        </w:rPr>
      </w:pPr>
      <w:r w:rsidRPr="00460B76">
        <w:rPr>
          <w:lang w:val="en-US"/>
        </w:rPr>
        <w:t xml:space="preserve">    FD_ZERO(&amp;fdset);</w:t>
      </w:r>
    </w:p>
    <w:p w:rsidR="00C73189" w:rsidRPr="00460B76" w:rsidRDefault="00C73189" w:rsidP="00774408">
      <w:pPr>
        <w:pStyle w:val="a6"/>
        <w:ind w:firstLine="360"/>
        <w:rPr>
          <w:lang w:val="en-US"/>
        </w:rPr>
      </w:pPr>
    </w:p>
    <w:p w:rsidR="00C73189" w:rsidRPr="00460B76" w:rsidRDefault="00C73189" w:rsidP="00774408">
      <w:pPr>
        <w:pStyle w:val="a6"/>
        <w:ind w:firstLine="360"/>
        <w:rPr>
          <w:lang w:val="en-US"/>
        </w:rPr>
      </w:pPr>
      <w:r w:rsidRPr="00460B76">
        <w:rPr>
          <w:lang w:val="en-US"/>
        </w:rPr>
        <w:t>while (1) {</w:t>
      </w:r>
    </w:p>
    <w:p w:rsidR="00C73189" w:rsidRPr="00460B76" w:rsidRDefault="00C73189" w:rsidP="00952020">
      <w:pPr>
        <w:pStyle w:val="a6"/>
        <w:ind w:firstLineChars="400" w:firstLine="720"/>
        <w:rPr>
          <w:lang w:val="en-US"/>
        </w:rPr>
      </w:pPr>
      <w:r w:rsidRPr="00460B76">
        <w:rPr>
          <w:lang w:val="en-US"/>
        </w:rPr>
        <w:t>FD_SET(fd, &amp;fdset);</w:t>
      </w:r>
    </w:p>
    <w:p w:rsidR="00C73189" w:rsidRPr="00460B76" w:rsidRDefault="00C73189" w:rsidP="00952020">
      <w:pPr>
        <w:pStyle w:val="a6"/>
        <w:ind w:firstLineChars="400" w:firstLine="720"/>
        <w:rPr>
          <w:lang w:val="en-US"/>
        </w:rPr>
      </w:pPr>
      <w:r w:rsidRPr="00460B76">
        <w:rPr>
          <w:lang w:val="en-US"/>
        </w:rPr>
        <w:t xml:space="preserve">ret = select(fd + 1, &amp;fdset, NULL, NULL, NULL); </w:t>
      </w:r>
    </w:p>
    <w:p w:rsidR="00C73189" w:rsidRPr="00460B76" w:rsidRDefault="00C73189" w:rsidP="00416174">
      <w:pPr>
        <w:pStyle w:val="a6"/>
        <w:rPr>
          <w:lang w:val="en-US"/>
        </w:rPr>
      </w:pPr>
      <w:r w:rsidRPr="00460B76">
        <w:rPr>
          <w:lang w:val="en-US"/>
        </w:rPr>
        <w:t xml:space="preserve">        if (ret == 1) {</w:t>
      </w:r>
    </w:p>
    <w:p w:rsidR="00C73189" w:rsidRPr="00460B76" w:rsidRDefault="00C73189" w:rsidP="00416174">
      <w:pPr>
        <w:pStyle w:val="a6"/>
        <w:rPr>
          <w:lang w:val="en-US"/>
        </w:rPr>
      </w:pPr>
      <w:r w:rsidRPr="00460B76">
        <w:rPr>
          <w:lang w:val="en-US"/>
        </w:rPr>
        <w:t xml:space="preserve">            gpiofd_read(fd, &amp;value);</w:t>
      </w:r>
    </w:p>
    <w:p w:rsidR="00C73189" w:rsidRPr="00460B76" w:rsidRDefault="00C73189" w:rsidP="00416174">
      <w:pPr>
        <w:pStyle w:val="a6"/>
        <w:rPr>
          <w:lang w:val="en-US"/>
        </w:rPr>
      </w:pPr>
      <w:r w:rsidRPr="00460B76">
        <w:rPr>
          <w:lang w:val="en-US"/>
        </w:rPr>
        <w:t xml:space="preserve">            printf("value : %d\n", value);</w:t>
      </w:r>
    </w:p>
    <w:p w:rsidR="00C73189" w:rsidRPr="00416174" w:rsidRDefault="00C73189" w:rsidP="00416174">
      <w:pPr>
        <w:pStyle w:val="a6"/>
      </w:pPr>
      <w:r w:rsidRPr="00460B76">
        <w:rPr>
          <w:lang w:val="en-US"/>
        </w:rPr>
        <w:t xml:space="preserve">            </w:t>
      </w:r>
      <w:r w:rsidRPr="00416174">
        <w:t>inum++;</w:t>
      </w:r>
    </w:p>
    <w:p w:rsidR="00C73189" w:rsidRPr="00416174" w:rsidRDefault="00C73189" w:rsidP="00416174">
      <w:pPr>
        <w:pStyle w:val="a6"/>
      </w:pPr>
      <w:r w:rsidRPr="00416174">
        <w:t xml:space="preserve">             /*</w:t>
      </w:r>
    </w:p>
    <w:p w:rsidR="00C73189" w:rsidRPr="00416174" w:rsidRDefault="00C73189" w:rsidP="00416174">
      <w:pPr>
        <w:pStyle w:val="a6"/>
      </w:pPr>
      <w:r w:rsidRPr="00416174">
        <w:t xml:space="preserve">              * </w:t>
      </w:r>
      <w:r>
        <w:rPr>
          <w:rFonts w:hint="eastAsia"/>
        </w:rPr>
        <w:t>向主线程发送</w:t>
      </w:r>
      <w:r w:rsidRPr="00416174">
        <w:rPr>
          <w:rFonts w:hint="eastAsia"/>
        </w:rPr>
        <w:t>线程信号，发送后延时</w:t>
      </w:r>
      <w:r w:rsidRPr="00416174">
        <w:t>0.5s</w:t>
      </w:r>
      <w:r w:rsidRPr="00416174">
        <w:rPr>
          <w:rFonts w:hint="eastAsia"/>
        </w:rPr>
        <w:t>，做消抖处理</w:t>
      </w:r>
    </w:p>
    <w:p w:rsidR="00C73189" w:rsidRPr="00460B76" w:rsidRDefault="00C73189" w:rsidP="00416174">
      <w:pPr>
        <w:pStyle w:val="a6"/>
        <w:rPr>
          <w:lang w:val="en-US"/>
        </w:rPr>
      </w:pPr>
      <w:r w:rsidRPr="00F83BD8">
        <w:rPr>
          <w:lang w:val="en-US"/>
        </w:rPr>
        <w:t xml:space="preserve">              </w:t>
      </w:r>
      <w:r w:rsidRPr="00460B76">
        <w:rPr>
          <w:lang w:val="en-US"/>
        </w:rPr>
        <w:t>*/</w:t>
      </w:r>
    </w:p>
    <w:p w:rsidR="00C73189" w:rsidRPr="00460B76" w:rsidRDefault="00C73189" w:rsidP="00416174">
      <w:pPr>
        <w:pStyle w:val="a6"/>
        <w:rPr>
          <w:lang w:val="en-US"/>
        </w:rPr>
      </w:pPr>
      <w:r w:rsidRPr="00460B76">
        <w:rPr>
          <w:lang w:val="en-US"/>
        </w:rPr>
        <w:t xml:space="preserve">            emit send(inum);</w:t>
      </w:r>
    </w:p>
    <w:p w:rsidR="00C73189" w:rsidRPr="00460B76" w:rsidRDefault="00C73189" w:rsidP="00416174">
      <w:pPr>
        <w:pStyle w:val="a6"/>
        <w:rPr>
          <w:lang w:val="en-US"/>
        </w:rPr>
      </w:pPr>
      <w:r w:rsidRPr="00460B76">
        <w:rPr>
          <w:lang w:val="en-US"/>
        </w:rPr>
        <w:t xml:space="preserve">            usleep(500 * 1000);</w:t>
      </w:r>
    </w:p>
    <w:p w:rsidR="00C73189" w:rsidRPr="00460B76" w:rsidRDefault="00C73189" w:rsidP="00416174">
      <w:pPr>
        <w:pStyle w:val="a6"/>
        <w:rPr>
          <w:lang w:val="en-US"/>
        </w:rPr>
      </w:pPr>
      <w:r w:rsidRPr="00460B76">
        <w:rPr>
          <w:lang w:val="en-US"/>
        </w:rPr>
        <w:t xml:space="preserve">        } else {</w:t>
      </w:r>
    </w:p>
    <w:p w:rsidR="00C73189" w:rsidRPr="00460B76" w:rsidRDefault="00C73189" w:rsidP="00416174">
      <w:pPr>
        <w:pStyle w:val="a6"/>
        <w:rPr>
          <w:lang w:val="en-US"/>
        </w:rPr>
      </w:pPr>
      <w:r w:rsidRPr="00460B76">
        <w:rPr>
          <w:lang w:val="en-US"/>
        </w:rPr>
        <w:t xml:space="preserve">            break;</w:t>
      </w:r>
    </w:p>
    <w:p w:rsidR="00C73189" w:rsidRPr="00460B76" w:rsidRDefault="00C73189" w:rsidP="00416174">
      <w:pPr>
        <w:pStyle w:val="a6"/>
        <w:rPr>
          <w:lang w:val="en-US"/>
        </w:rPr>
      </w:pPr>
      <w:r w:rsidRPr="00460B76">
        <w:rPr>
          <w:lang w:val="en-US"/>
        </w:rPr>
        <w:t xml:space="preserve">        }</w:t>
      </w:r>
    </w:p>
    <w:p w:rsidR="00C73189" w:rsidRPr="00460B76" w:rsidRDefault="00C73189" w:rsidP="00416174">
      <w:pPr>
        <w:pStyle w:val="a6"/>
        <w:rPr>
          <w:lang w:val="en-US"/>
        </w:rPr>
      </w:pPr>
      <w:r w:rsidRPr="00460B76">
        <w:rPr>
          <w:lang w:val="en-US"/>
        </w:rPr>
        <w:t xml:space="preserve">    }</w:t>
      </w:r>
    </w:p>
    <w:p w:rsidR="00C73189" w:rsidRPr="00460B76" w:rsidRDefault="00C73189" w:rsidP="00416174">
      <w:pPr>
        <w:pStyle w:val="a6"/>
        <w:rPr>
          <w:lang w:val="en-US"/>
        </w:rPr>
      </w:pPr>
      <w:r w:rsidRPr="00460B76">
        <w:rPr>
          <w:lang w:val="en-US"/>
        </w:rPr>
        <w:t xml:space="preserve">    ::close(fd);</w:t>
      </w:r>
    </w:p>
    <w:p w:rsidR="00C73189" w:rsidRPr="00460B76" w:rsidRDefault="00C73189" w:rsidP="00416174">
      <w:pPr>
        <w:pStyle w:val="a6"/>
        <w:rPr>
          <w:lang w:val="en-US"/>
        </w:rPr>
      </w:pPr>
      <w:r w:rsidRPr="00460B76">
        <w:rPr>
          <w:lang w:val="en-US"/>
        </w:rPr>
        <w:t xml:space="preserve">    exec();</w:t>
      </w:r>
    </w:p>
    <w:p w:rsidR="00C73189" w:rsidRPr="00460B76" w:rsidRDefault="00C73189" w:rsidP="00416174">
      <w:pPr>
        <w:pStyle w:val="a6"/>
        <w:rPr>
          <w:lang w:val="en-US"/>
        </w:rPr>
      </w:pPr>
      <w:r w:rsidRPr="00460B76">
        <w:rPr>
          <w:lang w:val="en-US"/>
        </w:rPr>
        <w:t>}</w:t>
      </w:r>
    </w:p>
    <w:p w:rsidR="00C73189" w:rsidRPr="00460B76" w:rsidRDefault="00C73189" w:rsidP="00952020">
      <w:pPr>
        <w:spacing w:before="62" w:after="62"/>
        <w:ind w:firstLineChars="150" w:firstLine="315"/>
      </w:pPr>
      <w:r>
        <w:rPr>
          <w:rFonts w:hint="eastAsia"/>
          <w:lang w:val="de-DE"/>
        </w:rPr>
        <w:t>在</w:t>
      </w:r>
      <w:r w:rsidRPr="00460B76">
        <w:t>mainwindow.cpp</w:t>
      </w:r>
      <w:r>
        <w:rPr>
          <w:rFonts w:hint="eastAsia"/>
          <w:lang w:val="de-DE"/>
        </w:rPr>
        <w:t>文件开始位置添加</w:t>
      </w:r>
      <w:r w:rsidRPr="00460B76">
        <w:t>GPIO</w:t>
      </w:r>
      <w:r>
        <w:rPr>
          <w:rFonts w:hint="eastAsia"/>
          <w:lang w:val="de-DE"/>
        </w:rPr>
        <w:t>操作的相关头文件。</w:t>
      </w:r>
    </w:p>
    <w:p w:rsidR="00C73189" w:rsidRPr="00460B76" w:rsidRDefault="00C73189" w:rsidP="00554F04">
      <w:pPr>
        <w:pStyle w:val="a6"/>
        <w:rPr>
          <w:lang w:val="en-US"/>
        </w:rPr>
      </w:pPr>
      <w:r w:rsidRPr="00460B76">
        <w:rPr>
          <w:lang w:val="en-US"/>
        </w:rPr>
        <w:t>#include &lt;stdio.h&gt;</w:t>
      </w:r>
    </w:p>
    <w:p w:rsidR="00C73189" w:rsidRPr="00460B76" w:rsidRDefault="00C73189" w:rsidP="00554F04">
      <w:pPr>
        <w:pStyle w:val="a6"/>
        <w:rPr>
          <w:lang w:val="en-US"/>
        </w:rPr>
      </w:pPr>
      <w:r w:rsidRPr="00460B76">
        <w:rPr>
          <w:lang w:val="en-US"/>
        </w:rPr>
        <w:t>#include &lt;unistd.h&gt;</w:t>
      </w:r>
    </w:p>
    <w:p w:rsidR="00C73189" w:rsidRPr="00460B76" w:rsidRDefault="00C73189" w:rsidP="00554F04">
      <w:pPr>
        <w:pStyle w:val="a6"/>
        <w:rPr>
          <w:lang w:val="en-US"/>
        </w:rPr>
      </w:pPr>
      <w:r w:rsidRPr="00460B76">
        <w:rPr>
          <w:lang w:val="en-US"/>
        </w:rPr>
        <w:t>#include &lt;pthread.h&gt;</w:t>
      </w:r>
    </w:p>
    <w:p w:rsidR="00C73189" w:rsidRPr="00460B76" w:rsidRDefault="00C73189" w:rsidP="00554F04">
      <w:pPr>
        <w:pStyle w:val="a6"/>
        <w:rPr>
          <w:lang w:val="en-US"/>
        </w:rPr>
      </w:pPr>
      <w:r w:rsidRPr="00460B76">
        <w:rPr>
          <w:lang w:val="en-US"/>
        </w:rPr>
        <w:t>#include &lt;sys/select.h&gt;</w:t>
      </w:r>
    </w:p>
    <w:p w:rsidR="00C73189" w:rsidRPr="00554F04" w:rsidRDefault="00C73189" w:rsidP="00554F04">
      <w:pPr>
        <w:pStyle w:val="a6"/>
      </w:pPr>
      <w:r w:rsidRPr="00554F04">
        <w:t>#include &lt;sys/gpiofd.h&gt;</w:t>
      </w:r>
    </w:p>
    <w:p w:rsidR="00C73189" w:rsidRDefault="00C73189" w:rsidP="008B21AD">
      <w:pPr>
        <w:pStyle w:val="23"/>
        <w:numPr>
          <w:ilvl w:val="0"/>
          <w:numId w:val="17"/>
        </w:numPr>
        <w:spacing w:before="62" w:after="62"/>
        <w:rPr>
          <w:lang w:val="de-DE"/>
        </w:rPr>
      </w:pPr>
      <w:r>
        <w:rPr>
          <w:rFonts w:hint="eastAsia"/>
          <w:lang w:val="de-DE"/>
        </w:rPr>
        <w:t>添加</w:t>
      </w:r>
      <w:r>
        <w:rPr>
          <w:lang w:val="de-DE"/>
        </w:rPr>
        <w:t>MyThread</w:t>
      </w:r>
      <w:r>
        <w:rPr>
          <w:rFonts w:hint="eastAsia"/>
          <w:lang w:val="de-DE"/>
        </w:rPr>
        <w:t>类初始化代码和信号槽绑定</w:t>
      </w:r>
    </w:p>
    <w:p w:rsidR="00C73189" w:rsidRDefault="00C73189" w:rsidP="00EA770A">
      <w:pPr>
        <w:pStyle w:val="23"/>
        <w:spacing w:before="62" w:after="62"/>
        <w:ind w:left="360" w:firstLine="0"/>
        <w:rPr>
          <w:lang w:val="de-DE"/>
        </w:rPr>
      </w:pPr>
      <w:r>
        <w:rPr>
          <w:lang w:val="de-DE"/>
        </w:rPr>
        <w:t>mainwindow.cpp</w:t>
      </w:r>
      <w:r>
        <w:rPr>
          <w:rFonts w:hint="eastAsia"/>
          <w:lang w:val="de-DE"/>
        </w:rPr>
        <w:t>文件的</w:t>
      </w:r>
      <w:r>
        <w:rPr>
          <w:lang w:val="de-DE"/>
        </w:rPr>
        <w:t>QMainWindow</w:t>
      </w:r>
      <w:r>
        <w:rPr>
          <w:rFonts w:hint="eastAsia"/>
          <w:lang w:val="de-DE"/>
        </w:rPr>
        <w:t>函数下默认有代码：</w:t>
      </w:r>
    </w:p>
    <w:p w:rsidR="00C73189" w:rsidRPr="00FB24E6" w:rsidRDefault="00C73189" w:rsidP="00FB24E6">
      <w:pPr>
        <w:pStyle w:val="a6"/>
      </w:pPr>
      <w:r w:rsidRPr="00FB24E6">
        <w:t xml:space="preserve">    ui-&gt;setupUi(this);</w:t>
      </w:r>
    </w:p>
    <w:p w:rsidR="00C73189" w:rsidRDefault="00C73189" w:rsidP="00EA770A">
      <w:pPr>
        <w:pStyle w:val="23"/>
        <w:spacing w:before="62" w:after="62"/>
        <w:ind w:firstLine="0"/>
        <w:rPr>
          <w:lang w:val="de-DE"/>
        </w:rPr>
      </w:pPr>
      <w:r>
        <w:rPr>
          <w:lang w:val="de-DE"/>
        </w:rPr>
        <w:tab/>
      </w:r>
      <w:r>
        <w:rPr>
          <w:rFonts w:hint="eastAsia"/>
          <w:lang w:val="de-DE"/>
        </w:rPr>
        <w:t>在其下方填写代码：</w:t>
      </w:r>
    </w:p>
    <w:p w:rsidR="00C73189" w:rsidRPr="00FB24E6" w:rsidRDefault="00C73189" w:rsidP="00FB24E6">
      <w:pPr>
        <w:pStyle w:val="a6"/>
      </w:pPr>
      <w:r w:rsidRPr="00FB24E6">
        <w:t xml:space="preserve">    MyThread *myth = new MyThread;</w:t>
      </w:r>
    </w:p>
    <w:p w:rsidR="00C73189" w:rsidRPr="00460B76" w:rsidRDefault="00C73189" w:rsidP="00FB24E6">
      <w:pPr>
        <w:pStyle w:val="a6"/>
        <w:rPr>
          <w:lang w:val="en-US"/>
        </w:rPr>
      </w:pPr>
      <w:r w:rsidRPr="00FB24E6">
        <w:t xml:space="preserve">    </w:t>
      </w:r>
      <w:r w:rsidRPr="00460B76">
        <w:rPr>
          <w:lang w:val="en-US"/>
        </w:rPr>
        <w:t>connect(myth,SIGNAL(send(int)),this,SLOT(lcdnumValSet(int)));</w:t>
      </w:r>
    </w:p>
    <w:p w:rsidR="00C73189" w:rsidRPr="00460B76" w:rsidRDefault="00C73189" w:rsidP="00BF6552">
      <w:pPr>
        <w:pStyle w:val="a6"/>
        <w:ind w:firstLine="360"/>
        <w:rPr>
          <w:lang w:val="en-US"/>
        </w:rPr>
      </w:pPr>
      <w:r w:rsidRPr="00460B76">
        <w:rPr>
          <w:lang w:val="en-US"/>
        </w:rPr>
        <w:t>myth-&gt;start();</w:t>
      </w:r>
    </w:p>
    <w:p w:rsidR="00C73189" w:rsidRDefault="00C73189" w:rsidP="0028321D">
      <w:pPr>
        <w:pStyle w:val="a9"/>
        <w:spacing w:before="62" w:after="62"/>
      </w:pPr>
      <w:r>
        <w:rPr>
          <w:rFonts w:hint="eastAsia"/>
        </w:rPr>
        <w:t>注</w:t>
      </w:r>
      <w:r w:rsidRPr="00460B76">
        <w:rPr>
          <w:rFonts w:hint="eastAsia"/>
        </w:rPr>
        <w:t>：</w:t>
      </w:r>
      <w:r w:rsidRPr="00460B76">
        <w:t xml:space="preserve"> </w:t>
      </w:r>
      <w:r>
        <w:rPr>
          <w:rFonts w:hint="eastAsia"/>
        </w:rPr>
        <w:t>信号与槽是</w:t>
      </w:r>
      <w:r w:rsidRPr="00460B76">
        <w:t>Qt</w:t>
      </w:r>
      <w:r>
        <w:rPr>
          <w:rFonts w:hint="eastAsia"/>
        </w:rPr>
        <w:t>独有的事件通知机制</w:t>
      </w:r>
      <w:r w:rsidRPr="00460B76">
        <w:rPr>
          <w:rFonts w:hint="eastAsia"/>
        </w:rPr>
        <w:t>，</w:t>
      </w:r>
      <w:r>
        <w:rPr>
          <w:rFonts w:hint="eastAsia"/>
        </w:rPr>
        <w:t>是</w:t>
      </w:r>
      <w:r w:rsidRPr="00460B76">
        <w:t>Qt</w:t>
      </w:r>
      <w:r>
        <w:rPr>
          <w:rFonts w:hint="eastAsia"/>
        </w:rPr>
        <w:t>最伟大的发明之一。</w:t>
      </w:r>
      <w:r>
        <w:t>c</w:t>
      </w:r>
      <w:r w:rsidRPr="00FB24E6">
        <w:t>onnect</w:t>
      </w:r>
      <w:r>
        <w:rPr>
          <w:rFonts w:hint="eastAsia"/>
        </w:rPr>
        <w:t>函数是信号与槽的连接函数，具体说明请参见</w:t>
      </w:r>
      <w:r>
        <w:t>Qt</w:t>
      </w:r>
      <w:r>
        <w:rPr>
          <w:rFonts w:hint="eastAsia"/>
        </w:rPr>
        <w:t>相关书籍。</w:t>
      </w:r>
    </w:p>
    <w:p w:rsidR="007831B0" w:rsidRPr="007831B0" w:rsidRDefault="007831B0" w:rsidP="007831B0">
      <w:pPr>
        <w:numPr>
          <w:ilvl w:val="0"/>
          <w:numId w:val="17"/>
        </w:numPr>
        <w:spacing w:before="62" w:after="62"/>
        <w:rPr>
          <w:lang w:val="de-DE"/>
        </w:rPr>
      </w:pPr>
      <w:r>
        <w:rPr>
          <w:rFonts w:hint="eastAsia"/>
          <w:lang w:val="de-DE"/>
        </w:rPr>
        <w:t>配置</w:t>
      </w:r>
      <w:r>
        <w:rPr>
          <w:lang w:val="de-DE"/>
        </w:rPr>
        <w:t>构建环境</w:t>
      </w:r>
    </w:p>
    <w:p w:rsidR="007831B0" w:rsidRPr="007831B0" w:rsidRDefault="007831B0" w:rsidP="007831B0">
      <w:pPr>
        <w:pStyle w:val="a"/>
      </w:pPr>
      <w:r>
        <w:t xml:space="preserve"> </w:t>
      </w:r>
      <w:r>
        <w:rPr>
          <w:rFonts w:hint="eastAsia"/>
        </w:rPr>
        <w:t>点击</w:t>
      </w:r>
      <w:r w:rsidR="002A2752">
        <w:pict>
          <v:shape id="_x0000_i1088" type="#_x0000_t75" style="width:43.2pt;height:43.2pt;visibility:visible;mso-wrap-style:square">
            <v:imagedata r:id="rId80" o:title=""/>
          </v:shape>
        </w:pict>
      </w:r>
      <w:r>
        <w:rPr>
          <w:rFonts w:hint="eastAsia"/>
        </w:rPr>
        <w:t>选择构建套件</w:t>
      </w:r>
      <w:r>
        <w:t>和</w:t>
      </w:r>
      <w:r>
        <w:rPr>
          <w:rFonts w:hint="eastAsia"/>
        </w:rPr>
        <w:t>B</w:t>
      </w:r>
      <w:r>
        <w:t>ase</w:t>
      </w:r>
      <w:r>
        <w:rPr>
          <w:rFonts w:hint="eastAsia"/>
        </w:rPr>
        <w:t>的</w:t>
      </w:r>
      <w:r>
        <w:rPr>
          <w:rFonts w:hint="eastAsia"/>
        </w:rPr>
        <w:t>D</w:t>
      </w:r>
      <w:r>
        <w:t>ebug Level</w:t>
      </w:r>
      <w:r>
        <w:rPr>
          <w:rFonts w:hint="eastAsia"/>
        </w:rPr>
        <w:t>（</w:t>
      </w:r>
      <w:r>
        <w:rPr>
          <w:rFonts w:hint="eastAsia"/>
        </w:rPr>
        <w:t>debug</w:t>
      </w:r>
      <w:r>
        <w:t xml:space="preserve"> </w:t>
      </w:r>
      <w:r>
        <w:rPr>
          <w:rFonts w:hint="eastAsia"/>
        </w:rPr>
        <w:t>/</w:t>
      </w:r>
      <w:r>
        <w:t xml:space="preserve"> release</w:t>
      </w:r>
      <w:r>
        <w:rPr>
          <w:rFonts w:hint="eastAsia"/>
        </w:rPr>
        <w:t>）相同</w:t>
      </w:r>
      <w:r>
        <w:t>的类型。</w:t>
      </w:r>
    </w:p>
    <w:p w:rsidR="007831B0" w:rsidRPr="0028321D" w:rsidRDefault="007831B0" w:rsidP="0028321D">
      <w:pPr>
        <w:pStyle w:val="a9"/>
        <w:spacing w:before="62" w:after="62"/>
      </w:pPr>
    </w:p>
    <w:p w:rsidR="00C73189" w:rsidRPr="001E4E5D" w:rsidRDefault="00C73189" w:rsidP="008B21AD">
      <w:pPr>
        <w:pStyle w:val="23"/>
        <w:numPr>
          <w:ilvl w:val="0"/>
          <w:numId w:val="17"/>
        </w:numPr>
        <w:spacing w:before="62" w:after="62"/>
        <w:rPr>
          <w:lang w:val="de-DE"/>
        </w:rPr>
      </w:pPr>
      <w:r>
        <w:rPr>
          <w:rFonts w:hint="eastAsia"/>
          <w:lang w:val="de-DE"/>
        </w:rPr>
        <w:lastRenderedPageBreak/>
        <w:t>编译工程</w:t>
      </w:r>
      <w:r>
        <w:rPr>
          <w:lang w:val="de-DE"/>
        </w:rPr>
        <w:t>gpio_in</w:t>
      </w:r>
      <w:r>
        <w:rPr>
          <w:rFonts w:hint="eastAsia"/>
          <w:lang w:val="de-DE"/>
        </w:rPr>
        <w:t>编译并部署执行</w:t>
      </w:r>
    </w:p>
    <w:p w:rsidR="00C73189" w:rsidRDefault="00C73189" w:rsidP="00FC177E">
      <w:pPr>
        <w:pStyle w:val="a"/>
      </w:pPr>
      <w:r w:rsidRPr="00227AA2">
        <w:rPr>
          <w:rFonts w:hint="eastAsia"/>
        </w:rPr>
        <w:t>点击</w:t>
      </w:r>
      <w:r w:rsidR="002A2752">
        <w:rPr>
          <w:noProof/>
        </w:rPr>
        <w:pict>
          <v:shape id="_x0000_i1089" type="#_x0000_t75" style="width:36.3pt;height:21.9pt;visibility:visible">
            <v:imagedata r:id="rId81" o:title=""/>
          </v:shape>
        </w:pict>
      </w:r>
      <w:r w:rsidRPr="00227AA2">
        <w:rPr>
          <w:rFonts w:hint="eastAsia"/>
        </w:rPr>
        <w:t>编译工程</w:t>
      </w:r>
      <w:r w:rsidRPr="00227AA2">
        <w:t>gpio_in</w:t>
      </w:r>
    </w:p>
    <w:p w:rsidR="00C73189" w:rsidRPr="0045276E" w:rsidRDefault="00C73189" w:rsidP="008B21AD">
      <w:pPr>
        <w:pStyle w:val="a"/>
        <w:numPr>
          <w:ilvl w:val="0"/>
          <w:numId w:val="17"/>
        </w:numPr>
      </w:pPr>
      <w:r w:rsidRPr="00FC177E">
        <w:rPr>
          <w:rFonts w:hint="eastAsia"/>
          <w:lang w:val="de-DE"/>
        </w:rPr>
        <w:t>将</w:t>
      </w:r>
      <w:r w:rsidRPr="00FC177E">
        <w:rPr>
          <w:lang w:val="de-DE"/>
        </w:rPr>
        <w:t>gpio_in</w:t>
      </w:r>
      <w:r w:rsidRPr="00FC177E">
        <w:rPr>
          <w:rFonts w:hint="eastAsia"/>
          <w:lang w:val="de-DE"/>
        </w:rPr>
        <w:t>工程部署到</w:t>
      </w:r>
      <w:r w:rsidR="00F761D2">
        <w:rPr>
          <w:rFonts w:hint="eastAsia"/>
          <w:lang w:val="de-DE"/>
        </w:rPr>
        <w:t>验证平台</w:t>
      </w:r>
      <w:r>
        <w:rPr>
          <w:rFonts w:hint="eastAsia"/>
          <w:lang w:val="de-DE"/>
        </w:rPr>
        <w:t>并</w:t>
      </w:r>
      <w:r w:rsidRPr="00FC177E">
        <w:rPr>
          <w:rFonts w:hint="eastAsia"/>
          <w:lang w:val="de-DE"/>
        </w:rPr>
        <w:t>执行。</w:t>
      </w:r>
    </w:p>
    <w:p w:rsidR="00C73189" w:rsidRDefault="00C73189" w:rsidP="0045276E">
      <w:pPr>
        <w:pStyle w:val="a"/>
        <w:rPr>
          <w:lang w:val="de-DE"/>
        </w:rPr>
      </w:pPr>
      <w:r>
        <w:rPr>
          <w:rFonts w:hint="eastAsia"/>
          <w:lang w:val="de-DE"/>
        </w:rPr>
        <w:t>点击</w:t>
      </w:r>
      <w:r w:rsidR="002A2752">
        <w:rPr>
          <w:noProof/>
        </w:rPr>
        <w:pict>
          <v:shape id="图片 31" o:spid="_x0000_i1090" type="#_x0000_t75" style="width:43.2pt;height:28.8pt;visibility:visible">
            <v:imagedata r:id="rId82" o:title=""/>
          </v:shape>
        </w:pict>
      </w:r>
      <w:r>
        <w:rPr>
          <w:rFonts w:hint="eastAsia"/>
          <w:lang w:val="de-DE"/>
        </w:rPr>
        <w:t>按钮将</w:t>
      </w:r>
      <w:r>
        <w:rPr>
          <w:lang w:val="de-DE"/>
        </w:rPr>
        <w:t>gpio_in</w:t>
      </w:r>
      <w:r>
        <w:rPr>
          <w:rFonts w:hint="eastAsia"/>
          <w:lang w:val="de-DE"/>
        </w:rPr>
        <w:t>工程部署到</w:t>
      </w:r>
      <w:r w:rsidR="00F761D2">
        <w:rPr>
          <w:rFonts w:hint="eastAsia"/>
          <w:lang w:val="de-DE"/>
        </w:rPr>
        <w:t>验证平台</w:t>
      </w:r>
      <w:r>
        <w:rPr>
          <w:rFonts w:hint="eastAsia"/>
          <w:lang w:val="de-DE"/>
        </w:rPr>
        <w:t>执行；</w:t>
      </w:r>
    </w:p>
    <w:p w:rsidR="00C73189" w:rsidRDefault="00C73189" w:rsidP="0045276E">
      <w:pPr>
        <w:pStyle w:val="a"/>
        <w:rPr>
          <w:lang w:val="de-DE"/>
        </w:rPr>
      </w:pPr>
      <w:r>
        <w:rPr>
          <w:rFonts w:hint="eastAsia"/>
          <w:lang w:val="de-DE"/>
        </w:rPr>
        <w:t>点击</w:t>
      </w:r>
      <w:r>
        <w:rPr>
          <w:lang w:val="de-DE"/>
        </w:rPr>
        <w:t>Key</w:t>
      </w:r>
      <w:r w:rsidR="00CF4837">
        <w:rPr>
          <w:lang w:val="de-DE"/>
        </w:rPr>
        <w:t>1</w:t>
      </w:r>
      <w:r>
        <w:rPr>
          <w:rFonts w:hint="eastAsia"/>
          <w:lang w:val="de-DE"/>
        </w:rPr>
        <w:t>按键，会发现</w:t>
      </w:r>
      <w:r>
        <w:rPr>
          <w:lang w:val="de-DE"/>
        </w:rPr>
        <w:t>Qt</w:t>
      </w:r>
      <w:r>
        <w:rPr>
          <w:rFonts w:hint="eastAsia"/>
          <w:lang w:val="de-DE"/>
        </w:rPr>
        <w:t>程序显示的数字在增长。</w:t>
      </w:r>
    </w:p>
    <w:p w:rsidR="00C73189" w:rsidRPr="000C1270" w:rsidRDefault="00C73189" w:rsidP="00307463">
      <w:pPr>
        <w:pStyle w:val="3"/>
        <w:numPr>
          <w:ilvl w:val="0"/>
          <w:numId w:val="0"/>
        </w:numPr>
      </w:pPr>
      <w:bookmarkStart w:id="2939" w:name="_Toc428867678"/>
      <w:bookmarkStart w:id="2940" w:name="_Toc429221199"/>
      <w:bookmarkStart w:id="2941" w:name="_Toc431109920"/>
      <w:bookmarkStart w:id="2942" w:name="_Toc432271233"/>
      <w:bookmarkStart w:id="2943" w:name="_Toc432317574"/>
      <w:bookmarkStart w:id="2944" w:name="_Toc469064261"/>
      <w:r>
        <w:rPr>
          <w:rFonts w:hint="eastAsia"/>
        </w:rPr>
        <w:t>扩展实验</w:t>
      </w:r>
      <w:bookmarkEnd w:id="2939"/>
      <w:bookmarkEnd w:id="2940"/>
      <w:bookmarkEnd w:id="2941"/>
      <w:bookmarkEnd w:id="2942"/>
      <w:bookmarkEnd w:id="2943"/>
      <w:bookmarkEnd w:id="2944"/>
    </w:p>
    <w:p w:rsidR="00C73189" w:rsidRDefault="00C73189" w:rsidP="00EA770A">
      <w:pPr>
        <w:pStyle w:val="23"/>
        <w:spacing w:before="62" w:after="62"/>
        <w:ind w:firstLine="0"/>
        <w:rPr>
          <w:lang w:val="de-DE"/>
        </w:rPr>
      </w:pPr>
      <w:r>
        <w:rPr>
          <w:lang w:val="de-DE"/>
        </w:rPr>
        <w:tab/>
      </w:r>
      <w:r>
        <w:rPr>
          <w:rFonts w:hint="eastAsia"/>
          <w:lang w:val="de-DE"/>
        </w:rPr>
        <w:t>使用</w:t>
      </w:r>
      <w:r>
        <w:rPr>
          <w:lang w:val="de-DE"/>
        </w:rPr>
        <w:t>Qt</w:t>
      </w:r>
      <w:r>
        <w:rPr>
          <w:rFonts w:hint="eastAsia"/>
          <w:lang w:val="de-DE"/>
        </w:rPr>
        <w:t>编写一个</w:t>
      </w:r>
      <w:r>
        <w:rPr>
          <w:lang w:val="de-DE"/>
        </w:rPr>
        <w:t>SylixOS</w:t>
      </w:r>
      <w:r>
        <w:rPr>
          <w:rFonts w:hint="eastAsia"/>
          <w:lang w:val="de-DE"/>
        </w:rPr>
        <w:t>系统下的串口调试助手。</w:t>
      </w:r>
    </w:p>
    <w:p w:rsidR="00C73189" w:rsidRDefault="00C73189" w:rsidP="00EA770A">
      <w:pPr>
        <w:pStyle w:val="23"/>
        <w:spacing w:before="62" w:after="62"/>
        <w:ind w:firstLine="0"/>
        <w:rPr>
          <w:lang w:val="de-DE"/>
        </w:rPr>
      </w:pPr>
    </w:p>
    <w:p w:rsidR="00C73189" w:rsidRDefault="00C73189" w:rsidP="00EA770A">
      <w:pPr>
        <w:pStyle w:val="23"/>
        <w:spacing w:before="62" w:after="62"/>
        <w:ind w:firstLine="0"/>
        <w:rPr>
          <w:lang w:val="de-DE"/>
        </w:rPr>
      </w:pPr>
    </w:p>
    <w:p w:rsidR="00C73189" w:rsidRDefault="00C73189" w:rsidP="00EA770A">
      <w:pPr>
        <w:pStyle w:val="23"/>
        <w:spacing w:before="62" w:after="62"/>
        <w:ind w:firstLine="0"/>
        <w:rPr>
          <w:lang w:val="de-DE"/>
        </w:rPr>
      </w:pPr>
    </w:p>
    <w:p w:rsidR="00C73189" w:rsidRPr="000C1270" w:rsidRDefault="00C73189" w:rsidP="00EB6599">
      <w:pPr>
        <w:pStyle w:val="1"/>
      </w:pPr>
      <w:r>
        <w:lastRenderedPageBreak/>
        <w:t xml:space="preserve"> </w:t>
      </w:r>
      <w:bookmarkStart w:id="2945" w:name="_Toc469064262"/>
      <w:r>
        <w:rPr>
          <w:rFonts w:hint="eastAsia"/>
        </w:rPr>
        <w:t>推荐阅读书目</w:t>
      </w:r>
      <w:bookmarkEnd w:id="2945"/>
    </w:p>
    <w:p w:rsidR="00C73189" w:rsidRDefault="00C73189" w:rsidP="00EA770A">
      <w:pPr>
        <w:pStyle w:val="23"/>
        <w:spacing w:before="62" w:after="62"/>
        <w:ind w:firstLine="0"/>
        <w:rPr>
          <w:lang w:val="de-DE"/>
        </w:rPr>
      </w:pPr>
      <w:r>
        <w:rPr>
          <w:rFonts w:hint="eastAsia"/>
          <w:lang w:val="de-DE"/>
        </w:rPr>
        <w:t>《</w:t>
      </w:r>
      <w:r w:rsidRPr="009B7355">
        <w:rPr>
          <w:lang w:val="de-DE"/>
        </w:rPr>
        <w:t xml:space="preserve">Linux </w:t>
      </w:r>
      <w:r>
        <w:rPr>
          <w:lang w:val="de-DE"/>
        </w:rPr>
        <w:t>/</w:t>
      </w:r>
      <w:r w:rsidRPr="009B7355">
        <w:rPr>
          <w:lang w:val="de-DE"/>
        </w:rPr>
        <w:t>UNIX</w:t>
      </w:r>
      <w:r w:rsidRPr="009B7355">
        <w:rPr>
          <w:rFonts w:hint="eastAsia"/>
          <w:lang w:val="de-DE"/>
        </w:rPr>
        <w:t>系统编程手册</w:t>
      </w:r>
      <w:r>
        <w:rPr>
          <w:rFonts w:hint="eastAsia"/>
          <w:lang w:val="de-DE"/>
        </w:rPr>
        <w:t>》</w:t>
      </w:r>
      <w:r>
        <w:rPr>
          <w:lang w:val="de-DE"/>
        </w:rPr>
        <w:tab/>
      </w:r>
      <w:r>
        <w:rPr>
          <w:lang w:val="de-DE"/>
        </w:rPr>
        <w:tab/>
        <w:t xml:space="preserve">                    </w:t>
      </w:r>
      <w:r>
        <w:rPr>
          <w:rFonts w:hint="eastAsia"/>
          <w:lang w:val="de-DE"/>
        </w:rPr>
        <w:t>孙剑</w:t>
      </w:r>
      <w:r>
        <w:rPr>
          <w:lang w:val="de-DE"/>
        </w:rPr>
        <w:tab/>
      </w:r>
      <w:r>
        <w:rPr>
          <w:rFonts w:hint="eastAsia"/>
          <w:lang w:val="de-DE"/>
        </w:rPr>
        <w:t>等译</w:t>
      </w:r>
    </w:p>
    <w:p w:rsidR="00C73189" w:rsidRPr="007E080C" w:rsidRDefault="00C73189" w:rsidP="00EA770A">
      <w:pPr>
        <w:pStyle w:val="23"/>
        <w:spacing w:before="62" w:after="62"/>
        <w:ind w:firstLine="0"/>
        <w:rPr>
          <w:lang w:val="de-DE"/>
        </w:rPr>
      </w:pPr>
      <w:r>
        <w:rPr>
          <w:rFonts w:hint="eastAsia"/>
          <w:lang w:val="de-DE"/>
        </w:rPr>
        <w:t>《</w:t>
      </w:r>
      <w:r w:rsidRPr="007E080C">
        <w:rPr>
          <w:lang w:val="de-DE"/>
        </w:rPr>
        <w:t>UNIX</w:t>
      </w:r>
      <w:r w:rsidRPr="007E080C">
        <w:rPr>
          <w:rFonts w:hint="eastAsia"/>
          <w:lang w:val="de-DE"/>
        </w:rPr>
        <w:t>环境高级编程</w:t>
      </w:r>
      <w:r>
        <w:rPr>
          <w:rFonts w:hint="eastAsia"/>
          <w:lang w:val="de-DE"/>
        </w:rPr>
        <w:t>》</w:t>
      </w:r>
      <w:r>
        <w:rPr>
          <w:lang w:val="de-DE"/>
        </w:rPr>
        <w:tab/>
      </w:r>
      <w:r>
        <w:rPr>
          <w:lang w:val="de-DE"/>
        </w:rPr>
        <w:tab/>
      </w:r>
      <w:r>
        <w:rPr>
          <w:lang w:val="de-DE"/>
        </w:rPr>
        <w:tab/>
        <w:t xml:space="preserve">                    </w:t>
      </w:r>
      <w:r>
        <w:rPr>
          <w:rFonts w:hint="eastAsia"/>
          <w:lang w:val="de-DE"/>
        </w:rPr>
        <w:t>戚正伟</w:t>
      </w:r>
      <w:r>
        <w:rPr>
          <w:lang w:val="de-DE"/>
        </w:rPr>
        <w:tab/>
      </w:r>
      <w:r>
        <w:rPr>
          <w:rFonts w:hint="eastAsia"/>
          <w:lang w:val="de-DE"/>
        </w:rPr>
        <w:t>等译</w:t>
      </w:r>
    </w:p>
    <w:p w:rsidR="00C73189" w:rsidRDefault="00C73189" w:rsidP="00EA770A">
      <w:pPr>
        <w:pStyle w:val="23"/>
        <w:spacing w:before="62" w:after="62"/>
        <w:ind w:firstLine="0"/>
        <w:rPr>
          <w:lang w:val="de-DE"/>
        </w:rPr>
      </w:pPr>
      <w:r>
        <w:rPr>
          <w:rFonts w:hint="eastAsia"/>
          <w:lang w:val="de-DE"/>
        </w:rPr>
        <w:t>《</w:t>
      </w:r>
      <w:r w:rsidRPr="007B359A">
        <w:rPr>
          <w:lang w:val="de-DE"/>
        </w:rPr>
        <w:t>C++ GUI Qt 4</w:t>
      </w:r>
      <w:r w:rsidRPr="007B359A">
        <w:rPr>
          <w:rFonts w:hint="eastAsia"/>
          <w:lang w:val="de-DE"/>
        </w:rPr>
        <w:t>编程（第二版）</w:t>
      </w:r>
      <w:r>
        <w:rPr>
          <w:rFonts w:hint="eastAsia"/>
          <w:lang w:val="de-DE"/>
        </w:rPr>
        <w:t>》</w:t>
      </w:r>
      <w:r>
        <w:rPr>
          <w:lang w:val="de-DE"/>
        </w:rPr>
        <w:tab/>
        <w:t xml:space="preserve">                    </w:t>
      </w:r>
      <w:r>
        <w:rPr>
          <w:rFonts w:hint="eastAsia"/>
          <w:lang w:val="de-DE"/>
        </w:rPr>
        <w:t>闫锋欣</w:t>
      </w:r>
      <w:r>
        <w:rPr>
          <w:lang w:val="de-DE"/>
        </w:rPr>
        <w:tab/>
      </w:r>
      <w:r>
        <w:rPr>
          <w:rFonts w:hint="eastAsia"/>
          <w:lang w:val="de-DE"/>
        </w:rPr>
        <w:t>等译</w:t>
      </w:r>
    </w:p>
    <w:p w:rsidR="00C73189" w:rsidRDefault="00C73189" w:rsidP="00EA770A">
      <w:pPr>
        <w:pStyle w:val="23"/>
        <w:spacing w:before="62" w:after="62"/>
        <w:ind w:firstLine="0"/>
        <w:rPr>
          <w:lang w:val="de-DE"/>
        </w:rPr>
      </w:pPr>
      <w:r>
        <w:rPr>
          <w:rFonts w:hint="eastAsia"/>
          <w:lang w:val="de-DE"/>
        </w:rPr>
        <w:t>《</w:t>
      </w:r>
      <w:r>
        <w:rPr>
          <w:lang w:val="de-DE"/>
        </w:rPr>
        <w:t>ARM</w:t>
      </w:r>
      <w:r>
        <w:rPr>
          <w:rFonts w:hint="eastAsia"/>
          <w:lang w:val="de-DE"/>
        </w:rPr>
        <w:t>嵌入式系统开发</w:t>
      </w:r>
      <w:r>
        <w:rPr>
          <w:lang w:val="de-DE"/>
        </w:rPr>
        <w:t>—</w:t>
      </w:r>
      <w:r>
        <w:rPr>
          <w:rFonts w:hint="eastAsia"/>
          <w:lang w:val="de-DE"/>
        </w:rPr>
        <w:t>软件设计与优化》</w:t>
      </w:r>
      <w:r>
        <w:rPr>
          <w:lang w:val="de-DE"/>
        </w:rPr>
        <w:t xml:space="preserve">             </w:t>
      </w:r>
      <w:r>
        <w:rPr>
          <w:rFonts w:hint="eastAsia"/>
          <w:lang w:val="de-DE"/>
        </w:rPr>
        <w:t>沈建华</w:t>
      </w:r>
      <w:r>
        <w:rPr>
          <w:lang w:val="de-DE"/>
        </w:rPr>
        <w:t xml:space="preserve">    </w:t>
      </w:r>
      <w:r>
        <w:rPr>
          <w:rFonts w:hint="eastAsia"/>
          <w:lang w:val="de-DE"/>
        </w:rPr>
        <w:t>译</w:t>
      </w:r>
    </w:p>
    <w:p w:rsidR="00C73189" w:rsidRDefault="00C73189" w:rsidP="00EA770A">
      <w:pPr>
        <w:pStyle w:val="23"/>
        <w:spacing w:before="62" w:after="62"/>
        <w:ind w:firstLine="0"/>
        <w:rPr>
          <w:lang w:val="de-DE"/>
        </w:rPr>
      </w:pPr>
    </w:p>
    <w:p w:rsidR="00C73189" w:rsidRDefault="00C73189" w:rsidP="00EA770A">
      <w:pPr>
        <w:pStyle w:val="23"/>
        <w:spacing w:before="62" w:after="62"/>
        <w:ind w:firstLine="0"/>
        <w:rPr>
          <w:lang w:val="de-DE"/>
        </w:rPr>
      </w:pPr>
    </w:p>
    <w:p w:rsidR="00C73189" w:rsidRDefault="00C73189" w:rsidP="00EA770A">
      <w:pPr>
        <w:pStyle w:val="23"/>
        <w:spacing w:before="62" w:after="62"/>
        <w:ind w:firstLine="0"/>
        <w:rPr>
          <w:lang w:val="de-DE"/>
        </w:rPr>
      </w:pPr>
    </w:p>
    <w:p w:rsidR="00C73189" w:rsidRPr="003B26D6" w:rsidRDefault="00C73189" w:rsidP="00EA770A">
      <w:pPr>
        <w:pStyle w:val="23"/>
        <w:spacing w:before="62" w:after="62"/>
        <w:ind w:firstLine="0"/>
        <w:rPr>
          <w:lang w:val="de-DE"/>
        </w:rPr>
      </w:pPr>
    </w:p>
    <w:p w:rsidR="00C73189" w:rsidRDefault="00C73189" w:rsidP="00EA770A">
      <w:pPr>
        <w:pStyle w:val="23"/>
        <w:spacing w:before="62" w:after="62"/>
        <w:ind w:firstLine="0"/>
        <w:rPr>
          <w:lang w:val="de-DE"/>
        </w:rPr>
      </w:pPr>
    </w:p>
    <w:p w:rsidR="00C73189" w:rsidRDefault="00C73189" w:rsidP="00EA770A">
      <w:pPr>
        <w:pStyle w:val="23"/>
        <w:spacing w:before="62" w:after="62"/>
        <w:ind w:firstLine="0"/>
        <w:rPr>
          <w:lang w:val="de-DE"/>
        </w:rPr>
      </w:pPr>
    </w:p>
    <w:p w:rsidR="00C73189" w:rsidRDefault="00C73189" w:rsidP="00EA770A">
      <w:pPr>
        <w:pStyle w:val="23"/>
        <w:spacing w:before="62" w:after="62"/>
        <w:ind w:firstLine="0"/>
        <w:rPr>
          <w:lang w:val="de-DE"/>
        </w:rPr>
      </w:pPr>
    </w:p>
    <w:p w:rsidR="00C73189" w:rsidRDefault="00C73189" w:rsidP="00EA770A">
      <w:pPr>
        <w:pStyle w:val="23"/>
        <w:spacing w:before="62" w:after="62"/>
        <w:ind w:firstLine="0"/>
        <w:rPr>
          <w:lang w:val="de-DE"/>
        </w:rPr>
      </w:pPr>
    </w:p>
    <w:p w:rsidR="00C73189" w:rsidRDefault="00C73189" w:rsidP="00EA770A">
      <w:pPr>
        <w:pStyle w:val="23"/>
        <w:spacing w:before="62" w:after="62"/>
        <w:ind w:firstLine="0"/>
        <w:rPr>
          <w:lang w:val="de-DE"/>
        </w:rPr>
      </w:pPr>
    </w:p>
    <w:p w:rsidR="00C73189" w:rsidRDefault="00C73189" w:rsidP="00EA770A">
      <w:pPr>
        <w:pStyle w:val="23"/>
        <w:spacing w:before="62" w:after="62"/>
        <w:ind w:firstLine="0"/>
        <w:rPr>
          <w:lang w:val="de-DE"/>
        </w:rPr>
      </w:pPr>
    </w:p>
    <w:p w:rsidR="00C73189" w:rsidRDefault="00C73189" w:rsidP="00EA770A">
      <w:pPr>
        <w:pStyle w:val="23"/>
        <w:spacing w:before="62" w:after="62"/>
        <w:ind w:firstLine="0"/>
        <w:rPr>
          <w:lang w:val="de-DE"/>
        </w:rPr>
      </w:pPr>
    </w:p>
    <w:p w:rsidR="00C73189" w:rsidRDefault="00C73189" w:rsidP="00EA770A">
      <w:pPr>
        <w:pStyle w:val="23"/>
        <w:spacing w:before="62" w:after="62"/>
        <w:ind w:firstLine="0"/>
        <w:rPr>
          <w:lang w:val="de-DE"/>
        </w:rPr>
      </w:pPr>
    </w:p>
    <w:p w:rsidR="00C73189" w:rsidRDefault="00C73189" w:rsidP="00EA770A">
      <w:pPr>
        <w:pStyle w:val="23"/>
        <w:spacing w:before="62" w:after="62"/>
        <w:ind w:firstLine="0"/>
        <w:rPr>
          <w:lang w:val="de-DE"/>
        </w:rPr>
      </w:pPr>
    </w:p>
    <w:p w:rsidR="00C73189" w:rsidRDefault="00C73189" w:rsidP="00EA770A">
      <w:pPr>
        <w:pStyle w:val="23"/>
        <w:spacing w:before="62" w:after="62"/>
        <w:ind w:firstLine="0"/>
        <w:rPr>
          <w:lang w:val="de-DE"/>
        </w:rPr>
      </w:pPr>
    </w:p>
    <w:p w:rsidR="00C73189" w:rsidRDefault="00C73189" w:rsidP="00EA770A">
      <w:pPr>
        <w:pStyle w:val="23"/>
        <w:spacing w:before="62" w:after="62"/>
        <w:ind w:firstLine="0"/>
        <w:rPr>
          <w:lang w:val="de-DE"/>
        </w:rPr>
      </w:pPr>
    </w:p>
    <w:p w:rsidR="00C73189" w:rsidRDefault="00C73189" w:rsidP="00EA770A">
      <w:pPr>
        <w:pStyle w:val="23"/>
        <w:spacing w:before="62" w:after="62"/>
        <w:ind w:firstLine="0"/>
        <w:rPr>
          <w:lang w:val="de-DE"/>
        </w:rPr>
      </w:pPr>
    </w:p>
    <w:p w:rsidR="00C73189" w:rsidRDefault="00C73189" w:rsidP="00EA770A">
      <w:pPr>
        <w:pStyle w:val="23"/>
        <w:spacing w:before="62" w:after="62"/>
        <w:ind w:firstLine="0"/>
        <w:rPr>
          <w:lang w:val="de-DE"/>
        </w:rPr>
      </w:pPr>
    </w:p>
    <w:p w:rsidR="00C73189" w:rsidRDefault="00C73189" w:rsidP="00EA770A">
      <w:pPr>
        <w:pStyle w:val="23"/>
        <w:spacing w:before="62" w:after="62"/>
        <w:ind w:firstLine="0"/>
        <w:rPr>
          <w:lang w:val="de-DE"/>
        </w:rPr>
      </w:pPr>
    </w:p>
    <w:p w:rsidR="006020BC" w:rsidRDefault="006020BC" w:rsidP="0078631D">
      <w:pPr>
        <w:pStyle w:val="afd"/>
        <w:spacing w:before="62" w:after="62"/>
        <w:ind w:firstLineChars="0" w:firstLine="0"/>
      </w:pPr>
    </w:p>
    <w:p w:rsidR="006020BC" w:rsidRDefault="00D21553" w:rsidP="00D21553">
      <w:pPr>
        <w:pStyle w:val="1"/>
      </w:pPr>
      <w:bookmarkStart w:id="2946" w:name="_Ref432260833"/>
      <w:bookmarkStart w:id="2947" w:name="_Toc469064263"/>
      <w:r>
        <w:rPr>
          <w:rFonts w:hint="eastAsia"/>
        </w:rPr>
        <w:lastRenderedPageBreak/>
        <w:t>SylixOS ARM BSP</w:t>
      </w:r>
      <w:r>
        <w:rPr>
          <w:rFonts w:hint="eastAsia"/>
        </w:rPr>
        <w:t>简介</w:t>
      </w:r>
      <w:bookmarkEnd w:id="2946"/>
      <w:bookmarkEnd w:id="2947"/>
    </w:p>
    <w:p w:rsidR="00D21553" w:rsidRDefault="00D21553" w:rsidP="00D21553">
      <w:pPr>
        <w:pStyle w:val="afd"/>
        <w:spacing w:before="62" w:after="62"/>
        <w:ind w:firstLineChars="0" w:firstLine="0"/>
      </w:pPr>
      <w:r>
        <w:rPr>
          <w:rFonts w:hint="eastAsia"/>
        </w:rPr>
        <w:t>SylixOS BSP</w:t>
      </w:r>
      <w:r>
        <w:rPr>
          <w:rFonts w:hint="eastAsia"/>
        </w:rPr>
        <w:t>分为两大部分：</w:t>
      </w:r>
    </w:p>
    <w:p w:rsidR="00D21553" w:rsidRDefault="00D21553" w:rsidP="00D21553">
      <w:pPr>
        <w:pStyle w:val="a"/>
      </w:pPr>
      <w:r>
        <w:rPr>
          <w:rFonts w:hint="eastAsia"/>
        </w:rPr>
        <w:t>基础支持程序</w:t>
      </w:r>
    </w:p>
    <w:p w:rsidR="00D21553" w:rsidRDefault="00D21553" w:rsidP="00D21553">
      <w:pPr>
        <w:pStyle w:val="a"/>
      </w:pPr>
      <w:r>
        <w:rPr>
          <w:rFonts w:hint="eastAsia"/>
        </w:rPr>
        <w:t>驱动程序</w:t>
      </w:r>
    </w:p>
    <w:p w:rsidR="00D21553" w:rsidRDefault="00D21553" w:rsidP="00D21553">
      <w:pPr>
        <w:pStyle w:val="afd"/>
        <w:spacing w:before="62" w:after="62"/>
      </w:pPr>
      <w:r>
        <w:rPr>
          <w:rFonts w:hint="eastAsia"/>
        </w:rPr>
        <w:t>其中“基础支持程序”主要是实现系统的启动流程与硬件板最基础的功能实现，例如中断控制器管理，</w:t>
      </w:r>
      <w:r>
        <w:rPr>
          <w:rFonts w:hint="eastAsia"/>
        </w:rPr>
        <w:t>TICK</w:t>
      </w:r>
      <w:r w:rsidR="00067277">
        <w:rPr>
          <w:rFonts w:hint="eastAsia"/>
        </w:rPr>
        <w:t>定时器管理，初始内存映射管理等等。“驱动程序”</w:t>
      </w:r>
      <w:r>
        <w:rPr>
          <w:rFonts w:hint="eastAsia"/>
        </w:rPr>
        <w:t>主要是实现操作系统对外部设备的管理。</w:t>
      </w:r>
    </w:p>
    <w:p w:rsidR="00D21553" w:rsidRDefault="00D21553" w:rsidP="00D21553">
      <w:pPr>
        <w:pStyle w:val="afd"/>
        <w:spacing w:before="62" w:after="62"/>
      </w:pPr>
      <w:r>
        <w:rPr>
          <w:rFonts w:hint="eastAsia"/>
        </w:rPr>
        <w:t>此篇博客主要介绍</w:t>
      </w:r>
      <w:r>
        <w:rPr>
          <w:rFonts w:hint="eastAsia"/>
        </w:rPr>
        <w:t>SylixOS BSP</w:t>
      </w:r>
      <w:r>
        <w:rPr>
          <w:rFonts w:hint="eastAsia"/>
        </w:rPr>
        <w:t>文件的构成。</w:t>
      </w:r>
      <w:r>
        <w:rPr>
          <w:rFonts w:hint="eastAsia"/>
        </w:rPr>
        <w:t>SylixOS BSP</w:t>
      </w:r>
      <w:r>
        <w:rPr>
          <w:rFonts w:hint="eastAsia"/>
        </w:rPr>
        <w:t>可通过</w:t>
      </w:r>
      <w:r w:rsidR="00462ADD">
        <w:rPr>
          <w:rFonts w:hint="eastAsia"/>
        </w:rPr>
        <w:t>RealEvo-IDE</w:t>
      </w:r>
      <w:r>
        <w:rPr>
          <w:rFonts w:hint="eastAsia"/>
        </w:rPr>
        <w:t>创建，创建出来的</w:t>
      </w:r>
      <w:r>
        <w:rPr>
          <w:rFonts w:hint="eastAsia"/>
        </w:rPr>
        <w:t>BSP</w:t>
      </w:r>
      <w:r>
        <w:rPr>
          <w:rFonts w:hint="eastAsia"/>
        </w:rPr>
        <w:t>模板分为三个文件夹：</w:t>
      </w:r>
      <w:r>
        <w:rPr>
          <w:rFonts w:hint="eastAsia"/>
        </w:rPr>
        <w:t>bsp</w:t>
      </w:r>
      <w:r>
        <w:rPr>
          <w:rFonts w:hint="eastAsia"/>
        </w:rPr>
        <w:t>、</w:t>
      </w:r>
      <w:r>
        <w:rPr>
          <w:rFonts w:hint="eastAsia"/>
        </w:rPr>
        <w:t>driver</w:t>
      </w:r>
      <w:r>
        <w:rPr>
          <w:rFonts w:hint="eastAsia"/>
        </w:rPr>
        <w:t>、</w:t>
      </w:r>
      <w:r>
        <w:rPr>
          <w:rFonts w:hint="eastAsia"/>
        </w:rPr>
        <w:t>user</w:t>
      </w:r>
      <w:r>
        <w:rPr>
          <w:rFonts w:hint="eastAsia"/>
        </w:rPr>
        <w:t>。</w:t>
      </w:r>
    </w:p>
    <w:p w:rsidR="00D21553" w:rsidRDefault="00D21553" w:rsidP="00462ADD">
      <w:pPr>
        <w:pStyle w:val="a"/>
      </w:pPr>
      <w:r>
        <w:rPr>
          <w:rFonts w:hint="eastAsia"/>
        </w:rPr>
        <w:t xml:space="preserve">bsp </w:t>
      </w:r>
      <w:r w:rsidR="00462ADD">
        <w:rPr>
          <w:rFonts w:hint="eastAsia"/>
        </w:rPr>
        <w:t>文件夹下的文件对应的就是“基础支持程序”</w:t>
      </w:r>
      <w:r>
        <w:rPr>
          <w:rFonts w:hint="eastAsia"/>
        </w:rPr>
        <w:t>；</w:t>
      </w:r>
    </w:p>
    <w:p w:rsidR="00D21553" w:rsidRDefault="00D21553" w:rsidP="00462ADD">
      <w:pPr>
        <w:pStyle w:val="a"/>
      </w:pPr>
      <w:r>
        <w:rPr>
          <w:rFonts w:hint="eastAsia"/>
        </w:rPr>
        <w:t xml:space="preserve">driver </w:t>
      </w:r>
      <w:r>
        <w:rPr>
          <w:rFonts w:hint="eastAsia"/>
        </w:rPr>
        <w:t>文件夹下的文件对应的就是</w:t>
      </w:r>
      <w:r w:rsidR="00462ADD">
        <w:rPr>
          <w:rFonts w:hint="eastAsia"/>
        </w:rPr>
        <w:t>“驱动程序”</w:t>
      </w:r>
      <w:r>
        <w:rPr>
          <w:rFonts w:hint="eastAsia"/>
        </w:rPr>
        <w:t>；</w:t>
      </w:r>
    </w:p>
    <w:p w:rsidR="00D21553" w:rsidRDefault="00D21553" w:rsidP="00462ADD">
      <w:pPr>
        <w:pStyle w:val="a"/>
      </w:pPr>
      <w:r>
        <w:rPr>
          <w:rFonts w:hint="eastAsia"/>
        </w:rPr>
        <w:t xml:space="preserve">user </w:t>
      </w:r>
      <w:r>
        <w:rPr>
          <w:rFonts w:hint="eastAsia"/>
        </w:rPr>
        <w:t>目录为</w:t>
      </w:r>
      <w:r>
        <w:rPr>
          <w:rFonts w:hint="eastAsia"/>
        </w:rPr>
        <w:t xml:space="preserve"> t_main </w:t>
      </w:r>
      <w:r>
        <w:rPr>
          <w:rFonts w:hint="eastAsia"/>
        </w:rPr>
        <w:t>内核线程实现，可以根据项目需要加入自己的代码。</w:t>
      </w:r>
    </w:p>
    <w:p w:rsidR="00D21553" w:rsidRDefault="00D21553" w:rsidP="00D21553">
      <w:pPr>
        <w:pStyle w:val="afd"/>
        <w:spacing w:before="62" w:after="62"/>
      </w:pPr>
      <w:r>
        <w:rPr>
          <w:rFonts w:hint="eastAsia"/>
        </w:rPr>
        <w:t>bsp</w:t>
      </w:r>
      <w:r>
        <w:rPr>
          <w:rFonts w:hint="eastAsia"/>
        </w:rPr>
        <w:t>文件夹下存在至少</w:t>
      </w:r>
      <w:r w:rsidR="00462ADD">
        <w:rPr>
          <w:rFonts w:hint="eastAsia"/>
        </w:rPr>
        <w:t>5</w:t>
      </w:r>
      <w:r>
        <w:rPr>
          <w:rFonts w:hint="eastAsia"/>
        </w:rPr>
        <w:t>个源文件，他们分别是：</w:t>
      </w:r>
      <w:r>
        <w:rPr>
          <w:rFonts w:hint="eastAsia"/>
        </w:rPr>
        <w:t>config.h</w:t>
      </w:r>
      <w:r>
        <w:rPr>
          <w:rFonts w:hint="eastAsia"/>
        </w:rPr>
        <w:t>、</w:t>
      </w:r>
      <w:r>
        <w:rPr>
          <w:rFonts w:hint="eastAsia"/>
        </w:rPr>
        <w:t>startup.S</w:t>
      </w:r>
      <w:r>
        <w:rPr>
          <w:rFonts w:hint="eastAsia"/>
        </w:rPr>
        <w:t>、</w:t>
      </w:r>
      <w:r>
        <w:rPr>
          <w:rFonts w:hint="eastAsia"/>
        </w:rPr>
        <w:t>bspInit.c</w:t>
      </w:r>
      <w:r>
        <w:rPr>
          <w:rFonts w:hint="eastAsia"/>
        </w:rPr>
        <w:t>、</w:t>
      </w:r>
      <w:r>
        <w:rPr>
          <w:rFonts w:hint="eastAsia"/>
        </w:rPr>
        <w:t>bspLib.c</w:t>
      </w:r>
      <w:r>
        <w:rPr>
          <w:rFonts w:hint="eastAsia"/>
        </w:rPr>
        <w:t>、</w:t>
      </w:r>
      <w:r>
        <w:rPr>
          <w:rFonts w:hint="eastAsia"/>
        </w:rPr>
        <w:t>bspMap.h</w:t>
      </w:r>
      <w:r>
        <w:rPr>
          <w:rFonts w:hint="eastAsia"/>
        </w:rPr>
        <w:t>。当然</w:t>
      </w:r>
      <w:r>
        <w:rPr>
          <w:rFonts w:hint="eastAsia"/>
        </w:rPr>
        <w:t>SylixOS</w:t>
      </w:r>
      <w:r>
        <w:rPr>
          <w:rFonts w:hint="eastAsia"/>
        </w:rPr>
        <w:t>并不严格规定</w:t>
      </w:r>
      <w:r>
        <w:rPr>
          <w:rFonts w:hint="eastAsia"/>
        </w:rPr>
        <w:t>BSP</w:t>
      </w:r>
      <w:r>
        <w:rPr>
          <w:rFonts w:hint="eastAsia"/>
        </w:rPr>
        <w:t>必须这样写，只是长期以来形成的习惯。</w:t>
      </w:r>
    </w:p>
    <w:p w:rsidR="00D21553" w:rsidRDefault="00D21553" w:rsidP="00776F1A">
      <w:pPr>
        <w:pStyle w:val="a"/>
      </w:pPr>
      <w:r>
        <w:rPr>
          <w:rFonts w:hint="eastAsia"/>
        </w:rPr>
        <w:t xml:space="preserve">config.h </w:t>
      </w:r>
      <w:r w:rsidR="00067277">
        <w:rPr>
          <w:rFonts w:hint="eastAsia"/>
        </w:rPr>
        <w:t>文件包含板子的基本配置情况，如果</w:t>
      </w:r>
      <w:r w:rsidR="00067277">
        <w:rPr>
          <w:rFonts w:hint="eastAsia"/>
        </w:rPr>
        <w:t>BSP</w:t>
      </w:r>
      <w:r w:rsidR="00067277">
        <w:rPr>
          <w:rFonts w:hint="eastAsia"/>
        </w:rPr>
        <w:t>包含对多个电路板</w:t>
      </w:r>
      <w:r>
        <w:rPr>
          <w:rFonts w:hint="eastAsia"/>
        </w:rPr>
        <w:t>的支持，则可以在</w:t>
      </w:r>
      <w:r w:rsidR="00067277">
        <w:rPr>
          <w:rFonts w:hint="eastAsia"/>
        </w:rPr>
        <w:t>bsp</w:t>
      </w:r>
      <w:r>
        <w:rPr>
          <w:rFonts w:hint="eastAsia"/>
        </w:rPr>
        <w:t>目录下再建立一些针对各种板子的文件夹，具体方法可参考</w:t>
      </w:r>
      <w:r>
        <w:rPr>
          <w:rFonts w:hint="eastAsia"/>
        </w:rPr>
        <w:t>TI 335x BSP</w:t>
      </w:r>
      <w:r w:rsidR="00776F1A">
        <w:rPr>
          <w:rFonts w:hint="eastAsia"/>
        </w:rPr>
        <w:t>；</w:t>
      </w:r>
    </w:p>
    <w:p w:rsidR="00D21553" w:rsidRDefault="00D21553" w:rsidP="00776F1A">
      <w:pPr>
        <w:pStyle w:val="a"/>
      </w:pPr>
      <w:r>
        <w:rPr>
          <w:rFonts w:hint="eastAsia"/>
        </w:rPr>
        <w:t xml:space="preserve">startup.S </w:t>
      </w:r>
      <w:r w:rsidR="00776F1A">
        <w:rPr>
          <w:rFonts w:hint="eastAsia"/>
        </w:rPr>
        <w:t>文件是系统的启动入口；</w:t>
      </w:r>
    </w:p>
    <w:p w:rsidR="00D21553" w:rsidRDefault="00D21553" w:rsidP="00776F1A">
      <w:pPr>
        <w:pStyle w:val="a"/>
      </w:pPr>
      <w:r>
        <w:rPr>
          <w:rFonts w:hint="eastAsia"/>
        </w:rPr>
        <w:t xml:space="preserve">bspInit.c </w:t>
      </w:r>
      <w:r>
        <w:rPr>
          <w:rFonts w:hint="eastAsia"/>
        </w:rPr>
        <w:t>文件是</w:t>
      </w:r>
      <w:r>
        <w:rPr>
          <w:rFonts w:hint="eastAsia"/>
        </w:rPr>
        <w:t xml:space="preserve"> bsp </w:t>
      </w:r>
      <w:r>
        <w:rPr>
          <w:rFonts w:hint="eastAsia"/>
        </w:rPr>
        <w:t>初始化入口，其中初始化函数为</w:t>
      </w:r>
      <w:r>
        <w:rPr>
          <w:rFonts w:hint="eastAsia"/>
        </w:rPr>
        <w:t xml:space="preserve"> bspInit()</w:t>
      </w:r>
      <w:r>
        <w:rPr>
          <w:rFonts w:hint="eastAsia"/>
        </w:rPr>
        <w:t>，此函数会被</w:t>
      </w:r>
      <w:r>
        <w:rPr>
          <w:rFonts w:hint="eastAsia"/>
        </w:rPr>
        <w:t xml:space="preserve"> startup.S </w:t>
      </w:r>
      <w:r w:rsidR="00776F1A">
        <w:rPr>
          <w:rFonts w:hint="eastAsia"/>
        </w:rPr>
        <w:t>文件调用；</w:t>
      </w:r>
    </w:p>
    <w:p w:rsidR="00D21553" w:rsidRDefault="00D21553" w:rsidP="00776F1A">
      <w:pPr>
        <w:pStyle w:val="a"/>
      </w:pPr>
      <w:r>
        <w:rPr>
          <w:rFonts w:hint="eastAsia"/>
        </w:rPr>
        <w:t xml:space="preserve">bspLib.c </w:t>
      </w:r>
      <w:r w:rsidR="00776F1A">
        <w:rPr>
          <w:rFonts w:hint="eastAsia"/>
        </w:rPr>
        <w:t>文件是“基础支持程序”</w:t>
      </w:r>
      <w:r>
        <w:rPr>
          <w:rFonts w:hint="eastAsia"/>
        </w:rPr>
        <w:t>主要实现部分，包括中断管理，</w:t>
      </w:r>
      <w:r w:rsidR="00067277">
        <w:rPr>
          <w:rFonts w:hint="eastAsia"/>
        </w:rPr>
        <w:t>TICK</w:t>
      </w:r>
      <w:r w:rsidR="00776F1A">
        <w:rPr>
          <w:rFonts w:hint="eastAsia"/>
        </w:rPr>
        <w:t>初始化等等；</w:t>
      </w:r>
    </w:p>
    <w:p w:rsidR="00D21553" w:rsidRDefault="00D21553" w:rsidP="005F0B1E">
      <w:pPr>
        <w:pStyle w:val="a"/>
      </w:pPr>
      <w:r>
        <w:rPr>
          <w:rFonts w:hint="eastAsia"/>
        </w:rPr>
        <w:t xml:space="preserve">bspMap.h </w:t>
      </w:r>
      <w:r w:rsidR="00776F1A">
        <w:rPr>
          <w:rFonts w:hint="eastAsia"/>
        </w:rPr>
        <w:t>文件是操作系统内存布局设置与初始映射配置。</w:t>
      </w:r>
    </w:p>
    <w:p w:rsidR="008E2F63" w:rsidRDefault="008E2F63" w:rsidP="005F0B1E">
      <w:pPr>
        <w:pStyle w:val="afd"/>
        <w:spacing w:before="62" w:after="62"/>
      </w:pPr>
      <w:r>
        <w:rPr>
          <w:rFonts w:hint="eastAsia"/>
        </w:rPr>
        <w:t>driver</w:t>
      </w:r>
      <w:r>
        <w:rPr>
          <w:rFonts w:hint="eastAsia"/>
        </w:rPr>
        <w:t>文件夹下就是“驱动程序”</w:t>
      </w:r>
      <w:r w:rsidR="00D21553">
        <w:rPr>
          <w:rFonts w:hint="eastAsia"/>
        </w:rPr>
        <w:t>的实现，内部分为很多子文件夹，每一个文件夹都是指定设备的驱动程序，例如</w:t>
      </w:r>
      <w:r>
        <w:rPr>
          <w:rFonts w:hint="eastAsia"/>
        </w:rPr>
        <w:t>uart</w:t>
      </w:r>
      <w:r w:rsidR="00D21553">
        <w:rPr>
          <w:rFonts w:hint="eastAsia"/>
        </w:rPr>
        <w:t>（或者</w:t>
      </w:r>
      <w:r w:rsidR="00D21553">
        <w:rPr>
          <w:rFonts w:hint="eastAsia"/>
        </w:rPr>
        <w:t xml:space="preserve"> sio tty </w:t>
      </w:r>
      <w:r w:rsidR="00D21553">
        <w:rPr>
          <w:rFonts w:hint="eastAsia"/>
        </w:rPr>
        <w:t>等）是代表串口的驱动程序。</w:t>
      </w:r>
    </w:p>
    <w:p w:rsidR="00D21553" w:rsidRDefault="00067277" w:rsidP="005F0B1E">
      <w:pPr>
        <w:pStyle w:val="afd"/>
        <w:spacing w:before="62" w:after="62"/>
      </w:pPr>
      <w:r>
        <w:rPr>
          <w:rFonts w:hint="eastAsia"/>
        </w:rPr>
        <w:t>user</w:t>
      </w:r>
      <w:r w:rsidR="00D21553">
        <w:rPr>
          <w:rFonts w:hint="eastAsia"/>
        </w:rPr>
        <w:t>目录包含</w:t>
      </w:r>
      <w:r w:rsidR="00D21553">
        <w:rPr>
          <w:rFonts w:hint="eastAsia"/>
        </w:rPr>
        <w:t>t_main.c</w:t>
      </w:r>
      <w:r w:rsidR="00D21553">
        <w:rPr>
          <w:rFonts w:hint="eastAsia"/>
        </w:rPr>
        <w:t>文件，系统完成所有的初始化后进入多任务模式，其中</w:t>
      </w:r>
      <w:r w:rsidR="00D21553">
        <w:rPr>
          <w:rFonts w:hint="eastAsia"/>
        </w:rPr>
        <w:t>t_main</w:t>
      </w:r>
      <w:r w:rsidR="00D21553">
        <w:rPr>
          <w:rFonts w:hint="eastAsia"/>
        </w:rPr>
        <w:t>是</w:t>
      </w:r>
      <w:r w:rsidR="00D21553">
        <w:rPr>
          <w:rFonts w:hint="eastAsia"/>
        </w:rPr>
        <w:t>BSP</w:t>
      </w:r>
      <w:r w:rsidR="00D21553">
        <w:rPr>
          <w:rFonts w:hint="eastAsia"/>
        </w:rPr>
        <w:t>创建的内核任务，</w:t>
      </w:r>
      <w:r>
        <w:rPr>
          <w:rFonts w:hint="eastAsia"/>
        </w:rPr>
        <w:t>SylixOS</w:t>
      </w:r>
      <w:r w:rsidR="00D21553">
        <w:rPr>
          <w:rFonts w:hint="eastAsia"/>
        </w:rPr>
        <w:t>既可以像</w:t>
      </w:r>
      <w:r w:rsidR="00D21553">
        <w:rPr>
          <w:rFonts w:hint="eastAsia"/>
        </w:rPr>
        <w:t>Linux</w:t>
      </w:r>
      <w:r w:rsidR="00D21553">
        <w:rPr>
          <w:rFonts w:hint="eastAsia"/>
        </w:rPr>
        <w:t>一样动态装载用户进程，也可以像其他小型</w:t>
      </w:r>
      <w:r w:rsidR="00D21553">
        <w:rPr>
          <w:rFonts w:hint="eastAsia"/>
        </w:rPr>
        <w:t xml:space="preserve"> RTOS</w:t>
      </w:r>
      <w:r w:rsidR="00D21553">
        <w:rPr>
          <w:rFonts w:hint="eastAsia"/>
        </w:rPr>
        <w:t>一样直接将用户应用程序和</w:t>
      </w:r>
      <w:r w:rsidR="00D21553">
        <w:rPr>
          <w:rFonts w:hint="eastAsia"/>
        </w:rPr>
        <w:t>BSP</w:t>
      </w:r>
      <w:r w:rsidR="00D21553">
        <w:rPr>
          <w:rFonts w:hint="eastAsia"/>
        </w:rPr>
        <w:t>一起编译，运行在内核空间，如果选择将应用程序和</w:t>
      </w:r>
      <w:r w:rsidR="00D21553">
        <w:rPr>
          <w:rFonts w:hint="eastAsia"/>
        </w:rPr>
        <w:t>BSP</w:t>
      </w:r>
      <w:r w:rsidR="00D21553">
        <w:rPr>
          <w:rFonts w:hint="eastAsia"/>
        </w:rPr>
        <w:t>一起编译，</w:t>
      </w:r>
      <w:r w:rsidR="00D21553">
        <w:rPr>
          <w:rFonts w:hint="eastAsia"/>
        </w:rPr>
        <w:t>t_main</w:t>
      </w:r>
      <w:r w:rsidR="00D21553">
        <w:rPr>
          <w:rFonts w:hint="eastAsia"/>
        </w:rPr>
        <w:t>任务可以认为是用户应用程序的入口，不过</w:t>
      </w:r>
      <w:r w:rsidR="00D21553">
        <w:rPr>
          <w:rFonts w:hint="eastAsia"/>
        </w:rPr>
        <w:t>SylixOS</w:t>
      </w:r>
      <w:r w:rsidR="00D21553">
        <w:rPr>
          <w:rFonts w:hint="eastAsia"/>
        </w:rPr>
        <w:t>还是不推荐这种方法，</w:t>
      </w:r>
      <w:r w:rsidR="00D21553">
        <w:rPr>
          <w:rFonts w:hint="eastAsia"/>
        </w:rPr>
        <w:t>SylixOS</w:t>
      </w:r>
      <w:r w:rsidR="00D21553">
        <w:rPr>
          <w:rFonts w:hint="eastAsia"/>
        </w:rPr>
        <w:t>推荐开发者像使用</w:t>
      </w:r>
      <w:r w:rsidR="00D21553">
        <w:rPr>
          <w:rFonts w:hint="eastAsia"/>
        </w:rPr>
        <w:t>Linux</w:t>
      </w:r>
      <w:r w:rsidR="00D21553">
        <w:rPr>
          <w:rFonts w:hint="eastAsia"/>
        </w:rPr>
        <w:t>或者</w:t>
      </w:r>
      <w:r w:rsidR="00D21553">
        <w:rPr>
          <w:rFonts w:hint="eastAsia"/>
        </w:rPr>
        <w:t>Windows</w:t>
      </w:r>
      <w:r w:rsidR="00D21553">
        <w:rPr>
          <w:rFonts w:hint="eastAsia"/>
        </w:rPr>
        <w:t>一样，将指定的应用编译成独立进程，通过</w:t>
      </w:r>
      <w:r w:rsidR="00D21553">
        <w:rPr>
          <w:rFonts w:hint="eastAsia"/>
        </w:rPr>
        <w:t xml:space="preserve"> SylixOS</w:t>
      </w:r>
      <w:r w:rsidR="00D21553">
        <w:rPr>
          <w:rFonts w:hint="eastAsia"/>
        </w:rPr>
        <w:t>装载器动态装载执行，方便升级与调试。</w:t>
      </w:r>
    </w:p>
    <w:p w:rsidR="00D21553" w:rsidRDefault="00D21553" w:rsidP="00D21553">
      <w:pPr>
        <w:pStyle w:val="afd"/>
        <w:spacing w:before="62" w:after="62"/>
        <w:ind w:firstLineChars="0" w:firstLine="0"/>
      </w:pPr>
    </w:p>
    <w:p w:rsidR="00D21553" w:rsidRDefault="00D21553" w:rsidP="00D21553">
      <w:pPr>
        <w:pStyle w:val="afd"/>
        <w:spacing w:before="62" w:after="62"/>
        <w:ind w:firstLineChars="0" w:firstLine="0"/>
      </w:pPr>
    </w:p>
    <w:p w:rsidR="00D21553" w:rsidRDefault="00D21553" w:rsidP="00D21553">
      <w:pPr>
        <w:pStyle w:val="afd"/>
        <w:spacing w:before="62" w:after="62"/>
        <w:ind w:firstLineChars="0" w:firstLine="0"/>
      </w:pPr>
    </w:p>
    <w:p w:rsidR="00D21553" w:rsidRDefault="00D21553" w:rsidP="00D21553">
      <w:pPr>
        <w:pStyle w:val="afd"/>
        <w:spacing w:before="62" w:after="62"/>
        <w:ind w:firstLineChars="0" w:firstLine="0"/>
      </w:pPr>
    </w:p>
    <w:p w:rsidR="00D21553" w:rsidRDefault="00D21553" w:rsidP="00D21553">
      <w:pPr>
        <w:pStyle w:val="afd"/>
        <w:spacing w:before="62" w:after="62"/>
        <w:ind w:firstLineChars="0" w:firstLine="0"/>
      </w:pPr>
    </w:p>
    <w:p w:rsidR="00D21553" w:rsidRDefault="00D21553" w:rsidP="00D21553">
      <w:pPr>
        <w:pStyle w:val="afd"/>
        <w:spacing w:before="62" w:after="62"/>
        <w:ind w:firstLineChars="0" w:firstLine="0"/>
      </w:pPr>
    </w:p>
    <w:p w:rsidR="00AD583D" w:rsidRDefault="00AD583D" w:rsidP="00D21553">
      <w:pPr>
        <w:pStyle w:val="afd"/>
        <w:spacing w:before="62" w:after="62"/>
        <w:ind w:firstLineChars="0" w:firstLine="0"/>
      </w:pPr>
    </w:p>
    <w:p w:rsidR="00AD583D" w:rsidRDefault="00AD583D" w:rsidP="00D21553">
      <w:pPr>
        <w:pStyle w:val="afd"/>
        <w:spacing w:before="62" w:after="62"/>
        <w:ind w:firstLineChars="0" w:firstLine="0"/>
      </w:pPr>
    </w:p>
    <w:p w:rsidR="00AD583D" w:rsidRDefault="00AD583D" w:rsidP="00D21553">
      <w:pPr>
        <w:pStyle w:val="afd"/>
        <w:spacing w:before="62" w:after="62"/>
        <w:ind w:firstLineChars="0" w:firstLine="0"/>
      </w:pPr>
    </w:p>
    <w:p w:rsidR="00AD583D" w:rsidRDefault="00AD583D" w:rsidP="00D21553">
      <w:pPr>
        <w:pStyle w:val="afd"/>
        <w:spacing w:before="62" w:after="62"/>
        <w:ind w:firstLineChars="0" w:firstLine="0"/>
      </w:pPr>
    </w:p>
    <w:p w:rsidR="00AD583D" w:rsidRDefault="00AD583D" w:rsidP="00AD583D">
      <w:pPr>
        <w:pStyle w:val="1"/>
      </w:pPr>
      <w:bookmarkStart w:id="2948" w:name="_Ref424141352"/>
      <w:bookmarkStart w:id="2949" w:name="_Toc430356742"/>
      <w:bookmarkStart w:id="2950" w:name="_Toc469064264"/>
      <w:r w:rsidRPr="00356E17">
        <w:rPr>
          <w:lang w:val="de-DE"/>
        </w:rPr>
        <w:lastRenderedPageBreak/>
        <w:t>SylixOS</w:t>
      </w:r>
      <w:r>
        <w:rPr>
          <w:rFonts w:hint="eastAsia"/>
        </w:rPr>
        <w:t>系统</w:t>
      </w:r>
      <w:bookmarkEnd w:id="2948"/>
      <w:bookmarkEnd w:id="2949"/>
      <w:r w:rsidR="00344E27">
        <w:rPr>
          <w:rFonts w:hint="eastAsia"/>
        </w:rPr>
        <w:t>调试</w:t>
      </w:r>
      <w:r w:rsidR="00462042">
        <w:rPr>
          <w:rFonts w:hint="eastAsia"/>
        </w:rPr>
        <w:t>及</w:t>
      </w:r>
      <w:r w:rsidR="00462042">
        <w:t>固化</w:t>
      </w:r>
      <w:bookmarkEnd w:id="2950"/>
    </w:p>
    <w:p w:rsidR="00AD583D" w:rsidRDefault="00AD583D" w:rsidP="00AD583D">
      <w:pPr>
        <w:pStyle w:val="23"/>
        <w:spacing w:before="62" w:after="62"/>
      </w:pPr>
      <w:r>
        <w:rPr>
          <w:rFonts w:hint="eastAsia"/>
        </w:rPr>
        <w:t>SylixOS</w:t>
      </w:r>
      <w:r>
        <w:rPr>
          <w:rFonts w:hint="eastAsia"/>
        </w:rPr>
        <w:t>开发套件在出厂是已经部署</w:t>
      </w:r>
      <w:r>
        <w:rPr>
          <w:rFonts w:hint="eastAsia"/>
        </w:rPr>
        <w:t>SylixOS</w:t>
      </w:r>
      <w:r>
        <w:rPr>
          <w:rFonts w:hint="eastAsia"/>
        </w:rPr>
        <w:t>操作系统及其</w:t>
      </w:r>
      <w:r>
        <w:rPr>
          <w:rFonts w:hint="eastAsia"/>
        </w:rPr>
        <w:t>BSP</w:t>
      </w:r>
      <w:r>
        <w:rPr>
          <w:rFonts w:hint="eastAsia"/>
        </w:rPr>
        <w:t>固件，能满足一般的应用开发需求。如果用户需要学习底层驱动程序，可以使用套件里面的</w:t>
      </w:r>
      <w:r>
        <w:rPr>
          <w:rFonts w:hint="eastAsia"/>
        </w:rPr>
        <w:t>BSP</w:t>
      </w:r>
      <w:r>
        <w:rPr>
          <w:rFonts w:hint="eastAsia"/>
        </w:rPr>
        <w:t>工程源代码进行编译和调试。</w:t>
      </w:r>
    </w:p>
    <w:p w:rsidR="00AD583D" w:rsidRDefault="00AD583D" w:rsidP="00AD583D">
      <w:pPr>
        <w:pStyle w:val="23"/>
        <w:spacing w:before="62" w:after="62"/>
        <w:ind w:firstLine="0"/>
      </w:pPr>
      <w:r>
        <w:tab/>
      </w:r>
      <w:r>
        <w:rPr>
          <w:rFonts w:hint="eastAsia"/>
        </w:rPr>
        <w:t>将配套</w:t>
      </w:r>
      <w:r>
        <w:rPr>
          <w:rFonts w:hint="eastAsia"/>
        </w:rPr>
        <w:t>BSP</w:t>
      </w:r>
      <w:r>
        <w:rPr>
          <w:rFonts w:hint="eastAsia"/>
        </w:rPr>
        <w:t>工程“</w:t>
      </w:r>
      <w:r w:rsidR="00806550">
        <w:rPr>
          <w:rFonts w:hint="eastAsia"/>
        </w:rPr>
        <w:t>bspimx6</w:t>
      </w:r>
      <w:r>
        <w:rPr>
          <w:rFonts w:hint="eastAsia"/>
        </w:rPr>
        <w:t>”导入读者本机</w:t>
      </w:r>
      <w:r>
        <w:t>RealEvo-IDE</w:t>
      </w:r>
      <w:r>
        <w:rPr>
          <w:rFonts w:hint="eastAsia"/>
        </w:rPr>
        <w:t>中进行编译，编译后</w:t>
      </w:r>
      <w:r w:rsidR="00001C98">
        <w:rPr>
          <w:rFonts w:hint="eastAsia"/>
        </w:rPr>
        <w:t>会</w:t>
      </w:r>
      <w:r w:rsidR="00001C98">
        <w:t>根据编译选项</w:t>
      </w:r>
      <w:r>
        <w:rPr>
          <w:rFonts w:hint="eastAsia"/>
        </w:rPr>
        <w:t>在</w:t>
      </w:r>
      <w:r>
        <w:t>Debug</w:t>
      </w:r>
      <w:r w:rsidR="00001C98">
        <w:rPr>
          <w:rFonts w:hint="eastAsia"/>
        </w:rPr>
        <w:t>或</w:t>
      </w:r>
      <w:r w:rsidR="00001C98">
        <w:rPr>
          <w:rFonts w:hint="eastAsia"/>
        </w:rPr>
        <w:t>R</w:t>
      </w:r>
      <w:r w:rsidR="00001C98">
        <w:t>elease</w:t>
      </w:r>
      <w:r>
        <w:rPr>
          <w:rFonts w:hint="eastAsia"/>
        </w:rPr>
        <w:t>目录生成“</w:t>
      </w:r>
      <w:r w:rsidR="00EF493C">
        <w:rPr>
          <w:rFonts w:hint="eastAsia"/>
        </w:rPr>
        <w:t>bspimx6</w:t>
      </w:r>
      <w:r>
        <w:t>.bin</w:t>
      </w:r>
      <w:r>
        <w:rPr>
          <w:rFonts w:hint="eastAsia"/>
        </w:rPr>
        <w:t>”文件，此文件即为需要</w:t>
      </w:r>
      <w:r w:rsidR="00086AE7">
        <w:rPr>
          <w:rFonts w:hint="eastAsia"/>
        </w:rPr>
        <w:t>上传</w:t>
      </w:r>
      <w:r>
        <w:rPr>
          <w:rFonts w:hint="eastAsia"/>
        </w:rPr>
        <w:t>到</w:t>
      </w:r>
      <w:r w:rsidR="00F761D2">
        <w:rPr>
          <w:rFonts w:hint="eastAsia"/>
        </w:rPr>
        <w:t>验证平台</w:t>
      </w:r>
      <w:r>
        <w:rPr>
          <w:rFonts w:hint="eastAsia"/>
        </w:rPr>
        <w:t>的系统镜像文件。在部署</w:t>
      </w:r>
      <w:r>
        <w:t>SylixOS</w:t>
      </w:r>
      <w:r>
        <w:rPr>
          <w:rFonts w:hint="eastAsia"/>
        </w:rPr>
        <w:t>操作的时候需要用到两个工具软件“</w:t>
      </w:r>
      <w:r>
        <w:t>putty</w:t>
      </w:r>
      <w:r>
        <w:rPr>
          <w:rFonts w:hint="eastAsia"/>
        </w:rPr>
        <w:t>”和“</w:t>
      </w:r>
      <w:r>
        <w:t>tftpd32</w:t>
      </w:r>
      <w:r>
        <w:rPr>
          <w:rFonts w:hint="eastAsia"/>
        </w:rPr>
        <w:t>”。二者均在</w:t>
      </w:r>
      <w:r>
        <w:fldChar w:fldCharType="begin"/>
      </w:r>
      <w:r>
        <w:instrText xml:space="preserve"> REF _Ref425522775 \h </w:instrText>
      </w:r>
      <w:r>
        <w:fldChar w:fldCharType="separate"/>
      </w:r>
      <w:r>
        <w:rPr>
          <w:rFonts w:hint="eastAsia"/>
        </w:rPr>
        <w:t>图</w:t>
      </w:r>
      <w:r>
        <w:t xml:space="preserve"> </w:t>
      </w:r>
      <w:r>
        <w:rPr>
          <w:noProof/>
        </w:rPr>
        <w:t>1</w:t>
      </w:r>
      <w:r>
        <w:t>.</w:t>
      </w:r>
      <w:r>
        <w:rPr>
          <w:noProof/>
        </w:rPr>
        <w:t>1</w:t>
      </w:r>
      <w:r>
        <w:fldChar w:fldCharType="end"/>
      </w:r>
      <w:r>
        <w:rPr>
          <w:rFonts w:hint="eastAsia"/>
        </w:rPr>
        <w:t>中的“</w:t>
      </w:r>
      <w:r>
        <w:t>Tools</w:t>
      </w:r>
      <w:r>
        <w:rPr>
          <w:rFonts w:hint="eastAsia"/>
        </w:rPr>
        <w:t>”目录下与</w:t>
      </w:r>
      <w:r>
        <w:t>RealEvo-IDE</w:t>
      </w:r>
      <w:r>
        <w:rPr>
          <w:rFonts w:hint="eastAsia"/>
        </w:rPr>
        <w:t>一起提供。</w:t>
      </w:r>
    </w:p>
    <w:p w:rsidR="00AD583D" w:rsidRDefault="00AD583D" w:rsidP="00AD583D">
      <w:pPr>
        <w:pStyle w:val="23"/>
        <w:spacing w:before="62" w:after="62"/>
      </w:pPr>
      <w:r>
        <w:t>SylixOS</w:t>
      </w:r>
      <w:r>
        <w:rPr>
          <w:rFonts w:hint="eastAsia"/>
        </w:rPr>
        <w:t>系统部署的详细步骤：</w:t>
      </w:r>
    </w:p>
    <w:p w:rsidR="00AD583D" w:rsidRPr="00A604D2" w:rsidRDefault="00AD583D" w:rsidP="00AD583D">
      <w:pPr>
        <w:pStyle w:val="afd"/>
        <w:numPr>
          <w:ilvl w:val="0"/>
          <w:numId w:val="38"/>
        </w:numPr>
        <w:spacing w:before="62" w:after="62"/>
        <w:ind w:left="780" w:firstLineChars="0"/>
      </w:pPr>
      <w:r w:rsidRPr="00A604D2">
        <w:rPr>
          <w:rFonts w:hint="eastAsia"/>
        </w:rPr>
        <w:t>将“</w:t>
      </w:r>
      <w:r w:rsidRPr="00A604D2">
        <w:t>Tools</w:t>
      </w:r>
      <w:r w:rsidRPr="00A604D2">
        <w:rPr>
          <w:rFonts w:hint="eastAsia"/>
        </w:rPr>
        <w:t>”目录下的“</w:t>
      </w:r>
      <w:r w:rsidRPr="00A604D2">
        <w:t>tftpd32.exe</w:t>
      </w:r>
      <w:r w:rsidR="00001C98">
        <w:rPr>
          <w:rFonts w:hint="eastAsia"/>
        </w:rPr>
        <w:t>”软件拷贝到与</w:t>
      </w:r>
      <w:r w:rsidRPr="00A604D2">
        <w:rPr>
          <w:rFonts w:hint="eastAsia"/>
        </w:rPr>
        <w:t>“</w:t>
      </w:r>
      <w:r w:rsidR="0058144A">
        <w:rPr>
          <w:rFonts w:hint="eastAsia"/>
        </w:rPr>
        <w:t>bspimx6</w:t>
      </w:r>
      <w:r w:rsidR="00001C98">
        <w:rPr>
          <w:rFonts w:hint="eastAsia"/>
        </w:rPr>
        <w:t>.</w:t>
      </w:r>
      <w:r w:rsidR="00001C98">
        <w:t>bin</w:t>
      </w:r>
      <w:r w:rsidR="00001C98">
        <w:rPr>
          <w:rFonts w:hint="eastAsia"/>
        </w:rPr>
        <w:t>”文件同一</w:t>
      </w:r>
      <w:r w:rsidRPr="00A604D2">
        <w:rPr>
          <w:rFonts w:hint="eastAsia"/>
        </w:rPr>
        <w:t>目录下，双击打开，</w:t>
      </w:r>
      <w:r>
        <w:rPr>
          <w:rFonts w:hint="eastAsia"/>
        </w:rPr>
        <w:t>“</w:t>
      </w:r>
      <w:r w:rsidRPr="00A604D2">
        <w:t>tftpd32</w:t>
      </w:r>
      <w:r>
        <w:rPr>
          <w:rFonts w:hint="eastAsia"/>
        </w:rPr>
        <w:t>”</w:t>
      </w:r>
      <w:r w:rsidRPr="00A604D2">
        <w:rPr>
          <w:rFonts w:hint="eastAsia"/>
        </w:rPr>
        <w:t>会自动设置当前目录。此工具的作用是在当前主机上建立一个</w:t>
      </w:r>
      <w:r w:rsidRPr="00A604D2">
        <w:t>TFTP</w:t>
      </w:r>
      <w:r w:rsidRPr="00A604D2">
        <w:rPr>
          <w:rFonts w:hint="eastAsia"/>
        </w:rPr>
        <w:t>服务器，用来传输系统镜像文件（</w:t>
      </w:r>
      <w:r w:rsidR="00804390">
        <w:rPr>
          <w:rFonts w:hint="eastAsia"/>
        </w:rPr>
        <w:t>bspimx6</w:t>
      </w:r>
      <w:r w:rsidRPr="00A604D2">
        <w:t>.bin</w:t>
      </w:r>
      <w:r w:rsidRPr="00A604D2">
        <w:rPr>
          <w:rFonts w:hint="eastAsia"/>
        </w:rPr>
        <w:t>）。设置的“当前目录”是需要传输的系统镜像文件所在目录，“服务器地址”是本机与</w:t>
      </w:r>
      <w:r w:rsidR="00F761D2">
        <w:rPr>
          <w:rFonts w:hint="eastAsia"/>
        </w:rPr>
        <w:t>验证平台</w:t>
      </w:r>
      <w:r w:rsidRPr="00A604D2">
        <w:rPr>
          <w:rFonts w:hint="eastAsia"/>
        </w:rPr>
        <w:t>相连的网口对应</w:t>
      </w:r>
      <w:r w:rsidRPr="00A604D2">
        <w:t>IP</w:t>
      </w:r>
      <w:r w:rsidRPr="00A604D2">
        <w:rPr>
          <w:rFonts w:hint="eastAsia"/>
        </w:rPr>
        <w:t>地址，如果主机有多个网口，需要注意选择正确的</w:t>
      </w:r>
      <w:r w:rsidRPr="00A604D2">
        <w:t>IP</w:t>
      </w:r>
      <w:r w:rsidRPr="00A604D2">
        <w:rPr>
          <w:rFonts w:hint="eastAsia"/>
        </w:rPr>
        <w:t>地址。</w:t>
      </w:r>
    </w:p>
    <w:p w:rsidR="00AD583D" w:rsidRDefault="002A2752" w:rsidP="00AD583D">
      <w:pPr>
        <w:pStyle w:val="a"/>
        <w:keepNext/>
        <w:numPr>
          <w:ilvl w:val="0"/>
          <w:numId w:val="0"/>
        </w:numPr>
        <w:ind w:left="839"/>
        <w:jc w:val="center"/>
      </w:pPr>
      <w:r>
        <w:rPr>
          <w:noProof/>
        </w:rPr>
        <w:pict>
          <v:shape id="_x0000_i1091" type="#_x0000_t75" style="width:302.4pt;height:252.3pt;visibility:visible;mso-wrap-style:square">
            <v:imagedata r:id="rId86" o:title=""/>
          </v:shape>
        </w:pict>
      </w:r>
    </w:p>
    <w:p w:rsidR="00AD583D" w:rsidRDefault="00AD583D" w:rsidP="00AD583D">
      <w:pPr>
        <w:pStyle w:val="a8"/>
      </w:pPr>
      <w:r>
        <w:rPr>
          <w:rFonts w:hint="eastAsia"/>
        </w:rPr>
        <w:t>图</w:t>
      </w:r>
      <w:r>
        <w:t xml:space="preserve"> </w:t>
      </w:r>
      <w:r w:rsidR="00221946">
        <w:fldChar w:fldCharType="begin"/>
      </w:r>
      <w:r w:rsidR="00221946">
        <w:instrText xml:space="preserve"> STYLEREF 1 \s </w:instrText>
      </w:r>
      <w:r w:rsidR="00221946">
        <w:fldChar w:fldCharType="separate"/>
      </w:r>
      <w:r>
        <w:rPr>
          <w:noProof/>
        </w:rPr>
        <w:t>1</w:t>
      </w:r>
      <w:r w:rsidR="00221946">
        <w:rPr>
          <w:noProof/>
        </w:rPr>
        <w:fldChar w:fldCharType="end"/>
      </w:r>
      <w:r>
        <w:t>.</w:t>
      </w:r>
      <w:r w:rsidR="00423580">
        <w:t>1</w:t>
      </w:r>
      <w:r>
        <w:t xml:space="preserve">  tftpd32</w:t>
      </w:r>
      <w:r>
        <w:rPr>
          <w:rFonts w:hint="eastAsia"/>
        </w:rPr>
        <w:t>启动后界面</w:t>
      </w:r>
    </w:p>
    <w:p w:rsidR="00AD583D" w:rsidRPr="00A604D2" w:rsidRDefault="00AD583D" w:rsidP="00AD583D">
      <w:pPr>
        <w:pStyle w:val="afd"/>
        <w:numPr>
          <w:ilvl w:val="0"/>
          <w:numId w:val="38"/>
        </w:numPr>
        <w:spacing w:before="62" w:after="62"/>
        <w:ind w:left="780" w:firstLineChars="0"/>
      </w:pPr>
      <w:r w:rsidRPr="00A604D2">
        <w:rPr>
          <w:rFonts w:hint="eastAsia"/>
        </w:rPr>
        <w:t>将“</w:t>
      </w:r>
      <w:r w:rsidRPr="00A604D2">
        <w:t>Tools</w:t>
      </w:r>
      <w:r w:rsidRPr="00A604D2">
        <w:rPr>
          <w:rFonts w:hint="eastAsia"/>
        </w:rPr>
        <w:t>”目录下的“</w:t>
      </w:r>
      <w:r w:rsidRPr="00A604D2">
        <w:t>putty.zip</w:t>
      </w:r>
      <w:r w:rsidRPr="00A604D2">
        <w:rPr>
          <w:rFonts w:hint="eastAsia"/>
        </w:rPr>
        <w:t>”文件拷贝到本机磁盘的</w:t>
      </w:r>
      <w:r>
        <w:rPr>
          <w:rFonts w:hint="eastAsia"/>
        </w:rPr>
        <w:t>任意</w:t>
      </w:r>
      <w:r w:rsidRPr="00A604D2">
        <w:rPr>
          <w:rFonts w:hint="eastAsia"/>
        </w:rPr>
        <w:t>一个目录下，解压文件，双击其中的“</w:t>
      </w:r>
      <w:r w:rsidRPr="00A604D2">
        <w:t>PUTTY.EXE</w:t>
      </w:r>
      <w:r w:rsidRPr="00A604D2">
        <w:rPr>
          <w:rFonts w:hint="eastAsia"/>
        </w:rPr>
        <w:t>”文件，打开</w:t>
      </w:r>
      <w:r w:rsidRPr="00A604D2">
        <w:t>putty</w:t>
      </w:r>
      <w:r w:rsidRPr="00A604D2">
        <w:rPr>
          <w:rFonts w:hint="eastAsia"/>
        </w:rPr>
        <w:t>软件；</w:t>
      </w:r>
    </w:p>
    <w:p w:rsidR="00AD583D" w:rsidRPr="00A604D2" w:rsidRDefault="00AD583D" w:rsidP="00AD583D">
      <w:pPr>
        <w:pStyle w:val="afd"/>
        <w:numPr>
          <w:ilvl w:val="0"/>
          <w:numId w:val="38"/>
        </w:numPr>
        <w:spacing w:before="62" w:after="62"/>
        <w:ind w:left="780" w:firstLineChars="0"/>
      </w:pPr>
      <w:r w:rsidRPr="00A604D2">
        <w:rPr>
          <w:rFonts w:hint="eastAsia"/>
        </w:rPr>
        <w:t>在左侧“</w:t>
      </w:r>
      <w:r w:rsidRPr="00A604D2">
        <w:t>Category</w:t>
      </w:r>
      <w:r w:rsidRPr="00A604D2">
        <w:rPr>
          <w:rFonts w:hint="eastAsia"/>
        </w:rPr>
        <w:t>”栏里面选择“</w:t>
      </w:r>
      <w:r w:rsidRPr="00A604D2">
        <w:t>Serial</w:t>
      </w:r>
      <w:r>
        <w:rPr>
          <w:rFonts w:hint="eastAsia"/>
        </w:rPr>
        <w:t>”，切换到</w:t>
      </w:r>
      <w:r w:rsidRPr="00A604D2">
        <w:rPr>
          <w:rFonts w:hint="eastAsia"/>
        </w:rPr>
        <w:t>“</w:t>
      </w:r>
      <w:r w:rsidRPr="00A604D2">
        <w:t>PuTTY Configuration</w:t>
      </w:r>
      <w:r w:rsidRPr="00A604D2">
        <w:rPr>
          <w:rFonts w:hint="eastAsia"/>
        </w:rPr>
        <w:t>”配置界</w:t>
      </w:r>
      <w:r>
        <w:rPr>
          <w:rFonts w:hint="eastAsia"/>
        </w:rPr>
        <w:t>面</w:t>
      </w:r>
      <w:r w:rsidRPr="00A604D2">
        <w:rPr>
          <w:rFonts w:hint="eastAsia"/>
        </w:rPr>
        <w:t>，如</w:t>
      </w:r>
      <w:r>
        <w:fldChar w:fldCharType="begin"/>
      </w:r>
      <w:r>
        <w:instrText xml:space="preserve"> REF _Ref424134087 \h  \* MERGEFORMAT </w:instrText>
      </w:r>
      <w:r>
        <w:fldChar w:fldCharType="separate"/>
      </w:r>
      <w:r>
        <w:rPr>
          <w:rFonts w:hint="eastAsia"/>
        </w:rPr>
        <w:t>图</w:t>
      </w:r>
      <w:r>
        <w:t xml:space="preserve"> 1.</w:t>
      </w:r>
      <w:r w:rsidR="00423580">
        <w:t>2</w:t>
      </w:r>
      <w:r>
        <w:fldChar w:fldCharType="end"/>
      </w:r>
      <w:r>
        <w:rPr>
          <w:rFonts w:hint="eastAsia"/>
        </w:rPr>
        <w:t>所示，串口号需要根据本机情况填写，其他参数参考</w:t>
      </w:r>
      <w:r>
        <w:fldChar w:fldCharType="begin"/>
      </w:r>
      <w:r>
        <w:instrText xml:space="preserve"> REF _Ref424134087 \h  \* MERGEFORMAT </w:instrText>
      </w:r>
      <w:r>
        <w:fldChar w:fldCharType="separate"/>
      </w:r>
      <w:r>
        <w:rPr>
          <w:rFonts w:hint="eastAsia"/>
        </w:rPr>
        <w:t>图</w:t>
      </w:r>
      <w:r>
        <w:t xml:space="preserve"> 1.</w:t>
      </w:r>
      <w:r w:rsidR="00423580">
        <w:t>2</w:t>
      </w:r>
      <w:r>
        <w:fldChar w:fldCharType="end"/>
      </w:r>
      <w:r>
        <w:rPr>
          <w:rFonts w:hint="eastAsia"/>
        </w:rPr>
        <w:t>设置即可</w:t>
      </w:r>
      <w:r w:rsidRPr="00A604D2">
        <w:rPr>
          <w:rFonts w:hint="eastAsia"/>
        </w:rPr>
        <w:t>；</w:t>
      </w:r>
    </w:p>
    <w:p w:rsidR="00AD583D" w:rsidRDefault="002A2752" w:rsidP="00AD583D">
      <w:pPr>
        <w:pStyle w:val="23"/>
        <w:keepNext/>
        <w:spacing w:before="62" w:after="62"/>
        <w:ind w:firstLine="0"/>
        <w:jc w:val="center"/>
      </w:pPr>
      <w:r>
        <w:rPr>
          <w:noProof/>
          <w:sz w:val="28"/>
          <w:szCs w:val="28"/>
        </w:rPr>
        <w:lastRenderedPageBreak/>
        <w:pict>
          <v:shape id="图片 12" o:spid="_x0000_i1092" type="#_x0000_t75" style="width:345.6pt;height:331.2pt;visibility:visible">
            <v:imagedata r:id="rId87" o:title=""/>
          </v:shape>
        </w:pict>
      </w:r>
    </w:p>
    <w:p w:rsidR="00AD583D" w:rsidRDefault="00AD583D" w:rsidP="00AD583D">
      <w:pPr>
        <w:pStyle w:val="a8"/>
      </w:pPr>
      <w:bookmarkStart w:id="2951" w:name="_Ref424134087"/>
      <w:r>
        <w:rPr>
          <w:rFonts w:hint="eastAsia"/>
        </w:rPr>
        <w:t>图</w:t>
      </w:r>
      <w:r>
        <w:t xml:space="preserve"> </w:t>
      </w:r>
      <w:r w:rsidR="00221946">
        <w:fldChar w:fldCharType="begin"/>
      </w:r>
      <w:r w:rsidR="00221946">
        <w:instrText xml:space="preserve"> STYLEREF 1 \s </w:instrText>
      </w:r>
      <w:r w:rsidR="00221946">
        <w:fldChar w:fldCharType="separate"/>
      </w:r>
      <w:r>
        <w:rPr>
          <w:noProof/>
        </w:rPr>
        <w:t>1</w:t>
      </w:r>
      <w:r w:rsidR="00221946">
        <w:rPr>
          <w:noProof/>
        </w:rPr>
        <w:fldChar w:fldCharType="end"/>
      </w:r>
      <w:r>
        <w:t>.</w:t>
      </w:r>
      <w:bookmarkEnd w:id="2951"/>
      <w:r w:rsidR="00423580">
        <w:t>2</w:t>
      </w:r>
      <w:r>
        <w:t xml:space="preserve"> PuTTY</w:t>
      </w:r>
      <w:r>
        <w:rPr>
          <w:rFonts w:hint="eastAsia"/>
        </w:rPr>
        <w:t>串口通信参数配置界面</w:t>
      </w:r>
    </w:p>
    <w:p w:rsidR="00AD583D" w:rsidRPr="00A604D2" w:rsidRDefault="00AD583D" w:rsidP="00AD583D">
      <w:pPr>
        <w:pStyle w:val="afd"/>
        <w:numPr>
          <w:ilvl w:val="0"/>
          <w:numId w:val="38"/>
        </w:numPr>
        <w:spacing w:before="62" w:after="62"/>
        <w:ind w:left="780" w:firstLineChars="0"/>
      </w:pPr>
      <w:r w:rsidRPr="00A604D2">
        <w:rPr>
          <w:rFonts w:hint="eastAsia"/>
        </w:rPr>
        <w:t>点击“</w:t>
      </w:r>
      <w:r w:rsidRPr="00A604D2">
        <w:t>Session</w:t>
      </w:r>
      <w:r w:rsidRPr="00A604D2">
        <w:rPr>
          <w:rFonts w:hint="eastAsia"/>
        </w:rPr>
        <w:t>”选项，在</w:t>
      </w:r>
      <w:r w:rsidRPr="00A604D2">
        <w:t>putty</w:t>
      </w:r>
      <w:r w:rsidRPr="00A604D2">
        <w:rPr>
          <w:rFonts w:hint="eastAsia"/>
        </w:rPr>
        <w:t>切换后的界面中选择“</w:t>
      </w:r>
      <w:r w:rsidRPr="00A604D2">
        <w:t>Serial</w:t>
      </w:r>
      <w:r w:rsidRPr="00A604D2">
        <w:rPr>
          <w:rFonts w:hint="eastAsia"/>
        </w:rPr>
        <w:t>”复选框，单击“</w:t>
      </w:r>
      <w:r w:rsidRPr="00A604D2">
        <w:t>Open</w:t>
      </w:r>
      <w:r>
        <w:rPr>
          <w:rFonts w:hint="eastAsia"/>
        </w:rPr>
        <w:t>”</w:t>
      </w:r>
      <w:r w:rsidRPr="00A604D2">
        <w:rPr>
          <w:rFonts w:hint="eastAsia"/>
        </w:rPr>
        <w:t>打开</w:t>
      </w:r>
      <w:r w:rsidRPr="00A604D2">
        <w:t>putty</w:t>
      </w:r>
      <w:r w:rsidRPr="00A604D2">
        <w:rPr>
          <w:rFonts w:hint="eastAsia"/>
        </w:rPr>
        <w:t>控制台界面（文章后续简称控制台）</w:t>
      </w:r>
      <w:r>
        <w:rPr>
          <w:rFonts w:hint="eastAsia"/>
        </w:rPr>
        <w:t>；</w:t>
      </w:r>
    </w:p>
    <w:p w:rsidR="00AD583D" w:rsidRDefault="002A2752" w:rsidP="00AD583D">
      <w:pPr>
        <w:pStyle w:val="23"/>
        <w:keepNext/>
        <w:spacing w:before="62" w:after="62"/>
        <w:ind w:firstLine="0"/>
        <w:jc w:val="center"/>
      </w:pPr>
      <w:r>
        <w:rPr>
          <w:noProof/>
        </w:rPr>
        <w:pict>
          <v:shape id="图片 40" o:spid="_x0000_i1093" type="#_x0000_t75" style="width:222.9pt;height:1in;visibility:visible">
            <v:imagedata r:id="rId88" o:title=""/>
          </v:shape>
        </w:pict>
      </w:r>
    </w:p>
    <w:p w:rsidR="00AD583D" w:rsidRDefault="00AD583D" w:rsidP="00AD583D">
      <w:pPr>
        <w:pStyle w:val="a8"/>
      </w:pPr>
      <w:r>
        <w:rPr>
          <w:rFonts w:hint="eastAsia"/>
        </w:rPr>
        <w:t>图</w:t>
      </w:r>
      <w:r>
        <w:t xml:space="preserve"> </w:t>
      </w:r>
      <w:r w:rsidR="00221946">
        <w:fldChar w:fldCharType="begin"/>
      </w:r>
      <w:r w:rsidR="00221946">
        <w:instrText xml:space="preserve"> STYLEREF 1 \s </w:instrText>
      </w:r>
      <w:r w:rsidR="00221946">
        <w:fldChar w:fldCharType="separate"/>
      </w:r>
      <w:r>
        <w:rPr>
          <w:noProof/>
        </w:rPr>
        <w:t>1</w:t>
      </w:r>
      <w:r w:rsidR="00221946">
        <w:rPr>
          <w:noProof/>
        </w:rPr>
        <w:fldChar w:fldCharType="end"/>
      </w:r>
      <w:r>
        <w:t>.</w:t>
      </w:r>
      <w:r w:rsidR="00423580">
        <w:t>3</w:t>
      </w:r>
      <w:r>
        <w:t xml:space="preserve"> </w:t>
      </w:r>
      <w:r>
        <w:rPr>
          <w:rFonts w:hint="eastAsia"/>
        </w:rPr>
        <w:t>选择</w:t>
      </w:r>
      <w:r>
        <w:t xml:space="preserve"> Serial </w:t>
      </w:r>
      <w:r>
        <w:rPr>
          <w:rFonts w:hint="eastAsia"/>
        </w:rPr>
        <w:t>复选框</w:t>
      </w:r>
    </w:p>
    <w:p w:rsidR="00AD583D" w:rsidRDefault="00AD583D" w:rsidP="00AD583D">
      <w:pPr>
        <w:pStyle w:val="afd"/>
        <w:numPr>
          <w:ilvl w:val="0"/>
          <w:numId w:val="38"/>
        </w:numPr>
        <w:spacing w:before="62" w:after="62"/>
        <w:ind w:left="780" w:firstLineChars="0"/>
      </w:pPr>
      <w:r w:rsidRPr="00A604D2">
        <w:rPr>
          <w:rFonts w:hint="eastAsia"/>
        </w:rPr>
        <w:t>将主机的串口与</w:t>
      </w:r>
      <w:r w:rsidR="00F761D2">
        <w:rPr>
          <w:rFonts w:hint="eastAsia"/>
        </w:rPr>
        <w:t>验证平台</w:t>
      </w:r>
      <w:r w:rsidRPr="00A604D2">
        <w:rPr>
          <w:rFonts w:hint="eastAsia"/>
        </w:rPr>
        <w:t>的调试串口（与</w:t>
      </w:r>
      <w:r w:rsidRPr="00A604D2">
        <w:t>VGA</w:t>
      </w:r>
      <w:r w:rsidRPr="00A604D2">
        <w:rPr>
          <w:rFonts w:hint="eastAsia"/>
        </w:rPr>
        <w:t>相临的</w:t>
      </w:r>
      <w:r w:rsidRPr="00A604D2">
        <w:t>DB9</w:t>
      </w:r>
      <w:r w:rsidRPr="00A604D2">
        <w:rPr>
          <w:rFonts w:hint="eastAsia"/>
        </w:rPr>
        <w:t>）相连。随后给</w:t>
      </w:r>
      <w:r w:rsidR="00F761D2">
        <w:rPr>
          <w:rFonts w:hint="eastAsia"/>
        </w:rPr>
        <w:t>验证平台</w:t>
      </w:r>
      <w:r w:rsidRPr="00A604D2">
        <w:rPr>
          <w:rFonts w:hint="eastAsia"/>
        </w:rPr>
        <w:t>上电或复位，控制台会输出</w:t>
      </w:r>
      <w:r>
        <w:t>bootloader</w:t>
      </w:r>
      <w:r w:rsidRPr="00A604D2">
        <w:rPr>
          <w:rFonts w:hint="eastAsia"/>
        </w:rPr>
        <w:t>启动信息，在启动时敲击键盘的任意按键，会进入</w:t>
      </w:r>
      <w:r w:rsidRPr="00A604D2">
        <w:t>uboot</w:t>
      </w:r>
      <w:r w:rsidRPr="00A604D2">
        <w:rPr>
          <w:rFonts w:hint="eastAsia"/>
        </w:rPr>
        <w:t>的</w:t>
      </w:r>
      <w:r>
        <w:rPr>
          <w:rFonts w:hint="eastAsia"/>
        </w:rPr>
        <w:t>命令行界面；</w:t>
      </w:r>
      <w:r w:rsidR="009E441A">
        <w:rPr>
          <w:rFonts w:hint="eastAsia"/>
        </w:rPr>
        <w:t>如图</w:t>
      </w:r>
      <w:r w:rsidR="009E441A">
        <w:rPr>
          <w:rFonts w:hint="eastAsia"/>
        </w:rPr>
        <w:t>1.</w:t>
      </w:r>
      <w:r w:rsidR="00423580">
        <w:t>4</w:t>
      </w:r>
      <w:r w:rsidR="009E441A">
        <w:rPr>
          <w:rFonts w:hint="eastAsia"/>
        </w:rPr>
        <w:t>.</w:t>
      </w:r>
    </w:p>
    <w:p w:rsidR="009E441A" w:rsidRDefault="002A2752" w:rsidP="009E441A">
      <w:pPr>
        <w:pStyle w:val="afd"/>
        <w:spacing w:before="62" w:after="62"/>
        <w:ind w:firstLineChars="0"/>
        <w:rPr>
          <w:noProof/>
        </w:rPr>
      </w:pPr>
      <w:r>
        <w:rPr>
          <w:noProof/>
        </w:rPr>
        <w:lastRenderedPageBreak/>
        <w:pict>
          <v:shape id="图片 1" o:spid="_x0000_i1094" type="#_x0000_t75" style="width:388.8pt;height:223.5pt;visibility:visible;mso-wrap-style:square">
            <v:imagedata r:id="rId89" o:title=""/>
          </v:shape>
        </w:pict>
      </w:r>
    </w:p>
    <w:p w:rsidR="009E441A" w:rsidRPr="009E441A" w:rsidRDefault="009E441A" w:rsidP="009E441A">
      <w:pPr>
        <w:pStyle w:val="a8"/>
      </w:pPr>
      <w:r>
        <w:rPr>
          <w:rFonts w:hint="eastAsia"/>
        </w:rPr>
        <w:t>图</w:t>
      </w:r>
      <w:r>
        <w:t xml:space="preserve"> </w:t>
      </w:r>
      <w:r w:rsidR="00221946">
        <w:fldChar w:fldCharType="begin"/>
      </w:r>
      <w:r w:rsidR="00221946">
        <w:instrText xml:space="preserve"> STYLEREF 1 \s </w:instrText>
      </w:r>
      <w:r w:rsidR="00221946">
        <w:fldChar w:fldCharType="separate"/>
      </w:r>
      <w:r>
        <w:rPr>
          <w:noProof/>
        </w:rPr>
        <w:t>1</w:t>
      </w:r>
      <w:r w:rsidR="00221946">
        <w:rPr>
          <w:noProof/>
        </w:rPr>
        <w:fldChar w:fldCharType="end"/>
      </w:r>
      <w:r>
        <w:t>.</w:t>
      </w:r>
      <w:r w:rsidR="00423580">
        <w:t>4</w:t>
      </w:r>
      <w:r>
        <w:t xml:space="preserve"> </w:t>
      </w:r>
      <w:r>
        <w:rPr>
          <w:rFonts w:hint="eastAsia"/>
        </w:rPr>
        <w:t>进入</w:t>
      </w:r>
      <w:r>
        <w:rPr>
          <w:rFonts w:hint="eastAsia"/>
        </w:rPr>
        <w:t>U</w:t>
      </w:r>
      <w:r>
        <w:t>boot</w:t>
      </w:r>
      <w:r>
        <w:t>界面</w:t>
      </w:r>
    </w:p>
    <w:p w:rsidR="00AD583D" w:rsidRDefault="00AD583D" w:rsidP="00AD583D">
      <w:pPr>
        <w:pStyle w:val="afd"/>
        <w:numPr>
          <w:ilvl w:val="0"/>
          <w:numId w:val="38"/>
        </w:numPr>
        <w:spacing w:before="62" w:after="62"/>
        <w:ind w:left="780" w:firstLineChars="0"/>
      </w:pPr>
      <w:r w:rsidRPr="00A604D2">
        <w:rPr>
          <w:rFonts w:hint="eastAsia"/>
        </w:rPr>
        <w:t>在控制台中输入“</w:t>
      </w:r>
      <w:r w:rsidRPr="00A604D2">
        <w:t>printenv</w:t>
      </w:r>
      <w:r w:rsidRPr="00A604D2">
        <w:rPr>
          <w:rFonts w:hint="eastAsia"/>
        </w:rPr>
        <w:t>”命令，会显示当前</w:t>
      </w:r>
      <w:r w:rsidRPr="00A604D2">
        <w:t>uboot</w:t>
      </w:r>
      <w:r w:rsidRPr="00A604D2">
        <w:rPr>
          <w:rFonts w:hint="eastAsia"/>
        </w:rPr>
        <w:t>中的相关变量配置，这里对我们有用的</w:t>
      </w:r>
      <w:r>
        <w:rPr>
          <w:rFonts w:hint="eastAsia"/>
        </w:rPr>
        <w:t>是网络配置</w:t>
      </w:r>
      <w:r w:rsidRPr="00A604D2">
        <w:rPr>
          <w:rFonts w:hint="eastAsia"/>
        </w:rPr>
        <w:t>相关内容，输出如下：</w:t>
      </w:r>
    </w:p>
    <w:p w:rsidR="00AD583D" w:rsidRPr="00460B76" w:rsidRDefault="00AD583D" w:rsidP="00AD583D">
      <w:pPr>
        <w:pStyle w:val="a6"/>
        <w:spacing w:before="48" w:after="48"/>
        <w:rPr>
          <w:lang w:val="en-US"/>
        </w:rPr>
      </w:pPr>
      <w:r w:rsidRPr="00460B76">
        <w:rPr>
          <w:lang w:val="en-US"/>
        </w:rPr>
        <w:t>ipaddr=192.168.1.</w:t>
      </w:r>
      <w:r w:rsidR="00F35B56">
        <w:rPr>
          <w:rFonts w:hint="eastAsia"/>
          <w:lang w:val="en-US"/>
        </w:rPr>
        <w:t>5</w:t>
      </w:r>
      <w:r w:rsidR="00344E27">
        <w:rPr>
          <w:lang w:val="en-US"/>
        </w:rPr>
        <w:t>8</w:t>
      </w:r>
    </w:p>
    <w:p w:rsidR="00AD583D" w:rsidRPr="00460B76" w:rsidRDefault="00AD583D" w:rsidP="00AD583D">
      <w:pPr>
        <w:pStyle w:val="a6"/>
        <w:ind w:leftChars="1" w:left="852" w:hangingChars="472" w:hanging="850"/>
        <w:rPr>
          <w:lang w:val="en-US"/>
        </w:rPr>
      </w:pPr>
      <w:r w:rsidRPr="00460B76">
        <w:rPr>
          <w:lang w:val="en-US"/>
        </w:rPr>
        <w:t>serverip=192.168.1.</w:t>
      </w:r>
      <w:r w:rsidR="00344E27">
        <w:rPr>
          <w:rFonts w:hint="eastAsia"/>
          <w:lang w:val="en-US"/>
        </w:rPr>
        <w:t>70</w:t>
      </w:r>
    </w:p>
    <w:p w:rsidR="00AD583D" w:rsidRDefault="00AD583D" w:rsidP="00AD583D">
      <w:pPr>
        <w:pStyle w:val="a"/>
        <w:numPr>
          <w:ilvl w:val="0"/>
          <w:numId w:val="0"/>
        </w:numPr>
        <w:spacing w:before="48" w:after="48"/>
        <w:ind w:left="840"/>
      </w:pPr>
      <w:r>
        <w:rPr>
          <w:rFonts w:hint="eastAsia"/>
        </w:rPr>
        <w:t>不同的</w:t>
      </w:r>
      <w:r>
        <w:t>PC</w:t>
      </w:r>
      <w:r>
        <w:rPr>
          <w:rFonts w:hint="eastAsia"/>
        </w:rPr>
        <w:t>主机的</w:t>
      </w:r>
      <w:r>
        <w:t>IP</w:t>
      </w:r>
      <w:r>
        <w:rPr>
          <w:rFonts w:hint="eastAsia"/>
        </w:rPr>
        <w:t>地址会不相同，这里需要根据读者主机的</w:t>
      </w:r>
      <w:r>
        <w:t>IP</w:t>
      </w:r>
      <w:r>
        <w:rPr>
          <w:rFonts w:hint="eastAsia"/>
        </w:rPr>
        <w:t>地址变化进行更改，更改命令如下：</w:t>
      </w:r>
    </w:p>
    <w:p w:rsidR="00AD583D" w:rsidRPr="00460B76" w:rsidRDefault="00AD583D" w:rsidP="00AD583D">
      <w:pPr>
        <w:pStyle w:val="a6"/>
        <w:ind w:leftChars="1" w:left="852" w:hangingChars="472" w:hanging="850"/>
        <w:rPr>
          <w:lang w:val="en-US"/>
        </w:rPr>
      </w:pPr>
      <w:r w:rsidRPr="00460B76">
        <w:rPr>
          <w:lang w:val="en-US"/>
        </w:rPr>
        <w:t xml:space="preserve">setenv bootdelay 1                      </w:t>
      </w:r>
      <w:r w:rsidRPr="00460B76">
        <w:rPr>
          <w:lang w:val="en-US"/>
        </w:rPr>
        <w:tab/>
        <w:t xml:space="preserve">/* </w:t>
      </w:r>
      <w:r w:rsidRPr="00553F6C">
        <w:rPr>
          <w:rFonts w:hint="eastAsia"/>
        </w:rPr>
        <w:t>设置启动延时</w:t>
      </w:r>
      <w:r w:rsidRPr="00460B76">
        <w:rPr>
          <w:lang w:val="en-US"/>
        </w:rPr>
        <w:t xml:space="preserve">         </w:t>
      </w:r>
      <w:r w:rsidRPr="00460B76">
        <w:rPr>
          <w:lang w:val="en-US"/>
        </w:rPr>
        <w:tab/>
        <w:t>*/</w:t>
      </w:r>
    </w:p>
    <w:p w:rsidR="00AD583D" w:rsidRPr="00460B76" w:rsidRDefault="00AD583D" w:rsidP="00AD583D">
      <w:pPr>
        <w:pStyle w:val="a6"/>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350"/>
        </w:tabs>
        <w:ind w:leftChars="1" w:left="852" w:hangingChars="472" w:hanging="850"/>
        <w:rPr>
          <w:lang w:val="en-US"/>
        </w:rPr>
      </w:pPr>
      <w:r w:rsidRPr="00460B76">
        <w:rPr>
          <w:lang w:val="en-US"/>
        </w:rPr>
        <w:t>setenv loadaddr 0x</w:t>
      </w:r>
      <w:r w:rsidR="005E092F">
        <w:rPr>
          <w:rFonts w:hint="eastAsia"/>
          <w:lang w:val="en-US"/>
        </w:rPr>
        <w:t>1</w:t>
      </w:r>
      <w:r w:rsidRPr="00460B76">
        <w:rPr>
          <w:lang w:val="en-US"/>
        </w:rPr>
        <w:t xml:space="preserve">0000000             </w:t>
      </w:r>
      <w:r w:rsidRPr="00460B76">
        <w:rPr>
          <w:lang w:val="en-US"/>
        </w:rPr>
        <w:tab/>
        <w:t xml:space="preserve">/* </w:t>
      </w:r>
      <w:r w:rsidRPr="002F6CAE">
        <w:rPr>
          <w:rFonts w:hint="eastAsia"/>
        </w:rPr>
        <w:t>设置加载地址</w:t>
      </w:r>
      <w:r w:rsidRPr="00460B76">
        <w:rPr>
          <w:lang w:val="en-US"/>
        </w:rPr>
        <w:t xml:space="preserve">          </w:t>
      </w:r>
      <w:r w:rsidRPr="00460B76">
        <w:rPr>
          <w:lang w:val="en-US"/>
        </w:rPr>
        <w:tab/>
        <w:t>*/</w:t>
      </w:r>
      <w:r w:rsidRPr="00460B76">
        <w:rPr>
          <w:lang w:val="en-US"/>
        </w:rPr>
        <w:tab/>
      </w:r>
    </w:p>
    <w:p w:rsidR="00AD583D" w:rsidRPr="00460B76" w:rsidRDefault="00AD583D" w:rsidP="00AD583D">
      <w:pPr>
        <w:pStyle w:val="a6"/>
        <w:ind w:leftChars="1" w:left="852" w:hangingChars="472" w:hanging="850"/>
        <w:rPr>
          <w:lang w:val="en-US"/>
        </w:rPr>
      </w:pPr>
      <w:r w:rsidRPr="00460B76">
        <w:rPr>
          <w:lang w:val="en-US"/>
        </w:rPr>
        <w:t>setenv ipaddr 192.168.1.</w:t>
      </w:r>
      <w:r w:rsidR="000972B3">
        <w:rPr>
          <w:rFonts w:hint="eastAsia"/>
          <w:lang w:val="en-US"/>
        </w:rPr>
        <w:t>5</w:t>
      </w:r>
      <w:r w:rsidR="00344E27">
        <w:rPr>
          <w:lang w:val="en-US"/>
        </w:rPr>
        <w:t>8</w:t>
      </w:r>
      <w:r w:rsidRPr="00460B76">
        <w:rPr>
          <w:lang w:val="en-US"/>
        </w:rPr>
        <w:t xml:space="preserve">             </w:t>
      </w:r>
      <w:r w:rsidRPr="00460B76">
        <w:rPr>
          <w:lang w:val="en-US"/>
        </w:rPr>
        <w:tab/>
        <w:t xml:space="preserve">/* </w:t>
      </w:r>
      <w:r w:rsidRPr="002F6CAE">
        <w:rPr>
          <w:rFonts w:hint="eastAsia"/>
        </w:rPr>
        <w:t>设置目标板</w:t>
      </w:r>
      <w:r w:rsidRPr="00460B76">
        <w:rPr>
          <w:lang w:val="en-US"/>
        </w:rPr>
        <w:t xml:space="preserve"> IP </w:t>
      </w:r>
      <w:r w:rsidRPr="002F6CAE">
        <w:rPr>
          <w:rFonts w:hint="eastAsia"/>
        </w:rPr>
        <w:t>地址</w:t>
      </w:r>
      <w:r w:rsidRPr="00460B76">
        <w:rPr>
          <w:lang w:val="en-US"/>
        </w:rPr>
        <w:t xml:space="preserve">    </w:t>
      </w:r>
      <w:r w:rsidRPr="00460B76">
        <w:rPr>
          <w:lang w:val="en-US"/>
        </w:rPr>
        <w:tab/>
        <w:t>*/</w:t>
      </w:r>
    </w:p>
    <w:p w:rsidR="00AD583D" w:rsidRDefault="00AD583D" w:rsidP="00AD583D">
      <w:pPr>
        <w:pStyle w:val="a6"/>
        <w:ind w:leftChars="1" w:left="852" w:hangingChars="472" w:hanging="850"/>
        <w:rPr>
          <w:lang w:val="en-US"/>
        </w:rPr>
      </w:pPr>
      <w:r w:rsidRPr="00460B76">
        <w:rPr>
          <w:lang w:val="en-US"/>
        </w:rPr>
        <w:t>setenv serverip 192.168.1.</w:t>
      </w:r>
      <w:r w:rsidR="00344E27">
        <w:rPr>
          <w:rFonts w:hint="eastAsia"/>
          <w:lang w:val="en-US"/>
        </w:rPr>
        <w:t>70</w:t>
      </w:r>
      <w:r w:rsidRPr="00460B76">
        <w:rPr>
          <w:lang w:val="en-US"/>
        </w:rPr>
        <w:t xml:space="preserve">          </w:t>
      </w:r>
      <w:r w:rsidRPr="00460B76">
        <w:rPr>
          <w:lang w:val="en-US"/>
        </w:rPr>
        <w:tab/>
        <w:t xml:space="preserve">/* </w:t>
      </w:r>
      <w:r w:rsidRPr="002F6CAE">
        <w:rPr>
          <w:rFonts w:hint="eastAsia"/>
        </w:rPr>
        <w:t>设置主机的</w:t>
      </w:r>
      <w:r w:rsidRPr="00460B76">
        <w:rPr>
          <w:lang w:val="en-US"/>
        </w:rPr>
        <w:t xml:space="preserve"> IP </w:t>
      </w:r>
      <w:r w:rsidRPr="002F6CAE">
        <w:rPr>
          <w:rFonts w:hint="eastAsia"/>
        </w:rPr>
        <w:t>地址</w:t>
      </w:r>
      <w:r w:rsidRPr="00460B76">
        <w:rPr>
          <w:lang w:val="en-US"/>
        </w:rPr>
        <w:t xml:space="preserve">   </w:t>
      </w:r>
      <w:r w:rsidRPr="00460B76">
        <w:rPr>
          <w:lang w:val="en-US"/>
        </w:rPr>
        <w:tab/>
        <w:t>*/</w:t>
      </w:r>
    </w:p>
    <w:p w:rsidR="009E441A" w:rsidRDefault="009E441A" w:rsidP="009E441A">
      <w:pPr>
        <w:pStyle w:val="a6"/>
        <w:ind w:leftChars="1" w:left="852" w:hangingChars="472" w:hanging="850"/>
        <w:rPr>
          <w:lang w:val="en-US"/>
        </w:rPr>
      </w:pPr>
      <w:r w:rsidRPr="009E441A">
        <w:rPr>
          <w:lang w:val="en-US"/>
        </w:rPr>
        <w:t xml:space="preserve">setenv bootfile bspimx6.bin              </w:t>
      </w:r>
      <w:r w:rsidRPr="009E441A">
        <w:rPr>
          <w:rFonts w:hint="eastAsia"/>
          <w:lang w:val="en-US"/>
        </w:rPr>
        <w:t>/</w:t>
      </w:r>
      <w:r w:rsidRPr="009E441A">
        <w:rPr>
          <w:lang w:val="en-US"/>
        </w:rPr>
        <w:t xml:space="preserve">* </w:t>
      </w:r>
      <w:r w:rsidRPr="009E441A">
        <w:rPr>
          <w:rFonts w:hint="eastAsia"/>
          <w:lang w:val="en-US"/>
        </w:rPr>
        <w:t>设置</w:t>
      </w:r>
      <w:r w:rsidRPr="009E441A">
        <w:rPr>
          <w:lang w:val="en-US"/>
        </w:rPr>
        <w:t>tftp</w:t>
      </w:r>
      <w:r w:rsidRPr="009E441A">
        <w:rPr>
          <w:lang w:val="en-US"/>
        </w:rPr>
        <w:t>下载的镜像名</w:t>
      </w:r>
      <w:r w:rsidRPr="009E441A">
        <w:rPr>
          <w:rFonts w:hint="eastAsia"/>
          <w:lang w:val="en-US"/>
        </w:rPr>
        <w:t xml:space="preserve">   </w:t>
      </w:r>
      <w:r w:rsidRPr="009E441A">
        <w:rPr>
          <w:lang w:val="en-US"/>
        </w:rPr>
        <w:t>*/</w:t>
      </w:r>
    </w:p>
    <w:p w:rsidR="009E441A" w:rsidRPr="009E441A" w:rsidRDefault="009E441A" w:rsidP="00C5424A">
      <w:pPr>
        <w:pStyle w:val="a6"/>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350"/>
        </w:tabs>
        <w:ind w:leftChars="1" w:left="1752" w:hangingChars="972" w:hanging="1750"/>
        <w:rPr>
          <w:lang w:val="en-US"/>
        </w:rPr>
      </w:pPr>
      <w:r w:rsidRPr="009E441A">
        <w:rPr>
          <w:lang w:val="en-US"/>
        </w:rPr>
        <w:t>setenv bootcmd 'tftp; dcache flush; dcache off; icache flush; icache off; go 0x10000000'</w:t>
      </w:r>
    </w:p>
    <w:p w:rsidR="00AD583D" w:rsidRDefault="00AD583D" w:rsidP="00AD583D">
      <w:pPr>
        <w:pStyle w:val="a6"/>
        <w:ind w:leftChars="1" w:left="852" w:hangingChars="472" w:hanging="850"/>
      </w:pPr>
      <w:r w:rsidRPr="002F6CAE">
        <w:t>save</w:t>
      </w:r>
      <w:r w:rsidR="00C6280F">
        <w:rPr>
          <w:rFonts w:hint="eastAsia"/>
        </w:rPr>
        <w:t>env</w:t>
      </w:r>
      <w:r w:rsidRPr="002F6CAE">
        <w:t xml:space="preserve">                                   </w:t>
      </w:r>
      <w:r>
        <w:t xml:space="preserve">   </w:t>
      </w:r>
      <w:r w:rsidRPr="002F6CAE">
        <w:t xml:space="preserve">/* </w:t>
      </w:r>
      <w:r w:rsidRPr="002F6CAE">
        <w:rPr>
          <w:rFonts w:hint="eastAsia"/>
        </w:rPr>
        <w:t>保存环境变量</w:t>
      </w:r>
      <w:r w:rsidRPr="002F6CAE">
        <w:t xml:space="preserve">        </w:t>
      </w:r>
      <w:r>
        <w:t xml:space="preserve"> </w:t>
      </w:r>
      <w:r>
        <w:tab/>
      </w:r>
      <w:r w:rsidRPr="002F6CAE">
        <w:t>*/</w:t>
      </w:r>
    </w:p>
    <w:p w:rsidR="00C5424A" w:rsidRPr="00C5424A" w:rsidRDefault="00C5424A" w:rsidP="00C5424A">
      <w:pPr>
        <w:pStyle w:val="a6"/>
        <w:ind w:leftChars="1" w:left="852" w:hangingChars="472" w:hanging="850"/>
        <w:rPr>
          <w:lang w:val="en-US"/>
        </w:rPr>
      </w:pPr>
      <w:r w:rsidRPr="00C5424A">
        <w:rPr>
          <w:rFonts w:hint="eastAsia"/>
          <w:lang w:val="en-US"/>
        </w:rPr>
        <w:t>注：</w:t>
      </w:r>
      <w:r>
        <w:rPr>
          <w:rFonts w:hint="eastAsia"/>
          <w:lang w:val="en-US"/>
        </w:rPr>
        <w:t>执行</w:t>
      </w:r>
      <w:r w:rsidRPr="00C5424A">
        <w:rPr>
          <w:lang w:val="en-US"/>
        </w:rPr>
        <w:t>saveenv</w:t>
      </w:r>
      <w:r w:rsidRPr="00C5424A">
        <w:rPr>
          <w:lang w:val="en-US"/>
        </w:rPr>
        <w:t>后每次重启都会重新加载镜像，方便调试</w:t>
      </w:r>
      <w:r w:rsidRPr="00C5424A">
        <w:rPr>
          <w:rFonts w:hint="eastAsia"/>
          <w:lang w:val="en-US"/>
        </w:rPr>
        <w:t>。如果</w:t>
      </w:r>
      <w:r w:rsidRPr="00C5424A">
        <w:rPr>
          <w:lang w:val="en-US"/>
        </w:rPr>
        <w:t>不</w:t>
      </w:r>
      <w:r>
        <w:rPr>
          <w:rFonts w:hint="eastAsia"/>
          <w:lang w:val="en-US"/>
        </w:rPr>
        <w:t>执行</w:t>
      </w:r>
      <w:r>
        <w:rPr>
          <w:rFonts w:hint="eastAsia"/>
          <w:lang w:val="en-US"/>
        </w:rPr>
        <w:t>saveenv</w:t>
      </w:r>
      <w:r>
        <w:rPr>
          <w:lang w:val="en-US"/>
        </w:rPr>
        <w:t>命令</w:t>
      </w:r>
      <w:r w:rsidRPr="00C5424A">
        <w:rPr>
          <w:lang w:val="en-US"/>
        </w:rPr>
        <w:t>，每次加载镜像需重新输入以上命令。</w:t>
      </w:r>
    </w:p>
    <w:p w:rsidR="00AD583D" w:rsidRPr="00A604D2" w:rsidRDefault="00C5424A" w:rsidP="00AD583D">
      <w:pPr>
        <w:pStyle w:val="afd"/>
        <w:numPr>
          <w:ilvl w:val="0"/>
          <w:numId w:val="38"/>
        </w:numPr>
        <w:spacing w:before="62" w:after="62"/>
        <w:ind w:left="780" w:firstLineChars="0"/>
      </w:pPr>
      <w:r>
        <w:rPr>
          <w:rFonts w:hint="eastAsia"/>
        </w:rPr>
        <w:t>输入</w:t>
      </w:r>
      <w:r>
        <w:rPr>
          <w:rFonts w:hint="eastAsia"/>
        </w:rPr>
        <w:t>boot</w:t>
      </w:r>
      <w:r>
        <w:t>命令，或</w:t>
      </w:r>
      <w:r>
        <w:rPr>
          <w:rFonts w:hint="eastAsia"/>
        </w:rPr>
        <w:t>软</w:t>
      </w:r>
      <w:r>
        <w:t>重启开发板进行镜像的下载</w:t>
      </w:r>
      <w:r>
        <w:rPr>
          <w:rFonts w:hint="eastAsia"/>
        </w:rPr>
        <w:t>并</w:t>
      </w:r>
      <w:r>
        <w:t>启动。</w:t>
      </w:r>
    </w:p>
    <w:p w:rsidR="00AD583D" w:rsidRDefault="00AD583D" w:rsidP="00AD583D">
      <w:pPr>
        <w:pStyle w:val="afd"/>
        <w:numPr>
          <w:ilvl w:val="0"/>
          <w:numId w:val="38"/>
        </w:numPr>
        <w:spacing w:before="62" w:after="62"/>
        <w:ind w:left="780" w:firstLineChars="0"/>
      </w:pPr>
      <w:r w:rsidRPr="00A604D2">
        <w:rPr>
          <w:rFonts w:hint="eastAsia"/>
        </w:rPr>
        <w:t>若上述参数配置无误，网线连接正常，镜像会下载到</w:t>
      </w:r>
      <w:r w:rsidR="00F761D2">
        <w:rPr>
          <w:rFonts w:hint="eastAsia"/>
        </w:rPr>
        <w:t>验证平台</w:t>
      </w:r>
      <w:r w:rsidRPr="00A604D2">
        <w:rPr>
          <w:rFonts w:hint="eastAsia"/>
        </w:rPr>
        <w:t>中。下载过程中会输出一串“</w:t>
      </w:r>
      <w:r w:rsidRPr="00A604D2">
        <w:t>#</w:t>
      </w:r>
      <w:r>
        <w:rPr>
          <w:rFonts w:hint="eastAsia"/>
        </w:rPr>
        <w:t>”提示下载进度；</w:t>
      </w:r>
      <w:r w:rsidR="00C5424A">
        <w:rPr>
          <w:rFonts w:hint="eastAsia"/>
        </w:rPr>
        <w:t>如图</w:t>
      </w:r>
      <w:r w:rsidR="00C5424A">
        <w:rPr>
          <w:rFonts w:hint="eastAsia"/>
        </w:rPr>
        <w:t>1.</w:t>
      </w:r>
      <w:r w:rsidR="00423580">
        <w:t>5</w:t>
      </w:r>
      <w:r w:rsidR="00C5424A">
        <w:rPr>
          <w:rFonts w:hint="eastAsia"/>
        </w:rPr>
        <w:t>所示</w:t>
      </w:r>
      <w:r w:rsidR="00C5424A">
        <w:t>。</w:t>
      </w:r>
    </w:p>
    <w:p w:rsidR="00C5424A" w:rsidRDefault="002A2752" w:rsidP="00C5424A">
      <w:pPr>
        <w:pStyle w:val="afd"/>
        <w:spacing w:before="62" w:after="62"/>
        <w:ind w:firstLineChars="0" w:firstLine="0"/>
        <w:rPr>
          <w:noProof/>
        </w:rPr>
      </w:pPr>
      <w:r>
        <w:rPr>
          <w:noProof/>
        </w:rPr>
        <w:lastRenderedPageBreak/>
        <w:pict>
          <v:shape id="_x0000_i1095" type="#_x0000_t75" style="width:438.9pt;height:180.3pt;visibility:visible;mso-wrap-style:square">
            <v:imagedata r:id="rId90" o:title=""/>
          </v:shape>
        </w:pict>
      </w:r>
    </w:p>
    <w:p w:rsidR="00FE42CF" w:rsidRPr="00FE42CF" w:rsidRDefault="00C5424A" w:rsidP="00A3075E">
      <w:pPr>
        <w:pStyle w:val="a8"/>
      </w:pPr>
      <w:r>
        <w:rPr>
          <w:rFonts w:hint="eastAsia"/>
        </w:rPr>
        <w:t>图</w:t>
      </w:r>
      <w:r>
        <w:t xml:space="preserve"> </w:t>
      </w:r>
      <w:r w:rsidR="00221946">
        <w:fldChar w:fldCharType="begin"/>
      </w:r>
      <w:r w:rsidR="00221946">
        <w:instrText xml:space="preserve"> STYLEREF 1 \s </w:instrText>
      </w:r>
      <w:r w:rsidR="00221946">
        <w:fldChar w:fldCharType="separate"/>
      </w:r>
      <w:r>
        <w:rPr>
          <w:noProof/>
        </w:rPr>
        <w:t>1</w:t>
      </w:r>
      <w:r w:rsidR="00221946">
        <w:rPr>
          <w:noProof/>
        </w:rPr>
        <w:fldChar w:fldCharType="end"/>
      </w:r>
      <w:r>
        <w:t>.</w:t>
      </w:r>
      <w:r w:rsidR="00423580">
        <w:t>5</w:t>
      </w:r>
      <w:r>
        <w:t xml:space="preserve"> </w:t>
      </w:r>
      <w:r w:rsidR="00A3075E">
        <w:rPr>
          <w:rFonts w:hint="eastAsia"/>
        </w:rPr>
        <w:t>下载镜像并</w:t>
      </w:r>
      <w:r w:rsidR="00A3075E">
        <w:t>运行</w:t>
      </w:r>
    </w:p>
    <w:p w:rsidR="00A3075E" w:rsidRDefault="00A3075E" w:rsidP="00AD583D">
      <w:pPr>
        <w:pStyle w:val="afd"/>
        <w:numPr>
          <w:ilvl w:val="0"/>
          <w:numId w:val="38"/>
        </w:numPr>
        <w:spacing w:before="62" w:after="62"/>
        <w:ind w:firstLineChars="0" w:firstLine="66"/>
      </w:pPr>
      <w:r>
        <w:rPr>
          <w:rFonts w:hint="eastAsia"/>
        </w:rPr>
        <w:t>系统</w:t>
      </w:r>
      <w:r>
        <w:t>固化</w:t>
      </w:r>
    </w:p>
    <w:p w:rsidR="00A3075E" w:rsidRDefault="00A3075E" w:rsidP="00A3075E">
      <w:pPr>
        <w:pStyle w:val="afd"/>
        <w:spacing w:before="62" w:after="62"/>
        <w:ind w:left="426"/>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进入系统后</w:t>
      </w:r>
      <w:r>
        <w:rPr>
          <w:rFonts w:hint="eastAsia"/>
        </w:rPr>
        <w:t>把</w:t>
      </w:r>
      <w:r w:rsidR="00815137">
        <w:rPr>
          <w:rFonts w:hint="eastAsia"/>
        </w:rPr>
        <w:t>bsp</w:t>
      </w:r>
      <w:r>
        <w:t>imx6.bin</w:t>
      </w:r>
      <w:r>
        <w:rPr>
          <w:rFonts w:hint="eastAsia"/>
        </w:rPr>
        <w:t>镜像</w:t>
      </w:r>
      <w:r w:rsidR="00462042">
        <w:rPr>
          <w:rFonts w:hint="eastAsia"/>
        </w:rPr>
        <w:t>拷贝</w:t>
      </w:r>
      <w:r>
        <w:t>到</w:t>
      </w:r>
      <w:r>
        <w:rPr>
          <w:rFonts w:hint="eastAsia"/>
        </w:rPr>
        <w:t>/boot</w:t>
      </w:r>
      <w:r>
        <w:rPr>
          <w:rFonts w:hint="eastAsia"/>
        </w:rPr>
        <w:t>目录</w:t>
      </w:r>
      <w:r w:rsidR="00116BC5">
        <w:rPr>
          <w:rFonts w:hint="eastAsia"/>
        </w:rPr>
        <w:t>，然后执行</w:t>
      </w:r>
      <w:r w:rsidR="00116BC5">
        <w:rPr>
          <w:rFonts w:hint="eastAsia"/>
        </w:rPr>
        <w:t>sync</w:t>
      </w:r>
      <w:r w:rsidR="00116BC5">
        <w:rPr>
          <w:rFonts w:hint="eastAsia"/>
        </w:rPr>
        <w:t>操作</w:t>
      </w:r>
      <w:r w:rsidR="006D5F53">
        <w:rPr>
          <w:rFonts w:hint="eastAsia"/>
        </w:rPr>
        <w:t>；</w:t>
      </w:r>
    </w:p>
    <w:p w:rsidR="00A3075E" w:rsidRDefault="00A3075E" w:rsidP="00A3075E">
      <w:pPr>
        <w:pStyle w:val="afd"/>
        <w:spacing w:before="62" w:after="62"/>
        <w:ind w:left="426"/>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rPr>
          <w:rFonts w:hint="eastAsia"/>
        </w:rPr>
        <w:t>重启</w:t>
      </w:r>
      <w:r>
        <w:t>进入</w:t>
      </w:r>
      <w:r w:rsidR="005258EE">
        <w:t>u</w:t>
      </w:r>
      <w:r>
        <w:t>boot</w:t>
      </w:r>
      <w:r>
        <w:rPr>
          <w:rFonts w:hint="eastAsia"/>
        </w:rPr>
        <w:t>配置</w:t>
      </w:r>
      <w:r>
        <w:t>环境变量从</w:t>
      </w:r>
      <w:r w:rsidR="005258EE">
        <w:rPr>
          <w:rFonts w:hint="eastAsia"/>
        </w:rPr>
        <w:t>e</w:t>
      </w:r>
      <w:r>
        <w:t>mmc</w:t>
      </w:r>
      <w:r>
        <w:t>启动</w:t>
      </w:r>
      <w:r>
        <w:rPr>
          <w:rFonts w:hint="eastAsia"/>
        </w:rPr>
        <w:t>，</w:t>
      </w:r>
      <w:r>
        <w:t>如图</w:t>
      </w:r>
      <w:r>
        <w:rPr>
          <w:rFonts w:hint="eastAsia"/>
        </w:rPr>
        <w:t>1.</w:t>
      </w:r>
      <w:r w:rsidR="00423580">
        <w:t>6</w:t>
      </w:r>
      <w:r>
        <w:rPr>
          <w:rFonts w:hint="eastAsia"/>
        </w:rPr>
        <w:t>.</w:t>
      </w:r>
    </w:p>
    <w:p w:rsidR="00A3075E" w:rsidRPr="00A3075E" w:rsidRDefault="002A2752" w:rsidP="00A3075E">
      <w:pPr>
        <w:pStyle w:val="afd"/>
        <w:spacing w:before="62" w:after="62"/>
        <w:ind w:firstLineChars="0" w:firstLine="0"/>
      </w:pPr>
      <w:r>
        <w:rPr>
          <w:noProof/>
        </w:rPr>
        <w:pict>
          <v:shape id="_x0000_i1096" type="#_x0000_t75" style="width:439.5pt;height:86.4pt;visibility:visible;mso-wrap-style:square">
            <v:imagedata r:id="rId91" o:title=""/>
          </v:shape>
        </w:pict>
      </w:r>
    </w:p>
    <w:p w:rsidR="00A3075E" w:rsidRDefault="00E16853" w:rsidP="00E16853">
      <w:pPr>
        <w:pStyle w:val="a8"/>
      </w:pPr>
      <w:r>
        <w:rPr>
          <w:rFonts w:hint="eastAsia"/>
        </w:rPr>
        <w:t>图</w:t>
      </w:r>
      <w:r>
        <w:t xml:space="preserve"> </w:t>
      </w:r>
      <w:r w:rsidR="00221946">
        <w:fldChar w:fldCharType="begin"/>
      </w:r>
      <w:r w:rsidR="00221946">
        <w:instrText xml:space="preserve"> STYLEREF 1 \s </w:instrText>
      </w:r>
      <w:r w:rsidR="00221946">
        <w:fldChar w:fldCharType="separate"/>
      </w:r>
      <w:r>
        <w:rPr>
          <w:noProof/>
        </w:rPr>
        <w:t>1</w:t>
      </w:r>
      <w:r w:rsidR="00221946">
        <w:rPr>
          <w:noProof/>
        </w:rPr>
        <w:fldChar w:fldCharType="end"/>
      </w:r>
      <w:r>
        <w:t>.</w:t>
      </w:r>
      <w:r w:rsidR="00423580">
        <w:t>6</w:t>
      </w:r>
      <w:r>
        <w:t xml:space="preserve"> </w:t>
      </w:r>
      <w:r>
        <w:rPr>
          <w:rFonts w:hint="eastAsia"/>
        </w:rPr>
        <w:t>设置环境</w:t>
      </w:r>
      <w:r>
        <w:t>变量</w:t>
      </w:r>
    </w:p>
    <w:p w:rsidR="00AD583D" w:rsidRPr="00AE5AC4" w:rsidRDefault="00AD583D" w:rsidP="00D21553">
      <w:pPr>
        <w:pStyle w:val="afd"/>
        <w:spacing w:before="62" w:after="62"/>
        <w:ind w:firstLineChars="0" w:firstLine="0"/>
      </w:pPr>
    </w:p>
    <w:p w:rsidR="00C73189" w:rsidRPr="000C1270" w:rsidRDefault="00C73189" w:rsidP="00EB6599">
      <w:pPr>
        <w:pStyle w:val="1"/>
      </w:pPr>
      <w:r w:rsidRPr="00967E1E">
        <w:rPr>
          <w:lang w:val="de-DE"/>
        </w:rPr>
        <w:lastRenderedPageBreak/>
        <w:t xml:space="preserve"> </w:t>
      </w:r>
      <w:bookmarkStart w:id="2952" w:name="_Ref425147335"/>
      <w:bookmarkStart w:id="2953" w:name="_Toc469064265"/>
      <w:r>
        <w:t>Shell</w:t>
      </w:r>
      <w:r>
        <w:rPr>
          <w:rFonts w:hint="eastAsia"/>
        </w:rPr>
        <w:t>命令说明</w:t>
      </w:r>
      <w:bookmarkEnd w:id="2952"/>
      <w:bookmarkEnd w:id="2953"/>
    </w:p>
    <w:p w:rsidR="00C73189" w:rsidRPr="003B26D6" w:rsidRDefault="00C73189" w:rsidP="003B26D6">
      <w:pPr>
        <w:pStyle w:val="a"/>
        <w:numPr>
          <w:ilvl w:val="0"/>
          <w:numId w:val="0"/>
        </w:numPr>
        <w:rPr>
          <w:b/>
          <w:lang w:val="de-DE"/>
        </w:rPr>
      </w:pPr>
      <w:r w:rsidRPr="003B26D6">
        <w:rPr>
          <w:rFonts w:hint="eastAsia"/>
          <w:b/>
          <w:lang w:val="de-DE"/>
        </w:rPr>
        <w:t>系统命令</w:t>
      </w:r>
    </w:p>
    <w:p w:rsidR="00C73189" w:rsidRPr="003B26D6" w:rsidRDefault="00C73189" w:rsidP="003B26D6">
      <w:pPr>
        <w:pStyle w:val="a6"/>
      </w:pPr>
      <w:r w:rsidRPr="003B26D6">
        <w:rPr>
          <w:rFonts w:hint="eastAsia"/>
        </w:rPr>
        <w:t>命令名</w:t>
      </w:r>
      <w:r w:rsidRPr="003B26D6">
        <w:tab/>
      </w:r>
      <w:r w:rsidRPr="003B26D6">
        <w:tab/>
      </w:r>
      <w:r w:rsidRPr="003B26D6">
        <w:rPr>
          <w:rFonts w:hint="eastAsia"/>
        </w:rPr>
        <w:t>简要说明</w:t>
      </w:r>
    </w:p>
    <w:p w:rsidR="00C73189" w:rsidRPr="003B26D6" w:rsidRDefault="00C73189" w:rsidP="00952020">
      <w:pPr>
        <w:pStyle w:val="a6"/>
        <w:ind w:left="1289" w:hangingChars="716" w:hanging="1289"/>
      </w:pPr>
      <w:r w:rsidRPr="003B26D6">
        <w:t>help</w:t>
      </w:r>
      <w:r w:rsidRPr="003B26D6">
        <w:tab/>
      </w:r>
      <w:r w:rsidRPr="003B26D6">
        <w:rPr>
          <w:rFonts w:hint="eastAsia"/>
        </w:rPr>
        <w:t>显示</w:t>
      </w:r>
      <w:r w:rsidRPr="003B26D6">
        <w:t>ttinyShell</w:t>
      </w:r>
      <w:r w:rsidRPr="003B26D6">
        <w:rPr>
          <w:rFonts w:hint="eastAsia"/>
        </w:rPr>
        <w:t>所有内建命令列表，如果带有参数，则可显示以参数为名的命令介绍，例如</w:t>
      </w:r>
      <w:r w:rsidRPr="003B26D6">
        <w:t>help ls</w:t>
      </w:r>
      <w:r w:rsidRPr="003B26D6">
        <w:rPr>
          <w:rFonts w:hint="eastAsia"/>
        </w:rPr>
        <w:t>将介绍</w:t>
      </w:r>
      <w:r w:rsidRPr="003B26D6">
        <w:t>ls</w:t>
      </w:r>
      <w:r w:rsidRPr="003B26D6">
        <w:rPr>
          <w:rFonts w:hint="eastAsia"/>
        </w:rPr>
        <w:t>命令的介绍</w:t>
      </w:r>
    </w:p>
    <w:p w:rsidR="00C73189" w:rsidRPr="003B26D6" w:rsidRDefault="00C73189" w:rsidP="003B26D6">
      <w:pPr>
        <w:pStyle w:val="a6"/>
      </w:pPr>
      <w:r>
        <w:t>free</w:t>
      </w:r>
      <w:r>
        <w:tab/>
      </w:r>
      <w:r>
        <w:tab/>
      </w:r>
      <w:r w:rsidRPr="003B26D6">
        <w:rPr>
          <w:rFonts w:hint="eastAsia"/>
        </w:rPr>
        <w:t>查看系统当前内存信息</w:t>
      </w:r>
    </w:p>
    <w:p w:rsidR="00C73189" w:rsidRPr="003B26D6" w:rsidRDefault="00C73189" w:rsidP="003B26D6">
      <w:pPr>
        <w:pStyle w:val="a6"/>
      </w:pPr>
      <w:r>
        <w:t>echo</w:t>
      </w:r>
      <w:r>
        <w:tab/>
      </w:r>
      <w:r>
        <w:tab/>
      </w:r>
      <w:r w:rsidRPr="003B26D6">
        <w:rPr>
          <w:rFonts w:hint="eastAsia"/>
        </w:rPr>
        <w:t>回显命令，此命令将回显用户输入的参数</w:t>
      </w:r>
    </w:p>
    <w:p w:rsidR="00C73189" w:rsidRPr="003B26D6" w:rsidRDefault="00C73189" w:rsidP="003B26D6">
      <w:pPr>
        <w:pStyle w:val="a6"/>
      </w:pPr>
      <w:r w:rsidRPr="003B26D6">
        <w:t>ts</w:t>
      </w:r>
      <w:r w:rsidRPr="003B26D6">
        <w:tab/>
      </w:r>
      <w:r w:rsidRPr="003B26D6">
        <w:tab/>
      </w:r>
      <w:r>
        <w:tab/>
      </w:r>
      <w:r w:rsidRPr="003B26D6">
        <w:rPr>
          <w:rFonts w:hint="eastAsia"/>
        </w:rPr>
        <w:t>查看系统中线程信息</w:t>
      </w:r>
    </w:p>
    <w:p w:rsidR="00C73189" w:rsidRPr="003B26D6" w:rsidRDefault="00C73189" w:rsidP="003B26D6">
      <w:pPr>
        <w:pStyle w:val="a6"/>
      </w:pPr>
      <w:r w:rsidRPr="003B26D6">
        <w:t>tp</w:t>
      </w:r>
      <w:r w:rsidRPr="003B26D6">
        <w:tab/>
      </w:r>
      <w:r w:rsidRPr="003B26D6">
        <w:tab/>
      </w:r>
      <w:r>
        <w:tab/>
      </w:r>
      <w:r w:rsidRPr="003B26D6">
        <w:rPr>
          <w:rFonts w:hint="eastAsia"/>
        </w:rPr>
        <w:t>查看系统中被阻塞的线程信息</w:t>
      </w:r>
    </w:p>
    <w:p w:rsidR="00C73189" w:rsidRPr="003B26D6" w:rsidRDefault="00C73189" w:rsidP="003B26D6">
      <w:pPr>
        <w:pStyle w:val="a6"/>
      </w:pPr>
      <w:r w:rsidRPr="003B26D6">
        <w:t>ss</w:t>
      </w:r>
      <w:r w:rsidRPr="003B26D6">
        <w:tab/>
      </w:r>
      <w:r w:rsidRPr="003B26D6">
        <w:tab/>
      </w:r>
      <w:r>
        <w:tab/>
      </w:r>
      <w:r w:rsidRPr="003B26D6">
        <w:rPr>
          <w:rFonts w:hint="eastAsia"/>
        </w:rPr>
        <w:t>查看系统中所有线程与中断系统堆栈使用情况</w:t>
      </w:r>
    </w:p>
    <w:p w:rsidR="00C73189" w:rsidRPr="003B26D6" w:rsidRDefault="00C73189" w:rsidP="003B26D6">
      <w:pPr>
        <w:pStyle w:val="a6"/>
      </w:pPr>
      <w:r w:rsidRPr="003B26D6">
        <w:t>ps</w:t>
      </w:r>
      <w:r w:rsidRPr="003B26D6">
        <w:tab/>
      </w:r>
      <w:r w:rsidRPr="003B26D6">
        <w:tab/>
      </w:r>
      <w:r>
        <w:tab/>
      </w:r>
      <w:r w:rsidRPr="003B26D6">
        <w:rPr>
          <w:rFonts w:hint="eastAsia"/>
        </w:rPr>
        <w:t>查看系统所有进程的信息</w:t>
      </w:r>
    </w:p>
    <w:p w:rsidR="00C73189" w:rsidRPr="003B26D6" w:rsidRDefault="00C73189" w:rsidP="003B26D6">
      <w:pPr>
        <w:pStyle w:val="a6"/>
      </w:pPr>
      <w:r>
        <w:t>ints</w:t>
      </w:r>
      <w:r>
        <w:tab/>
      </w:r>
      <w:r>
        <w:tab/>
      </w:r>
      <w:r w:rsidRPr="003B26D6">
        <w:rPr>
          <w:rFonts w:hint="eastAsia"/>
        </w:rPr>
        <w:t>查看系统中断向量表信息</w:t>
      </w:r>
    </w:p>
    <w:p w:rsidR="00C73189" w:rsidRPr="003B26D6" w:rsidRDefault="00C73189" w:rsidP="003B26D6">
      <w:pPr>
        <w:pStyle w:val="a6"/>
      </w:pPr>
      <w:r>
        <w:t>mems</w:t>
      </w:r>
      <w:r>
        <w:tab/>
      </w:r>
      <w:r>
        <w:tab/>
      </w:r>
      <w:r w:rsidRPr="003B26D6">
        <w:rPr>
          <w:rFonts w:hint="eastAsia"/>
        </w:rPr>
        <w:t>查看操作系统内核内存堆与系统内存堆内存使用情况</w:t>
      </w:r>
    </w:p>
    <w:p w:rsidR="00C73189" w:rsidRPr="003B26D6" w:rsidRDefault="00C73189" w:rsidP="003B26D6">
      <w:pPr>
        <w:pStyle w:val="a6"/>
      </w:pPr>
      <w:r>
        <w:t>zones</w:t>
      </w:r>
      <w:r>
        <w:tab/>
      </w:r>
      <w:r>
        <w:tab/>
      </w:r>
      <w:r w:rsidRPr="003B26D6">
        <w:rPr>
          <w:rFonts w:hint="eastAsia"/>
        </w:rPr>
        <w:t>查看操作系统物理页面分区使用情况</w:t>
      </w:r>
    </w:p>
    <w:p w:rsidR="00C73189" w:rsidRPr="003B26D6" w:rsidRDefault="00C73189" w:rsidP="003B26D6">
      <w:pPr>
        <w:pStyle w:val="a6"/>
      </w:pPr>
      <w:r w:rsidRPr="003B26D6">
        <w:t>env</w:t>
      </w:r>
      <w:r w:rsidRPr="003B26D6">
        <w:tab/>
      </w:r>
      <w:r w:rsidRPr="003B26D6">
        <w:tab/>
      </w:r>
      <w:r>
        <w:tab/>
      </w:r>
      <w:r w:rsidRPr="003B26D6">
        <w:rPr>
          <w:rFonts w:hint="eastAsia"/>
        </w:rPr>
        <w:t>查看操作系统全局环境变量表</w:t>
      </w:r>
    </w:p>
    <w:p w:rsidR="00C73189" w:rsidRPr="003B26D6" w:rsidRDefault="00C73189" w:rsidP="003B26D6">
      <w:pPr>
        <w:pStyle w:val="a6"/>
      </w:pPr>
      <w:r>
        <w:t>varsave</w:t>
      </w:r>
      <w:r>
        <w:tab/>
      </w:r>
      <w:r>
        <w:tab/>
      </w:r>
      <w:r w:rsidRPr="003B26D6">
        <w:rPr>
          <w:rFonts w:hint="eastAsia"/>
        </w:rPr>
        <w:t>保存当前的操作系统环境变量表。默认保存路径为</w:t>
      </w:r>
      <w:r w:rsidRPr="003B26D6">
        <w:t>/etc/profile</w:t>
      </w:r>
    </w:p>
    <w:p w:rsidR="00C73189" w:rsidRPr="003B26D6" w:rsidRDefault="00C73189" w:rsidP="003B26D6">
      <w:pPr>
        <w:pStyle w:val="a6"/>
      </w:pPr>
      <w:r>
        <w:t>varload</w:t>
      </w:r>
      <w:r>
        <w:tab/>
      </w:r>
      <w:r>
        <w:tab/>
      </w:r>
      <w:r w:rsidRPr="003B26D6">
        <w:rPr>
          <w:rFonts w:hint="eastAsia"/>
        </w:rPr>
        <w:t>从指定参数的文件中提取装载环境变量表，默认则从</w:t>
      </w:r>
      <w:r w:rsidRPr="003B26D6">
        <w:t>/etc/profile</w:t>
      </w:r>
      <w:r w:rsidRPr="003B26D6">
        <w:rPr>
          <w:rFonts w:hint="eastAsia"/>
        </w:rPr>
        <w:t>中提取</w:t>
      </w:r>
    </w:p>
    <w:p w:rsidR="00C73189" w:rsidRPr="003B26D6" w:rsidRDefault="00C73189" w:rsidP="003B26D6">
      <w:pPr>
        <w:pStyle w:val="a6"/>
      </w:pPr>
      <w:r>
        <w:t>vardel</w:t>
      </w:r>
      <w:r>
        <w:tab/>
      </w:r>
      <w:r>
        <w:tab/>
      </w:r>
      <w:r w:rsidRPr="003B26D6">
        <w:rPr>
          <w:rFonts w:hint="eastAsia"/>
        </w:rPr>
        <w:t>删除一个指定的系统环境变量</w:t>
      </w:r>
    </w:p>
    <w:p w:rsidR="00C73189" w:rsidRPr="003B26D6" w:rsidRDefault="00C73189" w:rsidP="003B26D6">
      <w:pPr>
        <w:pStyle w:val="a6"/>
      </w:pPr>
      <w:r>
        <w:t>cpuus</w:t>
      </w:r>
      <w:r>
        <w:tab/>
      </w:r>
      <w:r>
        <w:tab/>
      </w:r>
      <w:r w:rsidRPr="003B26D6">
        <w:rPr>
          <w:rFonts w:hint="eastAsia"/>
        </w:rPr>
        <w:t>测算当前</w:t>
      </w:r>
      <w:r w:rsidRPr="003B26D6">
        <w:t>cpu</w:t>
      </w:r>
      <w:r w:rsidRPr="003B26D6">
        <w:rPr>
          <w:rFonts w:hint="eastAsia"/>
        </w:rPr>
        <w:t>利用率</w:t>
      </w:r>
    </w:p>
    <w:p w:rsidR="00C73189" w:rsidRPr="003B26D6" w:rsidRDefault="00C73189" w:rsidP="003B26D6">
      <w:pPr>
        <w:pStyle w:val="a6"/>
      </w:pPr>
      <w:r>
        <w:t>kill</w:t>
      </w:r>
      <w:r>
        <w:tab/>
      </w:r>
      <w:r>
        <w:tab/>
      </w:r>
      <w:r w:rsidRPr="003B26D6">
        <w:rPr>
          <w:rFonts w:hint="eastAsia"/>
        </w:rPr>
        <w:t>向指定的线程或进程发送信号，默认发送</w:t>
      </w:r>
      <w:r w:rsidRPr="003B26D6">
        <w:t>SIGKILL</w:t>
      </w:r>
      <w:r w:rsidRPr="003B26D6">
        <w:rPr>
          <w:rFonts w:hint="eastAsia"/>
        </w:rPr>
        <w:t>信号</w:t>
      </w:r>
    </w:p>
    <w:p w:rsidR="00C73189" w:rsidRPr="003B26D6" w:rsidRDefault="00C73189" w:rsidP="003B26D6">
      <w:pPr>
        <w:pStyle w:val="a6"/>
      </w:pPr>
      <w:r>
        <w:t>drvlics</w:t>
      </w:r>
      <w:r>
        <w:tab/>
      </w:r>
      <w:r>
        <w:tab/>
      </w:r>
      <w:r w:rsidRPr="003B26D6">
        <w:rPr>
          <w:rFonts w:hint="eastAsia"/>
        </w:rPr>
        <w:t>显示系统中所有安装的驱动程序表</w:t>
      </w:r>
    </w:p>
    <w:p w:rsidR="00C73189" w:rsidRPr="003B26D6" w:rsidRDefault="00C73189" w:rsidP="003B26D6">
      <w:pPr>
        <w:pStyle w:val="a6"/>
      </w:pPr>
      <w:r>
        <w:t>devs</w:t>
      </w:r>
      <w:r>
        <w:tab/>
      </w:r>
      <w:r>
        <w:tab/>
      </w:r>
      <w:r w:rsidRPr="003B26D6">
        <w:rPr>
          <w:rFonts w:hint="eastAsia"/>
        </w:rPr>
        <w:t>显示系统中挂载的所有设备</w:t>
      </w:r>
    </w:p>
    <w:p w:rsidR="00C73189" w:rsidRPr="003B26D6" w:rsidRDefault="00C73189" w:rsidP="003B26D6">
      <w:pPr>
        <w:pStyle w:val="a6"/>
      </w:pPr>
      <w:r>
        <w:t>buss</w:t>
      </w:r>
      <w:r>
        <w:tab/>
      </w:r>
      <w:r>
        <w:tab/>
      </w:r>
      <w:r w:rsidRPr="003B26D6">
        <w:rPr>
          <w:rFonts w:hint="eastAsia"/>
        </w:rPr>
        <w:t>系统中挂载的所有总线信息</w:t>
      </w:r>
    </w:p>
    <w:p w:rsidR="00C73189" w:rsidRPr="003B26D6" w:rsidRDefault="00C73189" w:rsidP="003B26D6">
      <w:pPr>
        <w:pStyle w:val="a6"/>
      </w:pPr>
      <w:r w:rsidRPr="003B26D6">
        <w:t>tty</w:t>
      </w:r>
      <w:r w:rsidRPr="003B26D6">
        <w:tab/>
      </w:r>
      <w:r w:rsidRPr="003B26D6">
        <w:tab/>
      </w:r>
      <w:r>
        <w:tab/>
      </w:r>
      <w:r w:rsidRPr="003B26D6">
        <w:rPr>
          <w:rFonts w:hint="eastAsia"/>
        </w:rPr>
        <w:t>显示当前</w:t>
      </w:r>
      <w:r w:rsidRPr="003B26D6">
        <w:t>shell</w:t>
      </w:r>
      <w:r w:rsidRPr="003B26D6">
        <w:rPr>
          <w:rFonts w:hint="eastAsia"/>
        </w:rPr>
        <w:t>终端对应的</w:t>
      </w:r>
      <w:r w:rsidRPr="003B26D6">
        <w:t>tty</w:t>
      </w:r>
      <w:r w:rsidRPr="003B26D6">
        <w:rPr>
          <w:rFonts w:hint="eastAsia"/>
        </w:rPr>
        <w:t>文件</w:t>
      </w:r>
    </w:p>
    <w:p w:rsidR="00C73189" w:rsidRPr="003B26D6" w:rsidRDefault="00C73189" w:rsidP="003B26D6">
      <w:pPr>
        <w:pStyle w:val="a6"/>
      </w:pPr>
      <w:r>
        <w:t>clear</w:t>
      </w:r>
      <w:r>
        <w:tab/>
      </w:r>
      <w:r>
        <w:tab/>
      </w:r>
      <w:r w:rsidRPr="003B26D6">
        <w:rPr>
          <w:rFonts w:hint="eastAsia"/>
        </w:rPr>
        <w:t>清除当前屏幕</w:t>
      </w:r>
    </w:p>
    <w:p w:rsidR="00C73189" w:rsidRPr="003B26D6" w:rsidRDefault="00C73189" w:rsidP="003B26D6">
      <w:pPr>
        <w:pStyle w:val="a6"/>
      </w:pPr>
      <w:r>
        <w:t>aborts</w:t>
      </w:r>
      <w:r>
        <w:tab/>
      </w:r>
      <w:r>
        <w:tab/>
      </w:r>
      <w:r w:rsidRPr="003B26D6">
        <w:rPr>
          <w:rFonts w:hint="eastAsia"/>
        </w:rPr>
        <w:t>显示当前操作系统异常处理统计信息</w:t>
      </w:r>
    </w:p>
    <w:p w:rsidR="00C73189" w:rsidRPr="003B26D6" w:rsidRDefault="00C73189" w:rsidP="003B26D6">
      <w:pPr>
        <w:pStyle w:val="a6"/>
      </w:pPr>
      <w:r>
        <w:t>sprio</w:t>
      </w:r>
      <w:r>
        <w:tab/>
      </w:r>
      <w:r>
        <w:tab/>
      </w:r>
      <w:r w:rsidRPr="003B26D6">
        <w:rPr>
          <w:rFonts w:hint="eastAsia"/>
        </w:rPr>
        <w:t>设置指定线程的优先级</w:t>
      </w:r>
    </w:p>
    <w:p w:rsidR="00C73189" w:rsidRPr="003B26D6" w:rsidRDefault="00C73189" w:rsidP="003B26D6">
      <w:pPr>
        <w:pStyle w:val="a6"/>
      </w:pPr>
      <w:r>
        <w:t>renice</w:t>
      </w:r>
      <w:r>
        <w:tab/>
      </w:r>
      <w:r>
        <w:tab/>
      </w:r>
      <w:r w:rsidRPr="003B26D6">
        <w:rPr>
          <w:rFonts w:hint="eastAsia"/>
        </w:rPr>
        <w:t>设置指定进程的优先级</w:t>
      </w:r>
    </w:p>
    <w:p w:rsidR="00C73189" w:rsidRPr="003B26D6" w:rsidRDefault="00C73189" w:rsidP="003B26D6">
      <w:pPr>
        <w:pStyle w:val="a6"/>
      </w:pPr>
      <w:r>
        <w:t>hostname</w:t>
      </w:r>
      <w:r>
        <w:tab/>
      </w:r>
      <w:r w:rsidRPr="003B26D6">
        <w:rPr>
          <w:rFonts w:hint="eastAsia"/>
        </w:rPr>
        <w:t>显示或设置当前</w:t>
      </w:r>
      <w:r w:rsidRPr="003B26D6">
        <w:t>SylixOS</w:t>
      </w:r>
      <w:r w:rsidRPr="003B26D6">
        <w:rPr>
          <w:rFonts w:hint="eastAsia"/>
        </w:rPr>
        <w:t>镜像主机名</w:t>
      </w:r>
    </w:p>
    <w:p w:rsidR="00C73189" w:rsidRPr="003B26D6" w:rsidRDefault="00C73189" w:rsidP="003B26D6">
      <w:pPr>
        <w:pStyle w:val="a6"/>
      </w:pPr>
      <w:r>
        <w:t>login</w:t>
      </w:r>
      <w:r>
        <w:tab/>
      </w:r>
      <w:r>
        <w:tab/>
      </w:r>
      <w:r w:rsidRPr="003B26D6">
        <w:rPr>
          <w:rFonts w:hint="eastAsia"/>
        </w:rPr>
        <w:t>切换用户，重新登录</w:t>
      </w:r>
    </w:p>
    <w:p w:rsidR="00C73189" w:rsidRPr="003B26D6" w:rsidRDefault="00C73189" w:rsidP="003B26D6">
      <w:pPr>
        <w:pStyle w:val="a6"/>
      </w:pPr>
      <w:r w:rsidRPr="003B26D6">
        <w:t>who</w:t>
      </w:r>
      <w:r w:rsidRPr="003B26D6">
        <w:tab/>
      </w:r>
      <w:r w:rsidRPr="003B26D6">
        <w:tab/>
      </w:r>
      <w:r>
        <w:tab/>
      </w:r>
      <w:r w:rsidRPr="003B26D6">
        <w:rPr>
          <w:rFonts w:hint="eastAsia"/>
        </w:rPr>
        <w:t>查看当前登录用户身份</w:t>
      </w:r>
    </w:p>
    <w:p w:rsidR="00C73189" w:rsidRPr="003B26D6" w:rsidRDefault="00C73189" w:rsidP="003B26D6">
      <w:pPr>
        <w:pStyle w:val="a6"/>
      </w:pPr>
      <w:r>
        <w:t>shutdown</w:t>
      </w:r>
      <w:r>
        <w:tab/>
      </w:r>
      <w:r w:rsidRPr="003B26D6">
        <w:rPr>
          <w:rFonts w:hint="eastAsia"/>
        </w:rPr>
        <w:t>关闭或重启系统</w:t>
      </w:r>
    </w:p>
    <w:p w:rsidR="00C73189" w:rsidRPr="003B26D6" w:rsidRDefault="00C73189" w:rsidP="003B26D6">
      <w:pPr>
        <w:pStyle w:val="a6"/>
      </w:pPr>
      <w:r>
        <w:t>monitor</w:t>
      </w:r>
      <w:r>
        <w:tab/>
      </w:r>
      <w:r>
        <w:tab/>
      </w:r>
      <w:r w:rsidRPr="003B26D6">
        <w:rPr>
          <w:rFonts w:hint="eastAsia"/>
        </w:rPr>
        <w:t>启动、关闭或设置内核跟踪器</w:t>
      </w:r>
    </w:p>
    <w:p w:rsidR="00C73189" w:rsidRPr="003B26D6" w:rsidRDefault="00C73189" w:rsidP="003B26D6">
      <w:pPr>
        <w:pStyle w:val="a6"/>
      </w:pPr>
      <w:r>
        <w:t>lspci</w:t>
      </w:r>
      <w:r>
        <w:tab/>
      </w:r>
      <w:r>
        <w:tab/>
      </w:r>
      <w:r w:rsidRPr="003B26D6">
        <w:rPr>
          <w:rFonts w:hint="eastAsia"/>
        </w:rPr>
        <w:t>打印系统</w:t>
      </w:r>
      <w:r w:rsidRPr="003B26D6">
        <w:t>PCI</w:t>
      </w:r>
      <w:r w:rsidRPr="003B26D6">
        <w:rPr>
          <w:rFonts w:hint="eastAsia"/>
        </w:rPr>
        <w:t>总线与</w:t>
      </w:r>
      <w:r w:rsidRPr="003B26D6">
        <w:t>PCI</w:t>
      </w:r>
      <w:r w:rsidRPr="003B26D6">
        <w:rPr>
          <w:rFonts w:hint="eastAsia"/>
        </w:rPr>
        <w:t>设备相关信息</w:t>
      </w:r>
    </w:p>
    <w:p w:rsidR="00C73189" w:rsidRPr="003B26D6" w:rsidRDefault="00C73189" w:rsidP="003B26D6">
      <w:pPr>
        <w:pStyle w:val="a6"/>
      </w:pPr>
      <w:r>
        <w:t>lsusb</w:t>
      </w:r>
      <w:r>
        <w:tab/>
      </w:r>
      <w:r>
        <w:tab/>
      </w:r>
      <w:r w:rsidRPr="003B26D6">
        <w:rPr>
          <w:rFonts w:hint="eastAsia"/>
        </w:rPr>
        <w:t>打印系统</w:t>
      </w:r>
      <w:r w:rsidRPr="003B26D6">
        <w:t>USB</w:t>
      </w:r>
      <w:r w:rsidRPr="003B26D6">
        <w:rPr>
          <w:rFonts w:hint="eastAsia"/>
        </w:rPr>
        <w:t>总线与</w:t>
      </w:r>
      <w:r w:rsidRPr="003B26D6">
        <w:t>USB</w:t>
      </w:r>
      <w:r w:rsidRPr="003B26D6">
        <w:rPr>
          <w:rFonts w:hint="eastAsia"/>
        </w:rPr>
        <w:t>设备相关信息</w:t>
      </w:r>
    </w:p>
    <w:p w:rsidR="00C73189" w:rsidRPr="003B26D6" w:rsidRDefault="00C73189" w:rsidP="003B26D6">
      <w:pPr>
        <w:pStyle w:val="a6"/>
      </w:pPr>
      <w:r>
        <w:t>which</w:t>
      </w:r>
      <w:r>
        <w:tab/>
      </w:r>
      <w:r>
        <w:tab/>
      </w:r>
      <w:r w:rsidRPr="003B26D6">
        <w:rPr>
          <w:rFonts w:hint="eastAsia"/>
        </w:rPr>
        <w:t>检查参数指定的文件位置</w:t>
      </w:r>
    </w:p>
    <w:p w:rsidR="00C73189" w:rsidRDefault="00C73189" w:rsidP="003B26D6">
      <w:pPr>
        <w:pStyle w:val="a6"/>
      </w:pPr>
      <w:r>
        <w:t>exit</w:t>
      </w:r>
      <w:r>
        <w:tab/>
      </w:r>
      <w:r>
        <w:tab/>
      </w:r>
      <w:r w:rsidRPr="003B26D6">
        <w:rPr>
          <w:rFonts w:hint="eastAsia"/>
        </w:rPr>
        <w:t>退出当前</w:t>
      </w:r>
      <w:r w:rsidRPr="003B26D6">
        <w:t>shell</w:t>
      </w:r>
      <w:r w:rsidRPr="003B26D6">
        <w:rPr>
          <w:rFonts w:hint="eastAsia"/>
        </w:rPr>
        <w:t>终端</w:t>
      </w:r>
    </w:p>
    <w:p w:rsidR="00C73189" w:rsidRPr="003B26D6" w:rsidRDefault="00C73189" w:rsidP="00EA770A">
      <w:pPr>
        <w:pStyle w:val="23"/>
        <w:spacing w:before="62" w:after="62"/>
        <w:ind w:firstLine="0"/>
        <w:rPr>
          <w:b/>
          <w:lang w:val="de-DE"/>
        </w:rPr>
      </w:pPr>
      <w:r w:rsidRPr="003B26D6">
        <w:rPr>
          <w:rFonts w:hint="eastAsia"/>
          <w:b/>
          <w:lang w:val="de-DE"/>
        </w:rPr>
        <w:t>文件命令</w:t>
      </w:r>
    </w:p>
    <w:p w:rsidR="00C73189" w:rsidRPr="003B26D6" w:rsidRDefault="00C73189" w:rsidP="003B26D6">
      <w:pPr>
        <w:pStyle w:val="a6"/>
      </w:pPr>
      <w:r w:rsidRPr="003B26D6">
        <w:rPr>
          <w:rFonts w:hint="eastAsia"/>
        </w:rPr>
        <w:t>命令名</w:t>
      </w:r>
      <w:r w:rsidRPr="003B26D6">
        <w:tab/>
      </w:r>
      <w:r w:rsidRPr="003B26D6">
        <w:tab/>
      </w:r>
      <w:r w:rsidRPr="003B26D6">
        <w:rPr>
          <w:rFonts w:hint="eastAsia"/>
        </w:rPr>
        <w:t>简要说明</w:t>
      </w:r>
    </w:p>
    <w:p w:rsidR="00C73189" w:rsidRPr="003B26D6" w:rsidRDefault="00C73189" w:rsidP="003B26D6">
      <w:pPr>
        <w:pStyle w:val="a6"/>
      </w:pPr>
      <w:r w:rsidRPr="003B26D6">
        <w:t>ls</w:t>
      </w:r>
      <w:r w:rsidRPr="003B26D6">
        <w:tab/>
      </w:r>
      <w:r w:rsidRPr="003B26D6">
        <w:tab/>
      </w:r>
      <w:r>
        <w:tab/>
      </w:r>
      <w:r w:rsidRPr="003B26D6">
        <w:rPr>
          <w:rFonts w:hint="eastAsia"/>
        </w:rPr>
        <w:t>列出指定目录下的文件，默认为当前目录</w:t>
      </w:r>
    </w:p>
    <w:p w:rsidR="00C73189" w:rsidRPr="003B26D6" w:rsidRDefault="00C73189" w:rsidP="003B26D6">
      <w:pPr>
        <w:pStyle w:val="a6"/>
      </w:pPr>
      <w:r w:rsidRPr="003B26D6">
        <w:t>ll</w:t>
      </w:r>
      <w:r w:rsidRPr="003B26D6">
        <w:tab/>
      </w:r>
      <w:r w:rsidRPr="003B26D6">
        <w:tab/>
      </w:r>
      <w:r>
        <w:tab/>
      </w:r>
      <w:r w:rsidRPr="003B26D6">
        <w:rPr>
          <w:rFonts w:hint="eastAsia"/>
        </w:rPr>
        <w:t>列出指定目录下的文件详细信息，默认为当前目录</w:t>
      </w:r>
    </w:p>
    <w:p w:rsidR="00C73189" w:rsidRPr="003B26D6" w:rsidRDefault="00C73189" w:rsidP="003B26D6">
      <w:pPr>
        <w:pStyle w:val="a6"/>
      </w:pPr>
      <w:r w:rsidRPr="003B26D6">
        <w:t>files</w:t>
      </w:r>
      <w:r w:rsidRPr="003B26D6">
        <w:tab/>
      </w:r>
      <w:r w:rsidRPr="003B26D6">
        <w:tab/>
      </w:r>
      <w:r w:rsidRPr="003B26D6">
        <w:rPr>
          <w:rFonts w:hint="eastAsia"/>
        </w:rPr>
        <w:t>列出系统内核中打开的文件信息（不包含进程打开的文件）</w:t>
      </w:r>
    </w:p>
    <w:p w:rsidR="00C73189" w:rsidRPr="003B26D6" w:rsidRDefault="00C73189" w:rsidP="003B26D6">
      <w:pPr>
        <w:pStyle w:val="a6"/>
      </w:pPr>
      <w:r w:rsidRPr="003B26D6">
        <w:lastRenderedPageBreak/>
        <w:t>fdentrys</w:t>
      </w:r>
      <w:r w:rsidRPr="003B26D6">
        <w:tab/>
      </w:r>
      <w:r w:rsidRPr="003B26D6">
        <w:rPr>
          <w:rFonts w:hint="eastAsia"/>
        </w:rPr>
        <w:t>列出操作系统所有正在操作的文件信息（包含进程打开的文件）</w:t>
      </w:r>
    </w:p>
    <w:p w:rsidR="00C73189" w:rsidRPr="003B26D6" w:rsidRDefault="00C73189" w:rsidP="003B26D6">
      <w:pPr>
        <w:pStyle w:val="a6"/>
      </w:pPr>
      <w:r w:rsidRPr="003B26D6">
        <w:t>sync</w:t>
      </w:r>
      <w:r w:rsidRPr="003B26D6">
        <w:tab/>
      </w:r>
      <w:r w:rsidRPr="003B26D6">
        <w:tab/>
      </w:r>
      <w:r w:rsidRPr="003B26D6">
        <w:rPr>
          <w:rFonts w:hint="eastAsia"/>
        </w:rPr>
        <w:t>将所有系统缓存的文件、设备、磁盘信息全部写入到相应的物理设备中</w:t>
      </w:r>
    </w:p>
    <w:p w:rsidR="00C73189" w:rsidRPr="003B26D6" w:rsidRDefault="00C73189" w:rsidP="003B26D6">
      <w:pPr>
        <w:pStyle w:val="a6"/>
      </w:pPr>
      <w:r w:rsidRPr="003B26D6">
        <w:t>logfileadd</w:t>
      </w:r>
      <w:r w:rsidRPr="003B26D6">
        <w:tab/>
      </w:r>
      <w:r w:rsidRPr="003B26D6">
        <w:rPr>
          <w:rFonts w:hint="eastAsia"/>
        </w:rPr>
        <w:t>向内核日志打印函数加入指定的内核文件描述符</w:t>
      </w:r>
    </w:p>
    <w:p w:rsidR="00C73189" w:rsidRPr="003B26D6" w:rsidRDefault="00C73189" w:rsidP="003B26D6">
      <w:pPr>
        <w:pStyle w:val="a6"/>
      </w:pPr>
      <w:r>
        <w:t>logfileclear</w:t>
      </w:r>
      <w:r w:rsidRPr="003B26D6">
        <w:rPr>
          <w:rFonts w:hint="eastAsia"/>
        </w:rPr>
        <w:t>从内核日志打印文件表中清除指定的内核文件描述符</w:t>
      </w:r>
    </w:p>
    <w:p w:rsidR="00C73189" w:rsidRPr="003B26D6" w:rsidRDefault="00C73189" w:rsidP="003B26D6">
      <w:pPr>
        <w:pStyle w:val="a6"/>
      </w:pPr>
      <w:r w:rsidRPr="003B26D6">
        <w:t>logfiles</w:t>
      </w:r>
      <w:r w:rsidRPr="003B26D6">
        <w:tab/>
      </w:r>
      <w:r w:rsidRPr="003B26D6">
        <w:rPr>
          <w:rFonts w:hint="eastAsia"/>
        </w:rPr>
        <w:t>显示内核日志打印文件列表</w:t>
      </w:r>
    </w:p>
    <w:p w:rsidR="00C73189" w:rsidRPr="003B26D6" w:rsidRDefault="00C73189" w:rsidP="003B26D6">
      <w:pPr>
        <w:pStyle w:val="a6"/>
      </w:pPr>
      <w:r w:rsidRPr="003B26D6">
        <w:t>loglevel</w:t>
      </w:r>
      <w:r w:rsidRPr="003B26D6">
        <w:tab/>
      </w:r>
      <w:r w:rsidRPr="003B26D6">
        <w:rPr>
          <w:rFonts w:hint="eastAsia"/>
        </w:rPr>
        <w:t>显示或设置当前内核日志打印等级</w:t>
      </w:r>
    </w:p>
    <w:p w:rsidR="00C73189" w:rsidRPr="003B26D6" w:rsidRDefault="00C73189" w:rsidP="003B26D6">
      <w:pPr>
        <w:pStyle w:val="a6"/>
      </w:pPr>
      <w:r w:rsidRPr="003B26D6">
        <w:t>cd</w:t>
      </w:r>
      <w:r w:rsidRPr="003B26D6">
        <w:tab/>
      </w:r>
      <w:r w:rsidRPr="003B26D6">
        <w:tab/>
      </w:r>
      <w:r>
        <w:tab/>
      </w:r>
      <w:r w:rsidRPr="003B26D6">
        <w:rPr>
          <w:rFonts w:hint="eastAsia"/>
        </w:rPr>
        <w:t>切换当前目录</w:t>
      </w:r>
    </w:p>
    <w:p w:rsidR="00C73189" w:rsidRPr="003B26D6" w:rsidRDefault="00C73189" w:rsidP="003B26D6">
      <w:pPr>
        <w:pStyle w:val="a6"/>
      </w:pPr>
      <w:r w:rsidRPr="003B26D6">
        <w:t>pwd</w:t>
      </w:r>
      <w:r w:rsidRPr="003B26D6">
        <w:tab/>
      </w:r>
      <w:r w:rsidRPr="003B26D6">
        <w:tab/>
      </w:r>
      <w:r>
        <w:tab/>
      </w:r>
      <w:r w:rsidRPr="003B26D6">
        <w:rPr>
          <w:rFonts w:hint="eastAsia"/>
        </w:rPr>
        <w:t>查看当前工作目</w:t>
      </w:r>
    </w:p>
    <w:p w:rsidR="00C73189" w:rsidRPr="003B26D6" w:rsidRDefault="00C73189" w:rsidP="003B26D6">
      <w:pPr>
        <w:pStyle w:val="a6"/>
      </w:pPr>
      <w:r w:rsidRPr="003B26D6">
        <w:t>df</w:t>
      </w:r>
      <w:r w:rsidRPr="003B26D6">
        <w:tab/>
      </w:r>
      <w:r w:rsidRPr="003B26D6">
        <w:tab/>
      </w:r>
      <w:r>
        <w:tab/>
      </w:r>
      <w:r w:rsidRPr="003B26D6">
        <w:rPr>
          <w:rFonts w:hint="eastAsia"/>
        </w:rPr>
        <w:t>查看指定目录的文件系统信息，默认为当前目录</w:t>
      </w:r>
    </w:p>
    <w:p w:rsidR="00C73189" w:rsidRPr="003B26D6" w:rsidRDefault="00C73189" w:rsidP="003B26D6">
      <w:pPr>
        <w:pStyle w:val="a6"/>
      </w:pPr>
      <w:r w:rsidRPr="003B26D6">
        <w:t>tmpname</w:t>
      </w:r>
      <w:r w:rsidRPr="003B26D6">
        <w:tab/>
      </w:r>
      <w:r w:rsidRPr="003B26D6">
        <w:tab/>
      </w:r>
      <w:r w:rsidRPr="003B26D6">
        <w:rPr>
          <w:rFonts w:hint="eastAsia"/>
        </w:rPr>
        <w:t>获得一个可以创建的临时文件名</w:t>
      </w:r>
    </w:p>
    <w:p w:rsidR="00C73189" w:rsidRPr="003B26D6" w:rsidRDefault="00C73189" w:rsidP="003B26D6">
      <w:pPr>
        <w:pStyle w:val="a6"/>
      </w:pPr>
      <w:r w:rsidRPr="003B26D6">
        <w:t>mkdir</w:t>
      </w:r>
      <w:r w:rsidRPr="003B26D6">
        <w:tab/>
      </w:r>
      <w:r w:rsidRPr="003B26D6">
        <w:tab/>
      </w:r>
      <w:r w:rsidRPr="003B26D6">
        <w:rPr>
          <w:rFonts w:hint="eastAsia"/>
        </w:rPr>
        <w:t>创建一个目录</w:t>
      </w:r>
    </w:p>
    <w:p w:rsidR="00C73189" w:rsidRPr="003B26D6" w:rsidRDefault="00C73189" w:rsidP="003B26D6">
      <w:pPr>
        <w:pStyle w:val="a6"/>
      </w:pPr>
      <w:r w:rsidRPr="003B26D6">
        <w:t>mkfifo</w:t>
      </w:r>
      <w:r w:rsidRPr="003B26D6">
        <w:tab/>
      </w:r>
      <w:r w:rsidRPr="003B26D6">
        <w:tab/>
      </w:r>
      <w:r w:rsidRPr="003B26D6">
        <w:rPr>
          <w:rFonts w:hint="eastAsia"/>
        </w:rPr>
        <w:t>创建一个命名管道，注意：只能在根文件系统设备下创建</w:t>
      </w:r>
    </w:p>
    <w:p w:rsidR="00C73189" w:rsidRPr="003B26D6" w:rsidRDefault="00C73189" w:rsidP="003B26D6">
      <w:pPr>
        <w:pStyle w:val="a6"/>
      </w:pPr>
      <w:r w:rsidRPr="003B26D6">
        <w:t>rmdir</w:t>
      </w:r>
      <w:r w:rsidRPr="003B26D6">
        <w:tab/>
      </w:r>
      <w:r w:rsidRPr="003B26D6">
        <w:tab/>
      </w:r>
      <w:r w:rsidRPr="003B26D6">
        <w:rPr>
          <w:rFonts w:hint="eastAsia"/>
        </w:rPr>
        <w:t>删除一个目录</w:t>
      </w:r>
    </w:p>
    <w:p w:rsidR="00C73189" w:rsidRPr="003B26D6" w:rsidRDefault="00C73189" w:rsidP="003B26D6">
      <w:pPr>
        <w:pStyle w:val="a6"/>
      </w:pPr>
      <w:r w:rsidRPr="003B26D6">
        <w:t>rm</w:t>
      </w:r>
      <w:r w:rsidRPr="003B26D6">
        <w:tab/>
      </w:r>
      <w:r w:rsidRPr="003B26D6">
        <w:tab/>
      </w:r>
      <w:r>
        <w:tab/>
      </w:r>
      <w:r w:rsidRPr="003B26D6">
        <w:rPr>
          <w:rFonts w:hint="eastAsia"/>
        </w:rPr>
        <w:t>删除一个文件</w:t>
      </w:r>
    </w:p>
    <w:p w:rsidR="00C73189" w:rsidRPr="003B26D6" w:rsidRDefault="00C73189" w:rsidP="003B26D6">
      <w:pPr>
        <w:pStyle w:val="a6"/>
      </w:pPr>
      <w:r w:rsidRPr="003B26D6">
        <w:t>mv</w:t>
      </w:r>
      <w:r w:rsidRPr="003B26D6">
        <w:tab/>
      </w:r>
      <w:r w:rsidRPr="003B26D6">
        <w:tab/>
      </w:r>
      <w:r>
        <w:tab/>
      </w:r>
      <w:r w:rsidRPr="003B26D6">
        <w:rPr>
          <w:rFonts w:hint="eastAsia"/>
        </w:rPr>
        <w:t>移动或重命名一个文件</w:t>
      </w:r>
    </w:p>
    <w:p w:rsidR="00C73189" w:rsidRPr="003B26D6" w:rsidRDefault="00C73189" w:rsidP="003B26D6">
      <w:pPr>
        <w:pStyle w:val="a6"/>
      </w:pPr>
      <w:r w:rsidRPr="003B26D6">
        <w:t>cat</w:t>
      </w:r>
      <w:r w:rsidRPr="003B26D6">
        <w:tab/>
      </w:r>
      <w:r w:rsidRPr="003B26D6">
        <w:tab/>
      </w:r>
      <w:r>
        <w:tab/>
      </w:r>
      <w:r w:rsidRPr="003B26D6">
        <w:rPr>
          <w:rFonts w:hint="eastAsia"/>
        </w:rPr>
        <w:t>查看一个文件的内容</w:t>
      </w:r>
    </w:p>
    <w:p w:rsidR="00C73189" w:rsidRPr="003B26D6" w:rsidRDefault="00C73189" w:rsidP="003B26D6">
      <w:pPr>
        <w:pStyle w:val="a6"/>
      </w:pPr>
      <w:r w:rsidRPr="003B26D6">
        <w:t>cp</w:t>
      </w:r>
      <w:r w:rsidRPr="003B26D6">
        <w:tab/>
      </w:r>
      <w:r w:rsidRPr="003B26D6">
        <w:tab/>
      </w:r>
      <w:r>
        <w:tab/>
      </w:r>
      <w:r w:rsidRPr="003B26D6">
        <w:rPr>
          <w:rFonts w:hint="eastAsia"/>
        </w:rPr>
        <w:t>拷贝一个文件</w:t>
      </w:r>
    </w:p>
    <w:p w:rsidR="00C73189" w:rsidRPr="003B26D6" w:rsidRDefault="00C73189" w:rsidP="003B26D6">
      <w:pPr>
        <w:pStyle w:val="a6"/>
      </w:pPr>
      <w:r w:rsidRPr="003B26D6">
        <w:t>cmp</w:t>
      </w:r>
      <w:r w:rsidRPr="003B26D6">
        <w:tab/>
      </w:r>
      <w:r w:rsidRPr="003B26D6">
        <w:tab/>
      </w:r>
      <w:r>
        <w:tab/>
      </w:r>
      <w:r w:rsidRPr="003B26D6">
        <w:rPr>
          <w:rFonts w:hint="eastAsia"/>
        </w:rPr>
        <w:t>比较一个文件</w:t>
      </w:r>
    </w:p>
    <w:p w:rsidR="00C73189" w:rsidRPr="003B26D6" w:rsidRDefault="00C73189" w:rsidP="003B26D6">
      <w:pPr>
        <w:pStyle w:val="a6"/>
      </w:pPr>
      <w:r w:rsidRPr="003B26D6">
        <w:t>dsize</w:t>
      </w:r>
      <w:r w:rsidRPr="003B26D6">
        <w:tab/>
      </w:r>
      <w:r w:rsidRPr="003B26D6">
        <w:tab/>
      </w:r>
      <w:r w:rsidRPr="003B26D6">
        <w:rPr>
          <w:rFonts w:hint="eastAsia"/>
        </w:rPr>
        <w:t>计算一个指定的目录包含的所有文件信息</w:t>
      </w:r>
    </w:p>
    <w:p w:rsidR="00C73189" w:rsidRPr="003B26D6" w:rsidRDefault="00C73189" w:rsidP="003B26D6">
      <w:pPr>
        <w:pStyle w:val="a6"/>
      </w:pPr>
      <w:r w:rsidRPr="003B26D6">
        <w:t>chmod</w:t>
      </w:r>
      <w:r w:rsidRPr="003B26D6">
        <w:tab/>
      </w:r>
      <w:r w:rsidRPr="003B26D6">
        <w:tab/>
      </w:r>
      <w:r w:rsidRPr="003B26D6">
        <w:rPr>
          <w:rFonts w:hint="eastAsia"/>
        </w:rPr>
        <w:t>设置文件或目录的权限位</w:t>
      </w:r>
    </w:p>
    <w:p w:rsidR="00C73189" w:rsidRPr="003B26D6" w:rsidRDefault="00C73189" w:rsidP="003B26D6">
      <w:pPr>
        <w:pStyle w:val="a6"/>
      </w:pPr>
      <w:r w:rsidRPr="003B26D6">
        <w:t>mkfs</w:t>
      </w:r>
      <w:r w:rsidRPr="003B26D6">
        <w:tab/>
      </w:r>
      <w:r w:rsidRPr="003B26D6">
        <w:tab/>
      </w:r>
      <w:r w:rsidRPr="003B26D6">
        <w:rPr>
          <w:rFonts w:hint="eastAsia"/>
        </w:rPr>
        <w:t>格式化指定的磁盘</w:t>
      </w:r>
    </w:p>
    <w:p w:rsidR="00C73189" w:rsidRPr="003B26D6" w:rsidRDefault="00C73189" w:rsidP="003B26D6">
      <w:pPr>
        <w:pStyle w:val="a6"/>
      </w:pPr>
      <w:r w:rsidRPr="003B26D6">
        <w:t>shfile</w:t>
      </w:r>
      <w:r w:rsidRPr="003B26D6">
        <w:tab/>
      </w:r>
      <w:r w:rsidRPr="003B26D6">
        <w:tab/>
      </w:r>
      <w:r w:rsidRPr="003B26D6">
        <w:rPr>
          <w:rFonts w:hint="eastAsia"/>
        </w:rPr>
        <w:t>执行指定的</w:t>
      </w:r>
      <w:r w:rsidRPr="003B26D6">
        <w:t>shell</w:t>
      </w:r>
      <w:r w:rsidRPr="003B26D6">
        <w:rPr>
          <w:rFonts w:hint="eastAsia"/>
        </w:rPr>
        <w:t>脚本</w:t>
      </w:r>
    </w:p>
    <w:p w:rsidR="00C73189" w:rsidRPr="003B26D6" w:rsidRDefault="00C73189" w:rsidP="003B26D6">
      <w:pPr>
        <w:pStyle w:val="a6"/>
      </w:pPr>
      <w:r w:rsidRPr="003B26D6">
        <w:t>mount</w:t>
      </w:r>
      <w:r w:rsidRPr="003B26D6">
        <w:tab/>
      </w:r>
      <w:r w:rsidRPr="003B26D6">
        <w:tab/>
      </w:r>
      <w:r w:rsidRPr="003B26D6">
        <w:rPr>
          <w:rFonts w:hint="eastAsia"/>
        </w:rPr>
        <w:t>挂载一个卷</w:t>
      </w:r>
    </w:p>
    <w:p w:rsidR="00C73189" w:rsidRPr="003B26D6" w:rsidRDefault="00C73189" w:rsidP="003B26D6">
      <w:pPr>
        <w:pStyle w:val="a6"/>
      </w:pPr>
      <w:r w:rsidRPr="003B26D6">
        <w:t>umount</w:t>
      </w:r>
      <w:r w:rsidRPr="003B26D6">
        <w:tab/>
      </w:r>
      <w:r w:rsidRPr="003B26D6">
        <w:tab/>
      </w:r>
      <w:r w:rsidRPr="003B26D6">
        <w:rPr>
          <w:rFonts w:hint="eastAsia"/>
        </w:rPr>
        <w:t>卸载一个卷</w:t>
      </w:r>
    </w:p>
    <w:p w:rsidR="00C73189" w:rsidRPr="003B26D6" w:rsidRDefault="00C73189" w:rsidP="003B26D6">
      <w:pPr>
        <w:pStyle w:val="a6"/>
      </w:pPr>
      <w:r w:rsidRPr="003B26D6">
        <w:t>showmount</w:t>
      </w:r>
      <w:r w:rsidRPr="003B26D6">
        <w:tab/>
      </w:r>
      <w:r w:rsidRPr="003B26D6">
        <w:rPr>
          <w:rFonts w:hint="eastAsia"/>
        </w:rPr>
        <w:t>查看系统中所有已经挂载的卷</w:t>
      </w:r>
    </w:p>
    <w:p w:rsidR="00C73189" w:rsidRPr="003B26D6" w:rsidRDefault="00C73189" w:rsidP="003B26D6">
      <w:pPr>
        <w:pStyle w:val="a6"/>
      </w:pPr>
      <w:r w:rsidRPr="003B26D6">
        <w:t>ln</w:t>
      </w:r>
      <w:r w:rsidRPr="003B26D6">
        <w:tab/>
      </w:r>
      <w:r w:rsidRPr="003B26D6">
        <w:tab/>
      </w:r>
      <w:r>
        <w:tab/>
      </w:r>
      <w:r w:rsidRPr="003B26D6">
        <w:rPr>
          <w:rFonts w:hint="eastAsia"/>
        </w:rPr>
        <w:t>创建符号链接文件</w:t>
      </w:r>
    </w:p>
    <w:p w:rsidR="00C73189" w:rsidRPr="003B26D6" w:rsidRDefault="00C73189" w:rsidP="003B26D6">
      <w:pPr>
        <w:pStyle w:val="a6"/>
      </w:pPr>
      <w:r w:rsidRPr="003B26D6">
        <w:t>dosfslabel</w:t>
      </w:r>
      <w:r w:rsidRPr="003B26D6">
        <w:tab/>
      </w:r>
      <w:r w:rsidRPr="003B26D6">
        <w:rPr>
          <w:rFonts w:hint="eastAsia"/>
        </w:rPr>
        <w:t>查看</w:t>
      </w:r>
      <w:r w:rsidRPr="003B26D6">
        <w:t>fat</w:t>
      </w:r>
      <w:r w:rsidRPr="003B26D6">
        <w:rPr>
          <w:rFonts w:hint="eastAsia"/>
        </w:rPr>
        <w:t>文件系统卷标</w:t>
      </w:r>
    </w:p>
    <w:p w:rsidR="00C73189" w:rsidRPr="003B26D6" w:rsidRDefault="00C73189" w:rsidP="003B26D6">
      <w:pPr>
        <w:pStyle w:val="a6"/>
      </w:pPr>
      <w:r w:rsidRPr="003B26D6">
        <w:t>fatugid</w:t>
      </w:r>
      <w:r w:rsidRPr="003B26D6">
        <w:tab/>
      </w:r>
      <w:r w:rsidRPr="003B26D6">
        <w:tab/>
      </w:r>
      <w:r w:rsidRPr="003B26D6">
        <w:rPr>
          <w:rFonts w:hint="eastAsia"/>
        </w:rPr>
        <w:t>设置</w:t>
      </w:r>
      <w:r w:rsidRPr="003B26D6">
        <w:t>fat</w:t>
      </w:r>
      <w:r w:rsidRPr="003B26D6">
        <w:rPr>
          <w:rFonts w:hint="eastAsia"/>
        </w:rPr>
        <w:t>文件系统用户与组</w:t>
      </w:r>
      <w:r w:rsidRPr="003B26D6">
        <w:t>id</w:t>
      </w:r>
    </w:p>
    <w:p w:rsidR="00C73189" w:rsidRPr="003B26D6" w:rsidRDefault="00C73189" w:rsidP="003B26D6">
      <w:pPr>
        <w:pStyle w:val="a6"/>
      </w:pPr>
      <w:r w:rsidRPr="003B26D6">
        <w:t>mmaps</w:t>
      </w:r>
      <w:r w:rsidRPr="003B26D6">
        <w:tab/>
      </w:r>
      <w:r w:rsidRPr="003B26D6">
        <w:tab/>
      </w:r>
      <w:r w:rsidRPr="003B26D6">
        <w:rPr>
          <w:rFonts w:hint="eastAsia"/>
        </w:rPr>
        <w:t>显示系统</w:t>
      </w:r>
      <w:r w:rsidRPr="003B26D6">
        <w:t>mmap</w:t>
      </w:r>
      <w:r w:rsidRPr="003B26D6">
        <w:rPr>
          <w:rFonts w:hint="eastAsia"/>
        </w:rPr>
        <w:t>信息</w:t>
      </w:r>
    </w:p>
    <w:p w:rsidR="00C73189" w:rsidRDefault="00C73189" w:rsidP="00EA770A">
      <w:pPr>
        <w:pStyle w:val="23"/>
        <w:spacing w:before="62" w:after="62"/>
        <w:ind w:firstLine="0"/>
        <w:rPr>
          <w:lang w:val="de-DE"/>
        </w:rPr>
      </w:pPr>
    </w:p>
    <w:p w:rsidR="00C73189" w:rsidRPr="003B26D6" w:rsidRDefault="00C73189" w:rsidP="00EA770A">
      <w:pPr>
        <w:pStyle w:val="23"/>
        <w:spacing w:before="62" w:after="62"/>
        <w:ind w:firstLine="0"/>
        <w:rPr>
          <w:b/>
          <w:lang w:val="de-DE"/>
        </w:rPr>
      </w:pPr>
      <w:r w:rsidRPr="003B26D6">
        <w:rPr>
          <w:rFonts w:hint="eastAsia"/>
          <w:b/>
          <w:lang w:val="de-DE"/>
        </w:rPr>
        <w:t>网络命令</w:t>
      </w:r>
    </w:p>
    <w:p w:rsidR="00C73189" w:rsidRPr="003B26D6" w:rsidRDefault="00C73189" w:rsidP="003B26D6">
      <w:pPr>
        <w:pStyle w:val="a6"/>
      </w:pPr>
      <w:r w:rsidRPr="003B26D6">
        <w:rPr>
          <w:rFonts w:hint="eastAsia"/>
        </w:rPr>
        <w:t>命令名</w:t>
      </w:r>
      <w:r w:rsidRPr="003B26D6">
        <w:tab/>
      </w:r>
      <w:r w:rsidRPr="003B26D6">
        <w:tab/>
      </w:r>
      <w:r w:rsidRPr="003B26D6">
        <w:rPr>
          <w:rFonts w:hint="eastAsia"/>
        </w:rPr>
        <w:t>简要说明</w:t>
      </w:r>
    </w:p>
    <w:p w:rsidR="00C73189" w:rsidRPr="003B26D6" w:rsidRDefault="00C73189" w:rsidP="003B26D6">
      <w:pPr>
        <w:pStyle w:val="a6"/>
      </w:pPr>
      <w:r w:rsidRPr="003B26D6">
        <w:t>route</w:t>
      </w:r>
      <w:r w:rsidRPr="003B26D6">
        <w:tab/>
      </w:r>
      <w:r w:rsidRPr="003B26D6">
        <w:tab/>
      </w:r>
      <w:r w:rsidRPr="003B26D6">
        <w:rPr>
          <w:rFonts w:hint="eastAsia"/>
        </w:rPr>
        <w:t>添加、删除、修改或查看系统路由表</w:t>
      </w:r>
    </w:p>
    <w:p w:rsidR="00C73189" w:rsidRPr="003B26D6" w:rsidRDefault="00C73189" w:rsidP="003B26D6">
      <w:pPr>
        <w:pStyle w:val="a6"/>
      </w:pPr>
      <w:r w:rsidRPr="003B26D6">
        <w:t>netstat</w:t>
      </w:r>
      <w:r w:rsidRPr="003B26D6">
        <w:tab/>
      </w:r>
      <w:r w:rsidRPr="003B26D6">
        <w:tab/>
      </w:r>
      <w:r w:rsidRPr="003B26D6">
        <w:rPr>
          <w:rFonts w:hint="eastAsia"/>
        </w:rPr>
        <w:t>查看网络状态</w:t>
      </w:r>
    </w:p>
    <w:p w:rsidR="00C73189" w:rsidRPr="003B26D6" w:rsidRDefault="00C73189" w:rsidP="003B26D6">
      <w:pPr>
        <w:pStyle w:val="a6"/>
      </w:pPr>
      <w:r w:rsidRPr="003B26D6">
        <w:t>ifconfig</w:t>
      </w:r>
      <w:r w:rsidRPr="003B26D6">
        <w:tab/>
      </w:r>
      <w:r w:rsidRPr="003B26D6">
        <w:rPr>
          <w:rFonts w:hint="eastAsia"/>
        </w:rPr>
        <w:t>配置网络接口信息</w:t>
      </w:r>
    </w:p>
    <w:p w:rsidR="00C73189" w:rsidRPr="003B26D6" w:rsidRDefault="00C73189" w:rsidP="003B26D6">
      <w:pPr>
        <w:pStyle w:val="a6"/>
      </w:pPr>
      <w:r w:rsidRPr="003B26D6">
        <w:t>ifup</w:t>
      </w:r>
      <w:r w:rsidRPr="003B26D6">
        <w:tab/>
      </w:r>
      <w:r w:rsidRPr="003B26D6">
        <w:tab/>
      </w:r>
      <w:r w:rsidRPr="003B26D6">
        <w:rPr>
          <w:rFonts w:hint="eastAsia"/>
        </w:rPr>
        <w:t>使能一个网络接口</w:t>
      </w:r>
    </w:p>
    <w:p w:rsidR="00C73189" w:rsidRPr="003B26D6" w:rsidRDefault="00C73189" w:rsidP="003B26D6">
      <w:pPr>
        <w:pStyle w:val="a6"/>
      </w:pPr>
      <w:r w:rsidRPr="003B26D6">
        <w:t>ifdown</w:t>
      </w:r>
      <w:r w:rsidRPr="003B26D6">
        <w:tab/>
      </w:r>
      <w:r w:rsidRPr="003B26D6">
        <w:tab/>
      </w:r>
      <w:r w:rsidRPr="003B26D6">
        <w:rPr>
          <w:rFonts w:hint="eastAsia"/>
        </w:rPr>
        <w:t>禁能一个网络接口</w:t>
      </w:r>
    </w:p>
    <w:p w:rsidR="00C73189" w:rsidRPr="003B26D6" w:rsidRDefault="00C73189" w:rsidP="003B26D6">
      <w:pPr>
        <w:pStyle w:val="a6"/>
      </w:pPr>
      <w:r w:rsidRPr="003B26D6">
        <w:t>ifrouter</w:t>
      </w:r>
      <w:r w:rsidRPr="003B26D6">
        <w:tab/>
      </w:r>
      <w:r w:rsidRPr="003B26D6">
        <w:rPr>
          <w:rFonts w:hint="eastAsia"/>
        </w:rPr>
        <w:t>设置默认路由接口</w:t>
      </w:r>
    </w:p>
    <w:p w:rsidR="00C73189" w:rsidRPr="003B26D6" w:rsidRDefault="00C73189" w:rsidP="003B26D6">
      <w:pPr>
        <w:pStyle w:val="a6"/>
      </w:pPr>
      <w:r w:rsidRPr="003B26D6">
        <w:t>arp</w:t>
      </w:r>
      <w:r w:rsidRPr="003B26D6">
        <w:tab/>
      </w:r>
      <w:r w:rsidRPr="003B26D6">
        <w:tab/>
      </w:r>
      <w:r>
        <w:tab/>
      </w:r>
      <w:r w:rsidRPr="003B26D6">
        <w:rPr>
          <w:rFonts w:hint="eastAsia"/>
        </w:rPr>
        <w:t>添加、删除或查看</w:t>
      </w:r>
      <w:r w:rsidRPr="003B26D6">
        <w:t>ARP</w:t>
      </w:r>
      <w:r w:rsidRPr="003B26D6">
        <w:rPr>
          <w:rFonts w:hint="eastAsia"/>
        </w:rPr>
        <w:t>表</w:t>
      </w:r>
    </w:p>
    <w:p w:rsidR="00C73189" w:rsidRPr="003B26D6" w:rsidRDefault="00C73189" w:rsidP="003B26D6">
      <w:pPr>
        <w:pStyle w:val="a6"/>
      </w:pPr>
      <w:r w:rsidRPr="003B26D6">
        <w:t>ping</w:t>
      </w:r>
      <w:r w:rsidRPr="003B26D6">
        <w:tab/>
      </w:r>
      <w:r w:rsidRPr="003B26D6">
        <w:tab/>
        <w:t>Ping</w:t>
      </w:r>
      <w:r w:rsidRPr="003B26D6">
        <w:rPr>
          <w:rFonts w:hint="eastAsia"/>
        </w:rPr>
        <w:t>命令</w:t>
      </w:r>
    </w:p>
    <w:p w:rsidR="00C73189" w:rsidRPr="003B26D6" w:rsidRDefault="00C73189" w:rsidP="003B26D6">
      <w:pPr>
        <w:pStyle w:val="a6"/>
      </w:pPr>
      <w:r w:rsidRPr="003B26D6">
        <w:t>ping6</w:t>
      </w:r>
      <w:r w:rsidRPr="003B26D6">
        <w:tab/>
      </w:r>
      <w:r w:rsidRPr="003B26D6">
        <w:tab/>
        <w:t>IPv6 Ping</w:t>
      </w:r>
      <w:r w:rsidRPr="003B26D6">
        <w:rPr>
          <w:rFonts w:hint="eastAsia"/>
        </w:rPr>
        <w:t>命令</w:t>
      </w:r>
    </w:p>
    <w:p w:rsidR="00C73189" w:rsidRPr="003B26D6" w:rsidRDefault="00C73189" w:rsidP="003B26D6">
      <w:pPr>
        <w:pStyle w:val="a6"/>
      </w:pPr>
      <w:r w:rsidRPr="003B26D6">
        <w:t>tftpdpath</w:t>
      </w:r>
      <w:r w:rsidRPr="003B26D6">
        <w:tab/>
      </w:r>
      <w:r w:rsidRPr="003B26D6">
        <w:rPr>
          <w:rFonts w:hint="eastAsia"/>
        </w:rPr>
        <w:t>查看或设置</w:t>
      </w:r>
      <w:r w:rsidRPr="003B26D6">
        <w:t>tftp</w:t>
      </w:r>
      <w:r w:rsidRPr="003B26D6">
        <w:rPr>
          <w:rFonts w:hint="eastAsia"/>
        </w:rPr>
        <w:t>服务器本地路径</w:t>
      </w:r>
    </w:p>
    <w:p w:rsidR="00C73189" w:rsidRPr="003B26D6" w:rsidRDefault="00C73189" w:rsidP="003B26D6">
      <w:pPr>
        <w:pStyle w:val="a6"/>
      </w:pPr>
      <w:r w:rsidRPr="003B26D6">
        <w:t>tftp</w:t>
      </w:r>
      <w:r w:rsidRPr="003B26D6">
        <w:tab/>
      </w:r>
      <w:r w:rsidRPr="003B26D6">
        <w:tab/>
      </w:r>
      <w:r w:rsidRPr="003B26D6">
        <w:rPr>
          <w:rFonts w:hint="eastAsia"/>
        </w:rPr>
        <w:t>使用</w:t>
      </w:r>
      <w:r w:rsidRPr="003B26D6">
        <w:t>tftp</w:t>
      </w:r>
      <w:r w:rsidRPr="003B26D6">
        <w:rPr>
          <w:rFonts w:hint="eastAsia"/>
        </w:rPr>
        <w:t>命令接收或者发送一个文件</w:t>
      </w:r>
    </w:p>
    <w:p w:rsidR="00C73189" w:rsidRPr="003B26D6" w:rsidRDefault="00C73189" w:rsidP="003B26D6">
      <w:pPr>
        <w:pStyle w:val="a6"/>
      </w:pPr>
      <w:r w:rsidRPr="003B26D6">
        <w:t>ftpds</w:t>
      </w:r>
      <w:r w:rsidRPr="003B26D6">
        <w:tab/>
      </w:r>
      <w:r w:rsidRPr="003B26D6">
        <w:tab/>
      </w:r>
      <w:r w:rsidRPr="003B26D6">
        <w:rPr>
          <w:rFonts w:hint="eastAsia"/>
        </w:rPr>
        <w:t>显示</w:t>
      </w:r>
      <w:r w:rsidRPr="003B26D6">
        <w:t>ftp</w:t>
      </w:r>
      <w:r w:rsidRPr="003B26D6">
        <w:rPr>
          <w:rFonts w:hint="eastAsia"/>
        </w:rPr>
        <w:t>服务器信息</w:t>
      </w:r>
    </w:p>
    <w:p w:rsidR="00C73189" w:rsidRPr="003B26D6" w:rsidRDefault="00C73189" w:rsidP="003B26D6">
      <w:pPr>
        <w:pStyle w:val="a6"/>
      </w:pPr>
      <w:r w:rsidRPr="003B26D6">
        <w:lastRenderedPageBreak/>
        <w:t>ftpdpath</w:t>
      </w:r>
      <w:r w:rsidRPr="003B26D6">
        <w:tab/>
      </w:r>
      <w:r w:rsidRPr="003B26D6">
        <w:rPr>
          <w:rFonts w:hint="eastAsia"/>
        </w:rPr>
        <w:t>查看或设置</w:t>
      </w:r>
      <w:r w:rsidRPr="003B26D6">
        <w:t>ftp</w:t>
      </w:r>
      <w:r w:rsidRPr="003B26D6">
        <w:rPr>
          <w:rFonts w:hint="eastAsia"/>
        </w:rPr>
        <w:t>服务器初始化路径</w:t>
      </w:r>
    </w:p>
    <w:p w:rsidR="00C73189" w:rsidRPr="003B26D6" w:rsidRDefault="00C73189" w:rsidP="003B26D6">
      <w:pPr>
        <w:pStyle w:val="a6"/>
      </w:pPr>
      <w:r w:rsidRPr="003B26D6">
        <w:t>nat</w:t>
      </w:r>
      <w:r w:rsidRPr="003B26D6">
        <w:tab/>
      </w:r>
      <w:r w:rsidRPr="003B26D6">
        <w:tab/>
      </w:r>
      <w:r>
        <w:tab/>
      </w:r>
      <w:r w:rsidRPr="003B26D6">
        <w:rPr>
          <w:rFonts w:hint="eastAsia"/>
        </w:rPr>
        <w:t>启动、关闭或设置</w:t>
      </w:r>
      <w:r w:rsidRPr="003B26D6">
        <w:t>NAT</w:t>
      </w:r>
      <w:r w:rsidRPr="003B26D6">
        <w:rPr>
          <w:rFonts w:hint="eastAsia"/>
        </w:rPr>
        <w:t>虚拟网络地址服务</w:t>
      </w:r>
    </w:p>
    <w:p w:rsidR="00C73189" w:rsidRPr="003B26D6" w:rsidRDefault="00C73189" w:rsidP="003B26D6">
      <w:pPr>
        <w:pStyle w:val="a6"/>
      </w:pPr>
      <w:r w:rsidRPr="003B26D6">
        <w:t>nats</w:t>
      </w:r>
      <w:r w:rsidRPr="003B26D6">
        <w:tab/>
      </w:r>
      <w:r w:rsidRPr="003B26D6">
        <w:tab/>
      </w:r>
      <w:r w:rsidRPr="003B26D6">
        <w:rPr>
          <w:rFonts w:hint="eastAsia"/>
        </w:rPr>
        <w:t>查看当前</w:t>
      </w:r>
      <w:r w:rsidRPr="003B26D6">
        <w:t>NAT</w:t>
      </w:r>
      <w:r w:rsidRPr="003B26D6">
        <w:rPr>
          <w:rFonts w:hint="eastAsia"/>
        </w:rPr>
        <w:t>虚拟地址服务状态</w:t>
      </w:r>
    </w:p>
    <w:p w:rsidR="00C73189" w:rsidRPr="003B26D6" w:rsidRDefault="00C73189" w:rsidP="003B26D6">
      <w:pPr>
        <w:pStyle w:val="a6"/>
      </w:pPr>
      <w:r w:rsidRPr="003B26D6">
        <w:t>npfs</w:t>
      </w:r>
      <w:r w:rsidRPr="003B26D6">
        <w:tab/>
      </w:r>
      <w:r w:rsidRPr="003B26D6">
        <w:tab/>
      </w:r>
      <w:r w:rsidRPr="003B26D6">
        <w:rPr>
          <w:rFonts w:hint="eastAsia"/>
        </w:rPr>
        <w:t>查看网络数据包过滤器状态</w:t>
      </w:r>
    </w:p>
    <w:p w:rsidR="00C73189" w:rsidRPr="003B26D6" w:rsidRDefault="00C73189" w:rsidP="003B26D6">
      <w:pPr>
        <w:pStyle w:val="a6"/>
      </w:pPr>
      <w:r w:rsidRPr="003B26D6">
        <w:t>npfruleadd</w:t>
      </w:r>
      <w:r w:rsidRPr="003B26D6">
        <w:tab/>
      </w:r>
      <w:r w:rsidRPr="003B26D6">
        <w:rPr>
          <w:rFonts w:hint="eastAsia"/>
        </w:rPr>
        <w:t>添加一条网络数据包滤波器规则</w:t>
      </w:r>
    </w:p>
    <w:p w:rsidR="00C73189" w:rsidRPr="003B26D6" w:rsidRDefault="00C73189" w:rsidP="003B26D6">
      <w:pPr>
        <w:pStyle w:val="a6"/>
      </w:pPr>
      <w:r w:rsidRPr="003B26D6">
        <w:t>npfruledel</w:t>
      </w:r>
      <w:r w:rsidRPr="003B26D6">
        <w:tab/>
      </w:r>
      <w:r w:rsidRPr="003B26D6">
        <w:rPr>
          <w:rFonts w:hint="eastAsia"/>
        </w:rPr>
        <w:t>删除一条网络数据包过滤器规则</w:t>
      </w:r>
    </w:p>
    <w:p w:rsidR="00C73189" w:rsidRPr="003B26D6" w:rsidRDefault="00C73189" w:rsidP="003B26D6">
      <w:pPr>
        <w:pStyle w:val="a6"/>
      </w:pPr>
      <w:r w:rsidRPr="003B26D6">
        <w:t>npfattach</w:t>
      </w:r>
      <w:r w:rsidRPr="003B26D6">
        <w:tab/>
      </w:r>
      <w:r w:rsidRPr="003B26D6">
        <w:rPr>
          <w:rFonts w:hint="eastAsia"/>
        </w:rPr>
        <w:t>在指定网络接口上使能网络数据包过滤器</w:t>
      </w:r>
    </w:p>
    <w:p w:rsidR="00C73189" w:rsidRPr="003B26D6" w:rsidRDefault="00C73189" w:rsidP="003B26D6">
      <w:pPr>
        <w:pStyle w:val="a6"/>
      </w:pPr>
      <w:r w:rsidRPr="003B26D6">
        <w:t>npfdetach</w:t>
      </w:r>
      <w:r w:rsidRPr="003B26D6">
        <w:tab/>
      </w:r>
      <w:r w:rsidRPr="003B26D6">
        <w:rPr>
          <w:rFonts w:hint="eastAsia"/>
        </w:rPr>
        <w:t>在指定网络接口上禁能网络数据包过滤器</w:t>
      </w:r>
    </w:p>
    <w:p w:rsidR="00C73189" w:rsidRPr="003B26D6" w:rsidRDefault="00C73189" w:rsidP="003B26D6">
      <w:pPr>
        <w:spacing w:before="62" w:after="62"/>
        <w:rPr>
          <w:b/>
        </w:rPr>
      </w:pPr>
      <w:r w:rsidRPr="003B26D6">
        <w:rPr>
          <w:rFonts w:hint="eastAsia"/>
          <w:b/>
        </w:rPr>
        <w:t>时间命令</w:t>
      </w:r>
    </w:p>
    <w:p w:rsidR="00C73189" w:rsidRPr="003B26D6" w:rsidRDefault="00C73189" w:rsidP="003B26D6">
      <w:pPr>
        <w:pStyle w:val="a6"/>
      </w:pPr>
      <w:r w:rsidRPr="003B26D6">
        <w:rPr>
          <w:rFonts w:hint="eastAsia"/>
        </w:rPr>
        <w:t>命令名</w:t>
      </w:r>
      <w:r w:rsidRPr="003B26D6">
        <w:tab/>
      </w:r>
      <w:r w:rsidRPr="003B26D6">
        <w:tab/>
      </w:r>
      <w:r w:rsidRPr="003B26D6">
        <w:rPr>
          <w:rFonts w:hint="eastAsia"/>
        </w:rPr>
        <w:t>简要说明</w:t>
      </w:r>
    </w:p>
    <w:p w:rsidR="00C73189" w:rsidRPr="003B26D6" w:rsidRDefault="00C73189" w:rsidP="003B26D6">
      <w:pPr>
        <w:pStyle w:val="a6"/>
      </w:pPr>
      <w:r w:rsidRPr="003B26D6">
        <w:t>date</w:t>
      </w:r>
      <w:r w:rsidRPr="003B26D6">
        <w:tab/>
      </w:r>
      <w:r w:rsidRPr="003B26D6">
        <w:tab/>
      </w:r>
      <w:r w:rsidRPr="003B26D6">
        <w:rPr>
          <w:rFonts w:hint="eastAsia"/>
        </w:rPr>
        <w:t>显示或设置系统时间</w:t>
      </w:r>
    </w:p>
    <w:p w:rsidR="00C73189" w:rsidRPr="003B26D6" w:rsidRDefault="00C73189" w:rsidP="003B26D6">
      <w:pPr>
        <w:pStyle w:val="a6"/>
      </w:pPr>
      <w:r w:rsidRPr="003B26D6">
        <w:t>hwclock</w:t>
      </w:r>
      <w:r w:rsidRPr="003B26D6">
        <w:tab/>
      </w:r>
      <w:r w:rsidRPr="003B26D6">
        <w:tab/>
      </w:r>
      <w:r w:rsidRPr="003B26D6">
        <w:rPr>
          <w:rFonts w:hint="eastAsia"/>
        </w:rPr>
        <w:t>显示或同步操作系统与硬件</w:t>
      </w:r>
      <w:r w:rsidRPr="003B26D6">
        <w:t>RTC</w:t>
      </w:r>
      <w:r w:rsidRPr="003B26D6">
        <w:rPr>
          <w:rFonts w:hint="eastAsia"/>
        </w:rPr>
        <w:t>时钟</w:t>
      </w:r>
    </w:p>
    <w:p w:rsidR="00C73189" w:rsidRPr="003B26D6" w:rsidRDefault="00C73189" w:rsidP="003B26D6">
      <w:pPr>
        <w:spacing w:before="62" w:after="62"/>
        <w:rPr>
          <w:b/>
        </w:rPr>
      </w:pPr>
      <w:r w:rsidRPr="003B26D6">
        <w:rPr>
          <w:rFonts w:hint="eastAsia"/>
          <w:b/>
        </w:rPr>
        <w:t>动态装载命令</w:t>
      </w:r>
    </w:p>
    <w:p w:rsidR="00C73189" w:rsidRPr="003B26D6" w:rsidRDefault="00C73189" w:rsidP="003B26D6">
      <w:pPr>
        <w:pStyle w:val="a6"/>
      </w:pPr>
      <w:r w:rsidRPr="003B26D6">
        <w:rPr>
          <w:rFonts w:hint="eastAsia"/>
        </w:rPr>
        <w:t>命令名</w:t>
      </w:r>
      <w:r w:rsidRPr="003B26D6">
        <w:tab/>
      </w:r>
      <w:r w:rsidRPr="003B26D6">
        <w:tab/>
      </w:r>
      <w:r w:rsidRPr="003B26D6">
        <w:rPr>
          <w:rFonts w:hint="eastAsia"/>
        </w:rPr>
        <w:t>简要说明</w:t>
      </w:r>
    </w:p>
    <w:p w:rsidR="00C73189" w:rsidRPr="003B26D6" w:rsidRDefault="00C73189" w:rsidP="003B26D6">
      <w:pPr>
        <w:pStyle w:val="a6"/>
      </w:pPr>
      <w:r w:rsidRPr="003B26D6">
        <w:t>debug</w:t>
      </w:r>
      <w:r w:rsidRPr="003B26D6">
        <w:tab/>
      </w:r>
      <w:r w:rsidRPr="003B26D6">
        <w:tab/>
      </w:r>
      <w:r w:rsidRPr="003B26D6">
        <w:rPr>
          <w:rFonts w:hint="eastAsia"/>
        </w:rPr>
        <w:t>调试一个进程</w:t>
      </w:r>
    </w:p>
    <w:p w:rsidR="00C73189" w:rsidRPr="003B26D6" w:rsidRDefault="00C73189" w:rsidP="003B26D6">
      <w:pPr>
        <w:pStyle w:val="a6"/>
      </w:pPr>
      <w:r w:rsidRPr="003B26D6">
        <w:t>dlconfig</w:t>
      </w:r>
      <w:r w:rsidRPr="003B26D6">
        <w:tab/>
      </w:r>
      <w:r w:rsidRPr="003B26D6">
        <w:rPr>
          <w:rFonts w:hint="eastAsia"/>
        </w:rPr>
        <w:t>配置动态链接器工作参数</w:t>
      </w:r>
    </w:p>
    <w:p w:rsidR="00C73189" w:rsidRPr="003B26D6" w:rsidRDefault="00C73189" w:rsidP="003B26D6">
      <w:pPr>
        <w:pStyle w:val="a6"/>
      </w:pPr>
      <w:r w:rsidRPr="003B26D6">
        <w:t>modulereg</w:t>
      </w:r>
      <w:r w:rsidRPr="003B26D6">
        <w:tab/>
      </w:r>
      <w:r w:rsidRPr="003B26D6">
        <w:rPr>
          <w:rFonts w:hint="eastAsia"/>
        </w:rPr>
        <w:t>注册一个内核模块</w:t>
      </w:r>
    </w:p>
    <w:p w:rsidR="00C73189" w:rsidRPr="003B26D6" w:rsidRDefault="00C73189" w:rsidP="003B26D6">
      <w:pPr>
        <w:pStyle w:val="a6"/>
      </w:pPr>
      <w:r w:rsidRPr="003B26D6">
        <w:t>moduleunreg</w:t>
      </w:r>
      <w:r w:rsidRPr="003B26D6">
        <w:tab/>
      </w:r>
      <w:r w:rsidRPr="003B26D6">
        <w:rPr>
          <w:rFonts w:hint="eastAsia"/>
        </w:rPr>
        <w:t>卸载一个内核模块</w:t>
      </w:r>
    </w:p>
    <w:p w:rsidR="00C73189" w:rsidRPr="003B26D6" w:rsidRDefault="00C73189" w:rsidP="003B26D6">
      <w:pPr>
        <w:pStyle w:val="a6"/>
      </w:pPr>
      <w:r w:rsidRPr="003B26D6">
        <w:t>modulestat</w:t>
      </w:r>
      <w:r w:rsidRPr="003B26D6">
        <w:tab/>
      </w:r>
      <w:r w:rsidRPr="003B26D6">
        <w:rPr>
          <w:rFonts w:hint="eastAsia"/>
        </w:rPr>
        <w:t>查看一个内核模块或动态链接库文件信息</w:t>
      </w:r>
    </w:p>
    <w:p w:rsidR="00C73189" w:rsidRPr="003B26D6" w:rsidRDefault="00C73189" w:rsidP="003B26D6">
      <w:pPr>
        <w:pStyle w:val="a6"/>
      </w:pPr>
      <w:r w:rsidRPr="003B26D6">
        <w:t>lsmod</w:t>
      </w:r>
      <w:r w:rsidRPr="003B26D6">
        <w:tab/>
      </w:r>
      <w:r w:rsidRPr="003B26D6">
        <w:tab/>
      </w:r>
      <w:r w:rsidRPr="003B26D6">
        <w:rPr>
          <w:rFonts w:hint="eastAsia"/>
        </w:rPr>
        <w:t>查看系统装载的所有内核模块信息</w:t>
      </w:r>
    </w:p>
    <w:p w:rsidR="00C73189" w:rsidRPr="003B26D6" w:rsidRDefault="00C73189" w:rsidP="003B26D6">
      <w:pPr>
        <w:pStyle w:val="a6"/>
      </w:pPr>
      <w:r w:rsidRPr="003B26D6">
        <w:t>modules</w:t>
      </w:r>
      <w:r w:rsidRPr="003B26D6">
        <w:tab/>
      </w:r>
      <w:r w:rsidRPr="003B26D6">
        <w:tab/>
      </w:r>
      <w:r w:rsidRPr="003B26D6">
        <w:rPr>
          <w:rFonts w:hint="eastAsia"/>
        </w:rPr>
        <w:t>查看系统装载的所有内核模块与进程动态链接库信息</w:t>
      </w:r>
    </w:p>
    <w:p w:rsidR="00C73189" w:rsidRPr="003B26D6" w:rsidRDefault="00C73189" w:rsidP="00EA770A">
      <w:pPr>
        <w:pStyle w:val="23"/>
        <w:spacing w:before="62" w:after="62"/>
        <w:ind w:firstLine="0"/>
        <w:rPr>
          <w:b/>
          <w:lang w:val="de-DE"/>
        </w:rPr>
      </w:pPr>
      <w:r w:rsidRPr="003B26D6">
        <w:rPr>
          <w:rFonts w:hint="eastAsia"/>
          <w:b/>
          <w:lang w:val="de-DE"/>
        </w:rPr>
        <w:t>其他命令</w:t>
      </w:r>
    </w:p>
    <w:p w:rsidR="00C73189" w:rsidRPr="003B26D6" w:rsidRDefault="00C73189" w:rsidP="003B26D6">
      <w:pPr>
        <w:pStyle w:val="a6"/>
      </w:pPr>
      <w:r w:rsidRPr="003B26D6">
        <w:rPr>
          <w:rFonts w:hint="eastAsia"/>
        </w:rPr>
        <w:t>命令名</w:t>
      </w:r>
      <w:r w:rsidRPr="003B26D6">
        <w:tab/>
      </w:r>
      <w:r w:rsidRPr="003B26D6">
        <w:tab/>
      </w:r>
      <w:r w:rsidRPr="003B26D6">
        <w:rPr>
          <w:rFonts w:hint="eastAsia"/>
        </w:rPr>
        <w:t>简要说明</w:t>
      </w:r>
    </w:p>
    <w:p w:rsidR="00C73189" w:rsidRPr="003B26D6" w:rsidRDefault="00C73189" w:rsidP="003B26D6">
      <w:pPr>
        <w:pStyle w:val="a6"/>
      </w:pPr>
      <w:r w:rsidRPr="003B26D6">
        <w:t>shstack</w:t>
      </w:r>
      <w:r w:rsidRPr="003B26D6">
        <w:tab/>
      </w:r>
      <w:r w:rsidRPr="003B26D6">
        <w:tab/>
      </w:r>
      <w:r w:rsidRPr="003B26D6">
        <w:rPr>
          <w:rFonts w:hint="eastAsia"/>
        </w:rPr>
        <w:t>显示或者设置</w:t>
      </w:r>
      <w:r w:rsidRPr="003B26D6">
        <w:t>shell</w:t>
      </w:r>
      <w:r w:rsidRPr="003B26D6">
        <w:rPr>
          <w:rFonts w:hint="eastAsia"/>
        </w:rPr>
        <w:t>任务堆栈大小，设置仅对之后启动的</w:t>
      </w:r>
      <w:r w:rsidRPr="003B26D6">
        <w:t>shell</w:t>
      </w:r>
      <w:r w:rsidRPr="003B26D6">
        <w:rPr>
          <w:rFonts w:hint="eastAsia"/>
        </w:rPr>
        <w:t>有效</w:t>
      </w:r>
    </w:p>
    <w:p w:rsidR="00C73189" w:rsidRPr="003B26D6" w:rsidRDefault="00C73189" w:rsidP="003B26D6">
      <w:pPr>
        <w:pStyle w:val="a6"/>
      </w:pPr>
      <w:r>
        <w:t>leakchkstart</w:t>
      </w:r>
      <w:r w:rsidRPr="003B26D6">
        <w:rPr>
          <w:rFonts w:hint="eastAsia"/>
        </w:rPr>
        <w:t>启动系统内存泄露跟踪器</w:t>
      </w:r>
    </w:p>
    <w:p w:rsidR="00C73189" w:rsidRPr="003B26D6" w:rsidRDefault="00C73189" w:rsidP="003B26D6">
      <w:pPr>
        <w:pStyle w:val="a6"/>
      </w:pPr>
      <w:r w:rsidRPr="003B26D6">
        <w:t>leakchkstop</w:t>
      </w:r>
      <w:r w:rsidRPr="003B26D6">
        <w:tab/>
      </w:r>
      <w:r w:rsidRPr="003B26D6">
        <w:rPr>
          <w:rFonts w:hint="eastAsia"/>
        </w:rPr>
        <w:t>关闭系统内存泄露跟踪器</w:t>
      </w:r>
    </w:p>
    <w:p w:rsidR="00C73189" w:rsidRPr="003B26D6" w:rsidRDefault="00C73189" w:rsidP="003B26D6">
      <w:pPr>
        <w:pStyle w:val="a6"/>
      </w:pPr>
      <w:r w:rsidRPr="003B26D6">
        <w:t>leakchk</w:t>
      </w:r>
      <w:r w:rsidRPr="003B26D6">
        <w:tab/>
      </w:r>
      <w:r w:rsidRPr="003B26D6">
        <w:tab/>
      </w:r>
      <w:r w:rsidRPr="003B26D6">
        <w:rPr>
          <w:rFonts w:hint="eastAsia"/>
        </w:rPr>
        <w:t>内存泄露检查</w:t>
      </w:r>
    </w:p>
    <w:p w:rsidR="00C73189" w:rsidRPr="003B26D6" w:rsidRDefault="00C73189" w:rsidP="003B26D6">
      <w:pPr>
        <w:pStyle w:val="a6"/>
      </w:pPr>
      <w:r w:rsidRPr="003B26D6">
        <w:t>xmodems</w:t>
      </w:r>
      <w:r w:rsidRPr="003B26D6">
        <w:tab/>
      </w:r>
      <w:r w:rsidRPr="003B26D6">
        <w:tab/>
      </w:r>
      <w:r w:rsidRPr="003B26D6">
        <w:rPr>
          <w:rFonts w:hint="eastAsia"/>
        </w:rPr>
        <w:t>使用</w:t>
      </w:r>
      <w:r w:rsidRPr="003B26D6">
        <w:t>xmodem</w:t>
      </w:r>
      <w:r w:rsidRPr="003B26D6">
        <w:rPr>
          <w:rFonts w:hint="eastAsia"/>
        </w:rPr>
        <w:t>协议发送一个文件</w:t>
      </w:r>
    </w:p>
    <w:p w:rsidR="00C73189" w:rsidRPr="003B26D6" w:rsidRDefault="00C73189" w:rsidP="003B26D6">
      <w:pPr>
        <w:pStyle w:val="a6"/>
      </w:pPr>
      <w:r w:rsidRPr="003B26D6">
        <w:t>xmodemr</w:t>
      </w:r>
      <w:r w:rsidRPr="003B26D6">
        <w:tab/>
      </w:r>
      <w:r w:rsidRPr="003B26D6">
        <w:tab/>
      </w:r>
      <w:r w:rsidRPr="003B26D6">
        <w:rPr>
          <w:rFonts w:hint="eastAsia"/>
        </w:rPr>
        <w:t>使用</w:t>
      </w:r>
      <w:r w:rsidRPr="003B26D6">
        <w:t>xmodem</w:t>
      </w:r>
      <w:r w:rsidRPr="003B26D6">
        <w:rPr>
          <w:rFonts w:hint="eastAsia"/>
        </w:rPr>
        <w:t>协议接收一个文件</w:t>
      </w:r>
    </w:p>
    <w:p w:rsidR="00C73189" w:rsidRPr="003B26D6" w:rsidRDefault="00C73189" w:rsidP="003B26D6">
      <w:pPr>
        <w:pStyle w:val="a6"/>
      </w:pPr>
      <w:r w:rsidRPr="003B26D6">
        <w:t>untar</w:t>
      </w:r>
      <w:r w:rsidRPr="003B26D6">
        <w:tab/>
      </w:r>
      <w:r w:rsidRPr="003B26D6">
        <w:tab/>
      </w:r>
      <w:r w:rsidRPr="003B26D6">
        <w:rPr>
          <w:rFonts w:hint="eastAsia"/>
        </w:rPr>
        <w:t>解包或解压缩一个</w:t>
      </w:r>
      <w:r w:rsidRPr="003B26D6">
        <w:t>tar</w:t>
      </w:r>
      <w:r w:rsidRPr="003B26D6">
        <w:rPr>
          <w:rFonts w:hint="eastAsia"/>
        </w:rPr>
        <w:t>或</w:t>
      </w:r>
      <w:r w:rsidRPr="003B26D6">
        <w:t>tar.gz</w:t>
      </w:r>
      <w:r w:rsidRPr="003B26D6">
        <w:rPr>
          <w:rFonts w:hint="eastAsia"/>
        </w:rPr>
        <w:t>文件包</w:t>
      </w:r>
    </w:p>
    <w:p w:rsidR="00C73189" w:rsidRPr="003B26D6" w:rsidRDefault="00C73189" w:rsidP="003B26D6">
      <w:pPr>
        <w:pStyle w:val="a6"/>
      </w:pPr>
      <w:r w:rsidRPr="003B26D6">
        <w:t>gzip</w:t>
      </w:r>
      <w:r w:rsidRPr="003B26D6">
        <w:tab/>
      </w:r>
      <w:r w:rsidRPr="003B26D6">
        <w:tab/>
      </w:r>
      <w:r w:rsidRPr="003B26D6">
        <w:rPr>
          <w:rFonts w:hint="eastAsia"/>
        </w:rPr>
        <w:t>压缩或解压缩一个文件</w:t>
      </w:r>
    </w:p>
    <w:p w:rsidR="00C73189" w:rsidRPr="003B26D6" w:rsidRDefault="00C73189" w:rsidP="003B26D6">
      <w:pPr>
        <w:pStyle w:val="a6"/>
      </w:pPr>
      <w:r w:rsidRPr="003B26D6">
        <w:t>vi</w:t>
      </w:r>
      <w:r w:rsidRPr="003B26D6">
        <w:tab/>
      </w:r>
      <w:r w:rsidRPr="003B26D6">
        <w:tab/>
      </w:r>
      <w:r>
        <w:tab/>
      </w:r>
      <w:r w:rsidRPr="003B26D6">
        <w:rPr>
          <w:rFonts w:hint="eastAsia"/>
        </w:rPr>
        <w:t>启动</w:t>
      </w:r>
      <w:r w:rsidRPr="003B26D6">
        <w:t>vi</w:t>
      </w:r>
      <w:r w:rsidRPr="003B26D6">
        <w:rPr>
          <w:rFonts w:hint="eastAsia"/>
        </w:rPr>
        <w:t>编辑器</w:t>
      </w:r>
    </w:p>
    <w:p w:rsidR="00C73189" w:rsidRDefault="00C73189" w:rsidP="00EA770A">
      <w:pPr>
        <w:pStyle w:val="23"/>
        <w:spacing w:before="62" w:after="62"/>
        <w:ind w:firstLine="0"/>
        <w:rPr>
          <w:lang w:val="de-DE"/>
        </w:rPr>
      </w:pPr>
    </w:p>
    <w:p w:rsidR="00C73189" w:rsidRPr="00AD0F04" w:rsidRDefault="00C73189" w:rsidP="00EA770A">
      <w:pPr>
        <w:pStyle w:val="23"/>
        <w:spacing w:before="62" w:after="62"/>
        <w:ind w:firstLine="0"/>
        <w:rPr>
          <w:lang w:val="de-DE"/>
        </w:rPr>
      </w:pPr>
    </w:p>
    <w:p w:rsidR="00C73189" w:rsidRDefault="00C73189" w:rsidP="00EA770A">
      <w:pPr>
        <w:pStyle w:val="23"/>
        <w:spacing w:before="62" w:after="62"/>
        <w:ind w:firstLine="0"/>
      </w:pPr>
    </w:p>
    <w:p w:rsidR="004D352E" w:rsidRDefault="004D352E" w:rsidP="00EA770A">
      <w:pPr>
        <w:pStyle w:val="23"/>
        <w:spacing w:before="62" w:after="62"/>
        <w:ind w:firstLine="0"/>
      </w:pPr>
    </w:p>
    <w:p w:rsidR="004D352E" w:rsidRDefault="004D352E" w:rsidP="00EA770A">
      <w:pPr>
        <w:pStyle w:val="23"/>
        <w:spacing w:before="62" w:after="62"/>
        <w:ind w:firstLine="0"/>
      </w:pPr>
    </w:p>
    <w:p w:rsidR="004D352E" w:rsidRDefault="004D352E" w:rsidP="00EA770A">
      <w:pPr>
        <w:pStyle w:val="23"/>
        <w:spacing w:before="62" w:after="62"/>
        <w:ind w:firstLine="0"/>
      </w:pPr>
    </w:p>
    <w:p w:rsidR="004D352E" w:rsidRDefault="004D352E" w:rsidP="00EA770A">
      <w:pPr>
        <w:pStyle w:val="23"/>
        <w:spacing w:before="62" w:after="62"/>
        <w:ind w:firstLine="0"/>
      </w:pPr>
    </w:p>
    <w:p w:rsidR="004D352E" w:rsidRDefault="004D352E" w:rsidP="00EA770A">
      <w:pPr>
        <w:pStyle w:val="23"/>
        <w:spacing w:before="62" w:after="62"/>
        <w:ind w:firstLine="0"/>
      </w:pPr>
    </w:p>
    <w:p w:rsidR="004D352E" w:rsidRDefault="004D352E" w:rsidP="00EA770A">
      <w:pPr>
        <w:pStyle w:val="23"/>
        <w:spacing w:before="62" w:after="62"/>
        <w:ind w:firstLine="0"/>
      </w:pPr>
    </w:p>
    <w:sectPr w:rsidR="004D352E" w:rsidSect="00BA60A4">
      <w:footnotePr>
        <w:numFmt w:val="decimalEnclosedCircleChinese"/>
        <w:numRestart w:val="eachPage"/>
      </w:footnotePr>
      <w:pgSz w:w="11906" w:h="16838"/>
      <w:pgMar w:top="1440" w:right="1588" w:bottom="1440" w:left="1588" w:header="851" w:footer="992" w:gutter="0"/>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21946" w:rsidRDefault="00221946" w:rsidP="00F83BD8">
      <w:pPr>
        <w:spacing w:before="48" w:after="48"/>
      </w:pPr>
      <w:r>
        <w:separator/>
      </w:r>
    </w:p>
    <w:p w:rsidR="00221946" w:rsidRDefault="00221946" w:rsidP="00F83BD8">
      <w:pPr>
        <w:spacing w:before="48" w:after="48"/>
      </w:pPr>
    </w:p>
    <w:p w:rsidR="00221946" w:rsidRDefault="00221946" w:rsidP="00F83BD8">
      <w:pPr>
        <w:spacing w:before="48" w:after="48"/>
      </w:pPr>
    </w:p>
    <w:p w:rsidR="00221946" w:rsidRDefault="00221946" w:rsidP="00F83BD8">
      <w:pPr>
        <w:spacing w:before="48" w:after="48"/>
      </w:pPr>
    </w:p>
  </w:endnote>
  <w:endnote w:type="continuationSeparator" w:id="0">
    <w:p w:rsidR="00221946" w:rsidRDefault="00221946" w:rsidP="00F83BD8">
      <w:pPr>
        <w:spacing w:before="48" w:after="48"/>
      </w:pPr>
      <w:r>
        <w:continuationSeparator/>
      </w:r>
    </w:p>
    <w:p w:rsidR="00221946" w:rsidRDefault="00221946" w:rsidP="00F83BD8">
      <w:pPr>
        <w:spacing w:before="48" w:after="48"/>
      </w:pPr>
    </w:p>
    <w:p w:rsidR="00221946" w:rsidRDefault="00221946" w:rsidP="00F83BD8">
      <w:pPr>
        <w:spacing w:before="48" w:after="48"/>
      </w:pPr>
    </w:p>
    <w:p w:rsidR="00221946" w:rsidRDefault="00221946" w:rsidP="00F83BD8">
      <w:pPr>
        <w:spacing w:before="48" w:after="48"/>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楷体_GB2312">
    <w:altName w:val="楷体"/>
    <w:charset w:val="86"/>
    <w:family w:val="modern"/>
    <w:pitch w:val="default"/>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Fixedsys">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19DD" w:rsidRPr="0031199C" w:rsidRDefault="005F19DD" w:rsidP="0031199C">
    <w:pPr>
      <w:pStyle w:val="af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19DD" w:rsidRDefault="005F19DD" w:rsidP="00643444">
    <w:pPr>
      <w:pStyle w:val="af1"/>
      <w:spacing w:before="48" w:after="48"/>
      <w:jc w:val="right"/>
    </w:pPr>
  </w:p>
  <w:p w:rsidR="005F19DD" w:rsidRDefault="005F19DD" w:rsidP="008E7216">
    <w:pPr>
      <w:pStyle w:val="af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19DD" w:rsidRDefault="005F19DD" w:rsidP="00C43EF1">
    <w:pPr>
      <w:pStyle w:val="af1"/>
      <w:spacing w:before="48" w:after="4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19DD" w:rsidRDefault="005F19DD" w:rsidP="0031199C">
    <w:pPr>
      <w:pStyle w:val="af1"/>
      <w:spacing w:before="48" w:after="48"/>
      <w:jc w:val="left"/>
    </w:pPr>
    <w:r>
      <w:fldChar w:fldCharType="begin"/>
    </w:r>
    <w:r>
      <w:instrText xml:space="preserve"> PAGE   \* MERGEFORMAT </w:instrText>
    </w:r>
    <w:r>
      <w:fldChar w:fldCharType="separate"/>
    </w:r>
    <w:r w:rsidR="007F248D" w:rsidRPr="007F248D">
      <w:rPr>
        <w:noProof/>
        <w:lang w:val="zh-CN"/>
      </w:rPr>
      <w:t>222</w:t>
    </w:r>
    <w:r>
      <w:rPr>
        <w:noProof/>
        <w:lang w:val="zh-CN"/>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19DD" w:rsidRDefault="005F19DD" w:rsidP="001B5492">
    <w:pPr>
      <w:pStyle w:val="af1"/>
      <w:spacing w:before="48" w:after="48"/>
      <w:jc w:val="right"/>
    </w:pPr>
    <w:r>
      <w:fldChar w:fldCharType="begin"/>
    </w:r>
    <w:r>
      <w:instrText xml:space="preserve"> PAGE   \* MERGEFORMAT </w:instrText>
    </w:r>
    <w:r>
      <w:fldChar w:fldCharType="separate"/>
    </w:r>
    <w:r w:rsidR="007F248D" w:rsidRPr="007F248D">
      <w:rPr>
        <w:noProof/>
        <w:lang w:val="zh-CN"/>
      </w:rPr>
      <w:t>221</w:t>
    </w:r>
    <w:r>
      <w:rPr>
        <w:noProof/>
        <w:lang w:val="zh-CN"/>
      </w:rPr>
      <w:fldChar w:fldCharType="end"/>
    </w:r>
  </w:p>
  <w:p w:rsidR="005F19DD" w:rsidRDefault="005F19DD" w:rsidP="008E7216">
    <w:pPr>
      <w:pStyle w:val="af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21946" w:rsidRDefault="00221946" w:rsidP="00F83BD8">
      <w:pPr>
        <w:spacing w:before="48" w:after="48"/>
      </w:pPr>
      <w:r>
        <w:separator/>
      </w:r>
    </w:p>
    <w:p w:rsidR="00221946" w:rsidRDefault="00221946" w:rsidP="00F83BD8">
      <w:pPr>
        <w:spacing w:before="48" w:after="48"/>
      </w:pPr>
    </w:p>
    <w:p w:rsidR="00221946" w:rsidRDefault="00221946" w:rsidP="00F83BD8">
      <w:pPr>
        <w:spacing w:before="48" w:after="48"/>
      </w:pPr>
    </w:p>
    <w:p w:rsidR="00221946" w:rsidRDefault="00221946" w:rsidP="00F83BD8">
      <w:pPr>
        <w:spacing w:before="48" w:after="48"/>
      </w:pPr>
    </w:p>
  </w:footnote>
  <w:footnote w:type="continuationSeparator" w:id="0">
    <w:p w:rsidR="00221946" w:rsidRDefault="00221946" w:rsidP="00F83BD8">
      <w:pPr>
        <w:spacing w:before="48" w:after="48"/>
      </w:pPr>
      <w:r>
        <w:continuationSeparator/>
      </w:r>
    </w:p>
    <w:p w:rsidR="00221946" w:rsidRDefault="00221946" w:rsidP="00F83BD8">
      <w:pPr>
        <w:spacing w:before="48" w:after="48"/>
      </w:pPr>
    </w:p>
    <w:p w:rsidR="00221946" w:rsidRDefault="00221946" w:rsidP="00F83BD8">
      <w:pPr>
        <w:spacing w:before="48" w:after="48"/>
      </w:pPr>
    </w:p>
    <w:p w:rsidR="00221946" w:rsidRDefault="00221946" w:rsidP="00F83BD8">
      <w:pPr>
        <w:spacing w:before="48" w:after="48"/>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19DD" w:rsidRDefault="005F19DD" w:rsidP="0031199C">
    <w:pPr>
      <w:pStyle w:val="a7"/>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19DD" w:rsidRPr="00E30762" w:rsidRDefault="005F19DD" w:rsidP="00E30762">
    <w:pPr>
      <w:pStyle w:val="a7"/>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19DD" w:rsidRDefault="005F19DD" w:rsidP="0031199C">
    <w:pPr>
      <w:pStyle w:val="a7"/>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19DD" w:rsidRPr="0031199C" w:rsidRDefault="005F19DD" w:rsidP="0031199C">
    <w:pPr>
      <w:pStyle w:val="a7"/>
      <w:pBdr>
        <w:bottom w:val="none" w:sz="0" w:space="0" w:color="auto"/>
      </w:pBd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19DD" w:rsidRPr="00E81FB8" w:rsidRDefault="005F19DD" w:rsidP="00E81FB8">
    <w:pPr>
      <w:pStyle w:val="a7"/>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51EF0"/>
    <w:multiLevelType w:val="hybridMultilevel"/>
    <w:tmpl w:val="8070D01C"/>
    <w:lvl w:ilvl="0" w:tplc="4BBAAFAA">
      <w:start w:val="1"/>
      <w:numFmt w:val="bullet"/>
      <w:pStyle w:val="a"/>
      <w:lvlText w:val=""/>
      <w:lvlJc w:val="left"/>
      <w:pPr>
        <w:tabs>
          <w:tab w:val="num" w:pos="839"/>
        </w:tabs>
        <w:ind w:left="839" w:hanging="419"/>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nsid w:val="080F551E"/>
    <w:multiLevelType w:val="hybridMultilevel"/>
    <w:tmpl w:val="0EA8C412"/>
    <w:lvl w:ilvl="0" w:tplc="0409000F">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
    <w:nsid w:val="08455E85"/>
    <w:multiLevelType w:val="hybridMultilevel"/>
    <w:tmpl w:val="D72412D0"/>
    <w:lvl w:ilvl="0" w:tplc="0409000F">
      <w:start w:val="1"/>
      <w:numFmt w:val="decimal"/>
      <w:lvlText w:val="%1."/>
      <w:lvlJc w:val="left"/>
      <w:pPr>
        <w:ind w:left="420" w:hanging="420"/>
      </w:pPr>
      <w:rPr>
        <w:rFonts w:cs="Times New Roman"/>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
    <w:nsid w:val="0AB27AAE"/>
    <w:multiLevelType w:val="hybridMultilevel"/>
    <w:tmpl w:val="286042C8"/>
    <w:lvl w:ilvl="0" w:tplc="0409000F">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4">
    <w:nsid w:val="0D5817F9"/>
    <w:multiLevelType w:val="hybridMultilevel"/>
    <w:tmpl w:val="ECD2D672"/>
    <w:lvl w:ilvl="0" w:tplc="0409000F">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5">
    <w:nsid w:val="0F2D5440"/>
    <w:multiLevelType w:val="hybridMultilevel"/>
    <w:tmpl w:val="3A706150"/>
    <w:lvl w:ilvl="0" w:tplc="0409000F">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6">
    <w:nsid w:val="10C57AE0"/>
    <w:multiLevelType w:val="hybridMultilevel"/>
    <w:tmpl w:val="B0BE1640"/>
    <w:lvl w:ilvl="0" w:tplc="0409000F">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7">
    <w:nsid w:val="12F271EC"/>
    <w:multiLevelType w:val="hybridMultilevel"/>
    <w:tmpl w:val="3CB8B52A"/>
    <w:lvl w:ilvl="0" w:tplc="84FE8574">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8">
    <w:nsid w:val="167E0539"/>
    <w:multiLevelType w:val="hybridMultilevel"/>
    <w:tmpl w:val="43C8DD5C"/>
    <w:lvl w:ilvl="0" w:tplc="AE7E9952">
      <w:start w:val="1"/>
      <w:numFmt w:val="bullet"/>
      <w:pStyle w:val="a0"/>
      <w:lvlText w:val=""/>
      <w:lvlJc w:val="left"/>
      <w:pPr>
        <w:ind w:left="1259" w:hanging="420"/>
      </w:pPr>
      <w:rPr>
        <w:rFonts w:ascii="Wingdings" w:hAnsi="Wingdings" w:hint="default"/>
      </w:rPr>
    </w:lvl>
    <w:lvl w:ilvl="1" w:tplc="04090003" w:tentative="1">
      <w:start w:val="1"/>
      <w:numFmt w:val="bullet"/>
      <w:lvlText w:val=""/>
      <w:lvlJc w:val="left"/>
      <w:pPr>
        <w:ind w:left="1679" w:hanging="420"/>
      </w:pPr>
      <w:rPr>
        <w:rFonts w:ascii="Wingdings" w:hAnsi="Wingdings" w:hint="default"/>
      </w:rPr>
    </w:lvl>
    <w:lvl w:ilvl="2" w:tplc="04090005" w:tentative="1">
      <w:start w:val="1"/>
      <w:numFmt w:val="bullet"/>
      <w:lvlText w:val=""/>
      <w:lvlJc w:val="left"/>
      <w:pPr>
        <w:ind w:left="2099" w:hanging="420"/>
      </w:pPr>
      <w:rPr>
        <w:rFonts w:ascii="Wingdings" w:hAnsi="Wingdings" w:hint="default"/>
      </w:rPr>
    </w:lvl>
    <w:lvl w:ilvl="3" w:tplc="04090001" w:tentative="1">
      <w:start w:val="1"/>
      <w:numFmt w:val="bullet"/>
      <w:lvlText w:val=""/>
      <w:lvlJc w:val="left"/>
      <w:pPr>
        <w:ind w:left="2519" w:hanging="420"/>
      </w:pPr>
      <w:rPr>
        <w:rFonts w:ascii="Wingdings" w:hAnsi="Wingdings" w:hint="default"/>
      </w:rPr>
    </w:lvl>
    <w:lvl w:ilvl="4" w:tplc="04090003" w:tentative="1">
      <w:start w:val="1"/>
      <w:numFmt w:val="bullet"/>
      <w:lvlText w:val=""/>
      <w:lvlJc w:val="left"/>
      <w:pPr>
        <w:ind w:left="2939" w:hanging="420"/>
      </w:pPr>
      <w:rPr>
        <w:rFonts w:ascii="Wingdings" w:hAnsi="Wingdings" w:hint="default"/>
      </w:rPr>
    </w:lvl>
    <w:lvl w:ilvl="5" w:tplc="04090005" w:tentative="1">
      <w:start w:val="1"/>
      <w:numFmt w:val="bullet"/>
      <w:lvlText w:val=""/>
      <w:lvlJc w:val="left"/>
      <w:pPr>
        <w:ind w:left="3359" w:hanging="420"/>
      </w:pPr>
      <w:rPr>
        <w:rFonts w:ascii="Wingdings" w:hAnsi="Wingdings" w:hint="default"/>
      </w:rPr>
    </w:lvl>
    <w:lvl w:ilvl="6" w:tplc="04090001" w:tentative="1">
      <w:start w:val="1"/>
      <w:numFmt w:val="bullet"/>
      <w:lvlText w:val=""/>
      <w:lvlJc w:val="left"/>
      <w:pPr>
        <w:ind w:left="3779" w:hanging="420"/>
      </w:pPr>
      <w:rPr>
        <w:rFonts w:ascii="Wingdings" w:hAnsi="Wingdings" w:hint="default"/>
      </w:rPr>
    </w:lvl>
    <w:lvl w:ilvl="7" w:tplc="04090003" w:tentative="1">
      <w:start w:val="1"/>
      <w:numFmt w:val="bullet"/>
      <w:lvlText w:val=""/>
      <w:lvlJc w:val="left"/>
      <w:pPr>
        <w:ind w:left="4199" w:hanging="420"/>
      </w:pPr>
      <w:rPr>
        <w:rFonts w:ascii="Wingdings" w:hAnsi="Wingdings" w:hint="default"/>
      </w:rPr>
    </w:lvl>
    <w:lvl w:ilvl="8" w:tplc="04090005" w:tentative="1">
      <w:start w:val="1"/>
      <w:numFmt w:val="bullet"/>
      <w:lvlText w:val=""/>
      <w:lvlJc w:val="left"/>
      <w:pPr>
        <w:ind w:left="4619" w:hanging="420"/>
      </w:pPr>
      <w:rPr>
        <w:rFonts w:ascii="Wingdings" w:hAnsi="Wingdings" w:hint="default"/>
      </w:rPr>
    </w:lvl>
  </w:abstractNum>
  <w:abstractNum w:abstractNumId="9">
    <w:nsid w:val="16E157E8"/>
    <w:multiLevelType w:val="hybridMultilevel"/>
    <w:tmpl w:val="D8ACFFE6"/>
    <w:lvl w:ilvl="0" w:tplc="0409000F">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0">
    <w:nsid w:val="18E2506C"/>
    <w:multiLevelType w:val="hybridMultilevel"/>
    <w:tmpl w:val="4C0E2B22"/>
    <w:lvl w:ilvl="0" w:tplc="0409000F">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1">
    <w:nsid w:val="1A2528B1"/>
    <w:multiLevelType w:val="hybridMultilevel"/>
    <w:tmpl w:val="890402E8"/>
    <w:lvl w:ilvl="0" w:tplc="0409000F">
      <w:start w:val="1"/>
      <w:numFmt w:val="decimal"/>
      <w:lvlText w:val="%1."/>
      <w:lvlJc w:val="left"/>
      <w:pPr>
        <w:ind w:left="420" w:hanging="420"/>
      </w:pPr>
      <w:rPr>
        <w:rFonts w:cs="Times New Roman"/>
      </w:rPr>
    </w:lvl>
    <w:lvl w:ilvl="1" w:tplc="04090019">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2">
    <w:nsid w:val="1E321882"/>
    <w:multiLevelType w:val="hybridMultilevel"/>
    <w:tmpl w:val="C84209CE"/>
    <w:lvl w:ilvl="0" w:tplc="0409000F">
      <w:start w:val="1"/>
      <w:numFmt w:val="decimal"/>
      <w:lvlText w:val="%1."/>
      <w:lvlJc w:val="left"/>
      <w:pPr>
        <w:ind w:left="420" w:hanging="420"/>
      </w:pPr>
      <w:rPr>
        <w:rFonts w:cs="Times New Roman"/>
      </w:rPr>
    </w:lvl>
    <w:lvl w:ilvl="1" w:tplc="04090019">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3">
    <w:nsid w:val="1FC168C6"/>
    <w:multiLevelType w:val="hybridMultilevel"/>
    <w:tmpl w:val="A776055C"/>
    <w:lvl w:ilvl="0" w:tplc="0409000F">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4">
    <w:nsid w:val="212C4EB0"/>
    <w:multiLevelType w:val="hybridMultilevel"/>
    <w:tmpl w:val="3760E414"/>
    <w:lvl w:ilvl="0" w:tplc="33BAAE1C">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5">
    <w:nsid w:val="21893511"/>
    <w:multiLevelType w:val="hybridMultilevel"/>
    <w:tmpl w:val="7F64C61C"/>
    <w:lvl w:ilvl="0" w:tplc="C2501694">
      <w:start w:val="1"/>
      <w:numFmt w:val="decimal"/>
      <w:pStyle w:val="a1"/>
      <w:lvlText w:val="[%1]"/>
      <w:lvlJc w:val="left"/>
      <w:pPr>
        <w:tabs>
          <w:tab w:val="num" w:pos="420"/>
        </w:tabs>
        <w:ind w:left="420" w:hanging="420"/>
      </w:pPr>
      <w:rPr>
        <w:rFonts w:cs="Times New Roman" w:hint="eastAsia"/>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16">
    <w:nsid w:val="22205AAF"/>
    <w:multiLevelType w:val="hybridMultilevel"/>
    <w:tmpl w:val="5FDA83DA"/>
    <w:lvl w:ilvl="0" w:tplc="0409000F">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7">
    <w:nsid w:val="22780CA8"/>
    <w:multiLevelType w:val="hybridMultilevel"/>
    <w:tmpl w:val="7AA6A726"/>
    <w:lvl w:ilvl="0" w:tplc="0409000F">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8">
    <w:nsid w:val="29BD684B"/>
    <w:multiLevelType w:val="hybridMultilevel"/>
    <w:tmpl w:val="94586478"/>
    <w:lvl w:ilvl="0" w:tplc="0409000F">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9">
    <w:nsid w:val="2C0B5B4A"/>
    <w:multiLevelType w:val="hybridMultilevel"/>
    <w:tmpl w:val="3386EC60"/>
    <w:lvl w:ilvl="0" w:tplc="0409000F">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0">
    <w:nsid w:val="2DA66A28"/>
    <w:multiLevelType w:val="hybridMultilevel"/>
    <w:tmpl w:val="1936940C"/>
    <w:lvl w:ilvl="0" w:tplc="0409000F">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1">
    <w:nsid w:val="2F022513"/>
    <w:multiLevelType w:val="multilevel"/>
    <w:tmpl w:val="5754C79A"/>
    <w:lvl w:ilvl="0">
      <w:start w:val="1"/>
      <w:numFmt w:val="upperLetter"/>
      <w:pStyle w:val="1"/>
      <w:suff w:val="space"/>
      <w:lvlText w:val="附录%1"/>
      <w:lvlJc w:val="left"/>
      <w:rPr>
        <w:rFonts w:ascii="Arial" w:eastAsia="黑体" w:hAnsi="Arial" w:cs="Times New Roman" w:hint="default"/>
        <w:b/>
        <w:i w:val="0"/>
        <w:sz w:val="28"/>
        <w:szCs w:val="28"/>
      </w:rPr>
    </w:lvl>
    <w:lvl w:ilvl="1">
      <w:start w:val="1"/>
      <w:numFmt w:val="decimal"/>
      <w:pStyle w:val="2"/>
      <w:lvlText w:val="%1.%2"/>
      <w:lvlJc w:val="left"/>
      <w:pPr>
        <w:tabs>
          <w:tab w:val="num" w:pos="578"/>
        </w:tabs>
      </w:pPr>
      <w:rPr>
        <w:rFonts w:ascii="Arial" w:eastAsia="黑体" w:hAnsi="Arial" w:cs="Times New Roman" w:hint="default"/>
        <w:b/>
        <w:i w:val="0"/>
        <w:sz w:val="24"/>
        <w:szCs w:val="24"/>
      </w:rPr>
    </w:lvl>
    <w:lvl w:ilvl="2">
      <w:start w:val="1"/>
      <w:numFmt w:val="decimal"/>
      <w:lvlText w:val="%1.%2.%3"/>
      <w:lvlJc w:val="left"/>
      <w:pPr>
        <w:tabs>
          <w:tab w:val="num" w:pos="578"/>
        </w:tabs>
      </w:pPr>
      <w:rPr>
        <w:rFonts w:ascii="Arial" w:eastAsia="黑体" w:hAnsi="Arial" w:cs="Times New Roman" w:hint="default"/>
        <w:b/>
        <w:i w:val="0"/>
        <w:sz w:val="21"/>
        <w:szCs w:val="21"/>
      </w:rPr>
    </w:lvl>
    <w:lvl w:ilvl="3">
      <w:start w:val="1"/>
      <w:numFmt w:val="decimal"/>
      <w:lvlText w:val="%4．"/>
      <w:lvlJc w:val="left"/>
      <w:pPr>
        <w:tabs>
          <w:tab w:val="num" w:pos="862"/>
        </w:tabs>
        <w:ind w:firstLine="420"/>
      </w:pPr>
      <w:rPr>
        <w:rFonts w:ascii="Arial" w:eastAsia="黑体" w:hAnsi="Arial" w:cs="Times New Roman" w:hint="default"/>
        <w:b w:val="0"/>
        <w:i w:val="0"/>
        <w:sz w:val="21"/>
        <w:szCs w:val="21"/>
      </w:rPr>
    </w:lvl>
    <w:lvl w:ilvl="4">
      <w:start w:val="1"/>
      <w:numFmt w:val="decimal"/>
      <w:lvlText w:val="%1.%2.%3.%4.%5"/>
      <w:lvlJc w:val="left"/>
      <w:pPr>
        <w:tabs>
          <w:tab w:val="num" w:pos="1628"/>
        </w:tabs>
        <w:ind w:left="1628" w:hanging="1008"/>
      </w:pPr>
      <w:rPr>
        <w:rFonts w:cs="Times New Roman" w:hint="eastAsia"/>
      </w:rPr>
    </w:lvl>
    <w:lvl w:ilvl="5">
      <w:start w:val="1"/>
      <w:numFmt w:val="decimal"/>
      <w:lvlText w:val="%1.%2.%3.%4.%5.%6"/>
      <w:lvlJc w:val="left"/>
      <w:pPr>
        <w:tabs>
          <w:tab w:val="num" w:pos="1772"/>
        </w:tabs>
        <w:ind w:left="1772" w:hanging="1152"/>
      </w:pPr>
      <w:rPr>
        <w:rFonts w:cs="Times New Roman" w:hint="eastAsia"/>
      </w:rPr>
    </w:lvl>
    <w:lvl w:ilvl="6">
      <w:start w:val="1"/>
      <w:numFmt w:val="decimal"/>
      <w:lvlText w:val="%1.%2.%3.%4.%5.%6.%7"/>
      <w:lvlJc w:val="left"/>
      <w:pPr>
        <w:tabs>
          <w:tab w:val="num" w:pos="1916"/>
        </w:tabs>
        <w:ind w:left="1916" w:hanging="1296"/>
      </w:pPr>
      <w:rPr>
        <w:rFonts w:cs="Times New Roman" w:hint="eastAsia"/>
      </w:rPr>
    </w:lvl>
    <w:lvl w:ilvl="7">
      <w:start w:val="1"/>
      <w:numFmt w:val="decimal"/>
      <w:lvlText w:val="%1.%2.%3.%4.%5.%6.%7.%8"/>
      <w:lvlJc w:val="left"/>
      <w:pPr>
        <w:tabs>
          <w:tab w:val="num" w:pos="2060"/>
        </w:tabs>
        <w:ind w:left="2060" w:hanging="1440"/>
      </w:pPr>
      <w:rPr>
        <w:rFonts w:cs="Times New Roman" w:hint="eastAsia"/>
      </w:rPr>
    </w:lvl>
    <w:lvl w:ilvl="8">
      <w:start w:val="1"/>
      <w:numFmt w:val="decimal"/>
      <w:lvlText w:val="%1.%2.%3.%4.%5.%6.%7.%8.%9"/>
      <w:lvlJc w:val="left"/>
      <w:pPr>
        <w:tabs>
          <w:tab w:val="num" w:pos="2204"/>
        </w:tabs>
        <w:ind w:left="2204" w:hanging="1584"/>
      </w:pPr>
      <w:rPr>
        <w:rFonts w:cs="Times New Roman" w:hint="eastAsia"/>
      </w:rPr>
    </w:lvl>
  </w:abstractNum>
  <w:abstractNum w:abstractNumId="22">
    <w:nsid w:val="2F7D0853"/>
    <w:multiLevelType w:val="hybridMultilevel"/>
    <w:tmpl w:val="46E07080"/>
    <w:lvl w:ilvl="0" w:tplc="0409000F">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3">
    <w:nsid w:val="31902D73"/>
    <w:multiLevelType w:val="hybridMultilevel"/>
    <w:tmpl w:val="C5FE53D6"/>
    <w:lvl w:ilvl="0" w:tplc="0409000F">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4">
    <w:nsid w:val="36516F90"/>
    <w:multiLevelType w:val="hybridMultilevel"/>
    <w:tmpl w:val="4CB40760"/>
    <w:lvl w:ilvl="0" w:tplc="8A80DB24">
      <w:start w:val="1"/>
      <w:numFmt w:val="decimal"/>
      <w:pStyle w:val="10"/>
      <w:lvlText w:val="(%1)"/>
      <w:lvlJc w:val="left"/>
      <w:pPr>
        <w:tabs>
          <w:tab w:val="num" w:pos="839"/>
        </w:tabs>
        <w:ind w:left="839" w:hanging="419"/>
      </w:pPr>
      <w:rPr>
        <w:rFonts w:cs="Times New Roman" w:hint="eastAsia"/>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25">
    <w:nsid w:val="37157248"/>
    <w:multiLevelType w:val="hybridMultilevel"/>
    <w:tmpl w:val="407418CA"/>
    <w:lvl w:ilvl="0" w:tplc="0409000F">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6">
    <w:nsid w:val="373A628B"/>
    <w:multiLevelType w:val="multilevel"/>
    <w:tmpl w:val="AC6C2DA4"/>
    <w:lvl w:ilvl="0">
      <w:start w:val="1"/>
      <w:numFmt w:val="decimal"/>
      <w:pStyle w:val="11"/>
      <w:suff w:val="space"/>
      <w:lvlText w:val="第%1章"/>
      <w:lvlJc w:val="left"/>
      <w:pPr>
        <w:ind w:left="2978"/>
      </w:pPr>
      <w:rPr>
        <w:rFonts w:ascii="Times New Roman" w:eastAsia="华文新魏" w:hAnsi="Times New Roman" w:cs="Times New Roman" w:hint="default"/>
        <w:b/>
        <w:i w:val="0"/>
        <w:sz w:val="28"/>
        <w:szCs w:val="28"/>
      </w:rPr>
    </w:lvl>
    <w:lvl w:ilvl="1">
      <w:start w:val="1"/>
      <w:numFmt w:val="decimal"/>
      <w:pStyle w:val="20"/>
      <w:lvlText w:val="%1.%2"/>
      <w:lvlJc w:val="left"/>
      <w:pPr>
        <w:tabs>
          <w:tab w:val="num" w:pos="578"/>
        </w:tabs>
      </w:pPr>
      <w:rPr>
        <w:rFonts w:ascii="Arial" w:eastAsia="黑体" w:hAnsi="Arial" w:cs="Times New Roman" w:hint="default"/>
        <w:b/>
        <w:i w:val="0"/>
        <w:sz w:val="24"/>
        <w:szCs w:val="24"/>
      </w:rPr>
    </w:lvl>
    <w:lvl w:ilvl="2">
      <w:start w:val="1"/>
      <w:numFmt w:val="decimal"/>
      <w:pStyle w:val="3"/>
      <w:lvlText w:val="%1.%2.%3"/>
      <w:lvlJc w:val="left"/>
      <w:pPr>
        <w:tabs>
          <w:tab w:val="num" w:pos="578"/>
        </w:tabs>
      </w:pPr>
      <w:rPr>
        <w:rFonts w:ascii="Arial" w:eastAsia="黑体" w:hAnsi="Arial" w:cs="Times New Roman" w:hint="default"/>
        <w:b/>
        <w:i w:val="0"/>
        <w:sz w:val="21"/>
        <w:szCs w:val="21"/>
      </w:rPr>
    </w:lvl>
    <w:lvl w:ilvl="3">
      <w:start w:val="1"/>
      <w:numFmt w:val="decimal"/>
      <w:pStyle w:val="4"/>
      <w:lvlText w:val="%4．"/>
      <w:lvlJc w:val="left"/>
      <w:pPr>
        <w:tabs>
          <w:tab w:val="num" w:pos="862"/>
        </w:tabs>
        <w:ind w:firstLine="420"/>
      </w:pPr>
      <w:rPr>
        <w:rFonts w:ascii="Times New Roman" w:eastAsia="黑体" w:hAnsi="Times New Roman" w:cs="Times New Roman" w:hint="default"/>
        <w:b/>
        <w:i w:val="0"/>
        <w:sz w:val="21"/>
        <w:szCs w:val="21"/>
      </w:rPr>
    </w:lvl>
    <w:lvl w:ilvl="4">
      <w:start w:val="1"/>
      <w:numFmt w:val="decimal"/>
      <w:lvlText w:val="%1.%2.%3.%4.%5"/>
      <w:lvlJc w:val="left"/>
      <w:pPr>
        <w:tabs>
          <w:tab w:val="num" w:pos="1008"/>
        </w:tabs>
        <w:ind w:left="1008" w:hanging="1008"/>
      </w:pPr>
      <w:rPr>
        <w:rFonts w:cs="Times New Roman" w:hint="eastAsia"/>
      </w:rPr>
    </w:lvl>
    <w:lvl w:ilvl="5">
      <w:start w:val="1"/>
      <w:numFmt w:val="decimal"/>
      <w:lvlText w:val="%1.%2.%3.%4.%5.%6"/>
      <w:lvlJc w:val="left"/>
      <w:pPr>
        <w:tabs>
          <w:tab w:val="num" w:pos="1152"/>
        </w:tabs>
        <w:ind w:left="1152" w:hanging="1152"/>
      </w:pPr>
      <w:rPr>
        <w:rFonts w:cs="Times New Roman" w:hint="eastAsia"/>
      </w:rPr>
    </w:lvl>
    <w:lvl w:ilvl="6">
      <w:start w:val="1"/>
      <w:numFmt w:val="decimal"/>
      <w:lvlText w:val="%1.%2.%3.%4.%5.%6.%7"/>
      <w:lvlJc w:val="left"/>
      <w:pPr>
        <w:tabs>
          <w:tab w:val="num" w:pos="1296"/>
        </w:tabs>
        <w:ind w:left="1296" w:hanging="1296"/>
      </w:pPr>
      <w:rPr>
        <w:rFonts w:cs="Times New Roman" w:hint="eastAsia"/>
      </w:rPr>
    </w:lvl>
    <w:lvl w:ilvl="7">
      <w:start w:val="1"/>
      <w:numFmt w:val="decimal"/>
      <w:lvlText w:val="%1.%2.%3.%4.%5.%6.%7.%8"/>
      <w:lvlJc w:val="left"/>
      <w:pPr>
        <w:tabs>
          <w:tab w:val="num" w:pos="1440"/>
        </w:tabs>
        <w:ind w:left="1440" w:hanging="1440"/>
      </w:pPr>
      <w:rPr>
        <w:rFonts w:cs="Times New Roman" w:hint="eastAsia"/>
      </w:rPr>
    </w:lvl>
    <w:lvl w:ilvl="8">
      <w:start w:val="1"/>
      <w:numFmt w:val="decimal"/>
      <w:lvlText w:val="%1.%2.%3.%4.%5.%6.%7.%8.%9"/>
      <w:lvlJc w:val="left"/>
      <w:pPr>
        <w:tabs>
          <w:tab w:val="num" w:pos="1584"/>
        </w:tabs>
        <w:ind w:left="1584" w:hanging="1584"/>
      </w:pPr>
      <w:rPr>
        <w:rFonts w:cs="Times New Roman" w:hint="eastAsia"/>
      </w:rPr>
    </w:lvl>
  </w:abstractNum>
  <w:abstractNum w:abstractNumId="27">
    <w:nsid w:val="38B700A7"/>
    <w:multiLevelType w:val="hybridMultilevel"/>
    <w:tmpl w:val="60AC08C4"/>
    <w:lvl w:ilvl="0" w:tplc="0409000F">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8">
    <w:nsid w:val="3BCB2798"/>
    <w:multiLevelType w:val="hybridMultilevel"/>
    <w:tmpl w:val="48A664EA"/>
    <w:lvl w:ilvl="0" w:tplc="0409000F">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9">
    <w:nsid w:val="40A10F4B"/>
    <w:multiLevelType w:val="hybridMultilevel"/>
    <w:tmpl w:val="EE2EEAEE"/>
    <w:lvl w:ilvl="0" w:tplc="0409000F">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0">
    <w:nsid w:val="46C83C06"/>
    <w:multiLevelType w:val="hybridMultilevel"/>
    <w:tmpl w:val="D1A2AC20"/>
    <w:lvl w:ilvl="0" w:tplc="0409000F">
      <w:start w:val="1"/>
      <w:numFmt w:val="decimal"/>
      <w:lvlText w:val="%1."/>
      <w:lvlJc w:val="left"/>
      <w:pPr>
        <w:ind w:left="420" w:hanging="420"/>
      </w:pPr>
      <w:rPr>
        <w:rFonts w:cs="Times New Roman"/>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1">
    <w:nsid w:val="4CBE4F61"/>
    <w:multiLevelType w:val="hybridMultilevel"/>
    <w:tmpl w:val="18B898FE"/>
    <w:lvl w:ilvl="0" w:tplc="0409000F">
      <w:start w:val="1"/>
      <w:numFmt w:val="decimal"/>
      <w:lvlText w:val="%1."/>
      <w:lvlJc w:val="left"/>
      <w:pPr>
        <w:ind w:left="420" w:hanging="420"/>
      </w:pPr>
      <w:rPr>
        <w:rFonts w:cs="Times New Roman"/>
      </w:rPr>
    </w:lvl>
    <w:lvl w:ilvl="1" w:tplc="04090019" w:tentative="1">
      <w:start w:val="1"/>
      <w:numFmt w:val="lowerLetter"/>
      <w:lvlText w:val="%2)"/>
      <w:lvlJc w:val="left"/>
      <w:pPr>
        <w:ind w:left="840" w:hanging="420"/>
      </w:pPr>
      <w:rPr>
        <w:rFonts w:cs="Times New Roman"/>
      </w:rPr>
    </w:lvl>
    <w:lvl w:ilvl="2" w:tplc="0409001B">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2">
    <w:nsid w:val="4E8207F3"/>
    <w:multiLevelType w:val="hybridMultilevel"/>
    <w:tmpl w:val="E82EE2C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200" w:hanging="420"/>
      </w:pPr>
      <w:rPr>
        <w:rFonts w:cs="Times New Roman"/>
      </w:rPr>
    </w:lvl>
    <w:lvl w:ilvl="2" w:tplc="0409001B" w:tentative="1">
      <w:start w:val="1"/>
      <w:numFmt w:val="lowerRoman"/>
      <w:lvlText w:val="%3."/>
      <w:lvlJc w:val="right"/>
      <w:pPr>
        <w:ind w:left="1620" w:hanging="420"/>
      </w:pPr>
      <w:rPr>
        <w:rFonts w:cs="Times New Roman"/>
      </w:rPr>
    </w:lvl>
    <w:lvl w:ilvl="3" w:tplc="0409000F" w:tentative="1">
      <w:start w:val="1"/>
      <w:numFmt w:val="decimal"/>
      <w:lvlText w:val="%4."/>
      <w:lvlJc w:val="left"/>
      <w:pPr>
        <w:ind w:left="2040" w:hanging="420"/>
      </w:pPr>
      <w:rPr>
        <w:rFonts w:cs="Times New Roman"/>
      </w:rPr>
    </w:lvl>
    <w:lvl w:ilvl="4" w:tplc="04090019" w:tentative="1">
      <w:start w:val="1"/>
      <w:numFmt w:val="lowerLetter"/>
      <w:lvlText w:val="%5)"/>
      <w:lvlJc w:val="left"/>
      <w:pPr>
        <w:ind w:left="2460" w:hanging="420"/>
      </w:pPr>
      <w:rPr>
        <w:rFonts w:cs="Times New Roman"/>
      </w:rPr>
    </w:lvl>
    <w:lvl w:ilvl="5" w:tplc="0409001B" w:tentative="1">
      <w:start w:val="1"/>
      <w:numFmt w:val="lowerRoman"/>
      <w:lvlText w:val="%6."/>
      <w:lvlJc w:val="right"/>
      <w:pPr>
        <w:ind w:left="2880" w:hanging="420"/>
      </w:pPr>
      <w:rPr>
        <w:rFonts w:cs="Times New Roman"/>
      </w:rPr>
    </w:lvl>
    <w:lvl w:ilvl="6" w:tplc="0409000F" w:tentative="1">
      <w:start w:val="1"/>
      <w:numFmt w:val="decimal"/>
      <w:lvlText w:val="%7."/>
      <w:lvlJc w:val="left"/>
      <w:pPr>
        <w:ind w:left="3300" w:hanging="420"/>
      </w:pPr>
      <w:rPr>
        <w:rFonts w:cs="Times New Roman"/>
      </w:rPr>
    </w:lvl>
    <w:lvl w:ilvl="7" w:tplc="04090019" w:tentative="1">
      <w:start w:val="1"/>
      <w:numFmt w:val="lowerLetter"/>
      <w:lvlText w:val="%8)"/>
      <w:lvlJc w:val="left"/>
      <w:pPr>
        <w:ind w:left="3720" w:hanging="420"/>
      </w:pPr>
      <w:rPr>
        <w:rFonts w:cs="Times New Roman"/>
      </w:rPr>
    </w:lvl>
    <w:lvl w:ilvl="8" w:tplc="0409001B" w:tentative="1">
      <w:start w:val="1"/>
      <w:numFmt w:val="lowerRoman"/>
      <w:lvlText w:val="%9."/>
      <w:lvlJc w:val="right"/>
      <w:pPr>
        <w:ind w:left="4140" w:hanging="420"/>
      </w:pPr>
      <w:rPr>
        <w:rFonts w:cs="Times New Roman"/>
      </w:rPr>
    </w:lvl>
  </w:abstractNum>
  <w:abstractNum w:abstractNumId="33">
    <w:nsid w:val="558C2E03"/>
    <w:multiLevelType w:val="hybridMultilevel"/>
    <w:tmpl w:val="5BF07B82"/>
    <w:lvl w:ilvl="0" w:tplc="0409000F">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4">
    <w:nsid w:val="575C237C"/>
    <w:multiLevelType w:val="hybridMultilevel"/>
    <w:tmpl w:val="D23A7030"/>
    <w:lvl w:ilvl="0" w:tplc="353EDD78">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5">
    <w:nsid w:val="58016C9C"/>
    <w:multiLevelType w:val="hybridMultilevel"/>
    <w:tmpl w:val="6C766708"/>
    <w:lvl w:ilvl="0" w:tplc="0409000F">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6">
    <w:nsid w:val="592B7EC0"/>
    <w:multiLevelType w:val="hybridMultilevel"/>
    <w:tmpl w:val="C6F2A73A"/>
    <w:lvl w:ilvl="0" w:tplc="04090001">
      <w:start w:val="1"/>
      <w:numFmt w:val="bullet"/>
      <w:lvlText w:val=""/>
      <w:lvlJc w:val="left"/>
      <w:pPr>
        <w:ind w:left="855" w:hanging="420"/>
      </w:pPr>
      <w:rPr>
        <w:rFonts w:ascii="Wingdings" w:hAnsi="Wingdings" w:hint="default"/>
      </w:rPr>
    </w:lvl>
    <w:lvl w:ilvl="1" w:tplc="04090003" w:tentative="1">
      <w:start w:val="1"/>
      <w:numFmt w:val="bullet"/>
      <w:lvlText w:val=""/>
      <w:lvlJc w:val="left"/>
      <w:pPr>
        <w:ind w:left="1275" w:hanging="420"/>
      </w:pPr>
      <w:rPr>
        <w:rFonts w:ascii="Wingdings" w:hAnsi="Wingdings" w:hint="default"/>
      </w:rPr>
    </w:lvl>
    <w:lvl w:ilvl="2" w:tplc="04090005" w:tentative="1">
      <w:start w:val="1"/>
      <w:numFmt w:val="bullet"/>
      <w:lvlText w:val=""/>
      <w:lvlJc w:val="left"/>
      <w:pPr>
        <w:ind w:left="1695" w:hanging="420"/>
      </w:pPr>
      <w:rPr>
        <w:rFonts w:ascii="Wingdings" w:hAnsi="Wingdings" w:hint="default"/>
      </w:rPr>
    </w:lvl>
    <w:lvl w:ilvl="3" w:tplc="04090001" w:tentative="1">
      <w:start w:val="1"/>
      <w:numFmt w:val="bullet"/>
      <w:lvlText w:val=""/>
      <w:lvlJc w:val="left"/>
      <w:pPr>
        <w:ind w:left="2115" w:hanging="420"/>
      </w:pPr>
      <w:rPr>
        <w:rFonts w:ascii="Wingdings" w:hAnsi="Wingdings" w:hint="default"/>
      </w:rPr>
    </w:lvl>
    <w:lvl w:ilvl="4" w:tplc="04090003" w:tentative="1">
      <w:start w:val="1"/>
      <w:numFmt w:val="bullet"/>
      <w:lvlText w:val=""/>
      <w:lvlJc w:val="left"/>
      <w:pPr>
        <w:ind w:left="2535" w:hanging="420"/>
      </w:pPr>
      <w:rPr>
        <w:rFonts w:ascii="Wingdings" w:hAnsi="Wingdings" w:hint="default"/>
      </w:rPr>
    </w:lvl>
    <w:lvl w:ilvl="5" w:tplc="04090005" w:tentative="1">
      <w:start w:val="1"/>
      <w:numFmt w:val="bullet"/>
      <w:lvlText w:val=""/>
      <w:lvlJc w:val="left"/>
      <w:pPr>
        <w:ind w:left="2955" w:hanging="420"/>
      </w:pPr>
      <w:rPr>
        <w:rFonts w:ascii="Wingdings" w:hAnsi="Wingdings" w:hint="default"/>
      </w:rPr>
    </w:lvl>
    <w:lvl w:ilvl="6" w:tplc="04090001" w:tentative="1">
      <w:start w:val="1"/>
      <w:numFmt w:val="bullet"/>
      <w:lvlText w:val=""/>
      <w:lvlJc w:val="left"/>
      <w:pPr>
        <w:ind w:left="3375" w:hanging="420"/>
      </w:pPr>
      <w:rPr>
        <w:rFonts w:ascii="Wingdings" w:hAnsi="Wingdings" w:hint="default"/>
      </w:rPr>
    </w:lvl>
    <w:lvl w:ilvl="7" w:tplc="04090003" w:tentative="1">
      <w:start w:val="1"/>
      <w:numFmt w:val="bullet"/>
      <w:lvlText w:val=""/>
      <w:lvlJc w:val="left"/>
      <w:pPr>
        <w:ind w:left="3795" w:hanging="420"/>
      </w:pPr>
      <w:rPr>
        <w:rFonts w:ascii="Wingdings" w:hAnsi="Wingdings" w:hint="default"/>
      </w:rPr>
    </w:lvl>
    <w:lvl w:ilvl="8" w:tplc="04090005" w:tentative="1">
      <w:start w:val="1"/>
      <w:numFmt w:val="bullet"/>
      <w:lvlText w:val=""/>
      <w:lvlJc w:val="left"/>
      <w:pPr>
        <w:ind w:left="4215" w:hanging="420"/>
      </w:pPr>
      <w:rPr>
        <w:rFonts w:ascii="Wingdings" w:hAnsi="Wingdings" w:hint="default"/>
      </w:rPr>
    </w:lvl>
  </w:abstractNum>
  <w:abstractNum w:abstractNumId="37">
    <w:nsid w:val="5D1B2E3C"/>
    <w:multiLevelType w:val="hybridMultilevel"/>
    <w:tmpl w:val="EC02A26A"/>
    <w:lvl w:ilvl="0" w:tplc="0409000F">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8">
    <w:nsid w:val="60101491"/>
    <w:multiLevelType w:val="hybridMultilevel"/>
    <w:tmpl w:val="B62C2488"/>
    <w:lvl w:ilvl="0" w:tplc="0409000F">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9">
    <w:nsid w:val="612C17AB"/>
    <w:multiLevelType w:val="hybridMultilevel"/>
    <w:tmpl w:val="6380BF38"/>
    <w:lvl w:ilvl="0" w:tplc="0409000F">
      <w:start w:val="1"/>
      <w:numFmt w:val="decimal"/>
      <w:lvlText w:val="%1."/>
      <w:lvlJc w:val="left"/>
      <w:pPr>
        <w:ind w:left="420" w:hanging="420"/>
      </w:pPr>
      <w:rPr>
        <w:rFonts w:cs="Times New Roman"/>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40">
    <w:nsid w:val="6541312B"/>
    <w:multiLevelType w:val="hybridMultilevel"/>
    <w:tmpl w:val="172C4BBA"/>
    <w:lvl w:ilvl="0" w:tplc="0409000F">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41">
    <w:nsid w:val="677F45C5"/>
    <w:multiLevelType w:val="hybridMultilevel"/>
    <w:tmpl w:val="DF2ADBAE"/>
    <w:lvl w:ilvl="0" w:tplc="0409000F">
      <w:start w:val="1"/>
      <w:numFmt w:val="decimal"/>
      <w:lvlText w:val="%1."/>
      <w:lvlJc w:val="left"/>
      <w:pPr>
        <w:ind w:left="360" w:hanging="360"/>
      </w:pPr>
      <w:rPr>
        <w:rFonts w:cs="Times New Roman" w:hint="default"/>
      </w:rPr>
    </w:lvl>
    <w:lvl w:ilvl="1" w:tplc="04090019">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42">
    <w:nsid w:val="683F7417"/>
    <w:multiLevelType w:val="hybridMultilevel"/>
    <w:tmpl w:val="AFDE86D8"/>
    <w:lvl w:ilvl="0" w:tplc="0409000F">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43">
    <w:nsid w:val="69BD4C34"/>
    <w:multiLevelType w:val="hybridMultilevel"/>
    <w:tmpl w:val="A0D6A7D8"/>
    <w:lvl w:ilvl="0" w:tplc="0409000F">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44">
    <w:nsid w:val="78B75103"/>
    <w:multiLevelType w:val="hybridMultilevel"/>
    <w:tmpl w:val="271E0AFA"/>
    <w:lvl w:ilvl="0" w:tplc="0409000F">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45">
    <w:nsid w:val="7C3B4622"/>
    <w:multiLevelType w:val="hybridMultilevel"/>
    <w:tmpl w:val="710EC62A"/>
    <w:lvl w:ilvl="0" w:tplc="0409000F">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46">
    <w:nsid w:val="7C6743AB"/>
    <w:multiLevelType w:val="hybridMultilevel"/>
    <w:tmpl w:val="7F66FE14"/>
    <w:lvl w:ilvl="0" w:tplc="0409000F">
      <w:start w:val="1"/>
      <w:numFmt w:val="decimal"/>
      <w:lvlText w:val="%1."/>
      <w:lvlJc w:val="left"/>
      <w:pPr>
        <w:ind w:left="420" w:hanging="420"/>
      </w:pPr>
      <w:rPr>
        <w:rFonts w:cs="Times New Roman"/>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47">
    <w:nsid w:val="7C9652C9"/>
    <w:multiLevelType w:val="hybridMultilevel"/>
    <w:tmpl w:val="349CD4F4"/>
    <w:lvl w:ilvl="0" w:tplc="0409000F">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48">
    <w:nsid w:val="7D015674"/>
    <w:multiLevelType w:val="hybridMultilevel"/>
    <w:tmpl w:val="DA6E2680"/>
    <w:lvl w:ilvl="0" w:tplc="0409000F">
      <w:start w:val="1"/>
      <w:numFmt w:val="decimal"/>
      <w:lvlText w:val="%1."/>
      <w:lvlJc w:val="left"/>
      <w:pPr>
        <w:ind w:left="420" w:hanging="420"/>
      </w:pPr>
      <w:rPr>
        <w:rFonts w:cs="Times New Roman"/>
      </w:rPr>
    </w:lvl>
    <w:lvl w:ilvl="1" w:tplc="04090019">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49">
    <w:nsid w:val="7E695BE9"/>
    <w:multiLevelType w:val="hybridMultilevel"/>
    <w:tmpl w:val="C7E64908"/>
    <w:lvl w:ilvl="0" w:tplc="04090001">
      <w:start w:val="1"/>
      <w:numFmt w:val="bullet"/>
      <w:lvlText w:val=""/>
      <w:lvlJc w:val="left"/>
      <w:pPr>
        <w:ind w:left="840" w:hanging="420"/>
      </w:pPr>
      <w:rPr>
        <w:rFonts w:ascii="Wingdings" w:hAnsi="Wingdings" w:hint="default"/>
      </w:rPr>
    </w:lvl>
    <w:lvl w:ilvl="1" w:tplc="E3D27DA6">
      <w:start w:val="1"/>
      <w:numFmt w:val="decimal"/>
      <w:lvlText w:val="（%2）"/>
      <w:lvlJc w:val="left"/>
      <w:pPr>
        <w:ind w:left="1560" w:hanging="720"/>
      </w:pPr>
      <w:rPr>
        <w:rFonts w:cs="Times New Roman" w:hint="default"/>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50">
    <w:nsid w:val="7E961A5F"/>
    <w:multiLevelType w:val="hybridMultilevel"/>
    <w:tmpl w:val="4B6AA11A"/>
    <w:lvl w:ilvl="0" w:tplc="87287E00">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num w:numId="1">
    <w:abstractNumId w:val="26"/>
  </w:num>
  <w:num w:numId="2">
    <w:abstractNumId w:val="21"/>
  </w:num>
  <w:num w:numId="3">
    <w:abstractNumId w:val="15"/>
  </w:num>
  <w:num w:numId="4">
    <w:abstractNumId w:val="24"/>
  </w:num>
  <w:num w:numId="5">
    <w:abstractNumId w:val="0"/>
  </w:num>
  <w:num w:numId="6">
    <w:abstractNumId w:val="8"/>
  </w:num>
  <w:num w:numId="7">
    <w:abstractNumId w:val="40"/>
  </w:num>
  <w:num w:numId="8">
    <w:abstractNumId w:val="42"/>
  </w:num>
  <w:num w:numId="9">
    <w:abstractNumId w:val="6"/>
  </w:num>
  <w:num w:numId="10">
    <w:abstractNumId w:val="18"/>
  </w:num>
  <w:num w:numId="11">
    <w:abstractNumId w:val="32"/>
  </w:num>
  <w:num w:numId="12">
    <w:abstractNumId w:val="17"/>
  </w:num>
  <w:num w:numId="13">
    <w:abstractNumId w:val="37"/>
  </w:num>
  <w:num w:numId="14">
    <w:abstractNumId w:val="28"/>
  </w:num>
  <w:num w:numId="15">
    <w:abstractNumId w:val="10"/>
  </w:num>
  <w:num w:numId="16">
    <w:abstractNumId w:val="25"/>
  </w:num>
  <w:num w:numId="17">
    <w:abstractNumId w:val="1"/>
  </w:num>
  <w:num w:numId="18">
    <w:abstractNumId w:val="4"/>
  </w:num>
  <w:num w:numId="19">
    <w:abstractNumId w:val="22"/>
  </w:num>
  <w:num w:numId="20">
    <w:abstractNumId w:val="33"/>
  </w:num>
  <w:num w:numId="21">
    <w:abstractNumId w:val="35"/>
  </w:num>
  <w:num w:numId="22">
    <w:abstractNumId w:val="41"/>
  </w:num>
  <w:num w:numId="23">
    <w:abstractNumId w:val="13"/>
  </w:num>
  <w:num w:numId="24">
    <w:abstractNumId w:val="29"/>
  </w:num>
  <w:num w:numId="25">
    <w:abstractNumId w:val="47"/>
  </w:num>
  <w:num w:numId="26">
    <w:abstractNumId w:val="16"/>
  </w:num>
  <w:num w:numId="27">
    <w:abstractNumId w:val="9"/>
  </w:num>
  <w:num w:numId="28">
    <w:abstractNumId w:val="23"/>
  </w:num>
  <w:num w:numId="29">
    <w:abstractNumId w:val="45"/>
  </w:num>
  <w:num w:numId="30">
    <w:abstractNumId w:val="5"/>
  </w:num>
  <w:num w:numId="31">
    <w:abstractNumId w:val="38"/>
  </w:num>
  <w:num w:numId="32">
    <w:abstractNumId w:val="27"/>
  </w:num>
  <w:num w:numId="33">
    <w:abstractNumId w:val="3"/>
  </w:num>
  <w:num w:numId="34">
    <w:abstractNumId w:val="43"/>
  </w:num>
  <w:num w:numId="35">
    <w:abstractNumId w:val="20"/>
  </w:num>
  <w:num w:numId="36">
    <w:abstractNumId w:val="19"/>
  </w:num>
  <w:num w:numId="37">
    <w:abstractNumId w:val="44"/>
  </w:num>
  <w:num w:numId="38">
    <w:abstractNumId w:val="14"/>
  </w:num>
  <w:num w:numId="39">
    <w:abstractNumId w:val="34"/>
  </w:num>
  <w:num w:numId="40">
    <w:abstractNumId w:val="7"/>
  </w:num>
  <w:num w:numId="41">
    <w:abstractNumId w:val="50"/>
  </w:num>
  <w:num w:numId="42">
    <w:abstractNumId w:val="31"/>
  </w:num>
  <w:num w:numId="43">
    <w:abstractNumId w:val="46"/>
  </w:num>
  <w:num w:numId="44">
    <w:abstractNumId w:val="48"/>
  </w:num>
  <w:num w:numId="45">
    <w:abstractNumId w:val="30"/>
  </w:num>
  <w:num w:numId="46">
    <w:abstractNumId w:val="2"/>
  </w:num>
  <w:num w:numId="47">
    <w:abstractNumId w:val="39"/>
  </w:num>
  <w:num w:numId="48">
    <w:abstractNumId w:val="49"/>
  </w:num>
  <w:num w:numId="49">
    <w:abstractNumId w:val="12"/>
  </w:num>
  <w:num w:numId="50">
    <w:abstractNumId w:val="11"/>
  </w:num>
  <w:num w:numId="51">
    <w:abstractNumId w:val="21"/>
  </w:num>
  <w:num w:numId="52">
    <w:abstractNumId w:val="36"/>
  </w:num>
  <w:num w:numId="53">
    <w:abstractNumId w:val="26"/>
  </w:num>
  <w:num w:numId="54">
    <w:abstractNumId w:val="0"/>
  </w:num>
  <w:num w:numId="55">
    <w:abstractNumId w:val="26"/>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hideSpellingError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NotTrackMoves/>
  <w:defaultTabStop w:val="420"/>
  <w:evenAndOddHeaders/>
  <w:drawingGridHorizontalSpacing w:val="105"/>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4D333B"/>
    <w:rsid w:val="00000C02"/>
    <w:rsid w:val="00001C98"/>
    <w:rsid w:val="00001FFC"/>
    <w:rsid w:val="00002353"/>
    <w:rsid w:val="0000287F"/>
    <w:rsid w:val="000041C3"/>
    <w:rsid w:val="00005D60"/>
    <w:rsid w:val="00006062"/>
    <w:rsid w:val="00006083"/>
    <w:rsid w:val="00006AB9"/>
    <w:rsid w:val="0000717E"/>
    <w:rsid w:val="000073D1"/>
    <w:rsid w:val="00007766"/>
    <w:rsid w:val="0001008F"/>
    <w:rsid w:val="000108F2"/>
    <w:rsid w:val="000109CC"/>
    <w:rsid w:val="00010AE3"/>
    <w:rsid w:val="00011200"/>
    <w:rsid w:val="000112C2"/>
    <w:rsid w:val="00011792"/>
    <w:rsid w:val="00011E39"/>
    <w:rsid w:val="00011E77"/>
    <w:rsid w:val="00012898"/>
    <w:rsid w:val="00013106"/>
    <w:rsid w:val="0001358C"/>
    <w:rsid w:val="000143E1"/>
    <w:rsid w:val="000147AA"/>
    <w:rsid w:val="000148C6"/>
    <w:rsid w:val="00015A45"/>
    <w:rsid w:val="00015BED"/>
    <w:rsid w:val="00015FE0"/>
    <w:rsid w:val="0001642B"/>
    <w:rsid w:val="00016A1D"/>
    <w:rsid w:val="0001781E"/>
    <w:rsid w:val="00017C1C"/>
    <w:rsid w:val="00017D21"/>
    <w:rsid w:val="000200AF"/>
    <w:rsid w:val="0002056E"/>
    <w:rsid w:val="00020BD7"/>
    <w:rsid w:val="00020C4C"/>
    <w:rsid w:val="00020EEF"/>
    <w:rsid w:val="00020F0D"/>
    <w:rsid w:val="00021E70"/>
    <w:rsid w:val="00022102"/>
    <w:rsid w:val="0002225A"/>
    <w:rsid w:val="00022299"/>
    <w:rsid w:val="00022A3C"/>
    <w:rsid w:val="00022D2C"/>
    <w:rsid w:val="00022F1D"/>
    <w:rsid w:val="00023196"/>
    <w:rsid w:val="00023B44"/>
    <w:rsid w:val="00023E87"/>
    <w:rsid w:val="00024ED1"/>
    <w:rsid w:val="000250B9"/>
    <w:rsid w:val="00025490"/>
    <w:rsid w:val="00026B2D"/>
    <w:rsid w:val="000270B4"/>
    <w:rsid w:val="00027114"/>
    <w:rsid w:val="000271ED"/>
    <w:rsid w:val="000277BC"/>
    <w:rsid w:val="00027A79"/>
    <w:rsid w:val="00027AA3"/>
    <w:rsid w:val="00027F66"/>
    <w:rsid w:val="000302BA"/>
    <w:rsid w:val="00030456"/>
    <w:rsid w:val="000304AF"/>
    <w:rsid w:val="000305F2"/>
    <w:rsid w:val="00030C5D"/>
    <w:rsid w:val="00031189"/>
    <w:rsid w:val="0003119B"/>
    <w:rsid w:val="0003140D"/>
    <w:rsid w:val="00031554"/>
    <w:rsid w:val="0003178A"/>
    <w:rsid w:val="00032384"/>
    <w:rsid w:val="00032454"/>
    <w:rsid w:val="0003281A"/>
    <w:rsid w:val="00033063"/>
    <w:rsid w:val="000338FA"/>
    <w:rsid w:val="00033BDF"/>
    <w:rsid w:val="00035FDB"/>
    <w:rsid w:val="0003628C"/>
    <w:rsid w:val="000367D6"/>
    <w:rsid w:val="00036B7F"/>
    <w:rsid w:val="00036C01"/>
    <w:rsid w:val="00036CDA"/>
    <w:rsid w:val="000373E5"/>
    <w:rsid w:val="00037B90"/>
    <w:rsid w:val="00040102"/>
    <w:rsid w:val="00040607"/>
    <w:rsid w:val="00040A18"/>
    <w:rsid w:val="00040C20"/>
    <w:rsid w:val="0004123E"/>
    <w:rsid w:val="0004166D"/>
    <w:rsid w:val="00041816"/>
    <w:rsid w:val="00041F93"/>
    <w:rsid w:val="000420B1"/>
    <w:rsid w:val="0004237C"/>
    <w:rsid w:val="0004331D"/>
    <w:rsid w:val="00043360"/>
    <w:rsid w:val="00044280"/>
    <w:rsid w:val="00044913"/>
    <w:rsid w:val="00044F4B"/>
    <w:rsid w:val="000450FB"/>
    <w:rsid w:val="000459A6"/>
    <w:rsid w:val="000470C6"/>
    <w:rsid w:val="00047604"/>
    <w:rsid w:val="000500D3"/>
    <w:rsid w:val="000507A1"/>
    <w:rsid w:val="00050E43"/>
    <w:rsid w:val="000510AB"/>
    <w:rsid w:val="0005232D"/>
    <w:rsid w:val="00052981"/>
    <w:rsid w:val="000535FD"/>
    <w:rsid w:val="00053712"/>
    <w:rsid w:val="00053752"/>
    <w:rsid w:val="000540A0"/>
    <w:rsid w:val="00054B23"/>
    <w:rsid w:val="00055347"/>
    <w:rsid w:val="00055DE8"/>
    <w:rsid w:val="000560AA"/>
    <w:rsid w:val="00056324"/>
    <w:rsid w:val="0005659E"/>
    <w:rsid w:val="00056B78"/>
    <w:rsid w:val="00057571"/>
    <w:rsid w:val="00061024"/>
    <w:rsid w:val="0006115B"/>
    <w:rsid w:val="00061D96"/>
    <w:rsid w:val="00061DC4"/>
    <w:rsid w:val="000624F4"/>
    <w:rsid w:val="0006266A"/>
    <w:rsid w:val="00062BA1"/>
    <w:rsid w:val="0006413B"/>
    <w:rsid w:val="00064884"/>
    <w:rsid w:val="00064E55"/>
    <w:rsid w:val="00065417"/>
    <w:rsid w:val="0006548A"/>
    <w:rsid w:val="00065972"/>
    <w:rsid w:val="00065989"/>
    <w:rsid w:val="00065E5A"/>
    <w:rsid w:val="000661CA"/>
    <w:rsid w:val="000663EF"/>
    <w:rsid w:val="0006669C"/>
    <w:rsid w:val="000666B8"/>
    <w:rsid w:val="000667F9"/>
    <w:rsid w:val="00067277"/>
    <w:rsid w:val="0006795F"/>
    <w:rsid w:val="00067C2F"/>
    <w:rsid w:val="00067D0E"/>
    <w:rsid w:val="00070966"/>
    <w:rsid w:val="000709C8"/>
    <w:rsid w:val="00070E57"/>
    <w:rsid w:val="00071093"/>
    <w:rsid w:val="0007143D"/>
    <w:rsid w:val="000719D5"/>
    <w:rsid w:val="00071A42"/>
    <w:rsid w:val="00071A76"/>
    <w:rsid w:val="00071DD3"/>
    <w:rsid w:val="00071E9C"/>
    <w:rsid w:val="00072C30"/>
    <w:rsid w:val="000735CB"/>
    <w:rsid w:val="00073DE1"/>
    <w:rsid w:val="00073FB8"/>
    <w:rsid w:val="00074223"/>
    <w:rsid w:val="00074B1D"/>
    <w:rsid w:val="00074DC0"/>
    <w:rsid w:val="00074E37"/>
    <w:rsid w:val="000759B1"/>
    <w:rsid w:val="00075C7A"/>
    <w:rsid w:val="00076BAD"/>
    <w:rsid w:val="0007766A"/>
    <w:rsid w:val="000777FF"/>
    <w:rsid w:val="00077F08"/>
    <w:rsid w:val="0008055C"/>
    <w:rsid w:val="00081062"/>
    <w:rsid w:val="0008198E"/>
    <w:rsid w:val="00081AC9"/>
    <w:rsid w:val="00082BED"/>
    <w:rsid w:val="00082C95"/>
    <w:rsid w:val="000830B1"/>
    <w:rsid w:val="0008328F"/>
    <w:rsid w:val="00083291"/>
    <w:rsid w:val="00083E2E"/>
    <w:rsid w:val="00084094"/>
    <w:rsid w:val="000843C8"/>
    <w:rsid w:val="00085321"/>
    <w:rsid w:val="00085F04"/>
    <w:rsid w:val="00086088"/>
    <w:rsid w:val="000865FB"/>
    <w:rsid w:val="00086AE7"/>
    <w:rsid w:val="000901BB"/>
    <w:rsid w:val="000903F4"/>
    <w:rsid w:val="00091164"/>
    <w:rsid w:val="000912A6"/>
    <w:rsid w:val="00093D46"/>
    <w:rsid w:val="00093FEC"/>
    <w:rsid w:val="0009422C"/>
    <w:rsid w:val="00094362"/>
    <w:rsid w:val="000945F5"/>
    <w:rsid w:val="00094BBC"/>
    <w:rsid w:val="00095809"/>
    <w:rsid w:val="00095C72"/>
    <w:rsid w:val="00096127"/>
    <w:rsid w:val="00096258"/>
    <w:rsid w:val="00096311"/>
    <w:rsid w:val="00096696"/>
    <w:rsid w:val="00097041"/>
    <w:rsid w:val="000972B3"/>
    <w:rsid w:val="0009760C"/>
    <w:rsid w:val="00097C8F"/>
    <w:rsid w:val="000A0AC2"/>
    <w:rsid w:val="000A0D69"/>
    <w:rsid w:val="000A1DDB"/>
    <w:rsid w:val="000A1ED2"/>
    <w:rsid w:val="000A2AC9"/>
    <w:rsid w:val="000A3049"/>
    <w:rsid w:val="000A4659"/>
    <w:rsid w:val="000A53BE"/>
    <w:rsid w:val="000A59D7"/>
    <w:rsid w:val="000A5AAB"/>
    <w:rsid w:val="000A6895"/>
    <w:rsid w:val="000A7419"/>
    <w:rsid w:val="000A76EB"/>
    <w:rsid w:val="000A76FA"/>
    <w:rsid w:val="000A77B7"/>
    <w:rsid w:val="000A7BC1"/>
    <w:rsid w:val="000B079D"/>
    <w:rsid w:val="000B10CC"/>
    <w:rsid w:val="000B155C"/>
    <w:rsid w:val="000B1CBA"/>
    <w:rsid w:val="000B2517"/>
    <w:rsid w:val="000B2866"/>
    <w:rsid w:val="000B2D1D"/>
    <w:rsid w:val="000B2E27"/>
    <w:rsid w:val="000B3029"/>
    <w:rsid w:val="000B3443"/>
    <w:rsid w:val="000B38DA"/>
    <w:rsid w:val="000B39C1"/>
    <w:rsid w:val="000B3FEE"/>
    <w:rsid w:val="000B43D1"/>
    <w:rsid w:val="000B440A"/>
    <w:rsid w:val="000B4A2D"/>
    <w:rsid w:val="000B4F9C"/>
    <w:rsid w:val="000B5407"/>
    <w:rsid w:val="000B5E27"/>
    <w:rsid w:val="000B6317"/>
    <w:rsid w:val="000B6E4F"/>
    <w:rsid w:val="000C0B88"/>
    <w:rsid w:val="000C0D4D"/>
    <w:rsid w:val="000C11F1"/>
    <w:rsid w:val="000C1270"/>
    <w:rsid w:val="000C1BFA"/>
    <w:rsid w:val="000C33F5"/>
    <w:rsid w:val="000C5165"/>
    <w:rsid w:val="000C58DF"/>
    <w:rsid w:val="000C60BF"/>
    <w:rsid w:val="000C63AD"/>
    <w:rsid w:val="000C6EE2"/>
    <w:rsid w:val="000C7251"/>
    <w:rsid w:val="000C731C"/>
    <w:rsid w:val="000C73FD"/>
    <w:rsid w:val="000C78DD"/>
    <w:rsid w:val="000D0339"/>
    <w:rsid w:val="000D0820"/>
    <w:rsid w:val="000D15AB"/>
    <w:rsid w:val="000D23A0"/>
    <w:rsid w:val="000D2528"/>
    <w:rsid w:val="000D28C7"/>
    <w:rsid w:val="000D313C"/>
    <w:rsid w:val="000D3813"/>
    <w:rsid w:val="000D3C37"/>
    <w:rsid w:val="000D3FEF"/>
    <w:rsid w:val="000D4442"/>
    <w:rsid w:val="000D4477"/>
    <w:rsid w:val="000D4C75"/>
    <w:rsid w:val="000D4D93"/>
    <w:rsid w:val="000D5579"/>
    <w:rsid w:val="000D582F"/>
    <w:rsid w:val="000D6AA0"/>
    <w:rsid w:val="000D7128"/>
    <w:rsid w:val="000D7242"/>
    <w:rsid w:val="000D779A"/>
    <w:rsid w:val="000D7933"/>
    <w:rsid w:val="000D7AE6"/>
    <w:rsid w:val="000D7E6B"/>
    <w:rsid w:val="000E0C56"/>
    <w:rsid w:val="000E0FBE"/>
    <w:rsid w:val="000E0FFB"/>
    <w:rsid w:val="000E14B5"/>
    <w:rsid w:val="000E17AE"/>
    <w:rsid w:val="000E18B5"/>
    <w:rsid w:val="000E202F"/>
    <w:rsid w:val="000E229B"/>
    <w:rsid w:val="000E2473"/>
    <w:rsid w:val="000E3A5C"/>
    <w:rsid w:val="000E43E4"/>
    <w:rsid w:val="000E4DB7"/>
    <w:rsid w:val="000E5304"/>
    <w:rsid w:val="000E5C06"/>
    <w:rsid w:val="000E768E"/>
    <w:rsid w:val="000E77DE"/>
    <w:rsid w:val="000E7E2E"/>
    <w:rsid w:val="000F017B"/>
    <w:rsid w:val="000F16C7"/>
    <w:rsid w:val="000F1A48"/>
    <w:rsid w:val="000F1EDE"/>
    <w:rsid w:val="000F2809"/>
    <w:rsid w:val="000F2AEC"/>
    <w:rsid w:val="000F2C37"/>
    <w:rsid w:val="000F406F"/>
    <w:rsid w:val="000F4ADB"/>
    <w:rsid w:val="000F4E79"/>
    <w:rsid w:val="000F522B"/>
    <w:rsid w:val="000F547F"/>
    <w:rsid w:val="000F585A"/>
    <w:rsid w:val="000F7B80"/>
    <w:rsid w:val="00100709"/>
    <w:rsid w:val="0010079F"/>
    <w:rsid w:val="001016E8"/>
    <w:rsid w:val="00101FA1"/>
    <w:rsid w:val="00102140"/>
    <w:rsid w:val="001021D8"/>
    <w:rsid w:val="00102BDE"/>
    <w:rsid w:val="00102FCA"/>
    <w:rsid w:val="00103EA4"/>
    <w:rsid w:val="00103F9A"/>
    <w:rsid w:val="00104530"/>
    <w:rsid w:val="00105044"/>
    <w:rsid w:val="00105318"/>
    <w:rsid w:val="00105DDF"/>
    <w:rsid w:val="00105DE0"/>
    <w:rsid w:val="00105EB5"/>
    <w:rsid w:val="001064EA"/>
    <w:rsid w:val="001067F6"/>
    <w:rsid w:val="001105FF"/>
    <w:rsid w:val="00110815"/>
    <w:rsid w:val="00110A8B"/>
    <w:rsid w:val="00111472"/>
    <w:rsid w:val="00111929"/>
    <w:rsid w:val="00111F50"/>
    <w:rsid w:val="00112120"/>
    <w:rsid w:val="00112746"/>
    <w:rsid w:val="00112992"/>
    <w:rsid w:val="00112E14"/>
    <w:rsid w:val="00113040"/>
    <w:rsid w:val="00113884"/>
    <w:rsid w:val="00114539"/>
    <w:rsid w:val="0011497D"/>
    <w:rsid w:val="0011505F"/>
    <w:rsid w:val="00115EE2"/>
    <w:rsid w:val="00116B25"/>
    <w:rsid w:val="00116B54"/>
    <w:rsid w:val="00116BC5"/>
    <w:rsid w:val="00116CB7"/>
    <w:rsid w:val="0011799B"/>
    <w:rsid w:val="00117E5E"/>
    <w:rsid w:val="001203C5"/>
    <w:rsid w:val="00120B7E"/>
    <w:rsid w:val="001211FB"/>
    <w:rsid w:val="00121DDA"/>
    <w:rsid w:val="00122C0A"/>
    <w:rsid w:val="001230D4"/>
    <w:rsid w:val="001231E9"/>
    <w:rsid w:val="00123B28"/>
    <w:rsid w:val="00124AF4"/>
    <w:rsid w:val="0012519F"/>
    <w:rsid w:val="00125FA6"/>
    <w:rsid w:val="001262FB"/>
    <w:rsid w:val="00126322"/>
    <w:rsid w:val="00127B61"/>
    <w:rsid w:val="00127E0C"/>
    <w:rsid w:val="001300FA"/>
    <w:rsid w:val="00130754"/>
    <w:rsid w:val="00130E73"/>
    <w:rsid w:val="00132FDC"/>
    <w:rsid w:val="00133E82"/>
    <w:rsid w:val="00134390"/>
    <w:rsid w:val="00134AB6"/>
    <w:rsid w:val="0013507D"/>
    <w:rsid w:val="00135434"/>
    <w:rsid w:val="001356F4"/>
    <w:rsid w:val="00135710"/>
    <w:rsid w:val="00135C11"/>
    <w:rsid w:val="00136033"/>
    <w:rsid w:val="00136943"/>
    <w:rsid w:val="00136B5C"/>
    <w:rsid w:val="00136DD2"/>
    <w:rsid w:val="001375D1"/>
    <w:rsid w:val="00137868"/>
    <w:rsid w:val="0013786B"/>
    <w:rsid w:val="00137D1B"/>
    <w:rsid w:val="00137E00"/>
    <w:rsid w:val="00140A9A"/>
    <w:rsid w:val="00140B83"/>
    <w:rsid w:val="00141786"/>
    <w:rsid w:val="0014232B"/>
    <w:rsid w:val="0014282C"/>
    <w:rsid w:val="00143052"/>
    <w:rsid w:val="001430E1"/>
    <w:rsid w:val="001436AB"/>
    <w:rsid w:val="001439A4"/>
    <w:rsid w:val="00143B74"/>
    <w:rsid w:val="00144215"/>
    <w:rsid w:val="00144990"/>
    <w:rsid w:val="00144AF9"/>
    <w:rsid w:val="00144C30"/>
    <w:rsid w:val="00144E35"/>
    <w:rsid w:val="00144E6B"/>
    <w:rsid w:val="0014680B"/>
    <w:rsid w:val="00147244"/>
    <w:rsid w:val="0014761E"/>
    <w:rsid w:val="001504A4"/>
    <w:rsid w:val="001508A8"/>
    <w:rsid w:val="0015124A"/>
    <w:rsid w:val="00151467"/>
    <w:rsid w:val="00152160"/>
    <w:rsid w:val="001521D1"/>
    <w:rsid w:val="0015248A"/>
    <w:rsid w:val="001525CE"/>
    <w:rsid w:val="0015286F"/>
    <w:rsid w:val="00152D70"/>
    <w:rsid w:val="00152DEE"/>
    <w:rsid w:val="00153426"/>
    <w:rsid w:val="0015423F"/>
    <w:rsid w:val="001543C3"/>
    <w:rsid w:val="00155416"/>
    <w:rsid w:val="00155661"/>
    <w:rsid w:val="001562B7"/>
    <w:rsid w:val="00156501"/>
    <w:rsid w:val="0015671F"/>
    <w:rsid w:val="001569E5"/>
    <w:rsid w:val="00156B3B"/>
    <w:rsid w:val="00156C5A"/>
    <w:rsid w:val="0015747D"/>
    <w:rsid w:val="00160278"/>
    <w:rsid w:val="001608BF"/>
    <w:rsid w:val="00160932"/>
    <w:rsid w:val="00161595"/>
    <w:rsid w:val="00161B68"/>
    <w:rsid w:val="00161FA7"/>
    <w:rsid w:val="00162861"/>
    <w:rsid w:val="00162915"/>
    <w:rsid w:val="00163AD4"/>
    <w:rsid w:val="001643E4"/>
    <w:rsid w:val="00164881"/>
    <w:rsid w:val="0016529D"/>
    <w:rsid w:val="00165B96"/>
    <w:rsid w:val="001660B5"/>
    <w:rsid w:val="00166CDF"/>
    <w:rsid w:val="00170F0A"/>
    <w:rsid w:val="00170F7A"/>
    <w:rsid w:val="00171268"/>
    <w:rsid w:val="001720CE"/>
    <w:rsid w:val="00172A4D"/>
    <w:rsid w:val="00173491"/>
    <w:rsid w:val="00173FC2"/>
    <w:rsid w:val="001747CE"/>
    <w:rsid w:val="001749FC"/>
    <w:rsid w:val="00174EEE"/>
    <w:rsid w:val="001754A1"/>
    <w:rsid w:val="00176BE5"/>
    <w:rsid w:val="00177012"/>
    <w:rsid w:val="001770A7"/>
    <w:rsid w:val="00177282"/>
    <w:rsid w:val="001805A9"/>
    <w:rsid w:val="00180A95"/>
    <w:rsid w:val="0018103C"/>
    <w:rsid w:val="001811FE"/>
    <w:rsid w:val="00181599"/>
    <w:rsid w:val="00181635"/>
    <w:rsid w:val="001823B1"/>
    <w:rsid w:val="0018255B"/>
    <w:rsid w:val="0018263F"/>
    <w:rsid w:val="00182654"/>
    <w:rsid w:val="0018281B"/>
    <w:rsid w:val="00182D99"/>
    <w:rsid w:val="0018476C"/>
    <w:rsid w:val="001847B9"/>
    <w:rsid w:val="0018493E"/>
    <w:rsid w:val="00185EBA"/>
    <w:rsid w:val="00186151"/>
    <w:rsid w:val="001868A8"/>
    <w:rsid w:val="00190181"/>
    <w:rsid w:val="0019047D"/>
    <w:rsid w:val="001907F5"/>
    <w:rsid w:val="00190884"/>
    <w:rsid w:val="00191FFD"/>
    <w:rsid w:val="00193178"/>
    <w:rsid w:val="00193BA9"/>
    <w:rsid w:val="00193D0E"/>
    <w:rsid w:val="00194989"/>
    <w:rsid w:val="00194E95"/>
    <w:rsid w:val="00194FB8"/>
    <w:rsid w:val="001952FD"/>
    <w:rsid w:val="001956F6"/>
    <w:rsid w:val="001960BD"/>
    <w:rsid w:val="001961EF"/>
    <w:rsid w:val="00196580"/>
    <w:rsid w:val="001972F9"/>
    <w:rsid w:val="00197F06"/>
    <w:rsid w:val="001A0940"/>
    <w:rsid w:val="001A0BE6"/>
    <w:rsid w:val="001A0F86"/>
    <w:rsid w:val="001A1EF0"/>
    <w:rsid w:val="001A2136"/>
    <w:rsid w:val="001A2396"/>
    <w:rsid w:val="001A2AA8"/>
    <w:rsid w:val="001A2F6F"/>
    <w:rsid w:val="001A3007"/>
    <w:rsid w:val="001A37C3"/>
    <w:rsid w:val="001A3A70"/>
    <w:rsid w:val="001A4D04"/>
    <w:rsid w:val="001A4EDF"/>
    <w:rsid w:val="001A5CA3"/>
    <w:rsid w:val="001A62E5"/>
    <w:rsid w:val="001A66B2"/>
    <w:rsid w:val="001A68CE"/>
    <w:rsid w:val="001A6E05"/>
    <w:rsid w:val="001A791A"/>
    <w:rsid w:val="001A7ECB"/>
    <w:rsid w:val="001A7F9C"/>
    <w:rsid w:val="001B0256"/>
    <w:rsid w:val="001B072C"/>
    <w:rsid w:val="001B1530"/>
    <w:rsid w:val="001B1E56"/>
    <w:rsid w:val="001B1EBC"/>
    <w:rsid w:val="001B2200"/>
    <w:rsid w:val="001B29CD"/>
    <w:rsid w:val="001B30E5"/>
    <w:rsid w:val="001B3DF8"/>
    <w:rsid w:val="001B402C"/>
    <w:rsid w:val="001B4228"/>
    <w:rsid w:val="001B4FD4"/>
    <w:rsid w:val="001B5445"/>
    <w:rsid w:val="001B5479"/>
    <w:rsid w:val="001B5492"/>
    <w:rsid w:val="001B5622"/>
    <w:rsid w:val="001B5835"/>
    <w:rsid w:val="001B5CB2"/>
    <w:rsid w:val="001B6BBC"/>
    <w:rsid w:val="001B7FEE"/>
    <w:rsid w:val="001C0672"/>
    <w:rsid w:val="001C106B"/>
    <w:rsid w:val="001C1307"/>
    <w:rsid w:val="001C163D"/>
    <w:rsid w:val="001C1A69"/>
    <w:rsid w:val="001C1E99"/>
    <w:rsid w:val="001C3A8E"/>
    <w:rsid w:val="001C3C56"/>
    <w:rsid w:val="001C3EB2"/>
    <w:rsid w:val="001C4665"/>
    <w:rsid w:val="001C48AB"/>
    <w:rsid w:val="001C5665"/>
    <w:rsid w:val="001C5A99"/>
    <w:rsid w:val="001C60C3"/>
    <w:rsid w:val="001C6D63"/>
    <w:rsid w:val="001C6F14"/>
    <w:rsid w:val="001C7156"/>
    <w:rsid w:val="001C7498"/>
    <w:rsid w:val="001C750B"/>
    <w:rsid w:val="001C7688"/>
    <w:rsid w:val="001C7803"/>
    <w:rsid w:val="001C7B39"/>
    <w:rsid w:val="001C7D51"/>
    <w:rsid w:val="001D0148"/>
    <w:rsid w:val="001D052E"/>
    <w:rsid w:val="001D081D"/>
    <w:rsid w:val="001D084A"/>
    <w:rsid w:val="001D0F41"/>
    <w:rsid w:val="001D0F9E"/>
    <w:rsid w:val="001D1A84"/>
    <w:rsid w:val="001D3601"/>
    <w:rsid w:val="001D413A"/>
    <w:rsid w:val="001D41CB"/>
    <w:rsid w:val="001D46D9"/>
    <w:rsid w:val="001D5B0B"/>
    <w:rsid w:val="001D5E7E"/>
    <w:rsid w:val="001D5FC5"/>
    <w:rsid w:val="001D605C"/>
    <w:rsid w:val="001D6BE5"/>
    <w:rsid w:val="001D71B3"/>
    <w:rsid w:val="001D74DA"/>
    <w:rsid w:val="001D7E14"/>
    <w:rsid w:val="001D7E2F"/>
    <w:rsid w:val="001E12E7"/>
    <w:rsid w:val="001E3077"/>
    <w:rsid w:val="001E35AE"/>
    <w:rsid w:val="001E3D39"/>
    <w:rsid w:val="001E49F4"/>
    <w:rsid w:val="001E4DB4"/>
    <w:rsid w:val="001E4E5D"/>
    <w:rsid w:val="001E5409"/>
    <w:rsid w:val="001E5BBF"/>
    <w:rsid w:val="001E634E"/>
    <w:rsid w:val="001E6735"/>
    <w:rsid w:val="001E7117"/>
    <w:rsid w:val="001E7145"/>
    <w:rsid w:val="001F0963"/>
    <w:rsid w:val="001F1562"/>
    <w:rsid w:val="001F1BFC"/>
    <w:rsid w:val="001F1D7F"/>
    <w:rsid w:val="001F1ECC"/>
    <w:rsid w:val="001F23AA"/>
    <w:rsid w:val="001F33F7"/>
    <w:rsid w:val="001F35C2"/>
    <w:rsid w:val="001F3916"/>
    <w:rsid w:val="001F4362"/>
    <w:rsid w:val="001F4682"/>
    <w:rsid w:val="001F47F1"/>
    <w:rsid w:val="001F4D06"/>
    <w:rsid w:val="001F4D2C"/>
    <w:rsid w:val="001F5E7E"/>
    <w:rsid w:val="001F6510"/>
    <w:rsid w:val="001F6725"/>
    <w:rsid w:val="001F6ACF"/>
    <w:rsid w:val="001F6ADE"/>
    <w:rsid w:val="001F74E5"/>
    <w:rsid w:val="001F7F16"/>
    <w:rsid w:val="001F7F7C"/>
    <w:rsid w:val="00200C43"/>
    <w:rsid w:val="002022E4"/>
    <w:rsid w:val="002032D0"/>
    <w:rsid w:val="00204178"/>
    <w:rsid w:val="00204554"/>
    <w:rsid w:val="002046FB"/>
    <w:rsid w:val="00204D6E"/>
    <w:rsid w:val="002056DE"/>
    <w:rsid w:val="002058B7"/>
    <w:rsid w:val="00205E87"/>
    <w:rsid w:val="00206022"/>
    <w:rsid w:val="00206A00"/>
    <w:rsid w:val="002107AF"/>
    <w:rsid w:val="0021089F"/>
    <w:rsid w:val="00210A3E"/>
    <w:rsid w:val="00210B7D"/>
    <w:rsid w:val="00210BD3"/>
    <w:rsid w:val="00211232"/>
    <w:rsid w:val="00212539"/>
    <w:rsid w:val="002127E9"/>
    <w:rsid w:val="002135FC"/>
    <w:rsid w:val="002141AA"/>
    <w:rsid w:val="00214FC0"/>
    <w:rsid w:val="0021575A"/>
    <w:rsid w:val="00215CD1"/>
    <w:rsid w:val="00216094"/>
    <w:rsid w:val="00216E3B"/>
    <w:rsid w:val="0021709E"/>
    <w:rsid w:val="002175BA"/>
    <w:rsid w:val="0022044F"/>
    <w:rsid w:val="002206A0"/>
    <w:rsid w:val="002212FA"/>
    <w:rsid w:val="00221946"/>
    <w:rsid w:val="00221FCD"/>
    <w:rsid w:val="00222079"/>
    <w:rsid w:val="002227D5"/>
    <w:rsid w:val="00224110"/>
    <w:rsid w:val="002251EA"/>
    <w:rsid w:val="00225758"/>
    <w:rsid w:val="00225BCD"/>
    <w:rsid w:val="0022648B"/>
    <w:rsid w:val="00226E5F"/>
    <w:rsid w:val="0022743D"/>
    <w:rsid w:val="00227844"/>
    <w:rsid w:val="002279B3"/>
    <w:rsid w:val="00227AA2"/>
    <w:rsid w:val="00231468"/>
    <w:rsid w:val="00231CB7"/>
    <w:rsid w:val="00232D35"/>
    <w:rsid w:val="00233579"/>
    <w:rsid w:val="00233D39"/>
    <w:rsid w:val="00233D3F"/>
    <w:rsid w:val="00233FDC"/>
    <w:rsid w:val="00234152"/>
    <w:rsid w:val="002342AA"/>
    <w:rsid w:val="0023459C"/>
    <w:rsid w:val="00234F53"/>
    <w:rsid w:val="00235534"/>
    <w:rsid w:val="00235794"/>
    <w:rsid w:val="00235C80"/>
    <w:rsid w:val="00235F9F"/>
    <w:rsid w:val="00236114"/>
    <w:rsid w:val="002411E0"/>
    <w:rsid w:val="002418CD"/>
    <w:rsid w:val="00241EBE"/>
    <w:rsid w:val="00242492"/>
    <w:rsid w:val="00243567"/>
    <w:rsid w:val="00244AD4"/>
    <w:rsid w:val="00244FA6"/>
    <w:rsid w:val="00245373"/>
    <w:rsid w:val="00245D61"/>
    <w:rsid w:val="00245DF6"/>
    <w:rsid w:val="0024615D"/>
    <w:rsid w:val="00246671"/>
    <w:rsid w:val="00247392"/>
    <w:rsid w:val="0024745B"/>
    <w:rsid w:val="002503B8"/>
    <w:rsid w:val="002505CC"/>
    <w:rsid w:val="002506AB"/>
    <w:rsid w:val="00250874"/>
    <w:rsid w:val="002511E3"/>
    <w:rsid w:val="002512A6"/>
    <w:rsid w:val="00251598"/>
    <w:rsid w:val="002518B8"/>
    <w:rsid w:val="00251D6B"/>
    <w:rsid w:val="00251E66"/>
    <w:rsid w:val="00252065"/>
    <w:rsid w:val="00252760"/>
    <w:rsid w:val="00252E4F"/>
    <w:rsid w:val="00252F94"/>
    <w:rsid w:val="002534E4"/>
    <w:rsid w:val="002543E7"/>
    <w:rsid w:val="00254634"/>
    <w:rsid w:val="00254706"/>
    <w:rsid w:val="002552DF"/>
    <w:rsid w:val="00255AA9"/>
    <w:rsid w:val="00255D90"/>
    <w:rsid w:val="00255EEC"/>
    <w:rsid w:val="00256048"/>
    <w:rsid w:val="00256279"/>
    <w:rsid w:val="002565A6"/>
    <w:rsid w:val="002570AA"/>
    <w:rsid w:val="00261ED5"/>
    <w:rsid w:val="002628BA"/>
    <w:rsid w:val="0026299B"/>
    <w:rsid w:val="00262FAA"/>
    <w:rsid w:val="002634AD"/>
    <w:rsid w:val="002641E9"/>
    <w:rsid w:val="002641F4"/>
    <w:rsid w:val="0026515C"/>
    <w:rsid w:val="00266AE6"/>
    <w:rsid w:val="002674B9"/>
    <w:rsid w:val="00267815"/>
    <w:rsid w:val="00267B30"/>
    <w:rsid w:val="0027114D"/>
    <w:rsid w:val="00271172"/>
    <w:rsid w:val="0027198A"/>
    <w:rsid w:val="00271C4F"/>
    <w:rsid w:val="00271EE2"/>
    <w:rsid w:val="00272193"/>
    <w:rsid w:val="002721DB"/>
    <w:rsid w:val="00272438"/>
    <w:rsid w:val="00272459"/>
    <w:rsid w:val="00272C97"/>
    <w:rsid w:val="00272DBE"/>
    <w:rsid w:val="00274C8D"/>
    <w:rsid w:val="00275087"/>
    <w:rsid w:val="0027596E"/>
    <w:rsid w:val="002759D2"/>
    <w:rsid w:val="00275F9A"/>
    <w:rsid w:val="00276617"/>
    <w:rsid w:val="00276760"/>
    <w:rsid w:val="00276926"/>
    <w:rsid w:val="00276E60"/>
    <w:rsid w:val="00276EC0"/>
    <w:rsid w:val="00277961"/>
    <w:rsid w:val="00277FA4"/>
    <w:rsid w:val="002810D7"/>
    <w:rsid w:val="0028156E"/>
    <w:rsid w:val="002815A7"/>
    <w:rsid w:val="002817AA"/>
    <w:rsid w:val="00281F8D"/>
    <w:rsid w:val="0028284D"/>
    <w:rsid w:val="0028307C"/>
    <w:rsid w:val="0028321D"/>
    <w:rsid w:val="00283300"/>
    <w:rsid w:val="002833FE"/>
    <w:rsid w:val="002837C8"/>
    <w:rsid w:val="00283A67"/>
    <w:rsid w:val="00284174"/>
    <w:rsid w:val="00284652"/>
    <w:rsid w:val="00285E37"/>
    <w:rsid w:val="002865B6"/>
    <w:rsid w:val="00286CF1"/>
    <w:rsid w:val="00287C08"/>
    <w:rsid w:val="00287D9B"/>
    <w:rsid w:val="002901AA"/>
    <w:rsid w:val="002903BD"/>
    <w:rsid w:val="00290647"/>
    <w:rsid w:val="002909C6"/>
    <w:rsid w:val="00291361"/>
    <w:rsid w:val="00291ABD"/>
    <w:rsid w:val="002929E1"/>
    <w:rsid w:val="00292A11"/>
    <w:rsid w:val="00292C8B"/>
    <w:rsid w:val="00292D8F"/>
    <w:rsid w:val="00293C0D"/>
    <w:rsid w:val="00293CE6"/>
    <w:rsid w:val="002943F1"/>
    <w:rsid w:val="00294A3B"/>
    <w:rsid w:val="00294BFB"/>
    <w:rsid w:val="0029525C"/>
    <w:rsid w:val="00295FD9"/>
    <w:rsid w:val="0029626E"/>
    <w:rsid w:val="00296813"/>
    <w:rsid w:val="00297911"/>
    <w:rsid w:val="002A06BB"/>
    <w:rsid w:val="002A09F8"/>
    <w:rsid w:val="002A0A9F"/>
    <w:rsid w:val="002A0C71"/>
    <w:rsid w:val="002A0EEC"/>
    <w:rsid w:val="002A1496"/>
    <w:rsid w:val="002A17AE"/>
    <w:rsid w:val="002A19B0"/>
    <w:rsid w:val="002A19C5"/>
    <w:rsid w:val="002A224E"/>
    <w:rsid w:val="002A24E2"/>
    <w:rsid w:val="002A2589"/>
    <w:rsid w:val="002A2752"/>
    <w:rsid w:val="002A2D40"/>
    <w:rsid w:val="002A2D82"/>
    <w:rsid w:val="002A384E"/>
    <w:rsid w:val="002A39C8"/>
    <w:rsid w:val="002A43CB"/>
    <w:rsid w:val="002A4A0D"/>
    <w:rsid w:val="002A54A0"/>
    <w:rsid w:val="002A564A"/>
    <w:rsid w:val="002A5EA1"/>
    <w:rsid w:val="002A6691"/>
    <w:rsid w:val="002A6842"/>
    <w:rsid w:val="002A735F"/>
    <w:rsid w:val="002A737C"/>
    <w:rsid w:val="002A7F68"/>
    <w:rsid w:val="002B0152"/>
    <w:rsid w:val="002B08C6"/>
    <w:rsid w:val="002B0F2E"/>
    <w:rsid w:val="002B16B9"/>
    <w:rsid w:val="002B4D7B"/>
    <w:rsid w:val="002B4D7E"/>
    <w:rsid w:val="002B53C2"/>
    <w:rsid w:val="002B6112"/>
    <w:rsid w:val="002B6427"/>
    <w:rsid w:val="002B6DB8"/>
    <w:rsid w:val="002B7539"/>
    <w:rsid w:val="002B7F59"/>
    <w:rsid w:val="002C00B2"/>
    <w:rsid w:val="002C02F1"/>
    <w:rsid w:val="002C033E"/>
    <w:rsid w:val="002C0BA9"/>
    <w:rsid w:val="002C156C"/>
    <w:rsid w:val="002C1676"/>
    <w:rsid w:val="002C2575"/>
    <w:rsid w:val="002C295F"/>
    <w:rsid w:val="002C3214"/>
    <w:rsid w:val="002C379E"/>
    <w:rsid w:val="002C46BB"/>
    <w:rsid w:val="002C551A"/>
    <w:rsid w:val="002C55AB"/>
    <w:rsid w:val="002C6480"/>
    <w:rsid w:val="002C6524"/>
    <w:rsid w:val="002C66E1"/>
    <w:rsid w:val="002C6C19"/>
    <w:rsid w:val="002C79F4"/>
    <w:rsid w:val="002C7CEB"/>
    <w:rsid w:val="002C7F12"/>
    <w:rsid w:val="002D0760"/>
    <w:rsid w:val="002D1657"/>
    <w:rsid w:val="002D191D"/>
    <w:rsid w:val="002D1E42"/>
    <w:rsid w:val="002D22B1"/>
    <w:rsid w:val="002D2307"/>
    <w:rsid w:val="002D2DE2"/>
    <w:rsid w:val="002D3367"/>
    <w:rsid w:val="002D3E0C"/>
    <w:rsid w:val="002D43BE"/>
    <w:rsid w:val="002D4BC9"/>
    <w:rsid w:val="002D55D9"/>
    <w:rsid w:val="002D5CE4"/>
    <w:rsid w:val="002D5F19"/>
    <w:rsid w:val="002D5FFD"/>
    <w:rsid w:val="002D67AB"/>
    <w:rsid w:val="002D6949"/>
    <w:rsid w:val="002D77E3"/>
    <w:rsid w:val="002D792F"/>
    <w:rsid w:val="002D7B0A"/>
    <w:rsid w:val="002D7BEA"/>
    <w:rsid w:val="002E0817"/>
    <w:rsid w:val="002E17CD"/>
    <w:rsid w:val="002E183A"/>
    <w:rsid w:val="002E24E3"/>
    <w:rsid w:val="002E2AC1"/>
    <w:rsid w:val="002E49D7"/>
    <w:rsid w:val="002E4CAD"/>
    <w:rsid w:val="002E4CB1"/>
    <w:rsid w:val="002E538D"/>
    <w:rsid w:val="002E5AE9"/>
    <w:rsid w:val="002E6161"/>
    <w:rsid w:val="002E644D"/>
    <w:rsid w:val="002E6C05"/>
    <w:rsid w:val="002E6D2A"/>
    <w:rsid w:val="002E7D59"/>
    <w:rsid w:val="002F00A4"/>
    <w:rsid w:val="002F026F"/>
    <w:rsid w:val="002F0705"/>
    <w:rsid w:val="002F0778"/>
    <w:rsid w:val="002F094E"/>
    <w:rsid w:val="002F1361"/>
    <w:rsid w:val="002F150B"/>
    <w:rsid w:val="002F2087"/>
    <w:rsid w:val="002F2C81"/>
    <w:rsid w:val="002F36A1"/>
    <w:rsid w:val="002F3BA2"/>
    <w:rsid w:val="002F3C16"/>
    <w:rsid w:val="002F437A"/>
    <w:rsid w:val="002F451F"/>
    <w:rsid w:val="002F4651"/>
    <w:rsid w:val="002F4741"/>
    <w:rsid w:val="002F4BDE"/>
    <w:rsid w:val="002F4F0D"/>
    <w:rsid w:val="002F521A"/>
    <w:rsid w:val="002F5C6F"/>
    <w:rsid w:val="002F6A43"/>
    <w:rsid w:val="002F6CAE"/>
    <w:rsid w:val="002F6ED4"/>
    <w:rsid w:val="002F74CF"/>
    <w:rsid w:val="002F7EC5"/>
    <w:rsid w:val="003004B8"/>
    <w:rsid w:val="003011BD"/>
    <w:rsid w:val="00301888"/>
    <w:rsid w:val="003021F4"/>
    <w:rsid w:val="00303153"/>
    <w:rsid w:val="00304185"/>
    <w:rsid w:val="00304239"/>
    <w:rsid w:val="00304EE0"/>
    <w:rsid w:val="00305051"/>
    <w:rsid w:val="00305450"/>
    <w:rsid w:val="00305E7A"/>
    <w:rsid w:val="0030602C"/>
    <w:rsid w:val="00306E08"/>
    <w:rsid w:val="003073E7"/>
    <w:rsid w:val="00307463"/>
    <w:rsid w:val="00307C11"/>
    <w:rsid w:val="00310026"/>
    <w:rsid w:val="00310452"/>
    <w:rsid w:val="00310620"/>
    <w:rsid w:val="0031076D"/>
    <w:rsid w:val="00310870"/>
    <w:rsid w:val="00311084"/>
    <w:rsid w:val="0031109C"/>
    <w:rsid w:val="003110CB"/>
    <w:rsid w:val="0031145F"/>
    <w:rsid w:val="0031199C"/>
    <w:rsid w:val="00311B45"/>
    <w:rsid w:val="00311F0D"/>
    <w:rsid w:val="003121FD"/>
    <w:rsid w:val="0031244A"/>
    <w:rsid w:val="003125ED"/>
    <w:rsid w:val="00313110"/>
    <w:rsid w:val="0031327B"/>
    <w:rsid w:val="00314364"/>
    <w:rsid w:val="003150AD"/>
    <w:rsid w:val="003155B4"/>
    <w:rsid w:val="00315E35"/>
    <w:rsid w:val="003161AC"/>
    <w:rsid w:val="003200AF"/>
    <w:rsid w:val="00320732"/>
    <w:rsid w:val="00320A69"/>
    <w:rsid w:val="00320CA6"/>
    <w:rsid w:val="00320DF2"/>
    <w:rsid w:val="003214B5"/>
    <w:rsid w:val="00321735"/>
    <w:rsid w:val="00321DB1"/>
    <w:rsid w:val="00322548"/>
    <w:rsid w:val="003229EE"/>
    <w:rsid w:val="00322D8A"/>
    <w:rsid w:val="00322F77"/>
    <w:rsid w:val="003231CD"/>
    <w:rsid w:val="00323E03"/>
    <w:rsid w:val="00324D08"/>
    <w:rsid w:val="00324D10"/>
    <w:rsid w:val="0032568E"/>
    <w:rsid w:val="003259FE"/>
    <w:rsid w:val="00326992"/>
    <w:rsid w:val="00326AB6"/>
    <w:rsid w:val="00326C02"/>
    <w:rsid w:val="00326DF8"/>
    <w:rsid w:val="003271A3"/>
    <w:rsid w:val="003276F4"/>
    <w:rsid w:val="00327AC3"/>
    <w:rsid w:val="00327F79"/>
    <w:rsid w:val="0033051B"/>
    <w:rsid w:val="0033092A"/>
    <w:rsid w:val="00331197"/>
    <w:rsid w:val="00331A23"/>
    <w:rsid w:val="00331A4C"/>
    <w:rsid w:val="00331EE4"/>
    <w:rsid w:val="00332D7D"/>
    <w:rsid w:val="00332EE2"/>
    <w:rsid w:val="00333183"/>
    <w:rsid w:val="00333A84"/>
    <w:rsid w:val="003343E1"/>
    <w:rsid w:val="00334BCD"/>
    <w:rsid w:val="003358FB"/>
    <w:rsid w:val="003365F3"/>
    <w:rsid w:val="0033714D"/>
    <w:rsid w:val="00337642"/>
    <w:rsid w:val="0034002A"/>
    <w:rsid w:val="003400CA"/>
    <w:rsid w:val="003405C2"/>
    <w:rsid w:val="003409B9"/>
    <w:rsid w:val="00340FFD"/>
    <w:rsid w:val="003413BE"/>
    <w:rsid w:val="00341467"/>
    <w:rsid w:val="0034184A"/>
    <w:rsid w:val="00341FAE"/>
    <w:rsid w:val="00343B70"/>
    <w:rsid w:val="00343CE1"/>
    <w:rsid w:val="0034403F"/>
    <w:rsid w:val="00344920"/>
    <w:rsid w:val="00344AF1"/>
    <w:rsid w:val="00344E27"/>
    <w:rsid w:val="00345B81"/>
    <w:rsid w:val="0034662F"/>
    <w:rsid w:val="003471DC"/>
    <w:rsid w:val="00347212"/>
    <w:rsid w:val="00347E62"/>
    <w:rsid w:val="003501E1"/>
    <w:rsid w:val="00350702"/>
    <w:rsid w:val="0035123D"/>
    <w:rsid w:val="00351B09"/>
    <w:rsid w:val="0035222A"/>
    <w:rsid w:val="00352866"/>
    <w:rsid w:val="00353457"/>
    <w:rsid w:val="00353674"/>
    <w:rsid w:val="00355471"/>
    <w:rsid w:val="0035584F"/>
    <w:rsid w:val="00355BF0"/>
    <w:rsid w:val="00355DB6"/>
    <w:rsid w:val="00356093"/>
    <w:rsid w:val="00356A59"/>
    <w:rsid w:val="00356CFB"/>
    <w:rsid w:val="00356E17"/>
    <w:rsid w:val="00356E9F"/>
    <w:rsid w:val="003602B1"/>
    <w:rsid w:val="003606C4"/>
    <w:rsid w:val="003609B9"/>
    <w:rsid w:val="00363538"/>
    <w:rsid w:val="00363EBA"/>
    <w:rsid w:val="00364429"/>
    <w:rsid w:val="00365B39"/>
    <w:rsid w:val="00365B45"/>
    <w:rsid w:val="00366087"/>
    <w:rsid w:val="00366EA5"/>
    <w:rsid w:val="003676BC"/>
    <w:rsid w:val="003676C2"/>
    <w:rsid w:val="0037043F"/>
    <w:rsid w:val="003709AF"/>
    <w:rsid w:val="00370DBC"/>
    <w:rsid w:val="003715E5"/>
    <w:rsid w:val="00372354"/>
    <w:rsid w:val="00372FE7"/>
    <w:rsid w:val="00373315"/>
    <w:rsid w:val="0037355F"/>
    <w:rsid w:val="003749E9"/>
    <w:rsid w:val="00375053"/>
    <w:rsid w:val="00375CA3"/>
    <w:rsid w:val="003763BE"/>
    <w:rsid w:val="00376A56"/>
    <w:rsid w:val="00377697"/>
    <w:rsid w:val="00377BC0"/>
    <w:rsid w:val="00380F69"/>
    <w:rsid w:val="0038134F"/>
    <w:rsid w:val="003817F5"/>
    <w:rsid w:val="00381F5A"/>
    <w:rsid w:val="0038290F"/>
    <w:rsid w:val="00382938"/>
    <w:rsid w:val="00382F0A"/>
    <w:rsid w:val="00383FD5"/>
    <w:rsid w:val="00384B4A"/>
    <w:rsid w:val="00384D5A"/>
    <w:rsid w:val="00385376"/>
    <w:rsid w:val="00385B0A"/>
    <w:rsid w:val="0038653E"/>
    <w:rsid w:val="00386543"/>
    <w:rsid w:val="003879E5"/>
    <w:rsid w:val="0039013E"/>
    <w:rsid w:val="00390290"/>
    <w:rsid w:val="003915A7"/>
    <w:rsid w:val="00391C4F"/>
    <w:rsid w:val="00392439"/>
    <w:rsid w:val="0039252A"/>
    <w:rsid w:val="00392CB1"/>
    <w:rsid w:val="00392EB7"/>
    <w:rsid w:val="0039342B"/>
    <w:rsid w:val="00394599"/>
    <w:rsid w:val="003946B9"/>
    <w:rsid w:val="00394E73"/>
    <w:rsid w:val="00396337"/>
    <w:rsid w:val="00396A3D"/>
    <w:rsid w:val="00396DDE"/>
    <w:rsid w:val="003970DB"/>
    <w:rsid w:val="003977BE"/>
    <w:rsid w:val="003979B6"/>
    <w:rsid w:val="003A1289"/>
    <w:rsid w:val="003A182B"/>
    <w:rsid w:val="003A20CE"/>
    <w:rsid w:val="003A294D"/>
    <w:rsid w:val="003A3574"/>
    <w:rsid w:val="003A3981"/>
    <w:rsid w:val="003A3F17"/>
    <w:rsid w:val="003A4F34"/>
    <w:rsid w:val="003A60DB"/>
    <w:rsid w:val="003A62F3"/>
    <w:rsid w:val="003A7906"/>
    <w:rsid w:val="003B0187"/>
    <w:rsid w:val="003B0557"/>
    <w:rsid w:val="003B05FD"/>
    <w:rsid w:val="003B0B8B"/>
    <w:rsid w:val="003B0C64"/>
    <w:rsid w:val="003B11F1"/>
    <w:rsid w:val="003B1462"/>
    <w:rsid w:val="003B1591"/>
    <w:rsid w:val="003B1771"/>
    <w:rsid w:val="003B2309"/>
    <w:rsid w:val="003B25AB"/>
    <w:rsid w:val="003B26D6"/>
    <w:rsid w:val="003B26DD"/>
    <w:rsid w:val="003B2C55"/>
    <w:rsid w:val="003B3A01"/>
    <w:rsid w:val="003B3B7C"/>
    <w:rsid w:val="003B401B"/>
    <w:rsid w:val="003B5790"/>
    <w:rsid w:val="003B5D45"/>
    <w:rsid w:val="003B5DC0"/>
    <w:rsid w:val="003B5E69"/>
    <w:rsid w:val="003B60E7"/>
    <w:rsid w:val="003B62B2"/>
    <w:rsid w:val="003B6435"/>
    <w:rsid w:val="003B65FE"/>
    <w:rsid w:val="003B7721"/>
    <w:rsid w:val="003B7814"/>
    <w:rsid w:val="003B7A0C"/>
    <w:rsid w:val="003C04DE"/>
    <w:rsid w:val="003C099A"/>
    <w:rsid w:val="003C0C8C"/>
    <w:rsid w:val="003C2CDC"/>
    <w:rsid w:val="003C3000"/>
    <w:rsid w:val="003C3D37"/>
    <w:rsid w:val="003C4A1D"/>
    <w:rsid w:val="003C4A94"/>
    <w:rsid w:val="003C4F44"/>
    <w:rsid w:val="003C53D6"/>
    <w:rsid w:val="003C5FA2"/>
    <w:rsid w:val="003C6347"/>
    <w:rsid w:val="003C6EBC"/>
    <w:rsid w:val="003C742B"/>
    <w:rsid w:val="003C75D6"/>
    <w:rsid w:val="003C771A"/>
    <w:rsid w:val="003C79DE"/>
    <w:rsid w:val="003C7DFB"/>
    <w:rsid w:val="003D0318"/>
    <w:rsid w:val="003D0FF1"/>
    <w:rsid w:val="003D2084"/>
    <w:rsid w:val="003D237E"/>
    <w:rsid w:val="003D345B"/>
    <w:rsid w:val="003D428D"/>
    <w:rsid w:val="003D4707"/>
    <w:rsid w:val="003D5083"/>
    <w:rsid w:val="003D5717"/>
    <w:rsid w:val="003D5DEF"/>
    <w:rsid w:val="003D60F0"/>
    <w:rsid w:val="003D6139"/>
    <w:rsid w:val="003D61CC"/>
    <w:rsid w:val="003D7015"/>
    <w:rsid w:val="003D7066"/>
    <w:rsid w:val="003D761E"/>
    <w:rsid w:val="003D77B3"/>
    <w:rsid w:val="003E02C3"/>
    <w:rsid w:val="003E08C9"/>
    <w:rsid w:val="003E0BE4"/>
    <w:rsid w:val="003E1A78"/>
    <w:rsid w:val="003E1B2B"/>
    <w:rsid w:val="003E225B"/>
    <w:rsid w:val="003E346A"/>
    <w:rsid w:val="003E3935"/>
    <w:rsid w:val="003E3938"/>
    <w:rsid w:val="003E406E"/>
    <w:rsid w:val="003E43C2"/>
    <w:rsid w:val="003E4A89"/>
    <w:rsid w:val="003E4DF9"/>
    <w:rsid w:val="003E572F"/>
    <w:rsid w:val="003E5925"/>
    <w:rsid w:val="003E5D14"/>
    <w:rsid w:val="003E6151"/>
    <w:rsid w:val="003E6ADD"/>
    <w:rsid w:val="003E6B62"/>
    <w:rsid w:val="003E76E2"/>
    <w:rsid w:val="003E7753"/>
    <w:rsid w:val="003E7C22"/>
    <w:rsid w:val="003E7D96"/>
    <w:rsid w:val="003F05EC"/>
    <w:rsid w:val="003F0B65"/>
    <w:rsid w:val="003F0D4C"/>
    <w:rsid w:val="003F10B4"/>
    <w:rsid w:val="003F1193"/>
    <w:rsid w:val="003F2129"/>
    <w:rsid w:val="003F22B0"/>
    <w:rsid w:val="003F3720"/>
    <w:rsid w:val="003F3ADA"/>
    <w:rsid w:val="003F4135"/>
    <w:rsid w:val="003F419E"/>
    <w:rsid w:val="003F6569"/>
    <w:rsid w:val="003F66B8"/>
    <w:rsid w:val="003F6C9D"/>
    <w:rsid w:val="003F7100"/>
    <w:rsid w:val="003F79F9"/>
    <w:rsid w:val="003F7C86"/>
    <w:rsid w:val="0040059E"/>
    <w:rsid w:val="00400A8F"/>
    <w:rsid w:val="004021B1"/>
    <w:rsid w:val="004023A3"/>
    <w:rsid w:val="0040305E"/>
    <w:rsid w:val="00403E4E"/>
    <w:rsid w:val="004041DE"/>
    <w:rsid w:val="0040511B"/>
    <w:rsid w:val="0040573E"/>
    <w:rsid w:val="00405AEF"/>
    <w:rsid w:val="00406212"/>
    <w:rsid w:val="004066BB"/>
    <w:rsid w:val="004074DE"/>
    <w:rsid w:val="00410119"/>
    <w:rsid w:val="0041093D"/>
    <w:rsid w:val="004109EC"/>
    <w:rsid w:val="00410B95"/>
    <w:rsid w:val="00410BCE"/>
    <w:rsid w:val="004117B4"/>
    <w:rsid w:val="00411E10"/>
    <w:rsid w:val="004120FA"/>
    <w:rsid w:val="004124A9"/>
    <w:rsid w:val="004134EE"/>
    <w:rsid w:val="00413672"/>
    <w:rsid w:val="00413761"/>
    <w:rsid w:val="00413E58"/>
    <w:rsid w:val="004142D7"/>
    <w:rsid w:val="00414616"/>
    <w:rsid w:val="00414FBC"/>
    <w:rsid w:val="00415739"/>
    <w:rsid w:val="00415742"/>
    <w:rsid w:val="00415BEF"/>
    <w:rsid w:val="0041609D"/>
    <w:rsid w:val="004160EB"/>
    <w:rsid w:val="00416174"/>
    <w:rsid w:val="00417159"/>
    <w:rsid w:val="00417396"/>
    <w:rsid w:val="00417654"/>
    <w:rsid w:val="00417A1C"/>
    <w:rsid w:val="00417B53"/>
    <w:rsid w:val="00417C73"/>
    <w:rsid w:val="00417DEB"/>
    <w:rsid w:val="00421232"/>
    <w:rsid w:val="00421836"/>
    <w:rsid w:val="00421924"/>
    <w:rsid w:val="004225AC"/>
    <w:rsid w:val="00422641"/>
    <w:rsid w:val="00422B04"/>
    <w:rsid w:val="00423580"/>
    <w:rsid w:val="004250B4"/>
    <w:rsid w:val="004250E0"/>
    <w:rsid w:val="00425855"/>
    <w:rsid w:val="00425E6A"/>
    <w:rsid w:val="00426186"/>
    <w:rsid w:val="00427068"/>
    <w:rsid w:val="00427485"/>
    <w:rsid w:val="00427973"/>
    <w:rsid w:val="00430408"/>
    <w:rsid w:val="00430823"/>
    <w:rsid w:val="004318B9"/>
    <w:rsid w:val="00432011"/>
    <w:rsid w:val="0043209E"/>
    <w:rsid w:val="00432380"/>
    <w:rsid w:val="00432840"/>
    <w:rsid w:val="00432B2E"/>
    <w:rsid w:val="00433400"/>
    <w:rsid w:val="00433446"/>
    <w:rsid w:val="004346AC"/>
    <w:rsid w:val="00434D9D"/>
    <w:rsid w:val="00435B82"/>
    <w:rsid w:val="00436DEC"/>
    <w:rsid w:val="00437A44"/>
    <w:rsid w:val="00437CEC"/>
    <w:rsid w:val="00437D4D"/>
    <w:rsid w:val="00437E40"/>
    <w:rsid w:val="00440257"/>
    <w:rsid w:val="004402D4"/>
    <w:rsid w:val="0044097B"/>
    <w:rsid w:val="00442198"/>
    <w:rsid w:val="00442BF5"/>
    <w:rsid w:val="004432C6"/>
    <w:rsid w:val="00443766"/>
    <w:rsid w:val="00443BBB"/>
    <w:rsid w:val="00443C86"/>
    <w:rsid w:val="00444C9E"/>
    <w:rsid w:val="00444D53"/>
    <w:rsid w:val="0044591D"/>
    <w:rsid w:val="00445B3E"/>
    <w:rsid w:val="00446E34"/>
    <w:rsid w:val="004472F4"/>
    <w:rsid w:val="00447448"/>
    <w:rsid w:val="0044797A"/>
    <w:rsid w:val="00450329"/>
    <w:rsid w:val="00450848"/>
    <w:rsid w:val="00450BF2"/>
    <w:rsid w:val="0045166D"/>
    <w:rsid w:val="00451BC4"/>
    <w:rsid w:val="00451C8E"/>
    <w:rsid w:val="0045276E"/>
    <w:rsid w:val="00452781"/>
    <w:rsid w:val="00452AFF"/>
    <w:rsid w:val="00452C6A"/>
    <w:rsid w:val="00452FB9"/>
    <w:rsid w:val="00453F36"/>
    <w:rsid w:val="00454186"/>
    <w:rsid w:val="00454435"/>
    <w:rsid w:val="00454E78"/>
    <w:rsid w:val="004554B4"/>
    <w:rsid w:val="004557E6"/>
    <w:rsid w:val="00456585"/>
    <w:rsid w:val="004570FD"/>
    <w:rsid w:val="00457D6E"/>
    <w:rsid w:val="00460133"/>
    <w:rsid w:val="00460798"/>
    <w:rsid w:val="0046098C"/>
    <w:rsid w:val="0046099E"/>
    <w:rsid w:val="00460A2C"/>
    <w:rsid w:val="00460B76"/>
    <w:rsid w:val="00461009"/>
    <w:rsid w:val="00461391"/>
    <w:rsid w:val="004613B0"/>
    <w:rsid w:val="0046164F"/>
    <w:rsid w:val="00461794"/>
    <w:rsid w:val="004618D0"/>
    <w:rsid w:val="0046196D"/>
    <w:rsid w:val="00461E9A"/>
    <w:rsid w:val="00461FA1"/>
    <w:rsid w:val="00462042"/>
    <w:rsid w:val="004621E2"/>
    <w:rsid w:val="00462A66"/>
    <w:rsid w:val="00462ADD"/>
    <w:rsid w:val="0046311D"/>
    <w:rsid w:val="00463206"/>
    <w:rsid w:val="00463794"/>
    <w:rsid w:val="0046479C"/>
    <w:rsid w:val="00464BA0"/>
    <w:rsid w:val="00464D3D"/>
    <w:rsid w:val="0046587E"/>
    <w:rsid w:val="00465D58"/>
    <w:rsid w:val="004678DA"/>
    <w:rsid w:val="00471247"/>
    <w:rsid w:val="004721D2"/>
    <w:rsid w:val="004733FB"/>
    <w:rsid w:val="0047437B"/>
    <w:rsid w:val="00474427"/>
    <w:rsid w:val="004747ED"/>
    <w:rsid w:val="00474819"/>
    <w:rsid w:val="004751EE"/>
    <w:rsid w:val="004754C3"/>
    <w:rsid w:val="00476651"/>
    <w:rsid w:val="00476C5B"/>
    <w:rsid w:val="004775CF"/>
    <w:rsid w:val="00477746"/>
    <w:rsid w:val="00477FE0"/>
    <w:rsid w:val="00480126"/>
    <w:rsid w:val="00480568"/>
    <w:rsid w:val="0048069F"/>
    <w:rsid w:val="004806FF"/>
    <w:rsid w:val="004809F1"/>
    <w:rsid w:val="00481006"/>
    <w:rsid w:val="004816F5"/>
    <w:rsid w:val="00481799"/>
    <w:rsid w:val="00481808"/>
    <w:rsid w:val="00481B13"/>
    <w:rsid w:val="00482BD2"/>
    <w:rsid w:val="00483404"/>
    <w:rsid w:val="0048342A"/>
    <w:rsid w:val="004840E7"/>
    <w:rsid w:val="00484219"/>
    <w:rsid w:val="00484629"/>
    <w:rsid w:val="00484937"/>
    <w:rsid w:val="00484ECA"/>
    <w:rsid w:val="00485572"/>
    <w:rsid w:val="0048557B"/>
    <w:rsid w:val="004857D5"/>
    <w:rsid w:val="00485846"/>
    <w:rsid w:val="00485960"/>
    <w:rsid w:val="00485D27"/>
    <w:rsid w:val="00485DCC"/>
    <w:rsid w:val="00485F40"/>
    <w:rsid w:val="004864B2"/>
    <w:rsid w:val="00486706"/>
    <w:rsid w:val="00487338"/>
    <w:rsid w:val="00487710"/>
    <w:rsid w:val="00490723"/>
    <w:rsid w:val="00490D69"/>
    <w:rsid w:val="0049103A"/>
    <w:rsid w:val="00491623"/>
    <w:rsid w:val="004917AD"/>
    <w:rsid w:val="00492B31"/>
    <w:rsid w:val="00493885"/>
    <w:rsid w:val="0049391A"/>
    <w:rsid w:val="00494321"/>
    <w:rsid w:val="004944CC"/>
    <w:rsid w:val="00494834"/>
    <w:rsid w:val="004951ED"/>
    <w:rsid w:val="00495AFE"/>
    <w:rsid w:val="00495E96"/>
    <w:rsid w:val="0049613E"/>
    <w:rsid w:val="00496CBA"/>
    <w:rsid w:val="004970D3"/>
    <w:rsid w:val="004971D8"/>
    <w:rsid w:val="00497439"/>
    <w:rsid w:val="0049778C"/>
    <w:rsid w:val="00497C80"/>
    <w:rsid w:val="00497F14"/>
    <w:rsid w:val="004A1477"/>
    <w:rsid w:val="004A18AC"/>
    <w:rsid w:val="004A1B66"/>
    <w:rsid w:val="004A20D0"/>
    <w:rsid w:val="004A21FF"/>
    <w:rsid w:val="004A3377"/>
    <w:rsid w:val="004A3C02"/>
    <w:rsid w:val="004A3F6E"/>
    <w:rsid w:val="004A406B"/>
    <w:rsid w:val="004A40C8"/>
    <w:rsid w:val="004A45DD"/>
    <w:rsid w:val="004A4B4F"/>
    <w:rsid w:val="004A4BC6"/>
    <w:rsid w:val="004A51DA"/>
    <w:rsid w:val="004A5364"/>
    <w:rsid w:val="004A6224"/>
    <w:rsid w:val="004A6705"/>
    <w:rsid w:val="004A70A8"/>
    <w:rsid w:val="004A7310"/>
    <w:rsid w:val="004A75CF"/>
    <w:rsid w:val="004A7902"/>
    <w:rsid w:val="004A7AA5"/>
    <w:rsid w:val="004A7F3D"/>
    <w:rsid w:val="004B00F6"/>
    <w:rsid w:val="004B02C4"/>
    <w:rsid w:val="004B0756"/>
    <w:rsid w:val="004B0BF6"/>
    <w:rsid w:val="004B0D2B"/>
    <w:rsid w:val="004B1014"/>
    <w:rsid w:val="004B193C"/>
    <w:rsid w:val="004B2227"/>
    <w:rsid w:val="004B2BE2"/>
    <w:rsid w:val="004B2D5E"/>
    <w:rsid w:val="004B3B5E"/>
    <w:rsid w:val="004B3D2F"/>
    <w:rsid w:val="004B45A3"/>
    <w:rsid w:val="004B476B"/>
    <w:rsid w:val="004B48C6"/>
    <w:rsid w:val="004B4BFD"/>
    <w:rsid w:val="004B4FC7"/>
    <w:rsid w:val="004B512C"/>
    <w:rsid w:val="004B588F"/>
    <w:rsid w:val="004B5E6D"/>
    <w:rsid w:val="004B64F8"/>
    <w:rsid w:val="004B6E45"/>
    <w:rsid w:val="004B76C9"/>
    <w:rsid w:val="004B7A17"/>
    <w:rsid w:val="004B7B7B"/>
    <w:rsid w:val="004B7D67"/>
    <w:rsid w:val="004C0305"/>
    <w:rsid w:val="004C1539"/>
    <w:rsid w:val="004C2154"/>
    <w:rsid w:val="004C21B6"/>
    <w:rsid w:val="004C22A4"/>
    <w:rsid w:val="004C2A3B"/>
    <w:rsid w:val="004C2E53"/>
    <w:rsid w:val="004C3455"/>
    <w:rsid w:val="004C3539"/>
    <w:rsid w:val="004C3639"/>
    <w:rsid w:val="004C40D9"/>
    <w:rsid w:val="004C47E2"/>
    <w:rsid w:val="004C4BBB"/>
    <w:rsid w:val="004C4D03"/>
    <w:rsid w:val="004C5ED2"/>
    <w:rsid w:val="004C6A8F"/>
    <w:rsid w:val="004C6DAE"/>
    <w:rsid w:val="004C7665"/>
    <w:rsid w:val="004C76C4"/>
    <w:rsid w:val="004C7724"/>
    <w:rsid w:val="004D0148"/>
    <w:rsid w:val="004D02EA"/>
    <w:rsid w:val="004D0773"/>
    <w:rsid w:val="004D0F26"/>
    <w:rsid w:val="004D1406"/>
    <w:rsid w:val="004D1654"/>
    <w:rsid w:val="004D2CBA"/>
    <w:rsid w:val="004D2E75"/>
    <w:rsid w:val="004D3121"/>
    <w:rsid w:val="004D333B"/>
    <w:rsid w:val="004D3502"/>
    <w:rsid w:val="004D352E"/>
    <w:rsid w:val="004D3561"/>
    <w:rsid w:val="004D46BD"/>
    <w:rsid w:val="004D476E"/>
    <w:rsid w:val="004D4B20"/>
    <w:rsid w:val="004D5E9A"/>
    <w:rsid w:val="004D61FE"/>
    <w:rsid w:val="004D69AF"/>
    <w:rsid w:val="004D6F77"/>
    <w:rsid w:val="004D7692"/>
    <w:rsid w:val="004D7B2F"/>
    <w:rsid w:val="004E0704"/>
    <w:rsid w:val="004E10EA"/>
    <w:rsid w:val="004E1451"/>
    <w:rsid w:val="004E1B00"/>
    <w:rsid w:val="004E1BE5"/>
    <w:rsid w:val="004E1F37"/>
    <w:rsid w:val="004E29D5"/>
    <w:rsid w:val="004E3029"/>
    <w:rsid w:val="004E306D"/>
    <w:rsid w:val="004E3074"/>
    <w:rsid w:val="004E3181"/>
    <w:rsid w:val="004E3609"/>
    <w:rsid w:val="004E3997"/>
    <w:rsid w:val="004E3B7F"/>
    <w:rsid w:val="004E420F"/>
    <w:rsid w:val="004E4AFC"/>
    <w:rsid w:val="004E4CD1"/>
    <w:rsid w:val="004E5037"/>
    <w:rsid w:val="004E508F"/>
    <w:rsid w:val="004E52CA"/>
    <w:rsid w:val="004E560F"/>
    <w:rsid w:val="004E62DD"/>
    <w:rsid w:val="004E68BC"/>
    <w:rsid w:val="004E6CEF"/>
    <w:rsid w:val="004E73F9"/>
    <w:rsid w:val="004E75E9"/>
    <w:rsid w:val="004E7652"/>
    <w:rsid w:val="004E7AA6"/>
    <w:rsid w:val="004F108F"/>
    <w:rsid w:val="004F2CEE"/>
    <w:rsid w:val="004F2FEA"/>
    <w:rsid w:val="004F313E"/>
    <w:rsid w:val="004F3BCF"/>
    <w:rsid w:val="004F3F06"/>
    <w:rsid w:val="004F3FC7"/>
    <w:rsid w:val="004F43F4"/>
    <w:rsid w:val="004F47F4"/>
    <w:rsid w:val="004F4D1D"/>
    <w:rsid w:val="004F534D"/>
    <w:rsid w:val="004F5824"/>
    <w:rsid w:val="004F58AC"/>
    <w:rsid w:val="004F6013"/>
    <w:rsid w:val="004F61A0"/>
    <w:rsid w:val="004F75F7"/>
    <w:rsid w:val="0050071E"/>
    <w:rsid w:val="00501C51"/>
    <w:rsid w:val="0050303D"/>
    <w:rsid w:val="0050343C"/>
    <w:rsid w:val="00503E18"/>
    <w:rsid w:val="00504BF3"/>
    <w:rsid w:val="00504C84"/>
    <w:rsid w:val="00505171"/>
    <w:rsid w:val="005052EC"/>
    <w:rsid w:val="00505CD2"/>
    <w:rsid w:val="005067C2"/>
    <w:rsid w:val="00506A91"/>
    <w:rsid w:val="00506AA6"/>
    <w:rsid w:val="00506E4D"/>
    <w:rsid w:val="00506F1F"/>
    <w:rsid w:val="0050701B"/>
    <w:rsid w:val="00507442"/>
    <w:rsid w:val="00507B25"/>
    <w:rsid w:val="00507F14"/>
    <w:rsid w:val="00510C8F"/>
    <w:rsid w:val="00510D40"/>
    <w:rsid w:val="005111F4"/>
    <w:rsid w:val="00511E26"/>
    <w:rsid w:val="005120AC"/>
    <w:rsid w:val="005130B2"/>
    <w:rsid w:val="00513275"/>
    <w:rsid w:val="00513354"/>
    <w:rsid w:val="00513D74"/>
    <w:rsid w:val="00513DFD"/>
    <w:rsid w:val="0051465E"/>
    <w:rsid w:val="0051488B"/>
    <w:rsid w:val="00515FD3"/>
    <w:rsid w:val="005164D5"/>
    <w:rsid w:val="00516AC8"/>
    <w:rsid w:val="00516C22"/>
    <w:rsid w:val="00516CA3"/>
    <w:rsid w:val="0051715A"/>
    <w:rsid w:val="00517A89"/>
    <w:rsid w:val="00517C78"/>
    <w:rsid w:val="00517F32"/>
    <w:rsid w:val="005202EC"/>
    <w:rsid w:val="00520E3A"/>
    <w:rsid w:val="0052124F"/>
    <w:rsid w:val="005216F9"/>
    <w:rsid w:val="005217D9"/>
    <w:rsid w:val="00521CB2"/>
    <w:rsid w:val="00521CF8"/>
    <w:rsid w:val="00522276"/>
    <w:rsid w:val="005223B1"/>
    <w:rsid w:val="00522E63"/>
    <w:rsid w:val="00522F9B"/>
    <w:rsid w:val="00523A63"/>
    <w:rsid w:val="00523C45"/>
    <w:rsid w:val="00524186"/>
    <w:rsid w:val="0052421F"/>
    <w:rsid w:val="005258EE"/>
    <w:rsid w:val="005259F7"/>
    <w:rsid w:val="00525AC7"/>
    <w:rsid w:val="00525B4E"/>
    <w:rsid w:val="005267B0"/>
    <w:rsid w:val="00527168"/>
    <w:rsid w:val="00527296"/>
    <w:rsid w:val="00527A16"/>
    <w:rsid w:val="005309D8"/>
    <w:rsid w:val="005319AF"/>
    <w:rsid w:val="005319BC"/>
    <w:rsid w:val="005322A5"/>
    <w:rsid w:val="005328F2"/>
    <w:rsid w:val="005329DD"/>
    <w:rsid w:val="00532A26"/>
    <w:rsid w:val="00532C5F"/>
    <w:rsid w:val="00533726"/>
    <w:rsid w:val="00534495"/>
    <w:rsid w:val="0053459C"/>
    <w:rsid w:val="0053485A"/>
    <w:rsid w:val="00534F79"/>
    <w:rsid w:val="005355CB"/>
    <w:rsid w:val="00535AFD"/>
    <w:rsid w:val="00536705"/>
    <w:rsid w:val="005369A5"/>
    <w:rsid w:val="00536A60"/>
    <w:rsid w:val="00540873"/>
    <w:rsid w:val="00540DDA"/>
    <w:rsid w:val="00541305"/>
    <w:rsid w:val="00541329"/>
    <w:rsid w:val="00541394"/>
    <w:rsid w:val="00542F50"/>
    <w:rsid w:val="00542FBB"/>
    <w:rsid w:val="005437D6"/>
    <w:rsid w:val="00543A28"/>
    <w:rsid w:val="0054435C"/>
    <w:rsid w:val="00544781"/>
    <w:rsid w:val="005447CA"/>
    <w:rsid w:val="00544C73"/>
    <w:rsid w:val="00545245"/>
    <w:rsid w:val="005455A7"/>
    <w:rsid w:val="00545A48"/>
    <w:rsid w:val="0055002B"/>
    <w:rsid w:val="005500F0"/>
    <w:rsid w:val="00550D0D"/>
    <w:rsid w:val="00551C72"/>
    <w:rsid w:val="005521B2"/>
    <w:rsid w:val="005521C4"/>
    <w:rsid w:val="00552354"/>
    <w:rsid w:val="0055271D"/>
    <w:rsid w:val="0055279F"/>
    <w:rsid w:val="00553A60"/>
    <w:rsid w:val="00553AEF"/>
    <w:rsid w:val="00553F6C"/>
    <w:rsid w:val="00554F04"/>
    <w:rsid w:val="00554F70"/>
    <w:rsid w:val="0055521E"/>
    <w:rsid w:val="00555271"/>
    <w:rsid w:val="00555DD8"/>
    <w:rsid w:val="00556920"/>
    <w:rsid w:val="00556996"/>
    <w:rsid w:val="00557B5C"/>
    <w:rsid w:val="00557B9C"/>
    <w:rsid w:val="005609ED"/>
    <w:rsid w:val="0056284E"/>
    <w:rsid w:val="00562DB7"/>
    <w:rsid w:val="00563493"/>
    <w:rsid w:val="00563591"/>
    <w:rsid w:val="0056367A"/>
    <w:rsid w:val="0056373B"/>
    <w:rsid w:val="005637CF"/>
    <w:rsid w:val="0056382B"/>
    <w:rsid w:val="00564577"/>
    <w:rsid w:val="0056568F"/>
    <w:rsid w:val="0056627A"/>
    <w:rsid w:val="00570F57"/>
    <w:rsid w:val="00571739"/>
    <w:rsid w:val="0057249E"/>
    <w:rsid w:val="00572AE5"/>
    <w:rsid w:val="00572BD6"/>
    <w:rsid w:val="00573705"/>
    <w:rsid w:val="00573866"/>
    <w:rsid w:val="00573AA5"/>
    <w:rsid w:val="00573CA9"/>
    <w:rsid w:val="0057419B"/>
    <w:rsid w:val="00574675"/>
    <w:rsid w:val="00574C7D"/>
    <w:rsid w:val="00574DF1"/>
    <w:rsid w:val="0057513E"/>
    <w:rsid w:val="0057560F"/>
    <w:rsid w:val="00575FC4"/>
    <w:rsid w:val="00577CAA"/>
    <w:rsid w:val="00580A94"/>
    <w:rsid w:val="00580ACF"/>
    <w:rsid w:val="00580AE7"/>
    <w:rsid w:val="005810B4"/>
    <w:rsid w:val="005811AB"/>
    <w:rsid w:val="005813F4"/>
    <w:rsid w:val="0058144A"/>
    <w:rsid w:val="00581CB4"/>
    <w:rsid w:val="00582D4D"/>
    <w:rsid w:val="005837B6"/>
    <w:rsid w:val="00584573"/>
    <w:rsid w:val="00585441"/>
    <w:rsid w:val="00585D8A"/>
    <w:rsid w:val="00585DEB"/>
    <w:rsid w:val="005866E2"/>
    <w:rsid w:val="00587502"/>
    <w:rsid w:val="00587B09"/>
    <w:rsid w:val="00587D36"/>
    <w:rsid w:val="005915BB"/>
    <w:rsid w:val="00591C47"/>
    <w:rsid w:val="00592638"/>
    <w:rsid w:val="00592B33"/>
    <w:rsid w:val="00592C8B"/>
    <w:rsid w:val="00593E4A"/>
    <w:rsid w:val="005941CC"/>
    <w:rsid w:val="005947FF"/>
    <w:rsid w:val="00595057"/>
    <w:rsid w:val="005953EE"/>
    <w:rsid w:val="005960CA"/>
    <w:rsid w:val="005963FE"/>
    <w:rsid w:val="00596A2A"/>
    <w:rsid w:val="00596F1E"/>
    <w:rsid w:val="005972D4"/>
    <w:rsid w:val="005972FD"/>
    <w:rsid w:val="00597E41"/>
    <w:rsid w:val="005A09EC"/>
    <w:rsid w:val="005A0B8F"/>
    <w:rsid w:val="005A1149"/>
    <w:rsid w:val="005A17C0"/>
    <w:rsid w:val="005A1917"/>
    <w:rsid w:val="005A1A4A"/>
    <w:rsid w:val="005A1F39"/>
    <w:rsid w:val="005A2377"/>
    <w:rsid w:val="005A27A4"/>
    <w:rsid w:val="005A2B90"/>
    <w:rsid w:val="005A2C61"/>
    <w:rsid w:val="005A360D"/>
    <w:rsid w:val="005A38B7"/>
    <w:rsid w:val="005A3D55"/>
    <w:rsid w:val="005A3EA2"/>
    <w:rsid w:val="005A3F88"/>
    <w:rsid w:val="005A4E8C"/>
    <w:rsid w:val="005A569A"/>
    <w:rsid w:val="005A61FC"/>
    <w:rsid w:val="005A69D3"/>
    <w:rsid w:val="005A7352"/>
    <w:rsid w:val="005A75B7"/>
    <w:rsid w:val="005B0042"/>
    <w:rsid w:val="005B0147"/>
    <w:rsid w:val="005B07B4"/>
    <w:rsid w:val="005B0BDD"/>
    <w:rsid w:val="005B0CDA"/>
    <w:rsid w:val="005B121F"/>
    <w:rsid w:val="005B2777"/>
    <w:rsid w:val="005B2A3E"/>
    <w:rsid w:val="005B2AF1"/>
    <w:rsid w:val="005B3B0D"/>
    <w:rsid w:val="005B3E13"/>
    <w:rsid w:val="005B3EF7"/>
    <w:rsid w:val="005B40EB"/>
    <w:rsid w:val="005B42D3"/>
    <w:rsid w:val="005B4420"/>
    <w:rsid w:val="005B4545"/>
    <w:rsid w:val="005B5BC6"/>
    <w:rsid w:val="005B5BDC"/>
    <w:rsid w:val="005B5DB4"/>
    <w:rsid w:val="005B7B75"/>
    <w:rsid w:val="005C040C"/>
    <w:rsid w:val="005C1CCE"/>
    <w:rsid w:val="005C1F7F"/>
    <w:rsid w:val="005C27EE"/>
    <w:rsid w:val="005C325C"/>
    <w:rsid w:val="005C45F9"/>
    <w:rsid w:val="005C4EC6"/>
    <w:rsid w:val="005C514A"/>
    <w:rsid w:val="005C5163"/>
    <w:rsid w:val="005C59DC"/>
    <w:rsid w:val="005C5A9B"/>
    <w:rsid w:val="005C5E89"/>
    <w:rsid w:val="005C5EF3"/>
    <w:rsid w:val="005C6C8C"/>
    <w:rsid w:val="005C736A"/>
    <w:rsid w:val="005C7D68"/>
    <w:rsid w:val="005D0131"/>
    <w:rsid w:val="005D01A9"/>
    <w:rsid w:val="005D0C6F"/>
    <w:rsid w:val="005D0D6F"/>
    <w:rsid w:val="005D10BB"/>
    <w:rsid w:val="005D11D1"/>
    <w:rsid w:val="005D1657"/>
    <w:rsid w:val="005D186B"/>
    <w:rsid w:val="005D2268"/>
    <w:rsid w:val="005D2272"/>
    <w:rsid w:val="005D2E4C"/>
    <w:rsid w:val="005D41B5"/>
    <w:rsid w:val="005D4517"/>
    <w:rsid w:val="005D485D"/>
    <w:rsid w:val="005D4937"/>
    <w:rsid w:val="005D49F8"/>
    <w:rsid w:val="005D4E9A"/>
    <w:rsid w:val="005D4F3A"/>
    <w:rsid w:val="005D5034"/>
    <w:rsid w:val="005D504C"/>
    <w:rsid w:val="005D58A9"/>
    <w:rsid w:val="005D5C38"/>
    <w:rsid w:val="005D731D"/>
    <w:rsid w:val="005D752E"/>
    <w:rsid w:val="005E070E"/>
    <w:rsid w:val="005E092F"/>
    <w:rsid w:val="005E0942"/>
    <w:rsid w:val="005E09DD"/>
    <w:rsid w:val="005E09F6"/>
    <w:rsid w:val="005E0B11"/>
    <w:rsid w:val="005E0C62"/>
    <w:rsid w:val="005E12D6"/>
    <w:rsid w:val="005E1AE2"/>
    <w:rsid w:val="005E2202"/>
    <w:rsid w:val="005E2A8C"/>
    <w:rsid w:val="005E335F"/>
    <w:rsid w:val="005E34BA"/>
    <w:rsid w:val="005E391A"/>
    <w:rsid w:val="005E3B32"/>
    <w:rsid w:val="005E46BA"/>
    <w:rsid w:val="005E5687"/>
    <w:rsid w:val="005E5C7C"/>
    <w:rsid w:val="005E5F97"/>
    <w:rsid w:val="005E62E4"/>
    <w:rsid w:val="005E64E6"/>
    <w:rsid w:val="005E6C19"/>
    <w:rsid w:val="005E6C71"/>
    <w:rsid w:val="005E75D9"/>
    <w:rsid w:val="005E7BD4"/>
    <w:rsid w:val="005F0083"/>
    <w:rsid w:val="005F0B1E"/>
    <w:rsid w:val="005F114D"/>
    <w:rsid w:val="005F19DD"/>
    <w:rsid w:val="005F266C"/>
    <w:rsid w:val="005F3002"/>
    <w:rsid w:val="005F3286"/>
    <w:rsid w:val="005F3548"/>
    <w:rsid w:val="005F41A6"/>
    <w:rsid w:val="005F4768"/>
    <w:rsid w:val="005F48BA"/>
    <w:rsid w:val="005F4D5B"/>
    <w:rsid w:val="005F500D"/>
    <w:rsid w:val="005F5D33"/>
    <w:rsid w:val="005F77E5"/>
    <w:rsid w:val="005F7FC6"/>
    <w:rsid w:val="00600150"/>
    <w:rsid w:val="0060039E"/>
    <w:rsid w:val="006004C4"/>
    <w:rsid w:val="00600570"/>
    <w:rsid w:val="00600D50"/>
    <w:rsid w:val="006014DA"/>
    <w:rsid w:val="006020BC"/>
    <w:rsid w:val="00602915"/>
    <w:rsid w:val="00603D38"/>
    <w:rsid w:val="006042A1"/>
    <w:rsid w:val="00604856"/>
    <w:rsid w:val="00604D13"/>
    <w:rsid w:val="00604F23"/>
    <w:rsid w:val="006062E2"/>
    <w:rsid w:val="00606BB8"/>
    <w:rsid w:val="00607123"/>
    <w:rsid w:val="00607233"/>
    <w:rsid w:val="0061014F"/>
    <w:rsid w:val="00610370"/>
    <w:rsid w:val="00610858"/>
    <w:rsid w:val="006108A4"/>
    <w:rsid w:val="006108BF"/>
    <w:rsid w:val="00610D5F"/>
    <w:rsid w:val="006110D5"/>
    <w:rsid w:val="00611449"/>
    <w:rsid w:val="00611BE4"/>
    <w:rsid w:val="00612BC7"/>
    <w:rsid w:val="00612CAE"/>
    <w:rsid w:val="0061325A"/>
    <w:rsid w:val="00614099"/>
    <w:rsid w:val="006151C7"/>
    <w:rsid w:val="006156D0"/>
    <w:rsid w:val="006159BF"/>
    <w:rsid w:val="00616615"/>
    <w:rsid w:val="00616D6F"/>
    <w:rsid w:val="00617B4C"/>
    <w:rsid w:val="00617F65"/>
    <w:rsid w:val="00621100"/>
    <w:rsid w:val="0062152A"/>
    <w:rsid w:val="006217C0"/>
    <w:rsid w:val="00621CB8"/>
    <w:rsid w:val="00621D80"/>
    <w:rsid w:val="00621E74"/>
    <w:rsid w:val="006229A6"/>
    <w:rsid w:val="00623587"/>
    <w:rsid w:val="006244F5"/>
    <w:rsid w:val="00624C77"/>
    <w:rsid w:val="00624F87"/>
    <w:rsid w:val="00625099"/>
    <w:rsid w:val="006254C6"/>
    <w:rsid w:val="0062637F"/>
    <w:rsid w:val="00626712"/>
    <w:rsid w:val="006272CB"/>
    <w:rsid w:val="00627479"/>
    <w:rsid w:val="006275B5"/>
    <w:rsid w:val="0062771B"/>
    <w:rsid w:val="00630A81"/>
    <w:rsid w:val="00632BB0"/>
    <w:rsid w:val="00632D0B"/>
    <w:rsid w:val="0063391D"/>
    <w:rsid w:val="00635B14"/>
    <w:rsid w:val="00636731"/>
    <w:rsid w:val="0063710A"/>
    <w:rsid w:val="006374CC"/>
    <w:rsid w:val="00637956"/>
    <w:rsid w:val="00637BDC"/>
    <w:rsid w:val="00640098"/>
    <w:rsid w:val="00640A13"/>
    <w:rsid w:val="0064104C"/>
    <w:rsid w:val="00641182"/>
    <w:rsid w:val="006411FA"/>
    <w:rsid w:val="006418BD"/>
    <w:rsid w:val="00641E13"/>
    <w:rsid w:val="00642F3E"/>
    <w:rsid w:val="00643444"/>
    <w:rsid w:val="0064349F"/>
    <w:rsid w:val="00643F30"/>
    <w:rsid w:val="00644232"/>
    <w:rsid w:val="0064493A"/>
    <w:rsid w:val="006459AB"/>
    <w:rsid w:val="00645B66"/>
    <w:rsid w:val="00646C50"/>
    <w:rsid w:val="00646E1F"/>
    <w:rsid w:val="006470B4"/>
    <w:rsid w:val="0064788C"/>
    <w:rsid w:val="006502BF"/>
    <w:rsid w:val="006502F4"/>
    <w:rsid w:val="006505C7"/>
    <w:rsid w:val="00650A6B"/>
    <w:rsid w:val="00650CF4"/>
    <w:rsid w:val="00650D9A"/>
    <w:rsid w:val="00650E58"/>
    <w:rsid w:val="00651F6E"/>
    <w:rsid w:val="0065212C"/>
    <w:rsid w:val="0065243B"/>
    <w:rsid w:val="00653B99"/>
    <w:rsid w:val="00654219"/>
    <w:rsid w:val="00654AD3"/>
    <w:rsid w:val="00654C09"/>
    <w:rsid w:val="006558BD"/>
    <w:rsid w:val="00655E7D"/>
    <w:rsid w:val="006564A1"/>
    <w:rsid w:val="0065681C"/>
    <w:rsid w:val="00656C67"/>
    <w:rsid w:val="00656D8C"/>
    <w:rsid w:val="00656D91"/>
    <w:rsid w:val="00657A20"/>
    <w:rsid w:val="00657A2A"/>
    <w:rsid w:val="00657E5A"/>
    <w:rsid w:val="00660BD3"/>
    <w:rsid w:val="00661112"/>
    <w:rsid w:val="006613AF"/>
    <w:rsid w:val="00661D46"/>
    <w:rsid w:val="00661D82"/>
    <w:rsid w:val="00662775"/>
    <w:rsid w:val="006630E8"/>
    <w:rsid w:val="00663116"/>
    <w:rsid w:val="00664328"/>
    <w:rsid w:val="0066488B"/>
    <w:rsid w:val="00665C42"/>
    <w:rsid w:val="0066735F"/>
    <w:rsid w:val="00670136"/>
    <w:rsid w:val="0067106B"/>
    <w:rsid w:val="006714A9"/>
    <w:rsid w:val="00671AC2"/>
    <w:rsid w:val="00673213"/>
    <w:rsid w:val="006733E6"/>
    <w:rsid w:val="0067356A"/>
    <w:rsid w:val="00673D21"/>
    <w:rsid w:val="006741EC"/>
    <w:rsid w:val="006743BA"/>
    <w:rsid w:val="00674F73"/>
    <w:rsid w:val="0067520D"/>
    <w:rsid w:val="006753AA"/>
    <w:rsid w:val="006755C5"/>
    <w:rsid w:val="00676256"/>
    <w:rsid w:val="0067642A"/>
    <w:rsid w:val="0067763D"/>
    <w:rsid w:val="00677F41"/>
    <w:rsid w:val="00680640"/>
    <w:rsid w:val="00680894"/>
    <w:rsid w:val="00680C73"/>
    <w:rsid w:val="00680D03"/>
    <w:rsid w:val="00680EDA"/>
    <w:rsid w:val="00680F6F"/>
    <w:rsid w:val="006818B0"/>
    <w:rsid w:val="0068209C"/>
    <w:rsid w:val="006821F1"/>
    <w:rsid w:val="006825A1"/>
    <w:rsid w:val="00682639"/>
    <w:rsid w:val="00682A4E"/>
    <w:rsid w:val="00682F8C"/>
    <w:rsid w:val="0068345D"/>
    <w:rsid w:val="00683561"/>
    <w:rsid w:val="006839C0"/>
    <w:rsid w:val="00683ED0"/>
    <w:rsid w:val="0068608C"/>
    <w:rsid w:val="006869C1"/>
    <w:rsid w:val="00687014"/>
    <w:rsid w:val="00687CC8"/>
    <w:rsid w:val="00687EB2"/>
    <w:rsid w:val="00690A0F"/>
    <w:rsid w:val="0069179D"/>
    <w:rsid w:val="00693301"/>
    <w:rsid w:val="006952B2"/>
    <w:rsid w:val="00696C60"/>
    <w:rsid w:val="00697C55"/>
    <w:rsid w:val="006A04AE"/>
    <w:rsid w:val="006A2169"/>
    <w:rsid w:val="006A2497"/>
    <w:rsid w:val="006A2B98"/>
    <w:rsid w:val="006A3169"/>
    <w:rsid w:val="006A3399"/>
    <w:rsid w:val="006A3917"/>
    <w:rsid w:val="006A3CED"/>
    <w:rsid w:val="006A5E6E"/>
    <w:rsid w:val="006A6174"/>
    <w:rsid w:val="006A67BD"/>
    <w:rsid w:val="006A6818"/>
    <w:rsid w:val="006A694E"/>
    <w:rsid w:val="006A7712"/>
    <w:rsid w:val="006A77D5"/>
    <w:rsid w:val="006B2460"/>
    <w:rsid w:val="006B2781"/>
    <w:rsid w:val="006B49DC"/>
    <w:rsid w:val="006B4D67"/>
    <w:rsid w:val="006B5C7E"/>
    <w:rsid w:val="006B674B"/>
    <w:rsid w:val="006B6E48"/>
    <w:rsid w:val="006B74A7"/>
    <w:rsid w:val="006B759F"/>
    <w:rsid w:val="006B77C1"/>
    <w:rsid w:val="006C0542"/>
    <w:rsid w:val="006C0D27"/>
    <w:rsid w:val="006C1441"/>
    <w:rsid w:val="006C23F4"/>
    <w:rsid w:val="006C3172"/>
    <w:rsid w:val="006C3B1E"/>
    <w:rsid w:val="006C3C63"/>
    <w:rsid w:val="006C4825"/>
    <w:rsid w:val="006C4D13"/>
    <w:rsid w:val="006C517A"/>
    <w:rsid w:val="006C5202"/>
    <w:rsid w:val="006C5292"/>
    <w:rsid w:val="006C56CD"/>
    <w:rsid w:val="006C63C1"/>
    <w:rsid w:val="006C6761"/>
    <w:rsid w:val="006C67E8"/>
    <w:rsid w:val="006C7533"/>
    <w:rsid w:val="006C7625"/>
    <w:rsid w:val="006C7F0D"/>
    <w:rsid w:val="006D1BB5"/>
    <w:rsid w:val="006D1E57"/>
    <w:rsid w:val="006D263D"/>
    <w:rsid w:val="006D27E7"/>
    <w:rsid w:val="006D31E3"/>
    <w:rsid w:val="006D4411"/>
    <w:rsid w:val="006D4412"/>
    <w:rsid w:val="006D4781"/>
    <w:rsid w:val="006D4BBB"/>
    <w:rsid w:val="006D504D"/>
    <w:rsid w:val="006D5666"/>
    <w:rsid w:val="006D574B"/>
    <w:rsid w:val="006D575C"/>
    <w:rsid w:val="006D5F53"/>
    <w:rsid w:val="006D7D82"/>
    <w:rsid w:val="006E0086"/>
    <w:rsid w:val="006E0719"/>
    <w:rsid w:val="006E0946"/>
    <w:rsid w:val="006E10F4"/>
    <w:rsid w:val="006E1802"/>
    <w:rsid w:val="006E3A37"/>
    <w:rsid w:val="006E3CAE"/>
    <w:rsid w:val="006E41B4"/>
    <w:rsid w:val="006E487B"/>
    <w:rsid w:val="006E5641"/>
    <w:rsid w:val="006E5EBA"/>
    <w:rsid w:val="006E5EFF"/>
    <w:rsid w:val="006E61BD"/>
    <w:rsid w:val="006E76F6"/>
    <w:rsid w:val="006E78D1"/>
    <w:rsid w:val="006E7AF3"/>
    <w:rsid w:val="006E7B72"/>
    <w:rsid w:val="006F065D"/>
    <w:rsid w:val="006F0850"/>
    <w:rsid w:val="006F1AD9"/>
    <w:rsid w:val="006F1CA3"/>
    <w:rsid w:val="006F2B18"/>
    <w:rsid w:val="006F3454"/>
    <w:rsid w:val="006F3BCC"/>
    <w:rsid w:val="006F43DD"/>
    <w:rsid w:val="006F454C"/>
    <w:rsid w:val="006F4E13"/>
    <w:rsid w:val="006F4F59"/>
    <w:rsid w:val="006F4F7C"/>
    <w:rsid w:val="006F5A8B"/>
    <w:rsid w:val="006F5CBC"/>
    <w:rsid w:val="006F5D29"/>
    <w:rsid w:val="006F6672"/>
    <w:rsid w:val="006F69C9"/>
    <w:rsid w:val="006F69FC"/>
    <w:rsid w:val="006F6A22"/>
    <w:rsid w:val="006F7C62"/>
    <w:rsid w:val="007005A4"/>
    <w:rsid w:val="007010FF"/>
    <w:rsid w:val="007018CA"/>
    <w:rsid w:val="00701D1F"/>
    <w:rsid w:val="0070259E"/>
    <w:rsid w:val="007029F3"/>
    <w:rsid w:val="00703F87"/>
    <w:rsid w:val="00704075"/>
    <w:rsid w:val="0070637A"/>
    <w:rsid w:val="00706CCF"/>
    <w:rsid w:val="007078FC"/>
    <w:rsid w:val="007101E5"/>
    <w:rsid w:val="0071174F"/>
    <w:rsid w:val="00711AF6"/>
    <w:rsid w:val="00711DB0"/>
    <w:rsid w:val="00711DEF"/>
    <w:rsid w:val="0071249A"/>
    <w:rsid w:val="00712E41"/>
    <w:rsid w:val="0071314B"/>
    <w:rsid w:val="00714B35"/>
    <w:rsid w:val="00714FCD"/>
    <w:rsid w:val="00715790"/>
    <w:rsid w:val="00715EBC"/>
    <w:rsid w:val="00715FD3"/>
    <w:rsid w:val="007162C2"/>
    <w:rsid w:val="007163AC"/>
    <w:rsid w:val="00716CE4"/>
    <w:rsid w:val="00717A72"/>
    <w:rsid w:val="00717F90"/>
    <w:rsid w:val="007204C2"/>
    <w:rsid w:val="007206FE"/>
    <w:rsid w:val="0072112C"/>
    <w:rsid w:val="00721186"/>
    <w:rsid w:val="00721425"/>
    <w:rsid w:val="0072150C"/>
    <w:rsid w:val="00721515"/>
    <w:rsid w:val="00721908"/>
    <w:rsid w:val="00721D89"/>
    <w:rsid w:val="0072220C"/>
    <w:rsid w:val="00722CE6"/>
    <w:rsid w:val="00723545"/>
    <w:rsid w:val="00723568"/>
    <w:rsid w:val="00723A46"/>
    <w:rsid w:val="00723A9C"/>
    <w:rsid w:val="00724527"/>
    <w:rsid w:val="007246FE"/>
    <w:rsid w:val="00724912"/>
    <w:rsid w:val="00724AF7"/>
    <w:rsid w:val="00724B61"/>
    <w:rsid w:val="00725270"/>
    <w:rsid w:val="00725616"/>
    <w:rsid w:val="0072588E"/>
    <w:rsid w:val="00726746"/>
    <w:rsid w:val="007300A4"/>
    <w:rsid w:val="00730223"/>
    <w:rsid w:val="00730316"/>
    <w:rsid w:val="007307A5"/>
    <w:rsid w:val="0073175C"/>
    <w:rsid w:val="00732343"/>
    <w:rsid w:val="0073235F"/>
    <w:rsid w:val="00733040"/>
    <w:rsid w:val="00734CC8"/>
    <w:rsid w:val="00735883"/>
    <w:rsid w:val="00735C04"/>
    <w:rsid w:val="00735D1B"/>
    <w:rsid w:val="00736AEF"/>
    <w:rsid w:val="00736F3F"/>
    <w:rsid w:val="00737C04"/>
    <w:rsid w:val="0074067F"/>
    <w:rsid w:val="00740731"/>
    <w:rsid w:val="007409A8"/>
    <w:rsid w:val="007419FF"/>
    <w:rsid w:val="00741F4B"/>
    <w:rsid w:val="00742598"/>
    <w:rsid w:val="007425D0"/>
    <w:rsid w:val="0074260A"/>
    <w:rsid w:val="0074292F"/>
    <w:rsid w:val="00742E15"/>
    <w:rsid w:val="007433DB"/>
    <w:rsid w:val="0074391A"/>
    <w:rsid w:val="0074461A"/>
    <w:rsid w:val="00744B17"/>
    <w:rsid w:val="00745227"/>
    <w:rsid w:val="00745D56"/>
    <w:rsid w:val="00745F75"/>
    <w:rsid w:val="007470A0"/>
    <w:rsid w:val="00747DE5"/>
    <w:rsid w:val="007503BF"/>
    <w:rsid w:val="00750AE9"/>
    <w:rsid w:val="0075138F"/>
    <w:rsid w:val="00751646"/>
    <w:rsid w:val="0075198E"/>
    <w:rsid w:val="007522B4"/>
    <w:rsid w:val="00752F81"/>
    <w:rsid w:val="0075368D"/>
    <w:rsid w:val="00753BDC"/>
    <w:rsid w:val="00754E1B"/>
    <w:rsid w:val="00755747"/>
    <w:rsid w:val="00756454"/>
    <w:rsid w:val="00757848"/>
    <w:rsid w:val="00757A5D"/>
    <w:rsid w:val="0076006B"/>
    <w:rsid w:val="007603AD"/>
    <w:rsid w:val="0076097C"/>
    <w:rsid w:val="00761EC8"/>
    <w:rsid w:val="0076240F"/>
    <w:rsid w:val="00762607"/>
    <w:rsid w:val="00762964"/>
    <w:rsid w:val="00762999"/>
    <w:rsid w:val="00762CEB"/>
    <w:rsid w:val="00762E20"/>
    <w:rsid w:val="0076410F"/>
    <w:rsid w:val="00764DBC"/>
    <w:rsid w:val="00764DCA"/>
    <w:rsid w:val="00765BB1"/>
    <w:rsid w:val="00766068"/>
    <w:rsid w:val="00766137"/>
    <w:rsid w:val="007664BA"/>
    <w:rsid w:val="00767606"/>
    <w:rsid w:val="00767B6F"/>
    <w:rsid w:val="00770FE9"/>
    <w:rsid w:val="00771154"/>
    <w:rsid w:val="00771959"/>
    <w:rsid w:val="0077203B"/>
    <w:rsid w:val="00772A74"/>
    <w:rsid w:val="00772C4B"/>
    <w:rsid w:val="00773029"/>
    <w:rsid w:val="00773509"/>
    <w:rsid w:val="0077355A"/>
    <w:rsid w:val="00773849"/>
    <w:rsid w:val="00773F51"/>
    <w:rsid w:val="00774408"/>
    <w:rsid w:val="007748AF"/>
    <w:rsid w:val="00774AFB"/>
    <w:rsid w:val="00774BBE"/>
    <w:rsid w:val="00774DB2"/>
    <w:rsid w:val="007752BA"/>
    <w:rsid w:val="007766C7"/>
    <w:rsid w:val="00776876"/>
    <w:rsid w:val="00776EF0"/>
    <w:rsid w:val="00776F1A"/>
    <w:rsid w:val="007772FA"/>
    <w:rsid w:val="00777A91"/>
    <w:rsid w:val="00781884"/>
    <w:rsid w:val="00781D2A"/>
    <w:rsid w:val="00781D61"/>
    <w:rsid w:val="00782156"/>
    <w:rsid w:val="00782673"/>
    <w:rsid w:val="00782928"/>
    <w:rsid w:val="007831B0"/>
    <w:rsid w:val="007831D6"/>
    <w:rsid w:val="0078336D"/>
    <w:rsid w:val="0078414F"/>
    <w:rsid w:val="00784C11"/>
    <w:rsid w:val="00785D0E"/>
    <w:rsid w:val="00785D2A"/>
    <w:rsid w:val="00785E6F"/>
    <w:rsid w:val="0078631D"/>
    <w:rsid w:val="007864D3"/>
    <w:rsid w:val="0078688E"/>
    <w:rsid w:val="0078694F"/>
    <w:rsid w:val="007877E2"/>
    <w:rsid w:val="007879AE"/>
    <w:rsid w:val="00787DA0"/>
    <w:rsid w:val="00787F88"/>
    <w:rsid w:val="00790BFE"/>
    <w:rsid w:val="00790FC2"/>
    <w:rsid w:val="00790FC3"/>
    <w:rsid w:val="007912F5"/>
    <w:rsid w:val="00791BC0"/>
    <w:rsid w:val="00791C2A"/>
    <w:rsid w:val="00792527"/>
    <w:rsid w:val="00792635"/>
    <w:rsid w:val="0079282B"/>
    <w:rsid w:val="00793097"/>
    <w:rsid w:val="007932FF"/>
    <w:rsid w:val="007937F1"/>
    <w:rsid w:val="0079397D"/>
    <w:rsid w:val="00793AB0"/>
    <w:rsid w:val="00794CFD"/>
    <w:rsid w:val="007953D2"/>
    <w:rsid w:val="007954AF"/>
    <w:rsid w:val="0079552E"/>
    <w:rsid w:val="0079583E"/>
    <w:rsid w:val="00795A4E"/>
    <w:rsid w:val="00795BED"/>
    <w:rsid w:val="00795C51"/>
    <w:rsid w:val="00795CDA"/>
    <w:rsid w:val="0079640B"/>
    <w:rsid w:val="007A0C92"/>
    <w:rsid w:val="007A0F55"/>
    <w:rsid w:val="007A12D7"/>
    <w:rsid w:val="007A12E9"/>
    <w:rsid w:val="007A18D0"/>
    <w:rsid w:val="007A2740"/>
    <w:rsid w:val="007A2E44"/>
    <w:rsid w:val="007A32AA"/>
    <w:rsid w:val="007A32F2"/>
    <w:rsid w:val="007A3D8D"/>
    <w:rsid w:val="007A4A64"/>
    <w:rsid w:val="007A531B"/>
    <w:rsid w:val="007A5613"/>
    <w:rsid w:val="007A5C4F"/>
    <w:rsid w:val="007A5E8E"/>
    <w:rsid w:val="007A647A"/>
    <w:rsid w:val="007A74A0"/>
    <w:rsid w:val="007B044F"/>
    <w:rsid w:val="007B0778"/>
    <w:rsid w:val="007B0A49"/>
    <w:rsid w:val="007B1265"/>
    <w:rsid w:val="007B1650"/>
    <w:rsid w:val="007B1764"/>
    <w:rsid w:val="007B1B38"/>
    <w:rsid w:val="007B30E6"/>
    <w:rsid w:val="007B30FF"/>
    <w:rsid w:val="007B32E9"/>
    <w:rsid w:val="007B359A"/>
    <w:rsid w:val="007B4713"/>
    <w:rsid w:val="007B54AA"/>
    <w:rsid w:val="007B6AB4"/>
    <w:rsid w:val="007B7EE8"/>
    <w:rsid w:val="007C0335"/>
    <w:rsid w:val="007C0791"/>
    <w:rsid w:val="007C0C25"/>
    <w:rsid w:val="007C1525"/>
    <w:rsid w:val="007C16F7"/>
    <w:rsid w:val="007C1EEC"/>
    <w:rsid w:val="007C23E9"/>
    <w:rsid w:val="007C2EC6"/>
    <w:rsid w:val="007C2F1D"/>
    <w:rsid w:val="007C2FBB"/>
    <w:rsid w:val="007C2FF1"/>
    <w:rsid w:val="007C3C8D"/>
    <w:rsid w:val="007C445F"/>
    <w:rsid w:val="007C462F"/>
    <w:rsid w:val="007C4671"/>
    <w:rsid w:val="007C47A8"/>
    <w:rsid w:val="007C669F"/>
    <w:rsid w:val="007C674F"/>
    <w:rsid w:val="007C6B70"/>
    <w:rsid w:val="007C6C4C"/>
    <w:rsid w:val="007C727A"/>
    <w:rsid w:val="007D0C70"/>
    <w:rsid w:val="007D2184"/>
    <w:rsid w:val="007D25AF"/>
    <w:rsid w:val="007D2CCE"/>
    <w:rsid w:val="007D2F3A"/>
    <w:rsid w:val="007D40FE"/>
    <w:rsid w:val="007D4362"/>
    <w:rsid w:val="007D48D3"/>
    <w:rsid w:val="007D49F4"/>
    <w:rsid w:val="007D5444"/>
    <w:rsid w:val="007D578F"/>
    <w:rsid w:val="007D5B39"/>
    <w:rsid w:val="007D66C4"/>
    <w:rsid w:val="007D7092"/>
    <w:rsid w:val="007D737E"/>
    <w:rsid w:val="007D75F2"/>
    <w:rsid w:val="007E080C"/>
    <w:rsid w:val="007E0CAB"/>
    <w:rsid w:val="007E14CD"/>
    <w:rsid w:val="007E28FE"/>
    <w:rsid w:val="007E2C5D"/>
    <w:rsid w:val="007E2E58"/>
    <w:rsid w:val="007E3169"/>
    <w:rsid w:val="007E3598"/>
    <w:rsid w:val="007E38B1"/>
    <w:rsid w:val="007E5009"/>
    <w:rsid w:val="007E53C7"/>
    <w:rsid w:val="007E5E82"/>
    <w:rsid w:val="007E694F"/>
    <w:rsid w:val="007E73F7"/>
    <w:rsid w:val="007E7636"/>
    <w:rsid w:val="007E76C0"/>
    <w:rsid w:val="007F0B95"/>
    <w:rsid w:val="007F0D7D"/>
    <w:rsid w:val="007F1227"/>
    <w:rsid w:val="007F1687"/>
    <w:rsid w:val="007F1932"/>
    <w:rsid w:val="007F19B8"/>
    <w:rsid w:val="007F248D"/>
    <w:rsid w:val="007F3104"/>
    <w:rsid w:val="007F3B1B"/>
    <w:rsid w:val="007F4540"/>
    <w:rsid w:val="007F45ED"/>
    <w:rsid w:val="007F4AFA"/>
    <w:rsid w:val="007F4F45"/>
    <w:rsid w:val="007F5422"/>
    <w:rsid w:val="007F7402"/>
    <w:rsid w:val="00800010"/>
    <w:rsid w:val="008006B4"/>
    <w:rsid w:val="00800856"/>
    <w:rsid w:val="0080103B"/>
    <w:rsid w:val="00801A45"/>
    <w:rsid w:val="00801C82"/>
    <w:rsid w:val="00802087"/>
    <w:rsid w:val="00802097"/>
    <w:rsid w:val="008021A1"/>
    <w:rsid w:val="00802460"/>
    <w:rsid w:val="00804390"/>
    <w:rsid w:val="008046A7"/>
    <w:rsid w:val="008048D2"/>
    <w:rsid w:val="008048E5"/>
    <w:rsid w:val="0080629B"/>
    <w:rsid w:val="00806550"/>
    <w:rsid w:val="00806C46"/>
    <w:rsid w:val="00806E12"/>
    <w:rsid w:val="00806F56"/>
    <w:rsid w:val="008070BF"/>
    <w:rsid w:val="00807191"/>
    <w:rsid w:val="0080747F"/>
    <w:rsid w:val="0080751A"/>
    <w:rsid w:val="00807D7D"/>
    <w:rsid w:val="00810C12"/>
    <w:rsid w:val="00813097"/>
    <w:rsid w:val="0081367B"/>
    <w:rsid w:val="008139D2"/>
    <w:rsid w:val="0081439F"/>
    <w:rsid w:val="00815137"/>
    <w:rsid w:val="008151ED"/>
    <w:rsid w:val="00815566"/>
    <w:rsid w:val="008166DA"/>
    <w:rsid w:val="00817A71"/>
    <w:rsid w:val="008201A9"/>
    <w:rsid w:val="00821D1F"/>
    <w:rsid w:val="0082218C"/>
    <w:rsid w:val="00822BD9"/>
    <w:rsid w:val="00822F76"/>
    <w:rsid w:val="008231A6"/>
    <w:rsid w:val="00823389"/>
    <w:rsid w:val="00823566"/>
    <w:rsid w:val="008237CD"/>
    <w:rsid w:val="00823E67"/>
    <w:rsid w:val="00824044"/>
    <w:rsid w:val="008241DA"/>
    <w:rsid w:val="0082445C"/>
    <w:rsid w:val="00824F18"/>
    <w:rsid w:val="0082515E"/>
    <w:rsid w:val="00825B36"/>
    <w:rsid w:val="00825B70"/>
    <w:rsid w:val="00825D13"/>
    <w:rsid w:val="00825EC4"/>
    <w:rsid w:val="008263DA"/>
    <w:rsid w:val="00827CFE"/>
    <w:rsid w:val="00830F76"/>
    <w:rsid w:val="008312B8"/>
    <w:rsid w:val="00831C79"/>
    <w:rsid w:val="00832E89"/>
    <w:rsid w:val="00833902"/>
    <w:rsid w:val="00833A57"/>
    <w:rsid w:val="00833C17"/>
    <w:rsid w:val="00833DFE"/>
    <w:rsid w:val="0083429A"/>
    <w:rsid w:val="008347D1"/>
    <w:rsid w:val="00834A54"/>
    <w:rsid w:val="00834D25"/>
    <w:rsid w:val="00835DDD"/>
    <w:rsid w:val="0083665F"/>
    <w:rsid w:val="00836AE4"/>
    <w:rsid w:val="008400FC"/>
    <w:rsid w:val="00840795"/>
    <w:rsid w:val="00841819"/>
    <w:rsid w:val="00842456"/>
    <w:rsid w:val="008434F4"/>
    <w:rsid w:val="008435F8"/>
    <w:rsid w:val="00844400"/>
    <w:rsid w:val="00844C91"/>
    <w:rsid w:val="00845911"/>
    <w:rsid w:val="00845E92"/>
    <w:rsid w:val="008468D3"/>
    <w:rsid w:val="00846A5E"/>
    <w:rsid w:val="00846AF5"/>
    <w:rsid w:val="00846B06"/>
    <w:rsid w:val="00847D83"/>
    <w:rsid w:val="008500FB"/>
    <w:rsid w:val="008501EA"/>
    <w:rsid w:val="00850B36"/>
    <w:rsid w:val="00850D03"/>
    <w:rsid w:val="008521FD"/>
    <w:rsid w:val="00852297"/>
    <w:rsid w:val="0085258D"/>
    <w:rsid w:val="008528E9"/>
    <w:rsid w:val="008534E8"/>
    <w:rsid w:val="0085635E"/>
    <w:rsid w:val="0085683E"/>
    <w:rsid w:val="0085786B"/>
    <w:rsid w:val="00857996"/>
    <w:rsid w:val="00857AD9"/>
    <w:rsid w:val="008604B4"/>
    <w:rsid w:val="008609D5"/>
    <w:rsid w:val="00860A47"/>
    <w:rsid w:val="00860DBE"/>
    <w:rsid w:val="00860E15"/>
    <w:rsid w:val="00861334"/>
    <w:rsid w:val="00862822"/>
    <w:rsid w:val="008631FB"/>
    <w:rsid w:val="0086390D"/>
    <w:rsid w:val="00864006"/>
    <w:rsid w:val="008640D2"/>
    <w:rsid w:val="00864154"/>
    <w:rsid w:val="0086495D"/>
    <w:rsid w:val="00864B9E"/>
    <w:rsid w:val="00864D0F"/>
    <w:rsid w:val="00864EEC"/>
    <w:rsid w:val="008650D0"/>
    <w:rsid w:val="008654BA"/>
    <w:rsid w:val="00865776"/>
    <w:rsid w:val="008657B1"/>
    <w:rsid w:val="008659CB"/>
    <w:rsid w:val="008669B7"/>
    <w:rsid w:val="00866E51"/>
    <w:rsid w:val="0086742D"/>
    <w:rsid w:val="0086761D"/>
    <w:rsid w:val="00870434"/>
    <w:rsid w:val="0087097B"/>
    <w:rsid w:val="00870A5B"/>
    <w:rsid w:val="00870D19"/>
    <w:rsid w:val="008716A9"/>
    <w:rsid w:val="008716C8"/>
    <w:rsid w:val="00871B37"/>
    <w:rsid w:val="00871C98"/>
    <w:rsid w:val="00871E3F"/>
    <w:rsid w:val="008721CD"/>
    <w:rsid w:val="00872383"/>
    <w:rsid w:val="00872D74"/>
    <w:rsid w:val="00872E89"/>
    <w:rsid w:val="00873787"/>
    <w:rsid w:val="0087384B"/>
    <w:rsid w:val="00873CBA"/>
    <w:rsid w:val="00874441"/>
    <w:rsid w:val="008744E2"/>
    <w:rsid w:val="0087450D"/>
    <w:rsid w:val="0087543B"/>
    <w:rsid w:val="00876626"/>
    <w:rsid w:val="00876898"/>
    <w:rsid w:val="00876EC9"/>
    <w:rsid w:val="00876F07"/>
    <w:rsid w:val="00880E21"/>
    <w:rsid w:val="0088110E"/>
    <w:rsid w:val="0088181A"/>
    <w:rsid w:val="00882707"/>
    <w:rsid w:val="00882A36"/>
    <w:rsid w:val="00883038"/>
    <w:rsid w:val="00883A86"/>
    <w:rsid w:val="00884186"/>
    <w:rsid w:val="00884389"/>
    <w:rsid w:val="008848B2"/>
    <w:rsid w:val="00885B00"/>
    <w:rsid w:val="0088694D"/>
    <w:rsid w:val="00886FC7"/>
    <w:rsid w:val="00887DF4"/>
    <w:rsid w:val="008902C0"/>
    <w:rsid w:val="00890394"/>
    <w:rsid w:val="00890530"/>
    <w:rsid w:val="008918A3"/>
    <w:rsid w:val="00891BEC"/>
    <w:rsid w:val="00891EE6"/>
    <w:rsid w:val="00891F14"/>
    <w:rsid w:val="008920DB"/>
    <w:rsid w:val="008923A0"/>
    <w:rsid w:val="00892A84"/>
    <w:rsid w:val="00892DFC"/>
    <w:rsid w:val="00893542"/>
    <w:rsid w:val="0089481F"/>
    <w:rsid w:val="008949C0"/>
    <w:rsid w:val="00896389"/>
    <w:rsid w:val="00896BBD"/>
    <w:rsid w:val="0089745E"/>
    <w:rsid w:val="00897D4A"/>
    <w:rsid w:val="00897D4B"/>
    <w:rsid w:val="008A0D6F"/>
    <w:rsid w:val="008A1B90"/>
    <w:rsid w:val="008A2CA2"/>
    <w:rsid w:val="008A3DF0"/>
    <w:rsid w:val="008A42A3"/>
    <w:rsid w:val="008A4BD0"/>
    <w:rsid w:val="008A50D6"/>
    <w:rsid w:val="008A5DDA"/>
    <w:rsid w:val="008A63D3"/>
    <w:rsid w:val="008A646C"/>
    <w:rsid w:val="008A6925"/>
    <w:rsid w:val="008A6CEE"/>
    <w:rsid w:val="008A71D4"/>
    <w:rsid w:val="008A7741"/>
    <w:rsid w:val="008B0225"/>
    <w:rsid w:val="008B0546"/>
    <w:rsid w:val="008B0CB5"/>
    <w:rsid w:val="008B0DE8"/>
    <w:rsid w:val="008B0FB0"/>
    <w:rsid w:val="008B180B"/>
    <w:rsid w:val="008B19D9"/>
    <w:rsid w:val="008B1CF9"/>
    <w:rsid w:val="008B21AD"/>
    <w:rsid w:val="008B21C7"/>
    <w:rsid w:val="008B2CE3"/>
    <w:rsid w:val="008B4177"/>
    <w:rsid w:val="008B4279"/>
    <w:rsid w:val="008B4397"/>
    <w:rsid w:val="008B43F6"/>
    <w:rsid w:val="008B4840"/>
    <w:rsid w:val="008B4EC4"/>
    <w:rsid w:val="008B5E03"/>
    <w:rsid w:val="008B5EA6"/>
    <w:rsid w:val="008B688C"/>
    <w:rsid w:val="008C06F7"/>
    <w:rsid w:val="008C0902"/>
    <w:rsid w:val="008C0AF2"/>
    <w:rsid w:val="008C2204"/>
    <w:rsid w:val="008C2CEE"/>
    <w:rsid w:val="008C335B"/>
    <w:rsid w:val="008C38EC"/>
    <w:rsid w:val="008C4634"/>
    <w:rsid w:val="008C5C70"/>
    <w:rsid w:val="008C62AC"/>
    <w:rsid w:val="008C6647"/>
    <w:rsid w:val="008C6B55"/>
    <w:rsid w:val="008C71FC"/>
    <w:rsid w:val="008C7633"/>
    <w:rsid w:val="008C7738"/>
    <w:rsid w:val="008C79DC"/>
    <w:rsid w:val="008D0228"/>
    <w:rsid w:val="008D0371"/>
    <w:rsid w:val="008D054A"/>
    <w:rsid w:val="008D0BB1"/>
    <w:rsid w:val="008D153B"/>
    <w:rsid w:val="008D1C84"/>
    <w:rsid w:val="008D1CA5"/>
    <w:rsid w:val="008D41C6"/>
    <w:rsid w:val="008D44BE"/>
    <w:rsid w:val="008D5046"/>
    <w:rsid w:val="008D5117"/>
    <w:rsid w:val="008D56F4"/>
    <w:rsid w:val="008D579F"/>
    <w:rsid w:val="008D6A2C"/>
    <w:rsid w:val="008D6ED9"/>
    <w:rsid w:val="008D7011"/>
    <w:rsid w:val="008D7098"/>
    <w:rsid w:val="008D7C5C"/>
    <w:rsid w:val="008E0D7C"/>
    <w:rsid w:val="008E165E"/>
    <w:rsid w:val="008E1C79"/>
    <w:rsid w:val="008E2136"/>
    <w:rsid w:val="008E2414"/>
    <w:rsid w:val="008E2841"/>
    <w:rsid w:val="008E2F63"/>
    <w:rsid w:val="008E2F74"/>
    <w:rsid w:val="008E326D"/>
    <w:rsid w:val="008E3D60"/>
    <w:rsid w:val="008E450B"/>
    <w:rsid w:val="008E47EB"/>
    <w:rsid w:val="008E4BAF"/>
    <w:rsid w:val="008E4F50"/>
    <w:rsid w:val="008E6808"/>
    <w:rsid w:val="008E7216"/>
    <w:rsid w:val="008F0290"/>
    <w:rsid w:val="008F030E"/>
    <w:rsid w:val="008F13D3"/>
    <w:rsid w:val="008F1405"/>
    <w:rsid w:val="008F17B3"/>
    <w:rsid w:val="008F1FA4"/>
    <w:rsid w:val="008F21AF"/>
    <w:rsid w:val="008F2C16"/>
    <w:rsid w:val="008F3045"/>
    <w:rsid w:val="008F4BBE"/>
    <w:rsid w:val="008F5422"/>
    <w:rsid w:val="008F54E2"/>
    <w:rsid w:val="008F56A7"/>
    <w:rsid w:val="008F56C6"/>
    <w:rsid w:val="008F6316"/>
    <w:rsid w:val="008F64A7"/>
    <w:rsid w:val="008F7239"/>
    <w:rsid w:val="008F7EE8"/>
    <w:rsid w:val="008F7F09"/>
    <w:rsid w:val="00900687"/>
    <w:rsid w:val="00900B10"/>
    <w:rsid w:val="00900DFC"/>
    <w:rsid w:val="00901029"/>
    <w:rsid w:val="009016F2"/>
    <w:rsid w:val="00902585"/>
    <w:rsid w:val="00903095"/>
    <w:rsid w:val="0090311D"/>
    <w:rsid w:val="00903425"/>
    <w:rsid w:val="009039D7"/>
    <w:rsid w:val="00903B8B"/>
    <w:rsid w:val="00903E48"/>
    <w:rsid w:val="00903F87"/>
    <w:rsid w:val="00904D71"/>
    <w:rsid w:val="00905117"/>
    <w:rsid w:val="0090625C"/>
    <w:rsid w:val="009067A0"/>
    <w:rsid w:val="009071F6"/>
    <w:rsid w:val="00907882"/>
    <w:rsid w:val="009105D9"/>
    <w:rsid w:val="00910757"/>
    <w:rsid w:val="0091107A"/>
    <w:rsid w:val="00911989"/>
    <w:rsid w:val="00911A10"/>
    <w:rsid w:val="00911EED"/>
    <w:rsid w:val="00912470"/>
    <w:rsid w:val="00912AF4"/>
    <w:rsid w:val="00912B02"/>
    <w:rsid w:val="00913341"/>
    <w:rsid w:val="0091346F"/>
    <w:rsid w:val="00913559"/>
    <w:rsid w:val="00913DE6"/>
    <w:rsid w:val="00914579"/>
    <w:rsid w:val="00914C5D"/>
    <w:rsid w:val="00915062"/>
    <w:rsid w:val="009150DE"/>
    <w:rsid w:val="009152B3"/>
    <w:rsid w:val="009157A1"/>
    <w:rsid w:val="009166FD"/>
    <w:rsid w:val="00916917"/>
    <w:rsid w:val="009169A5"/>
    <w:rsid w:val="00916C02"/>
    <w:rsid w:val="0091781A"/>
    <w:rsid w:val="00917837"/>
    <w:rsid w:val="00917964"/>
    <w:rsid w:val="00920188"/>
    <w:rsid w:val="009203D1"/>
    <w:rsid w:val="00920D4D"/>
    <w:rsid w:val="00920D5A"/>
    <w:rsid w:val="00920E1D"/>
    <w:rsid w:val="009218A7"/>
    <w:rsid w:val="00922062"/>
    <w:rsid w:val="00922C9E"/>
    <w:rsid w:val="009232CA"/>
    <w:rsid w:val="00923ADC"/>
    <w:rsid w:val="00923E0D"/>
    <w:rsid w:val="00924306"/>
    <w:rsid w:val="0092432C"/>
    <w:rsid w:val="0092502F"/>
    <w:rsid w:val="00925474"/>
    <w:rsid w:val="00925D86"/>
    <w:rsid w:val="00926438"/>
    <w:rsid w:val="00926842"/>
    <w:rsid w:val="00926AB8"/>
    <w:rsid w:val="00927B6C"/>
    <w:rsid w:val="00927D05"/>
    <w:rsid w:val="00930350"/>
    <w:rsid w:val="0093055A"/>
    <w:rsid w:val="00930919"/>
    <w:rsid w:val="00931688"/>
    <w:rsid w:val="0093210C"/>
    <w:rsid w:val="00933029"/>
    <w:rsid w:val="00933444"/>
    <w:rsid w:val="0093398F"/>
    <w:rsid w:val="009344CF"/>
    <w:rsid w:val="00934775"/>
    <w:rsid w:val="00934869"/>
    <w:rsid w:val="009354B4"/>
    <w:rsid w:val="00937036"/>
    <w:rsid w:val="00940E89"/>
    <w:rsid w:val="00941483"/>
    <w:rsid w:val="009419CE"/>
    <w:rsid w:val="0094318C"/>
    <w:rsid w:val="00943503"/>
    <w:rsid w:val="00943884"/>
    <w:rsid w:val="009438CE"/>
    <w:rsid w:val="009439AC"/>
    <w:rsid w:val="00943D12"/>
    <w:rsid w:val="00943EE4"/>
    <w:rsid w:val="00944B6B"/>
    <w:rsid w:val="00944BF4"/>
    <w:rsid w:val="00944EDB"/>
    <w:rsid w:val="00945247"/>
    <w:rsid w:val="00945D74"/>
    <w:rsid w:val="00946645"/>
    <w:rsid w:val="0094665B"/>
    <w:rsid w:val="009467F3"/>
    <w:rsid w:val="009468C1"/>
    <w:rsid w:val="00947374"/>
    <w:rsid w:val="00947CBD"/>
    <w:rsid w:val="00947D93"/>
    <w:rsid w:val="00950226"/>
    <w:rsid w:val="00951300"/>
    <w:rsid w:val="00951382"/>
    <w:rsid w:val="0095151D"/>
    <w:rsid w:val="00951A0B"/>
    <w:rsid w:val="00952020"/>
    <w:rsid w:val="00952739"/>
    <w:rsid w:val="0095335C"/>
    <w:rsid w:val="009539BB"/>
    <w:rsid w:val="00953F67"/>
    <w:rsid w:val="00954032"/>
    <w:rsid w:val="0095471F"/>
    <w:rsid w:val="0095496F"/>
    <w:rsid w:val="00955834"/>
    <w:rsid w:val="0095592A"/>
    <w:rsid w:val="009560EF"/>
    <w:rsid w:val="00956537"/>
    <w:rsid w:val="00956769"/>
    <w:rsid w:val="00956E10"/>
    <w:rsid w:val="009571DA"/>
    <w:rsid w:val="00957F64"/>
    <w:rsid w:val="0096090B"/>
    <w:rsid w:val="00960978"/>
    <w:rsid w:val="00960C47"/>
    <w:rsid w:val="00960E14"/>
    <w:rsid w:val="00960E94"/>
    <w:rsid w:val="009616CD"/>
    <w:rsid w:val="00961A3B"/>
    <w:rsid w:val="00961B57"/>
    <w:rsid w:val="0096217D"/>
    <w:rsid w:val="00962564"/>
    <w:rsid w:val="00962624"/>
    <w:rsid w:val="009628CD"/>
    <w:rsid w:val="00963DA6"/>
    <w:rsid w:val="00963DD8"/>
    <w:rsid w:val="0096516C"/>
    <w:rsid w:val="00965807"/>
    <w:rsid w:val="0096611A"/>
    <w:rsid w:val="00966E58"/>
    <w:rsid w:val="00967E1E"/>
    <w:rsid w:val="0097051D"/>
    <w:rsid w:val="0097104A"/>
    <w:rsid w:val="009716A7"/>
    <w:rsid w:val="00971F4C"/>
    <w:rsid w:val="0097216E"/>
    <w:rsid w:val="009722A6"/>
    <w:rsid w:val="00972C3B"/>
    <w:rsid w:val="009737C9"/>
    <w:rsid w:val="00973DDB"/>
    <w:rsid w:val="00973DDF"/>
    <w:rsid w:val="00973E49"/>
    <w:rsid w:val="009742F1"/>
    <w:rsid w:val="009745A4"/>
    <w:rsid w:val="0097533C"/>
    <w:rsid w:val="0097544B"/>
    <w:rsid w:val="00975845"/>
    <w:rsid w:val="00975DCC"/>
    <w:rsid w:val="00976345"/>
    <w:rsid w:val="0097661F"/>
    <w:rsid w:val="009814E5"/>
    <w:rsid w:val="009816CD"/>
    <w:rsid w:val="0098183E"/>
    <w:rsid w:val="009818D0"/>
    <w:rsid w:val="0098245F"/>
    <w:rsid w:val="009828EC"/>
    <w:rsid w:val="00982F8E"/>
    <w:rsid w:val="00983855"/>
    <w:rsid w:val="00983B61"/>
    <w:rsid w:val="00983E86"/>
    <w:rsid w:val="00983FC1"/>
    <w:rsid w:val="009840B7"/>
    <w:rsid w:val="009840E1"/>
    <w:rsid w:val="009849E1"/>
    <w:rsid w:val="009854F8"/>
    <w:rsid w:val="00985850"/>
    <w:rsid w:val="00986806"/>
    <w:rsid w:val="00987286"/>
    <w:rsid w:val="0098753B"/>
    <w:rsid w:val="00987F85"/>
    <w:rsid w:val="00990042"/>
    <w:rsid w:val="009909AC"/>
    <w:rsid w:val="00991943"/>
    <w:rsid w:val="00991DE9"/>
    <w:rsid w:val="009924E5"/>
    <w:rsid w:val="00992CFB"/>
    <w:rsid w:val="00993130"/>
    <w:rsid w:val="0099379E"/>
    <w:rsid w:val="00993D62"/>
    <w:rsid w:val="009940B0"/>
    <w:rsid w:val="00994FD2"/>
    <w:rsid w:val="009953CF"/>
    <w:rsid w:val="00995469"/>
    <w:rsid w:val="00995924"/>
    <w:rsid w:val="00995B2A"/>
    <w:rsid w:val="009961EF"/>
    <w:rsid w:val="009973B9"/>
    <w:rsid w:val="009976A3"/>
    <w:rsid w:val="00997B79"/>
    <w:rsid w:val="00997C8A"/>
    <w:rsid w:val="00997E90"/>
    <w:rsid w:val="00997ECE"/>
    <w:rsid w:val="009A140D"/>
    <w:rsid w:val="009A1689"/>
    <w:rsid w:val="009A205D"/>
    <w:rsid w:val="009A2981"/>
    <w:rsid w:val="009A353B"/>
    <w:rsid w:val="009A38E7"/>
    <w:rsid w:val="009A3F8C"/>
    <w:rsid w:val="009A3FB3"/>
    <w:rsid w:val="009A4838"/>
    <w:rsid w:val="009A48D7"/>
    <w:rsid w:val="009A51F1"/>
    <w:rsid w:val="009A5E2D"/>
    <w:rsid w:val="009A62BF"/>
    <w:rsid w:val="009A6392"/>
    <w:rsid w:val="009B10D3"/>
    <w:rsid w:val="009B176C"/>
    <w:rsid w:val="009B1DC4"/>
    <w:rsid w:val="009B23CF"/>
    <w:rsid w:val="009B2773"/>
    <w:rsid w:val="009B313B"/>
    <w:rsid w:val="009B3A38"/>
    <w:rsid w:val="009B4127"/>
    <w:rsid w:val="009B481F"/>
    <w:rsid w:val="009B48B0"/>
    <w:rsid w:val="009B49F9"/>
    <w:rsid w:val="009B4C73"/>
    <w:rsid w:val="009B4F4A"/>
    <w:rsid w:val="009B528B"/>
    <w:rsid w:val="009B6F0B"/>
    <w:rsid w:val="009B7355"/>
    <w:rsid w:val="009B7EE1"/>
    <w:rsid w:val="009C0D9B"/>
    <w:rsid w:val="009C13F4"/>
    <w:rsid w:val="009C189D"/>
    <w:rsid w:val="009C1B15"/>
    <w:rsid w:val="009C203C"/>
    <w:rsid w:val="009C290C"/>
    <w:rsid w:val="009C2F6D"/>
    <w:rsid w:val="009C3452"/>
    <w:rsid w:val="009C3B13"/>
    <w:rsid w:val="009C40B0"/>
    <w:rsid w:val="009C4136"/>
    <w:rsid w:val="009C46C0"/>
    <w:rsid w:val="009C5060"/>
    <w:rsid w:val="009C6611"/>
    <w:rsid w:val="009C66AC"/>
    <w:rsid w:val="009C772C"/>
    <w:rsid w:val="009C7955"/>
    <w:rsid w:val="009D15DC"/>
    <w:rsid w:val="009D1901"/>
    <w:rsid w:val="009D1FA3"/>
    <w:rsid w:val="009D20E7"/>
    <w:rsid w:val="009D2346"/>
    <w:rsid w:val="009D2515"/>
    <w:rsid w:val="009D33D5"/>
    <w:rsid w:val="009D391C"/>
    <w:rsid w:val="009D41A6"/>
    <w:rsid w:val="009D42C7"/>
    <w:rsid w:val="009D46D5"/>
    <w:rsid w:val="009D46F4"/>
    <w:rsid w:val="009D4CC9"/>
    <w:rsid w:val="009D65A6"/>
    <w:rsid w:val="009D69C5"/>
    <w:rsid w:val="009D6DA5"/>
    <w:rsid w:val="009D72AC"/>
    <w:rsid w:val="009D74E0"/>
    <w:rsid w:val="009D7727"/>
    <w:rsid w:val="009D7FE4"/>
    <w:rsid w:val="009E019B"/>
    <w:rsid w:val="009E071B"/>
    <w:rsid w:val="009E0C9F"/>
    <w:rsid w:val="009E0FFB"/>
    <w:rsid w:val="009E1490"/>
    <w:rsid w:val="009E2214"/>
    <w:rsid w:val="009E2654"/>
    <w:rsid w:val="009E2678"/>
    <w:rsid w:val="009E274E"/>
    <w:rsid w:val="009E2BC7"/>
    <w:rsid w:val="009E2DDE"/>
    <w:rsid w:val="009E3456"/>
    <w:rsid w:val="009E3631"/>
    <w:rsid w:val="009E36A1"/>
    <w:rsid w:val="009E3E2B"/>
    <w:rsid w:val="009E441A"/>
    <w:rsid w:val="009E452E"/>
    <w:rsid w:val="009E46ED"/>
    <w:rsid w:val="009E4C5C"/>
    <w:rsid w:val="009E560D"/>
    <w:rsid w:val="009E5902"/>
    <w:rsid w:val="009E5B19"/>
    <w:rsid w:val="009E5F3E"/>
    <w:rsid w:val="009E603B"/>
    <w:rsid w:val="009E77D3"/>
    <w:rsid w:val="009F0275"/>
    <w:rsid w:val="009F0F9D"/>
    <w:rsid w:val="009F1439"/>
    <w:rsid w:val="009F2846"/>
    <w:rsid w:val="009F284D"/>
    <w:rsid w:val="009F2E98"/>
    <w:rsid w:val="009F3193"/>
    <w:rsid w:val="009F354A"/>
    <w:rsid w:val="009F3FE6"/>
    <w:rsid w:val="009F44A6"/>
    <w:rsid w:val="009F4BE2"/>
    <w:rsid w:val="009F542D"/>
    <w:rsid w:val="009F556A"/>
    <w:rsid w:val="009F5CF2"/>
    <w:rsid w:val="009F63B5"/>
    <w:rsid w:val="009F67C4"/>
    <w:rsid w:val="009F6B83"/>
    <w:rsid w:val="009F6CFB"/>
    <w:rsid w:val="009F6DA3"/>
    <w:rsid w:val="009F75B5"/>
    <w:rsid w:val="00A00482"/>
    <w:rsid w:val="00A01442"/>
    <w:rsid w:val="00A01645"/>
    <w:rsid w:val="00A01BBA"/>
    <w:rsid w:val="00A02496"/>
    <w:rsid w:val="00A026B1"/>
    <w:rsid w:val="00A02E94"/>
    <w:rsid w:val="00A03B3E"/>
    <w:rsid w:val="00A04037"/>
    <w:rsid w:val="00A04480"/>
    <w:rsid w:val="00A04778"/>
    <w:rsid w:val="00A04A34"/>
    <w:rsid w:val="00A04ADB"/>
    <w:rsid w:val="00A061B2"/>
    <w:rsid w:val="00A066BA"/>
    <w:rsid w:val="00A06A9D"/>
    <w:rsid w:val="00A06C10"/>
    <w:rsid w:val="00A074CC"/>
    <w:rsid w:val="00A074F0"/>
    <w:rsid w:val="00A104B4"/>
    <w:rsid w:val="00A1127F"/>
    <w:rsid w:val="00A116B1"/>
    <w:rsid w:val="00A11776"/>
    <w:rsid w:val="00A12311"/>
    <w:rsid w:val="00A13098"/>
    <w:rsid w:val="00A1351D"/>
    <w:rsid w:val="00A13EF4"/>
    <w:rsid w:val="00A1433F"/>
    <w:rsid w:val="00A14B21"/>
    <w:rsid w:val="00A14DF5"/>
    <w:rsid w:val="00A153B6"/>
    <w:rsid w:val="00A1556A"/>
    <w:rsid w:val="00A16203"/>
    <w:rsid w:val="00A16ACC"/>
    <w:rsid w:val="00A17AB5"/>
    <w:rsid w:val="00A17EC9"/>
    <w:rsid w:val="00A2014A"/>
    <w:rsid w:val="00A2044F"/>
    <w:rsid w:val="00A21304"/>
    <w:rsid w:val="00A21862"/>
    <w:rsid w:val="00A22450"/>
    <w:rsid w:val="00A224AA"/>
    <w:rsid w:val="00A225A6"/>
    <w:rsid w:val="00A225F1"/>
    <w:rsid w:val="00A22DCC"/>
    <w:rsid w:val="00A22FBE"/>
    <w:rsid w:val="00A235C0"/>
    <w:rsid w:val="00A247EE"/>
    <w:rsid w:val="00A24B34"/>
    <w:rsid w:val="00A24CC8"/>
    <w:rsid w:val="00A27479"/>
    <w:rsid w:val="00A27548"/>
    <w:rsid w:val="00A27757"/>
    <w:rsid w:val="00A27A4C"/>
    <w:rsid w:val="00A27AA1"/>
    <w:rsid w:val="00A27C14"/>
    <w:rsid w:val="00A3075E"/>
    <w:rsid w:val="00A30FFC"/>
    <w:rsid w:val="00A31B06"/>
    <w:rsid w:val="00A329F6"/>
    <w:rsid w:val="00A32FCC"/>
    <w:rsid w:val="00A330CB"/>
    <w:rsid w:val="00A3334F"/>
    <w:rsid w:val="00A33525"/>
    <w:rsid w:val="00A33877"/>
    <w:rsid w:val="00A3428B"/>
    <w:rsid w:val="00A34E73"/>
    <w:rsid w:val="00A34EBE"/>
    <w:rsid w:val="00A35990"/>
    <w:rsid w:val="00A35EF7"/>
    <w:rsid w:val="00A36543"/>
    <w:rsid w:val="00A365DA"/>
    <w:rsid w:val="00A36BA7"/>
    <w:rsid w:val="00A3704E"/>
    <w:rsid w:val="00A3735D"/>
    <w:rsid w:val="00A37AFE"/>
    <w:rsid w:val="00A37E9A"/>
    <w:rsid w:val="00A37F10"/>
    <w:rsid w:val="00A40512"/>
    <w:rsid w:val="00A40D13"/>
    <w:rsid w:val="00A40FD9"/>
    <w:rsid w:val="00A413C8"/>
    <w:rsid w:val="00A42379"/>
    <w:rsid w:val="00A4311C"/>
    <w:rsid w:val="00A43598"/>
    <w:rsid w:val="00A43719"/>
    <w:rsid w:val="00A44098"/>
    <w:rsid w:val="00A442CD"/>
    <w:rsid w:val="00A44E58"/>
    <w:rsid w:val="00A44F8A"/>
    <w:rsid w:val="00A45D90"/>
    <w:rsid w:val="00A46162"/>
    <w:rsid w:val="00A46DE2"/>
    <w:rsid w:val="00A46FFF"/>
    <w:rsid w:val="00A47110"/>
    <w:rsid w:val="00A50B9A"/>
    <w:rsid w:val="00A50E71"/>
    <w:rsid w:val="00A533D1"/>
    <w:rsid w:val="00A5356C"/>
    <w:rsid w:val="00A53BDA"/>
    <w:rsid w:val="00A544E5"/>
    <w:rsid w:val="00A54829"/>
    <w:rsid w:val="00A55489"/>
    <w:rsid w:val="00A55C50"/>
    <w:rsid w:val="00A55D82"/>
    <w:rsid w:val="00A56426"/>
    <w:rsid w:val="00A57314"/>
    <w:rsid w:val="00A57604"/>
    <w:rsid w:val="00A57DAF"/>
    <w:rsid w:val="00A604D2"/>
    <w:rsid w:val="00A6071B"/>
    <w:rsid w:val="00A60BAE"/>
    <w:rsid w:val="00A61230"/>
    <w:rsid w:val="00A61AEB"/>
    <w:rsid w:val="00A620DA"/>
    <w:rsid w:val="00A63A64"/>
    <w:rsid w:val="00A64179"/>
    <w:rsid w:val="00A641B9"/>
    <w:rsid w:val="00A6541B"/>
    <w:rsid w:val="00A658D6"/>
    <w:rsid w:val="00A662D0"/>
    <w:rsid w:val="00A66D3D"/>
    <w:rsid w:val="00A675E4"/>
    <w:rsid w:val="00A67739"/>
    <w:rsid w:val="00A70A73"/>
    <w:rsid w:val="00A70EDB"/>
    <w:rsid w:val="00A710CE"/>
    <w:rsid w:val="00A71224"/>
    <w:rsid w:val="00A7138C"/>
    <w:rsid w:val="00A713D7"/>
    <w:rsid w:val="00A71CBC"/>
    <w:rsid w:val="00A72AA0"/>
    <w:rsid w:val="00A72D96"/>
    <w:rsid w:val="00A73436"/>
    <w:rsid w:val="00A73FE7"/>
    <w:rsid w:val="00A73FF6"/>
    <w:rsid w:val="00A7421B"/>
    <w:rsid w:val="00A74CE5"/>
    <w:rsid w:val="00A75079"/>
    <w:rsid w:val="00A763B2"/>
    <w:rsid w:val="00A769CE"/>
    <w:rsid w:val="00A7734C"/>
    <w:rsid w:val="00A776FC"/>
    <w:rsid w:val="00A8059C"/>
    <w:rsid w:val="00A80FD4"/>
    <w:rsid w:val="00A81092"/>
    <w:rsid w:val="00A82092"/>
    <w:rsid w:val="00A82526"/>
    <w:rsid w:val="00A827E5"/>
    <w:rsid w:val="00A82816"/>
    <w:rsid w:val="00A82E5B"/>
    <w:rsid w:val="00A82E8C"/>
    <w:rsid w:val="00A83005"/>
    <w:rsid w:val="00A8303A"/>
    <w:rsid w:val="00A85A02"/>
    <w:rsid w:val="00A85D11"/>
    <w:rsid w:val="00A861AA"/>
    <w:rsid w:val="00A8686F"/>
    <w:rsid w:val="00A86BB5"/>
    <w:rsid w:val="00A874A3"/>
    <w:rsid w:val="00A8752A"/>
    <w:rsid w:val="00A87819"/>
    <w:rsid w:val="00A87F9E"/>
    <w:rsid w:val="00A9033A"/>
    <w:rsid w:val="00A905B5"/>
    <w:rsid w:val="00A91078"/>
    <w:rsid w:val="00A92341"/>
    <w:rsid w:val="00A92634"/>
    <w:rsid w:val="00A92970"/>
    <w:rsid w:val="00A93197"/>
    <w:rsid w:val="00A93327"/>
    <w:rsid w:val="00A93C2D"/>
    <w:rsid w:val="00A93E56"/>
    <w:rsid w:val="00A94FA3"/>
    <w:rsid w:val="00A95012"/>
    <w:rsid w:val="00A958C7"/>
    <w:rsid w:val="00A960D4"/>
    <w:rsid w:val="00A965DE"/>
    <w:rsid w:val="00A96694"/>
    <w:rsid w:val="00A96AB7"/>
    <w:rsid w:val="00A97594"/>
    <w:rsid w:val="00A97677"/>
    <w:rsid w:val="00AA0651"/>
    <w:rsid w:val="00AA190E"/>
    <w:rsid w:val="00AA1DD8"/>
    <w:rsid w:val="00AA2007"/>
    <w:rsid w:val="00AA2C2D"/>
    <w:rsid w:val="00AA37A3"/>
    <w:rsid w:val="00AA3DBC"/>
    <w:rsid w:val="00AA406F"/>
    <w:rsid w:val="00AA473E"/>
    <w:rsid w:val="00AA4F2F"/>
    <w:rsid w:val="00AA518C"/>
    <w:rsid w:val="00AA5813"/>
    <w:rsid w:val="00AA5A93"/>
    <w:rsid w:val="00AA5EEE"/>
    <w:rsid w:val="00AA6315"/>
    <w:rsid w:val="00AA646A"/>
    <w:rsid w:val="00AA6DFE"/>
    <w:rsid w:val="00AA7059"/>
    <w:rsid w:val="00AA738D"/>
    <w:rsid w:val="00AA745C"/>
    <w:rsid w:val="00AB065F"/>
    <w:rsid w:val="00AB088D"/>
    <w:rsid w:val="00AB108B"/>
    <w:rsid w:val="00AB35D9"/>
    <w:rsid w:val="00AB419A"/>
    <w:rsid w:val="00AB45D7"/>
    <w:rsid w:val="00AB494F"/>
    <w:rsid w:val="00AB54EE"/>
    <w:rsid w:val="00AB5DCC"/>
    <w:rsid w:val="00AB6048"/>
    <w:rsid w:val="00AB654D"/>
    <w:rsid w:val="00AB65A9"/>
    <w:rsid w:val="00AB78A0"/>
    <w:rsid w:val="00AB7B15"/>
    <w:rsid w:val="00AC0548"/>
    <w:rsid w:val="00AC0A03"/>
    <w:rsid w:val="00AC0D7C"/>
    <w:rsid w:val="00AC1297"/>
    <w:rsid w:val="00AC153C"/>
    <w:rsid w:val="00AC1789"/>
    <w:rsid w:val="00AC1C17"/>
    <w:rsid w:val="00AC30CB"/>
    <w:rsid w:val="00AC3861"/>
    <w:rsid w:val="00AC3A3C"/>
    <w:rsid w:val="00AC473E"/>
    <w:rsid w:val="00AC4F00"/>
    <w:rsid w:val="00AC5070"/>
    <w:rsid w:val="00AC5074"/>
    <w:rsid w:val="00AC5AC2"/>
    <w:rsid w:val="00AC5C9F"/>
    <w:rsid w:val="00AC5E75"/>
    <w:rsid w:val="00AC6176"/>
    <w:rsid w:val="00AC6EA6"/>
    <w:rsid w:val="00AC7478"/>
    <w:rsid w:val="00AC7A81"/>
    <w:rsid w:val="00AC7D2E"/>
    <w:rsid w:val="00AC7E22"/>
    <w:rsid w:val="00AD0062"/>
    <w:rsid w:val="00AD0871"/>
    <w:rsid w:val="00AD0F04"/>
    <w:rsid w:val="00AD1053"/>
    <w:rsid w:val="00AD1B01"/>
    <w:rsid w:val="00AD1E04"/>
    <w:rsid w:val="00AD2276"/>
    <w:rsid w:val="00AD269F"/>
    <w:rsid w:val="00AD2A91"/>
    <w:rsid w:val="00AD3A39"/>
    <w:rsid w:val="00AD449E"/>
    <w:rsid w:val="00AD456B"/>
    <w:rsid w:val="00AD490D"/>
    <w:rsid w:val="00AD4D2A"/>
    <w:rsid w:val="00AD583D"/>
    <w:rsid w:val="00AD653C"/>
    <w:rsid w:val="00AD688C"/>
    <w:rsid w:val="00AD72F5"/>
    <w:rsid w:val="00AD77B9"/>
    <w:rsid w:val="00AD7A30"/>
    <w:rsid w:val="00AD7FE7"/>
    <w:rsid w:val="00AE0608"/>
    <w:rsid w:val="00AE0835"/>
    <w:rsid w:val="00AE090E"/>
    <w:rsid w:val="00AE0DFA"/>
    <w:rsid w:val="00AE1200"/>
    <w:rsid w:val="00AE162F"/>
    <w:rsid w:val="00AE1C71"/>
    <w:rsid w:val="00AE1CA4"/>
    <w:rsid w:val="00AE24AC"/>
    <w:rsid w:val="00AE2C58"/>
    <w:rsid w:val="00AE2DF9"/>
    <w:rsid w:val="00AE31E6"/>
    <w:rsid w:val="00AE35AA"/>
    <w:rsid w:val="00AE4AC1"/>
    <w:rsid w:val="00AE5A0F"/>
    <w:rsid w:val="00AE5AC4"/>
    <w:rsid w:val="00AE6517"/>
    <w:rsid w:val="00AE7175"/>
    <w:rsid w:val="00AE72C1"/>
    <w:rsid w:val="00AF039B"/>
    <w:rsid w:val="00AF0876"/>
    <w:rsid w:val="00AF0CC5"/>
    <w:rsid w:val="00AF1750"/>
    <w:rsid w:val="00AF1AC0"/>
    <w:rsid w:val="00AF1D86"/>
    <w:rsid w:val="00AF1E74"/>
    <w:rsid w:val="00AF1F6F"/>
    <w:rsid w:val="00AF26CC"/>
    <w:rsid w:val="00AF2B13"/>
    <w:rsid w:val="00AF2F5B"/>
    <w:rsid w:val="00AF33E9"/>
    <w:rsid w:val="00AF391A"/>
    <w:rsid w:val="00AF42FC"/>
    <w:rsid w:val="00AF4C47"/>
    <w:rsid w:val="00AF4E1A"/>
    <w:rsid w:val="00AF53D6"/>
    <w:rsid w:val="00AF6F9B"/>
    <w:rsid w:val="00AF6F9E"/>
    <w:rsid w:val="00AF74B5"/>
    <w:rsid w:val="00AF7E29"/>
    <w:rsid w:val="00B00037"/>
    <w:rsid w:val="00B00A0B"/>
    <w:rsid w:val="00B00EB3"/>
    <w:rsid w:val="00B01742"/>
    <w:rsid w:val="00B02346"/>
    <w:rsid w:val="00B02754"/>
    <w:rsid w:val="00B0283F"/>
    <w:rsid w:val="00B03FD0"/>
    <w:rsid w:val="00B04AE4"/>
    <w:rsid w:val="00B04B7E"/>
    <w:rsid w:val="00B05E30"/>
    <w:rsid w:val="00B06083"/>
    <w:rsid w:val="00B067FA"/>
    <w:rsid w:val="00B078AD"/>
    <w:rsid w:val="00B1045C"/>
    <w:rsid w:val="00B10A27"/>
    <w:rsid w:val="00B10A9D"/>
    <w:rsid w:val="00B10B43"/>
    <w:rsid w:val="00B10F72"/>
    <w:rsid w:val="00B1102F"/>
    <w:rsid w:val="00B12CB7"/>
    <w:rsid w:val="00B13533"/>
    <w:rsid w:val="00B1450A"/>
    <w:rsid w:val="00B1492C"/>
    <w:rsid w:val="00B14B1B"/>
    <w:rsid w:val="00B14BC5"/>
    <w:rsid w:val="00B14D18"/>
    <w:rsid w:val="00B14F8F"/>
    <w:rsid w:val="00B15CFB"/>
    <w:rsid w:val="00B16397"/>
    <w:rsid w:val="00B16531"/>
    <w:rsid w:val="00B1663D"/>
    <w:rsid w:val="00B17072"/>
    <w:rsid w:val="00B17078"/>
    <w:rsid w:val="00B17C59"/>
    <w:rsid w:val="00B20579"/>
    <w:rsid w:val="00B20C0C"/>
    <w:rsid w:val="00B20FAF"/>
    <w:rsid w:val="00B2137E"/>
    <w:rsid w:val="00B21504"/>
    <w:rsid w:val="00B22D69"/>
    <w:rsid w:val="00B2308C"/>
    <w:rsid w:val="00B23ABA"/>
    <w:rsid w:val="00B23C69"/>
    <w:rsid w:val="00B24593"/>
    <w:rsid w:val="00B25A77"/>
    <w:rsid w:val="00B2646E"/>
    <w:rsid w:val="00B26D21"/>
    <w:rsid w:val="00B26DD3"/>
    <w:rsid w:val="00B27769"/>
    <w:rsid w:val="00B30381"/>
    <w:rsid w:val="00B30560"/>
    <w:rsid w:val="00B31284"/>
    <w:rsid w:val="00B33381"/>
    <w:rsid w:val="00B33D0C"/>
    <w:rsid w:val="00B33F2E"/>
    <w:rsid w:val="00B348DF"/>
    <w:rsid w:val="00B3547C"/>
    <w:rsid w:val="00B369F8"/>
    <w:rsid w:val="00B36D14"/>
    <w:rsid w:val="00B36EA0"/>
    <w:rsid w:val="00B3727F"/>
    <w:rsid w:val="00B4032C"/>
    <w:rsid w:val="00B407D9"/>
    <w:rsid w:val="00B40A6E"/>
    <w:rsid w:val="00B40F6B"/>
    <w:rsid w:val="00B42042"/>
    <w:rsid w:val="00B42226"/>
    <w:rsid w:val="00B42886"/>
    <w:rsid w:val="00B428B2"/>
    <w:rsid w:val="00B4296B"/>
    <w:rsid w:val="00B42AD5"/>
    <w:rsid w:val="00B42CE8"/>
    <w:rsid w:val="00B42E6E"/>
    <w:rsid w:val="00B4432A"/>
    <w:rsid w:val="00B4436C"/>
    <w:rsid w:val="00B44E1F"/>
    <w:rsid w:val="00B452FC"/>
    <w:rsid w:val="00B45379"/>
    <w:rsid w:val="00B464B4"/>
    <w:rsid w:val="00B47ACA"/>
    <w:rsid w:val="00B50013"/>
    <w:rsid w:val="00B502D7"/>
    <w:rsid w:val="00B507E1"/>
    <w:rsid w:val="00B50941"/>
    <w:rsid w:val="00B50B31"/>
    <w:rsid w:val="00B51AEE"/>
    <w:rsid w:val="00B52246"/>
    <w:rsid w:val="00B52340"/>
    <w:rsid w:val="00B5234E"/>
    <w:rsid w:val="00B531FB"/>
    <w:rsid w:val="00B537EE"/>
    <w:rsid w:val="00B54096"/>
    <w:rsid w:val="00B546B8"/>
    <w:rsid w:val="00B548CB"/>
    <w:rsid w:val="00B55F27"/>
    <w:rsid w:val="00B55FA3"/>
    <w:rsid w:val="00B6016B"/>
    <w:rsid w:val="00B60EDC"/>
    <w:rsid w:val="00B62507"/>
    <w:rsid w:val="00B62520"/>
    <w:rsid w:val="00B627AC"/>
    <w:rsid w:val="00B62A15"/>
    <w:rsid w:val="00B6332C"/>
    <w:rsid w:val="00B63340"/>
    <w:rsid w:val="00B63368"/>
    <w:rsid w:val="00B635CE"/>
    <w:rsid w:val="00B6370D"/>
    <w:rsid w:val="00B64060"/>
    <w:rsid w:val="00B64EA0"/>
    <w:rsid w:val="00B6564D"/>
    <w:rsid w:val="00B6696D"/>
    <w:rsid w:val="00B674BE"/>
    <w:rsid w:val="00B7020D"/>
    <w:rsid w:val="00B70386"/>
    <w:rsid w:val="00B70B37"/>
    <w:rsid w:val="00B70C8A"/>
    <w:rsid w:val="00B7162A"/>
    <w:rsid w:val="00B71975"/>
    <w:rsid w:val="00B72930"/>
    <w:rsid w:val="00B72B70"/>
    <w:rsid w:val="00B73A79"/>
    <w:rsid w:val="00B7464D"/>
    <w:rsid w:val="00B7597F"/>
    <w:rsid w:val="00B75FB2"/>
    <w:rsid w:val="00B76419"/>
    <w:rsid w:val="00B7650F"/>
    <w:rsid w:val="00B76626"/>
    <w:rsid w:val="00B76828"/>
    <w:rsid w:val="00B76968"/>
    <w:rsid w:val="00B776FE"/>
    <w:rsid w:val="00B7795F"/>
    <w:rsid w:val="00B77DA9"/>
    <w:rsid w:val="00B77E69"/>
    <w:rsid w:val="00B80196"/>
    <w:rsid w:val="00B810D4"/>
    <w:rsid w:val="00B8127F"/>
    <w:rsid w:val="00B81501"/>
    <w:rsid w:val="00B82070"/>
    <w:rsid w:val="00B823F0"/>
    <w:rsid w:val="00B825E5"/>
    <w:rsid w:val="00B83706"/>
    <w:rsid w:val="00B83F9A"/>
    <w:rsid w:val="00B843BB"/>
    <w:rsid w:val="00B849EC"/>
    <w:rsid w:val="00B84A7C"/>
    <w:rsid w:val="00B8525C"/>
    <w:rsid w:val="00B87431"/>
    <w:rsid w:val="00B87E18"/>
    <w:rsid w:val="00B9023B"/>
    <w:rsid w:val="00B902FB"/>
    <w:rsid w:val="00B9158B"/>
    <w:rsid w:val="00B91627"/>
    <w:rsid w:val="00B93026"/>
    <w:rsid w:val="00B9370D"/>
    <w:rsid w:val="00B93D1A"/>
    <w:rsid w:val="00B95716"/>
    <w:rsid w:val="00B957A3"/>
    <w:rsid w:val="00B95E90"/>
    <w:rsid w:val="00B96029"/>
    <w:rsid w:val="00B96E76"/>
    <w:rsid w:val="00B97477"/>
    <w:rsid w:val="00BA1515"/>
    <w:rsid w:val="00BA1D7B"/>
    <w:rsid w:val="00BA293A"/>
    <w:rsid w:val="00BA2CE7"/>
    <w:rsid w:val="00BA347E"/>
    <w:rsid w:val="00BA39E1"/>
    <w:rsid w:val="00BA423E"/>
    <w:rsid w:val="00BA4A14"/>
    <w:rsid w:val="00BA4B45"/>
    <w:rsid w:val="00BA4F0A"/>
    <w:rsid w:val="00BA53A9"/>
    <w:rsid w:val="00BA579F"/>
    <w:rsid w:val="00BA5BA4"/>
    <w:rsid w:val="00BA5FB2"/>
    <w:rsid w:val="00BA605D"/>
    <w:rsid w:val="00BA60A4"/>
    <w:rsid w:val="00BA62EC"/>
    <w:rsid w:val="00BA76E3"/>
    <w:rsid w:val="00BB1C6D"/>
    <w:rsid w:val="00BB248A"/>
    <w:rsid w:val="00BB296F"/>
    <w:rsid w:val="00BB305D"/>
    <w:rsid w:val="00BB3C87"/>
    <w:rsid w:val="00BB4096"/>
    <w:rsid w:val="00BB4E48"/>
    <w:rsid w:val="00BB4F77"/>
    <w:rsid w:val="00BB55B0"/>
    <w:rsid w:val="00BB6258"/>
    <w:rsid w:val="00BB62C2"/>
    <w:rsid w:val="00BB6755"/>
    <w:rsid w:val="00BB7283"/>
    <w:rsid w:val="00BC0123"/>
    <w:rsid w:val="00BC01A0"/>
    <w:rsid w:val="00BC0B3E"/>
    <w:rsid w:val="00BC117C"/>
    <w:rsid w:val="00BC1365"/>
    <w:rsid w:val="00BC2BC4"/>
    <w:rsid w:val="00BC49DF"/>
    <w:rsid w:val="00BC4A52"/>
    <w:rsid w:val="00BC4B0A"/>
    <w:rsid w:val="00BC7D0F"/>
    <w:rsid w:val="00BD02C6"/>
    <w:rsid w:val="00BD04FC"/>
    <w:rsid w:val="00BD1B59"/>
    <w:rsid w:val="00BD1F55"/>
    <w:rsid w:val="00BD2F20"/>
    <w:rsid w:val="00BD34F6"/>
    <w:rsid w:val="00BD374B"/>
    <w:rsid w:val="00BD39AF"/>
    <w:rsid w:val="00BD3E0F"/>
    <w:rsid w:val="00BD430C"/>
    <w:rsid w:val="00BD465A"/>
    <w:rsid w:val="00BD5199"/>
    <w:rsid w:val="00BD55AB"/>
    <w:rsid w:val="00BD577D"/>
    <w:rsid w:val="00BD5A0F"/>
    <w:rsid w:val="00BD6034"/>
    <w:rsid w:val="00BD6087"/>
    <w:rsid w:val="00BD6F93"/>
    <w:rsid w:val="00BD702B"/>
    <w:rsid w:val="00BD754F"/>
    <w:rsid w:val="00BD76A9"/>
    <w:rsid w:val="00BD7777"/>
    <w:rsid w:val="00BE04DB"/>
    <w:rsid w:val="00BE068E"/>
    <w:rsid w:val="00BE0ABF"/>
    <w:rsid w:val="00BE0D3D"/>
    <w:rsid w:val="00BE15FE"/>
    <w:rsid w:val="00BE1A61"/>
    <w:rsid w:val="00BE1D49"/>
    <w:rsid w:val="00BE2090"/>
    <w:rsid w:val="00BE2441"/>
    <w:rsid w:val="00BE2502"/>
    <w:rsid w:val="00BE2776"/>
    <w:rsid w:val="00BE2A38"/>
    <w:rsid w:val="00BE3300"/>
    <w:rsid w:val="00BE375A"/>
    <w:rsid w:val="00BE3D1C"/>
    <w:rsid w:val="00BE3FD3"/>
    <w:rsid w:val="00BE553A"/>
    <w:rsid w:val="00BE57C9"/>
    <w:rsid w:val="00BE690A"/>
    <w:rsid w:val="00BE7314"/>
    <w:rsid w:val="00BE7369"/>
    <w:rsid w:val="00BE7C09"/>
    <w:rsid w:val="00BF0163"/>
    <w:rsid w:val="00BF0B78"/>
    <w:rsid w:val="00BF194E"/>
    <w:rsid w:val="00BF2914"/>
    <w:rsid w:val="00BF3901"/>
    <w:rsid w:val="00BF3FF1"/>
    <w:rsid w:val="00BF4EA4"/>
    <w:rsid w:val="00BF51AE"/>
    <w:rsid w:val="00BF6552"/>
    <w:rsid w:val="00BF6B6D"/>
    <w:rsid w:val="00BF71E6"/>
    <w:rsid w:val="00BF75AB"/>
    <w:rsid w:val="00BF76C4"/>
    <w:rsid w:val="00C009D0"/>
    <w:rsid w:val="00C00B23"/>
    <w:rsid w:val="00C01BE4"/>
    <w:rsid w:val="00C01EE9"/>
    <w:rsid w:val="00C02C30"/>
    <w:rsid w:val="00C04285"/>
    <w:rsid w:val="00C044EE"/>
    <w:rsid w:val="00C048A7"/>
    <w:rsid w:val="00C0498A"/>
    <w:rsid w:val="00C056CE"/>
    <w:rsid w:val="00C05DEA"/>
    <w:rsid w:val="00C05E55"/>
    <w:rsid w:val="00C0663D"/>
    <w:rsid w:val="00C0683D"/>
    <w:rsid w:val="00C07702"/>
    <w:rsid w:val="00C102C1"/>
    <w:rsid w:val="00C10560"/>
    <w:rsid w:val="00C116E5"/>
    <w:rsid w:val="00C11D40"/>
    <w:rsid w:val="00C1228A"/>
    <w:rsid w:val="00C13755"/>
    <w:rsid w:val="00C15EBC"/>
    <w:rsid w:val="00C16480"/>
    <w:rsid w:val="00C16986"/>
    <w:rsid w:val="00C16B18"/>
    <w:rsid w:val="00C16EF2"/>
    <w:rsid w:val="00C17381"/>
    <w:rsid w:val="00C174A4"/>
    <w:rsid w:val="00C17CDD"/>
    <w:rsid w:val="00C20797"/>
    <w:rsid w:val="00C209A6"/>
    <w:rsid w:val="00C20BB2"/>
    <w:rsid w:val="00C20BDB"/>
    <w:rsid w:val="00C21197"/>
    <w:rsid w:val="00C223AB"/>
    <w:rsid w:val="00C2377B"/>
    <w:rsid w:val="00C23824"/>
    <w:rsid w:val="00C240C1"/>
    <w:rsid w:val="00C243A0"/>
    <w:rsid w:val="00C2451E"/>
    <w:rsid w:val="00C24673"/>
    <w:rsid w:val="00C24796"/>
    <w:rsid w:val="00C24EFD"/>
    <w:rsid w:val="00C252BA"/>
    <w:rsid w:val="00C25AA8"/>
    <w:rsid w:val="00C26202"/>
    <w:rsid w:val="00C26224"/>
    <w:rsid w:val="00C2717C"/>
    <w:rsid w:val="00C2779F"/>
    <w:rsid w:val="00C277E4"/>
    <w:rsid w:val="00C3031D"/>
    <w:rsid w:val="00C30646"/>
    <w:rsid w:val="00C30D52"/>
    <w:rsid w:val="00C31619"/>
    <w:rsid w:val="00C31EFD"/>
    <w:rsid w:val="00C32A04"/>
    <w:rsid w:val="00C32C0F"/>
    <w:rsid w:val="00C337CC"/>
    <w:rsid w:val="00C339BD"/>
    <w:rsid w:val="00C33F7C"/>
    <w:rsid w:val="00C353A6"/>
    <w:rsid w:val="00C3547A"/>
    <w:rsid w:val="00C369F6"/>
    <w:rsid w:val="00C36D4E"/>
    <w:rsid w:val="00C37F74"/>
    <w:rsid w:val="00C4009D"/>
    <w:rsid w:val="00C4043D"/>
    <w:rsid w:val="00C4199C"/>
    <w:rsid w:val="00C41A05"/>
    <w:rsid w:val="00C41A80"/>
    <w:rsid w:val="00C41E21"/>
    <w:rsid w:val="00C429A3"/>
    <w:rsid w:val="00C42F0F"/>
    <w:rsid w:val="00C4345B"/>
    <w:rsid w:val="00C435EE"/>
    <w:rsid w:val="00C43CDC"/>
    <w:rsid w:val="00C43EF1"/>
    <w:rsid w:val="00C442C6"/>
    <w:rsid w:val="00C445C8"/>
    <w:rsid w:val="00C45680"/>
    <w:rsid w:val="00C45D03"/>
    <w:rsid w:val="00C462DE"/>
    <w:rsid w:val="00C467D3"/>
    <w:rsid w:val="00C46BA3"/>
    <w:rsid w:val="00C46D90"/>
    <w:rsid w:val="00C46FE7"/>
    <w:rsid w:val="00C47E28"/>
    <w:rsid w:val="00C47E79"/>
    <w:rsid w:val="00C503A1"/>
    <w:rsid w:val="00C504A3"/>
    <w:rsid w:val="00C50DF7"/>
    <w:rsid w:val="00C518C4"/>
    <w:rsid w:val="00C51D30"/>
    <w:rsid w:val="00C525FF"/>
    <w:rsid w:val="00C52758"/>
    <w:rsid w:val="00C532C2"/>
    <w:rsid w:val="00C5367F"/>
    <w:rsid w:val="00C536E6"/>
    <w:rsid w:val="00C53DED"/>
    <w:rsid w:val="00C5424A"/>
    <w:rsid w:val="00C545CF"/>
    <w:rsid w:val="00C56BE0"/>
    <w:rsid w:val="00C56BE2"/>
    <w:rsid w:val="00C57278"/>
    <w:rsid w:val="00C57296"/>
    <w:rsid w:val="00C57624"/>
    <w:rsid w:val="00C57B3D"/>
    <w:rsid w:val="00C57B3F"/>
    <w:rsid w:val="00C60BB7"/>
    <w:rsid w:val="00C61006"/>
    <w:rsid w:val="00C6206A"/>
    <w:rsid w:val="00C62190"/>
    <w:rsid w:val="00C6280F"/>
    <w:rsid w:val="00C62AEA"/>
    <w:rsid w:val="00C63188"/>
    <w:rsid w:val="00C6351A"/>
    <w:rsid w:val="00C6403E"/>
    <w:rsid w:val="00C6411D"/>
    <w:rsid w:val="00C641AC"/>
    <w:rsid w:val="00C641BA"/>
    <w:rsid w:val="00C64903"/>
    <w:rsid w:val="00C6511A"/>
    <w:rsid w:val="00C6631C"/>
    <w:rsid w:val="00C66E55"/>
    <w:rsid w:val="00C67909"/>
    <w:rsid w:val="00C708E9"/>
    <w:rsid w:val="00C70E44"/>
    <w:rsid w:val="00C712FD"/>
    <w:rsid w:val="00C71DEB"/>
    <w:rsid w:val="00C73189"/>
    <w:rsid w:val="00C7383E"/>
    <w:rsid w:val="00C75569"/>
    <w:rsid w:val="00C75BBD"/>
    <w:rsid w:val="00C762C3"/>
    <w:rsid w:val="00C76909"/>
    <w:rsid w:val="00C76EA5"/>
    <w:rsid w:val="00C80359"/>
    <w:rsid w:val="00C807A7"/>
    <w:rsid w:val="00C816F4"/>
    <w:rsid w:val="00C8192B"/>
    <w:rsid w:val="00C822C3"/>
    <w:rsid w:val="00C83509"/>
    <w:rsid w:val="00C841C7"/>
    <w:rsid w:val="00C844FE"/>
    <w:rsid w:val="00C851EE"/>
    <w:rsid w:val="00C858D8"/>
    <w:rsid w:val="00C85ABD"/>
    <w:rsid w:val="00C85F39"/>
    <w:rsid w:val="00C8630F"/>
    <w:rsid w:val="00C86D99"/>
    <w:rsid w:val="00C8719C"/>
    <w:rsid w:val="00C87483"/>
    <w:rsid w:val="00C8752C"/>
    <w:rsid w:val="00C87803"/>
    <w:rsid w:val="00C8780C"/>
    <w:rsid w:val="00C87990"/>
    <w:rsid w:val="00C87D1F"/>
    <w:rsid w:val="00C87D20"/>
    <w:rsid w:val="00C904B7"/>
    <w:rsid w:val="00C919E3"/>
    <w:rsid w:val="00C925A6"/>
    <w:rsid w:val="00C92EC2"/>
    <w:rsid w:val="00C932EA"/>
    <w:rsid w:val="00C93561"/>
    <w:rsid w:val="00C9402D"/>
    <w:rsid w:val="00C95069"/>
    <w:rsid w:val="00C95467"/>
    <w:rsid w:val="00C954E4"/>
    <w:rsid w:val="00C957A5"/>
    <w:rsid w:val="00C95CD3"/>
    <w:rsid w:val="00C96369"/>
    <w:rsid w:val="00C96448"/>
    <w:rsid w:val="00CA0303"/>
    <w:rsid w:val="00CA047B"/>
    <w:rsid w:val="00CA1E75"/>
    <w:rsid w:val="00CA1F71"/>
    <w:rsid w:val="00CA3105"/>
    <w:rsid w:val="00CA37F5"/>
    <w:rsid w:val="00CA3FF8"/>
    <w:rsid w:val="00CA4E7F"/>
    <w:rsid w:val="00CA52F3"/>
    <w:rsid w:val="00CA5A95"/>
    <w:rsid w:val="00CA60B8"/>
    <w:rsid w:val="00CA6397"/>
    <w:rsid w:val="00CA64AC"/>
    <w:rsid w:val="00CA650B"/>
    <w:rsid w:val="00CA6A11"/>
    <w:rsid w:val="00CA6A7C"/>
    <w:rsid w:val="00CA6B28"/>
    <w:rsid w:val="00CB0059"/>
    <w:rsid w:val="00CB0876"/>
    <w:rsid w:val="00CB0A9B"/>
    <w:rsid w:val="00CB0C7B"/>
    <w:rsid w:val="00CB1581"/>
    <w:rsid w:val="00CB1D82"/>
    <w:rsid w:val="00CB34A0"/>
    <w:rsid w:val="00CB37AF"/>
    <w:rsid w:val="00CB4447"/>
    <w:rsid w:val="00CB44A0"/>
    <w:rsid w:val="00CB4992"/>
    <w:rsid w:val="00CB593B"/>
    <w:rsid w:val="00CB5F9B"/>
    <w:rsid w:val="00CB6790"/>
    <w:rsid w:val="00CB70F1"/>
    <w:rsid w:val="00CB722B"/>
    <w:rsid w:val="00CB7C9D"/>
    <w:rsid w:val="00CC024D"/>
    <w:rsid w:val="00CC0F66"/>
    <w:rsid w:val="00CC144F"/>
    <w:rsid w:val="00CC153B"/>
    <w:rsid w:val="00CC208A"/>
    <w:rsid w:val="00CC27FF"/>
    <w:rsid w:val="00CC313D"/>
    <w:rsid w:val="00CC3438"/>
    <w:rsid w:val="00CC3D99"/>
    <w:rsid w:val="00CC3F47"/>
    <w:rsid w:val="00CC4108"/>
    <w:rsid w:val="00CC49B5"/>
    <w:rsid w:val="00CC4E05"/>
    <w:rsid w:val="00CC5D2B"/>
    <w:rsid w:val="00CC62AB"/>
    <w:rsid w:val="00CC63CC"/>
    <w:rsid w:val="00CC67B3"/>
    <w:rsid w:val="00CC6D1F"/>
    <w:rsid w:val="00CC6DC5"/>
    <w:rsid w:val="00CC73A5"/>
    <w:rsid w:val="00CC73D9"/>
    <w:rsid w:val="00CC741D"/>
    <w:rsid w:val="00CC7B19"/>
    <w:rsid w:val="00CD0021"/>
    <w:rsid w:val="00CD0450"/>
    <w:rsid w:val="00CD074E"/>
    <w:rsid w:val="00CD0C8E"/>
    <w:rsid w:val="00CD1B66"/>
    <w:rsid w:val="00CD1DE7"/>
    <w:rsid w:val="00CD1EA5"/>
    <w:rsid w:val="00CD240F"/>
    <w:rsid w:val="00CD2E0D"/>
    <w:rsid w:val="00CD30FA"/>
    <w:rsid w:val="00CD32C4"/>
    <w:rsid w:val="00CD39F0"/>
    <w:rsid w:val="00CD425C"/>
    <w:rsid w:val="00CD478D"/>
    <w:rsid w:val="00CD52F9"/>
    <w:rsid w:val="00CD592E"/>
    <w:rsid w:val="00CD5C99"/>
    <w:rsid w:val="00CD677B"/>
    <w:rsid w:val="00CD6E85"/>
    <w:rsid w:val="00CD70A8"/>
    <w:rsid w:val="00CD756D"/>
    <w:rsid w:val="00CE0715"/>
    <w:rsid w:val="00CE0BE2"/>
    <w:rsid w:val="00CE0C9B"/>
    <w:rsid w:val="00CE1883"/>
    <w:rsid w:val="00CE26A8"/>
    <w:rsid w:val="00CE341B"/>
    <w:rsid w:val="00CE4711"/>
    <w:rsid w:val="00CE4C15"/>
    <w:rsid w:val="00CE5C74"/>
    <w:rsid w:val="00CE6877"/>
    <w:rsid w:val="00CE6FDC"/>
    <w:rsid w:val="00CE7032"/>
    <w:rsid w:val="00CE7910"/>
    <w:rsid w:val="00CE7E1F"/>
    <w:rsid w:val="00CE7EFC"/>
    <w:rsid w:val="00CF057A"/>
    <w:rsid w:val="00CF1077"/>
    <w:rsid w:val="00CF2314"/>
    <w:rsid w:val="00CF2474"/>
    <w:rsid w:val="00CF24CF"/>
    <w:rsid w:val="00CF2BA1"/>
    <w:rsid w:val="00CF3615"/>
    <w:rsid w:val="00CF3ECC"/>
    <w:rsid w:val="00CF4037"/>
    <w:rsid w:val="00CF4372"/>
    <w:rsid w:val="00CF4837"/>
    <w:rsid w:val="00CF4B68"/>
    <w:rsid w:val="00CF5328"/>
    <w:rsid w:val="00CF550E"/>
    <w:rsid w:val="00CF5A21"/>
    <w:rsid w:val="00CF5B4D"/>
    <w:rsid w:val="00CF60E6"/>
    <w:rsid w:val="00CF615A"/>
    <w:rsid w:val="00CF6560"/>
    <w:rsid w:val="00CF68E5"/>
    <w:rsid w:val="00CF7269"/>
    <w:rsid w:val="00CF7D1A"/>
    <w:rsid w:val="00CF7E97"/>
    <w:rsid w:val="00D00512"/>
    <w:rsid w:val="00D00D4C"/>
    <w:rsid w:val="00D01F7D"/>
    <w:rsid w:val="00D023D5"/>
    <w:rsid w:val="00D02A53"/>
    <w:rsid w:val="00D02F07"/>
    <w:rsid w:val="00D03A60"/>
    <w:rsid w:val="00D03CD3"/>
    <w:rsid w:val="00D04725"/>
    <w:rsid w:val="00D048DC"/>
    <w:rsid w:val="00D04EFF"/>
    <w:rsid w:val="00D0548B"/>
    <w:rsid w:val="00D05A77"/>
    <w:rsid w:val="00D06C03"/>
    <w:rsid w:val="00D071B3"/>
    <w:rsid w:val="00D074AB"/>
    <w:rsid w:val="00D077A0"/>
    <w:rsid w:val="00D07E70"/>
    <w:rsid w:val="00D10421"/>
    <w:rsid w:val="00D10F51"/>
    <w:rsid w:val="00D116CC"/>
    <w:rsid w:val="00D11A6D"/>
    <w:rsid w:val="00D11F2A"/>
    <w:rsid w:val="00D12893"/>
    <w:rsid w:val="00D12C9B"/>
    <w:rsid w:val="00D12CB2"/>
    <w:rsid w:val="00D12F06"/>
    <w:rsid w:val="00D1396F"/>
    <w:rsid w:val="00D153F5"/>
    <w:rsid w:val="00D154A6"/>
    <w:rsid w:val="00D15B1A"/>
    <w:rsid w:val="00D15C75"/>
    <w:rsid w:val="00D166C0"/>
    <w:rsid w:val="00D16A36"/>
    <w:rsid w:val="00D16C65"/>
    <w:rsid w:val="00D16EE1"/>
    <w:rsid w:val="00D17317"/>
    <w:rsid w:val="00D2000A"/>
    <w:rsid w:val="00D2027A"/>
    <w:rsid w:val="00D20426"/>
    <w:rsid w:val="00D2105E"/>
    <w:rsid w:val="00D21122"/>
    <w:rsid w:val="00D21553"/>
    <w:rsid w:val="00D21755"/>
    <w:rsid w:val="00D21D02"/>
    <w:rsid w:val="00D222E8"/>
    <w:rsid w:val="00D2233A"/>
    <w:rsid w:val="00D23675"/>
    <w:rsid w:val="00D23D9C"/>
    <w:rsid w:val="00D23E19"/>
    <w:rsid w:val="00D2480E"/>
    <w:rsid w:val="00D24E8C"/>
    <w:rsid w:val="00D25459"/>
    <w:rsid w:val="00D25AE5"/>
    <w:rsid w:val="00D25D53"/>
    <w:rsid w:val="00D25E8D"/>
    <w:rsid w:val="00D264F4"/>
    <w:rsid w:val="00D26594"/>
    <w:rsid w:val="00D269BF"/>
    <w:rsid w:val="00D26B6F"/>
    <w:rsid w:val="00D26C02"/>
    <w:rsid w:val="00D27468"/>
    <w:rsid w:val="00D27C39"/>
    <w:rsid w:val="00D30592"/>
    <w:rsid w:val="00D30B9C"/>
    <w:rsid w:val="00D30BAF"/>
    <w:rsid w:val="00D30BE6"/>
    <w:rsid w:val="00D313DA"/>
    <w:rsid w:val="00D31703"/>
    <w:rsid w:val="00D31713"/>
    <w:rsid w:val="00D31B00"/>
    <w:rsid w:val="00D32B14"/>
    <w:rsid w:val="00D32FBD"/>
    <w:rsid w:val="00D33314"/>
    <w:rsid w:val="00D3393C"/>
    <w:rsid w:val="00D33CF9"/>
    <w:rsid w:val="00D33F3F"/>
    <w:rsid w:val="00D33F9B"/>
    <w:rsid w:val="00D34785"/>
    <w:rsid w:val="00D353D2"/>
    <w:rsid w:val="00D35996"/>
    <w:rsid w:val="00D35E25"/>
    <w:rsid w:val="00D362C5"/>
    <w:rsid w:val="00D363C2"/>
    <w:rsid w:val="00D3743C"/>
    <w:rsid w:val="00D37539"/>
    <w:rsid w:val="00D37584"/>
    <w:rsid w:val="00D37844"/>
    <w:rsid w:val="00D37BAD"/>
    <w:rsid w:val="00D37EF9"/>
    <w:rsid w:val="00D4035B"/>
    <w:rsid w:val="00D403D1"/>
    <w:rsid w:val="00D40427"/>
    <w:rsid w:val="00D40865"/>
    <w:rsid w:val="00D40D66"/>
    <w:rsid w:val="00D40D6E"/>
    <w:rsid w:val="00D42422"/>
    <w:rsid w:val="00D42E0F"/>
    <w:rsid w:val="00D44322"/>
    <w:rsid w:val="00D44BBC"/>
    <w:rsid w:val="00D44BCC"/>
    <w:rsid w:val="00D4500C"/>
    <w:rsid w:val="00D45A81"/>
    <w:rsid w:val="00D45E1A"/>
    <w:rsid w:val="00D46980"/>
    <w:rsid w:val="00D4784F"/>
    <w:rsid w:val="00D47C66"/>
    <w:rsid w:val="00D50478"/>
    <w:rsid w:val="00D529E8"/>
    <w:rsid w:val="00D53920"/>
    <w:rsid w:val="00D53AA0"/>
    <w:rsid w:val="00D53CE2"/>
    <w:rsid w:val="00D54152"/>
    <w:rsid w:val="00D547E4"/>
    <w:rsid w:val="00D56791"/>
    <w:rsid w:val="00D57A98"/>
    <w:rsid w:val="00D60266"/>
    <w:rsid w:val="00D60A5C"/>
    <w:rsid w:val="00D60E2E"/>
    <w:rsid w:val="00D6177A"/>
    <w:rsid w:val="00D61A80"/>
    <w:rsid w:val="00D61EDA"/>
    <w:rsid w:val="00D63129"/>
    <w:rsid w:val="00D6380D"/>
    <w:rsid w:val="00D6466F"/>
    <w:rsid w:val="00D655BF"/>
    <w:rsid w:val="00D65A8C"/>
    <w:rsid w:val="00D66800"/>
    <w:rsid w:val="00D66C7F"/>
    <w:rsid w:val="00D676FE"/>
    <w:rsid w:val="00D70289"/>
    <w:rsid w:val="00D7052D"/>
    <w:rsid w:val="00D70FEF"/>
    <w:rsid w:val="00D71361"/>
    <w:rsid w:val="00D7214E"/>
    <w:rsid w:val="00D7266F"/>
    <w:rsid w:val="00D72764"/>
    <w:rsid w:val="00D72E67"/>
    <w:rsid w:val="00D7331D"/>
    <w:rsid w:val="00D73A87"/>
    <w:rsid w:val="00D73ACC"/>
    <w:rsid w:val="00D74562"/>
    <w:rsid w:val="00D745C8"/>
    <w:rsid w:val="00D74D26"/>
    <w:rsid w:val="00D75EC5"/>
    <w:rsid w:val="00D776F0"/>
    <w:rsid w:val="00D77E16"/>
    <w:rsid w:val="00D80296"/>
    <w:rsid w:val="00D80419"/>
    <w:rsid w:val="00D80B0C"/>
    <w:rsid w:val="00D81081"/>
    <w:rsid w:val="00D8192B"/>
    <w:rsid w:val="00D8221D"/>
    <w:rsid w:val="00D831E5"/>
    <w:rsid w:val="00D83840"/>
    <w:rsid w:val="00D83841"/>
    <w:rsid w:val="00D83E3E"/>
    <w:rsid w:val="00D8440A"/>
    <w:rsid w:val="00D84C78"/>
    <w:rsid w:val="00D85515"/>
    <w:rsid w:val="00D85B5E"/>
    <w:rsid w:val="00D85FDD"/>
    <w:rsid w:val="00D8727B"/>
    <w:rsid w:val="00D873DF"/>
    <w:rsid w:val="00D876C3"/>
    <w:rsid w:val="00D87D73"/>
    <w:rsid w:val="00D9082B"/>
    <w:rsid w:val="00D90B39"/>
    <w:rsid w:val="00D91A93"/>
    <w:rsid w:val="00D920A0"/>
    <w:rsid w:val="00D935A8"/>
    <w:rsid w:val="00D93D67"/>
    <w:rsid w:val="00D93F70"/>
    <w:rsid w:val="00D9576E"/>
    <w:rsid w:val="00D95BC4"/>
    <w:rsid w:val="00D95D1B"/>
    <w:rsid w:val="00D96381"/>
    <w:rsid w:val="00D9799B"/>
    <w:rsid w:val="00DA0B4A"/>
    <w:rsid w:val="00DA0D29"/>
    <w:rsid w:val="00DA0FCD"/>
    <w:rsid w:val="00DA18BA"/>
    <w:rsid w:val="00DA19E1"/>
    <w:rsid w:val="00DA1B06"/>
    <w:rsid w:val="00DA1BF6"/>
    <w:rsid w:val="00DA1C61"/>
    <w:rsid w:val="00DA23A9"/>
    <w:rsid w:val="00DA25DA"/>
    <w:rsid w:val="00DA2A23"/>
    <w:rsid w:val="00DA3AA2"/>
    <w:rsid w:val="00DA3B8F"/>
    <w:rsid w:val="00DA4978"/>
    <w:rsid w:val="00DA4A5D"/>
    <w:rsid w:val="00DA4F3E"/>
    <w:rsid w:val="00DA52C7"/>
    <w:rsid w:val="00DA62CA"/>
    <w:rsid w:val="00DA6B1B"/>
    <w:rsid w:val="00DA6FBB"/>
    <w:rsid w:val="00DA7112"/>
    <w:rsid w:val="00DB0C00"/>
    <w:rsid w:val="00DB0EBD"/>
    <w:rsid w:val="00DB1A67"/>
    <w:rsid w:val="00DB2476"/>
    <w:rsid w:val="00DB2BE7"/>
    <w:rsid w:val="00DB3726"/>
    <w:rsid w:val="00DB4150"/>
    <w:rsid w:val="00DB4A8A"/>
    <w:rsid w:val="00DB5CD4"/>
    <w:rsid w:val="00DB5D28"/>
    <w:rsid w:val="00DB6262"/>
    <w:rsid w:val="00DB63F1"/>
    <w:rsid w:val="00DB6853"/>
    <w:rsid w:val="00DB6BF2"/>
    <w:rsid w:val="00DB6E5D"/>
    <w:rsid w:val="00DB7797"/>
    <w:rsid w:val="00DC345E"/>
    <w:rsid w:val="00DC404D"/>
    <w:rsid w:val="00DC4ADC"/>
    <w:rsid w:val="00DC4C43"/>
    <w:rsid w:val="00DC67F1"/>
    <w:rsid w:val="00DC7104"/>
    <w:rsid w:val="00DC74A6"/>
    <w:rsid w:val="00DC7E04"/>
    <w:rsid w:val="00DD01A7"/>
    <w:rsid w:val="00DD0DB9"/>
    <w:rsid w:val="00DD151B"/>
    <w:rsid w:val="00DD159B"/>
    <w:rsid w:val="00DD1958"/>
    <w:rsid w:val="00DD1C95"/>
    <w:rsid w:val="00DD1D94"/>
    <w:rsid w:val="00DD1F60"/>
    <w:rsid w:val="00DD2561"/>
    <w:rsid w:val="00DD27F9"/>
    <w:rsid w:val="00DD2DD9"/>
    <w:rsid w:val="00DD31AC"/>
    <w:rsid w:val="00DD32F3"/>
    <w:rsid w:val="00DD35B4"/>
    <w:rsid w:val="00DD37B3"/>
    <w:rsid w:val="00DD3BDB"/>
    <w:rsid w:val="00DD3C1F"/>
    <w:rsid w:val="00DD4296"/>
    <w:rsid w:val="00DD4554"/>
    <w:rsid w:val="00DD4626"/>
    <w:rsid w:val="00DD5774"/>
    <w:rsid w:val="00DD5D45"/>
    <w:rsid w:val="00DD5E10"/>
    <w:rsid w:val="00DD678F"/>
    <w:rsid w:val="00DD68EE"/>
    <w:rsid w:val="00DD6DD0"/>
    <w:rsid w:val="00DD7806"/>
    <w:rsid w:val="00DE1448"/>
    <w:rsid w:val="00DE16AE"/>
    <w:rsid w:val="00DE193D"/>
    <w:rsid w:val="00DE2377"/>
    <w:rsid w:val="00DE2423"/>
    <w:rsid w:val="00DE2525"/>
    <w:rsid w:val="00DE2C86"/>
    <w:rsid w:val="00DE2DE7"/>
    <w:rsid w:val="00DE2E25"/>
    <w:rsid w:val="00DE334F"/>
    <w:rsid w:val="00DE3418"/>
    <w:rsid w:val="00DE35F8"/>
    <w:rsid w:val="00DE47EB"/>
    <w:rsid w:val="00DE4C6E"/>
    <w:rsid w:val="00DE4E34"/>
    <w:rsid w:val="00DE56FD"/>
    <w:rsid w:val="00DE64F9"/>
    <w:rsid w:val="00DE66EA"/>
    <w:rsid w:val="00DE7AE9"/>
    <w:rsid w:val="00DE7D01"/>
    <w:rsid w:val="00DF0159"/>
    <w:rsid w:val="00DF05C4"/>
    <w:rsid w:val="00DF0741"/>
    <w:rsid w:val="00DF07A6"/>
    <w:rsid w:val="00DF11AB"/>
    <w:rsid w:val="00DF1411"/>
    <w:rsid w:val="00DF1565"/>
    <w:rsid w:val="00DF1CDE"/>
    <w:rsid w:val="00DF1FB0"/>
    <w:rsid w:val="00DF2254"/>
    <w:rsid w:val="00DF22D7"/>
    <w:rsid w:val="00DF2EA4"/>
    <w:rsid w:val="00DF3176"/>
    <w:rsid w:val="00DF35BB"/>
    <w:rsid w:val="00DF4078"/>
    <w:rsid w:val="00DF41B0"/>
    <w:rsid w:val="00DF4FF7"/>
    <w:rsid w:val="00DF57C1"/>
    <w:rsid w:val="00DF5E33"/>
    <w:rsid w:val="00DF6C5B"/>
    <w:rsid w:val="00DF6D18"/>
    <w:rsid w:val="00E01F14"/>
    <w:rsid w:val="00E01F64"/>
    <w:rsid w:val="00E03737"/>
    <w:rsid w:val="00E04A66"/>
    <w:rsid w:val="00E05E5A"/>
    <w:rsid w:val="00E05ED6"/>
    <w:rsid w:val="00E06048"/>
    <w:rsid w:val="00E06CD4"/>
    <w:rsid w:val="00E1058B"/>
    <w:rsid w:val="00E10EC0"/>
    <w:rsid w:val="00E1131E"/>
    <w:rsid w:val="00E11576"/>
    <w:rsid w:val="00E1274A"/>
    <w:rsid w:val="00E12CF5"/>
    <w:rsid w:val="00E12FE9"/>
    <w:rsid w:val="00E134F4"/>
    <w:rsid w:val="00E13CD9"/>
    <w:rsid w:val="00E15C95"/>
    <w:rsid w:val="00E15ED3"/>
    <w:rsid w:val="00E16853"/>
    <w:rsid w:val="00E1762E"/>
    <w:rsid w:val="00E17C46"/>
    <w:rsid w:val="00E17EFF"/>
    <w:rsid w:val="00E17F3B"/>
    <w:rsid w:val="00E203DB"/>
    <w:rsid w:val="00E2059E"/>
    <w:rsid w:val="00E20F9C"/>
    <w:rsid w:val="00E21044"/>
    <w:rsid w:val="00E21253"/>
    <w:rsid w:val="00E21417"/>
    <w:rsid w:val="00E215EF"/>
    <w:rsid w:val="00E2177B"/>
    <w:rsid w:val="00E21CBC"/>
    <w:rsid w:val="00E223AA"/>
    <w:rsid w:val="00E22550"/>
    <w:rsid w:val="00E229D1"/>
    <w:rsid w:val="00E23650"/>
    <w:rsid w:val="00E23F99"/>
    <w:rsid w:val="00E24A2B"/>
    <w:rsid w:val="00E24BD5"/>
    <w:rsid w:val="00E251DF"/>
    <w:rsid w:val="00E252EE"/>
    <w:rsid w:val="00E2531D"/>
    <w:rsid w:val="00E2616A"/>
    <w:rsid w:val="00E2624D"/>
    <w:rsid w:val="00E2639E"/>
    <w:rsid w:val="00E27154"/>
    <w:rsid w:val="00E27D04"/>
    <w:rsid w:val="00E27F11"/>
    <w:rsid w:val="00E27FD9"/>
    <w:rsid w:val="00E30325"/>
    <w:rsid w:val="00E306FC"/>
    <w:rsid w:val="00E30762"/>
    <w:rsid w:val="00E31512"/>
    <w:rsid w:val="00E31D57"/>
    <w:rsid w:val="00E32752"/>
    <w:rsid w:val="00E3387F"/>
    <w:rsid w:val="00E33AA8"/>
    <w:rsid w:val="00E34240"/>
    <w:rsid w:val="00E34296"/>
    <w:rsid w:val="00E34D8B"/>
    <w:rsid w:val="00E34FA2"/>
    <w:rsid w:val="00E351B1"/>
    <w:rsid w:val="00E3563D"/>
    <w:rsid w:val="00E36DF1"/>
    <w:rsid w:val="00E36F62"/>
    <w:rsid w:val="00E37B6B"/>
    <w:rsid w:val="00E37CA4"/>
    <w:rsid w:val="00E37CC0"/>
    <w:rsid w:val="00E40748"/>
    <w:rsid w:val="00E41324"/>
    <w:rsid w:val="00E4180E"/>
    <w:rsid w:val="00E4231F"/>
    <w:rsid w:val="00E44124"/>
    <w:rsid w:val="00E44396"/>
    <w:rsid w:val="00E449B6"/>
    <w:rsid w:val="00E456C9"/>
    <w:rsid w:val="00E45BD1"/>
    <w:rsid w:val="00E462FD"/>
    <w:rsid w:val="00E46353"/>
    <w:rsid w:val="00E468DC"/>
    <w:rsid w:val="00E46C2F"/>
    <w:rsid w:val="00E47AD9"/>
    <w:rsid w:val="00E503E5"/>
    <w:rsid w:val="00E5056F"/>
    <w:rsid w:val="00E506B1"/>
    <w:rsid w:val="00E511B8"/>
    <w:rsid w:val="00E51FAE"/>
    <w:rsid w:val="00E5206B"/>
    <w:rsid w:val="00E521C3"/>
    <w:rsid w:val="00E52261"/>
    <w:rsid w:val="00E53782"/>
    <w:rsid w:val="00E53E04"/>
    <w:rsid w:val="00E53FCD"/>
    <w:rsid w:val="00E5440F"/>
    <w:rsid w:val="00E544F3"/>
    <w:rsid w:val="00E552D2"/>
    <w:rsid w:val="00E552E1"/>
    <w:rsid w:val="00E55976"/>
    <w:rsid w:val="00E55D69"/>
    <w:rsid w:val="00E566B6"/>
    <w:rsid w:val="00E56CB0"/>
    <w:rsid w:val="00E578E7"/>
    <w:rsid w:val="00E57D1C"/>
    <w:rsid w:val="00E60696"/>
    <w:rsid w:val="00E606DD"/>
    <w:rsid w:val="00E6074B"/>
    <w:rsid w:val="00E60A0C"/>
    <w:rsid w:val="00E610DF"/>
    <w:rsid w:val="00E61251"/>
    <w:rsid w:val="00E62E08"/>
    <w:rsid w:val="00E63710"/>
    <w:rsid w:val="00E63769"/>
    <w:rsid w:val="00E63EA2"/>
    <w:rsid w:val="00E64959"/>
    <w:rsid w:val="00E658D5"/>
    <w:rsid w:val="00E65A77"/>
    <w:rsid w:val="00E65D14"/>
    <w:rsid w:val="00E65FA7"/>
    <w:rsid w:val="00E660B7"/>
    <w:rsid w:val="00E66576"/>
    <w:rsid w:val="00E66CE0"/>
    <w:rsid w:val="00E676A0"/>
    <w:rsid w:val="00E67A2B"/>
    <w:rsid w:val="00E67A71"/>
    <w:rsid w:val="00E705F2"/>
    <w:rsid w:val="00E70A21"/>
    <w:rsid w:val="00E70EFA"/>
    <w:rsid w:val="00E71479"/>
    <w:rsid w:val="00E71C12"/>
    <w:rsid w:val="00E720B1"/>
    <w:rsid w:val="00E736E4"/>
    <w:rsid w:val="00E74AE9"/>
    <w:rsid w:val="00E74C25"/>
    <w:rsid w:val="00E74CD6"/>
    <w:rsid w:val="00E754BB"/>
    <w:rsid w:val="00E757E9"/>
    <w:rsid w:val="00E75DB3"/>
    <w:rsid w:val="00E75E37"/>
    <w:rsid w:val="00E766C4"/>
    <w:rsid w:val="00E778B1"/>
    <w:rsid w:val="00E80206"/>
    <w:rsid w:val="00E802AD"/>
    <w:rsid w:val="00E81078"/>
    <w:rsid w:val="00E81C29"/>
    <w:rsid w:val="00E81F89"/>
    <w:rsid w:val="00E81FB8"/>
    <w:rsid w:val="00E820DF"/>
    <w:rsid w:val="00E829D5"/>
    <w:rsid w:val="00E8335D"/>
    <w:rsid w:val="00E83820"/>
    <w:rsid w:val="00E842C0"/>
    <w:rsid w:val="00E846A9"/>
    <w:rsid w:val="00E84E80"/>
    <w:rsid w:val="00E84E8D"/>
    <w:rsid w:val="00E85196"/>
    <w:rsid w:val="00E85206"/>
    <w:rsid w:val="00E8574D"/>
    <w:rsid w:val="00E85DD1"/>
    <w:rsid w:val="00E86080"/>
    <w:rsid w:val="00E869A5"/>
    <w:rsid w:val="00E86C17"/>
    <w:rsid w:val="00E87BDB"/>
    <w:rsid w:val="00E901CB"/>
    <w:rsid w:val="00E904FA"/>
    <w:rsid w:val="00E9068C"/>
    <w:rsid w:val="00E90798"/>
    <w:rsid w:val="00E911A2"/>
    <w:rsid w:val="00E912BF"/>
    <w:rsid w:val="00E9162F"/>
    <w:rsid w:val="00E91ED8"/>
    <w:rsid w:val="00E92A8B"/>
    <w:rsid w:val="00E92CE6"/>
    <w:rsid w:val="00E931F9"/>
    <w:rsid w:val="00E933D4"/>
    <w:rsid w:val="00E937C5"/>
    <w:rsid w:val="00E93DA3"/>
    <w:rsid w:val="00E93F33"/>
    <w:rsid w:val="00E9472A"/>
    <w:rsid w:val="00E947DE"/>
    <w:rsid w:val="00E948FD"/>
    <w:rsid w:val="00E94E72"/>
    <w:rsid w:val="00E95A21"/>
    <w:rsid w:val="00E961D8"/>
    <w:rsid w:val="00E96F73"/>
    <w:rsid w:val="00E9751F"/>
    <w:rsid w:val="00EA047E"/>
    <w:rsid w:val="00EA04F5"/>
    <w:rsid w:val="00EA09A0"/>
    <w:rsid w:val="00EA0B6B"/>
    <w:rsid w:val="00EA144F"/>
    <w:rsid w:val="00EA146D"/>
    <w:rsid w:val="00EA1E6E"/>
    <w:rsid w:val="00EA244F"/>
    <w:rsid w:val="00EA24D4"/>
    <w:rsid w:val="00EA2E33"/>
    <w:rsid w:val="00EA4E20"/>
    <w:rsid w:val="00EA50D4"/>
    <w:rsid w:val="00EA58DD"/>
    <w:rsid w:val="00EA5AB8"/>
    <w:rsid w:val="00EA6434"/>
    <w:rsid w:val="00EA6504"/>
    <w:rsid w:val="00EA6C8D"/>
    <w:rsid w:val="00EA770A"/>
    <w:rsid w:val="00EA77C3"/>
    <w:rsid w:val="00EB03E3"/>
    <w:rsid w:val="00EB0467"/>
    <w:rsid w:val="00EB04F6"/>
    <w:rsid w:val="00EB0560"/>
    <w:rsid w:val="00EB086C"/>
    <w:rsid w:val="00EB1440"/>
    <w:rsid w:val="00EB1B4A"/>
    <w:rsid w:val="00EB203D"/>
    <w:rsid w:val="00EB2412"/>
    <w:rsid w:val="00EB25DA"/>
    <w:rsid w:val="00EB25F9"/>
    <w:rsid w:val="00EB2BD4"/>
    <w:rsid w:val="00EB2BFA"/>
    <w:rsid w:val="00EB4031"/>
    <w:rsid w:val="00EB435F"/>
    <w:rsid w:val="00EB46E2"/>
    <w:rsid w:val="00EB485B"/>
    <w:rsid w:val="00EB4ADC"/>
    <w:rsid w:val="00EB4E5F"/>
    <w:rsid w:val="00EB5171"/>
    <w:rsid w:val="00EB6599"/>
    <w:rsid w:val="00EB67C0"/>
    <w:rsid w:val="00EB6B84"/>
    <w:rsid w:val="00EB7F8B"/>
    <w:rsid w:val="00EC028C"/>
    <w:rsid w:val="00EC0868"/>
    <w:rsid w:val="00EC12A4"/>
    <w:rsid w:val="00EC2051"/>
    <w:rsid w:val="00EC31BF"/>
    <w:rsid w:val="00EC32A6"/>
    <w:rsid w:val="00EC39C1"/>
    <w:rsid w:val="00EC3A3B"/>
    <w:rsid w:val="00EC3A69"/>
    <w:rsid w:val="00EC3BC0"/>
    <w:rsid w:val="00EC456D"/>
    <w:rsid w:val="00EC46E9"/>
    <w:rsid w:val="00EC56E3"/>
    <w:rsid w:val="00EC632C"/>
    <w:rsid w:val="00EC67CF"/>
    <w:rsid w:val="00EC6AF8"/>
    <w:rsid w:val="00EC6C69"/>
    <w:rsid w:val="00EC700E"/>
    <w:rsid w:val="00EC70EB"/>
    <w:rsid w:val="00EC78A0"/>
    <w:rsid w:val="00ED0CE1"/>
    <w:rsid w:val="00ED1308"/>
    <w:rsid w:val="00ED1B63"/>
    <w:rsid w:val="00ED2C56"/>
    <w:rsid w:val="00ED2EE0"/>
    <w:rsid w:val="00ED3097"/>
    <w:rsid w:val="00ED37D9"/>
    <w:rsid w:val="00ED3F72"/>
    <w:rsid w:val="00ED4833"/>
    <w:rsid w:val="00ED544B"/>
    <w:rsid w:val="00ED5868"/>
    <w:rsid w:val="00ED5F82"/>
    <w:rsid w:val="00ED5FE7"/>
    <w:rsid w:val="00ED75D6"/>
    <w:rsid w:val="00EE0120"/>
    <w:rsid w:val="00EE1A2A"/>
    <w:rsid w:val="00EE1A6F"/>
    <w:rsid w:val="00EE1CBE"/>
    <w:rsid w:val="00EE1EB9"/>
    <w:rsid w:val="00EE24E4"/>
    <w:rsid w:val="00EE3508"/>
    <w:rsid w:val="00EE38CB"/>
    <w:rsid w:val="00EE4968"/>
    <w:rsid w:val="00EE4D59"/>
    <w:rsid w:val="00EE4D8C"/>
    <w:rsid w:val="00EE55F9"/>
    <w:rsid w:val="00EE56AA"/>
    <w:rsid w:val="00EE63C3"/>
    <w:rsid w:val="00EE6839"/>
    <w:rsid w:val="00EE6E41"/>
    <w:rsid w:val="00EE7363"/>
    <w:rsid w:val="00EE7635"/>
    <w:rsid w:val="00EE764C"/>
    <w:rsid w:val="00EE7DE9"/>
    <w:rsid w:val="00EF015E"/>
    <w:rsid w:val="00EF0C5C"/>
    <w:rsid w:val="00EF0F3B"/>
    <w:rsid w:val="00EF13FC"/>
    <w:rsid w:val="00EF493C"/>
    <w:rsid w:val="00EF4A20"/>
    <w:rsid w:val="00EF4FD5"/>
    <w:rsid w:val="00EF5B64"/>
    <w:rsid w:val="00EF604B"/>
    <w:rsid w:val="00EF6DD8"/>
    <w:rsid w:val="00F0051F"/>
    <w:rsid w:val="00F00B4F"/>
    <w:rsid w:val="00F00F96"/>
    <w:rsid w:val="00F00FD8"/>
    <w:rsid w:val="00F02189"/>
    <w:rsid w:val="00F026A1"/>
    <w:rsid w:val="00F031C0"/>
    <w:rsid w:val="00F0394E"/>
    <w:rsid w:val="00F048D7"/>
    <w:rsid w:val="00F05BD7"/>
    <w:rsid w:val="00F05C94"/>
    <w:rsid w:val="00F06724"/>
    <w:rsid w:val="00F074C5"/>
    <w:rsid w:val="00F0781C"/>
    <w:rsid w:val="00F07A34"/>
    <w:rsid w:val="00F07D3F"/>
    <w:rsid w:val="00F10491"/>
    <w:rsid w:val="00F104DB"/>
    <w:rsid w:val="00F1088E"/>
    <w:rsid w:val="00F109FB"/>
    <w:rsid w:val="00F11572"/>
    <w:rsid w:val="00F1247C"/>
    <w:rsid w:val="00F1274F"/>
    <w:rsid w:val="00F12DD6"/>
    <w:rsid w:val="00F1628A"/>
    <w:rsid w:val="00F17332"/>
    <w:rsid w:val="00F21AA5"/>
    <w:rsid w:val="00F21B93"/>
    <w:rsid w:val="00F220CC"/>
    <w:rsid w:val="00F221B1"/>
    <w:rsid w:val="00F2233D"/>
    <w:rsid w:val="00F23A2E"/>
    <w:rsid w:val="00F23A3D"/>
    <w:rsid w:val="00F23A8B"/>
    <w:rsid w:val="00F23C48"/>
    <w:rsid w:val="00F243E3"/>
    <w:rsid w:val="00F25961"/>
    <w:rsid w:val="00F25FE6"/>
    <w:rsid w:val="00F26BEA"/>
    <w:rsid w:val="00F2702E"/>
    <w:rsid w:val="00F27372"/>
    <w:rsid w:val="00F30C09"/>
    <w:rsid w:val="00F3142B"/>
    <w:rsid w:val="00F31FFC"/>
    <w:rsid w:val="00F323DD"/>
    <w:rsid w:val="00F3316D"/>
    <w:rsid w:val="00F33C1D"/>
    <w:rsid w:val="00F345A2"/>
    <w:rsid w:val="00F35A92"/>
    <w:rsid w:val="00F35B56"/>
    <w:rsid w:val="00F35BCF"/>
    <w:rsid w:val="00F365AC"/>
    <w:rsid w:val="00F36B5E"/>
    <w:rsid w:val="00F376A7"/>
    <w:rsid w:val="00F377B6"/>
    <w:rsid w:val="00F379C9"/>
    <w:rsid w:val="00F37CA7"/>
    <w:rsid w:val="00F40806"/>
    <w:rsid w:val="00F40987"/>
    <w:rsid w:val="00F410F0"/>
    <w:rsid w:val="00F4129B"/>
    <w:rsid w:val="00F41DB0"/>
    <w:rsid w:val="00F42533"/>
    <w:rsid w:val="00F427FC"/>
    <w:rsid w:val="00F42C85"/>
    <w:rsid w:val="00F42FD9"/>
    <w:rsid w:val="00F436A8"/>
    <w:rsid w:val="00F43708"/>
    <w:rsid w:val="00F438D5"/>
    <w:rsid w:val="00F44C30"/>
    <w:rsid w:val="00F44DA4"/>
    <w:rsid w:val="00F44E5B"/>
    <w:rsid w:val="00F4516C"/>
    <w:rsid w:val="00F4540E"/>
    <w:rsid w:val="00F45ADA"/>
    <w:rsid w:val="00F45DDD"/>
    <w:rsid w:val="00F46883"/>
    <w:rsid w:val="00F46BD6"/>
    <w:rsid w:val="00F46F6D"/>
    <w:rsid w:val="00F4704F"/>
    <w:rsid w:val="00F471A8"/>
    <w:rsid w:val="00F47285"/>
    <w:rsid w:val="00F477DF"/>
    <w:rsid w:val="00F47D4E"/>
    <w:rsid w:val="00F47E5B"/>
    <w:rsid w:val="00F5058C"/>
    <w:rsid w:val="00F50AF2"/>
    <w:rsid w:val="00F50E1C"/>
    <w:rsid w:val="00F50FDC"/>
    <w:rsid w:val="00F5120A"/>
    <w:rsid w:val="00F51F40"/>
    <w:rsid w:val="00F5313F"/>
    <w:rsid w:val="00F531D2"/>
    <w:rsid w:val="00F5326C"/>
    <w:rsid w:val="00F533B0"/>
    <w:rsid w:val="00F53EE5"/>
    <w:rsid w:val="00F54509"/>
    <w:rsid w:val="00F5490E"/>
    <w:rsid w:val="00F554EE"/>
    <w:rsid w:val="00F5621F"/>
    <w:rsid w:val="00F5654D"/>
    <w:rsid w:val="00F567E8"/>
    <w:rsid w:val="00F5713A"/>
    <w:rsid w:val="00F57347"/>
    <w:rsid w:val="00F573BE"/>
    <w:rsid w:val="00F57558"/>
    <w:rsid w:val="00F57FCB"/>
    <w:rsid w:val="00F619EA"/>
    <w:rsid w:val="00F626DE"/>
    <w:rsid w:val="00F62BE8"/>
    <w:rsid w:val="00F62C58"/>
    <w:rsid w:val="00F6356B"/>
    <w:rsid w:val="00F6380D"/>
    <w:rsid w:val="00F63BCB"/>
    <w:rsid w:val="00F63DA8"/>
    <w:rsid w:val="00F64388"/>
    <w:rsid w:val="00F64D98"/>
    <w:rsid w:val="00F65E03"/>
    <w:rsid w:val="00F65FE8"/>
    <w:rsid w:val="00F66046"/>
    <w:rsid w:val="00F6692D"/>
    <w:rsid w:val="00F669DE"/>
    <w:rsid w:val="00F67875"/>
    <w:rsid w:val="00F7055C"/>
    <w:rsid w:val="00F70824"/>
    <w:rsid w:val="00F70E19"/>
    <w:rsid w:val="00F71A24"/>
    <w:rsid w:val="00F723EA"/>
    <w:rsid w:val="00F72A8B"/>
    <w:rsid w:val="00F73FD2"/>
    <w:rsid w:val="00F761D2"/>
    <w:rsid w:val="00F768BA"/>
    <w:rsid w:val="00F768FD"/>
    <w:rsid w:val="00F76A80"/>
    <w:rsid w:val="00F76F77"/>
    <w:rsid w:val="00F77169"/>
    <w:rsid w:val="00F77209"/>
    <w:rsid w:val="00F77C82"/>
    <w:rsid w:val="00F80AF3"/>
    <w:rsid w:val="00F80B06"/>
    <w:rsid w:val="00F80B46"/>
    <w:rsid w:val="00F80EAC"/>
    <w:rsid w:val="00F80FFB"/>
    <w:rsid w:val="00F81241"/>
    <w:rsid w:val="00F81C03"/>
    <w:rsid w:val="00F82358"/>
    <w:rsid w:val="00F82E45"/>
    <w:rsid w:val="00F82EF5"/>
    <w:rsid w:val="00F82F4B"/>
    <w:rsid w:val="00F8342A"/>
    <w:rsid w:val="00F837DE"/>
    <w:rsid w:val="00F83BD8"/>
    <w:rsid w:val="00F840E4"/>
    <w:rsid w:val="00F84753"/>
    <w:rsid w:val="00F84B8D"/>
    <w:rsid w:val="00F84ED0"/>
    <w:rsid w:val="00F85BB3"/>
    <w:rsid w:val="00F86582"/>
    <w:rsid w:val="00F874DF"/>
    <w:rsid w:val="00F87B80"/>
    <w:rsid w:val="00F87CE8"/>
    <w:rsid w:val="00F90275"/>
    <w:rsid w:val="00F9091E"/>
    <w:rsid w:val="00F90B6E"/>
    <w:rsid w:val="00F9122C"/>
    <w:rsid w:val="00F91248"/>
    <w:rsid w:val="00F91E75"/>
    <w:rsid w:val="00F926B3"/>
    <w:rsid w:val="00F930B3"/>
    <w:rsid w:val="00F931FD"/>
    <w:rsid w:val="00F93538"/>
    <w:rsid w:val="00F939E4"/>
    <w:rsid w:val="00F940B3"/>
    <w:rsid w:val="00F9427A"/>
    <w:rsid w:val="00F9470A"/>
    <w:rsid w:val="00F94837"/>
    <w:rsid w:val="00F94AB4"/>
    <w:rsid w:val="00F94FC2"/>
    <w:rsid w:val="00F95171"/>
    <w:rsid w:val="00F95880"/>
    <w:rsid w:val="00F9665C"/>
    <w:rsid w:val="00F973C6"/>
    <w:rsid w:val="00F97746"/>
    <w:rsid w:val="00FA01E9"/>
    <w:rsid w:val="00FA0926"/>
    <w:rsid w:val="00FA0B92"/>
    <w:rsid w:val="00FA0E3A"/>
    <w:rsid w:val="00FA196A"/>
    <w:rsid w:val="00FA219D"/>
    <w:rsid w:val="00FA28CF"/>
    <w:rsid w:val="00FA305D"/>
    <w:rsid w:val="00FA3077"/>
    <w:rsid w:val="00FA30C4"/>
    <w:rsid w:val="00FA371A"/>
    <w:rsid w:val="00FA3BBC"/>
    <w:rsid w:val="00FA5030"/>
    <w:rsid w:val="00FA5553"/>
    <w:rsid w:val="00FA596D"/>
    <w:rsid w:val="00FA59F7"/>
    <w:rsid w:val="00FA6DAE"/>
    <w:rsid w:val="00FA6F0D"/>
    <w:rsid w:val="00FA71E0"/>
    <w:rsid w:val="00FA75D0"/>
    <w:rsid w:val="00FB0119"/>
    <w:rsid w:val="00FB0D21"/>
    <w:rsid w:val="00FB182F"/>
    <w:rsid w:val="00FB1E57"/>
    <w:rsid w:val="00FB2219"/>
    <w:rsid w:val="00FB24E6"/>
    <w:rsid w:val="00FB2901"/>
    <w:rsid w:val="00FB29F1"/>
    <w:rsid w:val="00FB2B37"/>
    <w:rsid w:val="00FB2E58"/>
    <w:rsid w:val="00FB345E"/>
    <w:rsid w:val="00FB4024"/>
    <w:rsid w:val="00FB45BA"/>
    <w:rsid w:val="00FB5709"/>
    <w:rsid w:val="00FB577D"/>
    <w:rsid w:val="00FB64C5"/>
    <w:rsid w:val="00FB6602"/>
    <w:rsid w:val="00FB7002"/>
    <w:rsid w:val="00FB70DB"/>
    <w:rsid w:val="00FB7ECC"/>
    <w:rsid w:val="00FC001D"/>
    <w:rsid w:val="00FC0419"/>
    <w:rsid w:val="00FC058A"/>
    <w:rsid w:val="00FC05EF"/>
    <w:rsid w:val="00FC0911"/>
    <w:rsid w:val="00FC0CEA"/>
    <w:rsid w:val="00FC100F"/>
    <w:rsid w:val="00FC177E"/>
    <w:rsid w:val="00FC1A39"/>
    <w:rsid w:val="00FC1A86"/>
    <w:rsid w:val="00FC1B85"/>
    <w:rsid w:val="00FC1FFC"/>
    <w:rsid w:val="00FC2031"/>
    <w:rsid w:val="00FC290D"/>
    <w:rsid w:val="00FC30F2"/>
    <w:rsid w:val="00FC372A"/>
    <w:rsid w:val="00FC466E"/>
    <w:rsid w:val="00FC4A6B"/>
    <w:rsid w:val="00FC5C58"/>
    <w:rsid w:val="00FC5E19"/>
    <w:rsid w:val="00FC676E"/>
    <w:rsid w:val="00FC754F"/>
    <w:rsid w:val="00FC7A8F"/>
    <w:rsid w:val="00FC7ED2"/>
    <w:rsid w:val="00FD122B"/>
    <w:rsid w:val="00FD15E3"/>
    <w:rsid w:val="00FD3035"/>
    <w:rsid w:val="00FD37B8"/>
    <w:rsid w:val="00FD3AB8"/>
    <w:rsid w:val="00FD3CCC"/>
    <w:rsid w:val="00FD417C"/>
    <w:rsid w:val="00FD4467"/>
    <w:rsid w:val="00FD4D78"/>
    <w:rsid w:val="00FD4EB5"/>
    <w:rsid w:val="00FD5FC6"/>
    <w:rsid w:val="00FD6674"/>
    <w:rsid w:val="00FD691A"/>
    <w:rsid w:val="00FD7A58"/>
    <w:rsid w:val="00FD7AB1"/>
    <w:rsid w:val="00FD7CD2"/>
    <w:rsid w:val="00FD7EB5"/>
    <w:rsid w:val="00FD7EBB"/>
    <w:rsid w:val="00FE06F6"/>
    <w:rsid w:val="00FE16DD"/>
    <w:rsid w:val="00FE1C70"/>
    <w:rsid w:val="00FE240D"/>
    <w:rsid w:val="00FE2B66"/>
    <w:rsid w:val="00FE3333"/>
    <w:rsid w:val="00FE351F"/>
    <w:rsid w:val="00FE3B2B"/>
    <w:rsid w:val="00FE42CF"/>
    <w:rsid w:val="00FE46B0"/>
    <w:rsid w:val="00FE5072"/>
    <w:rsid w:val="00FE5484"/>
    <w:rsid w:val="00FE6402"/>
    <w:rsid w:val="00FE6B6E"/>
    <w:rsid w:val="00FE75B7"/>
    <w:rsid w:val="00FE7780"/>
    <w:rsid w:val="00FE7876"/>
    <w:rsid w:val="00FE79A1"/>
    <w:rsid w:val="00FF0716"/>
    <w:rsid w:val="00FF0D9B"/>
    <w:rsid w:val="00FF1435"/>
    <w:rsid w:val="00FF1978"/>
    <w:rsid w:val="00FF271C"/>
    <w:rsid w:val="00FF369C"/>
    <w:rsid w:val="00FF40A6"/>
    <w:rsid w:val="00FF40CB"/>
    <w:rsid w:val="00FF44C1"/>
    <w:rsid w:val="00FF53C0"/>
    <w:rsid w:val="00FF5783"/>
    <w:rsid w:val="00FF5A63"/>
    <w:rsid w:val="00FF61C2"/>
    <w:rsid w:val="00FF650F"/>
    <w:rsid w:val="00FF66AB"/>
    <w:rsid w:val="00FF6C75"/>
    <w:rsid w:val="00FF7179"/>
    <w:rsid w:val="00FF75C7"/>
    <w:rsid w:val="00FF7C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nhideWhenUsed="0" w:qFormat="1"/>
  </w:latentStyles>
  <w:style w:type="paragraph" w:default="1" w:styleId="a2">
    <w:name w:val="Normal"/>
    <w:qFormat/>
    <w:rsid w:val="007831B0"/>
    <w:pPr>
      <w:widowControl w:val="0"/>
      <w:spacing w:beforeLines="20" w:afterLines="20"/>
      <w:jc w:val="both"/>
    </w:pPr>
    <w:rPr>
      <w:kern w:val="2"/>
      <w:sz w:val="21"/>
      <w:szCs w:val="21"/>
    </w:rPr>
  </w:style>
  <w:style w:type="paragraph" w:styleId="11">
    <w:name w:val="heading 1"/>
    <w:basedOn w:val="a2"/>
    <w:next w:val="a2"/>
    <w:link w:val="1Char"/>
    <w:uiPriority w:val="99"/>
    <w:qFormat/>
    <w:rsid w:val="004A7902"/>
    <w:pPr>
      <w:keepNext/>
      <w:keepLines/>
      <w:pageBreakBefore/>
      <w:widowControl/>
      <w:numPr>
        <w:numId w:val="1"/>
      </w:numPr>
      <w:adjustRightInd w:val="0"/>
      <w:spacing w:beforeLines="0" w:afterLines="0"/>
      <w:ind w:left="0"/>
      <w:jc w:val="center"/>
      <w:outlineLvl w:val="0"/>
    </w:pPr>
    <w:rPr>
      <w:rFonts w:eastAsia="华文新魏"/>
      <w:b/>
      <w:bCs/>
      <w:kern w:val="0"/>
      <w:sz w:val="28"/>
      <w:szCs w:val="28"/>
    </w:rPr>
  </w:style>
  <w:style w:type="paragraph" w:styleId="20">
    <w:name w:val="heading 2"/>
    <w:basedOn w:val="a2"/>
    <w:next w:val="a2"/>
    <w:link w:val="2Char"/>
    <w:uiPriority w:val="99"/>
    <w:qFormat/>
    <w:rsid w:val="004A7902"/>
    <w:pPr>
      <w:keepNext/>
      <w:keepLines/>
      <w:numPr>
        <w:ilvl w:val="1"/>
        <w:numId w:val="1"/>
      </w:numPr>
      <w:spacing w:beforeLines="0" w:afterLines="0"/>
      <w:outlineLvl w:val="1"/>
    </w:pPr>
    <w:rPr>
      <w:rFonts w:ascii="Arial" w:eastAsia="黑体" w:hAnsi="Arial"/>
      <w:b/>
      <w:bCs/>
      <w:sz w:val="24"/>
      <w:szCs w:val="24"/>
    </w:rPr>
  </w:style>
  <w:style w:type="paragraph" w:styleId="3">
    <w:name w:val="heading 3"/>
    <w:basedOn w:val="a2"/>
    <w:next w:val="a2"/>
    <w:link w:val="3Char"/>
    <w:uiPriority w:val="99"/>
    <w:qFormat/>
    <w:rsid w:val="008C62AC"/>
    <w:pPr>
      <w:keepNext/>
      <w:numPr>
        <w:ilvl w:val="2"/>
        <w:numId w:val="1"/>
      </w:numPr>
      <w:spacing w:beforeLines="0" w:afterLines="0"/>
      <w:outlineLvl w:val="2"/>
    </w:pPr>
    <w:rPr>
      <w:b/>
      <w:bCs/>
    </w:rPr>
  </w:style>
  <w:style w:type="paragraph" w:styleId="4">
    <w:name w:val="heading 4"/>
    <w:basedOn w:val="a2"/>
    <w:next w:val="a2"/>
    <w:link w:val="4Char"/>
    <w:uiPriority w:val="99"/>
    <w:qFormat/>
    <w:rsid w:val="000B10CC"/>
    <w:pPr>
      <w:keepNext/>
      <w:keepLines/>
      <w:numPr>
        <w:ilvl w:val="3"/>
        <w:numId w:val="1"/>
      </w:numPr>
      <w:spacing w:beforeLines="0" w:afterLines="0"/>
      <w:jc w:val="left"/>
      <w:outlineLvl w:val="3"/>
    </w:pPr>
    <w:rPr>
      <w:rFonts w:ascii="Arial" w:hAnsi="Arial"/>
      <w:b/>
      <w:bCs/>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Char">
    <w:name w:val="标题 1 Char"/>
    <w:link w:val="11"/>
    <w:uiPriority w:val="99"/>
    <w:locked/>
    <w:rsid w:val="00E30325"/>
    <w:rPr>
      <w:rFonts w:eastAsia="华文新魏"/>
      <w:b/>
      <w:bCs/>
      <w:sz w:val="28"/>
      <w:szCs w:val="28"/>
    </w:rPr>
  </w:style>
  <w:style w:type="character" w:customStyle="1" w:styleId="2Char">
    <w:name w:val="标题 2 Char"/>
    <w:link w:val="20"/>
    <w:uiPriority w:val="99"/>
    <w:locked/>
    <w:rsid w:val="00E30325"/>
    <w:rPr>
      <w:rFonts w:ascii="Arial" w:eastAsia="黑体" w:hAnsi="Arial"/>
      <w:b/>
      <w:bCs/>
      <w:kern w:val="2"/>
      <w:sz w:val="24"/>
      <w:szCs w:val="24"/>
    </w:rPr>
  </w:style>
  <w:style w:type="character" w:customStyle="1" w:styleId="3Char">
    <w:name w:val="标题 3 Char"/>
    <w:link w:val="3"/>
    <w:uiPriority w:val="99"/>
    <w:locked/>
    <w:rsid w:val="00E30325"/>
    <w:rPr>
      <w:b/>
      <w:bCs/>
      <w:kern w:val="2"/>
      <w:sz w:val="21"/>
      <w:szCs w:val="21"/>
    </w:rPr>
  </w:style>
  <w:style w:type="character" w:customStyle="1" w:styleId="4Char">
    <w:name w:val="标题 4 Char"/>
    <w:link w:val="4"/>
    <w:uiPriority w:val="99"/>
    <w:locked/>
    <w:rPr>
      <w:rFonts w:ascii="Arial" w:hAnsi="Arial"/>
      <w:b/>
      <w:bCs/>
      <w:kern w:val="2"/>
      <w:sz w:val="21"/>
      <w:szCs w:val="21"/>
    </w:rPr>
  </w:style>
  <w:style w:type="paragraph" w:customStyle="1" w:styleId="a6">
    <w:name w:val="程序"/>
    <w:next w:val="a2"/>
    <w:uiPriority w:val="99"/>
    <w:rsid w:val="008C62AC"/>
    <w:pPr>
      <w:shd w:val="clear" w:color="auto" w:fill="E6E6E6"/>
    </w:pPr>
    <w:rPr>
      <w:rFonts w:ascii="Courier New" w:hAnsi="Courier New"/>
      <w:kern w:val="2"/>
      <w:sz w:val="18"/>
      <w:szCs w:val="18"/>
      <w:lang w:val="de-DE"/>
    </w:rPr>
  </w:style>
  <w:style w:type="paragraph" w:styleId="a7">
    <w:name w:val="header"/>
    <w:basedOn w:val="a2"/>
    <w:link w:val="Char"/>
    <w:uiPriority w:val="99"/>
    <w:semiHidden/>
    <w:rsid w:val="006952B2"/>
    <w:pPr>
      <w:widowControl/>
      <w:pBdr>
        <w:bottom w:val="single" w:sz="6" w:space="1" w:color="auto"/>
      </w:pBdr>
      <w:tabs>
        <w:tab w:val="center" w:pos="4153"/>
        <w:tab w:val="right" w:pos="8306"/>
      </w:tabs>
      <w:snapToGrid w:val="0"/>
      <w:spacing w:beforeLines="0" w:afterLines="0"/>
      <w:jc w:val="center"/>
    </w:pPr>
    <w:rPr>
      <w:sz w:val="18"/>
      <w:szCs w:val="18"/>
    </w:rPr>
  </w:style>
  <w:style w:type="character" w:customStyle="1" w:styleId="Char">
    <w:name w:val="页眉 Char"/>
    <w:link w:val="a7"/>
    <w:uiPriority w:val="99"/>
    <w:semiHidden/>
    <w:locked/>
    <w:rPr>
      <w:rFonts w:cs="Times New Roman"/>
      <w:sz w:val="18"/>
      <w:szCs w:val="18"/>
    </w:rPr>
  </w:style>
  <w:style w:type="paragraph" w:styleId="a8">
    <w:name w:val="caption"/>
    <w:basedOn w:val="a2"/>
    <w:next w:val="a2"/>
    <w:link w:val="Char0"/>
    <w:uiPriority w:val="99"/>
    <w:qFormat/>
    <w:rsid w:val="00D54152"/>
    <w:pPr>
      <w:spacing w:beforeLines="0" w:afterLines="0"/>
      <w:jc w:val="center"/>
    </w:pPr>
    <w:rPr>
      <w:rFonts w:ascii="Arial" w:eastAsia="黑体" w:hAnsi="Arial"/>
      <w:sz w:val="18"/>
      <w:szCs w:val="20"/>
    </w:rPr>
  </w:style>
  <w:style w:type="character" w:customStyle="1" w:styleId="Char0">
    <w:name w:val="题注 Char"/>
    <w:link w:val="a8"/>
    <w:uiPriority w:val="99"/>
    <w:locked/>
    <w:rsid w:val="00D54152"/>
    <w:rPr>
      <w:rFonts w:ascii="Arial" w:eastAsia="黑体" w:hAnsi="Arial"/>
      <w:kern w:val="2"/>
      <w:sz w:val="18"/>
      <w:lang w:val="en-US" w:eastAsia="zh-CN"/>
    </w:rPr>
  </w:style>
  <w:style w:type="paragraph" w:customStyle="1" w:styleId="a9">
    <w:name w:val="注"/>
    <w:uiPriority w:val="99"/>
    <w:rsid w:val="00432380"/>
    <w:pPr>
      <w:spacing w:beforeLines="20" w:afterLines="20"/>
      <w:ind w:firstLine="420"/>
    </w:pPr>
    <w:rPr>
      <w:rFonts w:eastAsia="楷体_GB2312"/>
      <w:kern w:val="2"/>
      <w:sz w:val="18"/>
      <w:szCs w:val="18"/>
    </w:rPr>
  </w:style>
  <w:style w:type="character" w:styleId="aa">
    <w:name w:val="page number"/>
    <w:uiPriority w:val="99"/>
    <w:semiHidden/>
    <w:rsid w:val="0018476C"/>
    <w:rPr>
      <w:rFonts w:ascii="Times New Roman" w:hAnsi="Times New Roman" w:cs="Times New Roman"/>
      <w:sz w:val="18"/>
    </w:rPr>
  </w:style>
  <w:style w:type="paragraph" w:styleId="12">
    <w:name w:val="toc 1"/>
    <w:basedOn w:val="a2"/>
    <w:uiPriority w:val="39"/>
    <w:rsid w:val="00E81FB8"/>
    <w:pPr>
      <w:tabs>
        <w:tab w:val="right" w:leader="middleDot" w:pos="8730"/>
      </w:tabs>
      <w:spacing w:beforeLines="0" w:afterLines="0"/>
      <w:jc w:val="left"/>
    </w:pPr>
    <w:rPr>
      <w:rFonts w:eastAsia="黑体"/>
      <w:sz w:val="24"/>
      <w:szCs w:val="24"/>
    </w:rPr>
  </w:style>
  <w:style w:type="paragraph" w:styleId="21">
    <w:name w:val="toc 2"/>
    <w:basedOn w:val="a2"/>
    <w:uiPriority w:val="39"/>
    <w:rsid w:val="00E81FB8"/>
    <w:pPr>
      <w:widowControl/>
      <w:tabs>
        <w:tab w:val="left" w:pos="1259"/>
        <w:tab w:val="right" w:leader="middleDot" w:pos="8730"/>
      </w:tabs>
      <w:spacing w:beforeLines="0" w:afterLines="0"/>
      <w:ind w:left="420"/>
      <w:jc w:val="left"/>
    </w:pPr>
    <w:rPr>
      <w:noProof/>
    </w:rPr>
  </w:style>
  <w:style w:type="paragraph" w:styleId="30">
    <w:name w:val="toc 3"/>
    <w:basedOn w:val="a2"/>
    <w:uiPriority w:val="39"/>
    <w:rsid w:val="00E81FB8"/>
    <w:pPr>
      <w:widowControl/>
      <w:tabs>
        <w:tab w:val="left" w:pos="1678"/>
        <w:tab w:val="right" w:leader="middleDot" w:pos="8730"/>
      </w:tabs>
      <w:spacing w:beforeLines="0" w:afterLines="0"/>
      <w:ind w:left="839"/>
      <w:jc w:val="left"/>
    </w:pPr>
    <w:rPr>
      <w:noProof/>
    </w:rPr>
  </w:style>
  <w:style w:type="character" w:styleId="ab">
    <w:name w:val="Hyperlink"/>
    <w:uiPriority w:val="99"/>
    <w:rsid w:val="001747CE"/>
    <w:rPr>
      <w:rFonts w:cs="Times New Roman"/>
      <w:color w:val="0000FF"/>
      <w:u w:val="single"/>
    </w:rPr>
  </w:style>
  <w:style w:type="paragraph" w:customStyle="1" w:styleId="ac">
    <w:name w:val="表头"/>
    <w:uiPriority w:val="99"/>
    <w:rsid w:val="00E21417"/>
    <w:pPr>
      <w:widowControl w:val="0"/>
      <w:jc w:val="center"/>
    </w:pPr>
    <w:rPr>
      <w:rFonts w:ascii="Arial" w:eastAsia="黑体" w:hAnsi="Arial"/>
      <w:kern w:val="2"/>
      <w:sz w:val="18"/>
      <w:szCs w:val="18"/>
    </w:rPr>
  </w:style>
  <w:style w:type="paragraph" w:customStyle="1" w:styleId="a">
    <w:name w:val="一级项目符合黑点"/>
    <w:uiPriority w:val="99"/>
    <w:rsid w:val="004D1654"/>
    <w:pPr>
      <w:numPr>
        <w:numId w:val="5"/>
      </w:numPr>
    </w:pPr>
    <w:rPr>
      <w:kern w:val="2"/>
      <w:sz w:val="21"/>
      <w:szCs w:val="21"/>
    </w:rPr>
  </w:style>
  <w:style w:type="paragraph" w:customStyle="1" w:styleId="ad">
    <w:name w:val="参考文献"/>
    <w:next w:val="a2"/>
    <w:uiPriority w:val="99"/>
    <w:rsid w:val="00580ACF"/>
    <w:pPr>
      <w:keepNext/>
      <w:keepLines/>
      <w:pageBreakBefore/>
      <w:spacing w:before="120" w:after="120"/>
      <w:outlineLvl w:val="0"/>
    </w:pPr>
    <w:rPr>
      <w:rFonts w:ascii="Arial" w:eastAsia="黑体" w:hAnsi="Arial"/>
      <w:b/>
      <w:kern w:val="21"/>
      <w:sz w:val="28"/>
      <w:szCs w:val="28"/>
    </w:rPr>
  </w:style>
  <w:style w:type="paragraph" w:customStyle="1" w:styleId="ae">
    <w:name w:val="表文字"/>
    <w:link w:val="Char1"/>
    <w:uiPriority w:val="99"/>
    <w:rsid w:val="00245373"/>
    <w:rPr>
      <w:kern w:val="21"/>
      <w:sz w:val="18"/>
      <w:szCs w:val="22"/>
    </w:rPr>
  </w:style>
  <w:style w:type="character" w:customStyle="1" w:styleId="Char1">
    <w:name w:val="表文字 Char"/>
    <w:link w:val="ae"/>
    <w:uiPriority w:val="99"/>
    <w:locked/>
    <w:rsid w:val="00245373"/>
    <w:rPr>
      <w:kern w:val="21"/>
      <w:sz w:val="22"/>
    </w:rPr>
  </w:style>
  <w:style w:type="paragraph" w:customStyle="1" w:styleId="1">
    <w:name w:val="附录 1"/>
    <w:next w:val="a2"/>
    <w:uiPriority w:val="99"/>
    <w:rsid w:val="009C0D9B"/>
    <w:pPr>
      <w:keepNext/>
      <w:keepLines/>
      <w:pageBreakBefore/>
      <w:widowControl w:val="0"/>
      <w:numPr>
        <w:numId w:val="2"/>
      </w:numPr>
      <w:spacing w:before="120" w:after="120"/>
      <w:jc w:val="center"/>
      <w:outlineLvl w:val="0"/>
    </w:pPr>
    <w:rPr>
      <w:rFonts w:ascii="Arial" w:eastAsia="黑体" w:hAnsi="Arial"/>
      <w:b/>
      <w:sz w:val="28"/>
      <w:szCs w:val="28"/>
    </w:rPr>
  </w:style>
  <w:style w:type="paragraph" w:customStyle="1" w:styleId="2">
    <w:name w:val="附录 2"/>
    <w:next w:val="a2"/>
    <w:uiPriority w:val="99"/>
    <w:rsid w:val="009C0D9B"/>
    <w:pPr>
      <w:keepNext/>
      <w:keepLines/>
      <w:widowControl w:val="0"/>
      <w:numPr>
        <w:ilvl w:val="1"/>
        <w:numId w:val="2"/>
      </w:numPr>
      <w:spacing w:before="120" w:after="120"/>
      <w:outlineLvl w:val="1"/>
    </w:pPr>
    <w:rPr>
      <w:rFonts w:ascii="Arial" w:eastAsia="黑体" w:hAnsi="Arial"/>
      <w:b/>
      <w:bCs/>
      <w:kern w:val="2"/>
      <w:sz w:val="24"/>
      <w:szCs w:val="24"/>
    </w:rPr>
  </w:style>
  <w:style w:type="paragraph" w:styleId="af">
    <w:name w:val="Document Map"/>
    <w:basedOn w:val="a2"/>
    <w:link w:val="Char2"/>
    <w:uiPriority w:val="99"/>
    <w:semiHidden/>
    <w:rsid w:val="0088181A"/>
    <w:pPr>
      <w:shd w:val="clear" w:color="auto" w:fill="000080"/>
    </w:pPr>
  </w:style>
  <w:style w:type="character" w:customStyle="1" w:styleId="Char2">
    <w:name w:val="文档结构图 Char"/>
    <w:link w:val="af"/>
    <w:uiPriority w:val="99"/>
    <w:semiHidden/>
    <w:locked/>
    <w:rPr>
      <w:rFonts w:cs="Times New Roman"/>
      <w:sz w:val="2"/>
    </w:rPr>
  </w:style>
  <w:style w:type="paragraph" w:customStyle="1" w:styleId="af0">
    <w:name w:val="目录"/>
    <w:basedOn w:val="a2"/>
    <w:uiPriority w:val="99"/>
    <w:rsid w:val="00506F1F"/>
    <w:pPr>
      <w:spacing w:before="62" w:after="62"/>
      <w:jc w:val="center"/>
    </w:pPr>
    <w:rPr>
      <w:rFonts w:eastAsia="黑体"/>
      <w:sz w:val="28"/>
    </w:rPr>
  </w:style>
  <w:style w:type="paragraph" w:customStyle="1" w:styleId="a1">
    <w:name w:val="参考文献文字"/>
    <w:uiPriority w:val="99"/>
    <w:rsid w:val="00E842C0"/>
    <w:pPr>
      <w:numPr>
        <w:numId w:val="3"/>
      </w:numPr>
      <w:spacing w:line="300" w:lineRule="auto"/>
    </w:pPr>
    <w:rPr>
      <w:kern w:val="2"/>
      <w:sz w:val="21"/>
      <w:szCs w:val="21"/>
    </w:rPr>
  </w:style>
  <w:style w:type="paragraph" w:styleId="af1">
    <w:name w:val="footer"/>
    <w:basedOn w:val="a2"/>
    <w:link w:val="Char3"/>
    <w:uiPriority w:val="99"/>
    <w:rsid w:val="008E7216"/>
    <w:pPr>
      <w:widowControl/>
      <w:tabs>
        <w:tab w:val="center" w:pos="4153"/>
        <w:tab w:val="right" w:pos="8306"/>
      </w:tabs>
      <w:snapToGrid w:val="0"/>
      <w:spacing w:beforeLines="0" w:afterLines="0"/>
      <w:jc w:val="center"/>
    </w:pPr>
    <w:rPr>
      <w:sz w:val="18"/>
      <w:szCs w:val="18"/>
    </w:rPr>
  </w:style>
  <w:style w:type="character" w:customStyle="1" w:styleId="Char3">
    <w:name w:val="页脚 Char"/>
    <w:link w:val="af1"/>
    <w:uiPriority w:val="99"/>
    <w:locked/>
    <w:rsid w:val="00027F66"/>
    <w:rPr>
      <w:rFonts w:cs="Times New Roman"/>
      <w:kern w:val="2"/>
      <w:sz w:val="18"/>
      <w:szCs w:val="18"/>
      <w:lang w:val="en-US" w:eastAsia="zh-CN" w:bidi="ar-SA"/>
    </w:rPr>
  </w:style>
  <w:style w:type="paragraph" w:customStyle="1" w:styleId="af2">
    <w:name w:val="文件"/>
    <w:uiPriority w:val="99"/>
    <w:rsid w:val="009828EC"/>
    <w:rPr>
      <w:rFonts w:ascii="楷体_GB2312" w:eastAsia="楷体_GB2312"/>
      <w:kern w:val="2"/>
      <w:sz w:val="18"/>
      <w:szCs w:val="18"/>
    </w:rPr>
  </w:style>
  <w:style w:type="paragraph" w:customStyle="1" w:styleId="af3">
    <w:name w:val="续上表"/>
    <w:uiPriority w:val="99"/>
    <w:rsid w:val="00F97746"/>
    <w:pPr>
      <w:jc w:val="center"/>
    </w:pPr>
    <w:rPr>
      <w:rFonts w:eastAsia="黑体"/>
      <w:kern w:val="2"/>
      <w:sz w:val="21"/>
      <w:szCs w:val="21"/>
    </w:rPr>
  </w:style>
  <w:style w:type="paragraph" w:customStyle="1" w:styleId="a0">
    <w:name w:val="二级项目符合黑色菱形"/>
    <w:basedOn w:val="22"/>
    <w:next w:val="22"/>
    <w:uiPriority w:val="99"/>
    <w:rsid w:val="000B10CC"/>
    <w:pPr>
      <w:numPr>
        <w:numId w:val="6"/>
      </w:numPr>
      <w:spacing w:before="62" w:after="62"/>
    </w:pPr>
  </w:style>
  <w:style w:type="paragraph" w:styleId="22">
    <w:name w:val="List Continue 2"/>
    <w:basedOn w:val="a2"/>
    <w:uiPriority w:val="99"/>
    <w:rsid w:val="00461794"/>
    <w:pPr>
      <w:spacing w:after="120"/>
      <w:ind w:leftChars="400" w:left="840"/>
      <w:contextualSpacing/>
    </w:pPr>
  </w:style>
  <w:style w:type="paragraph" w:styleId="af4">
    <w:name w:val="footnote text"/>
    <w:basedOn w:val="a2"/>
    <w:link w:val="Char4"/>
    <w:uiPriority w:val="99"/>
    <w:rsid w:val="000B10CC"/>
    <w:pPr>
      <w:snapToGrid w:val="0"/>
      <w:jc w:val="left"/>
    </w:pPr>
    <w:rPr>
      <w:sz w:val="18"/>
      <w:szCs w:val="18"/>
    </w:rPr>
  </w:style>
  <w:style w:type="character" w:customStyle="1" w:styleId="Char4">
    <w:name w:val="脚注文本 Char"/>
    <w:link w:val="af4"/>
    <w:uiPriority w:val="99"/>
    <w:locked/>
    <w:rsid w:val="000B10CC"/>
    <w:rPr>
      <w:rFonts w:cs="Times New Roman"/>
      <w:kern w:val="2"/>
      <w:sz w:val="18"/>
      <w:szCs w:val="18"/>
    </w:rPr>
  </w:style>
  <w:style w:type="paragraph" w:customStyle="1" w:styleId="10">
    <w:name w:val="编号1"/>
    <w:uiPriority w:val="99"/>
    <w:rsid w:val="0038134F"/>
    <w:pPr>
      <w:widowControl w:val="0"/>
      <w:numPr>
        <w:numId w:val="4"/>
      </w:numPr>
    </w:pPr>
    <w:rPr>
      <w:rFonts w:cs="宋体"/>
      <w:kern w:val="2"/>
      <w:sz w:val="21"/>
    </w:rPr>
  </w:style>
  <w:style w:type="paragraph" w:customStyle="1" w:styleId="af5">
    <w:name w:val="表文字+两端对齐"/>
    <w:uiPriority w:val="99"/>
    <w:rsid w:val="00715EBC"/>
    <w:pPr>
      <w:widowControl w:val="0"/>
      <w:jc w:val="both"/>
    </w:pPr>
    <w:rPr>
      <w:kern w:val="21"/>
      <w:sz w:val="18"/>
      <w:szCs w:val="18"/>
    </w:rPr>
  </w:style>
  <w:style w:type="paragraph" w:styleId="af6">
    <w:name w:val="Body Text Indent"/>
    <w:basedOn w:val="a2"/>
    <w:link w:val="Char5"/>
    <w:uiPriority w:val="99"/>
    <w:rsid w:val="00C353A6"/>
    <w:pPr>
      <w:spacing w:after="120"/>
      <w:ind w:leftChars="200" w:left="420"/>
    </w:pPr>
  </w:style>
  <w:style w:type="character" w:customStyle="1" w:styleId="Char5">
    <w:name w:val="正文文本缩进 Char"/>
    <w:link w:val="af6"/>
    <w:uiPriority w:val="99"/>
    <w:semiHidden/>
    <w:locked/>
    <w:rPr>
      <w:rFonts w:cs="Times New Roman"/>
      <w:sz w:val="21"/>
      <w:szCs w:val="21"/>
    </w:rPr>
  </w:style>
  <w:style w:type="paragraph" w:styleId="23">
    <w:name w:val="Body Text First Indent 2"/>
    <w:basedOn w:val="af6"/>
    <w:link w:val="2Char0"/>
    <w:uiPriority w:val="99"/>
    <w:rsid w:val="00F70824"/>
    <w:pPr>
      <w:widowControl/>
      <w:spacing w:after="0"/>
      <w:ind w:leftChars="0" w:left="0" w:firstLine="420"/>
      <w:jc w:val="left"/>
    </w:pPr>
  </w:style>
  <w:style w:type="character" w:customStyle="1" w:styleId="2Char0">
    <w:name w:val="正文首行缩进 2 Char"/>
    <w:link w:val="23"/>
    <w:uiPriority w:val="99"/>
    <w:locked/>
    <w:rsid w:val="00E30325"/>
    <w:rPr>
      <w:rFonts w:cs="Times New Roman"/>
      <w:kern w:val="2"/>
      <w:sz w:val="21"/>
      <w:szCs w:val="21"/>
      <w:lang w:val="en-US" w:eastAsia="zh-CN" w:bidi="ar-SA"/>
    </w:rPr>
  </w:style>
  <w:style w:type="paragraph" w:styleId="24">
    <w:name w:val="List Bullet 2"/>
    <w:basedOn w:val="a2"/>
    <w:uiPriority w:val="99"/>
    <w:rsid w:val="00461794"/>
    <w:pPr>
      <w:tabs>
        <w:tab w:val="num" w:pos="780"/>
      </w:tabs>
      <w:ind w:left="780" w:hanging="360"/>
      <w:contextualSpacing/>
    </w:pPr>
  </w:style>
  <w:style w:type="character" w:styleId="af7">
    <w:name w:val="footnote reference"/>
    <w:uiPriority w:val="99"/>
    <w:rsid w:val="000B10CC"/>
    <w:rPr>
      <w:rFonts w:cs="Times New Roman"/>
      <w:vertAlign w:val="superscript"/>
    </w:rPr>
  </w:style>
  <w:style w:type="paragraph" w:customStyle="1" w:styleId="af8">
    <w:name w:val="脚注"/>
    <w:basedOn w:val="af4"/>
    <w:uiPriority w:val="99"/>
    <w:rsid w:val="000B10CC"/>
  </w:style>
  <w:style w:type="table" w:styleId="af9">
    <w:name w:val="Table Grid"/>
    <w:basedOn w:val="a4"/>
    <w:uiPriority w:val="99"/>
    <w:rsid w:val="002453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fa">
    <w:name w:val="表格"/>
    <w:uiPriority w:val="99"/>
    <w:rsid w:val="00245373"/>
    <w:rPr>
      <w:sz w:val="21"/>
    </w:rPr>
    <w:tblPr>
      <w:tblInd w:w="0" w:type="dxa"/>
      <w:tblCellMar>
        <w:top w:w="0" w:type="dxa"/>
        <w:left w:w="108" w:type="dxa"/>
        <w:bottom w:w="0" w:type="dxa"/>
        <w:right w:w="108" w:type="dxa"/>
      </w:tblCellMar>
    </w:tblPr>
  </w:style>
  <w:style w:type="paragraph" w:styleId="afb">
    <w:name w:val="Normal (Web)"/>
    <w:basedOn w:val="a2"/>
    <w:uiPriority w:val="99"/>
    <w:rsid w:val="00EA047E"/>
    <w:pPr>
      <w:widowControl/>
      <w:spacing w:beforeLines="0" w:beforeAutospacing="1" w:afterLines="0" w:afterAutospacing="1"/>
      <w:jc w:val="left"/>
    </w:pPr>
    <w:rPr>
      <w:rFonts w:ascii="宋体" w:hAnsi="宋体" w:cs="宋体"/>
      <w:kern w:val="0"/>
      <w:sz w:val="24"/>
      <w:szCs w:val="24"/>
    </w:rPr>
  </w:style>
  <w:style w:type="paragraph" w:styleId="afc">
    <w:name w:val="Balloon Text"/>
    <w:basedOn w:val="a2"/>
    <w:link w:val="Char6"/>
    <w:uiPriority w:val="99"/>
    <w:rsid w:val="007029F3"/>
    <w:rPr>
      <w:sz w:val="18"/>
      <w:szCs w:val="18"/>
    </w:rPr>
  </w:style>
  <w:style w:type="character" w:customStyle="1" w:styleId="Char6">
    <w:name w:val="批注框文本 Char"/>
    <w:link w:val="afc"/>
    <w:uiPriority w:val="99"/>
    <w:locked/>
    <w:rsid w:val="007029F3"/>
    <w:rPr>
      <w:rFonts w:cs="Times New Roman"/>
      <w:kern w:val="2"/>
      <w:sz w:val="18"/>
      <w:szCs w:val="18"/>
    </w:rPr>
  </w:style>
  <w:style w:type="paragraph" w:styleId="40">
    <w:name w:val="toc 4"/>
    <w:basedOn w:val="a2"/>
    <w:next w:val="a2"/>
    <w:autoRedefine/>
    <w:uiPriority w:val="39"/>
    <w:rsid w:val="009816CD"/>
    <w:pPr>
      <w:spacing w:beforeLines="0" w:afterLines="0"/>
      <w:ind w:leftChars="600" w:left="1260"/>
    </w:pPr>
    <w:rPr>
      <w:rFonts w:ascii="Calibri" w:hAnsi="Calibri"/>
      <w:szCs w:val="22"/>
    </w:rPr>
  </w:style>
  <w:style w:type="paragraph" w:styleId="5">
    <w:name w:val="toc 5"/>
    <w:basedOn w:val="a2"/>
    <w:next w:val="a2"/>
    <w:autoRedefine/>
    <w:uiPriority w:val="39"/>
    <w:rsid w:val="009816CD"/>
    <w:pPr>
      <w:spacing w:beforeLines="0" w:afterLines="0"/>
      <w:ind w:leftChars="800" w:left="1680"/>
    </w:pPr>
    <w:rPr>
      <w:rFonts w:ascii="Calibri" w:hAnsi="Calibri"/>
      <w:szCs w:val="22"/>
    </w:rPr>
  </w:style>
  <w:style w:type="paragraph" w:styleId="TOC">
    <w:name w:val="TOC Heading"/>
    <w:basedOn w:val="11"/>
    <w:next w:val="a2"/>
    <w:uiPriority w:val="99"/>
    <w:qFormat/>
    <w:rsid w:val="0035222A"/>
    <w:pPr>
      <w:pageBreakBefore w:val="0"/>
      <w:numPr>
        <w:numId w:val="0"/>
      </w:numPr>
      <w:adjustRightInd/>
      <w:spacing w:before="480" w:line="276" w:lineRule="auto"/>
      <w:jc w:val="left"/>
      <w:outlineLvl w:val="9"/>
    </w:pPr>
    <w:rPr>
      <w:rFonts w:ascii="Cambria" w:eastAsia="宋体" w:hAnsi="Cambria"/>
      <w:color w:val="365F91"/>
    </w:rPr>
  </w:style>
  <w:style w:type="paragraph" w:styleId="HTML">
    <w:name w:val="HTML Preformatted"/>
    <w:basedOn w:val="a2"/>
    <w:link w:val="HTMLChar"/>
    <w:uiPriority w:val="99"/>
    <w:rsid w:val="00A50B9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pPr>
    <w:rPr>
      <w:rFonts w:ascii="宋体" w:hAnsi="宋体" w:cs="宋体"/>
      <w:kern w:val="0"/>
      <w:sz w:val="24"/>
      <w:szCs w:val="24"/>
    </w:rPr>
  </w:style>
  <w:style w:type="character" w:customStyle="1" w:styleId="HTMLChar">
    <w:name w:val="HTML 预设格式 Char"/>
    <w:link w:val="HTML"/>
    <w:uiPriority w:val="99"/>
    <w:locked/>
    <w:rsid w:val="00A50B9A"/>
    <w:rPr>
      <w:rFonts w:ascii="宋体" w:eastAsia="宋体" w:cs="宋体"/>
      <w:sz w:val="24"/>
      <w:szCs w:val="24"/>
    </w:rPr>
  </w:style>
  <w:style w:type="paragraph" w:styleId="afd">
    <w:name w:val="List Paragraph"/>
    <w:basedOn w:val="a2"/>
    <w:uiPriority w:val="99"/>
    <w:qFormat/>
    <w:rsid w:val="002E49D7"/>
    <w:pPr>
      <w:ind w:firstLineChars="200" w:firstLine="420"/>
    </w:pPr>
  </w:style>
  <w:style w:type="paragraph" w:styleId="6">
    <w:name w:val="toc 6"/>
    <w:basedOn w:val="a2"/>
    <w:next w:val="a2"/>
    <w:autoRedefine/>
    <w:uiPriority w:val="39"/>
    <w:rsid w:val="00396337"/>
    <w:pPr>
      <w:spacing w:beforeLines="0" w:afterLines="0"/>
      <w:ind w:leftChars="1000" w:left="2100"/>
    </w:pPr>
    <w:rPr>
      <w:rFonts w:ascii="Calibri" w:hAnsi="Calibri"/>
      <w:szCs w:val="22"/>
    </w:rPr>
  </w:style>
  <w:style w:type="paragraph" w:styleId="7">
    <w:name w:val="toc 7"/>
    <w:basedOn w:val="a2"/>
    <w:next w:val="a2"/>
    <w:autoRedefine/>
    <w:uiPriority w:val="39"/>
    <w:rsid w:val="00396337"/>
    <w:pPr>
      <w:spacing w:beforeLines="0" w:afterLines="0"/>
      <w:ind w:leftChars="1200" w:left="2520"/>
    </w:pPr>
    <w:rPr>
      <w:rFonts w:ascii="Calibri" w:hAnsi="Calibri"/>
      <w:szCs w:val="22"/>
    </w:rPr>
  </w:style>
  <w:style w:type="paragraph" w:styleId="8">
    <w:name w:val="toc 8"/>
    <w:basedOn w:val="a2"/>
    <w:next w:val="a2"/>
    <w:autoRedefine/>
    <w:uiPriority w:val="39"/>
    <w:rsid w:val="00396337"/>
    <w:pPr>
      <w:spacing w:beforeLines="0" w:afterLines="0"/>
      <w:ind w:leftChars="1400" w:left="2940"/>
    </w:pPr>
    <w:rPr>
      <w:rFonts w:ascii="Calibri" w:hAnsi="Calibri"/>
      <w:szCs w:val="22"/>
    </w:rPr>
  </w:style>
  <w:style w:type="paragraph" w:styleId="9">
    <w:name w:val="toc 9"/>
    <w:basedOn w:val="a2"/>
    <w:next w:val="a2"/>
    <w:autoRedefine/>
    <w:uiPriority w:val="39"/>
    <w:rsid w:val="00396337"/>
    <w:pPr>
      <w:spacing w:beforeLines="0" w:afterLines="0"/>
      <w:ind w:leftChars="1600" w:left="3360"/>
    </w:pPr>
    <w:rPr>
      <w:rFonts w:ascii="Calibri" w:hAnsi="Calibri"/>
      <w:szCs w:val="22"/>
    </w:rPr>
  </w:style>
  <w:style w:type="character" w:styleId="afe">
    <w:name w:val="annotation reference"/>
    <w:uiPriority w:val="99"/>
    <w:rsid w:val="002A384E"/>
    <w:rPr>
      <w:rFonts w:cs="Times New Roman"/>
      <w:sz w:val="21"/>
      <w:szCs w:val="21"/>
    </w:rPr>
  </w:style>
  <w:style w:type="paragraph" w:styleId="aff">
    <w:name w:val="annotation text"/>
    <w:basedOn w:val="a2"/>
    <w:link w:val="Char7"/>
    <w:uiPriority w:val="99"/>
    <w:rsid w:val="002A384E"/>
    <w:pPr>
      <w:jc w:val="left"/>
    </w:pPr>
  </w:style>
  <w:style w:type="character" w:customStyle="1" w:styleId="Char7">
    <w:name w:val="批注文字 Char"/>
    <w:link w:val="aff"/>
    <w:uiPriority w:val="99"/>
    <w:locked/>
    <w:rsid w:val="002A384E"/>
    <w:rPr>
      <w:rFonts w:cs="Times New Roman"/>
      <w:kern w:val="2"/>
      <w:sz w:val="21"/>
      <w:szCs w:val="21"/>
    </w:rPr>
  </w:style>
  <w:style w:type="paragraph" w:styleId="aff0">
    <w:name w:val="annotation subject"/>
    <w:basedOn w:val="aff"/>
    <w:next w:val="aff"/>
    <w:link w:val="Char8"/>
    <w:uiPriority w:val="99"/>
    <w:rsid w:val="002A384E"/>
    <w:rPr>
      <w:b/>
      <w:bCs/>
    </w:rPr>
  </w:style>
  <w:style w:type="character" w:customStyle="1" w:styleId="Char8">
    <w:name w:val="批注主题 Char"/>
    <w:link w:val="aff0"/>
    <w:uiPriority w:val="99"/>
    <w:locked/>
    <w:rsid w:val="002A384E"/>
    <w:rPr>
      <w:rFonts w:cs="Times New Roman"/>
      <w:b/>
      <w:bCs/>
      <w:kern w:val="2"/>
      <w:sz w:val="21"/>
      <w:szCs w:val="21"/>
    </w:rPr>
  </w:style>
  <w:style w:type="paragraph" w:customStyle="1" w:styleId="tc">
    <w:name w:val="tc"/>
    <w:aliases w:val="Table Column Headings,table column headings,table column heading,toc-chapter,table column,table column + ..+4"/>
    <w:basedOn w:val="a2"/>
    <w:next w:val="a2"/>
    <w:uiPriority w:val="99"/>
    <w:rsid w:val="00352866"/>
    <w:pPr>
      <w:autoSpaceDE w:val="0"/>
      <w:autoSpaceDN w:val="0"/>
      <w:adjustRightInd w:val="0"/>
      <w:spacing w:beforeLines="0" w:afterLines="0"/>
      <w:jc w:val="left"/>
    </w:pPr>
    <w:rPr>
      <w:rFonts w:ascii="Arial" w:hAnsi="Arial" w:cs="Arial"/>
      <w:kern w:val="0"/>
      <w:sz w:val="24"/>
      <w:szCs w:val="24"/>
    </w:rPr>
  </w:style>
  <w:style w:type="paragraph" w:customStyle="1" w:styleId="tla">
    <w:name w:val="tla"/>
    <w:aliases w:val="Table Cell Text (left-aligned),Table Cell (left-aligned),table cell (left-aligned),table-cell1,table-cell1 + Arial,.: 2 pt,.. .: 2 pt,. ..:...,table-cell1 Char,tla Char,table cell (left-aligned) Char,table cell (left-aligned) Char Char Char+6"/>
    <w:basedOn w:val="a2"/>
    <w:next w:val="a2"/>
    <w:uiPriority w:val="99"/>
    <w:rsid w:val="00352866"/>
    <w:pPr>
      <w:autoSpaceDE w:val="0"/>
      <w:autoSpaceDN w:val="0"/>
      <w:adjustRightInd w:val="0"/>
      <w:spacing w:beforeLines="0" w:afterLines="0"/>
      <w:jc w:val="left"/>
    </w:pPr>
    <w:rPr>
      <w:rFonts w:ascii="Arial" w:hAnsi="Arial" w:cs="Arial"/>
      <w:kern w:val="0"/>
      <w:sz w:val="24"/>
      <w:szCs w:val="24"/>
    </w:rPr>
  </w:style>
  <w:style w:type="paragraph" w:customStyle="1" w:styleId="t">
    <w:name w:val="t"/>
    <w:aliases w:val="Table Cell Text (centered),Table Cell (centered),Table,table cell (centered),table,table cell tl,table + (..) ...,..,.: 0 pt,.. .: 0 pt + (..) ...,table cell fb,table cell tc,....,16pt,table cell h5,table cell tl + ..+6"/>
    <w:basedOn w:val="a2"/>
    <w:next w:val="a2"/>
    <w:uiPriority w:val="99"/>
    <w:rsid w:val="00352866"/>
    <w:pPr>
      <w:autoSpaceDE w:val="0"/>
      <w:autoSpaceDN w:val="0"/>
      <w:adjustRightInd w:val="0"/>
      <w:spacing w:beforeLines="0" w:afterLines="0"/>
      <w:jc w:val="left"/>
    </w:pPr>
    <w:rPr>
      <w:rFonts w:ascii="Arial" w:hAnsi="Arial" w:cs="Arial"/>
      <w:kern w:val="0"/>
      <w:sz w:val="24"/>
      <w:szCs w:val="24"/>
    </w:rPr>
  </w:style>
  <w:style w:type="character" w:styleId="aff1">
    <w:name w:val="FollowedHyperlink"/>
    <w:uiPriority w:val="99"/>
    <w:semiHidden/>
    <w:unhideWhenUsed/>
    <w:locked/>
    <w:rsid w:val="00323E03"/>
    <w:rPr>
      <w:color w:val="800080"/>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pPr>
      <w:widowControl w:val="0"/>
      <w:jc w:val="both"/>
    </w:p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4007268">
      <w:bodyDiv w:val="1"/>
      <w:marLeft w:val="0"/>
      <w:marRight w:val="0"/>
      <w:marTop w:val="0"/>
      <w:marBottom w:val="0"/>
      <w:divBdr>
        <w:top w:val="none" w:sz="0" w:space="0" w:color="auto"/>
        <w:left w:val="none" w:sz="0" w:space="0" w:color="auto"/>
        <w:bottom w:val="none" w:sz="0" w:space="0" w:color="auto"/>
        <w:right w:val="none" w:sz="0" w:space="0" w:color="auto"/>
      </w:divBdr>
    </w:div>
    <w:div w:id="732041261">
      <w:bodyDiv w:val="1"/>
      <w:marLeft w:val="0"/>
      <w:marRight w:val="0"/>
      <w:marTop w:val="0"/>
      <w:marBottom w:val="0"/>
      <w:divBdr>
        <w:top w:val="none" w:sz="0" w:space="0" w:color="auto"/>
        <w:left w:val="none" w:sz="0" w:space="0" w:color="auto"/>
        <w:bottom w:val="none" w:sz="0" w:space="0" w:color="auto"/>
        <w:right w:val="none" w:sz="0" w:space="0" w:color="auto"/>
      </w:divBdr>
      <w:divsChild>
        <w:div w:id="95255538">
          <w:marLeft w:val="0"/>
          <w:marRight w:val="0"/>
          <w:marTop w:val="0"/>
          <w:marBottom w:val="0"/>
          <w:divBdr>
            <w:top w:val="none" w:sz="0" w:space="0" w:color="auto"/>
            <w:left w:val="none" w:sz="0" w:space="0" w:color="auto"/>
            <w:bottom w:val="none" w:sz="0" w:space="0" w:color="auto"/>
            <w:right w:val="none" w:sz="0" w:space="0" w:color="auto"/>
          </w:divBdr>
        </w:div>
      </w:divsChild>
    </w:div>
    <w:div w:id="1299873072">
      <w:marLeft w:val="0"/>
      <w:marRight w:val="0"/>
      <w:marTop w:val="0"/>
      <w:marBottom w:val="0"/>
      <w:divBdr>
        <w:top w:val="none" w:sz="0" w:space="0" w:color="auto"/>
        <w:left w:val="none" w:sz="0" w:space="0" w:color="auto"/>
        <w:bottom w:val="none" w:sz="0" w:space="0" w:color="auto"/>
        <w:right w:val="none" w:sz="0" w:space="0" w:color="auto"/>
      </w:divBdr>
    </w:div>
    <w:div w:id="1299873073">
      <w:marLeft w:val="0"/>
      <w:marRight w:val="0"/>
      <w:marTop w:val="0"/>
      <w:marBottom w:val="0"/>
      <w:divBdr>
        <w:top w:val="none" w:sz="0" w:space="0" w:color="auto"/>
        <w:left w:val="none" w:sz="0" w:space="0" w:color="auto"/>
        <w:bottom w:val="none" w:sz="0" w:space="0" w:color="auto"/>
        <w:right w:val="none" w:sz="0" w:space="0" w:color="auto"/>
      </w:divBdr>
    </w:div>
    <w:div w:id="1299873074">
      <w:marLeft w:val="0"/>
      <w:marRight w:val="0"/>
      <w:marTop w:val="0"/>
      <w:marBottom w:val="0"/>
      <w:divBdr>
        <w:top w:val="none" w:sz="0" w:space="0" w:color="auto"/>
        <w:left w:val="none" w:sz="0" w:space="0" w:color="auto"/>
        <w:bottom w:val="none" w:sz="0" w:space="0" w:color="auto"/>
        <w:right w:val="none" w:sz="0" w:space="0" w:color="auto"/>
      </w:divBdr>
    </w:div>
    <w:div w:id="1299873075">
      <w:marLeft w:val="0"/>
      <w:marRight w:val="0"/>
      <w:marTop w:val="0"/>
      <w:marBottom w:val="0"/>
      <w:divBdr>
        <w:top w:val="none" w:sz="0" w:space="0" w:color="auto"/>
        <w:left w:val="none" w:sz="0" w:space="0" w:color="auto"/>
        <w:bottom w:val="none" w:sz="0" w:space="0" w:color="auto"/>
        <w:right w:val="none" w:sz="0" w:space="0" w:color="auto"/>
      </w:divBdr>
    </w:div>
    <w:div w:id="1299873076">
      <w:marLeft w:val="0"/>
      <w:marRight w:val="0"/>
      <w:marTop w:val="0"/>
      <w:marBottom w:val="0"/>
      <w:divBdr>
        <w:top w:val="none" w:sz="0" w:space="0" w:color="auto"/>
        <w:left w:val="none" w:sz="0" w:space="0" w:color="auto"/>
        <w:bottom w:val="none" w:sz="0" w:space="0" w:color="auto"/>
        <w:right w:val="none" w:sz="0" w:space="0" w:color="auto"/>
      </w:divBdr>
    </w:div>
    <w:div w:id="1522237350">
      <w:bodyDiv w:val="1"/>
      <w:marLeft w:val="0"/>
      <w:marRight w:val="0"/>
      <w:marTop w:val="0"/>
      <w:marBottom w:val="0"/>
      <w:divBdr>
        <w:top w:val="none" w:sz="0" w:space="0" w:color="auto"/>
        <w:left w:val="none" w:sz="0" w:space="0" w:color="auto"/>
        <w:bottom w:val="none" w:sz="0" w:space="0" w:color="auto"/>
        <w:right w:val="none" w:sz="0" w:space="0" w:color="auto"/>
      </w:divBdr>
    </w:div>
    <w:div w:id="1557087320">
      <w:bodyDiv w:val="1"/>
      <w:marLeft w:val="0"/>
      <w:marRight w:val="0"/>
      <w:marTop w:val="0"/>
      <w:marBottom w:val="0"/>
      <w:divBdr>
        <w:top w:val="none" w:sz="0" w:space="0" w:color="auto"/>
        <w:left w:val="none" w:sz="0" w:space="0" w:color="auto"/>
        <w:bottom w:val="none" w:sz="0" w:space="0" w:color="auto"/>
        <w:right w:val="none" w:sz="0" w:space="0" w:color="auto"/>
      </w:divBdr>
    </w:div>
    <w:div w:id="1774127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5.xml"/><Relationship Id="rId21" Type="http://schemas.openxmlformats.org/officeDocument/2006/relationships/image" Target="media/image7.png"/><Relationship Id="rId42" Type="http://schemas.openxmlformats.org/officeDocument/2006/relationships/image" Target="media/image20.png"/><Relationship Id="rId47" Type="http://schemas.openxmlformats.org/officeDocument/2006/relationships/image" Target="media/image24.png"/><Relationship Id="rId63" Type="http://schemas.openxmlformats.org/officeDocument/2006/relationships/image" Target="media/image38.png"/><Relationship Id="rId68" Type="http://schemas.openxmlformats.org/officeDocument/2006/relationships/image" Target="media/image43.emf"/><Relationship Id="rId84" Type="http://schemas.openxmlformats.org/officeDocument/2006/relationships/image" Target="media/image59.png"/><Relationship Id="rId89" Type="http://schemas.openxmlformats.org/officeDocument/2006/relationships/image" Target="media/image64.png"/><Relationship Id="rId16" Type="http://schemas.openxmlformats.org/officeDocument/2006/relationships/image" Target="media/image2.png"/><Relationship Id="rId11" Type="http://schemas.openxmlformats.org/officeDocument/2006/relationships/footer" Target="footer1.xml"/><Relationship Id="rId32" Type="http://schemas.openxmlformats.org/officeDocument/2006/relationships/image" Target="media/image13.png"/><Relationship Id="rId37" Type="http://schemas.openxmlformats.org/officeDocument/2006/relationships/image" Target="media/image17.emf"/><Relationship Id="rId53" Type="http://schemas.openxmlformats.org/officeDocument/2006/relationships/image" Target="media/image29.png"/><Relationship Id="rId58" Type="http://schemas.openxmlformats.org/officeDocument/2006/relationships/image" Target="media/image34.png"/><Relationship Id="rId74" Type="http://schemas.openxmlformats.org/officeDocument/2006/relationships/image" Target="media/image49.png"/><Relationship Id="rId79" Type="http://schemas.openxmlformats.org/officeDocument/2006/relationships/image" Target="media/image54.png"/><Relationship Id="rId5" Type="http://schemas.openxmlformats.org/officeDocument/2006/relationships/settings" Target="settings.xml"/><Relationship Id="rId90" Type="http://schemas.openxmlformats.org/officeDocument/2006/relationships/image" Target="media/image65.png"/><Relationship Id="rId22" Type="http://schemas.openxmlformats.org/officeDocument/2006/relationships/image" Target="media/image8.png"/><Relationship Id="rId27" Type="http://schemas.openxmlformats.org/officeDocument/2006/relationships/footer" Target="footer4.xml"/><Relationship Id="rId43" Type="http://schemas.openxmlformats.org/officeDocument/2006/relationships/image" Target="media/image21.png"/><Relationship Id="rId48" Type="http://schemas.openxmlformats.org/officeDocument/2006/relationships/image" Target="media/image25.png"/><Relationship Id="rId64" Type="http://schemas.openxmlformats.org/officeDocument/2006/relationships/image" Target="media/image39.png"/><Relationship Id="rId69" Type="http://schemas.openxmlformats.org/officeDocument/2006/relationships/image" Target="media/image44.jpeg"/><Relationship Id="rId8" Type="http://schemas.openxmlformats.org/officeDocument/2006/relationships/endnotes" Target="endnotes.xml"/><Relationship Id="rId51" Type="http://schemas.openxmlformats.org/officeDocument/2006/relationships/image" Target="media/image27.jpeg"/><Relationship Id="rId72" Type="http://schemas.openxmlformats.org/officeDocument/2006/relationships/image" Target="media/image47.png"/><Relationship Id="rId80" Type="http://schemas.openxmlformats.org/officeDocument/2006/relationships/image" Target="media/image55.png"/><Relationship Id="rId85" Type="http://schemas.openxmlformats.org/officeDocument/2006/relationships/image" Target="media/image60.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header" Target="header4.xml"/><Relationship Id="rId33" Type="http://schemas.openxmlformats.org/officeDocument/2006/relationships/image" Target="media/image14.emf"/><Relationship Id="rId38" Type="http://schemas.openxmlformats.org/officeDocument/2006/relationships/oleObject" Target="embeddings/oleObject3.bin"/><Relationship Id="rId46" Type="http://schemas.openxmlformats.org/officeDocument/2006/relationships/image" Target="media/image23.png"/><Relationship Id="rId59" Type="http://schemas.openxmlformats.org/officeDocument/2006/relationships/image" Target="media/image35.png"/><Relationship Id="rId67" Type="http://schemas.openxmlformats.org/officeDocument/2006/relationships/image" Target="media/image42.png"/><Relationship Id="rId20" Type="http://schemas.openxmlformats.org/officeDocument/2006/relationships/image" Target="media/image6.png"/><Relationship Id="rId41" Type="http://schemas.openxmlformats.org/officeDocument/2006/relationships/image" Target="media/image19.png"/><Relationship Id="rId54" Type="http://schemas.openxmlformats.org/officeDocument/2006/relationships/image" Target="media/image30.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image" Target="media/image58.png"/><Relationship Id="rId88" Type="http://schemas.openxmlformats.org/officeDocument/2006/relationships/image" Target="media/image63.png"/><Relationship Id="rId91"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footer" Target="footer5.xml"/><Relationship Id="rId36" Type="http://schemas.openxmlformats.org/officeDocument/2006/relationships/image" Target="media/image16.png"/><Relationship Id="rId49" Type="http://schemas.openxmlformats.org/officeDocument/2006/relationships/image" Target="media/image26.emf"/><Relationship Id="rId57" Type="http://schemas.openxmlformats.org/officeDocument/2006/relationships/image" Target="media/image33.png"/><Relationship Id="rId10" Type="http://schemas.openxmlformats.org/officeDocument/2006/relationships/header" Target="header2.xml"/><Relationship Id="rId31" Type="http://schemas.openxmlformats.org/officeDocument/2006/relationships/oleObject" Target="embeddings/oleObject1.bin"/><Relationship Id="rId44" Type="http://schemas.openxmlformats.org/officeDocument/2006/relationships/image" Target="media/image22.png"/><Relationship Id="rId52" Type="http://schemas.openxmlformats.org/officeDocument/2006/relationships/image" Target="media/image28.png"/><Relationship Id="rId60" Type="http://schemas.openxmlformats.org/officeDocument/2006/relationships/image" Target="media/image36.emf"/><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image" Target="media/image61.png"/><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image" Target="media/image18.png"/><Relationship Id="rId34" Type="http://schemas.openxmlformats.org/officeDocument/2006/relationships/oleObject" Target="embeddings/oleObject2.bin"/><Relationship Id="rId50" Type="http://schemas.openxmlformats.org/officeDocument/2006/relationships/oleObject" Target="embeddings/oleObject4.bin"/><Relationship Id="rId55" Type="http://schemas.openxmlformats.org/officeDocument/2006/relationships/image" Target="media/image31.png"/><Relationship Id="rId76" Type="http://schemas.openxmlformats.org/officeDocument/2006/relationships/image" Target="media/image51.png"/><Relationship Id="rId7" Type="http://schemas.openxmlformats.org/officeDocument/2006/relationships/footnotes" Target="footnotes.xml"/><Relationship Id="rId71" Type="http://schemas.openxmlformats.org/officeDocument/2006/relationships/image" Target="media/image46.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10.png"/><Relationship Id="rId40" Type="http://schemas.openxmlformats.org/officeDocument/2006/relationships/hyperlink" Target="http://192.168.1.59&#65288;IP" TargetMode="External"/><Relationship Id="rId45" Type="http://schemas.openxmlformats.org/officeDocument/2006/relationships/image" Target="file:///C:\Users\xuguizhou\AppData\Roaming\Tencent\Users\267358839\QQ\WinTemp\RichOle\O4J%25T327K%608XF%5b$8LJ44T%5dO.png" TargetMode="External"/><Relationship Id="rId66" Type="http://schemas.openxmlformats.org/officeDocument/2006/relationships/image" Target="media/image41.png"/><Relationship Id="rId87" Type="http://schemas.openxmlformats.org/officeDocument/2006/relationships/image" Target="media/image62.png"/><Relationship Id="rId61" Type="http://schemas.openxmlformats.org/officeDocument/2006/relationships/oleObject" Target="embeddings/oleObject5.bin"/><Relationship Id="rId82" Type="http://schemas.openxmlformats.org/officeDocument/2006/relationships/image" Target="media/image57.png"/><Relationship Id="rId19" Type="http://schemas.openxmlformats.org/officeDocument/2006/relationships/image" Target="media/image5.png"/><Relationship Id="rId14" Type="http://schemas.openxmlformats.org/officeDocument/2006/relationships/footer" Target="footer3.xml"/><Relationship Id="rId30" Type="http://schemas.openxmlformats.org/officeDocument/2006/relationships/image" Target="media/image12.emf"/><Relationship Id="rId35" Type="http://schemas.openxmlformats.org/officeDocument/2006/relationships/image" Target="media/image15.png"/><Relationship Id="rId56" Type="http://schemas.openxmlformats.org/officeDocument/2006/relationships/image" Target="media/image32.png"/><Relationship Id="rId77" Type="http://schemas.openxmlformats.org/officeDocument/2006/relationships/image" Target="media/image52.png"/></Relationships>
</file>

<file path=word/_rels/settings.xml.rels><?xml version="1.0" encoding="UTF-8" standalone="yes"?>
<Relationships xmlns="http://schemas.openxmlformats.org/package/2006/relationships"><Relationship Id="rId1" Type="http://schemas.openxmlformats.org/officeDocument/2006/relationships/attachedTemplate" Target="file:///F:\daxuejihua\examples\doc\SylixOS&#23454;&#39564;&#25351;&#23548;&#20070;.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A119DE-7A9B-4F7F-B7FC-ACAFCA2326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SylixOS实验指导书.dotm</Template>
  <TotalTime>13194</TotalTime>
  <Pages>230</Pages>
  <Words>35986</Words>
  <Characters>205125</Characters>
  <Application>Microsoft Office Word</Application>
  <DocSecurity>0</DocSecurity>
  <Lines>1709</Lines>
  <Paragraphs>481</Paragraphs>
  <ScaleCrop>false</ScaleCrop>
  <Company>ZLGMCU</Company>
  <LinksUpToDate>false</LinksUpToDate>
  <CharactersWithSpaces>240630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目 录</dc:title>
  <dc:subject/>
  <dc:creator>zhangxu</dc:creator>
  <cp:keywords/>
  <dc:description/>
  <cp:lastModifiedBy>徐贵洲</cp:lastModifiedBy>
  <cp:revision>2079</cp:revision>
  <cp:lastPrinted>2015-09-06T02:00:00Z</cp:lastPrinted>
  <dcterms:created xsi:type="dcterms:W3CDTF">2015-07-27T03:57:00Z</dcterms:created>
  <dcterms:modified xsi:type="dcterms:W3CDTF">2016-12-09T08:23:00Z</dcterms:modified>
</cp:coreProperties>
</file>